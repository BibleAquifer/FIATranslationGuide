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Êxodo 1:1–7</w:t>
      </w:r>
      <w:r>
        <w:rPr>
          <w:lang w:val="pt_PT" w:bidi="pt_PT"/>
        </w:rPr>
      </w:r>
    </w:p>
    <w:p>
      <w:pPr>
        <w:pStyle w:val="Heading3"/>
      </w:pPr>
      <w:r>
        <w:rPr>
          <w:lang w:val="pt_PT" w:bidi="pt_PT"/>
        </w:rPr>
        <w:t>Ouvir e Sentir</w:t>
      </w:r>
    </w:p>
    <w:p>
      <w:pPr/>
      <w:r>
        <w:rPr>
          <w:lang w:val="pt_PT" w:bidi="pt_PT"/>
        </w:rPr>
      </w:r>
      <w:r>
        <w:rPr>
          <w:lang w:val="pt_PT" w:bidi="pt_PT"/>
        </w:rPr>
        <w:t>Nesta etapa, ouçam Êxodo 1.1–7 e guardem em seus corações.</w:t>
      </w:r>
    </w:p>
    <w:p>
      <w:pPr/>
      <w:r>
        <w:rPr>
          <w:lang w:val="pt_PT" w:bidi="pt_PT"/>
        </w:rPr>
      </w:r>
      <w:r>
        <w:rPr>
          <w:lang w:val="pt_PT" w:bidi="pt_PT"/>
        </w:rPr>
        <w:t>Ouçam uma versão em áudio de Êxodo 1.1–7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1.1–7 na tradução mais fácil de entender.</w:t>
      </w:r>
    </w:p>
    <w:p>
      <w:pPr/>
      <w:r>
        <w:rPr>
          <w:lang w:val="pt_PT" w:bidi="pt_PT"/>
        </w:rPr>
      </w:r>
      <w:r>
        <w:rPr>
          <w:lang w:val="pt_PT" w:bidi="pt_PT"/>
        </w:rPr>
        <w:t>Pause este áudio aqui.</w:t>
      </w:r>
    </w:p>
    <w:p>
      <w:pPr/>
      <w:r>
        <w:rPr>
          <w:lang w:val="pt_PT" w:bidi="pt_PT"/>
        </w:rPr>
      </w:r>
      <w:r>
        <w:rPr>
          <w:lang w:val="pt_PT" w:bidi="pt_PT"/>
        </w:rPr>
        <w:t>Como o nome do livro sugere, o livro de Êxodo conta a história de como os descendentes de Jacó, cujo nome também era Israel, viajaram do Egito. Jacó era o neto de Abraão. Vocês se lembrarão de que Deus havia dado a terra de Canaã a Abraão e aos descendentes de Abraão. Vocês também podem se lembrar de que Deus mudou o nome de Jacó para Israel. Jacó, os filhos de Jacó, as esposas de seus filhos e os filhos deles haviam se mudado para o Egito durante uma grande fome, quando as pessoas não tinham comida suficiente para comer. Os descendentes de Jacó ficaram no Egito por mais de 400 anos. Com o tempo, as pessoas vieram a conhecer os descendentes de Jacó como os "israelitas", porque eles descendiam de Jacó, a quem Deus havia nomeado Israel.</w:t>
      </w:r>
    </w:p>
    <w:p>
      <w:pPr/>
      <w:r>
        <w:rPr>
          <w:lang w:val="pt_PT" w:bidi="pt_PT"/>
        </w:rPr>
      </w:r>
      <w:r>
        <w:rPr>
          <w:lang w:val="pt_PT" w:bidi="pt_PT"/>
        </w:rPr>
        <w:t>Parem aqui e, em grupo, olhem para um mapa de Canaã e do Egito. Pause este áudio aqui.</w:t>
      </w:r>
    </w:p>
    <w:p>
      <w:pPr/>
      <w:r>
        <w:rPr>
          <w:lang w:val="pt_PT" w:bidi="pt_PT"/>
        </w:rPr>
      </w:r>
      <w:r>
        <w:rPr>
          <w:lang w:val="pt_PT" w:bidi="pt_PT"/>
        </w:rPr>
        <w:t>Essa parte da história é uma breve introdução aos filhos de Jacó e suas famílias que vieram para o Egito. Essa passagem começa com uma lista dos filhos de Israel, ou de Jacó. Cada filho trouxe sua família consigo para o Egito. A família de um homem inclui a família imediata desse homem, o que muitas vezes inclui várias gerações. Uma família também pode incluir outros parentes e empregados domésticos, homens e mulheres. Rúben, Simeão, Levi, Judá, Issacar, Zebulom, Benjamim, Dã, Naftali, Gade e Aser viajam com Jacó para o Egito. José, que também era o filho de Jacó, já está no Egito. Vocês se lembrarão de que José havia se mudado para o Egito depois que seus irmãos o venderam a comerciantes de escravos.</w:t>
      </w:r>
    </w:p>
    <w:p>
      <w:pPr/>
      <w:r>
        <w:rPr>
          <w:lang w:val="pt_PT" w:bidi="pt_PT"/>
        </w:rPr>
      </w:r>
      <w:r>
        <w:rPr>
          <w:lang w:val="pt_PT" w:bidi="pt_PT"/>
        </w:rPr>
        <w:t>Na época em que a família de Jacó se mudou para o Egito, Jacó tinha um total de 70 descendentes masculinos. Quando os israelitas listavam seus descendentes, geralmente listavam apenas os homens — então esses são os filhos, netos e bisnetos de Jacó. Esse número pode não incluir José e sua família, que já estão no Egito.</w:t>
      </w:r>
    </w:p>
    <w:p>
      <w:pPr/>
      <w:r>
        <w:rPr>
          <w:lang w:val="pt_PT" w:bidi="pt_PT"/>
        </w:rPr>
      </w:r>
      <w:r>
        <w:rPr>
          <w:lang w:val="pt_PT" w:bidi="pt_PT"/>
        </w:rPr>
        <w:t>Parem aqui e discutam esta pergunta em grupo: quando vocês falam sobre famílias e os descendentes de um homem, como vocês contam essas pessoas? Quem vocês incluem? Pause este áudio aqui.</w:t>
      </w:r>
    </w:p>
    <w:p>
      <w:pPr/>
      <w:r>
        <w:rPr>
          <w:lang w:val="pt_PT" w:bidi="pt_PT"/>
        </w:rPr>
      </w:r>
      <w:r>
        <w:rPr>
          <w:lang w:val="pt_PT" w:bidi="pt_PT"/>
        </w:rPr>
        <w:t>Com o tempo, José e todos os seus irmãos morreram. Todos os adultos que viviam no mesmo período que José e seus irmãos também morreram, incluindo Jacó. Isso mostra que um longo período de tempo passou desde que Jacó e sua família chegaram ao Egito.</w:t>
      </w:r>
    </w:p>
    <w:p>
      <w:pPr/>
      <w:r>
        <w:rPr>
          <w:lang w:val="pt_PT" w:bidi="pt_PT"/>
        </w:rPr>
      </w:r>
      <w:r>
        <w:rPr>
          <w:lang w:val="pt_PT" w:bidi="pt_PT"/>
        </w:rPr>
        <w:t>O povo da família de Jacó, os israelitas, têm muitos filhos e netos. Os israelitas se tornaram um grupo muito grande e enchem a terra do Egito. Isso não significa que as únicas pessoas no Egito sejam israelitas. Em vez disso, isso significa que há tantos israelitas que parece que os israelitas estão em todos os lugares da terra do Egito. É incrível como uma família se tornou um grupo tão grande de pessoas!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Jacó e seus filhos se mudam para o Egito, onde José já vive.</w:t>
      </w:r>
    </w:p>
    <w:p>
      <w:pPr/>
      <w:r>
        <w:rPr>
          <w:lang w:val="pt_PT" w:bidi="pt_PT"/>
        </w:rPr>
      </w:r>
      <w:r>
        <w:rPr>
          <w:b/>
          <w:lang w:val="pt_PT" w:bidi="pt_PT"/>
        </w:rPr>
        <w:t>Na segunda cena:</w:t>
      </w:r>
      <w:r>
        <w:rPr>
          <w:lang w:val="pt_PT" w:bidi="pt_PT"/>
        </w:rPr>
        <w:t xml:space="preserve"> Jacó, todos os seus filhos e toda essa geração morrem. Os descendentes de Jacó têm muitos filhos, e aumentam tanto em número que estão por todo o Egito.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Jacó, cujo nome também é Israel</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Zebulom</w:t>
      </w:r>
    </w:p>
    <w:p>
      <w:pPr>
        <w:pStyle w:val="ListBullet"/>
        <w:spacing w:line="240" w:lineRule="auto"/>
        <w:ind w:left="720"/>
      </w:pPr>
      <w:r>
        <w:rPr>
          <w:lang w:val="pt_PT" w:bidi="pt_PT"/>
        </w:rPr>
      </w:r>
      <w:r>
        <w:rPr>
          <w:lang w:val="pt_PT" w:bidi="pt_PT"/>
        </w:rPr>
        <w:t>Benjamim</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As famílias dos filhos de Jacó</w:t>
      </w:r>
    </w:p>
    <w:p>
      <w:pPr>
        <w:pStyle w:val="ListBullet"/>
        <w:spacing w:line="240" w:lineRule="auto"/>
        <w:ind w:left="720"/>
      </w:pPr>
      <w:r>
        <w:rPr>
          <w:lang w:val="pt_PT" w:bidi="pt_PT"/>
        </w:rPr>
      </w:r>
      <w:r>
        <w:rPr>
          <w:lang w:val="pt_PT" w:bidi="pt_PT"/>
        </w:rPr>
        <w:t>E os israelitas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conta a história de como a família de Jacó se muda de Canaã para o Egito. O narrador parte do princípio de que as pessoas já sabem quem são Jacó e sua família pelo livro de Gênesis, por isso o narrador não explica quem é Jacó.</w:t>
      </w:r>
    </w:p>
    <w:p>
      <w:pPr/>
      <w:r>
        <w:rPr>
          <w:lang w:val="pt_PT" w:bidi="pt_PT"/>
        </w:rPr>
      </w:r>
      <w:r>
        <w:rPr>
          <w:lang w:val="pt_PT" w:bidi="pt_PT"/>
        </w:rPr>
        <w:t>Na primeira cena, o narrador dá os nomes dos filhos de Jacó que viajaram com Jacó para o Egito. O narrador não inclui o nome de José nessa lista porque José já estava no Egito. O narrador agrupa os nomes dos filhos de acordo com a mãe que os deu à luz. Lembrem-se de que Jacó teve filhos com quatro mulheres. Rúben, Simeão, Levi, Judá, Issacar e Zebulom são filhos de uma mesma mulher. Benjamim é o filho da segunda mulher. Dã e Naftali são os filhos da terceira mulher. E Gade e Aser são os filhos da quarta mulher.</w:t>
      </w:r>
    </w:p>
    <w:p>
      <w:pPr/>
      <w:r>
        <w:rPr>
          <w:lang w:val="pt_PT" w:bidi="pt_PT"/>
        </w:rPr>
      </w:r>
      <w:r>
        <w:rPr>
          <w:lang w:val="pt_PT" w:bidi="pt_PT"/>
        </w:rPr>
        <w:t>Parem aqui e discutam esta pergunta em grupo: em seu idioma, como vocês listariam os filhos de um homem? Se um homem tivesse filhos com mulheres diferentes, em que ordem vocês listariam as crianças, e como organizariam a lista? Pause este áudio aqui.</w:t>
      </w:r>
    </w:p>
    <w:p>
      <w:pPr/>
      <w:r>
        <w:rPr>
          <w:lang w:val="pt_PT" w:bidi="pt_PT"/>
        </w:rPr>
      </w:r>
      <w:r>
        <w:rPr>
          <w:lang w:val="pt_PT" w:bidi="pt_PT"/>
        </w:rPr>
        <w:t>Esses filhos viajam com suas famílias inteiras, mas o narrador apenas conta os 70 membros masculinos da família que viajam. Todas essas pessoas viajam para o Egito, onde José já vive.</w:t>
      </w:r>
    </w:p>
    <w:p>
      <w:pPr/>
      <w:r>
        <w:rPr>
          <w:lang w:val="pt_PT" w:bidi="pt_PT"/>
        </w:rPr>
      </w:r>
      <w:r>
        <w:rPr>
          <w:lang w:val="pt_PT" w:bidi="pt_PT"/>
        </w:rPr>
        <w:t>A segunda cena começa muitos anos depois e continua por muitos anos. Com o tempo, Jacó, os filhos de Jacó e todos os adultos que viviam no mesmo período que José morreram. Mas os descendentes de Jacó, os israelitas, têm muitos filhos e netos. O narrador usa várias frases para enfatizar que os israelitas cresceram até se tornarem um grupo muito grande. Essas frases significam a mesma coisa: que os israelitas tiveram muitos filhos e se tornaram um grande grupo de pessoas. O narrador compara a maneira como os israelitas tinham muitos filhos à maneira como uma árvore dá muitas frutas.</w:t>
      </w:r>
    </w:p>
    <w:p>
      <w:pPr/>
      <w:r>
        <w:rPr>
          <w:lang w:val="pt_PT" w:bidi="pt_PT"/>
        </w:rPr>
      </w:r>
      <w:r>
        <w:rPr>
          <w:lang w:val="pt_PT" w:bidi="pt_PT"/>
        </w:rPr>
        <w:t>Parem aqui e discutam esta pergunta em grupo: em seu idioma, como vocês enfatizariam algo para mostrar que é muito incrível ou impressionante? Como vocês falam sobre a maneira como as pessoas têm muitos filhos e netos? Se não for natural usar todas essas frases em seu idioma, você pode usar menos palavras ou frases em sua tradução. Pause este áudio aqui.</w:t>
      </w:r>
    </w:p>
    <w:p>
      <w:pPr/>
      <w:r>
        <w:rPr>
          <w:lang w:val="pt_PT" w:bidi="pt_PT"/>
        </w:rPr>
      </w:r>
      <w:r>
        <w:rPr>
          <w:lang w:val="pt_PT" w:bidi="pt_PT"/>
        </w:rPr>
        <w:t>O narrador exagera quando diz que os israelitas enchem a terra. O narrador quer dizer que há tantos israelitas que parece que os israelitas estão em todos os lugares da terra do Egito. Algumas traduções dizem que os israelitas têm tantas pessoas em seu grupo que os egípcios acreditam que os israelitas são perigosos para os egípcios.</w:t>
      </w:r>
    </w:p>
    <w:p>
      <w:pPr/>
      <w:r>
        <w:rPr>
          <w:lang w:val="pt_PT" w:bidi="pt_PT"/>
        </w:rPr>
      </w:r>
      <w:r>
        <w:rPr>
          <w:lang w:val="pt_PT" w:bidi="pt_PT"/>
        </w:rPr>
        <w:t>O narrador quer que as pessoas se sintam maravilhadas quando ouvem isso! O narrador usa palavras e frases de Gênesis para mostrar que Deus fez os israelitas crescerem assim. O narrador quer lembrar às pessoas que Deus cumpre sua promessa de dar a Abraão tantos descendentes que ninguém poderia contar os descendentes.</w:t>
      </w:r>
    </w:p>
    <w:p>
      <w:pPr/>
      <w:r>
        <w:rPr>
          <w:lang w:val="pt_PT" w:bidi="pt_PT"/>
        </w:rPr>
      </w:r>
      <w:r>
        <w:rPr>
          <w:lang w:val="pt_PT" w:bidi="pt_PT"/>
        </w:rPr>
        <w:t>Parem aqui e discutam esta pergunta em grupo: se vocês traduziram o livro de Gênesis, falem sobre as maneiras como vocês traduziram a promessa de Deus a Abraão de que Abraão teria muitos descendentes. Pause este áudio aqui.</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Usando um roteiro ilustrado, desenhem imagens dos 12 filhos de Jacó e adicionem pontos ao redor de cada um deles para mostrar seus descendentes. Se possível, usem cores ou formas separadas para os filhos e seus descendentes. Outra maneira pela qual vocês podem mostrar isso é marcar uma área no chão ou na terra para representar o Egito, e então colocar itens como garrafas, pedras ou até mesmo folhas para representar os 12 filhos de Jacó. Então adicionem outros itens ao redor desses itens para mostrar como seus descendentes aumentam em número.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Jacó, cujo nome também é Israel</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Zebulom</w:t>
      </w:r>
    </w:p>
    <w:p>
      <w:pPr>
        <w:pStyle w:val="ListBullet"/>
        <w:spacing w:line="240" w:lineRule="auto"/>
        <w:ind w:left="720"/>
      </w:pPr>
      <w:r>
        <w:rPr>
          <w:lang w:val="pt_PT" w:bidi="pt_PT"/>
        </w:rPr>
      </w:r>
      <w:r>
        <w:rPr>
          <w:lang w:val="pt_PT" w:bidi="pt_PT"/>
        </w:rPr>
        <w:t>Benjamim</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As famílias dos filhos de Jacó</w:t>
      </w:r>
    </w:p>
    <w:p>
      <w:pPr>
        <w:pStyle w:val="ListBullet"/>
        <w:spacing w:line="240" w:lineRule="auto"/>
        <w:ind w:left="720"/>
      </w:pPr>
      <w:r>
        <w:rPr>
          <w:lang w:val="pt_PT" w:bidi="pt_PT"/>
        </w:rPr>
      </w:r>
      <w:r>
        <w:rPr>
          <w:lang w:val="pt_PT" w:bidi="pt_PT"/>
        </w:rPr>
        <w:t>E 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Quando Jacó foi para o Egito, 11 dos filhos de Jacó foram com Jacó. Todas as pessoas nas famílias desses homens também foram com os homens para o Egito. Vocês podem mostrar que José, o décimo segundo filho de Jacó, já está no Egito quando o restante de sua família vem e se junta a ele. Peça a Jacó e aos 11 filhos de Jacó que fiquem próximos uns dos outros de um lado da sala. Todos esses homens podem então se aproximar de José.</w:t>
      </w:r>
    </w:p>
    <w:p>
      <w:pPr/>
      <w:r>
        <w:rPr>
          <w:lang w:val="pt_PT" w:bidi="pt_PT"/>
        </w:rPr>
      </w:r>
      <w:r>
        <w:rPr>
          <w:lang w:val="pt_PT" w:bidi="pt_PT"/>
        </w:rPr>
        <w:t>Pause a encenação. Pergunte à pessoa que interpreta Jacó: “O que você está sentindo ou pensando?”. As pessoas podem responder coisas como:</w:t>
      </w:r>
    </w:p>
    <w:p>
      <w:pPr>
        <w:pStyle w:val="ListBullet"/>
        <w:spacing w:line="240" w:lineRule="auto"/>
        <w:ind w:left="720"/>
      </w:pPr>
      <w:r>
        <w:rPr>
          <w:lang w:val="pt_PT" w:bidi="pt_PT"/>
        </w:rPr>
      </w:r>
      <w:r>
        <w:rPr>
          <w:lang w:val="pt_PT" w:bidi="pt_PT"/>
        </w:rPr>
        <w:t>Estou tão feliz por viver perto de todos os meus filhos, especialmente José, que esteve no Egito; ou</w:t>
      </w:r>
    </w:p>
    <w:p>
      <w:pPr>
        <w:pStyle w:val="ListBullet"/>
        <w:spacing w:line="240" w:lineRule="auto"/>
        <w:ind w:left="720"/>
      </w:pPr>
      <w:r>
        <w:rPr>
          <w:lang w:val="pt_PT" w:bidi="pt_PT"/>
        </w:rPr>
      </w:r>
      <w:r>
        <w:rPr>
          <w:lang w:val="pt_PT" w:bidi="pt_PT"/>
        </w:rPr>
        <w:t>Sou grato por podermos viver nessa boa terra que tem muita comida e espaço para minha grande família; ou</w:t>
      </w:r>
    </w:p>
    <w:p>
      <w:pPr>
        <w:pStyle w:val="ListBullet"/>
        <w:spacing w:line="240" w:lineRule="auto"/>
        <w:ind w:left="720"/>
      </w:pPr>
      <w:r>
        <w:rPr>
          <w:lang w:val="pt_PT" w:bidi="pt_PT"/>
        </w:rPr>
      </w:r>
      <w:r>
        <w:rPr>
          <w:lang w:val="pt_PT" w:bidi="pt_PT"/>
        </w:rPr>
        <w:t>É estranho se mudar para uma nova terra que tem pessoas e cultura diferentes daquela a que eu estou acostumado.</w:t>
      </w:r>
    </w:p>
    <w:p>
      <w:pPr/>
      <w:r>
        <w:rPr>
          <w:lang w:val="pt_PT" w:bidi="pt_PT"/>
        </w:rPr>
      </w:r>
      <w:r>
        <w:rPr>
          <w:lang w:val="pt_PT" w:bidi="pt_PT"/>
        </w:rPr>
        <w:t>Continue a encenação.</w:t>
      </w:r>
    </w:p>
    <w:p>
      <w:pPr/>
      <w:r>
        <w:rPr>
          <w:lang w:val="pt_PT" w:bidi="pt_PT"/>
        </w:rPr>
      </w:r>
      <w:r>
        <w:rPr>
          <w:lang w:val="pt_PT" w:bidi="pt_PT"/>
        </w:rPr>
        <w:t>Na segunda cena, José, o pai de José e os irmãos de José morrem. Os descendentes de Jacó aumentam e se espalham por todo o Egito. Nesse ponto, os descendentes de Jacó podem se mover para diferentes partes da sala. Muitas outras pessoas podem se juntar a elas, ou podem ficar de pé de uma maneira que mostre que há muitas pessoas em seu grupo.</w:t>
      </w:r>
    </w:p>
    <w:p>
      <w:pPr/>
      <w:r>
        <w:rPr>
          <w:lang w:val="pt_PT" w:bidi="pt_PT"/>
        </w:rPr>
      </w:r>
      <w:r>
        <w:rPr>
          <w:lang w:val="pt_PT" w:bidi="pt_PT"/>
        </w:rPr>
        <w:t>Pause a encenação. Pergunte à pessoa que interpreta os descendentes de Jacó, os israelitas: “O que você está sentindo ou pensando?”. As pessoas podem responder coisas como:</w:t>
      </w:r>
    </w:p>
    <w:p>
      <w:pPr>
        <w:pStyle w:val="ListBullet"/>
        <w:spacing w:line="240" w:lineRule="auto"/>
        <w:ind w:left="720"/>
      </w:pPr>
      <w:r>
        <w:rPr>
          <w:lang w:val="pt_PT" w:bidi="pt_PT"/>
        </w:rPr>
      </w:r>
      <w:r>
        <w:rPr>
          <w:lang w:val="pt_PT" w:bidi="pt_PT"/>
        </w:rPr>
        <w:t>Estou orgulhoso por vir de um grupo tão grande de pessoas! Ou</w:t>
      </w:r>
    </w:p>
    <w:p>
      <w:pPr>
        <w:pStyle w:val="ListBullet"/>
        <w:spacing w:line="240" w:lineRule="auto"/>
        <w:ind w:left="720"/>
      </w:pPr>
      <w:r>
        <w:rPr>
          <w:lang w:val="pt_PT" w:bidi="pt_PT"/>
        </w:rPr>
      </w:r>
      <w:r>
        <w:rPr>
          <w:lang w:val="pt_PT" w:bidi="pt_PT"/>
        </w:rPr>
        <w:t>Certamente ninguém será capaz de nos ferir porque somos muitos; ou</w:t>
      </w:r>
    </w:p>
    <w:p>
      <w:pPr>
        <w:pStyle w:val="ListBullet"/>
        <w:spacing w:line="240" w:lineRule="auto"/>
        <w:ind w:left="720"/>
      </w:pPr>
      <w:r>
        <w:rPr>
          <w:lang w:val="pt_PT" w:bidi="pt_PT"/>
        </w:rPr>
      </w:r>
      <w:r>
        <w:rPr>
          <w:lang w:val="pt_PT" w:bidi="pt_PT"/>
        </w:rPr>
        <w:t>Estou surpreso com a maneira como temos tantos filhos e netos! Temos mais pessoas do que os grupos de pessoas ao nosso redor, então nosso grupo de pessoas cresce mais rápido; ou</w:t>
      </w:r>
    </w:p>
    <w:p>
      <w:pPr>
        <w:pStyle w:val="ListBullet"/>
        <w:spacing w:line="240" w:lineRule="auto"/>
        <w:ind w:left="720"/>
      </w:pPr>
      <w:r>
        <w:rPr>
          <w:lang w:val="pt_PT" w:bidi="pt_PT"/>
        </w:rPr>
      </w:r>
      <w:r>
        <w:rPr>
          <w:lang w:val="pt_PT" w:bidi="pt_PT"/>
        </w:rPr>
        <w:t>Sou grato por ter filhos e parentes que podem cuidar de mim quando envelhecer.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passagem começa com os nomes dos filhos de </w:t>
      </w:r>
      <w:r>
        <w:rPr>
          <w:b/>
          <w:lang w:val="pt_PT" w:bidi="pt_PT"/>
        </w:rPr>
        <w:t>Israel</w:t>
      </w:r>
      <w:r>
        <w:rPr>
          <w:lang w:val="pt_PT" w:bidi="pt_PT"/>
        </w:rPr>
        <w:t xml:space="preserve"> que vieram para o Egito com Jacó. Vocês se lembrarão de que Israel é o nome que Deus deu a Jacó. Os </w:t>
      </w:r>
      <w:r>
        <w:rPr>
          <w:b/>
          <w:lang w:val="pt_PT" w:bidi="pt_PT"/>
        </w:rPr>
        <w:t>israelitas</w:t>
      </w:r>
      <w:r>
        <w:rPr>
          <w:lang w:val="pt_PT" w:bidi="pt_PT"/>
        </w:rPr>
        <w:t xml:space="preserve"> são descendentes de Jacó.</w:t>
      </w:r>
    </w:p>
    <w:p>
      <w:pPr/>
      <w:r>
        <w:rPr>
          <w:lang w:val="pt_PT" w:bidi="pt_PT"/>
        </w:rPr>
      </w:r>
      <w:r>
        <w:rPr>
          <w:lang w:val="pt_PT" w:bidi="pt_PT"/>
        </w:rPr>
        <w:t>Parem aqui e discutam em grupo qual palavra ou frase vocês usarão para Israel e os israelitas. Procurem Israel e israelitas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O narrador diz que 70 pessoas vieram de Jacó, ou descenderam de Jacó. Essas pessoas são descendentes de Jacó, e vieram com Jacó para o Egito. Os </w:t>
      </w:r>
      <w:r>
        <w:rPr>
          <w:b/>
          <w:lang w:val="pt_PT" w:bidi="pt_PT"/>
        </w:rPr>
        <w:t>descendentes</w:t>
      </w:r>
      <w:r>
        <w:rPr>
          <w:lang w:val="pt_PT" w:bidi="pt_PT"/>
        </w:rPr>
        <w:t xml:space="preserve"> de uma pessoa são seus filhos, netos e todas as gerações futuras da mesma família. Os israelitas são descendentes de Jacó.</w:t>
      </w:r>
    </w:p>
    <w:p>
      <w:pPr/>
      <w:r>
        <w:rPr>
          <w:lang w:val="pt_PT" w:bidi="pt_PT"/>
        </w:rPr>
      </w:r>
      <w:r>
        <w:rPr>
          <w:lang w:val="pt_PT" w:bidi="pt_PT"/>
        </w:rPr>
        <w:t>Parem aqui e discutam em grupo que palavra ou frase vocês usarão para descendentes. Procurem descendentes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Os filhos de Jacó trazem suas </w:t>
      </w:r>
      <w:r>
        <w:rPr>
          <w:b/>
          <w:lang w:val="pt_PT" w:bidi="pt_PT"/>
        </w:rPr>
        <w:t>famílias</w:t>
      </w:r>
      <w:r>
        <w:rPr>
          <w:lang w:val="pt_PT" w:bidi="pt_PT"/>
        </w:rPr>
        <w:t xml:space="preserve"> com eles para o Egito. Na Bíblia, uma família significa todas as pessoas que estão vivendo juntas em uma casa. O pai era geralmente o chefe da família. A família de um homem incluía sua esposa, filhos, filhas solteiras e quaisquer filhos casados e suas esposas e filhos. Outros parentes podem viver com eles também. Se a família tinha servos ou escravos, então eles eram incluídos na casa (ou na família) também.</w:t>
      </w:r>
    </w:p>
    <w:p>
      <w:pPr/>
      <w:r>
        <w:rPr>
          <w:lang w:val="pt_PT" w:bidi="pt_PT"/>
        </w:rPr>
      </w:r>
      <w:r>
        <w:rPr>
          <w:lang w:val="pt_PT" w:bidi="pt_PT"/>
        </w:rPr>
        <w:t>Parem aqui e, como um grupo, discutam qual palavra ou frase vocês usarão para casa. Procure a palavra família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José, os irmãos de José e todos os que são parte dessa </w:t>
      </w:r>
      <w:r>
        <w:rPr>
          <w:b/>
          <w:lang w:val="pt_PT" w:bidi="pt_PT"/>
        </w:rPr>
        <w:t>geração</w:t>
      </w:r>
      <w:r>
        <w:rPr>
          <w:lang w:val="pt_PT" w:bidi="pt_PT"/>
        </w:rPr>
        <w:t xml:space="preserve"> inteira morrem. Uma geração se refere a um grupo de pessoas que estão vivendo ao mesmo tempo e têm aproximadamente a mesma idade.</w:t>
      </w:r>
    </w:p>
    <w:p>
      <w:pPr/>
      <w:r>
        <w:rPr>
          <w:lang w:val="pt_PT" w:bidi="pt_PT"/>
        </w:rPr>
      </w:r>
      <w:r>
        <w:rPr>
          <w:lang w:val="pt_PT" w:bidi="pt_PT"/>
        </w:rPr>
        <w:t>Parem aqui e discutam em grupo qual palavra ou frase vocês usarão para geração. Consulte geração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de Êxodo 1.1–7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 xml:space="preserve">Em seguida, os membros do grupo podem decidir qual versão da passagem eles gostaram mais. Vocês podem ter gostado da maneira como um membro do grupo contou uma cena, mas vocês podem ter gostado da maneira como um membro diferente do grupo contou outra cena. </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1:8–14</w:t>
      </w:r>
      <w:r>
        <w:rPr>
          <w:lang w:val="pt_PT" w:bidi="pt_PT"/>
        </w:rPr>
      </w:r>
    </w:p>
    <w:p>
      <w:pPr>
        <w:pStyle w:val="Heading3"/>
      </w:pPr>
      <w:r>
        <w:rPr>
          <w:lang w:val="pt_PT" w:bidi="pt_PT"/>
        </w:rPr>
        <w:t>Ouvir e Sentir</w:t>
      </w:r>
    </w:p>
    <w:p>
      <w:pPr/>
      <w:r>
        <w:rPr>
          <w:lang w:val="pt_PT" w:bidi="pt_PT"/>
        </w:rPr>
      </w:r>
      <w:r>
        <w:rPr>
          <w:lang w:val="pt_PT" w:bidi="pt_PT"/>
        </w:rPr>
        <w:t>Nesta etapa, ouçam Êxodo 1.8–14 e guardem em seus corações.</w:t>
      </w:r>
    </w:p>
    <w:p>
      <w:pPr/>
      <w:r>
        <w:rPr>
          <w:lang w:val="pt_PT" w:bidi="pt_PT"/>
        </w:rPr>
      </w:r>
      <w:r>
        <w:rPr>
          <w:lang w:val="pt_PT" w:bidi="pt_PT"/>
        </w:rPr>
        <w:t>Ouçam uma versão em áudio de Êxodo 1.8–14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1.8–14 na tradução mais fácil de entender.</w:t>
      </w:r>
    </w:p>
    <w:p>
      <w:pPr/>
      <w:r>
        <w:rPr>
          <w:lang w:val="pt_PT" w:bidi="pt_PT"/>
        </w:rPr>
      </w:r>
      <w:r>
        <w:rPr>
          <w:lang w:val="pt_PT" w:bidi="pt_PT"/>
        </w:rPr>
        <w:t>Essa passagem continua a história dos israelitas no Egito.</w:t>
      </w:r>
    </w:p>
    <w:p>
      <w:pPr/>
      <w:r>
        <w:rPr>
          <w:lang w:val="pt_PT" w:bidi="pt_PT"/>
        </w:rPr>
      </w:r>
      <w:r>
        <w:rPr>
          <w:lang w:val="pt_PT" w:bidi="pt_PT"/>
        </w:rPr>
        <w:t>A passagem anterior nos conta os nomes de todos os filhos de Jacó, também chamado de Israel, e suas famílias. Eles foram viver no Egito quando José, o irmão deles, os trouxe. Então a passagem nos diz que José e sua geração morreram e os israelitas se multiplicaram e cresceram em número. Essa é a primeira vez que os descendentes de Jacó são chamados de israelitas.</w:t>
      </w:r>
    </w:p>
    <w:p>
      <w:pPr/>
      <w:r>
        <w:rPr>
          <w:lang w:val="pt_PT" w:bidi="pt_PT"/>
        </w:rPr>
      </w:r>
      <w:r>
        <w:rPr>
          <w:lang w:val="pt_PT" w:bidi="pt_PT"/>
        </w:rPr>
        <w:t>Essa passagem acontece muitos anos depois, e marca o início de uma nova parte da história dos israelitas no Egito. Várias gerações passaram desde a morte de José. O novo rei do Egito, também chamado de Faraó, não conheceu José.</w:t>
      </w:r>
    </w:p>
    <w:p>
      <w:pPr/>
      <w:r>
        <w:rPr>
          <w:lang w:val="pt_PT" w:bidi="pt_PT"/>
        </w:rPr>
      </w:r>
      <w:r>
        <w:rPr>
          <w:lang w:val="pt_PT" w:bidi="pt_PT"/>
        </w:rPr>
        <w:t>O novo rei faz um anúncio importante. Ele anuncia uma nova estratégia para os egípcios contra os israelitas. Ele está preocupado com o quão grande é a população israelita. Os israelitas agora são "um povo", pois são mais do que apenas uma família.</w:t>
      </w:r>
    </w:p>
    <w:p>
      <w:pPr/>
      <w:r>
        <w:rPr>
          <w:lang w:val="pt_PT" w:bidi="pt_PT"/>
        </w:rPr>
      </w:r>
      <w:r>
        <w:rPr>
          <w:lang w:val="pt_PT" w:bidi="pt_PT"/>
        </w:rPr>
        <w:t>O rei acredita que o problema é urgente. Ele age como muitos governantes agem quando querem destruir um grupo de pessoas — ele os acusa de querer derrubar o governo egípcio. Se houver uma guerra, o rei pensa que os israelitas podem se juntar aos inimigos para lutar contra o Egito. O idioma original não deixa claro se o rei teme que os israelitas deixem o país ou se ele teme que eles se levantem e conquistem o Egito.</w:t>
      </w:r>
    </w:p>
    <w:p>
      <w:pPr/>
      <w:r>
        <w:rPr>
          <w:lang w:val="pt_PT" w:bidi="pt_PT"/>
        </w:rPr>
      </w:r>
      <w:r>
        <w:rPr>
          <w:lang w:val="pt_PT" w:bidi="pt_PT"/>
        </w:rPr>
        <w:t>Alguns estudiosos acreditam que o rei, ou Faraó, durante o tempo de José era de uma dinastia de governantes estrangeiros. Depois de muitos anos, eles foram derrubados por uma dinastia de governantes egípcios que forçaram os governantes estrangeiros a deixar o Egito. Esses novos governantes não gostavam de estrangeiros. Os estrangeiros eram tratados como inimigos. Os israelitas provavelmente viviam perto desses estrangeiros.</w:t>
      </w:r>
    </w:p>
    <w:p>
      <w:pPr/>
      <w:r>
        <w:rPr>
          <w:lang w:val="pt_PT" w:bidi="pt_PT"/>
        </w:rPr>
      </w:r>
      <w:r>
        <w:rPr>
          <w:lang w:val="pt_PT" w:bidi="pt_PT"/>
        </w:rPr>
        <w:t>Quando José estava vivo, ele tinha um acordo especial com o rei estrangeiro naquela época. Esse novo rei, muitos anos depois, não sabe sobre esse acordo ou ele não se importa com o acordo.</w:t>
      </w:r>
    </w:p>
    <w:p>
      <w:pPr/>
      <w:r>
        <w:rPr>
          <w:lang w:val="pt_PT" w:bidi="pt_PT"/>
        </w:rPr>
      </w:r>
      <w:r>
        <w:rPr>
          <w:lang w:val="pt_PT" w:bidi="pt_PT"/>
        </w:rPr>
        <w:t>Então o rei fez dos israelitas escravos e os tratou cruelmente. O rei ordenou que mestres de escravos ou feitores cruéis oprimissem os israelitas e lhes dessem trabalhos árduos para fazer. Os feitores provavelmente usavam chicotes pesados contra os israelitas. O trabalho pesado os humilhava e eles eram tratados como menos que humanos.</w:t>
      </w:r>
    </w:p>
    <w:p>
      <w:pPr/>
      <w:r>
        <w:rPr>
          <w:lang w:val="pt_PT" w:bidi="pt_PT"/>
        </w:rPr>
      </w:r>
      <w:r>
        <w:rPr>
          <w:lang w:val="pt_PT" w:bidi="pt_PT"/>
        </w:rPr>
        <w:t>Parem e discutam a seguinte pergunta: como os líderes em sua área tratam estrangeiros ou grupos de pessoas de forma diferente de si mesmos? Pause o áudio aqui.</w:t>
      </w:r>
    </w:p>
    <w:p>
      <w:pPr/>
      <w:r>
        <w:rPr>
          <w:lang w:val="pt_PT" w:bidi="pt_PT"/>
        </w:rPr>
      </w:r>
      <w:r>
        <w:rPr>
          <w:lang w:val="pt_PT" w:bidi="pt_PT"/>
        </w:rPr>
        <w:t>Os egípcios forçaram os israelitas a construir cidades de armazenamento para o rei, a quem Moisés chama de Faraó aqui pela primeira vez. Os israelitas construíram Pitom e Ramsés como cidades de armazenamento para o Faraó. Ramsés também pode ser outro nome para "Gósen". É tanto uma cidade quanto um nome de área. Gósen é a área no norte do Egito onde os israelitas viviam.</w:t>
      </w:r>
    </w:p>
    <w:p>
      <w:pPr/>
      <w:r>
        <w:rPr>
          <w:lang w:val="pt_PT" w:bidi="pt_PT"/>
        </w:rPr>
      </w:r>
      <w:r>
        <w:rPr>
          <w:lang w:val="pt_PT" w:bidi="pt_PT"/>
        </w:rPr>
        <w:t xml:space="preserve">Pare e mostre um mapa do </w:t>
      </w:r>
      <w:r>
        <w:rPr>
          <w:lang w:val="pt_PT" w:bidi="pt_PT"/>
        </w:rPr>
        <w:t>Egito</w:t>
      </w:r>
      <w:r>
        <w:rPr>
          <w:lang w:val="pt_PT" w:bidi="pt_PT"/>
        </w:rPr>
        <w:t>. Olhem para a área de Ramsés e Pitom. Pause o áudio aqui.</w:t>
      </w:r>
    </w:p>
    <w:p>
      <w:pPr/>
      <w:r>
        <w:rPr>
          <w:lang w:val="pt_PT" w:bidi="pt_PT"/>
        </w:rPr>
      </w:r>
      <w:r>
        <w:rPr>
          <w:lang w:val="pt_PT" w:bidi="pt_PT"/>
        </w:rPr>
        <w:t>As cidades de armazenamento eram cidades ou aldeias especiais com muralhas altas ao seu redor. Os egípcios armazenavam cereais e outras coisas nelas.</w:t>
      </w:r>
    </w:p>
    <w:p>
      <w:pPr/>
      <w:r>
        <w:rPr>
          <w:lang w:val="pt_PT" w:bidi="pt_PT"/>
        </w:rPr>
      </w:r>
      <w:r>
        <w:rPr>
          <w:lang w:val="pt_PT" w:bidi="pt_PT"/>
        </w:rPr>
        <w:t xml:space="preserve">Parem e discutam esta pergunta: como vocês armazenam coisas em sua cultura? Vejam também uma foto de como uma </w:t>
      </w:r>
      <w:r>
        <w:rPr>
          <w:lang w:val="pt_PT" w:bidi="pt_PT"/>
        </w:rPr>
        <w:t>cidade-armazém antiga</w:t>
      </w:r>
      <w:r>
        <w:rPr>
          <w:lang w:val="pt_PT" w:bidi="pt_PT"/>
        </w:rPr>
        <w:t xml:space="preserve"> poderia ter sido. Pause o áudio aqui.</w:t>
      </w:r>
    </w:p>
    <w:p>
      <w:pPr/>
      <w:r>
        <w:rPr>
          <w:lang w:val="pt_PT" w:bidi="pt_PT"/>
        </w:rPr>
      </w:r>
      <w:r>
        <w:rPr>
          <w:lang w:val="pt_PT" w:bidi="pt_PT"/>
        </w:rPr>
        <w:t>A população de israelitas cresceu apesar do trabalho escravo. Normalmente, o trabalho escravo manteria as famílias israelitas separadas, pois diferentes membros da família tinham que estar longe para trabalhar, ou destruiria a saúde deles e os tornaria incapazes de ter tantos filhos. Os egípcios estavam com medo dos israelitas. Eles começaram a odiar e temer os israelitas. Os egípcios estavam preocupados com o fato de o número de israelitas continuar a aumentar. Então os feitores egípcios faziam com que os israelitas trabalhassem ainda mais arduamente. Os feitores forçaram os israelitas a fazer tijolos e argamassa e a trabalhar nos campos. Isso pode ter incluído agricultura e outras formas de trabalho ao ar livre. Os israelitas tinham vidas amargas, ou muito difíceis.</w:t>
      </w:r>
    </w:p>
    <w:p>
      <w:pPr/>
      <w:r>
        <w:rPr>
          <w:lang w:val="pt_PT" w:bidi="pt_PT"/>
        </w:rPr>
      </w:r>
      <w:r>
        <w:rPr>
          <w:lang w:val="pt_PT" w:bidi="pt_PT"/>
        </w:rPr>
        <w:t>As pessoas construíam os edifícios com tijolos e argamassa. Eles faziam tijolos de lama fortalecidos com palha e prensados em um molde. Eles uniam os tijolos com argamassa. Eles esmagavam calcário e o misturavam com água para fazer argamassa.</w:t>
      </w:r>
    </w:p>
    <w:p>
      <w:pPr/>
      <w:r>
        <w:rPr>
          <w:lang w:val="pt_PT" w:bidi="pt_PT"/>
        </w:rPr>
      </w:r>
      <w:r>
        <w:rPr>
          <w:lang w:val="pt_PT" w:bidi="pt_PT"/>
        </w:rPr>
        <w:t xml:space="preserve">Parem e olhem para uma imagem de um </w:t>
      </w:r>
      <w:r>
        <w:rPr>
          <w:lang w:val="pt_PT" w:bidi="pt_PT"/>
        </w:rPr>
        <w:t>tijolo de barro</w:t>
      </w:r>
      <w:r>
        <w:rPr>
          <w:lang w:val="pt_PT" w:bidi="pt_PT"/>
        </w:rPr>
        <w:t>. Pause este áudio aqui.</w:t>
      </w:r>
    </w:p>
    <w:p>
      <w:pPr>
        <w:pStyle w:val="ListBullet"/>
        <w:spacing w:line="240" w:lineRule="auto"/>
        <w:ind w:left="720"/>
      </w:pPr>
      <w:r>
        <w:rPr>
          <w:lang w:val="pt_PT" w:bidi="pt_PT"/>
        </w:rPr>
      </w:r>
      <w:r>
        <w:rPr>
          <w:lang w:val="pt_PT" w:bidi="pt_PT"/>
        </w:rPr>
        <w:t>Parem e discutam: como vocês constroem edifícios em seu país? Como os materiais de construção são feitos? E que tipos de pessoas fazem trabalho de construção?</w:t>
      </w:r>
    </w:p>
    <w:p>
      <w:pPr>
        <w:pStyle w:val="ListBullet"/>
        <w:spacing w:line="240" w:lineRule="auto"/>
        <w:ind w:left="720"/>
      </w:pPr>
      <w:r>
        <w:rPr>
          <w:lang w:val="pt_PT" w:bidi="pt_PT"/>
        </w:rPr>
      </w:r>
      <w:r>
        <w:rPr>
          <w:lang w:val="pt_PT" w:bidi="pt_PT"/>
        </w:rPr>
        <w:t>Também discutam: que trabalho existe em sua cultura que seja tão difícil?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1.8–14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depois de muitos anos, há um novo rei no Egito que não conhece José. Ele está preocupado com o fato de os israelitas serem numerosos demais.</w:t>
      </w:r>
    </w:p>
    <w:p>
      <w:pPr/>
      <w:r>
        <w:rPr>
          <w:lang w:val="pt_PT" w:bidi="pt_PT"/>
        </w:rPr>
      </w:r>
      <w:r>
        <w:rPr>
          <w:b/>
          <w:lang w:val="pt_PT" w:bidi="pt_PT"/>
        </w:rPr>
        <w:t>Na segunda cena:</w:t>
      </w:r>
      <w:r>
        <w:rPr>
          <w:lang w:val="pt_PT" w:bidi="pt_PT"/>
        </w:rPr>
        <w:t xml:space="preserve"> os egípcios forçaram os israelitas a construir cidades de armazenamento. Os israelitas continuaram a se multiplicar.</w:t>
      </w:r>
    </w:p>
    <w:p>
      <w:pPr/>
      <w:r>
        <w:rPr>
          <w:lang w:val="pt_PT" w:bidi="pt_PT"/>
        </w:rPr>
      </w:r>
      <w:r>
        <w:rPr>
          <w:b/>
          <w:lang w:val="pt_PT" w:bidi="pt_PT"/>
        </w:rPr>
        <w:t>Na terceira cena:</w:t>
      </w:r>
      <w:r>
        <w:rPr>
          <w:lang w:val="pt_PT" w:bidi="pt_PT"/>
        </w:rPr>
        <w:t xml:space="preserve"> os egípcios fizeram os israelitas trabalharem ainda mais como escravos, fazendo tijolos e trabalhando nos campos.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 — rei do Egito</w:t>
      </w:r>
    </w:p>
    <w:p>
      <w:pPr>
        <w:pStyle w:val="ListBullet"/>
        <w:spacing w:line="240" w:lineRule="auto"/>
        <w:ind w:left="720"/>
      </w:pPr>
      <w:r>
        <w:rPr>
          <w:lang w:val="pt_PT" w:bidi="pt_PT"/>
        </w:rPr>
      </w:r>
      <w:r>
        <w:rPr>
          <w:lang w:val="pt_PT" w:bidi="pt_PT"/>
        </w:rPr>
        <w:t>Feitores egípcios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Os trabalhadores israelitas</w:t>
      </w:r>
    </w:p>
    <w:p>
      <w:pPr/>
      <w:r>
        <w:rPr>
          <w:lang w:val="pt_PT" w:bidi="pt_PT"/>
        </w:rPr>
      </w:r>
      <w:r>
        <w:rPr>
          <w:lang w:val="pt_PT" w:bidi="pt_PT"/>
        </w:rPr>
        <w:t>Em grupo, prestem atenção em como os egípcios e israelitas se sentem em relação uns aos outros em toda a passagem.</w:t>
      </w:r>
    </w:p>
    <w:p>
      <w:pPr/>
      <w:r>
        <w:rPr>
          <w:lang w:val="pt_PT" w:bidi="pt_PT"/>
        </w:rPr>
      </w:r>
      <w:r>
        <w:rPr>
          <w:lang w:val="pt_PT" w:bidi="pt_PT"/>
        </w:rPr>
        <w:t>A primeira cena começa com uma palavra que nos diz que essa história começa muitos anos depois.</w:t>
      </w:r>
    </w:p>
    <w:p>
      <w:pPr/>
      <w:r>
        <w:rPr>
          <w:lang w:val="pt_PT" w:bidi="pt_PT"/>
        </w:rPr>
      </w:r>
      <w:r>
        <w:rPr>
          <w:lang w:val="pt_PT" w:bidi="pt_PT"/>
        </w:rPr>
        <w:t>Um novo rei agora governa o Egito. Várias gerações passaram desde o tempo de José. Esse novo rei não se lembra da bondade e do acordo entre os israelitas e os egípcios, e ele não gosta de estrangeiros.</w:t>
      </w:r>
    </w:p>
    <w:p>
      <w:pPr/>
      <w:r>
        <w:rPr>
          <w:lang w:val="pt_PT" w:bidi="pt_PT"/>
        </w:rPr>
      </w:r>
      <w:r>
        <w:rPr>
          <w:lang w:val="pt_PT" w:bidi="pt_PT"/>
        </w:rPr>
        <w:t>Parem e discutam em grupo: como vocês começarão esta história para mostrar que muitos anos se passaram? Pause este áudio aqui.</w:t>
      </w:r>
    </w:p>
    <w:p>
      <w:pPr/>
      <w:r>
        <w:rPr>
          <w:lang w:val="pt_PT" w:bidi="pt_PT"/>
        </w:rPr>
      </w:r>
      <w:r>
        <w:rPr>
          <w:lang w:val="pt_PT" w:bidi="pt_PT"/>
        </w:rPr>
        <w:t>Esse novo rei está preocupado com quantos israelitas há. O rei faz um anúncio importante. Ele usa uma palavra para obter a atenção de seus ouvintes e mostrar a eles que o que ele está prestes a dizer é muito importante.</w:t>
      </w:r>
    </w:p>
    <w:p>
      <w:pPr/>
      <w:r>
        <w:rPr>
          <w:lang w:val="pt_PT" w:bidi="pt_PT"/>
        </w:rPr>
      </w:r>
      <w:r>
        <w:rPr>
          <w:lang w:val="pt_PT" w:bidi="pt_PT"/>
        </w:rPr>
        <w:t>Parem e discutam em grupo: quando um líder quer obter a atenção de seus ouvintes antes de fazer um anúncio importante, o que ele ou ela diz? Que palavras ou frases eles usam para começar seu anúncio? Pause o áudio aqui.</w:t>
      </w:r>
    </w:p>
    <w:p>
      <w:pPr/>
      <w:r>
        <w:rPr>
          <w:lang w:val="pt_PT" w:bidi="pt_PT"/>
        </w:rPr>
      </w:r>
      <w:r>
        <w:rPr>
          <w:lang w:val="pt_PT" w:bidi="pt_PT"/>
        </w:rPr>
        <w:t>O rei quer fazer um plano para oprimir os israelitas para impedi-los de se multiplicarem. Se a guerra eclodir, ele teme que os israelitas se juntem aos seus inimigos e se levantem contra os egipcios. Às vezes "levantar-se" pode significar "derrotar". Não sabemos se o rei está preocupado com o fato de os israelitas conquistarem seu povo ou se ele está preocupado com o fato de eles deixarem o país. Vocês podem seguir qualquer interpretação que as traduções próximas sigam.</w:t>
      </w:r>
    </w:p>
    <w:p>
      <w:pPr/>
      <w:r>
        <w:rPr>
          <w:lang w:val="pt_PT" w:bidi="pt_PT"/>
        </w:rPr>
      </w:r>
      <w:r>
        <w:rPr>
          <w:lang w:val="pt_PT" w:bidi="pt_PT"/>
        </w:rPr>
        <w:t>Na segunda cena, o rei age urgentemente em seu mandamento de nomear feitores para oprimir os israelitas.</w:t>
      </w:r>
    </w:p>
    <w:p>
      <w:pPr/>
      <w:r>
        <w:rPr>
          <w:lang w:val="pt_PT" w:bidi="pt_PT"/>
        </w:rPr>
      </w:r>
      <w:r>
        <w:rPr>
          <w:lang w:val="pt_PT" w:bidi="pt_PT"/>
        </w:rPr>
        <w:t>Parem e discutam a pergunta: como vocês criam um senso de urgência? Que palavra vocês usam? Pause o áudio aqui.</w:t>
      </w:r>
    </w:p>
    <w:p>
      <w:pPr/>
      <w:r>
        <w:rPr>
          <w:lang w:val="pt_PT" w:bidi="pt_PT"/>
        </w:rPr>
      </w:r>
      <w:r>
        <w:rPr>
          <w:lang w:val="pt_PT" w:bidi="pt_PT"/>
        </w:rPr>
        <w:t>Os feitores forçaram os israelitas a fazer tijolos e argamassa para construir cidades de armazenamento para o rei. Os egípcios armazenavam cereais e suprimentos do exército nas cidades de armazenamento. Os feitores também faziam os israelitas trabalhar nos campos. Os feitores eram duros e usavam chicotes. O trabalho tornava as vidas deles muito duras e amargas, e eles os humilhavam.</w:t>
      </w:r>
    </w:p>
    <w:p>
      <w:pPr/>
      <w:r>
        <w:rPr>
          <w:lang w:val="pt_PT" w:bidi="pt_PT"/>
        </w:rPr>
      </w:r>
      <w:r>
        <w:rPr>
          <w:lang w:val="pt_PT" w:bidi="pt_PT"/>
        </w:rPr>
        <w:t xml:space="preserve">Parem o áudio aqui. Olhe para uma imagem de um </w:t>
      </w:r>
      <w:r>
        <w:rPr>
          <w:lang w:val="pt_PT" w:bidi="pt_PT"/>
        </w:rPr>
        <w:t>tijolo de barro</w:t>
      </w:r>
      <w:r>
        <w:rPr>
          <w:lang w:val="pt_PT" w:bidi="pt_PT"/>
        </w:rPr>
        <w:t xml:space="preserve"> novamente, se necessário. Pause o áudio.</w:t>
      </w:r>
    </w:p>
    <w:p>
      <w:pPr/>
      <w:r>
        <w:rPr>
          <w:lang w:val="pt_PT" w:bidi="pt_PT"/>
        </w:rPr>
      </w:r>
      <w:r>
        <w:rPr>
          <w:lang w:val="pt_PT" w:bidi="pt_PT"/>
        </w:rPr>
        <w:t>Na terceira cena, os israelitas ainda continuavam a crescer em número, então os feitores faziam com que eles trabalhassem mais arduamente.</w:t>
      </w:r>
    </w:p>
    <w:p>
      <w:pPr/>
      <w:r>
        <w:rPr>
          <w:lang w:val="pt_PT" w:bidi="pt_PT"/>
        </w:rPr>
      </w:r>
      <w:r>
        <w:rPr>
          <w:lang w:val="pt_PT" w:bidi="pt_PT"/>
        </w:rPr>
        <w:t>Os egípcios temiam os israelitas.</w:t>
      </w:r>
    </w:p>
    <w:p>
      <w:pPr/>
      <w:r>
        <w:rPr>
          <w:lang w:val="pt_PT" w:bidi="pt_PT"/>
        </w:rPr>
      </w:r>
      <w:r>
        <w:rPr>
          <w:lang w:val="pt_PT" w:bidi="pt_PT"/>
        </w:rPr>
        <w:t>À medida que o trabalho duro aumentava, a população aumentava. Enquanto isso acontecia, os egípcios ficavam cada vez mais com medo dos israelitas, e provavelmente os odiavam enquanto ficavam com medo deles. Eles estavam com "pavor" deles.</w:t>
      </w:r>
    </w:p>
    <w:p>
      <w:pPr/>
      <w:r>
        <w:rPr>
          <w:lang w:val="pt_PT" w:bidi="pt_PT"/>
        </w:rPr>
      </w:r>
      <w:r>
        <w:rPr>
          <w:lang w:val="pt_PT" w:bidi="pt_PT"/>
        </w:rPr>
        <w:t>Parem aqui e discutam em grupo: contem uma história sobre quando as pessoas odiavam e temiam alguém ou um grupo de pessoas. Ouçam as palavras que vocês usam enquanto descrevem como eles se sentiam uns pelos outros. Discutam em equipe como vocês traduzirão a ideia tanto de ter medo de um grupo de pessoas quanto de odiá-las ao mesmo tempo.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1.8–14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Faraó—rei do Egito</w:t>
      </w:r>
    </w:p>
    <w:p>
      <w:pPr>
        <w:pStyle w:val="ListBullet"/>
        <w:spacing w:line="240" w:lineRule="auto"/>
        <w:ind w:left="720"/>
      </w:pPr>
      <w:r>
        <w:rPr>
          <w:lang w:val="pt_PT" w:bidi="pt_PT"/>
        </w:rPr>
      </w:r>
      <w:r>
        <w:rPr>
          <w:lang w:val="pt_PT" w:bidi="pt_PT"/>
        </w:rPr>
        <w:t>Feitores egípcios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Os trabalhadores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um novo rei chegando ao poder.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Faraó: “O que você está sentindo ou pensando?” A pessoa pode responder coisas como: "Importante" ou "É bom ter o poder de dar comandos".</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"Preocupadas com o que o novo rei fará", ou "Com medo do que o novo rei possa fazer — ele não se lembra das promessas feitas a José por seus antepassados".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quando o Faraó está preocupado com quantos israelitas há.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Faraó: “O que você está sentindo ou pensando?” A pessoa pode responder coisas como: "Preocupado com quantos israelitas há", ou "Se os israelitas aumentarem ainda mais, eles podem se juntar a nossos inimigos e lutar contra nós se houver uma guerra", ou "Os israelitas podem deixar o país e então não seremos capazes de usá-los para trabalhar para nós".</w:t>
      </w:r>
    </w:p>
    <w:p>
      <w:pPr>
        <w:pStyle w:val="ListBullet"/>
        <w:spacing w:line="240" w:lineRule="auto"/>
        <w:ind w:left="720"/>
      </w:pPr>
      <w:r>
        <w:rPr>
          <w:lang w:val="pt_PT" w:bidi="pt_PT"/>
        </w:rPr>
      </w:r>
      <w:r>
        <w:rPr>
          <w:lang w:val="pt_PT" w:bidi="pt_PT"/>
        </w:rPr>
        <w:t>Pergunte às pessoas que interpretam os egípcios: “O que vocês estão sentindo ou pensando?”. Eles podem responder coisas como: "Concordamos com o Faraó. Precisamos impedir que os israelitas se multipliquem", ou "Estamos preocupados com o fato de os israelitas lutarem contra nós se houver uma guerra".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 Faraó dando ordens a seu povo para oprimir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Faraó: “O que você está sentindo ou pensando?” A pessoa pode responder coisas como: "Preocupado com o fato de os israelitas estarem se tornando tão numerosos", ou "É hora de impedir que os israelitas se multipliquem, precisamos agir com urgência".</w:t>
      </w:r>
    </w:p>
    <w:p>
      <w:pPr>
        <w:pStyle w:val="ListBullet"/>
        <w:spacing w:line="240" w:lineRule="auto"/>
        <w:ind w:left="720"/>
      </w:pPr>
      <w:r>
        <w:rPr>
          <w:lang w:val="pt_PT" w:bidi="pt_PT"/>
        </w:rPr>
      </w:r>
      <w:r>
        <w:rPr>
          <w:lang w:val="pt_PT" w:bidi="pt_PT"/>
        </w:rPr>
        <w:t>Pergunte às pessoas que interpretam os feitores: “O que vocês estão sentindo ou pensando?”. Eles podem responder coisas como: "É difícil ser tão duro com os israelitas", ou "Precisamos oprimir os israelitas, então precisamos forçá-los a fazer um trabalho realmente duro".</w:t>
      </w:r>
    </w:p>
    <w:p>
      <w:pPr>
        <w:pStyle w:val="ListBullet"/>
        <w:spacing w:line="240" w:lineRule="auto"/>
        <w:ind w:left="720"/>
      </w:pPr>
      <w:r>
        <w:rPr>
          <w:lang w:val="pt_PT" w:bidi="pt_PT"/>
        </w:rPr>
      </w:r>
      <w:r>
        <w:rPr>
          <w:lang w:val="pt_PT" w:bidi="pt_PT"/>
        </w:rPr>
        <w:t>Pergunte às pessoas que interpretam os israelitas: “O que vocês estão sentindo ou pensando?” Eles podem responder coisas como: "Assustados. Eles estão nos fazendo trabalhar tão duro construindo cidades de armazenamento", ou "As cidades de armazenamento de Pitom e Ramsés são enormes. Somos forçados a fazer tijolos para construir essas cidades. O trabalho é exaustivo e nunca termina".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fazendo tijolos e os feitores forçando-os a trabalhar ainda mais duro.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Eles podem responder: "Estamos exaustos", ou "Fazer os tijolos é realmente difícil, e os feitores nos batem e nos forçam a trabalhar ainda mais", ou "Não sei por que Deus está deixando isso acontecer conosco. No tempo de José, havia um acordo para nos deixar viver aqui livremente. Isso não é certo", ou "Alguns de nós têm que recolher a colheita em pleno sol. Eles nos forçam a trabalhar tantas horas".</w:t>
      </w:r>
    </w:p>
    <w:p>
      <w:pPr>
        <w:pStyle w:val="ListBullet"/>
        <w:spacing w:line="240" w:lineRule="auto"/>
        <w:ind w:left="720"/>
      </w:pPr>
      <w:r>
        <w:rPr>
          <w:lang w:val="pt_PT" w:bidi="pt_PT"/>
        </w:rPr>
      </w:r>
      <w:r>
        <w:rPr>
          <w:lang w:val="pt_PT" w:bidi="pt_PT"/>
        </w:rPr>
        <w:t>Pergunte às pessoas que interpretam os feitores: “O que vocês estão sentindo ou pensando?”. Eles podem responder coisas como: "Os israelitas ainda estão se multiplicando — é muito preocupante. Se os fizermos trabalhar ainda mais duro, talvez isso os impeça", ou "Temos que impedir que os israelitas continuem crescendo. Devemos forçá-los a trabalhar mais duro".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 povo egípcio temendo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egípcios: “O que vocês estão pensando ou sentindo?”. Eles podem responder: "Os israelitas estão ficando numerosos demais", ou "Estamos preocupados com o fato de eles lutarem contra nós em uma guerra", ou "Os odiamos".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1.8–14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w:t>
      </w:r>
      <w:r>
        <w:rPr>
          <w:lang w:val="pt_PT" w:bidi="pt_PT"/>
        </w:rPr>
        <w:t>rei</w:t>
      </w:r>
      <w:r>
        <w:rPr>
          <w:lang w:val="pt_PT" w:bidi="pt_PT"/>
        </w:rPr>
        <w:t xml:space="preserve"> do Egito também é chamado de Faraó. Faraó é um título, não um nome. O </w:t>
      </w:r>
      <w:r>
        <w:rPr>
          <w:b/>
          <w:lang w:val="pt_PT" w:bidi="pt_PT"/>
        </w:rPr>
        <w:t>Faraó</w:t>
      </w:r>
      <w:r>
        <w:rPr>
          <w:lang w:val="pt_PT" w:bidi="pt_PT"/>
        </w:rPr>
        <w:t xml:space="preserve"> é um personagem-chave nessa narrativa. Nenhum Faraó em particular é nomeado, mas sabemos que é um Faraó diferente daquele que agiu gentilmente com José.</w:t>
      </w:r>
    </w:p>
    <w:p>
      <w:pPr/>
      <w:r>
        <w:rPr>
          <w:lang w:val="pt_PT" w:bidi="pt_PT"/>
        </w:rPr>
      </w:r>
      <w:r>
        <w:rPr>
          <w:lang w:val="pt_PT" w:bidi="pt_PT"/>
        </w:rPr>
        <w:t xml:space="preserve">Parem aqui e discutam em grupo qual palavra ou frase vocês usarão para Faraó. Procure </w:t>
      </w:r>
      <w:r>
        <w:rPr>
          <w:lang w:val="pt_PT" w:bidi="pt_PT"/>
        </w:rPr>
        <w:t>Faraó</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Na passagem, o rei ordenou que feitores, ou mestres de escravos, oprimissem os </w:t>
      </w:r>
      <w:r>
        <w:rPr>
          <w:b/>
          <w:lang w:val="pt_PT" w:bidi="pt_PT"/>
        </w:rPr>
        <w:t>israelitas</w:t>
      </w:r>
      <w:r>
        <w:rPr>
          <w:lang w:val="pt_PT" w:bidi="pt_PT"/>
        </w:rPr>
        <w:t xml:space="preserve">, os descendentes de Jacó, ou Israel. Usem a mesma palavra para </w:t>
      </w:r>
      <w:r>
        <w:rPr>
          <w:lang w:val="pt_PT" w:bidi="pt_PT"/>
        </w:rPr>
        <w:t>israelitas</w:t>
      </w:r>
      <w:r>
        <w:rPr>
          <w:lang w:val="pt_PT" w:bidi="pt_PT"/>
        </w:rPr>
        <w:t xml:space="preserve"> que vocês usaram na passagem anterior. A palavra </w:t>
      </w:r>
      <w:r>
        <w:rPr>
          <w:b/>
          <w:lang w:val="pt_PT" w:bidi="pt_PT"/>
        </w:rPr>
        <w:t>escravo</w:t>
      </w:r>
      <w:r>
        <w:rPr>
          <w:lang w:val="pt_PT" w:bidi="pt_PT"/>
        </w:rPr>
        <w:t xml:space="preserve"> aqui significa trabalho forçado. Os egípcios oprimiam os israelitas e os forçavam a trabalhar duramente.</w:t>
      </w:r>
    </w:p>
    <w:p>
      <w:pPr/>
      <w:r>
        <w:rPr>
          <w:lang w:val="pt_PT" w:bidi="pt_PT"/>
        </w:rPr>
      </w:r>
      <w:r>
        <w:rPr>
          <w:lang w:val="pt_PT" w:bidi="pt_PT"/>
        </w:rPr>
        <w:t xml:space="preserve">Parem aqui e discutam em grupo qual palavra ou frase vocês usarão para escravo. Procure a palavra </w:t>
      </w:r>
      <w:r>
        <w:rPr>
          <w:lang w:val="pt_PT" w:bidi="pt_PT"/>
        </w:rPr>
        <w:t>escravo</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Os senhores de escravos os faziam trabalhar impiedosamente para que eles "esmagassem seus espíritos." Isso significa que eles tornariam suas vidas extremamente difíceis. Os mestres de escravos egípcios eram realmente feitores. Eles eram diferentes dos capatazes ou supervisores hebreus mencionados mais tarde em Êxodo. Eles teriam usado chicotes para oprimir os israelitas ainda mais duramente.</w:t>
      </w:r>
    </w:p>
    <w:p>
      <w:pPr/>
      <w:r>
        <w:rPr>
          <w:lang w:val="pt_PT" w:bidi="pt_PT"/>
        </w:rPr>
      </w:r>
      <w:r>
        <w:rPr>
          <w:lang w:val="pt_PT" w:bidi="pt_PT"/>
        </w:rPr>
        <w:t xml:space="preserve">Os egípcios forçaram os israelitas a construir Pitom e Ramsés como </w:t>
      </w:r>
      <w:r>
        <w:rPr>
          <w:b/>
          <w:lang w:val="pt_PT" w:bidi="pt_PT"/>
        </w:rPr>
        <w:t>cidades de armazenamento</w:t>
      </w:r>
      <w:r>
        <w:rPr>
          <w:lang w:val="pt_PT" w:bidi="pt_PT"/>
        </w:rPr>
        <w:t xml:space="preserve"> para o rei. Essas eram cidades ou aldeias especiais com muralhas altas ao seu redor. Os egípcios armazenavam cereais e suprimentos do exército nessas cidades de armazenamento.</w:t>
      </w:r>
    </w:p>
    <w:p>
      <w:pPr/>
      <w:r>
        <w:rPr>
          <w:lang w:val="pt_PT" w:bidi="pt_PT"/>
        </w:rPr>
      </w:r>
      <w:r>
        <w:rPr>
          <w:lang w:val="pt_PT" w:bidi="pt_PT"/>
        </w:rPr>
        <w:t xml:space="preserve">Parem aqui e, em grupo, olhem para uma foto de uma </w:t>
      </w:r>
      <w:r>
        <w:rPr>
          <w:lang w:val="pt_PT" w:bidi="pt_PT"/>
        </w:rPr>
        <w:t>antiga cidade de armazenamento</w:t>
      </w:r>
      <w:r>
        <w:rPr>
          <w:lang w:val="pt_PT" w:bidi="pt_PT"/>
        </w:rPr>
        <w:t>. Pause este áudio aqui.</w:t>
      </w:r>
    </w:p>
    <w:p>
      <w:pPr/>
      <w:r>
        <w:rPr>
          <w:lang w:val="pt_PT" w:bidi="pt_PT"/>
        </w:rPr>
      </w:r>
      <w:r>
        <w:rPr>
          <w:lang w:val="pt_PT" w:bidi="pt_PT"/>
        </w:rPr>
        <w:t>A passagem explica que o trabalho duro deles era com argamassa e tijolos.</w:t>
      </w:r>
    </w:p>
    <w:p>
      <w:pPr/>
      <w:r>
        <w:rPr>
          <w:lang w:val="pt_PT" w:bidi="pt_PT"/>
        </w:rPr>
      </w:r>
      <w:r>
        <w:rPr>
          <w:lang w:val="pt_PT" w:bidi="pt_PT"/>
        </w:rPr>
        <w:t>Eles usavam tijolos para construir paredes. A argamassa é úmida como lama. Eles a aplicavam entre as camadas dos tijolos para uni-los.</w:t>
      </w:r>
    </w:p>
    <w:p>
      <w:pPr/>
      <w:r>
        <w:rPr>
          <w:lang w:val="pt_PT" w:bidi="pt_PT"/>
        </w:rPr>
      </w:r>
      <w:r>
        <w:rPr>
          <w:lang w:val="pt_PT" w:bidi="pt_PT"/>
        </w:rPr>
        <w:t>Os egípcios provavelmente usavam uma argamassa de calcário. Eles transformavam calcário em pó e, em seguida, misturavam o pó com água para fazer uma pasta. Eles aplicavam a argamassa entre os tijolos para mantê-los unidos. Quando a argamassa secava, ela endurecia.</w:t>
      </w:r>
    </w:p>
    <w:p>
      <w:pPr/>
      <w:r>
        <w:rPr>
          <w:lang w:val="pt_PT" w:bidi="pt_PT"/>
        </w:rPr>
      </w:r>
      <w:r>
        <w:rPr>
          <w:lang w:val="pt_PT" w:bidi="pt_PT"/>
        </w:rPr>
        <w:t>O tijolo de barro era o material mais comum usado pelos egípcios. Os egípcios geralmente forçavam prisioneiros ou escravos a fazer os tijolos. Para fazer os tijolos, os trabalhadores primeiro recolhiam lama do rio Nilo. Então eles a misturavam com água e palha, pisando-a em um poço. Então eles a derramavam em um molde, a desenformavam e a deixavam secar ao sol.</w:t>
      </w:r>
    </w:p>
    <w:p>
      <w:pPr/>
      <w:r>
        <w:rPr>
          <w:lang w:val="pt_PT" w:bidi="pt_PT"/>
        </w:rPr>
      </w:r>
      <w:r>
        <w:rPr>
          <w:lang w:val="pt_PT" w:bidi="pt_PT"/>
        </w:rPr>
        <w:t xml:space="preserve">Parem aqui e discutam em grupo qual palavra ou frase vocês usarão para </w:t>
      </w:r>
      <w:r>
        <w:rPr>
          <w:b/>
          <w:lang w:val="pt_PT" w:bidi="pt_PT"/>
        </w:rPr>
        <w:t>argamassa</w:t>
      </w:r>
      <w:r>
        <w:rPr>
          <w:lang w:val="pt_PT" w:bidi="pt_PT"/>
        </w:rPr>
        <w:t xml:space="preserve"> e para </w:t>
      </w:r>
      <w:r>
        <w:rPr>
          <w:b/>
          <w:lang w:val="pt_PT" w:bidi="pt_PT"/>
        </w:rPr>
        <w:t>tijolo</w:t>
      </w:r>
      <w:r>
        <w:rPr>
          <w:lang w:val="pt_PT" w:bidi="pt_PT"/>
        </w:rPr>
        <w:t xml:space="preserve">. Olhem para a foto de um </w:t>
      </w:r>
      <w:r>
        <w:rPr>
          <w:lang w:val="pt_PT" w:bidi="pt_PT"/>
        </w:rPr>
        <w:t>tijolo de barro</w:t>
      </w:r>
      <w:r>
        <w:rPr>
          <w:lang w:val="pt_PT" w:bidi="pt_PT"/>
        </w:rPr>
        <w:t xml:space="preserve"> novamente, se necessário. Pause o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de Êxodo 1.8–14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1:15–22</w:t>
      </w:r>
      <w:r>
        <w:rPr>
          <w:lang w:val="pt_PT" w:bidi="pt_PT"/>
        </w:rPr>
      </w:r>
    </w:p>
    <w:p>
      <w:pPr>
        <w:pStyle w:val="Heading3"/>
      </w:pPr>
      <w:r>
        <w:rPr>
          <w:lang w:val="pt_PT" w:bidi="pt_PT"/>
        </w:rPr>
        <w:t>Ouvir e Sentir</w:t>
      </w:r>
    </w:p>
    <w:p>
      <w:pPr/>
      <w:r>
        <w:rPr>
          <w:lang w:val="pt_PT" w:bidi="pt_PT"/>
        </w:rPr>
      </w:r>
      <w:r>
        <w:rPr>
          <w:lang w:val="pt_PT" w:bidi="pt_PT"/>
        </w:rPr>
        <w:t>Nesta etapa, ouçam Êxodo 1.15–22 e guardem em seus corações.</w:t>
      </w:r>
    </w:p>
    <w:p>
      <w:pPr/>
      <w:r>
        <w:rPr>
          <w:lang w:val="pt_PT" w:bidi="pt_PT"/>
        </w:rPr>
      </w:r>
      <w:r>
        <w:rPr>
          <w:lang w:val="pt_PT" w:bidi="pt_PT"/>
        </w:rPr>
        <w:t>Ouçam uma versão em áudio de Êxodo 1.15–22 três vezes, em três traduções diferentes, se possível.</w:t>
      </w:r>
    </w:p>
    <w:p>
      <w:pPr/>
      <w:r>
        <w:rPr>
          <w:lang w:val="pt_PT" w:bidi="pt_PT"/>
        </w:rPr>
      </w:r>
      <w:r>
        <w:rPr>
          <w:lang w:val="pt_PT" w:bidi="pt_PT"/>
        </w:rPr>
        <w:t>Pause o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o áudio aqui</w:t>
      </w:r>
    </w:p>
    <w:p>
      <w:pPr>
        <w:pStyle w:val="ListBullet"/>
        <w:spacing w:line="240" w:lineRule="auto"/>
        <w:ind w:left="720"/>
      </w:pPr>
      <w:r>
        <w:rPr>
          <w:lang w:val="pt_PT" w:bidi="pt_PT"/>
        </w:rPr>
      </w:r>
      <w:r>
        <w:rPr>
          <w:lang w:val="pt_PT" w:bidi="pt_PT"/>
        </w:rPr>
        <w:t>O que vocês não gostam ou não entendem nessa passagem? Pause o áudio aqui</w:t>
      </w:r>
    </w:p>
    <w:p>
      <w:pPr>
        <w:pStyle w:val="ListBullet"/>
        <w:spacing w:line="240" w:lineRule="auto"/>
        <w:ind w:left="720"/>
      </w:pPr>
      <w:r>
        <w:rPr>
          <w:lang w:val="pt_PT" w:bidi="pt_PT"/>
        </w:rPr>
      </w:r>
      <w:r>
        <w:rPr>
          <w:lang w:val="pt_PT" w:bidi="pt_PT"/>
        </w:rPr>
        <w:t>O que essa passagem nos diz sobre Deus? Pause o áudio aqui</w:t>
      </w:r>
    </w:p>
    <w:p>
      <w:pPr>
        <w:pStyle w:val="ListBullet"/>
        <w:spacing w:line="240" w:lineRule="auto"/>
        <w:ind w:left="720"/>
      </w:pPr>
      <w:r>
        <w:rPr>
          <w:lang w:val="pt_PT" w:bidi="pt_PT"/>
        </w:rPr>
      </w:r>
      <w:r>
        <w:rPr>
          <w:lang w:val="pt_PT" w:bidi="pt_PT"/>
        </w:rPr>
        <w:t>O que essa passagem nos diz sobre as pessoas? Pause o áudio aqui</w:t>
      </w:r>
    </w:p>
    <w:p>
      <w:pPr>
        <w:pStyle w:val="ListBullet"/>
        <w:spacing w:line="240" w:lineRule="auto"/>
        <w:ind w:left="720"/>
      </w:pPr>
      <w:r>
        <w:rPr>
          <w:lang w:val="pt_PT" w:bidi="pt_PT"/>
        </w:rPr>
      </w:r>
      <w:r>
        <w:rPr>
          <w:lang w:val="pt_PT" w:bidi="pt_PT"/>
        </w:rPr>
        <w:t>Como essa passagem afeta nosso dia a dia? Pause o áudio aqui</w:t>
      </w:r>
    </w:p>
    <w:p>
      <w:pPr>
        <w:pStyle w:val="ListBullet"/>
        <w:spacing w:line="240" w:lineRule="auto"/>
        <w:ind w:left="720"/>
      </w:pPr>
      <w:r>
        <w:rPr>
          <w:lang w:val="pt_PT" w:bidi="pt_PT"/>
        </w:rPr>
      </w:r>
      <w:r>
        <w:rPr>
          <w:lang w:val="pt_PT" w:bidi="pt_PT"/>
        </w:rPr>
        <w:t>Quem vocês conhecem que precisa ouvir essa passagem? Pause o áudio aqui</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1.15–22 na tradução mais fácil de entender.</w:t>
      </w:r>
    </w:p>
    <w:p>
      <w:pPr/>
      <w:r>
        <w:rPr>
          <w:lang w:val="pt_PT" w:bidi="pt_PT"/>
        </w:rPr>
      </w:r>
      <w:r>
        <w:rPr>
          <w:lang w:val="pt_PT" w:bidi="pt_PT"/>
        </w:rPr>
        <w:t>Na passagem anterior, o número de israelitas estava crescendo e eles estavam ficando fortes demais. O Faraó, o rei do Egito, queria oprimi-los. Ele queria que os números deles diminuíssem. Então ele os tornou escravos e os fez trabalhar duro. Ele esperava que esse primeiro plano os impedisse de se multiplicar. Sabemos pelo livro de Gênesis que os israelitas viviam em uma área chamada "Gósen". O Faraó provavelmente vivia em Ramsés, perto do rio Nilo.</w:t>
      </w:r>
    </w:p>
    <w:p>
      <w:pPr/>
      <w:r>
        <w:rPr>
          <w:lang w:val="pt_PT" w:bidi="pt_PT"/>
        </w:rPr>
      </w:r>
      <w:r>
        <w:rPr>
          <w:lang w:val="pt_PT" w:bidi="pt_PT"/>
        </w:rPr>
        <w:t xml:space="preserve">Parem e olhem para o mapa do </w:t>
      </w:r>
      <w:r>
        <w:rPr>
          <w:lang w:val="pt_PT" w:bidi="pt_PT"/>
        </w:rPr>
        <w:t>Egito</w:t>
      </w:r>
      <w:r>
        <w:rPr>
          <w:lang w:val="pt_PT" w:bidi="pt_PT"/>
        </w:rPr>
        <w:t xml:space="preserve"> mostrando essas áreas. Pause este áudio aqui.</w:t>
      </w:r>
    </w:p>
    <w:p>
      <w:pPr/>
      <w:r>
        <w:rPr>
          <w:lang w:val="pt_PT" w:bidi="pt_PT"/>
        </w:rPr>
      </w:r>
      <w:r>
        <w:rPr>
          <w:lang w:val="pt_PT" w:bidi="pt_PT"/>
        </w:rPr>
        <w:t>Essa passagem então continua a história.</w:t>
      </w:r>
    </w:p>
    <w:p>
      <w:pPr/>
      <w:r>
        <w:rPr>
          <w:lang w:val="pt_PT" w:bidi="pt_PT"/>
        </w:rPr>
      </w:r>
      <w:r>
        <w:rPr>
          <w:lang w:val="pt_PT" w:bidi="pt_PT"/>
        </w:rPr>
        <w:t>O plano do Faraó havia falhado e os israelitas ainda estavam crescendo em número. Os israelitas são chamados de "hebreus" nessa passagem pela primeira vez. No Antigo Testamento, quando um israelita queria se distinguir de uma pessoa de outro grupo étnico, ele se chamava de "hebreu". Além disso, quando um estrangeiro queria se distinguir de um israelita, o estrangeiro o chamava de "hebreu".</w:t>
      </w:r>
    </w:p>
    <w:p>
      <w:pPr/>
      <w:r>
        <w:rPr>
          <w:lang w:val="pt_PT" w:bidi="pt_PT"/>
        </w:rPr>
      </w:r>
      <w:r>
        <w:rPr>
          <w:lang w:val="pt_PT" w:bidi="pt_PT"/>
        </w:rPr>
        <w:t>O Faraó disse às parteiras hebreias para matar todos os bebês homens imediatamente depois que nascessem.</w:t>
      </w:r>
    </w:p>
    <w:p>
      <w:pPr/>
      <w:r>
        <w:rPr>
          <w:lang w:val="pt_PT" w:bidi="pt_PT"/>
        </w:rPr>
      </w:r>
      <w:r>
        <w:rPr>
          <w:lang w:val="pt_PT" w:bidi="pt_PT"/>
        </w:rPr>
        <w:t>Uma parteira é uma mulher que ajuda as mulheres a dar à luz.</w:t>
      </w:r>
    </w:p>
    <w:p>
      <w:pPr/>
      <w:r>
        <w:rPr>
          <w:lang w:val="pt_PT" w:bidi="pt_PT"/>
        </w:rPr>
      </w:r>
      <w:r>
        <w:rPr>
          <w:lang w:val="pt_PT" w:bidi="pt_PT"/>
        </w:rPr>
        <w:t>Na passagem, o Faraó convocou as parteiras para dar ordens a elas. Sifrá e Puá, duas parteiras, foram para essa reunião com o Faraó. A história nomeia as parteiras, o que dá a elas honra especial. As parteiras eram heroínas corajosas para os hebreus.</w:t>
      </w:r>
    </w:p>
    <w:p>
      <w:pPr/>
      <w:r>
        <w:rPr>
          <w:lang w:val="pt_PT" w:bidi="pt_PT"/>
        </w:rPr>
      </w:r>
      <w:r>
        <w:rPr>
          <w:lang w:val="pt_PT" w:bidi="pt_PT"/>
        </w:rPr>
        <w:t>Havia muitas mulheres hebreias dando à luz, então é improvável que houvesse apenas duas parteiras. Alguns acreditam que Sipra e Puá supervisionavam as outras parteiras. Elas provavelmente são mais velhas e mais experientes.</w:t>
      </w:r>
    </w:p>
    <w:p>
      <w:pPr/>
      <w:r>
        <w:rPr>
          <w:lang w:val="pt_PT" w:bidi="pt_PT"/>
        </w:rPr>
      </w:r>
      <w:r>
        <w:rPr>
          <w:lang w:val="pt_PT" w:bidi="pt_PT"/>
        </w:rPr>
        <w:t>O Faraó disse às parteiras que quando elas ajudassem a dar a luz bebês hebreus, elas deveriam matar todos os bebês homens imediatamente depois que nascessem. Algumas traduções em inglês mencionam o banco de parto que muitas mulheres nessa cultura usavam durante o processo de nascimento. A tradução exata aqui não é clara. Você pode querer dizer que o Faraó pediu às parteiras que olhassem para a criança quando fizessem o parto.</w:t>
      </w:r>
    </w:p>
    <w:p>
      <w:pPr/>
      <w:r>
        <w:rPr>
          <w:lang w:val="pt_PT" w:bidi="pt_PT"/>
        </w:rPr>
      </w:r>
      <w:r>
        <w:rPr>
          <w:lang w:val="pt_PT" w:bidi="pt_PT"/>
        </w:rPr>
        <w:t>Parem e discutam esta pergunta em grupo: o que acontece em sua cultura no parto? Quem são as pessoas que as ajudam? Como eles os chamam? Como vocês falam sobre parto em um cenário público? Pause este áudio aqui.</w:t>
      </w:r>
    </w:p>
    <w:p>
      <w:pPr/>
      <w:r>
        <w:rPr>
          <w:lang w:val="pt_PT" w:bidi="pt_PT"/>
        </w:rPr>
      </w:r>
      <w:r>
        <w:rPr>
          <w:lang w:val="pt_PT" w:bidi="pt_PT"/>
        </w:rPr>
        <w:t>Não está claro se o Faraó realmente falou com as parteiras diretamente ou se ele enviou o mandamento por meio de seus conselheiros. Fica implícito que as parteiras não tinham escolha. Se elas desobedecessem ao Faraó, ele as mataria. Isso seria normal nessa cultura.</w:t>
      </w:r>
    </w:p>
    <w:p>
      <w:pPr/>
      <w:r>
        <w:rPr>
          <w:lang w:val="pt_PT" w:bidi="pt_PT"/>
        </w:rPr>
      </w:r>
      <w:r>
        <w:rPr>
          <w:lang w:val="pt_PT" w:bidi="pt_PT"/>
        </w:rPr>
        <w:t>Ele estava pedindo a elas que matassem os bebês homens secretamente — assim que eles saíssem.</w:t>
      </w:r>
    </w:p>
    <w:p>
      <w:pPr/>
      <w:r>
        <w:rPr>
          <w:lang w:val="pt_PT" w:bidi="pt_PT"/>
        </w:rPr>
      </w:r>
      <w:r>
        <w:rPr>
          <w:lang w:val="pt_PT" w:bidi="pt_PT"/>
        </w:rPr>
        <w:t>Alguns estudiosos acreditam que o Faraó escolheu matar os filhos homens porque, nessa cultura, os homens eram aqueles que lutavam em guerras. Os meninos cresceriam e se tornariam capazes de lutar, então isso seria ruim para os egípcios.</w:t>
      </w:r>
    </w:p>
    <w:p>
      <w:pPr/>
      <w:r>
        <w:rPr>
          <w:lang w:val="pt_PT" w:bidi="pt_PT"/>
        </w:rPr>
      </w:r>
      <w:r>
        <w:rPr>
          <w:lang w:val="pt_PT" w:bidi="pt_PT"/>
        </w:rPr>
        <w:t>Esse era o próximo plano do Faraó para tentar controlar a população hebraica. Era um plano de longo prazo. O Faraó estava pensando no que aconteceria quando os bebês crescessem. Se houvesse menos meninos, haveria menos soldados para lutar em 20 anos.</w:t>
      </w:r>
    </w:p>
    <w:p>
      <w:pPr/>
      <w:r>
        <w:rPr>
          <w:lang w:val="pt_PT" w:bidi="pt_PT"/>
        </w:rPr>
      </w:r>
      <w:r>
        <w:rPr>
          <w:lang w:val="pt_PT" w:bidi="pt_PT"/>
        </w:rPr>
        <w:t>A história continua algum tempo depois, e o Faraó percebeu que as parteiras não haviam cumprido suas ordens, pois os hebreus ainda estavam aumentando em número. Não sabemos quanto tempo levou para que o Faraó percebesse isso. As parteiras não obedeceram ao Faraó. As parteiras hebreias temiam, ou obedeciam, a Deus e deixaram os filhos homens viver.</w:t>
      </w:r>
    </w:p>
    <w:p>
      <w:pPr/>
      <w:r>
        <w:rPr>
          <w:lang w:val="pt_PT" w:bidi="pt_PT"/>
        </w:rPr>
      </w:r>
      <w:r>
        <w:rPr>
          <w:lang w:val="pt_PT" w:bidi="pt_PT"/>
        </w:rPr>
        <w:t>As parteiras não tinham ensinamento formal sobre Deus, mas teriam entendimento do que é certo e errado e que havia um criador divino e uma vida depois da morte. Matar os bebês teria ido contra a ordem criada e teria sido errado. Então temer a Deus para essas mulheres significava que elas temiam o que Deus poderia fazer com elas depois da morte mais do que o que o faraó poderia fazer com elas.</w:t>
      </w:r>
    </w:p>
    <w:p>
      <w:pPr/>
      <w:r>
        <w:rPr>
          <w:lang w:val="pt_PT" w:bidi="pt_PT"/>
        </w:rPr>
      </w:r>
      <w:r>
        <w:rPr>
          <w:lang w:val="pt_PT" w:bidi="pt_PT"/>
        </w:rPr>
        <w:t>Então o faraó enviou um mensageiro para chamar as parteiras para virem até ele e perguntou a elas por que haviam deixado os meninos viver. É provável que ele tenha realmente falado com elas diretamente. Elas disseram que as mulheres hebreias eram "vigorosas" e davam à luz antes de as parteiras chegarem lá. "Vigorosa" significa forte, cheio de energia. Então eles teriam achado difícil matar um bebê hebraico sem que alguém percebesse.</w:t>
      </w:r>
    </w:p>
    <w:p>
      <w:pPr/>
      <w:r>
        <w:rPr>
          <w:lang w:val="pt_PT" w:bidi="pt_PT"/>
        </w:rPr>
      </w:r>
      <w:r>
        <w:rPr>
          <w:lang w:val="pt_PT" w:bidi="pt_PT"/>
        </w:rPr>
        <w:t>É provável que as mulheres hebraicas estivessem mais envolvidas ativamente no nascimento de seus próprios filhos do que as mulheres egípcias. As parteiras hebraicas provavelmente ajudavam as mulheres egípcias, bem como as mulheres hebraicas, então entenderiam as diferenças entre elas.</w:t>
      </w:r>
    </w:p>
    <w:p>
      <w:pPr/>
      <w:r>
        <w:rPr>
          <w:lang w:val="pt_PT" w:bidi="pt_PT"/>
        </w:rPr>
      </w:r>
      <w:r>
        <w:rPr>
          <w:lang w:val="pt_PT" w:bidi="pt_PT"/>
        </w:rPr>
        <w:t>O Faraó saberia o que acontecia no parto para as mulheres egípcias de classe superior.</w:t>
      </w:r>
    </w:p>
    <w:p>
      <w:pPr/>
      <w:r>
        <w:rPr>
          <w:lang w:val="pt_PT" w:bidi="pt_PT"/>
        </w:rPr>
      </w:r>
      <w:r>
        <w:rPr>
          <w:lang w:val="pt_PT" w:bidi="pt_PT"/>
        </w:rPr>
        <w:t>Quer elas estivessem mentindo ao Faraó ou não, as parteiras estavam cumprindo o plano geral de Deus — tornar os israelitas uma nação forte. Deus honrou e as recompensou por isso. Deus as protegeu do Faraó. Ele as recompensou dando a elas suas próprias famílias. Moisés nomeia as parteiras para que a coragem e fidelidade delas sejam registradas para sempre.</w:t>
      </w:r>
    </w:p>
    <w:p>
      <w:pPr/>
      <w:r>
        <w:rPr>
          <w:lang w:val="pt_PT" w:bidi="pt_PT"/>
        </w:rPr>
      </w:r>
      <w:r>
        <w:rPr>
          <w:lang w:val="pt_PT" w:bidi="pt_PT"/>
        </w:rPr>
        <w:t>Muitas vezes, as parteiras israelitas não tinham filhos próprios. As mulheres que não tinham filhos eram mais capazes de passar tempo visitando casas para ajudar no parto. As pessoas pensavam que era vergonhoso que as mulheres não tivessem filhos. Deus tira essa vergonha quando dá às parteiras famílias próprias.</w:t>
      </w:r>
    </w:p>
    <w:p>
      <w:pPr/>
      <w:r>
        <w:rPr>
          <w:lang w:val="pt_PT" w:bidi="pt_PT"/>
        </w:rPr>
      </w:r>
      <w:r>
        <w:rPr>
          <w:lang w:val="pt_PT" w:bidi="pt_PT"/>
        </w:rPr>
        <w:t xml:space="preserve">Então o Faraó tenta seu próximo plano. Ele agora envolve </w:t>
      </w:r>
      <w:r>
        <w:rPr>
          <w:b/>
          <w:lang w:val="pt_PT" w:bidi="pt_PT"/>
        </w:rPr>
        <w:t>todos</w:t>
      </w:r>
      <w:r>
        <w:rPr>
          <w:lang w:val="pt_PT" w:bidi="pt_PT"/>
        </w:rPr>
        <w:t xml:space="preserve"> os egípcios, toda a população, em seu plano para matar os bebês hebreus. Ele diz a elas para jogarem todos os bebês hebreus homens no Nilo.</w:t>
      </w:r>
    </w:p>
    <w:p>
      <w:pPr/>
      <w:r>
        <w:rPr>
          <w:lang w:val="pt_PT" w:bidi="pt_PT"/>
        </w:rPr>
      </w:r>
      <w:r>
        <w:rPr>
          <w:lang w:val="pt_PT" w:bidi="pt_PT"/>
        </w:rPr>
        <w:t>Parem e discutam esta pergunta em grupo: por que o Faraó envolveu todo o povo egípcio em seu plano? Além disso, falem sobre uma vez em que vocês ouviram falar de uma cultura ou grupo de pessoas em que todos estão envolvidos na perseguição a outro grupo de pessoas. Pause este áudio aqui.</w:t>
      </w:r>
    </w:p>
    <w:p>
      <w:pPr/>
      <w:r>
        <w:rPr>
          <w:lang w:val="pt_PT" w:bidi="pt_PT"/>
        </w:rPr>
      </w:r>
      <w:r>
        <w:rPr>
          <w:lang w:val="pt_PT" w:bidi="pt_PT"/>
        </w:rPr>
        <w:t>Jogar os bebês no rio Nilo seria fácil e simples. Não deixava evidências e acabaria com o problema.</w:t>
      </w:r>
    </w:p>
    <w:p>
      <w:pPr/>
      <w:r>
        <w:rPr>
          <w:lang w:val="pt_PT" w:bidi="pt_PT"/>
        </w:rPr>
      </w:r>
      <w:r>
        <w:rPr>
          <w:lang w:val="pt_PT" w:bidi="pt_PT"/>
        </w:rPr>
        <w:t>Então vemos em toda essa passagem que Deus é responsável pelo crescimento de Israel no Egito. Nenhum plano e nenhuma força pode ter sucesso em terminar ou até mesmo retardar esse crescimento. Então podemos ter certeza de que nenhum dos planos do Faraó funcionará.</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1.15–22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 Faraó ordena que as parteiras, Sipra e Puá, matem os bebês hebreus que eram homens.</w:t>
      </w:r>
    </w:p>
    <w:p>
      <w:pPr/>
      <w:r>
        <w:rPr>
          <w:lang w:val="pt_PT" w:bidi="pt_PT"/>
        </w:rPr>
      </w:r>
      <w:r>
        <w:rPr>
          <w:b/>
          <w:lang w:val="pt_PT" w:bidi="pt_PT"/>
        </w:rPr>
        <w:t>Na segunda cena:</w:t>
      </w:r>
      <w:r>
        <w:rPr>
          <w:lang w:val="pt_PT" w:bidi="pt_PT"/>
        </w:rPr>
        <w:t xml:space="preserve"> as parteiras temeram a Deus e não obedeceram ao Faraó.</w:t>
      </w:r>
    </w:p>
    <w:p>
      <w:pPr/>
      <w:r>
        <w:rPr>
          <w:lang w:val="pt_PT" w:bidi="pt_PT"/>
        </w:rPr>
      </w:r>
      <w:r>
        <w:rPr>
          <w:b/>
          <w:lang w:val="pt_PT" w:bidi="pt_PT"/>
        </w:rPr>
        <w:t>Na terceira cena:</w:t>
      </w:r>
      <w:r>
        <w:rPr>
          <w:lang w:val="pt_PT" w:bidi="pt_PT"/>
        </w:rPr>
        <w:t xml:space="preserve"> o Faraó chama as parteiras e pede a elas que expliquem por que não obedeceram a ele. Elas respondem que as mulheres hebreias são "vigorosas" e dão à luz antes de chegarem, então não há tempo para matar os bebês do sexo masculino.</w:t>
      </w:r>
    </w:p>
    <w:p>
      <w:pPr/>
      <w:r>
        <w:rPr>
          <w:lang w:val="pt_PT" w:bidi="pt_PT"/>
        </w:rPr>
      </w:r>
      <w:r>
        <w:rPr>
          <w:b/>
          <w:lang w:val="pt_PT" w:bidi="pt_PT"/>
        </w:rPr>
        <w:t>Na quarta cena:</w:t>
      </w:r>
      <w:r>
        <w:rPr>
          <w:lang w:val="pt_PT" w:bidi="pt_PT"/>
        </w:rPr>
        <w:t xml:space="preserve"> o Faraó ordena que todo o seu povo jogue todos os bebês hebreus no Nilo.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Sifrá</w:t>
      </w:r>
    </w:p>
    <w:p>
      <w:pPr>
        <w:pStyle w:val="ListBullet"/>
        <w:spacing w:line="240" w:lineRule="auto"/>
        <w:ind w:left="720"/>
      </w:pPr>
      <w:r>
        <w:rPr>
          <w:lang w:val="pt_PT" w:bidi="pt_PT"/>
        </w:rPr>
      </w:r>
      <w:r>
        <w:rPr>
          <w:lang w:val="pt_PT" w:bidi="pt_PT"/>
        </w:rPr>
        <w:t>Puá</w:t>
      </w:r>
    </w:p>
    <w:p>
      <w:pPr>
        <w:pStyle w:val="ListBullet"/>
        <w:spacing w:line="240" w:lineRule="auto"/>
        <w:ind w:left="720"/>
      </w:pPr>
      <w:r>
        <w:rPr>
          <w:lang w:val="pt_PT" w:bidi="pt_PT"/>
        </w:rPr>
      </w:r>
      <w:r>
        <w:rPr>
          <w:lang w:val="pt_PT" w:bidi="pt_PT"/>
        </w:rPr>
        <w:t>Povo egípcio</w:t>
      </w:r>
    </w:p>
    <w:p>
      <w:pPr>
        <w:pStyle w:val="ListBullet"/>
        <w:spacing w:line="240" w:lineRule="auto"/>
        <w:ind w:left="720"/>
      </w:pPr>
      <w:r>
        <w:rPr>
          <w:lang w:val="pt_PT" w:bidi="pt_PT"/>
        </w:rPr>
      </w:r>
      <w:r>
        <w:rPr>
          <w:lang w:val="pt_PT" w:bidi="pt_PT"/>
        </w:rPr>
        <w:t>O mensageiro do Faraó</w:t>
      </w:r>
    </w:p>
    <w:p>
      <w:pPr>
        <w:pStyle w:val="ListBullet"/>
        <w:spacing w:line="240" w:lineRule="auto"/>
        <w:ind w:left="720"/>
      </w:pPr>
      <w:r>
        <w:rPr>
          <w:lang w:val="pt_PT" w:bidi="pt_PT"/>
        </w:rPr>
      </w:r>
      <w:r>
        <w:rPr>
          <w:lang w:val="pt_PT" w:bidi="pt_PT"/>
        </w:rPr>
        <w:t>Mães hebreias</w:t>
      </w:r>
    </w:p>
    <w:p>
      <w:pPr/>
      <w:r>
        <w:rPr>
          <w:lang w:val="pt_PT" w:bidi="pt_PT"/>
        </w:rPr>
      </w:r>
      <w:r>
        <w:rPr>
          <w:lang w:val="pt_PT" w:bidi="pt_PT"/>
        </w:rPr>
        <w:t>Em grupo, prestem atenção às partes do cenário da passagem:</w:t>
      </w:r>
    </w:p>
    <w:p>
      <w:pPr/>
      <w:r>
        <w:rPr>
          <w:lang w:val="pt_PT" w:bidi="pt_PT"/>
        </w:rPr>
      </w:r>
      <w:r>
        <w:rPr>
          <w:lang w:val="pt_PT" w:bidi="pt_PT"/>
        </w:rPr>
        <w:t>O Faraó está tentando diminuir a população de israelitas pois eles estavam crescendo em número e o Faraó se sentiu ameaçado.</w:t>
      </w:r>
    </w:p>
    <w:p>
      <w:pPr/>
      <w:r>
        <w:rPr>
          <w:lang w:val="pt_PT" w:bidi="pt_PT"/>
        </w:rPr>
      </w:r>
      <w:r>
        <w:rPr>
          <w:lang w:val="pt_PT" w:bidi="pt_PT"/>
        </w:rPr>
        <w:t>Na cena um, o Faraó, o rei do Egito, falou diretamente com as parteiras e ordenou que elas matassem todos os meninos hebreus recém-nascidos assim que nascessem. Algumas traduções incluem "no banco de parto", que se refere ao momento em que as mulheres dão à luz. A linguagem original não é clara aqui, mas o que sabemos é que as parteiras hebreias eram ordenadas a olhar para ver se o bebê era um menino ou uma menina, e se o bebê fosse um menino, elas deveriam matá-lo imediatamente. Isso significa que elas tinham que matá-los assim que nascessem.</w:t>
      </w:r>
    </w:p>
    <w:p>
      <w:pPr/>
      <w:r>
        <w:rPr>
          <w:lang w:val="pt_PT" w:bidi="pt_PT"/>
        </w:rPr>
      </w:r>
      <w:r>
        <w:rPr>
          <w:lang w:val="pt_PT" w:bidi="pt_PT"/>
        </w:rPr>
        <w:t>Parem e discutam: as mulheres egípcias provavelmente se ajoelhavam em duas pedras enquanto davam à luz. O que as mulheres em sua cultura fazem? Também compartilhem uns com os outros quaisquer histórias de quando alguém que vocês conhecem teve um bebê que morreu. Descreva como você ou outras pessoas em sua família se sentiram. Pause o áudio.</w:t>
      </w:r>
    </w:p>
    <w:p>
      <w:pPr/>
      <w:r>
        <w:rPr>
          <w:lang w:val="pt_PT" w:bidi="pt_PT"/>
        </w:rPr>
      </w:r>
      <w:r>
        <w:rPr>
          <w:lang w:val="pt_PT" w:bidi="pt_PT"/>
        </w:rPr>
        <w:t>O idioma original interrompe o enredo aqui para nos mostrar que o narrador está honrando essas mulheres, porque elas são muito importantes e corajosas.</w:t>
      </w:r>
    </w:p>
    <w:p>
      <w:pPr/>
      <w:r>
        <w:rPr>
          <w:lang w:val="pt_PT" w:bidi="pt_PT"/>
        </w:rPr>
      </w:r>
      <w:r>
        <w:rPr>
          <w:lang w:val="pt_PT" w:bidi="pt_PT"/>
        </w:rPr>
        <w:t>Parem aqui e discutam: em seu idioma, como vocês mostram que um personagem em uma história é importante? Vocês dão os nomes deles? Quando você diz os nomes deles, como você faz isso? Conte uma história curta em que você dê os nomes das pessoas na história, e preste atenção a como você fala sobre os nomes dessas pessoas. Pause o áudio.</w:t>
      </w:r>
    </w:p>
    <w:p>
      <w:pPr/>
      <w:r>
        <w:rPr>
          <w:lang w:val="pt_PT" w:bidi="pt_PT"/>
        </w:rPr>
      </w:r>
      <w:r>
        <w:rPr>
          <w:lang w:val="pt_PT" w:bidi="pt_PT"/>
        </w:rPr>
        <w:t>No Antigo Testamento, os hebreus, ou israelitas, muitas vezes se referiam a si mesmos como hebreus quando falavam com estrangeiros. Os estrangeiros muitas vezes os chamavam de hebreus.</w:t>
      </w:r>
    </w:p>
    <w:p>
      <w:pPr/>
      <w:r>
        <w:rPr>
          <w:lang w:val="pt_PT" w:bidi="pt_PT"/>
        </w:rPr>
      </w:r>
      <w:r>
        <w:rPr>
          <w:lang w:val="pt_PT" w:bidi="pt_PT"/>
        </w:rPr>
        <w:t>Parem aqui e discutam em grupo: quando vocês falam sobre seu grupo de pessoas com estrangeiros, como vocês se descrevem? Como os estrangeiros descrevem vocês? Pause o áudio.</w:t>
      </w:r>
    </w:p>
    <w:p>
      <w:pPr/>
      <w:r>
        <w:rPr>
          <w:lang w:val="pt_PT" w:bidi="pt_PT"/>
        </w:rPr>
      </w:r>
      <w:r>
        <w:rPr>
          <w:lang w:val="pt_PT" w:bidi="pt_PT"/>
        </w:rPr>
        <w:t>Provavelmente havia mais de 2 parteiras hebreias. Elas provavelmente estavam representando todas as outras parteiras.</w:t>
      </w:r>
    </w:p>
    <w:p>
      <w:pPr/>
      <w:r>
        <w:rPr>
          <w:lang w:val="pt_PT" w:bidi="pt_PT"/>
        </w:rPr>
      </w:r>
      <w:r>
        <w:rPr>
          <w:lang w:val="pt_PT" w:bidi="pt_PT"/>
        </w:rPr>
        <w:t>Na cena dois, as parteiras não obedecem ao Faraó. Elas achavam que o que lhes foi pedido para fazer era errado.</w:t>
      </w:r>
    </w:p>
    <w:p>
      <w:pPr/>
      <w:r>
        <w:rPr>
          <w:lang w:val="pt_PT" w:bidi="pt_PT"/>
        </w:rPr>
      </w:r>
      <w:r>
        <w:rPr>
          <w:lang w:val="pt_PT" w:bidi="pt_PT"/>
        </w:rPr>
        <w:t>Elas sabiam sobre Deus, mas não necessariamente saberiam muito sobre ele. Elas saberiam que era errado matar bebês. Elas provavelmente acreditariam que havia vida após a morte e que todos seriam julgados. Matar bebês teria um efeito em sua vida depois da morte. Então elas tomaram a difícil decisão de "temer a Deus" — seguir o que sabiam ser o certo e não seguir o Faraó. Eles sabiam que o Faraó poderia matá-las se elas desobedecessem a ele.</w:t>
      </w:r>
    </w:p>
    <w:p>
      <w:pPr/>
      <w:r>
        <w:rPr>
          <w:lang w:val="pt_PT" w:bidi="pt_PT"/>
        </w:rPr>
      </w:r>
      <w:r>
        <w:rPr>
          <w:lang w:val="pt_PT" w:bidi="pt_PT"/>
        </w:rPr>
        <w:t>Parem e compartilhem em grupo uma vez em que vocês tiveram que tomar uma decisão difícil. Pause o áudio.</w:t>
      </w:r>
    </w:p>
    <w:p>
      <w:pPr/>
      <w:r>
        <w:rPr>
          <w:lang w:val="pt_PT" w:bidi="pt_PT"/>
        </w:rPr>
      </w:r>
      <w:r>
        <w:rPr>
          <w:lang w:val="pt_PT" w:bidi="pt_PT"/>
        </w:rPr>
        <w:t>Na cena três, algum tempo depois, o Faraó enviou um mensageiro para chamar as parteiras à sua presença e as questiona sobre por que não haviam obedecido ao seu comando. Não sabemos quanto tempo levou para que o Faraó percebesse que os bebês homens não haviam sido mortos. Provavelmente era tempo o suficiente para que os pais não pudessem mais esconder se seus filhos eram meninos ou meninas. As parteiras também tiveram um bom tempo para planejar o que diriam ao Faraó. Elas provavelmente teriam ficado nervosas na frente do Faraó, mas Deus as protegeu.</w:t>
      </w:r>
    </w:p>
    <w:p>
      <w:pPr/>
      <w:r>
        <w:rPr>
          <w:lang w:val="pt_PT" w:bidi="pt_PT"/>
        </w:rPr>
      </w:r>
      <w:r>
        <w:rPr>
          <w:lang w:val="pt_PT" w:bidi="pt_PT"/>
        </w:rPr>
        <w:t>Elas disseram ao Faraó que as mulheres hebreias eram diferentes das mulheres egípcias e davam à luz rápido demais para que fossem capazes de matar os bebês meninos. As parteiras chegariam tarde demais para o nascimento, e o bebê já teria nascido. Provavelmente havia mais pessoas ao redor, e elas notariam se as parteiras matassem o bebê naquele momento.</w:t>
      </w:r>
    </w:p>
    <w:p>
      <w:pPr/>
      <w:r>
        <w:rPr>
          <w:lang w:val="pt_PT" w:bidi="pt_PT"/>
        </w:rPr>
      </w:r>
      <w:r>
        <w:rPr>
          <w:lang w:val="pt_PT" w:bidi="pt_PT"/>
        </w:rPr>
        <w:t>Deus recompensou as parteiras por sua coragem e deu a elas famílias próprias. As parteiras teriam tido vergonha de não ter seus próprios filhos. Deus as abençoou dando-lhes seus próprios filhos. Elas ficariam radiantes.</w:t>
      </w:r>
    </w:p>
    <w:p>
      <w:pPr/>
      <w:r>
        <w:rPr>
          <w:lang w:val="pt_PT" w:bidi="pt_PT"/>
        </w:rPr>
      </w:r>
      <w:r>
        <w:rPr>
          <w:lang w:val="pt_PT" w:bidi="pt_PT"/>
        </w:rPr>
        <w:t>Na cena quatro, o Faraó tem que realizar um plano mais sério. Ele ordena que todo o povo egípcio jogue os bebês do sexo masculino no rio Nilo. O rio Nilo era um grande rio que corria pelo Egito. Os egípcios estavam vivendo como vizinhos do povo hebreu. Elas as teriam conhecido bem e teria sido uma coisa difícil para elas realizarem esse mandamento também. Matar bebês também teria parecido errado para os egípcios.</w:t>
      </w:r>
    </w:p>
    <w:p>
      <w:pPr/>
      <w:r>
        <w:rPr>
          <w:lang w:val="pt_PT" w:bidi="pt_PT"/>
        </w:rPr>
      </w:r>
      <w:r>
        <w:rPr>
          <w:lang w:val="pt_PT" w:bidi="pt_PT"/>
        </w:rPr>
        <w:t>Parem e discutam em grupo: falem sobre uma vez em que um grupo de pessoas ou governo matou outro grupo de pessoas. Como vocês falam sobre isso?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1.15–22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Sifrá</w:t>
      </w:r>
    </w:p>
    <w:p>
      <w:pPr>
        <w:pStyle w:val="ListBullet"/>
        <w:spacing w:line="240" w:lineRule="auto"/>
        <w:ind w:left="720"/>
      </w:pPr>
      <w:r>
        <w:rPr>
          <w:lang w:val="pt_PT" w:bidi="pt_PT"/>
        </w:rPr>
      </w:r>
      <w:r>
        <w:rPr>
          <w:lang w:val="pt_PT" w:bidi="pt_PT"/>
        </w:rPr>
        <w:t>Puá</w:t>
      </w:r>
    </w:p>
    <w:p>
      <w:pPr>
        <w:pStyle w:val="ListBullet"/>
        <w:spacing w:line="240" w:lineRule="auto"/>
        <w:ind w:left="720"/>
      </w:pPr>
      <w:r>
        <w:rPr>
          <w:lang w:val="pt_PT" w:bidi="pt_PT"/>
        </w:rPr>
      </w:r>
      <w:r>
        <w:rPr>
          <w:lang w:val="pt_PT" w:bidi="pt_PT"/>
        </w:rPr>
        <w:t>Povo egípcio</w:t>
      </w:r>
    </w:p>
    <w:p>
      <w:pPr>
        <w:pStyle w:val="ListBullet"/>
        <w:spacing w:line="240" w:lineRule="auto"/>
        <w:ind w:left="720"/>
      </w:pPr>
      <w:r>
        <w:rPr>
          <w:lang w:val="pt_PT" w:bidi="pt_PT"/>
        </w:rPr>
      </w:r>
      <w:r>
        <w:rPr>
          <w:lang w:val="pt_PT" w:bidi="pt_PT"/>
        </w:rPr>
        <w:t>O mensageiro do Faraó</w:t>
      </w:r>
    </w:p>
    <w:p>
      <w:pPr>
        <w:pStyle w:val="ListBullet"/>
        <w:spacing w:line="240" w:lineRule="auto"/>
        <w:ind w:left="720"/>
      </w:pPr>
      <w:r>
        <w:rPr>
          <w:lang w:val="pt_PT" w:bidi="pt_PT"/>
        </w:rPr>
      </w:r>
      <w:r>
        <w:rPr>
          <w:lang w:val="pt_PT" w:bidi="pt_PT"/>
        </w:rPr>
        <w:t>Mães hebreias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Na cena um, o Faraó ordena às parteiras Sifrá e Puá: "Quando vocês agirem como parteiras para as mulheres hebreias, observem o que acontece no nascimento: se for um menino, matem-no; se for uma menina, ela pode viver".</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ao Faraó: “Por que você está dando esse comando?”. Você pode ouvir: "Os hebreus estão se multiplicando demais. Devemos impedi-los", ou "Tentamos impedir que o número de hebreus aumentasse tornando-os escravos, mas eles continuam crescendo", ou "Os hebreus são numerosos demais, devemos matá-los. Dessa maneira as parteiras podem fazer isso secretamente sem que ninguém note".</w:t>
      </w:r>
    </w:p>
    <w:p>
      <w:pPr>
        <w:pStyle w:val="ListBullet"/>
        <w:spacing w:line="240" w:lineRule="auto"/>
        <w:ind w:left="720"/>
      </w:pPr>
      <w:r>
        <w:rPr>
          <w:lang w:val="pt_PT" w:bidi="pt_PT"/>
        </w:rPr>
      </w:r>
      <w:r>
        <w:rPr>
          <w:lang w:val="pt_PT" w:bidi="pt_PT"/>
        </w:rPr>
        <w:t>Pergunte a Sifrá e Puá: “Como vocês se sentiram quando lhes foi dada essa ordem?”. Você pode ouvir: "Chocadas" ou "Não podemos fazer isso. Isso é errado", ou "Estou com medo de fazer isso. Deus me punirá", ou "Como podemos fazer isso sem que ninguém note?"</w:t>
      </w:r>
    </w:p>
    <w:p>
      <w:pPr>
        <w:pStyle w:val="ListBullet"/>
        <w:spacing w:line="240" w:lineRule="auto"/>
        <w:ind w:left="720"/>
      </w:pPr>
      <w:r>
        <w:rPr>
          <w:lang w:val="pt_PT" w:bidi="pt_PT"/>
        </w:rPr>
      </w:r>
      <w:r>
        <w:rPr>
          <w:lang w:val="pt_PT" w:bidi="pt_PT"/>
        </w:rPr>
        <w:t>Pergunte às mães hebreias: "O que acontece quando vocês dão à luz? Quem está com você?”. Você pode ouvir: "Minhas parentes e a parteira vieram para me ajudar a dar à luz", ou "A parteira veio para me ajudar a dar à luz. "Ela me disse o que fazer e cortou o cordão umbilical do bebê."</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as parteiras não seguiram o comando do Faraó. Elas permitiram que os bebês vivessem.</w:t>
      </w:r>
    </w:p>
    <w:p>
      <w:pPr/>
      <w:r>
        <w:rPr>
          <w:lang w:val="pt_PT" w:bidi="pt_PT"/>
        </w:rPr>
      </w:r>
      <w:r>
        <w:rPr>
          <w:lang w:val="pt_PT" w:bidi="pt_PT"/>
        </w:rPr>
        <w:t>Na cena três, o Faraó as chama de volta e pergunta a elas: “Por que vocês fizeram isso, permitindo que os meninos vivam?”.</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ao Faraó: “Como você sabia que elas haviam desobedecido a você?”. Você pode ouvir: "Os hebreus estavam tão fortes quanto antes", ou "Há muitos jovens adultos do sexo masculino." Deveria haver apenas meninas dessa idade", ou "Há muitos escravos homens fazendo o trabalho que demos a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parteiras responderam ao Faraó que as mulheres hebreias eram diferentes das mulheres egípcias e muitas vezes davam à luz antes de chegarem lá.</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Perguntem às parteiras: “Como vocês se sentiram quando deram essa resposta ao Faraó?”. Você pode ouvir: "Com medo e nervosa que ele pudesse me matar", ou "Era parcialmente verdade que, quando ajudávamos as mulheres, havia muitas outras pessoas ao redor", ou "Não poderíamos ter matado o filho delas sem que alguém notasse", ou "Eu sabia que havia feito a coisa certa, então estava confiando em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Deus as protegeu e então as abençoou com uma família própria.</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às parteiras: “Como vocês se sentiram quando Deus permitiu que vocês tivessem seus próprios filhos?”. Você pode ouvir: "Muito abençoada", ou "É incrível que eu tenha podido ter filhos depois de todo esse tempo", ou "Eu sabia que havia feito a coisa certa e Deus me recompensou por minha obediência a 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o Faraó agora ordena que seu próprio povo jogue os meninos hebreus no Nilo.</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aos egípcios: “Como vocês se sentem ao ter que jogar os bebês do sexo masculino no Nilo?”. Você pode ouvir: "Não posso — a vida é preciosa até mesmo para os hebreus", ou "Precisamos nos livrar deles, então sim farei isso", ou "Os hebreus são numerosos demais; essa é a única maneira de impedi-los", ou "Estou com medo do que o Deus deles possa fazer — isso é errado".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1.15–22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w:t>
      </w:r>
      <w:r>
        <w:rPr>
          <w:lang w:val="pt_PT" w:bidi="pt_PT"/>
        </w:rPr>
        <w:t>rei</w:t>
      </w:r>
      <w:r>
        <w:rPr>
          <w:lang w:val="pt_PT" w:bidi="pt_PT"/>
        </w:rPr>
        <w:t xml:space="preserve"> do Egito, ou Faraó, falou com as parteiras hebreias. O rei do Egito também é chamado de Faraó. O </w:t>
      </w:r>
      <w:r>
        <w:rPr>
          <w:b/>
          <w:lang w:val="pt_PT" w:bidi="pt_PT"/>
        </w:rPr>
        <w:t>Faraó</w:t>
      </w:r>
      <w:r>
        <w:rPr>
          <w:lang w:val="pt_PT" w:bidi="pt_PT"/>
        </w:rPr>
        <w:t xml:space="preserve"> é um personagem-chave nessa narrativa. Nenhum Faraó em particular é nomeado, mas sabemos que é um Faraó diferente daquele que agiu gentilmente com José. Usem a mesma palavra para Faraó que vocês usaram em passagens anteriores. Consultem o Glossário Mestre para mais informações sobre a palavra </w:t>
      </w:r>
      <w:r>
        <w:rPr>
          <w:lang w:val="pt_PT" w:bidi="pt_PT"/>
        </w:rPr>
        <w:t>Faraó</w:t>
      </w:r>
      <w:r>
        <w:rPr>
          <w:lang w:val="pt_PT" w:bidi="pt_PT"/>
        </w:rPr>
        <w:t>.</w:t>
      </w:r>
    </w:p>
    <w:p>
      <w:pPr/>
      <w:r>
        <w:rPr>
          <w:lang w:val="pt_PT" w:bidi="pt_PT"/>
        </w:rPr>
      </w:r>
      <w:r>
        <w:rPr>
          <w:lang w:val="pt_PT" w:bidi="pt_PT"/>
        </w:rPr>
        <w:t xml:space="preserve">A passagem fala sobre </w:t>
      </w:r>
      <w:r>
        <w:rPr>
          <w:b/>
          <w:lang w:val="pt_PT" w:bidi="pt_PT"/>
        </w:rPr>
        <w:t>hebreus</w:t>
      </w:r>
      <w:r>
        <w:rPr>
          <w:lang w:val="pt_PT" w:bidi="pt_PT"/>
        </w:rPr>
        <w:t xml:space="preserve"> em vez de </w:t>
      </w:r>
      <w:r>
        <w:rPr>
          <w:lang w:val="pt_PT" w:bidi="pt_PT"/>
        </w:rPr>
        <w:t>israelitas</w:t>
      </w:r>
      <w:r>
        <w:rPr>
          <w:lang w:val="pt_PT" w:bidi="pt_PT"/>
        </w:rPr>
        <w:t xml:space="preserve">. No Antigo Testamento, quando um israelita queria se distinguir de uma pessoa de outro grupo étnico, ele se chamava de "hebreu". Além disso, quando um </w:t>
      </w:r>
      <w:r>
        <w:rPr>
          <w:lang w:val="pt_PT" w:bidi="pt_PT"/>
        </w:rPr>
        <w:t>estrangeiro</w:t>
      </w:r>
      <w:r>
        <w:rPr>
          <w:lang w:val="pt_PT" w:bidi="pt_PT"/>
        </w:rPr>
        <w:t xml:space="preserve"> queria se distinguir de um israelita, o estrangeiro o chamava de "hebreu".</w:t>
      </w:r>
    </w:p>
    <w:p>
      <w:pPr/>
      <w:r>
        <w:rPr>
          <w:lang w:val="pt_PT" w:bidi="pt_PT"/>
        </w:rPr>
      </w:r>
      <w:r>
        <w:rPr>
          <w:lang w:val="pt_PT" w:bidi="pt_PT"/>
        </w:rPr>
        <w:t xml:space="preserve">Parem aqui e discutam em grupo qual palavra ou frase vocês usarão para hebreus. Procure </w:t>
      </w:r>
      <w:r>
        <w:rPr>
          <w:lang w:val="pt_PT" w:bidi="pt_PT"/>
        </w:rPr>
        <w:t>hebreus</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Uma </w:t>
      </w:r>
      <w:r>
        <w:rPr>
          <w:b/>
          <w:lang w:val="pt_PT" w:bidi="pt_PT"/>
        </w:rPr>
        <w:t>parteira</w:t>
      </w:r>
      <w:r>
        <w:rPr>
          <w:lang w:val="pt_PT" w:bidi="pt_PT"/>
        </w:rPr>
        <w:t xml:space="preserve"> é uma pessoa que ajuda as mulheres a dar à luz. Elas cortam o cordão umbilical da criança, lavam o bebê com água, depois o esfregam com sal e o enfaixam. Então elas levariam as notícias do nascimento ao pai. O cordão umbilical é o cordão que conecta o bebê à mãe.</w:t>
      </w:r>
    </w:p>
    <w:p>
      <w:pPr/>
      <w:r>
        <w:rPr>
          <w:lang w:val="pt_PT" w:bidi="pt_PT"/>
        </w:rPr>
      </w:r>
      <w:r>
        <w:rPr>
          <w:lang w:val="pt_PT" w:bidi="pt_PT"/>
        </w:rPr>
        <w:t>Parem aqui e discutam qual palavra vocês usam para parteira. Pause o áudio aqui.</w:t>
      </w:r>
    </w:p>
    <w:p>
      <w:pPr/>
      <w:r>
        <w:rPr>
          <w:lang w:val="pt_PT" w:bidi="pt_PT"/>
        </w:rPr>
      </w:r>
      <w:r>
        <w:rPr>
          <w:lang w:val="pt_PT" w:bidi="pt_PT"/>
        </w:rPr>
        <w:t xml:space="preserve">O </w:t>
      </w:r>
      <w:r>
        <w:rPr>
          <w:b/>
          <w:lang w:val="pt_PT" w:bidi="pt_PT"/>
        </w:rPr>
        <w:t>banco de parto</w:t>
      </w:r>
      <w:r>
        <w:rPr>
          <w:lang w:val="pt_PT" w:bidi="pt_PT"/>
        </w:rPr>
        <w:t xml:space="preserve"> é mencionado em muitas traduções, embora a língua original, o hebraico, não use essa palavra. Algumas traduções apenas dizem para olhar para o bebê assim que ele nascer e ver se é uma menina ou um menino. A mesma palavra é usada mais tarde na Bíblia para significar um par de pedras. Escritos egípcios antigos mostram que as mulheres egípcias muito frequentemente se agachavam no parto sobre um par de tijolos ou pedras ou em um banco de parto. Então acredita-se que as mulheres hebreias no Egito podem ter feito o mesmo.</w:t>
      </w:r>
    </w:p>
    <w:p>
      <w:pPr/>
      <w:r>
        <w:rPr>
          <w:lang w:val="pt_PT" w:bidi="pt_PT"/>
        </w:rPr>
      </w:r>
      <w:r>
        <w:rPr>
          <w:lang w:val="pt_PT" w:bidi="pt_PT"/>
        </w:rPr>
        <w:t xml:space="preserve">A passagem diz que as parteiras </w:t>
      </w:r>
      <w:r>
        <w:rPr>
          <w:b/>
          <w:lang w:val="pt_PT" w:bidi="pt_PT"/>
        </w:rPr>
        <w:t>temiam a Deus</w:t>
      </w:r>
      <w:r>
        <w:rPr>
          <w:lang w:val="pt_PT" w:bidi="pt_PT"/>
        </w:rPr>
        <w:t xml:space="preserve">. Temer a </w:t>
      </w:r>
      <w:r>
        <w:rPr>
          <w:lang w:val="pt_PT" w:bidi="pt_PT"/>
        </w:rPr>
        <w:t>Deus</w:t>
      </w:r>
      <w:r>
        <w:rPr>
          <w:lang w:val="pt_PT" w:bidi="pt_PT"/>
        </w:rPr>
        <w:t xml:space="preserve"> para essas mulheres provavelmente teria significado que elas temiam o que Deus faria com elas depois que morressem. Elas temiam o que Deus faria com elas, mas também respeitavam a Deus.</w:t>
      </w:r>
    </w:p>
    <w:p>
      <w:pPr/>
      <w:r>
        <w:rPr>
          <w:lang w:val="pt_PT" w:bidi="pt_PT"/>
        </w:rPr>
      </w:r>
      <w:r>
        <w:rPr>
          <w:lang w:val="pt_PT" w:bidi="pt_PT"/>
        </w:rPr>
        <w:t xml:space="preserve">Parem aqui e discutam em grupo qual palavra ou frase vocês usarão para </w:t>
      </w:r>
      <w:r>
        <w:rPr>
          <w:b/>
          <w:lang w:val="pt_PT" w:bidi="pt_PT"/>
        </w:rPr>
        <w:t>temer a Deus</w:t>
      </w:r>
      <w:r>
        <w:rPr>
          <w:lang w:val="pt_PT" w:bidi="pt_PT"/>
        </w:rPr>
        <w:t xml:space="preserve">. Procurem </w:t>
      </w:r>
      <w:r>
        <w:rPr>
          <w:lang w:val="pt_PT" w:bidi="pt_PT"/>
        </w:rPr>
        <w:t>temor de Deus</w:t>
      </w:r>
      <w:r>
        <w:rPr>
          <w:lang w:val="pt_PT" w:bidi="pt_PT"/>
        </w:rPr>
        <w:t xml:space="preserve"> no Glossário Mestre para mais informações. Se vocês já traduziram essa frase em outro livro da Bíblia, usem a mesma palavra ou frase que vocês usaram lá.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de Êxodo 1.15–22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 xml:space="preserve">Em seguida, cada membro do grupo deve contar toda a passagem, sem interrupção, pelo menos uma vez. Um membro do grupo pode usar objetos aleatórios, movimentos ou seu esboço para ajudar quem está contando a passagem a se lembrar da passagem. </w:t>
      </w:r>
      <w:r>
        <w:rPr>
          <w:b/>
          <w:lang w:val="pt_PT" w:bidi="pt_PT"/>
        </w:rPr>
        <w:t>Pause este áudio aqui</w:t>
      </w:r>
      <w:r>
        <w:rPr>
          <w:lang w:val="pt_PT" w:bidi="pt_PT"/>
        </w:rPr>
        <w:t>.</w:t>
      </w:r>
    </w:p>
    <w:p>
      <w:pPr/>
      <w:r>
        <w:rPr>
          <w:lang w:val="pt_PT" w:bidi="pt_PT"/>
        </w:rPr>
      </w:r>
      <w:r>
        <w:rPr>
          <w:lang w:val="pt_PT" w:bidi="pt_PT"/>
        </w:rPr>
        <w:t xml:space="preserve">Em seguida, os membros do grupo podem decidir qual versão da passagem eles gostaram mais. Vocês podem ter gostado da maneira como um membro do grupo contou uma cena, mas vocês podem ter gostado da maneira como um membro diferente do grupo contou outra cena. </w:t>
      </w:r>
      <w:r>
        <w:rPr>
          <w:b/>
          <w:lang w:val="pt_PT" w:bidi="pt_PT"/>
        </w:rPr>
        <w:t>Pause este áudio aqui</w:t>
      </w:r>
      <w:r>
        <w:rPr>
          <w:lang w:val="pt_PT" w:bidi="pt_PT"/>
        </w:rPr>
        <w:t>.</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2:1–10</w:t>
      </w:r>
      <w:r>
        <w:rPr>
          <w:lang w:val="pt_PT" w:bidi="pt_PT"/>
        </w:rPr>
      </w:r>
    </w:p>
    <w:p>
      <w:pPr>
        <w:pStyle w:val="Heading3"/>
      </w:pPr>
      <w:r>
        <w:rPr>
          <w:lang w:val="pt_PT" w:bidi="pt_PT"/>
        </w:rPr>
        <w:t>Ouvir e Sentir</w:t>
      </w:r>
    </w:p>
    <w:p>
      <w:pPr/>
      <w:r>
        <w:rPr>
          <w:lang w:val="pt_PT" w:bidi="pt_PT"/>
        </w:rPr>
      </w:r>
      <w:r>
        <w:rPr>
          <w:lang w:val="pt_PT" w:bidi="pt_PT"/>
        </w:rPr>
        <w:t>Nesta etapa, ouçam Êxodo 2.1–10 e guardem em seus corações.</w:t>
      </w:r>
    </w:p>
    <w:p>
      <w:pPr/>
      <w:r>
        <w:rPr>
          <w:lang w:val="pt_PT" w:bidi="pt_PT"/>
        </w:rPr>
      </w:r>
      <w:r>
        <w:rPr>
          <w:lang w:val="pt_PT" w:bidi="pt_PT"/>
        </w:rPr>
        <w:t>Ouçam uma versão em áudio de Êxodo 2.1–10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2.1–10 na tradução mais fácil de entender.</w:t>
      </w:r>
    </w:p>
    <w:p>
      <w:pPr/>
      <w:r>
        <w:rPr>
          <w:lang w:val="pt_PT" w:bidi="pt_PT"/>
        </w:rPr>
      </w:r>
      <w:r>
        <w:rPr>
          <w:lang w:val="pt_PT" w:bidi="pt_PT"/>
        </w:rPr>
        <w:t>Quando essa história começa, os israelitas, também chamados de hebreus, são escravos no Egito, o que significa que não têm direitos e trabalham sem pagamento. Na passagem anterior, o rei dos egípcios, também chamado de Faraó, estava preocupado com o número crescente de israelitas, que os israelitas revidariam, e havia ordenado que os egípcios matassem os recém-nascidos israelitas do sexo masculino. Essa é uma história narrativa do nascimento e da proteção de Moisés, a quem Deus escolhe para levar Israel para fora do Egito.</w:t>
      </w:r>
    </w:p>
    <w:p>
      <w:pPr/>
      <w:r>
        <w:rPr>
          <w:lang w:val="pt_PT" w:bidi="pt_PT"/>
        </w:rPr>
      </w:r>
      <w:r>
        <w:rPr>
          <w:lang w:val="pt_PT" w:bidi="pt_PT"/>
        </w:rPr>
        <w:t>A história começa com o casamento de um homem e uma mulher da casa ou tribo de Levi. Isso significa que eles faziam parte da tribo ou grupo de pessoas descendentes de Levi, um dos doze filhos de Jacó.</w:t>
      </w:r>
    </w:p>
    <w:p>
      <w:pPr/>
      <w:r>
        <w:rPr>
          <w:lang w:val="pt_PT" w:bidi="pt_PT"/>
        </w:rPr>
      </w:r>
      <w:r>
        <w:rPr>
          <w:lang w:val="pt_PT" w:bidi="pt_PT"/>
        </w:rPr>
        <w:t>Aprendemos mais tarde que o casal tem dois filhos, mas seu terceiro filho, um menino, nasce durante esse tempo perigoso. A mulher vê que o bebê é um bebê especial. Isso significa na língua original que ela ama seu filho e não quer que ele morra, então ela o esconde dos egípcios. Ela consegue escondê-lo por três meses, mas ele provavelmente torna-se barulhento e ativo o suficiente para que ela não consiga mais manter seu bebê escondido com ela.</w:t>
      </w:r>
    </w:p>
    <w:p>
      <w:pPr/>
      <w:r>
        <w:rPr>
          <w:lang w:val="pt_PT" w:bidi="pt_PT"/>
        </w:rPr>
      </w:r>
      <w:r>
        <w:rPr>
          <w:lang w:val="pt_PT" w:bidi="pt_PT"/>
        </w:rPr>
        <w:t>Parem e discutam:</w:t>
      </w:r>
    </w:p>
    <w:p>
      <w:pPr/>
      <w:r>
        <w:rPr>
          <w:lang w:val="pt_PT" w:bidi="pt_PT"/>
        </w:rPr>
      </w:r>
      <w:r>
        <w:rPr>
          <w:lang w:val="pt_PT" w:bidi="pt_PT"/>
        </w:rPr>
        <w:t>Para mantê-lo seguro, a mãe do bebê providencia uma cesta feita de papiro, que são juncos ou plantas finas que crescem ao longo dos rios. Ela cobre cuidadosamente a cesta com betume e piche, que são pastas pegajosas que preenchem os buracos para que a cesta possa flutuar. Essa cesta seria grande o suficiente para carregar o bebê de três meses e tem uma cobertura ou uma tampa.</w:t>
      </w:r>
    </w:p>
    <w:p>
      <w:pPr/>
      <w:r>
        <w:rPr>
          <w:lang w:val="pt_PT" w:bidi="pt_PT"/>
        </w:rPr>
      </w:r>
      <w:r>
        <w:rPr>
          <w:lang w:val="pt_PT" w:bidi="pt_PT"/>
        </w:rPr>
        <w:t xml:space="preserve">Parem e mostre a imagem de uma </w:t>
      </w:r>
      <w:r>
        <w:rPr>
          <w:b/>
          <w:lang w:val="pt_PT" w:bidi="pt_PT"/>
        </w:rPr>
        <w:t>cesta feita de papiro</w:t>
      </w:r>
      <w:r>
        <w:rPr>
          <w:lang w:val="pt_PT" w:bidi="pt_PT"/>
        </w:rPr>
        <w:t>. Pause o áudio aqui.</w:t>
      </w:r>
    </w:p>
    <w:p>
      <w:pPr/>
      <w:r>
        <w:rPr>
          <w:lang w:val="pt_PT" w:bidi="pt_PT"/>
        </w:rPr>
      </w:r>
      <w:r>
        <w:rPr>
          <w:lang w:val="pt_PT" w:bidi="pt_PT"/>
        </w:rPr>
        <w:t>A mãe do bebê coloca seu bebê na cesta e o coloca na beira do Nilo, um grande rio no Egito. Ela não está abandonando seu bebê; ela encontrou um novo lugar para escondê-lo. Ninguém procuraria um bebê vivo aqui, uma vez que os egípcios estavam afogando os bebês israelitas no rio. O barulho dos juncos de papiro esconderia qualquer som do bebê, especialmente o choro. Não seria estranho que a mãe retornasse ao rio com frequência, pois o rio fornecia peixe, água, juncos para tecer e muitas outras coisas úteis. Sua irmã mais velha, que mais tarde aprendemos que se chama Miriã, fica escondida nas proximidades para vigiar o bebê. Ela provavelmente tem de seis a doze anos de idade.</w:t>
      </w:r>
    </w:p>
    <w:p>
      <w:pPr/>
      <w:r>
        <w:rPr>
          <w:lang w:val="pt_PT" w:bidi="pt_PT"/>
        </w:rPr>
      </w:r>
      <w:r>
        <w:rPr>
          <w:lang w:val="pt_PT" w:bidi="pt_PT"/>
        </w:rPr>
        <w:t xml:space="preserve">Pare e mostre a imagem do </w:t>
      </w:r>
      <w:r>
        <w:rPr>
          <w:lang w:val="pt_PT" w:bidi="pt_PT"/>
        </w:rPr>
        <w:t>rio Nilo</w:t>
      </w:r>
      <w:r>
        <w:rPr>
          <w:lang w:val="pt_PT" w:bidi="pt_PT"/>
        </w:rPr>
        <w:t>. Pause o áudio aqui.</w:t>
      </w:r>
    </w:p>
    <w:p>
      <w:pPr/>
      <w:r>
        <w:rPr>
          <w:lang w:val="pt_PT" w:bidi="pt_PT"/>
        </w:rPr>
      </w:r>
      <w:r>
        <w:rPr>
          <w:lang w:val="pt_PT" w:bidi="pt_PT"/>
        </w:rPr>
        <w:t>A filha do Faraó vem ao rio Nilo. Essa é a filha do homem que ordenou as mortes. Ela desce ao rio para se banhar, o que poderia ser cerimonial ou apenas para se lavar. O Nilo é um rio sagrado, e os egípcios o usavam em adoração e lavagem ritual. A filha do Faraó teria pensado que era uma coisa boa vir se banhar nesse rio. Ela vem com um grupo de mulheres, que eram servas ou escravas e ajudariam a filha do Faraó, especialmente protegendo sua privacidade.</w:t>
      </w:r>
    </w:p>
    <w:p>
      <w:pPr/>
      <w:r>
        <w:rPr>
          <w:lang w:val="pt_PT" w:bidi="pt_PT"/>
        </w:rPr>
      </w:r>
      <w:r>
        <w:rPr>
          <w:lang w:val="pt_PT" w:bidi="pt_PT"/>
        </w:rPr>
        <w:t>A filha do Faraó vê a cesta e envia uma de suas mulheres para trazer a cesta. Quando a filha do Faraó abre a cesta, ela vê o bebê, que está chorando. Ela sente compaixão pelo bebê, o que significa que ela sentiu cuidado ou afeto por ele. Ela diz imediatamente: "Esse deve ser um bebê hebreu". Ela provavelmente supõe isso porque o rio Nilo é para onde os egípcios estavam levando os bebês israelitas do sexo masculino. Outra maneira como ela poderia ter sabido é se ele tivesse sido circuncidado, que era a remoção do prepúcio no pênis do menino para mostrar que ele era israelita. Isso muitas vezes é feito quando o menino tem oito dias de idade.</w:t>
      </w:r>
    </w:p>
    <w:p>
      <w:pPr/>
      <w:r>
        <w:rPr>
          <w:lang w:val="pt_PT" w:bidi="pt_PT"/>
        </w:rPr>
      </w:r>
      <w:r>
        <w:rPr>
          <w:lang w:val="pt_PT" w:bidi="pt_PT"/>
        </w:rPr>
        <w:t>A irmã do bebê se aproxima e pergunta: “Devo encontrar uma mulher hebreia para amamentar o bebê para você?”. Por "amamentar", a moça quer dizer tanto alimentar quanto cuidar. Isso não era incomum. A realeza muitas vezes contratava mulheres para amamentar e cuidar dos bebês deles. A filha do Faraó concorda e a irmã traz a mãe do bebê à filha do Faraó. A filha do Faraó paga à mãe para levar o bebê para casa e cuidar dele. Como a filha do Faraó está pagando por isso, ela é quem detém a custódia "legal" do bebê. Como os israelitas são escravos, a filha do Faraó poderia ter ordenado que a mãe amamentasse a criança sem pagar a ela. Mas isso não é o que acontece aqui. A mãe do bebê não apenas tem a oportunidade de criá-lo sem medo dos egípcios, mas a filha do Faraó provavelmente daria à mãe dinheiro suficiente para criar o menino com conforto, bem como o pagamento por seu trabalho.</w:t>
      </w:r>
    </w:p>
    <w:p>
      <w:pPr/>
      <w:r>
        <w:rPr>
          <w:lang w:val="pt_PT" w:bidi="pt_PT"/>
        </w:rPr>
      </w:r>
      <w:r>
        <w:rPr>
          <w:lang w:val="pt_PT" w:bidi="pt_PT"/>
        </w:rPr>
        <w:t>A mãe dele fica com o bebê até que ele termine de amamentar, o que significa que ele teria vivido com sua família por três a quatro anos. Então sua mãe o traz à filha do Faraó, que o adota, ou torna o menino seu próprio filho. Ele será criado em sua família como um filho real, então ele terá muitas posses, educação e importância. Agora a filha do Faraó dá a ele o nome "Moisés", que tem um significado tanto egípcio quanto hebreu. Em egípcio, pode significar "filho de" ou "menino", enquanto em hebreu, significa "tirar para fora". Ela anuncia: "Eu dei a ele esse nome porque o tirei da água".</w:t>
      </w:r>
    </w:p>
    <w:p>
      <w:pPr/>
      <w:r>
        <w:rPr>
          <w:lang w:val="pt_PT" w:bidi="pt_PT"/>
        </w:rPr>
      </w:r>
      <w:r>
        <w:rPr>
          <w:lang w:val="pt_PT" w:bidi="pt_PT"/>
        </w:rPr>
        <w:t>Parem e discutam: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durante um tempo perigoso, um homem e uma mulher levita se casam e têm um filho, mantendo o bebê escondido por três meses. Quando a mãe não consegue mais manter o bebê em crescimento escondido, ela prepara uma cesta e coloca seu filho no rio Nilo.</w:t>
      </w:r>
    </w:p>
    <w:p>
      <w:pPr/>
      <w:r>
        <w:rPr>
          <w:lang w:val="pt_PT" w:bidi="pt_PT"/>
        </w:rPr>
      </w:r>
      <w:r>
        <w:rPr>
          <w:b/>
          <w:lang w:val="pt_PT" w:bidi="pt_PT"/>
        </w:rPr>
        <w:t>Na segunda cena:</w:t>
      </w:r>
      <w:r>
        <w:rPr>
          <w:lang w:val="pt_PT" w:bidi="pt_PT"/>
        </w:rPr>
        <w:t xml:space="preserve"> enquanto sua irmã vigia o bebê, a filha do Faraó encontra o bebê e tem compaixão por ele. A irmã sugere encontrar uma ama de leite para o bebê e a filha do Faraó concorda. A irmã sai.</w:t>
      </w:r>
    </w:p>
    <w:p>
      <w:pPr/>
      <w:r>
        <w:rPr>
          <w:lang w:val="pt_PT" w:bidi="pt_PT"/>
        </w:rPr>
      </w:r>
      <w:r>
        <w:rPr>
          <w:b/>
          <w:lang w:val="pt_PT" w:bidi="pt_PT"/>
        </w:rPr>
        <w:t>Na terceira cena:</w:t>
      </w:r>
      <w:r>
        <w:rPr>
          <w:lang w:val="pt_PT" w:bidi="pt_PT"/>
        </w:rPr>
        <w:t xml:space="preserve"> a irmã retorna com a mãe do bebê e a filha do Faraó contrata a mulher para amamentar e criar o bebê.</w:t>
      </w:r>
    </w:p>
    <w:p>
      <w:pPr/>
      <w:r>
        <w:rPr>
          <w:lang w:val="pt_PT" w:bidi="pt_PT"/>
        </w:rPr>
      </w:r>
      <w:r>
        <w:rPr>
          <w:b/>
          <w:lang w:val="pt_PT" w:bidi="pt_PT"/>
        </w:rPr>
        <w:t>Na quarta cena:</w:t>
      </w:r>
      <w:r>
        <w:rPr>
          <w:lang w:val="pt_PT" w:bidi="pt_PT"/>
        </w:rPr>
        <w:t xml:space="preserve"> quando o bebê cresce, a mãe do bebê traz o menino à filha do Faraó, que o adota como seu próprio filho e lhe dá o nome de Moisés.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Homem levita</w:t>
      </w:r>
    </w:p>
    <w:p>
      <w:pPr>
        <w:pStyle w:val="ListBullet"/>
        <w:spacing w:line="240" w:lineRule="auto"/>
        <w:ind w:left="720"/>
      </w:pPr>
      <w:r>
        <w:rPr>
          <w:lang w:val="pt_PT" w:bidi="pt_PT"/>
        </w:rPr>
      </w:r>
      <w:r>
        <w:rPr>
          <w:lang w:val="pt_PT" w:bidi="pt_PT"/>
        </w:rPr>
        <w:t>Mãe levita</w:t>
      </w:r>
    </w:p>
    <w:p>
      <w:pPr>
        <w:pStyle w:val="ListBullet"/>
        <w:spacing w:line="240" w:lineRule="auto"/>
        <w:ind w:left="720"/>
      </w:pPr>
      <w:r>
        <w:rPr>
          <w:lang w:val="pt_PT" w:bidi="pt_PT"/>
        </w:rPr>
      </w:r>
      <w:r>
        <w:rPr>
          <w:lang w:val="pt_PT" w:bidi="pt_PT"/>
        </w:rPr>
        <w:t>O bebê menino, que se chama Moisés</w:t>
      </w:r>
    </w:p>
    <w:p>
      <w:pPr>
        <w:pStyle w:val="ListBullet"/>
        <w:spacing w:line="240" w:lineRule="auto"/>
        <w:ind w:left="720"/>
      </w:pPr>
      <w:r>
        <w:rPr>
          <w:lang w:val="pt_PT" w:bidi="pt_PT"/>
        </w:rPr>
      </w:r>
      <w:r>
        <w:rPr>
          <w:lang w:val="pt_PT" w:bidi="pt_PT"/>
        </w:rPr>
        <w:t>Sua irmã</w:t>
      </w:r>
    </w:p>
    <w:p>
      <w:pPr>
        <w:pStyle w:val="ListBullet"/>
        <w:spacing w:line="240" w:lineRule="auto"/>
        <w:ind w:left="720"/>
      </w:pPr>
      <w:r>
        <w:rPr>
          <w:lang w:val="pt_PT" w:bidi="pt_PT"/>
        </w:rPr>
      </w:r>
      <w:r>
        <w:rPr>
          <w:lang w:val="pt_PT" w:bidi="pt_PT"/>
        </w:rPr>
        <w:t>A filha do Faraó</w:t>
      </w:r>
    </w:p>
    <w:p>
      <w:pPr>
        <w:pStyle w:val="ListBullet"/>
        <w:spacing w:line="240" w:lineRule="auto"/>
        <w:ind w:left="720"/>
      </w:pPr>
      <w:r>
        <w:rPr>
          <w:lang w:val="pt_PT" w:bidi="pt_PT"/>
        </w:rPr>
      </w:r>
      <w:r>
        <w:rPr>
          <w:lang w:val="pt_PT" w:bidi="pt_PT"/>
        </w:rPr>
        <w:t>As acompanhantes da filha do Faraó</w:t>
      </w:r>
    </w:p>
    <w:p>
      <w:pPr/>
      <w:r>
        <w:rPr>
          <w:lang w:val="pt_PT" w:bidi="pt_PT"/>
        </w:rPr>
      </w:r>
      <w:r>
        <w:rPr>
          <w:lang w:val="pt_PT" w:bidi="pt_PT"/>
        </w:rPr>
        <w:t>A história começa com "Agora" ou "Durante esse tempo", o que significa que a primeira cena acontece durante o tempo em que os egípcios estavam matando meninos hebreus, o que foi descrito na última passagem. Durante esse tempo, um homem levita se casa com uma mulher levita e a mulher concebe e dá à luz um filho. Eles têm outro filho e filha antes disso, talvez antes de os egípcios matarem os bebês, pois um de seus filhos anteriores é um menino. Seus nascimentos não são mencionados como parte dessa história.</w:t>
      </w:r>
    </w:p>
    <w:p>
      <w:pPr>
        <w:pStyle w:val="ListBullet"/>
        <w:spacing w:line="240" w:lineRule="auto"/>
        <w:ind w:left="720"/>
      </w:pPr>
      <w:r>
        <w:rPr>
          <w:lang w:val="pt_PT" w:bidi="pt_PT"/>
        </w:rPr>
      </w:r>
      <w:r>
        <w:rPr>
          <w:lang w:val="pt_PT" w:bidi="pt_PT"/>
        </w:rPr>
        <w:t xml:space="preserve">Parem e discuta. </w:t>
      </w:r>
    </w:p>
    <w:p>
      <w:pPr>
        <w:pStyle w:val="ListBullet"/>
        <w:spacing w:line="240" w:lineRule="auto"/>
        <w:ind w:left="720"/>
      </w:pPr>
      <w:r>
        <w:rPr>
          <w:lang w:val="pt_PT" w:bidi="pt_PT"/>
        </w:rPr>
      </w:r>
      <w:r>
        <w:rPr>
          <w:lang w:val="pt_PT" w:bidi="pt_PT"/>
        </w:rPr>
        <w:t>Peça a diferentes membros da equipe que falem sobre um evento que aconteceu antes, mas não dessa maneira. Vocês estão procurando uma maneira de mostrar que o casal está tendo seu terceiro filho, mas o primeiro durante esse tempo perigoso. Pause o áudio aqui.</w:t>
      </w:r>
    </w:p>
    <w:p>
      <w:pPr/>
      <w:r>
        <w:rPr>
          <w:lang w:val="pt_PT" w:bidi="pt_PT"/>
        </w:rPr>
      </w:r>
      <w:r>
        <w:rPr>
          <w:lang w:val="pt_PT" w:bidi="pt_PT"/>
        </w:rPr>
        <w:t>A mãe consegue esconder seu filho recém-nascido por três meses. O bebê provavelmente está crescendo e fazendo barulho, tornando difícil manter o bebê em segredo. Ela provavelmente está escondendo o bebê em sua casa ou nas proximidades. Agora ela toma a decisão de escondê-lo mais longe, perto do rio Nilo. O rio Nilo percorre toda a extensão do Egito e tem uma média de 2,8 quilômetros de largura e de oito a onze metros de profundidade. Ela pega uma cesta e a prepara para que flutue, então coloca o bebê na cesta. A cesta seria grande o suficiente para carregar um bebê e tem uma tampa que cobre completamente o topo. Pode ter sido uma cesta de armazenamento de sua casa. A mãe coloca a cesta entre os juncos na beira do rio, onde a água não é profunda e não estaria se movendo rapidamente. A irmã fica perto para vigiar, provavelmente se escondendo nos juncos.</w:t>
      </w:r>
    </w:p>
    <w:p>
      <w:pPr/>
      <w:r>
        <w:rPr>
          <w:lang w:val="pt_PT" w:bidi="pt_PT"/>
        </w:rPr>
      </w:r>
      <w:r>
        <w:rPr>
          <w:lang w:val="pt_PT" w:bidi="pt_PT"/>
        </w:rPr>
        <w:t xml:space="preserve">Pare e mostre a imagem dos </w:t>
      </w:r>
      <w:r>
        <w:rPr>
          <w:lang w:val="pt_PT" w:bidi="pt_PT"/>
        </w:rPr>
        <w:t>juncos ao lado do rio Nilo</w:t>
      </w:r>
      <w:r>
        <w:rPr>
          <w:lang w:val="pt_PT" w:bidi="pt_PT"/>
        </w:rPr>
        <w:t>. Pause o áudio aqui.</w:t>
      </w:r>
    </w:p>
    <w:p>
      <w:pPr/>
      <w:r>
        <w:rPr>
          <w:lang w:val="pt_PT" w:bidi="pt_PT"/>
        </w:rPr>
      </w:r>
      <w:r>
        <w:rPr>
          <w:lang w:val="pt_PT" w:bidi="pt_PT"/>
        </w:rPr>
        <w:t>A segunda cena começa com outro "Agora", como na primeira cena. Essa palavra mostra que a próxima parte da história está acontecendo. Isso poderia ser logo depois que a mãe coloca o bebê ou depois que tenha passado pouco tempo. De qualquer forma, a mãe não está presente durante essa cena. A filha do Faraó, juntamente com um grupo de mulheres assistentes, vem ao rio perto do lugar onde o bebê está escondido. Suas assistentes estão caminhando ao longo da margem do rio, se espalhando para garantir que ninguém se aproxime e perturbe a filha do Faraó enquanto ela está na água. A filha do Faraó está bem na beira da água, ou na água, pois ela é capaz de ver a cesta escondida. Ela ordena que um assistente traga a ela a cesta.</w:t>
      </w:r>
    </w:p>
    <w:p>
      <w:pPr/>
      <w:r>
        <w:rPr>
          <w:lang w:val="pt_PT" w:bidi="pt_PT"/>
        </w:rPr>
      </w:r>
      <w:r>
        <w:rPr>
          <w:lang w:val="pt_PT" w:bidi="pt_PT"/>
        </w:rPr>
        <w:t>Quando ela abre a cesta, a filha do Faraó vê o bebê, que está chorando, e tem compaixão por ele. Ela percebe rapidamente que esse é um bebê hebreu, ou porque ele parecia diferente dos bebês egípcios, ou porque ela viu que ele era circuncidado. A irmã do bebê se aproxima o suficiente para falar e diz: “Devo ir buscar uma mulher hebreia para alimentar e criar o bebê para você?”. A filha do Faraó concorda e a irmã sai.</w:t>
      </w:r>
    </w:p>
    <w:p>
      <w:pPr/>
      <w:r>
        <w:rPr>
          <w:lang w:val="pt_PT" w:bidi="pt_PT"/>
        </w:rPr>
      </w:r>
      <w:r>
        <w:rPr>
          <w:lang w:val="pt_PT" w:bidi="pt_PT"/>
        </w:rPr>
        <w:t>A terceira cena começa quando a irmã retorna, trazendo com ela a mãe do bebê. A filha do Faraó ordena que a mãe do bebê leve a criança e a crie.</w:t>
      </w:r>
    </w:p>
    <w:p>
      <w:pPr/>
      <w:r>
        <w:rPr>
          <w:lang w:val="pt_PT" w:bidi="pt_PT"/>
        </w:rPr>
      </w:r>
      <w:r>
        <w:rPr>
          <w:lang w:val="pt_PT" w:bidi="pt_PT"/>
        </w:rPr>
        <w:t>A quarta cena abrange um período de tempo mais longo, enquanto a mãe cria o menino. A história não especifica por quanto tempo a mãe criou o bebê. Apenas diz que quando ele era mais velho, ela trouxe o menino à filha do Faraó. O menino provavelmente não era plenamente um homem, mas pelo menos ele não precisava mais mamar. Agora a filha do Faraó adota o menino e dá a ele um nome, declarando ou anunciando a razão pela qual ela escolheu o nome. Ela poderia estar falando com alguém ou consigo mesma. Ela diz: "Eu dei a ele esse nome porque o tirei da água". Isso pode significar que ela está declarando seu direito de nomeá-lo, uma vez que o encontrou, ou porque o nome "Moisés" pode soar como a palavra em hebraico "levantar".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Homem levita</w:t>
      </w:r>
    </w:p>
    <w:p>
      <w:pPr>
        <w:pStyle w:val="ListBullet"/>
        <w:spacing w:line="240" w:lineRule="auto"/>
        <w:ind w:left="720"/>
      </w:pPr>
      <w:r>
        <w:rPr>
          <w:lang w:val="pt_PT" w:bidi="pt_PT"/>
        </w:rPr>
      </w:r>
      <w:r>
        <w:rPr>
          <w:lang w:val="pt_PT" w:bidi="pt_PT"/>
        </w:rPr>
        <w:t>Mulher levita</w:t>
      </w:r>
    </w:p>
    <w:p>
      <w:pPr>
        <w:pStyle w:val="ListBullet"/>
        <w:spacing w:line="240" w:lineRule="auto"/>
        <w:ind w:left="720"/>
      </w:pPr>
      <w:r>
        <w:rPr>
          <w:lang w:val="pt_PT" w:bidi="pt_PT"/>
        </w:rPr>
      </w:r>
      <w:r>
        <w:rPr>
          <w:lang w:val="pt_PT" w:bidi="pt_PT"/>
        </w:rPr>
        <w:t>O bebê menino ou Moisés</w:t>
      </w:r>
    </w:p>
    <w:p>
      <w:pPr>
        <w:pStyle w:val="ListBullet"/>
        <w:spacing w:line="240" w:lineRule="auto"/>
        <w:ind w:left="720"/>
      </w:pPr>
      <w:r>
        <w:rPr>
          <w:lang w:val="pt_PT" w:bidi="pt_PT"/>
        </w:rPr>
      </w:r>
      <w:r>
        <w:rPr>
          <w:lang w:val="pt_PT" w:bidi="pt_PT"/>
        </w:rPr>
        <w:t>Sua irmã</w:t>
      </w:r>
    </w:p>
    <w:p>
      <w:pPr>
        <w:pStyle w:val="ListBullet"/>
        <w:spacing w:line="240" w:lineRule="auto"/>
        <w:ind w:left="720"/>
      </w:pPr>
      <w:r>
        <w:rPr>
          <w:lang w:val="pt_PT" w:bidi="pt_PT"/>
        </w:rPr>
      </w:r>
      <w:r>
        <w:rPr>
          <w:lang w:val="pt_PT" w:bidi="pt_PT"/>
        </w:rPr>
        <w:t>A filha do Faraó</w:t>
      </w:r>
    </w:p>
    <w:p>
      <w:pPr>
        <w:pStyle w:val="ListBullet"/>
        <w:spacing w:line="240" w:lineRule="auto"/>
        <w:ind w:left="720"/>
      </w:pPr>
      <w:r>
        <w:rPr>
          <w:lang w:val="pt_PT" w:bidi="pt_PT"/>
        </w:rPr>
      </w:r>
      <w:r>
        <w:rPr>
          <w:lang w:val="pt_PT" w:bidi="pt_PT"/>
        </w:rPr>
        <w:t>As acompanhantes da filha do Faraó</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Enquanto os israelitas são escravos no Egito, um homem da tribo de Levi se casa com uma mulher da mesma tribo. Durante um tempo em que os egípcios estão matando os novos bebês hebreus, a mulher dá à luz um bebê menino. A mãe vê que o menino é uma criança saudável e bela, e esconde o bebê dos egípcios. Depois de três meses, ela não consegue mais esconder o menino em crescimento.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mãe: “Como você se sentiria tentando esconder um bebê em crescimento das pessoas que querem matá-lo?”. A pessoa pode responder coisas como:</w:t>
      </w:r>
    </w:p>
    <w:p>
      <w:pPr/>
      <w:r>
        <w:rPr>
          <w:lang w:val="pt_PT" w:bidi="pt_PT"/>
        </w:rPr>
      </w:r>
      <w:r>
        <w:rPr>
          <w:lang w:val="pt_PT" w:bidi="pt_PT"/>
        </w:rPr>
        <w:t>A mãe do bebê pega uma cesta e a prepara para que possa flutuar. Ela coloca o bebê na cesta e a cesta na água lenta na beira do rio Nilo. A grama alta esconde a cesta. A irmã do bebê fica perto o suficiente para ver o que acontecerá com o bebê.</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mãe: “Como você se sente colocando seu filho no rio?”. As pessoas podem responder coisas como:</w:t>
      </w:r>
    </w:p>
    <w:p>
      <w:pPr>
        <w:pStyle w:val="ListBullet"/>
        <w:spacing w:line="240" w:lineRule="auto"/>
        <w:ind w:left="720"/>
      </w:pPr>
      <w:r>
        <w:rPr>
          <w:lang w:val="pt_PT" w:bidi="pt_PT"/>
        </w:rPr>
      </w:r>
      <w:r>
        <w:rPr>
          <w:lang w:val="pt_PT" w:bidi="pt_PT"/>
        </w:rPr>
        <w:t>Pergunte à pessoa que interpreta a irmã: “Como você se sente enquanto vigia seu irmão?”. As pessoas podem responder coisas como:</w:t>
      </w:r>
    </w:p>
    <w:p>
      <w:pPr/>
      <w:r>
        <w:rPr>
          <w:lang w:val="pt_PT" w:bidi="pt_PT"/>
        </w:rPr>
      </w:r>
      <w:r>
        <w:rPr>
          <w:lang w:val="pt_PT" w:bidi="pt_PT"/>
        </w:rPr>
        <w:t>Logo, a filha do Faraó vem ao rio para se banhar, juntamente com um grupo de mulheres que se espalham ao longo da margem. Eles estão perto de onde a cesta está escondida. A filha do Faraó vê a cesta e diz a uma de suas servas para trazer a cesta para mais perto. A filha do Faraó abre a cesta e vê o bebê menino, que está chorando.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irmã: “O que você sente quando vê a filha do Faraó abrir a cesta?”. As pessoas podem responder coisas como:</w:t>
      </w:r>
    </w:p>
    <w:p>
      <w:pPr/>
      <w:r>
        <w:rPr>
          <w:lang w:val="pt_PT" w:bidi="pt_PT"/>
        </w:rPr>
      </w:r>
      <w:r>
        <w:rPr>
          <w:lang w:val="pt_PT" w:bidi="pt_PT"/>
        </w:rPr>
        <w:t>A filha do Faraó sente compaixão pelo bebê que chora e diz: "Esse deve ser um dos bebês hebreus". A irmã do menino se aproxima e pergunta à filha do Faraó: “Devo ir encontrar uma mulher hebreia para alimentar e criar o bebê para você?”. "Sim, vá fazer isso", responde a filha do Faraó.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filha do Faraó: “Como você se sente segurando essa criança?”. Vocês podem ouvir:</w:t>
      </w:r>
    </w:p>
    <w:p>
      <w:pPr>
        <w:pStyle w:val="ListBullet"/>
        <w:spacing w:line="240" w:lineRule="auto"/>
        <w:ind w:left="720"/>
      </w:pPr>
      <w:r>
        <w:rPr>
          <w:lang w:val="pt_PT" w:bidi="pt_PT"/>
        </w:rPr>
      </w:r>
      <w:r>
        <w:rPr>
          <w:lang w:val="pt_PT" w:bidi="pt_PT"/>
        </w:rPr>
        <w:t>Pergunte à pessoa que interpreta a irmã: “Como você se sente, falando com alguém tão importante que pode causar dano a você?”. A pessoa pode responder coisas como:</w:t>
      </w:r>
    </w:p>
    <w:p>
      <w:pPr/>
      <w:r>
        <w:rPr>
          <w:lang w:val="pt_PT" w:bidi="pt_PT"/>
        </w:rPr>
      </w:r>
      <w:r>
        <w:rPr>
          <w:lang w:val="pt_PT" w:bidi="pt_PT"/>
        </w:rPr>
        <w:t>A irmã encontra a mãe do bebê e a traz de volta à filha do Faraó. "Levem esse bebê menino. Alimente-o e cuide dele para mim", a filha do Faraó ordena à mãe do bebê, "e eu pagarei a você". Então a mãe do bebê leva o bebê para casa e o cria.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mãe do bebê: “Como você se sente, indo para casa com seu bebê?”. As pessoas podem responder coisas como:</w:t>
      </w:r>
    </w:p>
    <w:p>
      <w:pPr/>
      <w:r>
        <w:rPr>
          <w:lang w:val="pt_PT" w:bidi="pt_PT"/>
        </w:rPr>
      </w:r>
      <w:r>
        <w:rPr>
          <w:lang w:val="pt_PT" w:bidi="pt_PT"/>
        </w:rPr>
        <w:t>Quando o menino fica mais velho e não está mais sendo amamentado, sua mãe o leva à filha do Faraó, que faz do menino seu próprio filho. A filha do Faraó dá a ele o nome Moisés e diz: "Dou a ele esse nome porque o tirei da água".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2.1–10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homem e a mulher no início dessa história vêm da </w:t>
      </w:r>
      <w:r>
        <w:rPr>
          <w:b/>
          <w:lang w:val="pt_PT" w:bidi="pt_PT"/>
        </w:rPr>
        <w:t>casa de Levi</w:t>
      </w:r>
      <w:r>
        <w:rPr>
          <w:lang w:val="pt_PT" w:bidi="pt_PT"/>
        </w:rPr>
        <w:t xml:space="preserve">, ou da tribo de Levi. Uma </w:t>
      </w:r>
      <w:r>
        <w:rPr>
          <w:b/>
          <w:lang w:val="pt_PT" w:bidi="pt_PT"/>
        </w:rPr>
        <w:t>tribo</w:t>
      </w:r>
      <w:r>
        <w:rPr>
          <w:lang w:val="pt_PT" w:bidi="pt_PT"/>
        </w:rPr>
        <w:t xml:space="preserve"> é um grupo de pessoas que descendem todas de uma pessoa, nesse caso, Levi. Levi era um dos </w:t>
      </w:r>
      <w:r>
        <w:rPr>
          <w:lang w:val="pt_PT" w:bidi="pt_PT"/>
        </w:rPr>
        <w:t>filhos</w:t>
      </w:r>
      <w:r>
        <w:rPr>
          <w:lang w:val="pt_PT" w:bidi="pt_PT"/>
        </w:rPr>
        <w:t xml:space="preserve"> de Jacó, que também é chamado de </w:t>
      </w:r>
      <w:r>
        <w:rPr>
          <w:lang w:val="pt_PT" w:bidi="pt_PT"/>
        </w:rPr>
        <w:t>Israel</w:t>
      </w:r>
      <w:r>
        <w:rPr>
          <w:lang w:val="pt_PT" w:bidi="pt_PT"/>
        </w:rPr>
        <w:t>.</w:t>
      </w:r>
    </w:p>
    <w:p>
      <w:pPr/>
      <w:r>
        <w:rPr>
          <w:lang w:val="pt_PT" w:bidi="pt_PT"/>
        </w:rPr>
      </w:r>
      <w:r>
        <w:rPr>
          <w:lang w:val="pt_PT" w:bidi="pt_PT"/>
        </w:rPr>
        <w:t xml:space="preserve">Quando o casal tem um filho e a mãe não pode mais esconder o bebê por perto, ela consegue uma </w:t>
      </w:r>
      <w:r>
        <w:rPr>
          <w:lang w:val="pt_PT" w:bidi="pt_PT"/>
        </w:rPr>
        <w:t>cesta</w:t>
      </w:r>
      <w:r>
        <w:rPr>
          <w:lang w:val="pt_PT" w:bidi="pt_PT"/>
        </w:rPr>
        <w:t xml:space="preserve"> feita de papiro. O </w:t>
      </w:r>
      <w:r>
        <w:rPr>
          <w:b/>
          <w:lang w:val="pt_PT" w:bidi="pt_PT"/>
        </w:rPr>
        <w:t>papiro</w:t>
      </w:r>
      <w:r>
        <w:rPr>
          <w:lang w:val="pt_PT" w:bidi="pt_PT"/>
        </w:rPr>
        <w:t xml:space="preserve"> é um junco ou grama alta que cresce na água rasa na beira de um rio. As pessoas secavam esses juncos e os teciam em uma cesta forte. Essa cesta teria sido grande o suficiente para carregar um bebê e ter uma tampa. Não era originalmente uma cesta para água, então a mulher a reveste em </w:t>
      </w:r>
      <w:r>
        <w:rPr>
          <w:b/>
          <w:lang w:val="pt_PT" w:bidi="pt_PT"/>
        </w:rPr>
        <w:t>betume</w:t>
      </w:r>
      <w:r>
        <w:rPr>
          <w:lang w:val="pt_PT" w:bidi="pt_PT"/>
        </w:rPr>
        <w:t xml:space="preserve"> e </w:t>
      </w:r>
      <w:r>
        <w:rPr>
          <w:b/>
          <w:lang w:val="pt_PT" w:bidi="pt_PT"/>
        </w:rPr>
        <w:t>piche</w:t>
      </w:r>
      <w:r>
        <w:rPr>
          <w:lang w:val="pt_PT" w:bidi="pt_PT"/>
        </w:rPr>
        <w:t>. Essas eram pastas grossas e pegajosas usadas para selar rachaduras em barcos. Isso tornaria a cesta capaz de flutuar na água.</w:t>
      </w:r>
    </w:p>
    <w:p>
      <w:pPr/>
      <w:r>
        <w:rPr>
          <w:lang w:val="pt_PT" w:bidi="pt_PT"/>
        </w:rPr>
      </w:r>
      <w:r>
        <w:rPr>
          <w:lang w:val="pt_PT" w:bidi="pt_PT"/>
        </w:rPr>
        <w:t xml:space="preserve">A mãe coloca a cesta no </w:t>
      </w:r>
      <w:r>
        <w:rPr>
          <w:b/>
          <w:lang w:val="pt_PT" w:bidi="pt_PT"/>
        </w:rPr>
        <w:t>rio Nilo</w:t>
      </w:r>
      <w:r>
        <w:rPr>
          <w:lang w:val="pt_PT" w:bidi="pt_PT"/>
        </w:rPr>
        <w:t>, que é o rio mais importante do Egito e muitas vezes é chamado apenas de "o rio".</w:t>
      </w:r>
    </w:p>
    <w:p>
      <w:pPr/>
      <w:r>
        <w:rPr>
          <w:lang w:val="pt_PT" w:bidi="pt_PT"/>
        </w:rPr>
      </w:r>
      <w:r>
        <w:rPr>
          <w:lang w:val="pt_PT" w:bidi="pt_PT"/>
        </w:rPr>
        <w:t xml:space="preserve">A </w:t>
      </w:r>
      <w:r>
        <w:rPr>
          <w:b/>
          <w:lang w:val="pt_PT" w:bidi="pt_PT"/>
        </w:rPr>
        <w:t>filha</w:t>
      </w:r>
      <w:r>
        <w:rPr>
          <w:lang w:val="pt_PT" w:bidi="pt_PT"/>
        </w:rPr>
        <w:t xml:space="preserve"> do Faraó desce ao rio. </w:t>
      </w:r>
      <w:r>
        <w:rPr>
          <w:b/>
          <w:lang w:val="pt_PT" w:bidi="pt_PT"/>
        </w:rPr>
        <w:t>Faraó</w:t>
      </w:r>
      <w:r>
        <w:rPr>
          <w:lang w:val="pt_PT" w:bidi="pt_PT"/>
        </w:rPr>
        <w:t xml:space="preserve"> é a palavra usada para o </w:t>
      </w:r>
      <w:r>
        <w:rPr>
          <w:lang w:val="pt_PT" w:bidi="pt_PT"/>
        </w:rPr>
        <w:t>rei</w:t>
      </w:r>
      <w:r>
        <w:rPr>
          <w:lang w:val="pt_PT" w:bidi="pt_PT"/>
        </w:rPr>
        <w:t xml:space="preserve"> no Egito. Usem a mesma palavra ou frase para Faraó que vocês usaram em passagens anteriores. Consultem o Glossário Mestre para mais informações sobre o </w:t>
      </w:r>
      <w:r>
        <w:rPr>
          <w:lang w:val="pt_PT" w:bidi="pt_PT"/>
        </w:rPr>
        <w:t>Faraó</w:t>
      </w:r>
      <w:r>
        <w:rPr>
          <w:lang w:val="pt_PT" w:bidi="pt_PT"/>
        </w:rPr>
        <w:t>.</w:t>
      </w:r>
    </w:p>
    <w:p>
      <w:pPr/>
      <w:r>
        <w:rPr>
          <w:lang w:val="pt_PT" w:bidi="pt_PT"/>
        </w:rPr>
      </w:r>
      <w:r>
        <w:rPr>
          <w:lang w:val="pt_PT" w:bidi="pt_PT"/>
        </w:rPr>
        <w:t xml:space="preserve">Quando a filha do Faraó encontra a cesta com o bebê nela, ela diz: "Esse deve ser um bebê hebreu". </w:t>
      </w:r>
      <w:r>
        <w:rPr>
          <w:b/>
          <w:lang w:val="pt_PT" w:bidi="pt_PT"/>
        </w:rPr>
        <w:t>Hebreu</w:t>
      </w:r>
      <w:r>
        <w:rPr>
          <w:lang w:val="pt_PT" w:bidi="pt_PT"/>
        </w:rPr>
        <w:t xml:space="preserve"> é outro nome para </w:t>
      </w:r>
      <w:r>
        <w:rPr>
          <w:lang w:val="pt_PT" w:bidi="pt_PT"/>
        </w:rPr>
        <w:t>israelita</w:t>
      </w:r>
      <w:r>
        <w:rPr>
          <w:lang w:val="pt_PT" w:bidi="pt_PT"/>
        </w:rPr>
        <w:t xml:space="preserve">, e hebraico para a língua que os israelitas falam. Para mais informações, consultem o Glossário Mestre sobre a palavra </w:t>
      </w:r>
      <w:r>
        <w:rPr>
          <w:lang w:val="pt_PT" w:bidi="pt_PT"/>
        </w:rPr>
        <w:t>hebreu</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2:11–15</w:t>
      </w:r>
      <w:r>
        <w:rPr>
          <w:lang w:val="pt_PT" w:bidi="pt_PT"/>
        </w:rPr>
      </w:r>
    </w:p>
    <w:p>
      <w:pPr>
        <w:pStyle w:val="Heading3"/>
      </w:pPr>
      <w:r>
        <w:rPr>
          <w:lang w:val="pt_PT" w:bidi="pt_PT"/>
        </w:rPr>
        <w:t>Ouvir e Sentir</w:t>
      </w:r>
    </w:p>
    <w:p>
      <w:pPr/>
      <w:r>
        <w:rPr>
          <w:lang w:val="pt_PT" w:bidi="pt_PT"/>
        </w:rPr>
      </w:r>
      <w:r>
        <w:rPr>
          <w:lang w:val="pt_PT" w:bidi="pt_PT"/>
        </w:rPr>
        <w:t>Nesta etapa, ouçam Êxodo 2.11–15 e guardem em seus corações.</w:t>
      </w:r>
    </w:p>
    <w:p>
      <w:pPr/>
      <w:r>
        <w:rPr>
          <w:lang w:val="pt_PT" w:bidi="pt_PT"/>
        </w:rPr>
      </w:r>
      <w:r>
        <w:rPr>
          <w:lang w:val="pt_PT" w:bidi="pt_PT"/>
        </w:rPr>
        <w:t>Ouçam uma versão em áudio de Êxodo 2.11–15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2.11–15 na tradução mais fácil de entender.</w:t>
      </w:r>
    </w:p>
    <w:p>
      <w:pPr/>
      <w:r>
        <w:rPr>
          <w:lang w:val="pt_PT" w:bidi="pt_PT"/>
        </w:rPr>
      </w:r>
      <w:r>
        <w:rPr>
          <w:lang w:val="pt_PT" w:bidi="pt_PT"/>
        </w:rPr>
        <w:t>No livro de Gênesis, Deus disse a Abraão que seus descendentes seriam escravos em uma terra estrangeira por quatrocentos anos, mas então Deus os resgataria e os traria de volta à terra prometida. Nessa história, os descendentes de Abraão são chamados de hebreus. Os hebreus agora estão escravizados pelos egípcios há quatrocentos anos. Os egípcios estão com medo dos hebreus e os estão tratando com muito rigor. Acabamos de aprender como Deus protegeu Moisés desde o nascimento e providenciou que a filha do Faraó criasse Moisés. Faraó é o título para o rei do Egito. Essa história acontece no Egito.</w:t>
      </w:r>
    </w:p>
    <w:p>
      <w:pPr/>
      <w:r>
        <w:rPr>
          <w:lang w:val="pt_PT" w:bidi="pt_PT"/>
        </w:rPr>
      </w:r>
      <w:r>
        <w:rPr>
          <w:lang w:val="pt_PT" w:bidi="pt_PT"/>
        </w:rPr>
        <w:t xml:space="preserve">Parem aqui e olhem para um mapa do </w:t>
      </w:r>
      <w:r>
        <w:rPr>
          <w:lang w:val="pt_PT" w:bidi="pt_PT"/>
        </w:rPr>
        <w:t>Egito</w:t>
      </w:r>
      <w:r>
        <w:rPr>
          <w:lang w:val="pt_PT" w:bidi="pt_PT"/>
        </w:rPr>
        <w:t>. Observem os principais pontos de referência e cidades. Pause este áudio aqui.</w:t>
      </w:r>
    </w:p>
    <w:p>
      <w:pPr/>
      <w:r>
        <w:rPr>
          <w:lang w:val="pt_PT" w:bidi="pt_PT"/>
        </w:rPr>
      </w:r>
      <w:r>
        <w:rPr>
          <w:lang w:val="pt_PT" w:bidi="pt_PT"/>
        </w:rPr>
        <w:t>Agora Moisés é um homem adulto e está percebendo sua identidade e destino para salvar o povo hebreu. Moisés tem cerca de 40 anos de idade quando esses eventos acontecem. Essa é uma história narrativa dos primeiros atos de Moisés na idade adulta. Essa é a primeira história de uma série de histórias que mostram a preparação de Moisés para se tornar o libertador e líder do povo escolhido de Deus, os hebreus.</w:t>
      </w:r>
    </w:p>
    <w:p>
      <w:pPr/>
      <w:r>
        <w:rPr>
          <w:lang w:val="pt_PT" w:bidi="pt_PT"/>
        </w:rPr>
      </w:r>
      <w:r>
        <w:rPr>
          <w:lang w:val="pt_PT" w:bidi="pt_PT"/>
        </w:rPr>
        <w:t>Parem aqui e discutam esta pergunta em grupo: quem é um líder bem conhecido ou herói em sua cultura? Que tipos de histórias são contadas sobre essa pessoa para mostrar seu caráter ou merecimento para ser um líder? Pause este áudio aqui.</w:t>
      </w:r>
    </w:p>
    <w:p>
      <w:pPr/>
      <w:r>
        <w:rPr>
          <w:lang w:val="pt_PT" w:bidi="pt_PT"/>
        </w:rPr>
      </w:r>
      <w:r>
        <w:rPr>
          <w:lang w:val="pt_PT" w:bidi="pt_PT"/>
        </w:rPr>
        <w:t>A história começa dizendo que Moisés saiu para observar o sofrimento de seu povo. Moisés provavelmente vivia no palácio, ou pelo menos na parte real da cidade onde a família real vivia. Ele desfrutava de todos os privilégios da realeza egípcia na educação, no vestuário e no estilo de vida. Mas vemos pela abertura dessa história que ele se identifica como um hebreu e não como um egípcio. A importância disso é destacada no livro do Novo Testamento, Hebreus, onde o autor nos diz que Moisés escolheu ser maltratado juntamente com seu povo. Moisés tomou uma decisão pessoal e intencional de se identificar com o povo hebreu e de ajudá-lo.</w:t>
      </w:r>
    </w:p>
    <w:p>
      <w:pPr/>
      <w:r>
        <w:rPr>
          <w:lang w:val="pt_PT" w:bidi="pt_PT"/>
        </w:rPr>
      </w:r>
      <w:r>
        <w:rPr>
          <w:lang w:val="pt_PT" w:bidi="pt_PT"/>
        </w:rPr>
        <w:t>Moisés foi ver seus companheiros hebreus enquanto eles estavam trabalhando. Aprendemos anteriormente que os hebreus estavam construindo cidades-armazéns, fazendo tijolos e argamassa e fazendo todos os tipos de trabalho nos campos. Os egípcios eram muito severos e impunham a eles um trabalho árduo.</w:t>
      </w:r>
    </w:p>
    <w:p>
      <w:pPr/>
      <w:r>
        <w:rPr>
          <w:lang w:val="pt_PT" w:bidi="pt_PT"/>
        </w:rPr>
      </w:r>
      <w:r>
        <w:rPr>
          <w:lang w:val="pt_PT" w:bidi="pt_PT"/>
        </w:rPr>
        <w:t>Parem aqui e discutam esta pergunta em grupo: descrevam uma vez em que vocês viram outros experimentarem sofrimento. Como vocês se sentiram? O que você fez?” Pause este áudio aqui.</w:t>
      </w:r>
    </w:p>
    <w:p>
      <w:pPr/>
      <w:r>
        <w:rPr>
          <w:lang w:val="pt_PT" w:bidi="pt_PT"/>
        </w:rPr>
      </w:r>
      <w:r>
        <w:rPr>
          <w:lang w:val="pt_PT" w:bidi="pt_PT"/>
        </w:rPr>
        <w:t>Então Moisés vê um egípcio espancando um hebreu e Moisés age rapidamente. Moisés olha ao redor de um lado para o outro e não vê mais ninguém. Alguns interpretam essa seção querendo dizer que Moisés não viu mais ninguém lá para ajudar ou intervir, então Moisés agiu de forma justa para salvar o hebreu. No entanto, é mais provável que Moisés tenha olhado ao redor para garantir que ninguém estivesse observando o que ele estava prestes a fazer. Isso é apoiado pelo fato de que depois de matar o egípcio, Moisés enterra rapidamente o corpo na areia. Moisés se esforça muito para garantir que ninguém veja suas ações.</w:t>
      </w:r>
    </w:p>
    <w:p>
      <w:pPr/>
      <w:r>
        <w:rPr>
          <w:lang w:val="pt_PT" w:bidi="pt_PT"/>
        </w:rPr>
      </w:r>
      <w:r>
        <w:rPr>
          <w:lang w:val="pt_PT" w:bidi="pt_PT"/>
        </w:rPr>
        <w:t>No dia seguinte, Moisés novamente sai para onde os hebreus estão trabalhando e desta vez ele fica surpreso ao ver dois hebreus lutando um contra o outro. Moisés interfere para tentar reconciliá-los e fala com o homem culpado e diz: "Por que você está batendo em seu amigo?"</w:t>
      </w:r>
    </w:p>
    <w:p>
      <w:pPr/>
      <w:r>
        <w:rPr>
          <w:lang w:val="pt_PT" w:bidi="pt_PT"/>
        </w:rPr>
      </w:r>
      <w:r>
        <w:rPr>
          <w:lang w:val="pt_PT" w:bidi="pt_PT"/>
        </w:rPr>
        <w:t>Mas o homem hebreu rejeita a tentativa de Moisés de intervir e responde: "Quem te nomeou como chefe? Você planeja me matar como você matou o egípcio ontem?”. O homem não espera que Moisés responda a essas perguntas, mas ele está dizendo duas coisas a Moisés. Primeiro ele está dizendo: "Vocês não têm nenhum poder sobre nós". Mas essa primeira pergunta também aponta para o futuro quando Deus fará de Moisés o líder do povo hebreu. Essa rejeição da tentativa de Moisés de libertar o povo hebreu também prenuncia como o povo hebreu continuará a responder à liderança de Moisés. Eles desconfiam que a ajuda de Moisés causará mais problemas do que benefícios.</w:t>
      </w:r>
    </w:p>
    <w:p>
      <w:pPr/>
      <w:r>
        <w:rPr>
          <w:lang w:val="pt_PT" w:bidi="pt_PT"/>
        </w:rPr>
      </w:r>
      <w:r>
        <w:rPr>
          <w:lang w:val="pt_PT" w:bidi="pt_PT"/>
        </w:rPr>
        <w:t>Com a segunda pergunta, "Você planeja me matar também?", o homem hebreu está dizendo: "Todos sabemos o que você fez e não vamos te proteger quando os egípcios descobrirem que um homem egípcio está morto." A resposta do homem hebreu mostra que o povo hebreu não respeita Moisés. Os hebreus se ressentem de Moisés pelo privilégio de crescer na família do Faraó. É provável que os hebreus estejam com medo de que os egípcios os punam pelo crime de Moisés. Esse homem está deixando claro que o povo que sabe o que Moisés fez não esconderá a verdade do Faraó.</w:t>
      </w:r>
    </w:p>
    <w:p>
      <w:pPr/>
      <w:r>
        <w:rPr>
          <w:lang w:val="pt_PT" w:bidi="pt_PT"/>
        </w:rPr>
      </w:r>
      <w:r>
        <w:rPr>
          <w:lang w:val="pt_PT" w:bidi="pt_PT"/>
        </w:rPr>
        <w:t>Parem aqui e discutam esta pergunta em grupo: vocês já foram movidos pela compaixão para ajudar, mas em seu entusiasmo acabaram causando mais mal do que bem? Compartilhe sobre essa experiência e o que você aprendeu com ela. Pause este áudio aqui.</w:t>
      </w:r>
    </w:p>
    <w:p>
      <w:pPr/>
      <w:r>
        <w:rPr>
          <w:lang w:val="pt_PT" w:bidi="pt_PT"/>
        </w:rPr>
      </w:r>
      <w:r>
        <w:rPr>
          <w:lang w:val="pt_PT" w:bidi="pt_PT"/>
        </w:rPr>
        <w:t>Então Moisés teve medo, não do homem hebreu, mas porque as pessoas sabiam que Moisés matou um homem. Moisés diz a si mesmo: "Oh não! As pessoas sabem o que eu fiz!" E com certeza, o Faraó tenta mandar matar Moisés. Então Moisés foge do Faraó para salvar sua própria vida.</w:t>
      </w:r>
    </w:p>
    <w:p>
      <w:pPr/>
      <w:r>
        <w:rPr>
          <w:lang w:val="pt_PT" w:bidi="pt_PT"/>
        </w:rPr>
      </w:r>
      <w:r>
        <w:rPr>
          <w:lang w:val="pt_PT" w:bidi="pt_PT"/>
        </w:rPr>
        <w:t>Parem aqui e discutam esta pergunta em grupo: contem sobre uma vez que vocês temeram por suas vidas. Ou, se alguém em seu grupo já teve que fugir de casa, explique como foi isso. Pause este áudio aqui.</w:t>
      </w:r>
    </w:p>
    <w:p>
      <w:pPr/>
      <w:r>
        <w:rPr>
          <w:lang w:val="pt_PT" w:bidi="pt_PT"/>
        </w:rPr>
      </w:r>
      <w:r>
        <w:rPr>
          <w:lang w:val="pt_PT" w:bidi="pt_PT"/>
        </w:rPr>
        <w:t>Moisés foge, para fora da terra do Faraó, para a terra de Midiã. Midiã é um país separado, provavelmente a leste do Egito. Midiã é um lugar, mas também é o nome do povo que vivia nesse lugar. Midiã é o nome do quarto filho de Abraão de sua segunda esposa, Quetura. Então essas pessoas são parentes distantes dos hebreus e logo aprendemos que elas também adoram a Deus. Eles eram um povo nômade que vivia em vários lugares diferentes. Então é difícil saber com certeza para onde Moisés foi quando ele foi para "a terra de Midiã".</w:t>
      </w:r>
    </w:p>
    <w:p>
      <w:pPr/>
      <w:r>
        <w:rPr>
          <w:lang w:val="pt_PT" w:bidi="pt_PT"/>
        </w:rPr>
      </w:r>
      <w:r>
        <w:rPr>
          <w:lang w:val="pt_PT" w:bidi="pt_PT"/>
        </w:rPr>
        <w:t xml:space="preserve">Parem aqui e olhem para um mapa de </w:t>
      </w:r>
      <w:r>
        <w:rPr>
          <w:lang w:val="pt_PT" w:bidi="pt_PT"/>
        </w:rPr>
        <w:t>possíveis locais para Midiã</w:t>
      </w:r>
      <w:r>
        <w:rPr>
          <w:lang w:val="pt_PT" w:bidi="pt_PT"/>
        </w:rPr>
        <w:t>. Pause este áudio aqui.</w:t>
      </w:r>
    </w:p>
    <w:p>
      <w:pPr/>
      <w:r>
        <w:rPr>
          <w:lang w:val="pt_PT" w:bidi="pt_PT"/>
        </w:rPr>
      </w:r>
      <w:r>
        <w:rPr>
          <w:lang w:val="pt_PT" w:bidi="pt_PT"/>
        </w:rPr>
        <w:t>"E Moisés se sentou perto de um poço". Essa última frase é tanto a conclusão dessa história quanto a abertura da próxima história. Um poço é uma fonte de água para uma comunidade. É natural que Moisés tenha parado aqui para descanso e refrigério, mas também para encontrar outras pessoas. Os poços são um lugar simbólico em todas as Escrituras e são um lugar de encontros importantes entre as pessoas, como onde Jacó encontrou sua futura esposa Raquel. Como Moisés parou em um poço, sabemos que algo transformador está prestes a acontecer com Moisés.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2.11–15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Moisés observa o trabalho duro de seus companheiros hebreus e vê um egípcio atacando um hebreu.</w:t>
      </w:r>
    </w:p>
    <w:p>
      <w:pPr/>
      <w:r>
        <w:rPr>
          <w:lang w:val="pt_PT" w:bidi="pt_PT"/>
        </w:rPr>
      </w:r>
      <w:r>
        <w:rPr>
          <w:b/>
          <w:lang w:val="pt_PT" w:bidi="pt_PT"/>
        </w:rPr>
        <w:t>Na segunda cena:</w:t>
      </w:r>
      <w:r>
        <w:rPr>
          <w:lang w:val="pt_PT" w:bidi="pt_PT"/>
        </w:rPr>
        <w:t xml:space="preserve"> Moisés mata o egípcio e esconde o corpo.</w:t>
      </w:r>
    </w:p>
    <w:p>
      <w:pPr/>
      <w:r>
        <w:rPr>
          <w:lang w:val="pt_PT" w:bidi="pt_PT"/>
        </w:rPr>
      </w:r>
      <w:r>
        <w:rPr>
          <w:b/>
          <w:lang w:val="pt_PT" w:bidi="pt_PT"/>
        </w:rPr>
        <w:t>Na terceira cena:</w:t>
      </w:r>
      <w:r>
        <w:rPr>
          <w:lang w:val="pt_PT" w:bidi="pt_PT"/>
        </w:rPr>
        <w:t xml:space="preserve"> no segundo dia, Moisés vê dois hebreus lutando e os confronta. O culpado responde a Moisés, e Moisés percebe que o seu ato de matar o egípcio foi descoberto.</w:t>
      </w:r>
    </w:p>
    <w:p>
      <w:pPr/>
      <w:r>
        <w:rPr>
          <w:lang w:val="pt_PT" w:bidi="pt_PT"/>
        </w:rPr>
      </w:r>
      <w:r>
        <w:rPr>
          <w:b/>
          <w:lang w:val="pt_PT" w:bidi="pt_PT"/>
        </w:rPr>
        <w:t>Na quarta cena:</w:t>
      </w:r>
      <w:r>
        <w:rPr>
          <w:lang w:val="pt_PT" w:bidi="pt_PT"/>
        </w:rPr>
        <w:t xml:space="preserve"> o Faraó ouve sobre o feito de Moisés e busca matar Moisés. Moisés foge para Midiã.</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 — o libertador escolhido por Deus do povo hebreu</w:t>
      </w:r>
    </w:p>
    <w:p>
      <w:pPr>
        <w:pStyle w:val="ListBullet"/>
        <w:spacing w:line="240" w:lineRule="auto"/>
        <w:ind w:left="720"/>
      </w:pPr>
      <w:r>
        <w:rPr>
          <w:lang w:val="pt_PT" w:bidi="pt_PT"/>
        </w:rPr>
      </w:r>
      <w:r>
        <w:rPr>
          <w:lang w:val="pt_PT" w:bidi="pt_PT"/>
        </w:rPr>
        <w:t>O povo hebreu — o povo escolhido de Deus, atualmente escravo no Egito</w:t>
      </w:r>
    </w:p>
    <w:p>
      <w:pPr>
        <w:pStyle w:val="ListBullet"/>
        <w:spacing w:line="240" w:lineRule="auto"/>
        <w:ind w:left="720"/>
      </w:pPr>
      <w:r>
        <w:rPr>
          <w:lang w:val="pt_PT" w:bidi="pt_PT"/>
        </w:rPr>
      </w:r>
      <w:r>
        <w:rPr>
          <w:lang w:val="pt_PT" w:bidi="pt_PT"/>
        </w:rPr>
        <w:t>Atacante egípcio — um egípcio atacando um escravo hebreu. Moisés o mata</w:t>
      </w:r>
    </w:p>
    <w:p>
      <w:pPr>
        <w:pStyle w:val="ListBullet"/>
        <w:spacing w:line="240" w:lineRule="auto"/>
        <w:ind w:left="720"/>
      </w:pPr>
      <w:r>
        <w:rPr>
          <w:lang w:val="pt_PT" w:bidi="pt_PT"/>
        </w:rPr>
      </w:r>
      <w:r>
        <w:rPr>
          <w:lang w:val="pt_PT" w:bidi="pt_PT"/>
        </w:rPr>
        <w:t>Hebreu que é vítima — o hebreu sendo atacado pelo egípcio</w:t>
      </w:r>
    </w:p>
    <w:p>
      <w:pPr>
        <w:pStyle w:val="ListBullet"/>
        <w:spacing w:line="240" w:lineRule="auto"/>
        <w:ind w:left="720"/>
      </w:pPr>
      <w:r>
        <w:rPr>
          <w:lang w:val="pt_PT" w:bidi="pt_PT"/>
        </w:rPr>
      </w:r>
      <w:r>
        <w:rPr>
          <w:lang w:val="pt_PT" w:bidi="pt_PT"/>
        </w:rPr>
        <w:t>Agressor hebreu — um dos hebreus que Moisés encontra lutando, ele é o culpado que responde a Moisés</w:t>
      </w:r>
    </w:p>
    <w:p>
      <w:pPr>
        <w:pStyle w:val="ListBullet"/>
        <w:spacing w:line="240" w:lineRule="auto"/>
        <w:ind w:left="720"/>
      </w:pPr>
      <w:r>
        <w:rPr>
          <w:lang w:val="pt_PT" w:bidi="pt_PT"/>
        </w:rPr>
      </w:r>
      <w:r>
        <w:rPr>
          <w:lang w:val="pt_PT" w:bidi="pt_PT"/>
        </w:rPr>
        <w:t>Segundo hebreu que é vítima — um dos hebreus que Moisés encontra lutando, não o culpado</w:t>
      </w:r>
    </w:p>
    <w:p>
      <w:pPr>
        <w:pStyle w:val="ListBullet"/>
        <w:spacing w:line="240" w:lineRule="auto"/>
        <w:ind w:left="720"/>
      </w:pPr>
      <w:r>
        <w:rPr>
          <w:lang w:val="pt_PT" w:bidi="pt_PT"/>
        </w:rPr>
      </w:r>
      <w:r>
        <w:rPr>
          <w:lang w:val="pt_PT" w:bidi="pt_PT"/>
        </w:rPr>
        <w:t>Faraó — rei do Egito</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acontece no Egito. Não sabemos exatamente qual Faraó estava no comando naquela época, mas sabemos que ele estava com medo dos hebreus. Os hebreus são o povo escolhido de Deus, descendentes de Abraão, e Deus os fez crescer e tornar-se um grupo grande e forte de pessoas. Como o Faraó teme os hebreus, ele os escravizou e os submeteu a trabalhos muito penosos.</w:t>
      </w:r>
    </w:p>
    <w:p>
      <w:pPr/>
      <w:r>
        <w:rPr>
          <w:lang w:val="pt_PT" w:bidi="pt_PT"/>
        </w:rPr>
      </w:r>
      <w:r>
        <w:rPr>
          <w:lang w:val="pt_PT" w:bidi="pt_PT"/>
        </w:rPr>
        <w:t>Essa história pula um longo período de tempo desde o nascimento e a primeira infância de Moisés até sua idade adulta. Não sabemos nada sobre seus anos de formação. Muitas histórias naquela época eram contadas dessa maneira. Uma história sobre uma pessoa importante incluiria a história de seu nascimento apenas se ela fosse muito significativa. Então a história da vida da pessoa importante começa verdadeiramente com as primeiras ações dessa pessoa como adulto.</w:t>
      </w:r>
    </w:p>
    <w:p>
      <w:pPr/>
      <w:r>
        <w:rPr>
          <w:lang w:val="pt_PT" w:bidi="pt_PT"/>
        </w:rPr>
      </w:r>
      <w:r>
        <w:rPr>
          <w:lang w:val="pt_PT" w:bidi="pt_PT"/>
        </w:rPr>
        <w:t>Parem aqui e discutam esta pergunta em grupo: contem uma história que pule muito tempo ou informações. Prestem atenção às palavras ou frases que vocês usam para fazer a transição para a próxima parte da história. Pause este áudio aqui.</w:t>
      </w:r>
    </w:p>
    <w:p>
      <w:pPr/>
      <w:r>
        <w:rPr>
          <w:lang w:val="pt_PT" w:bidi="pt_PT"/>
        </w:rPr>
      </w:r>
      <w:r>
        <w:rPr>
          <w:lang w:val="pt_PT" w:bidi="pt_PT"/>
        </w:rPr>
        <w:t>Um dia, muitos anos depois, quando Moisés era um adulto, provavelmente com cerca de 40 anos de idade, Moisés saiu do palácio ou cidade real do Egito para ver seu próprio povo, os hebreus. Duas vezes na primeira frase, há um esclarecimento de que os hebreus eram o próprio povo ou irmãos de Moisés. O uso do termo "a seus irmãos" mostra que Moisés sabia que ele era um hebreu e procurou se identificar com essas pessoas oprimidas. Mas o uso do termo "hebreu" também mostra o constrangimento de Moisés — que ele também se sentia um pouco como um forasteiro.</w:t>
      </w:r>
    </w:p>
    <w:p>
      <w:pPr/>
      <w:r>
        <w:rPr>
          <w:lang w:val="pt_PT" w:bidi="pt_PT"/>
        </w:rPr>
      </w:r>
      <w:r>
        <w:rPr>
          <w:lang w:val="pt_PT" w:bidi="pt_PT"/>
        </w:rPr>
        <w:t>Moisés olhou para os fardos deles. Aqui, a palavra fardos se refere ao trabalho duro que os escravos hebreus suportavam. Passagens anteriores descreviam os egípcios como sendo senhores astutos e impiedosos que tornavam a vida dos hebreus amarga com trabalho duro. É esse tratamento duro que Moisés observa. Moisés observava com simpatia e engajamento emocional. Ele provavelmente viu muita violência, suor, sangue e lágrimas.</w:t>
      </w:r>
    </w:p>
    <w:p>
      <w:pPr/>
      <w:r>
        <w:rPr>
          <w:lang w:val="pt_PT" w:bidi="pt_PT"/>
        </w:rPr>
      </w:r>
      <w:r>
        <w:rPr>
          <w:lang w:val="pt_PT" w:bidi="pt_PT"/>
        </w:rPr>
        <w:t>"E Moisés viu um egípcio espancando um hebreu, um de seu próprio povo". Esse provavelmente não foi o único egípcio a ferir um escravo hebreu naquele dia, mas algo sobre esse encontro particular fez Moisés agir.</w:t>
      </w:r>
    </w:p>
    <w:p>
      <w:pPr/>
      <w:r>
        <w:rPr>
          <w:lang w:val="pt_PT" w:bidi="pt_PT"/>
        </w:rPr>
      </w:r>
      <w:r>
        <w:rPr>
          <w:lang w:val="pt_PT" w:bidi="pt_PT"/>
        </w:rPr>
        <w:t>Parem aqui e discutam esta pergunta em grupo: imaginem que vocês estão vendo toda essa violência. O que levaria você ao ponto de ruptura? Como deve ser a sensação? Pause este áudio aqui.</w:t>
      </w:r>
    </w:p>
    <w:p>
      <w:pPr/>
      <w:r>
        <w:rPr>
          <w:lang w:val="pt_PT" w:bidi="pt_PT"/>
        </w:rPr>
      </w:r>
      <w:r>
        <w:rPr>
          <w:lang w:val="pt_PT" w:bidi="pt_PT"/>
        </w:rPr>
        <w:t>A palavra usada para "golpear", "atacar" ou "bater" é a mesma palavra usada em todas as três lutas — quando o egípcio bateu no hebreu, quando Moisés bateu no egípcio e quando os dois hebreus estavam batendo um no outro. A palavra não significa um único golpe de morte. Essa palavra também não especifica se foi com uma arma, uma vara ou com o próprio punho. Não sabemos se o hebreu viveu ou morreu como resultado desse espancamento. Na luta de Moisés com o egípcio, não está claro se Moisés queria matar o egípcio ou se foi um acidente. Nas outras duas lutas, ninguém morreu. Muitas traduções usam palavras diferentes para cada um dos três eventos para esclarecer as diferenças, especialmente para esclarecer que a pessoa que Moisés espancou morreu como resultado.</w:t>
      </w:r>
    </w:p>
    <w:p>
      <w:pPr/>
      <w:r>
        <w:rPr>
          <w:lang w:val="pt_PT" w:bidi="pt_PT"/>
        </w:rPr>
      </w:r>
      <w:r>
        <w:rPr>
          <w:lang w:val="pt_PT" w:bidi="pt_PT"/>
        </w:rPr>
        <w:t>Parem aqui e discutam esta pergunta em grupo: contem algumas histórias sobre diferentes tipos de luta. Prestem atenção às palavras ou frases que vocês usam para descrever a luta. Pause este áudio aqui.</w:t>
      </w:r>
    </w:p>
    <w:p>
      <w:pPr/>
      <w:r>
        <w:rPr>
          <w:lang w:val="pt_PT" w:bidi="pt_PT"/>
        </w:rPr>
      </w:r>
      <w:r>
        <w:rPr>
          <w:lang w:val="pt_PT" w:bidi="pt_PT"/>
        </w:rPr>
        <w:t>Moisés olhou para todos os lados e não viu ninguém. Ele virava o rosto de um lado para o outro para ver se alguém o estava observando. Como esse é um local de trabalho movimentado, com muitos escravos e condutores de escravos, é improvável que não houvesse literalmente ninguém ao redor. É mais provável que ninguém o estivesse observando. Isso mostra que a reação de Moisés era intencional. Ele primeiro garantiu que ninguém estivesse observando ou pudesse ver o que ele estava prestes a fazer.</w:t>
      </w:r>
    </w:p>
    <w:p>
      <w:pPr/>
      <w:r>
        <w:rPr>
          <w:lang w:val="pt_PT" w:bidi="pt_PT"/>
        </w:rPr>
      </w:r>
      <w:r>
        <w:rPr>
          <w:lang w:val="pt_PT" w:bidi="pt_PT"/>
        </w:rPr>
        <w:t>Moisés espancou o egípcio até a morte e o escondeu na areia. A areia é como terra solta que é levada facilmente pelo vento ou é facilmente carregada pela água. Isso significa que Moisés provavelmente enterrou o corpo rapidamente com as mãos em um buraco muito raso. Moisés não tinha muito tempo para esconder seu crime, mas estava se apressando para encobrir o que tinha feito.</w:t>
      </w:r>
    </w:p>
    <w:p>
      <w:pPr/>
      <w:r>
        <w:rPr>
          <w:lang w:val="pt_PT" w:bidi="pt_PT"/>
        </w:rPr>
      </w:r>
      <w:r>
        <w:rPr>
          <w:lang w:val="pt_PT" w:bidi="pt_PT"/>
        </w:rPr>
        <w:t>No dia seguinte, Moisés saiu do palácio para aproximadamente o mesmo lugar e ficou surpreso ao ver dois hebreus lutando um contra o outro. Moisés fala com aquele que bate no outro e pergunta: "Por que você bate em seu companheiro?"</w:t>
      </w:r>
    </w:p>
    <w:p>
      <w:pPr/>
      <w:r>
        <w:rPr>
          <w:lang w:val="pt_PT" w:bidi="pt_PT"/>
        </w:rPr>
      </w:r>
      <w:r>
        <w:rPr>
          <w:lang w:val="pt_PT" w:bidi="pt_PT"/>
        </w:rPr>
        <w:t>O hebreu responde com uma pergunta: "Quem fez de você um príncipe e juiz sobre nós?" Essa é uma pergunta para a qual ele não espera uma resposta. É como se ele estivesse dizendo: "Você não tem o direito de interferir!". ou "Não reconhecemos que você tenha qualquer autoridade sobre nós!"</w:t>
      </w:r>
    </w:p>
    <w:p>
      <w:pPr/>
      <w:r>
        <w:rPr>
          <w:lang w:val="pt_PT" w:bidi="pt_PT"/>
        </w:rPr>
      </w:r>
      <w:r>
        <w:rPr>
          <w:lang w:val="pt_PT" w:bidi="pt_PT"/>
        </w:rPr>
        <w:t>Parem aqui e discutam esta pergunta em grupo: por que vocês acham que os hebreus rejeitam a autoridade de Moisés? Pause este áudio aqui.</w:t>
      </w:r>
    </w:p>
    <w:p>
      <w:pPr/>
      <w:r>
        <w:rPr>
          <w:lang w:val="pt_PT" w:bidi="pt_PT"/>
        </w:rPr>
      </w:r>
      <w:r>
        <w:rPr>
          <w:lang w:val="pt_PT" w:bidi="pt_PT"/>
        </w:rPr>
        <w:t>O hebreu continua: "Você planeja me matar como você matou o egípcio?" Essa é outra pergunta que não espera uma resposta. Na verdade, é mais uma ameaça a Moisés e poderia ser dita como uma declaração como: "Suponho que você planeja me matar como matou aquele egípcio". Isso mostra que muitas pessoas sabem o que Moisés fez. Também mostra que os hebreus rejeitam a tentativa de Moisés de ser um deles.</w:t>
      </w:r>
    </w:p>
    <w:p>
      <w:pPr/>
      <w:r>
        <w:rPr>
          <w:lang w:val="pt_PT" w:bidi="pt_PT"/>
        </w:rPr>
      </w:r>
      <w:r>
        <w:rPr>
          <w:lang w:val="pt_PT" w:bidi="pt_PT"/>
        </w:rPr>
        <w:t>Então Moisés teve medo, não do homem hebreu, mas porque todos sabiam que Moisés matou um egípcio. Moisés pensou consigo mesmo: "Oh não! As pessoas sabem o que eu fiz!" O texto original diz que Moisés disse essa frase, mas está claro pelo contexto que Moisés provavelmente não disse isso em voz alta, mas que ele disse essa frase para si mesmo em sua mente.</w:t>
      </w:r>
    </w:p>
    <w:p>
      <w:pPr/>
      <w:r>
        <w:rPr>
          <w:lang w:val="pt_PT" w:bidi="pt_PT"/>
        </w:rPr>
      </w:r>
      <w:r>
        <w:rPr>
          <w:lang w:val="pt_PT" w:bidi="pt_PT"/>
        </w:rPr>
        <w:t xml:space="preserve">Quando o Faraó, o rei do Egito, ouviu o que Moisés fez, o Faraó tentou matar Moisés. Como rei, o próprio Faraó provavelmente não tentou matar Moisés, mas ordenou que Moisés fosse morto. Isso se dá tanto porque Moisés matou outro egípcio quanto porque, devido a isso, os egípcios viam Moisés como alguém que tentava iniciar uma rebelião entre os hebreus. Para permanecer vivo, Moisés </w:t>
      </w:r>
      <w:r>
        <w:rPr>
          <w:b/>
          <w:lang w:val="pt_PT" w:bidi="pt_PT"/>
        </w:rPr>
        <w:t>foge do Faraó</w:t>
      </w:r>
      <w:r>
        <w:rPr>
          <w:lang w:val="pt_PT" w:bidi="pt_PT"/>
        </w:rPr>
        <w:t>. Essa frase significa que Moisés saiu da terra onde o Faraó tinha controle, fora do país do Egito. Essa provavelmente foi uma longa jornada de vários dias.</w:t>
      </w:r>
    </w:p>
    <w:p>
      <w:pPr/>
      <w:r>
        <w:rPr>
          <w:lang w:val="pt_PT" w:bidi="pt_PT"/>
        </w:rPr>
      </w:r>
      <w:r>
        <w:rPr>
          <w:lang w:val="pt_PT" w:bidi="pt_PT"/>
        </w:rPr>
        <w:t>Parem aqui e discutam esta pergunta em grupo: como vocês descreverão Moisés fugindo do Faraó e do Egito? Pause este áudio aqui.</w:t>
      </w:r>
    </w:p>
    <w:p>
      <w:pPr/>
      <w:r>
        <w:rPr>
          <w:lang w:val="pt_PT" w:bidi="pt_PT"/>
        </w:rPr>
      </w:r>
      <w:r>
        <w:rPr>
          <w:lang w:val="pt_PT" w:bidi="pt_PT"/>
        </w:rPr>
        <w:t>Finalmente Moisés se sentou perto de um poço na terra de Midiã.</w:t>
      </w:r>
    </w:p>
    <w:p>
      <w:pPr/>
      <w:r>
        <w:rPr>
          <w:lang w:val="pt_PT" w:bidi="pt_PT"/>
        </w:rPr>
      </w:r>
      <w:r>
        <w:rPr>
          <w:lang w:val="pt_PT" w:bidi="pt_PT"/>
        </w:rPr>
        <w:t xml:space="preserve">Parem aqui e olhem para uma imagem de um </w:t>
      </w:r>
      <w:r>
        <w:rPr>
          <w:lang w:val="pt_PT" w:bidi="pt_PT"/>
        </w:rPr>
        <w:t>poço</w:t>
      </w:r>
      <w:r>
        <w:rPr>
          <w:lang w:val="pt_PT" w:bidi="pt_PT"/>
        </w:rPr>
        <w:t>. Pause este áudio aqui.</w:t>
      </w:r>
    </w:p>
    <w:p>
      <w:pPr/>
      <w:r>
        <w:rPr>
          <w:lang w:val="pt_PT" w:bidi="pt_PT"/>
        </w:rPr>
      </w:r>
      <w:r>
        <w:rPr>
          <w:lang w:val="pt_PT" w:bidi="pt_PT"/>
        </w:rPr>
        <w:t>Pode ser difícil entender a ordem na qual os últimos eventos aconteceram. A ordem real dos eventos é que Moisés deixou o Egito e foi para Midiã. Quando Moisés chegou pela primeira vez a Midiã, ele se sentou junto a um poço. Com o tempo, Moisés ficou e viveu em Midiã por muito tempo. Mas o fato de Moisés se sentar junto ao poço tanto conclui esta história de Moisés saindo do Egito quanto inicia a próxima história de seu importante encontro no poço. É por isso que esse detalhe de se sentar à beira de um poço é deixado para o final da história.</w:t>
      </w:r>
    </w:p>
    <w:p>
      <w:pPr/>
      <w:r>
        <w:rPr>
          <w:lang w:val="pt_PT" w:bidi="pt_PT"/>
        </w:rPr>
      </w:r>
      <w:r>
        <w:rPr>
          <w:lang w:val="pt_PT" w:bidi="pt_PT"/>
        </w:rPr>
        <w:t>Parem aqui e discutam em grupo como vocês querem descrever o final dessa história para que a ordem dos eventos faça sentido e também flua facilmente para a próxima história.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2.11–15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 — o libertador escolhido por Deus do povo hebreu</w:t>
      </w:r>
    </w:p>
    <w:p>
      <w:pPr>
        <w:pStyle w:val="ListBullet"/>
        <w:spacing w:line="240" w:lineRule="auto"/>
        <w:ind w:left="720"/>
      </w:pPr>
      <w:r>
        <w:rPr>
          <w:lang w:val="pt_PT" w:bidi="pt_PT"/>
        </w:rPr>
      </w:r>
      <w:r>
        <w:rPr>
          <w:lang w:val="pt_PT" w:bidi="pt_PT"/>
        </w:rPr>
        <w:t>O povo hebreu — o povo escolhido de Deus, atualmente escravo no Egito</w:t>
      </w:r>
    </w:p>
    <w:p>
      <w:pPr>
        <w:pStyle w:val="ListBullet"/>
        <w:spacing w:line="240" w:lineRule="auto"/>
        <w:ind w:left="720"/>
      </w:pPr>
      <w:r>
        <w:rPr>
          <w:lang w:val="pt_PT" w:bidi="pt_PT"/>
        </w:rPr>
      </w:r>
      <w:r>
        <w:rPr>
          <w:lang w:val="pt_PT" w:bidi="pt_PT"/>
        </w:rPr>
        <w:t>Atacante egípcio — um egípcio atacando um escravo hebreu. Moisés o mata</w:t>
      </w:r>
    </w:p>
    <w:p>
      <w:pPr>
        <w:pStyle w:val="ListBullet"/>
        <w:spacing w:line="240" w:lineRule="auto"/>
        <w:ind w:left="720"/>
      </w:pPr>
      <w:r>
        <w:rPr>
          <w:lang w:val="pt_PT" w:bidi="pt_PT"/>
        </w:rPr>
      </w:r>
      <w:r>
        <w:rPr>
          <w:lang w:val="pt_PT" w:bidi="pt_PT"/>
        </w:rPr>
        <w:t>Vítima hebreia — o hebreu sendo atacado pelo egípcio</w:t>
      </w:r>
    </w:p>
    <w:p>
      <w:pPr>
        <w:pStyle w:val="ListBullet"/>
        <w:spacing w:line="240" w:lineRule="auto"/>
        <w:ind w:left="720"/>
      </w:pPr>
      <w:r>
        <w:rPr>
          <w:lang w:val="pt_PT" w:bidi="pt_PT"/>
        </w:rPr>
      </w:r>
      <w:r>
        <w:rPr>
          <w:lang w:val="pt_PT" w:bidi="pt_PT"/>
        </w:rPr>
        <w:t>Agressor hebreu — Um dos hebreus que Moisés encontra lutando, ele é o culpado que responde a Moisés</w:t>
      </w:r>
    </w:p>
    <w:p>
      <w:pPr>
        <w:pStyle w:val="ListBullet"/>
        <w:spacing w:line="240" w:lineRule="auto"/>
        <w:ind w:left="720"/>
      </w:pPr>
      <w:r>
        <w:rPr>
          <w:lang w:val="pt_PT" w:bidi="pt_PT"/>
        </w:rPr>
      </w:r>
      <w:r>
        <w:rPr>
          <w:lang w:val="pt_PT" w:bidi="pt_PT"/>
        </w:rPr>
        <w:t>Segunda vítima hebreia — Um dos hebreus que Moisés encontra lutando, não o culpado</w:t>
      </w:r>
    </w:p>
    <w:p>
      <w:pPr>
        <w:pStyle w:val="ListBullet"/>
        <w:spacing w:line="240" w:lineRule="auto"/>
        <w:ind w:left="720"/>
      </w:pPr>
      <w:r>
        <w:rPr>
          <w:lang w:val="pt_PT" w:bidi="pt_PT"/>
        </w:rPr>
      </w:r>
      <w:r>
        <w:rPr>
          <w:lang w:val="pt_PT" w:bidi="pt_PT"/>
        </w:rPr>
        <w:t>Faraó — rei do Egito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Nos dias em que os hebreus eram escravizados pelos egípcios e Moisés era um adulto, Moisés saiu e observou o trabalho duro de seu povo, os hebreus.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hebreus: “O que vocês estão sentindo ou pensando?”. As pessoas podem responder coisas como: "Exaustos de anos de trabalho muito árduo e tratamento cruel", ou "Irados com os egípcios por nos escravizarem, mas também irados com Deus por não fazer nada para nos salvar", ou "Questionando-se quando Deus nos resgatará e cumprirá sua promessa a nosso antepassado Abraão de nos levar de volta à terra prometida".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Durante sua visita, Moisés viu um egípcio espancando um hebreu.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me identificando com o povo hebreu e quero salvá-lo", ou "Estou irado com a opressão de meu povo!". ou "Não aguento mais! Tenho que fazer algo para ajudar! Vou matar aquele egípcio!"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se virou e olhou ao redor, mas não viu mais ninguém ao redor, então ele matou o egípcio e escondeu o corpo na areia.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"Posso pelo menos salvar esse hebreu, mesmo que não possa ajudar todos eles", ou "Como ninguém mais iria proteger esse hebreu inocente, decidi resolver a situação com as próprias mãos", ou "Me vinguei dos cruéis feitores egípcios".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dia seguinte, Moisés saiu e ficou surpreso ao ver dois hebreus lutando um contra o outro. Moisés disse àquele que começou a luta: "Por que você está batendo em seu amigo?" Mas o homem respondeu: "Quem fez de você um príncipe e um juiz sobre nós? Você planeja me matar como você matou o egípcio?”.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hebreus que lutam: “O que vocês estão sentindo ou pensando?”. As pessoas podem responder coisas como: "Com medo de sermos punidos pelo crime de Moisés", ou "Ressentidos que Moisés pense que ele é um de nós quando ele viveu uma vida fácil no palácio, enquanto nós trabalhamos duro como escravos todos os dias".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Moisés ficou com medo porque percebeu que suas ações eram conhecidas.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"Exposto porque o crime que eu pensei que cometi em segredo agora é conhecido por outras pessoas", ou "Aterrorizado porque sei que o Faraó logo descobrirá e tentará me matar como retribuição", ou "Rejeitado pelos hebreus que eu estava buscando ajudar".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Faraó ouviu sobre o que aconteceu e ele tentou matar Moisés, mas Moisés fugiu até que chegou a uma terra chamada Midiã e parou em um poço.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"Com medo e solitário em uma terra estrangeira", ou "Rejeitado tanto pelos egípcios quanto pelos hebreus", ou "Feliz por ter escapado com vida, mas agora não tenho nada e estou em uma terra estranha", ou "Cansado e com sede".</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2.11–15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Um dia, quando Moisés era um homem adulto, com cerca de 40 anos de idade, ele saiu para seu povo, os </w:t>
      </w:r>
      <w:r>
        <w:rPr>
          <w:b/>
          <w:lang w:val="pt_PT" w:bidi="pt_PT"/>
        </w:rPr>
        <w:t>hebreus</w:t>
      </w:r>
      <w:r>
        <w:rPr>
          <w:lang w:val="pt_PT" w:bidi="pt_PT"/>
        </w:rPr>
        <w:t xml:space="preserve">. Hebreu é um termo usado para o povo escolhido </w:t>
      </w:r>
      <w:r>
        <w:rPr>
          <w:lang w:val="pt_PT" w:bidi="pt_PT"/>
        </w:rPr>
        <w:t>de Deus</w:t>
      </w:r>
      <w:r>
        <w:rPr>
          <w:lang w:val="pt_PT" w:bidi="pt_PT"/>
        </w:rPr>
        <w:t xml:space="preserve">, também conhecido como os </w:t>
      </w:r>
      <w:r>
        <w:rPr>
          <w:lang w:val="pt_PT" w:bidi="pt_PT"/>
        </w:rPr>
        <w:t>israelitas</w:t>
      </w:r>
      <w:r>
        <w:rPr>
          <w:lang w:val="pt_PT" w:bidi="pt_PT"/>
        </w:rPr>
        <w:t xml:space="preserve">. Hebreu se refere aos </w:t>
      </w:r>
      <w:r>
        <w:rPr>
          <w:lang w:val="pt_PT" w:bidi="pt_PT"/>
        </w:rPr>
        <w:t>descendentes</w:t>
      </w:r>
      <w:r>
        <w:rPr>
          <w:lang w:val="pt_PT" w:bidi="pt_PT"/>
        </w:rPr>
        <w:t xml:space="preserve"> de </w:t>
      </w:r>
      <w:r>
        <w:rPr>
          <w:lang w:val="pt_PT" w:bidi="pt_PT"/>
        </w:rPr>
        <w:t>Abraão</w:t>
      </w:r>
      <w:r>
        <w:rPr>
          <w:lang w:val="pt_PT" w:bidi="pt_PT"/>
        </w:rPr>
        <w:t xml:space="preserve"> por meio de Isaque e Jacó. Lembrem-se de que </w:t>
      </w:r>
      <w:r>
        <w:rPr>
          <w:lang w:val="pt_PT" w:bidi="pt_PT"/>
        </w:rPr>
        <w:t>hebreu</w:t>
      </w:r>
      <w:r>
        <w:rPr>
          <w:lang w:val="pt_PT" w:bidi="pt_PT"/>
        </w:rPr>
        <w:t xml:space="preserve"> está no Glossário Mestre. Usem a mesma palavra para hebreu que vocês usaram em passagens anteriores.</w:t>
      </w:r>
    </w:p>
    <w:p>
      <w:pPr/>
      <w:r>
        <w:rPr>
          <w:lang w:val="pt_PT" w:bidi="pt_PT"/>
        </w:rPr>
      </w:r>
      <w:r>
        <w:rPr>
          <w:lang w:val="pt_PT" w:bidi="pt_PT"/>
        </w:rPr>
        <w:t xml:space="preserve">Moisés viu os fardos deles. Aqui, a palavra </w:t>
      </w:r>
      <w:r>
        <w:rPr>
          <w:b/>
          <w:lang w:val="pt_PT" w:bidi="pt_PT"/>
        </w:rPr>
        <w:t>fardos</w:t>
      </w:r>
      <w:r>
        <w:rPr>
          <w:lang w:val="pt_PT" w:bidi="pt_PT"/>
        </w:rPr>
        <w:t xml:space="preserve"> se refere ao trabalho duro que os </w:t>
      </w:r>
      <w:r>
        <w:rPr>
          <w:lang w:val="pt_PT" w:bidi="pt_PT"/>
        </w:rPr>
        <w:t>escravos</w:t>
      </w:r>
      <w:r>
        <w:rPr>
          <w:lang w:val="pt_PT" w:bidi="pt_PT"/>
        </w:rPr>
        <w:t xml:space="preserve"> hebreus suportavam. Passagens anteriores descreviam os egípcios como sendo </w:t>
      </w:r>
      <w:r>
        <w:rPr>
          <w:lang w:val="pt_PT" w:bidi="pt_PT"/>
        </w:rPr>
        <w:t>senhores</w:t>
      </w:r>
      <w:r>
        <w:rPr>
          <w:lang w:val="pt_PT" w:bidi="pt_PT"/>
        </w:rPr>
        <w:t xml:space="preserve"> astutos e impiedosos que tornavam a vida dos hebreus amarga com trabalho duro. É esse tratamento duro que Moisés observa.</w:t>
      </w:r>
    </w:p>
    <w:p>
      <w:pPr/>
      <w:r>
        <w:rPr>
          <w:lang w:val="pt_PT" w:bidi="pt_PT"/>
        </w:rPr>
      </w:r>
      <w:r>
        <w:rPr>
          <w:lang w:val="pt_PT" w:bidi="pt_PT"/>
        </w:rPr>
        <w:t xml:space="preserve">Parem aqui e discutam em grupo qual palavra ou frase vocês usarão para </w:t>
      </w:r>
      <w:r>
        <w:rPr>
          <w:b/>
          <w:lang w:val="pt_PT" w:bidi="pt_PT"/>
        </w:rPr>
        <w:t>fardos</w:t>
      </w:r>
      <w:r>
        <w:rPr>
          <w:lang w:val="pt_PT" w:bidi="pt_PT"/>
        </w:rPr>
        <w:t>. Pause este áudio aqui.</w:t>
      </w:r>
    </w:p>
    <w:p>
      <w:pPr/>
      <w:r>
        <w:rPr>
          <w:lang w:val="pt_PT" w:bidi="pt_PT"/>
        </w:rPr>
      </w:r>
      <w:r>
        <w:rPr>
          <w:lang w:val="pt_PT" w:bidi="pt_PT"/>
        </w:rPr>
        <w:t xml:space="preserve">Então Moisés viu um egípcio espancando um hebreu, um de seu próprio povo. </w:t>
      </w:r>
      <w:r>
        <w:rPr>
          <w:b/>
          <w:lang w:val="pt_PT" w:bidi="pt_PT"/>
        </w:rPr>
        <w:t>Egípcio</w:t>
      </w:r>
      <w:r>
        <w:rPr>
          <w:lang w:val="pt_PT" w:bidi="pt_PT"/>
        </w:rPr>
        <w:t xml:space="preserve"> se refere ao povo do Egito que escravizava o povo hebreu.</w:t>
      </w:r>
    </w:p>
    <w:p>
      <w:pPr/>
      <w:r>
        <w:rPr>
          <w:lang w:val="pt_PT" w:bidi="pt_PT"/>
        </w:rPr>
      </w:r>
      <w:r>
        <w:rPr>
          <w:lang w:val="pt_PT" w:bidi="pt_PT"/>
        </w:rPr>
        <w:t xml:space="preserve">Na primeira frase, esclarece-se duas vezes que os hebreus eram o </w:t>
      </w:r>
      <w:r>
        <w:rPr>
          <w:b/>
          <w:lang w:val="pt_PT" w:bidi="pt_PT"/>
        </w:rPr>
        <w:t>próprio povo</w:t>
      </w:r>
      <w:r>
        <w:rPr>
          <w:lang w:val="pt_PT" w:bidi="pt_PT"/>
        </w:rPr>
        <w:t xml:space="preserve"> de Moisés ou seus "irmãos".</w:t>
      </w:r>
    </w:p>
    <w:p>
      <w:pPr/>
      <w:r>
        <w:rPr>
          <w:lang w:val="pt_PT" w:bidi="pt_PT"/>
        </w:rPr>
      </w:r>
      <w:r>
        <w:rPr>
          <w:lang w:val="pt_PT" w:bidi="pt_PT"/>
        </w:rPr>
        <w:t>Parem aqui e discutam em grupo qual palavra ou frase vocês usarão para descrever a relação próxima de Moisés com o povo hebreu. Pause este áudio aqui.</w:t>
      </w:r>
    </w:p>
    <w:p>
      <w:pPr/>
      <w:r>
        <w:rPr>
          <w:lang w:val="pt_PT" w:bidi="pt_PT"/>
        </w:rPr>
      </w:r>
      <w:r>
        <w:rPr>
          <w:lang w:val="pt_PT" w:bidi="pt_PT"/>
        </w:rPr>
        <w:t>Moisés viu o egípcio espancando o hebreu. Anteriormente, discutimos a palavra "bater", "golpear" ou "atacar" nas três lutas diferentes e seus diferentes resultados.</w:t>
      </w:r>
    </w:p>
    <w:p>
      <w:pPr/>
      <w:r>
        <w:rPr>
          <w:lang w:val="pt_PT" w:bidi="pt_PT"/>
        </w:rPr>
      </w:r>
      <w:r>
        <w:rPr>
          <w:lang w:val="pt_PT" w:bidi="pt_PT"/>
        </w:rPr>
        <w:t>Parem aqui e discutam em grupo qual palavra ou frase ou se vocês usarão palavras diferentes para descrever o espancamento nesses três eventos. Pause este áudio aqui.</w:t>
      </w:r>
    </w:p>
    <w:p>
      <w:pPr/>
      <w:r>
        <w:rPr>
          <w:lang w:val="pt_PT" w:bidi="pt_PT"/>
        </w:rPr>
      </w:r>
      <w:r>
        <w:rPr>
          <w:lang w:val="pt_PT" w:bidi="pt_PT"/>
        </w:rPr>
        <w:t xml:space="preserve">Moisés olhou para um lado e para outro e viu que ninguém estava lá ou ninguém estava observando. Então Moisés espancou o egípcio até a morte e escondeu o corpo do egípcio na areia. A </w:t>
      </w:r>
      <w:r>
        <w:rPr>
          <w:b/>
          <w:lang w:val="pt_PT" w:bidi="pt_PT"/>
        </w:rPr>
        <w:t>areia</w:t>
      </w:r>
      <w:r>
        <w:rPr>
          <w:lang w:val="pt_PT" w:bidi="pt_PT"/>
        </w:rPr>
        <w:t xml:space="preserve"> é uma terra muito fina e solta, que é facilmente levada pelo vento ou arrastada pela água.</w:t>
      </w:r>
    </w:p>
    <w:p>
      <w:pPr/>
      <w:r>
        <w:rPr>
          <w:lang w:val="pt_PT" w:bidi="pt_PT"/>
        </w:rPr>
      </w:r>
      <w:r>
        <w:rPr>
          <w:lang w:val="pt_PT" w:bidi="pt_PT"/>
        </w:rPr>
        <w:t xml:space="preserve">Parem aqui e olhem para uma imagem de </w:t>
      </w:r>
      <w:r>
        <w:rPr>
          <w:lang w:val="pt_PT" w:bidi="pt_PT"/>
        </w:rPr>
        <w:t>areia</w:t>
      </w:r>
      <w:r>
        <w:rPr>
          <w:lang w:val="pt_PT" w:bidi="pt_PT"/>
        </w:rPr>
        <w:t xml:space="preserve"> e discutam em grupo qual palavra ou frase vocês usarão para descrever a palavra areia. Pause este áudio aqui.</w:t>
      </w:r>
    </w:p>
    <w:p>
      <w:pPr/>
      <w:r>
        <w:rPr>
          <w:lang w:val="pt_PT" w:bidi="pt_PT"/>
        </w:rPr>
      </w:r>
      <w:r>
        <w:rPr>
          <w:lang w:val="pt_PT" w:bidi="pt_PT"/>
        </w:rPr>
        <w:t xml:space="preserve">Quando Moisés saiu no dia seguinte, havia dois homens hebreus lutando. Moisés falou com </w:t>
      </w:r>
      <w:r>
        <w:rPr>
          <w:b/>
          <w:lang w:val="pt_PT" w:bidi="pt_PT"/>
        </w:rPr>
        <w:t>o que estava errado</w:t>
      </w:r>
      <w:r>
        <w:rPr>
          <w:lang w:val="pt_PT" w:bidi="pt_PT"/>
        </w:rPr>
        <w:t>. Não sabemos como Moisés identificou um dos hebreus como sendo o agressor ou o ímpio. Provavelmente era aquele que estava batendo ou golpeando o outro. É possível que um dos homens fosse um capataz, um escravo com alguma autoridade sobre um grupo, enquanto o outro fosse um trabalhador, mesmo que ambos fossem escravos hebreus.</w:t>
      </w:r>
    </w:p>
    <w:p>
      <w:pPr/>
      <w:r>
        <w:rPr>
          <w:lang w:val="pt_PT" w:bidi="pt_PT"/>
        </w:rPr>
      </w:r>
      <w:r>
        <w:rPr>
          <w:lang w:val="pt_PT" w:bidi="pt_PT"/>
        </w:rPr>
        <w:t xml:space="preserve">Parem aqui e discutam em grupo qual palavra ou frase vocês usarão para descrever </w:t>
      </w:r>
      <w:r>
        <w:rPr>
          <w:b/>
          <w:lang w:val="pt_PT" w:bidi="pt_PT"/>
        </w:rPr>
        <w:t>o hebreu que estava errado</w:t>
      </w:r>
      <w:r>
        <w:rPr>
          <w:lang w:val="pt_PT" w:bidi="pt_PT"/>
        </w:rPr>
        <w:t>. Pause este áudio aqui.</w:t>
      </w:r>
    </w:p>
    <w:p>
      <w:pPr/>
      <w:r>
        <w:rPr>
          <w:lang w:val="pt_PT" w:bidi="pt_PT"/>
        </w:rPr>
      </w:r>
      <w:r>
        <w:rPr>
          <w:lang w:val="pt_PT" w:bidi="pt_PT"/>
        </w:rPr>
        <w:t xml:space="preserve">Moisés diz ao homem: "Por que você está batendo em seu companheiro?" O </w:t>
      </w:r>
      <w:r>
        <w:rPr>
          <w:b/>
          <w:lang w:val="pt_PT" w:bidi="pt_PT"/>
        </w:rPr>
        <w:t>companheiro</w:t>
      </w:r>
      <w:r>
        <w:rPr>
          <w:lang w:val="pt_PT" w:bidi="pt_PT"/>
        </w:rPr>
        <w:t xml:space="preserve"> também poderia ser "amigo" ou "colega hebreu" ou "parente".</w:t>
      </w:r>
    </w:p>
    <w:p>
      <w:pPr/>
      <w:r>
        <w:rPr>
          <w:lang w:val="pt_PT" w:bidi="pt_PT"/>
        </w:rPr>
      </w:r>
      <w:r>
        <w:rPr>
          <w:lang w:val="pt_PT" w:bidi="pt_PT"/>
        </w:rPr>
        <w:t xml:space="preserve">O homem hebreu respondeu: "Quem fez de você um príncipe e juiz sobre nós?" </w:t>
      </w:r>
      <w:r>
        <w:rPr>
          <w:b/>
          <w:lang w:val="pt_PT" w:bidi="pt_PT"/>
        </w:rPr>
        <w:t>Príncipe</w:t>
      </w:r>
      <w:r>
        <w:rPr>
          <w:lang w:val="pt_PT" w:bidi="pt_PT"/>
        </w:rPr>
        <w:t xml:space="preserve"> aqui significa "governante" ou "oficial", não um </w:t>
      </w:r>
      <w:r>
        <w:rPr>
          <w:lang w:val="pt_PT" w:bidi="pt_PT"/>
        </w:rPr>
        <w:t>filho</w:t>
      </w:r>
      <w:r>
        <w:rPr>
          <w:lang w:val="pt_PT" w:bidi="pt_PT"/>
        </w:rPr>
        <w:t xml:space="preserve"> de um </w:t>
      </w:r>
      <w:r>
        <w:rPr>
          <w:lang w:val="pt_PT" w:bidi="pt_PT"/>
        </w:rPr>
        <w:t>rei</w:t>
      </w:r>
      <w:r>
        <w:rPr>
          <w:lang w:val="pt_PT" w:bidi="pt_PT"/>
        </w:rPr>
        <w:t xml:space="preserve">. Significa aquele que governa ou tem </w:t>
      </w:r>
      <w:r>
        <w:rPr>
          <w:lang w:val="pt_PT" w:bidi="pt_PT"/>
        </w:rPr>
        <w:t>autoridade</w:t>
      </w:r>
      <w:r>
        <w:rPr>
          <w:lang w:val="pt_PT" w:bidi="pt_PT"/>
        </w:rPr>
        <w:t xml:space="preserve">. Um </w:t>
      </w:r>
      <w:r>
        <w:rPr>
          <w:b/>
          <w:lang w:val="pt_PT" w:bidi="pt_PT"/>
        </w:rPr>
        <w:t>juiz</w:t>
      </w:r>
      <w:r>
        <w:rPr>
          <w:lang w:val="pt_PT" w:bidi="pt_PT"/>
        </w:rPr>
        <w:t xml:space="preserve"> é alguém que resolve disputas.</w:t>
      </w:r>
    </w:p>
    <w:p>
      <w:pPr/>
      <w:r>
        <w:rPr>
          <w:lang w:val="pt_PT" w:bidi="pt_PT"/>
        </w:rPr>
      </w:r>
      <w:r>
        <w:rPr>
          <w:lang w:val="pt_PT" w:bidi="pt_PT"/>
        </w:rPr>
        <w:t>Parem aqui e discutam em grupo qual palavra ou frase vocês usarão para descrever a frase "príncipe e juiz". Pause este áudio aqui.</w:t>
      </w:r>
    </w:p>
    <w:p>
      <w:pPr/>
      <w:r>
        <w:rPr>
          <w:lang w:val="pt_PT" w:bidi="pt_PT"/>
        </w:rPr>
      </w:r>
      <w:r>
        <w:rPr>
          <w:lang w:val="pt_PT" w:bidi="pt_PT"/>
        </w:rPr>
        <w:t xml:space="preserve">Quando o </w:t>
      </w:r>
      <w:r>
        <w:rPr>
          <w:lang w:val="pt_PT" w:bidi="pt_PT"/>
        </w:rPr>
        <w:t>Faraó</w:t>
      </w:r>
      <w:r>
        <w:rPr>
          <w:lang w:val="pt_PT" w:bidi="pt_PT"/>
        </w:rPr>
        <w:t xml:space="preserve"> ouviu que Moisés matou um egípcio, o Faraó tentou matar Moisés. Então Moisés foge do Faraó.</w:t>
      </w:r>
    </w:p>
    <w:p>
      <w:pPr/>
      <w:r>
        <w:rPr>
          <w:lang w:val="pt_PT" w:bidi="pt_PT"/>
        </w:rPr>
      </w:r>
      <w:r>
        <w:rPr>
          <w:lang w:val="pt_PT" w:bidi="pt_PT"/>
        </w:rPr>
        <w:t xml:space="preserve">Moisés foi e ficou na terra de </w:t>
      </w:r>
      <w:r>
        <w:rPr>
          <w:b/>
          <w:lang w:val="pt_PT" w:bidi="pt_PT"/>
        </w:rPr>
        <w:t>Midiã</w:t>
      </w:r>
      <w:r>
        <w:rPr>
          <w:lang w:val="pt_PT" w:bidi="pt_PT"/>
        </w:rPr>
        <w:t xml:space="preserve">, e se sentou perto de um poço. Midiã é tanto o nome de um lugar quanto de um grupo de pessoas. A localização exata de Midiã não é conhecida porque o povo era nômade, mas provavelmente fica a leste do Egito. Os midianitas são parentes distantes dos hebreus e também </w:t>
      </w:r>
      <w:r>
        <w:rPr>
          <w:lang w:val="pt_PT" w:bidi="pt_PT"/>
        </w:rPr>
        <w:t>adoram</w:t>
      </w:r>
      <w:r>
        <w:rPr>
          <w:lang w:val="pt_PT" w:bidi="pt_PT"/>
        </w:rPr>
        <w:t xml:space="preserve"> a Deus.</w:t>
      </w:r>
    </w:p>
    <w:p>
      <w:pPr/>
      <w:r>
        <w:rPr>
          <w:lang w:val="pt_PT" w:bidi="pt_PT"/>
        </w:rPr>
      </w:r>
      <w:r>
        <w:rPr>
          <w:lang w:val="pt_PT" w:bidi="pt_PT"/>
        </w:rPr>
        <w:t>Parem aqui e discutam em grupo qual palavra ou frase vocês usarão para descrever Midiã. Pause este áudio aqui.</w:t>
      </w:r>
    </w:p>
    <w:p>
      <w:pPr/>
      <w:r>
        <w:rPr>
          <w:lang w:val="pt_PT" w:bidi="pt_PT"/>
        </w:rPr>
      </w:r>
      <w:r>
        <w:rPr>
          <w:lang w:val="pt_PT" w:bidi="pt_PT"/>
        </w:rPr>
        <w:t xml:space="preserve">Essa frase de que Moisés se sentou perto de um poço poderia significar tanto um evento momentâneo, como o fato de ele estar cansado de sua longa jornada, quanto que ele se estabeleceu e viveu em Midiã, perto de um poço. Um </w:t>
      </w:r>
      <w:r>
        <w:rPr>
          <w:b/>
          <w:lang w:val="pt_PT" w:bidi="pt_PT"/>
        </w:rPr>
        <w:t>poço</w:t>
      </w:r>
      <w:r>
        <w:rPr>
          <w:lang w:val="pt_PT" w:bidi="pt_PT"/>
        </w:rPr>
        <w:t xml:space="preserve"> é um buraco profundo cavado no chão. A água de uma fonte subterrânea entra nesse buraco. As pessoas usam um jarro de argila preso a uma corda para tirar água desse buraco profundo. A água é usada para os animais deles e para o uso diário na comunidade.</w:t>
      </w:r>
    </w:p>
    <w:p>
      <w:pPr/>
      <w:r>
        <w:rPr>
          <w:lang w:val="pt_PT" w:bidi="pt_PT"/>
        </w:rPr>
      </w:r>
      <w:r>
        <w:rPr>
          <w:lang w:val="pt_PT" w:bidi="pt_PT"/>
        </w:rPr>
        <w:t xml:space="preserve">Parem aqui e discutam em grupo qual palavra ou frase vocês usarão para descrever um </w:t>
      </w:r>
      <w:r>
        <w:rPr>
          <w:lang w:val="pt_PT" w:bidi="pt_PT"/>
        </w:rPr>
        <w:t>poço</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Êxodo 2.11–15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2:16–25</w:t>
      </w:r>
      <w:r>
        <w:rPr>
          <w:lang w:val="pt_PT" w:bidi="pt_PT"/>
        </w:rPr>
      </w:r>
    </w:p>
    <w:p>
      <w:pPr>
        <w:pStyle w:val="Heading3"/>
      </w:pPr>
      <w:r>
        <w:rPr>
          <w:lang w:val="pt_PT" w:bidi="pt_PT"/>
        </w:rPr>
        <w:t>Ouvir e Sentir</w:t>
      </w:r>
    </w:p>
    <w:p>
      <w:pPr/>
      <w:r>
        <w:rPr>
          <w:lang w:val="pt_PT" w:bidi="pt_PT"/>
        </w:rPr>
      </w:r>
      <w:r>
        <w:rPr>
          <w:lang w:val="pt_PT" w:bidi="pt_PT"/>
        </w:rPr>
        <w:t>Nesta etapa, ouçam Êxodo 2.16–25 e guardem em seus corações.</w:t>
      </w:r>
    </w:p>
    <w:p>
      <w:pPr/>
      <w:r>
        <w:rPr>
          <w:lang w:val="pt_PT" w:bidi="pt_PT"/>
        </w:rPr>
      </w:r>
      <w:r>
        <w:rPr>
          <w:lang w:val="pt_PT" w:bidi="pt_PT"/>
        </w:rPr>
        <w:t>Ouçam uma versão em áudio de Êxodo 2.16–25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2.16–25 na tradução mais fácil de entender.</w:t>
      </w:r>
    </w:p>
    <w:p>
      <w:pPr/>
      <w:r>
        <w:rPr>
          <w:lang w:val="pt_PT" w:bidi="pt_PT"/>
        </w:rPr>
      </w:r>
      <w:r>
        <w:rPr>
          <w:lang w:val="pt_PT" w:bidi="pt_PT"/>
        </w:rPr>
        <w:t>Essa história explica como Moisés, um estranho em uma terra estrangeira, encontra uma nova família e uma nova casa. Moisés fugiu de sua terra natal no Egito depois de irritar o rei egípcio, ou o Faraó. Agora Moisés é um estranho na terra nova e estrangeira dos midianitas.</w:t>
      </w:r>
    </w:p>
    <w:p>
      <w:pPr/>
      <w:r>
        <w:rPr>
          <w:lang w:val="pt_PT" w:bidi="pt_PT"/>
        </w:rPr>
      </w:r>
      <w:r>
        <w:rPr>
          <w:lang w:val="pt_PT" w:bidi="pt_PT"/>
        </w:rPr>
        <w:t xml:space="preserve">Parem aqui e, em grupo, olhem para um mapa do </w:t>
      </w:r>
      <w:r>
        <w:rPr>
          <w:lang w:val="pt_PT" w:bidi="pt_PT"/>
        </w:rPr>
        <w:t>Egito e Midiã</w:t>
      </w:r>
      <w:r>
        <w:rPr>
          <w:lang w:val="pt_PT" w:bidi="pt_PT"/>
        </w:rPr>
        <w:t>. Pause este áudio aqui.</w:t>
      </w:r>
    </w:p>
    <w:p>
      <w:pPr/>
      <w:r>
        <w:rPr>
          <w:lang w:val="pt_PT" w:bidi="pt_PT"/>
        </w:rPr>
      </w:r>
      <w:r>
        <w:rPr>
          <w:lang w:val="pt_PT" w:bidi="pt_PT"/>
        </w:rPr>
        <w:t>No final da última história, Moisés se sentou ao lado de um poço de água na terra de Midiã. O sacerdote de Midiã vivia perto desse poço. Um sacerdote era alguém que agia como porta-voz do povo diante de Deus. Um sacerdote apresentava as ofertas das pessoas a Deus. O sacerdote de Midiã tinha sete filhas, e no início dessa história elas estão indo ao poço para tirar água para que seu rebanho de animais beba. Essas filhas provavelmente eram todas solteiras, embora algumas delas provavelmente tivessem idade suficiente para se casar. Os animais que elas trouxeram para o poço provavelmente eram ovelhas ou cabras, e eles eram uma parte importante da riqueza e do sustento da família do sacerdote de Midiã. As filhas vieram ao poço para obter água para seus animais. Naquela época, as pessoas colocavam um recipiente no poço, o enchiam de água, o tiravam novamente e derramavam a água do recipiente em bebedouros para que seus animais bebessem.</w:t>
      </w:r>
    </w:p>
    <w:p>
      <w:pPr/>
      <w:r>
        <w:rPr>
          <w:lang w:val="pt_PT" w:bidi="pt_PT"/>
        </w:rPr>
      </w:r>
      <w:r>
        <w:rPr>
          <w:lang w:val="pt_PT" w:bidi="pt_PT"/>
        </w:rPr>
        <w:t xml:space="preserve">Parem aqui e, em grupo, olhem para uma imagem de uma </w:t>
      </w:r>
      <w:r>
        <w:rPr>
          <w:lang w:val="pt_PT" w:bidi="pt_PT"/>
        </w:rPr>
        <w:t>ovelha</w:t>
      </w:r>
      <w:r>
        <w:rPr>
          <w:lang w:val="pt_PT" w:bidi="pt_PT"/>
        </w:rPr>
        <w:t xml:space="preserve">, uma </w:t>
      </w:r>
      <w:r>
        <w:rPr>
          <w:lang w:val="pt_PT" w:bidi="pt_PT"/>
        </w:rPr>
        <w:t>cabra</w:t>
      </w:r>
      <w:r>
        <w:rPr>
          <w:lang w:val="pt_PT" w:bidi="pt_PT"/>
        </w:rPr>
        <w:t xml:space="preserve">, um </w:t>
      </w:r>
      <w:r>
        <w:rPr>
          <w:lang w:val="pt_PT" w:bidi="pt_PT"/>
        </w:rPr>
        <w:t>poço</w:t>
      </w:r>
      <w:r>
        <w:rPr>
          <w:lang w:val="pt_PT" w:bidi="pt_PT"/>
        </w:rPr>
        <w:t xml:space="preserve">, um </w:t>
      </w:r>
      <w:r>
        <w:rPr>
          <w:lang w:val="pt_PT" w:bidi="pt_PT"/>
        </w:rPr>
        <w:t>recipiente para tirar água</w:t>
      </w:r>
      <w:r>
        <w:rPr>
          <w:lang w:val="pt_PT" w:bidi="pt_PT"/>
        </w:rPr>
        <w:t xml:space="preserve"> e um </w:t>
      </w:r>
      <w:r>
        <w:rPr>
          <w:lang w:val="pt_PT" w:bidi="pt_PT"/>
        </w:rPr>
        <w:t>bebedouro</w:t>
      </w:r>
      <w:r>
        <w:rPr>
          <w:lang w:val="pt_PT" w:bidi="pt_PT"/>
        </w:rPr>
        <w:t>. Pause este áudio aqui.</w:t>
      </w:r>
    </w:p>
    <w:p>
      <w:pPr/>
      <w:r>
        <w:rPr>
          <w:lang w:val="pt_PT" w:bidi="pt_PT"/>
        </w:rPr>
      </w:r>
      <w:r>
        <w:rPr>
          <w:lang w:val="pt_PT" w:bidi="pt_PT"/>
        </w:rPr>
        <w:t>Enquanto as filhas recolhiam água, alguns pastores vieram e as afastaram do poço. Esses pastores eram homens que tinham seus próprios rebanhos de animais. O poço não pertencia a eles, mas eles não queriam compartilhá-lo com as meninas ou permitir que as meninas fizessem uso dele. Nesse tempo, geralmente eram os jovens da família que iam buscar água para o rebanho de sua família beber; no entanto, o sacerdote de Midiã não tinha filhos e, por isso, tinha que enviar suas filhas para fazer esse trabalho em vez disso. Isso criou um problema, porque as meninas provavelmente estavam com medo dos pastores homens mais velhos e mais agressivos.</w:t>
      </w:r>
    </w:p>
    <w:p>
      <w:pPr/>
      <w:r>
        <w:rPr>
          <w:lang w:val="pt_PT" w:bidi="pt_PT"/>
        </w:rPr>
      </w:r>
      <w:r>
        <w:rPr>
          <w:lang w:val="pt_PT" w:bidi="pt_PT"/>
        </w:rPr>
        <w:t>Moisés vê os pastores homens afastando as meninas. Ele se levanta e resgata as meninas. Ele pode ter expulsado os pastores homens, ou ordenado que eles deixassem as meninas em paz. Moisés então até mesmo ajudou as filhas a recolher a água e encher os bebedouros para que seus animais bebessem. Essa cena nos diz várias coisas sobre Moisés. Nos diz que Moisés é um homem virtuoso. Ele se importa profundamente com a justiça e equidade, e ele ajuda aqueles que precisam. Moisés se importa especialmente em defender aqueles que são fracos daqueles que são fortes. Sua defesa das filhas de Reuel é como sua defesa do escravo israelita abusado pelo egípcio em uma história anterior.</w:t>
      </w:r>
    </w:p>
    <w:p>
      <w:pPr/>
      <w:r>
        <w:rPr>
          <w:lang w:val="pt_PT" w:bidi="pt_PT"/>
        </w:rPr>
      </w:r>
      <w:r>
        <w:rPr>
          <w:lang w:val="pt_PT" w:bidi="pt_PT"/>
        </w:rPr>
        <w:t>Depois que elas terminaram de dar água aos animais, as sete meninas correram para casa. Elas vieram a seu pai, o sacerdote de Midiã, cujo nome era Reuel. Reuel perguntou a suas filhas por que elas haviam retornado para casa tão cedo naquele dia. As filhas de Reuel explicaram que um homem as havia resgatado dos pastores, e que ele as havia ajudado a coletar a água nos bebedouros. As filhas e Reuel ainda não sabem quem é Moisés, e as filhas o chamam simplesmente de "um egípcio". Moisés era na verdade um israelita, mas ele havia sido criado na família do rei do Egito; as filhas podem ter pensado que Moisés era um egípcio pela maneira como ele se vestia ou falava.</w:t>
      </w:r>
    </w:p>
    <w:p>
      <w:pPr/>
      <w:r>
        <w:rPr>
          <w:lang w:val="pt_PT" w:bidi="pt_PT"/>
        </w:rPr>
      </w:r>
      <w:r>
        <w:rPr>
          <w:lang w:val="pt_PT" w:bidi="pt_PT"/>
        </w:rPr>
        <w:t>Reuel perguntou a suas filhas onde estava esse homem que as resgatou, e perguntou por que suas filhas deixaram esse homem para trás no poço. Reuel fez essas perguntas para mostrar sua grande surpresa pelo fato de suas filhas não terem convidado Moisés para casa com elas, porque naquela época as pessoas geralmente mostravam sua gratidão convidando alguém para sua casa e dando a ele uma refeição. Reuel agora quer mostrar sua gratidão a Moisés por resgatar suas filhas, então ele as instrui a voltar e convidar Moisés a fazer uma refeição com elas.</w:t>
      </w:r>
    </w:p>
    <w:p>
      <w:pPr/>
      <w:r>
        <w:rPr>
          <w:lang w:val="pt_PT" w:bidi="pt_PT"/>
        </w:rPr>
      </w:r>
      <w:r>
        <w:rPr>
          <w:lang w:val="pt_PT" w:bidi="pt_PT"/>
        </w:rPr>
        <w:t>Parem e discutam esta pergunta em grupo: que tipo de costumes vocês têm para mostrar sua gratidão a alguém? O que acontece quando vocês esquecem de fazer isso? Conte uma história sobre uma vez em que você ou alguém que você conhece esqueceu de demonstrar gratidão a alguém. Pausem a gravação aqui.</w:t>
      </w:r>
    </w:p>
    <w:p>
      <w:pPr/>
      <w:r>
        <w:rPr>
          <w:lang w:val="pt_PT" w:bidi="pt_PT"/>
        </w:rPr>
      </w:r>
      <w:r>
        <w:rPr>
          <w:lang w:val="pt_PT" w:bidi="pt_PT"/>
        </w:rPr>
        <w:t>A história avança no tempo aqui e não mostra o convite das filhas a Moisés ou a refeição que Moisés compartilhou com Reuel e sua família. Reuel deu sua filha Zípora a Moisés para que se casasse, e Moisés estava feliz por viver na casa de Reuel. Reuel fez de Moisés um membro de sua família, o que mostra o quão satisfeito Reuel deve ter ficado com Moisés. Ele não daria sua filha em casamento a Moisés se ele desconfiasse de Moisés ou não gostasse de Moisés. Algum tempo depois, Zípora deu à luz um filho. Moisés chamou seu filho de "Gérson". Na língua de Moisés, "Gérson" significava "um estrangeiro"; Moisés explicou que ele escolheu esse nome porque ele próprio havia sido um estrangeiro na terra de Midiã. Esse nome era muito importante para Moisés, porque Moisés era um estrangeiro que fugiu de sua terra natal e de seu povo. Mas ele encontrou uma nova casa e uma nova família.</w:t>
      </w:r>
    </w:p>
    <w:p>
      <w:pPr/>
      <w:r>
        <w:rPr>
          <w:lang w:val="pt_PT" w:bidi="pt_PT"/>
        </w:rPr>
      </w:r>
      <w:r>
        <w:rPr>
          <w:lang w:val="pt_PT" w:bidi="pt_PT"/>
        </w:rPr>
        <w:t>Parem aqui e discutam esta pergunta em grupo: quais são os costumes de nomeação em sua cultura? Como vocês escolhem nomes para bebês recém-nascidos? Que tipos de significado especial os nomes de crianças têm em sua cultura? Pausem a gravação aqui.</w:t>
      </w:r>
    </w:p>
    <w:p>
      <w:pPr/>
      <w:r>
        <w:rPr>
          <w:lang w:val="pt_PT" w:bidi="pt_PT"/>
        </w:rPr>
      </w:r>
      <w:r>
        <w:rPr>
          <w:lang w:val="pt_PT" w:bidi="pt_PT"/>
        </w:rPr>
        <w:t>A história agora retorna ao Egito, a terra natal de Moisés. Em algum momento, enquanto Moisés estava vivendo com Reuel, o rei do Egito morreu. No entanto, os israelitas continuaram a ser escravos dos egípcios. A dificuldade e o sofrimento deles continuaram a ser muito grandes, e eles gemiam em seu cativeiro. Estes são gritos agoniados, chorosos. Eles clamaram a Deus para resgatá-los de sua escravidão. Deus ouviu os clamores deles por ajuda, e Deus se lembrou da promessa que ele havia feito com Abraão, Isaque e Jacó, os antepassados dos israelitas. Deus havia prometido a esses homens que Ele abençoaria seus descendentes, os resgataria da opressão e os levaria a uma terra especial para habitar. Nesse ponto da história, Deus ouve os israelitas; ele vê o sofrimento deles; e ele se lembra de sua promessa. Deus quer ajudá-los, porque eles são seu povo. Deus sabia que era hora de salvá-los da escravidão.</w:t>
      </w:r>
    </w:p>
    <w:p>
      <w:pPr/>
      <w:r>
        <w:rPr>
          <w:lang w:val="pt_PT" w:bidi="pt_PT"/>
        </w:rPr>
      </w:r>
      <w:r>
        <w:rPr>
          <w:lang w:val="pt_PT" w:bidi="pt_PT"/>
        </w:rPr>
        <w:t>Essa história enfatiza o desejo de Deus de resgatar aqueles que são oprimidos e precisam Dele. A história enfatiza isso contando primeiro como Moisés resgatou as filhas do sacerdote de Midiã e termina dizendo como Deus se lembrou de sua promessa de resgatar os israelitas da escravidão. O desejo de Moisés de salvar as filhas nos lembra do desejo de Deus de salvar 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2.16–25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as filhas de Reuel, o sacerdote de Midiã (que também é chamado de Reuel), vêm a um poço para tirar água para suas ovelhas.</w:t>
      </w:r>
    </w:p>
    <w:p>
      <w:pPr/>
      <w:r>
        <w:rPr>
          <w:lang w:val="pt_PT" w:bidi="pt_PT"/>
        </w:rPr>
      </w:r>
      <w:r>
        <w:rPr>
          <w:b/>
          <w:lang w:val="pt_PT" w:bidi="pt_PT"/>
        </w:rPr>
        <w:t>Na segunda cena:</w:t>
      </w:r>
      <w:r>
        <w:rPr>
          <w:lang w:val="pt_PT" w:bidi="pt_PT"/>
        </w:rPr>
        <w:t xml:space="preserve"> um grupo de pastores chega e expulsa as filhas.</w:t>
      </w:r>
    </w:p>
    <w:p>
      <w:pPr/>
      <w:r>
        <w:rPr>
          <w:lang w:val="pt_PT" w:bidi="pt_PT"/>
        </w:rPr>
      </w:r>
      <w:r>
        <w:rPr>
          <w:b/>
          <w:lang w:val="pt_PT" w:bidi="pt_PT"/>
        </w:rPr>
        <w:t>Na terceira cena:</w:t>
      </w:r>
      <w:r>
        <w:rPr>
          <w:lang w:val="pt_PT" w:bidi="pt_PT"/>
        </w:rPr>
        <w:t xml:space="preserve"> Moisés defende as filhas dos pastores. Moisés então ajuda as filhas a tirar água para suas ovelhas.</w:t>
      </w:r>
    </w:p>
    <w:p>
      <w:pPr/>
      <w:r>
        <w:rPr>
          <w:lang w:val="pt_PT" w:bidi="pt_PT"/>
        </w:rPr>
      </w:r>
      <w:r>
        <w:rPr>
          <w:b/>
          <w:lang w:val="pt_PT" w:bidi="pt_PT"/>
        </w:rPr>
        <w:t>Na quarta cena:</w:t>
      </w:r>
      <w:r>
        <w:rPr>
          <w:lang w:val="pt_PT" w:bidi="pt_PT"/>
        </w:rPr>
        <w:t xml:space="preserve"> as filhas retornam para casa e dizem a Reuel, seu pai, tudo o que aconteceu no poço. Reuel os instrui a convidar Moisés a vir à casa deles e comer com eles.</w:t>
      </w:r>
    </w:p>
    <w:p>
      <w:pPr/>
      <w:r>
        <w:rPr>
          <w:lang w:val="pt_PT" w:bidi="pt_PT"/>
        </w:rPr>
      </w:r>
      <w:r>
        <w:rPr>
          <w:b/>
          <w:lang w:val="pt_PT" w:bidi="pt_PT"/>
        </w:rPr>
        <w:t>Na quinta cena:</w:t>
      </w:r>
      <w:r>
        <w:rPr>
          <w:lang w:val="pt_PT" w:bidi="pt_PT"/>
        </w:rPr>
        <w:t xml:space="preserve"> Moisés se casa com Zípora, uma das filhas de Reuel.</w:t>
      </w:r>
    </w:p>
    <w:p>
      <w:pPr/>
      <w:r>
        <w:rPr>
          <w:lang w:val="pt_PT" w:bidi="pt_PT"/>
        </w:rPr>
      </w:r>
      <w:r>
        <w:rPr>
          <w:b/>
          <w:lang w:val="pt_PT" w:bidi="pt_PT"/>
        </w:rPr>
        <w:t>Na sexta cena:</w:t>
      </w:r>
      <w:r>
        <w:rPr>
          <w:lang w:val="pt_PT" w:bidi="pt_PT"/>
        </w:rPr>
        <w:t xml:space="preserve"> Zípora dá à luz um filho, e Moisés nomeia o bebê de "Gérson".</w:t>
      </w:r>
    </w:p>
    <w:p>
      <w:pPr/>
      <w:r>
        <w:rPr>
          <w:lang w:val="pt_PT" w:bidi="pt_PT"/>
        </w:rPr>
      </w:r>
      <w:r>
        <w:rPr>
          <w:b/>
          <w:lang w:val="pt_PT" w:bidi="pt_PT"/>
        </w:rPr>
        <w:t>Na sétima cena:</w:t>
      </w:r>
      <w:r>
        <w:rPr>
          <w:lang w:val="pt_PT" w:bidi="pt_PT"/>
        </w:rPr>
        <w:t xml:space="preserve"> o rei do Egito morre, e o povo de Israel clama a Deus para que os liberte de sua escravidão. Deus ouve os clamores deles e se lembra de sua aliança com Abraão.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Reuel, o sacerdote de Midiã (também chamado de "Ruel")</w:t>
      </w:r>
    </w:p>
    <w:p>
      <w:pPr>
        <w:pStyle w:val="ListBullet"/>
        <w:spacing w:line="240" w:lineRule="auto"/>
        <w:ind w:left="720"/>
      </w:pPr>
      <w:r>
        <w:rPr>
          <w:lang w:val="pt_PT" w:bidi="pt_PT"/>
        </w:rPr>
      </w:r>
      <w:r>
        <w:rPr>
          <w:lang w:val="pt_PT" w:bidi="pt_PT"/>
        </w:rPr>
        <w:t>A filha de Reuel, Zípora</w:t>
      </w:r>
    </w:p>
    <w:p>
      <w:pPr>
        <w:pStyle w:val="ListBullet"/>
        <w:spacing w:line="240" w:lineRule="auto"/>
        <w:ind w:left="720"/>
      </w:pPr>
      <w:r>
        <w:rPr>
          <w:lang w:val="pt_PT" w:bidi="pt_PT"/>
        </w:rPr>
      </w:r>
      <w:r>
        <w:rPr>
          <w:lang w:val="pt_PT" w:bidi="pt_PT"/>
        </w:rPr>
        <w:t>As seis outras filhas de Reuel</w:t>
      </w:r>
    </w:p>
    <w:p>
      <w:pPr>
        <w:pStyle w:val="ListBullet"/>
        <w:spacing w:line="240" w:lineRule="auto"/>
        <w:ind w:left="720"/>
      </w:pPr>
      <w:r>
        <w:rPr>
          <w:lang w:val="pt_PT" w:bidi="pt_PT"/>
        </w:rPr>
      </w:r>
      <w:r>
        <w:rPr>
          <w:lang w:val="pt_PT" w:bidi="pt_PT"/>
        </w:rPr>
        <w:t>Um grupo de pastores</w:t>
      </w:r>
    </w:p>
    <w:p>
      <w:pPr>
        <w:pStyle w:val="ListBullet"/>
        <w:spacing w:line="240" w:lineRule="auto"/>
        <w:ind w:left="720"/>
      </w:pPr>
      <w:r>
        <w:rPr>
          <w:lang w:val="pt_PT" w:bidi="pt_PT"/>
        </w:rPr>
      </w:r>
      <w:r>
        <w:rPr>
          <w:lang w:val="pt_PT" w:bidi="pt_PT"/>
        </w:rPr>
        <w:t>Faraó, o rei do Egito</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 Reuel e suas filhas vivem na terra de Midiã. As filhas de Reuel vão de sua casa a um poço e depois voltam para casa. Reuel diz a elas para voltarem ao poço novamente e convidarem Moisés para sua casa. No entanto, a Bíblia não descreve a cena do convite das filhas a Moisés; em vez disso, a história na Bíblia pula para um tempo posterior quando Moisés está vivendo na casa de Reuel e Reuel dá a Moisés sua filha Zípora, em casamento. Depois disso, a história se afasta da terra de Midiã, de volta à terra do Egito, onde o rei do Egito acabou de morrer e os israelitas escravizados continuam a sofrer.</w:t>
      </w:r>
    </w:p>
    <w:p>
      <w:pPr/>
      <w:r>
        <w:rPr>
          <w:lang w:val="pt_PT" w:bidi="pt_PT"/>
        </w:rPr>
      </w:r>
      <w:r>
        <w:rPr>
          <w:lang w:val="pt_PT" w:bidi="pt_PT"/>
        </w:rPr>
        <w:t>Na cena Um, Moisés já está sentado ao lado do poço. Então as sete filhas de Reuel, o sacerdote de Midiã, vêm com seu rebanho a um poço para que possam dar a água a seu rebanho para beber.</w:t>
      </w:r>
    </w:p>
    <w:p>
      <w:pPr/>
      <w:r>
        <w:rPr>
          <w:lang w:val="pt_PT" w:bidi="pt_PT"/>
        </w:rPr>
      </w:r>
      <w:r>
        <w:rPr>
          <w:lang w:val="pt_PT" w:bidi="pt_PT"/>
        </w:rPr>
        <w:t xml:space="preserve">Parem e mostre uma imagem de uma </w:t>
      </w:r>
      <w:r>
        <w:rPr>
          <w:b/>
          <w:lang w:val="pt_PT" w:bidi="pt_PT"/>
        </w:rPr>
        <w:t>ovelha</w:t>
      </w:r>
      <w:r>
        <w:rPr>
          <w:lang w:val="pt_PT" w:bidi="pt_PT"/>
        </w:rPr>
        <w:t xml:space="preserve">, uma </w:t>
      </w:r>
      <w:r>
        <w:rPr>
          <w:b/>
          <w:lang w:val="pt_PT" w:bidi="pt_PT"/>
        </w:rPr>
        <w:t>cabra</w:t>
      </w:r>
      <w:r>
        <w:rPr>
          <w:lang w:val="pt_PT" w:bidi="pt_PT"/>
        </w:rPr>
        <w:t xml:space="preserve">, um </w:t>
      </w:r>
      <w:r>
        <w:rPr>
          <w:b/>
          <w:lang w:val="pt_PT" w:bidi="pt_PT"/>
        </w:rPr>
        <w:t>poço</w:t>
      </w:r>
      <w:r>
        <w:rPr>
          <w:lang w:val="pt_PT" w:bidi="pt_PT"/>
        </w:rPr>
        <w:t xml:space="preserve">, um </w:t>
      </w:r>
      <w:r>
        <w:rPr>
          <w:b/>
          <w:lang w:val="pt_PT" w:bidi="pt_PT"/>
        </w:rPr>
        <w:t>recipiente para tirar água</w:t>
      </w:r>
      <w:r>
        <w:rPr>
          <w:lang w:val="pt_PT" w:bidi="pt_PT"/>
        </w:rPr>
        <w:t xml:space="preserve"> e um </w:t>
      </w:r>
      <w:r>
        <w:rPr>
          <w:b/>
          <w:lang w:val="pt_PT" w:bidi="pt_PT"/>
        </w:rPr>
        <w:t>bebedouro</w:t>
      </w:r>
      <w:r>
        <w:rPr>
          <w:lang w:val="pt_PT" w:bidi="pt_PT"/>
        </w:rPr>
        <w:t>. Pausem a gravação aqui.</w:t>
      </w:r>
    </w:p>
    <w:p>
      <w:pPr/>
      <w:r>
        <w:rPr>
          <w:lang w:val="pt_PT" w:bidi="pt_PT"/>
        </w:rPr>
      </w:r>
      <w:r>
        <w:rPr>
          <w:lang w:val="pt_PT" w:bidi="pt_PT"/>
        </w:rPr>
        <w:t>A história não diz quanto trabalho as filhas completaram antes de os pastores virem para expulsá-las. As filhas podem já ter enchido os recipientes com água e começado a derramar a água nos bebedouros quando os pastores vieram, ou elas podem ter acabado de começar a baixar seus recipientes no poço.</w:t>
      </w:r>
    </w:p>
    <w:p>
      <w:pPr/>
      <w:r>
        <w:rPr>
          <w:lang w:val="pt_PT" w:bidi="pt_PT"/>
        </w:rPr>
      </w:r>
      <w:r>
        <w:rPr>
          <w:lang w:val="pt_PT" w:bidi="pt_PT"/>
        </w:rPr>
        <w:t>Na cena dois, alguns pastores chegam e expulsam as filhas de Reuel do poço. Eles são mais fortes e talvez mais velhos do que as filhas de Reuel, e por isso as filhas têm medo deles. Os pastores homens não querem permitir que as meninas usem a água.</w:t>
      </w:r>
    </w:p>
    <w:p>
      <w:pPr/>
      <w:r>
        <w:rPr>
          <w:lang w:val="pt_PT" w:bidi="pt_PT"/>
        </w:rPr>
      </w:r>
      <w:r>
        <w:rPr>
          <w:lang w:val="pt_PT" w:bidi="pt_PT"/>
        </w:rPr>
        <w:t>Na cena três, Moisés resgata as filhas de Reuel. A passagem da Bíblia não afirma claramente como Moisés faz isso. Pode ser que Moisés tenha expulsado os pastores homens, ou pode ser que ele tenha ordenado que eles deixassem as meninas em paz, e os pastores, com medo de Moisés, o obedeceram. Mas a Bíblia é clara que Moisés ajudou as meninas: a palavra hebraica na história diz que ele "salvou" ou "resgatou". Moisés não apenas salva as moças dos pastores; ele também fica com elas e as ajuda a dar água ao rebanho das moças.</w:t>
      </w:r>
    </w:p>
    <w:p>
      <w:pPr/>
      <w:r>
        <w:rPr>
          <w:lang w:val="pt_PT" w:bidi="pt_PT"/>
        </w:rPr>
      </w:r>
      <w:r>
        <w:rPr>
          <w:lang w:val="pt_PT" w:bidi="pt_PT"/>
        </w:rPr>
        <w:t>Na cena quatro, as filhas retornam para casa e dizem a seu pai o que aconteceu no poço. Reuel faz às suas filhas duas perguntas: já que Moisés as resgatou, por que Moisés não está com elas agora? Por que eles o deixaram no poço? Reuel faz essas perguntas porque ele está tão surpreso. Ele está surpreso pelo fato de suas filhas não terem mostrado sua gratidão a Moisés, convidando-o para ir à casa delas. Reuel acredita que ele e suas filhas devem dar a Moisés uma refeição para mostrar o quão gratos eles são pela ajuda de Moisés. Reuel então diz a suas filhas para voltarem e convidarem Moisés à sua casa para comer uma refeição com eles.</w:t>
      </w:r>
    </w:p>
    <w:p>
      <w:pPr/>
      <w:r>
        <w:rPr>
          <w:lang w:val="pt_PT" w:bidi="pt_PT"/>
        </w:rPr>
      </w:r>
      <w:r>
        <w:rPr>
          <w:lang w:val="pt_PT" w:bidi="pt_PT"/>
        </w:rPr>
        <w:t>Na cena cinco, algum tempo passou, e Moisés agora está vivendo na casa de Reuel. As meninas devem ter voltado para convidar Moisés à casa delas para comer uma refeição com elas, e Moisés deve ter aceitado, mas essa cena não está na Bíblia. Reuel dá sua filha Zípora a Moisés para que se case.</w:t>
      </w:r>
    </w:p>
    <w:p>
      <w:pPr/>
      <w:r>
        <w:rPr>
          <w:lang w:val="pt_PT" w:bidi="pt_PT"/>
        </w:rPr>
      </w:r>
      <w:r>
        <w:rPr>
          <w:lang w:val="pt_PT" w:bidi="pt_PT"/>
        </w:rPr>
        <w:t>Na cena seis, Zípora dá à luz ao filho dela e de Moisés. Moisés dá ao filho o nome de "Gérson". Em hebraico, "Gérson" significa um "estrangeiro". Esse nome tem um significado especial e pessoal para Moisés, porque o próprio Moisés foi um estrangeiro em uma terra estranha.</w:t>
      </w:r>
    </w:p>
    <w:p>
      <w:pPr/>
      <w:r>
        <w:rPr>
          <w:lang w:val="pt_PT" w:bidi="pt_PT"/>
        </w:rPr>
      </w:r>
      <w:r>
        <w:rPr>
          <w:lang w:val="pt_PT" w:bidi="pt_PT"/>
        </w:rPr>
        <w:t>Na cena sete, a história se move de Midiã, a nova casa de Moisés, para o Egito, a antiga casa de Moisés.</w:t>
      </w:r>
    </w:p>
    <w:p>
      <w:pPr/>
      <w:r>
        <w:rPr>
          <w:lang w:val="pt_PT" w:bidi="pt_PT"/>
        </w:rPr>
      </w:r>
      <w:r>
        <w:rPr>
          <w:lang w:val="pt_PT" w:bidi="pt_PT"/>
        </w:rPr>
        <w:t xml:space="preserve">Parem e mostre um mapa mostrando tanto o </w:t>
      </w:r>
      <w:r>
        <w:rPr>
          <w:b/>
          <w:lang w:val="pt_PT" w:bidi="pt_PT"/>
        </w:rPr>
        <w:t>Egito quanto a terra de Midiã</w:t>
      </w:r>
      <w:r>
        <w:rPr>
          <w:lang w:val="pt_PT" w:bidi="pt_PT"/>
        </w:rPr>
        <w:t>. Observem a distância entre as duas terras. Pausem a gravação aqui.</w:t>
      </w:r>
    </w:p>
    <w:p>
      <w:pPr/>
      <w:r>
        <w:rPr>
          <w:lang w:val="pt_PT" w:bidi="pt_PT"/>
        </w:rPr>
      </w:r>
      <w:r>
        <w:rPr>
          <w:lang w:val="pt_PT" w:bidi="pt_PT"/>
        </w:rPr>
        <w:t>Anos se passam, e agora o rei do Egito morre, e os israelitas continuam a sofrer como escravos dos egípcios. Os israelitas clamam a Deus para que os resgate da escravidão. Deus ouve as orações deles, e Deus se lembra da aliança que ele fez com Abraão. Deus vê os israelitas, e ele sabe que eles são os descendentes de Abraão.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2.16–25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Reuel, o sacerdote de Midiã</w:t>
      </w:r>
    </w:p>
    <w:p>
      <w:pPr>
        <w:pStyle w:val="ListBullet"/>
        <w:spacing w:line="240" w:lineRule="auto"/>
        <w:ind w:left="720"/>
      </w:pPr>
      <w:r>
        <w:rPr>
          <w:lang w:val="pt_PT" w:bidi="pt_PT"/>
        </w:rPr>
      </w:r>
      <w:r>
        <w:rPr>
          <w:lang w:val="pt_PT" w:bidi="pt_PT"/>
        </w:rPr>
        <w:t>A filha de Reuel, Zípora</w:t>
      </w:r>
    </w:p>
    <w:p>
      <w:pPr>
        <w:pStyle w:val="ListBullet"/>
        <w:spacing w:line="240" w:lineRule="auto"/>
        <w:ind w:left="720"/>
      </w:pPr>
      <w:r>
        <w:rPr>
          <w:lang w:val="pt_PT" w:bidi="pt_PT"/>
        </w:rPr>
      </w:r>
      <w:r>
        <w:rPr>
          <w:lang w:val="pt_PT" w:bidi="pt_PT"/>
        </w:rPr>
        <w:t>As seis outras filhas de Reuel</w:t>
      </w:r>
    </w:p>
    <w:p>
      <w:pPr>
        <w:pStyle w:val="ListBullet"/>
        <w:spacing w:line="240" w:lineRule="auto"/>
        <w:ind w:left="720"/>
      </w:pPr>
      <w:r>
        <w:rPr>
          <w:lang w:val="pt_PT" w:bidi="pt_PT"/>
        </w:rPr>
      </w:r>
      <w:r>
        <w:rPr>
          <w:lang w:val="pt_PT" w:bidi="pt_PT"/>
        </w:rPr>
        <w:t>Um grupo de pastores</w:t>
      </w:r>
    </w:p>
    <w:p>
      <w:pPr>
        <w:pStyle w:val="ListBullet"/>
        <w:spacing w:line="240" w:lineRule="auto"/>
        <w:ind w:left="720"/>
      </w:pPr>
      <w:r>
        <w:rPr>
          <w:lang w:val="pt_PT" w:bidi="pt_PT"/>
        </w:rPr>
      </w:r>
      <w:r>
        <w:rPr>
          <w:lang w:val="pt_PT" w:bidi="pt_PT"/>
        </w:rPr>
        <w:t>Faraó, o rei do Egito</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as sete filhas de Reuel, o sacerdote de Midiã, vêm com seu rebanho a um poço. Elas começam a tirar água do poço para que possam dar a água ao seu rebanho para beber.</w:t>
      </w:r>
    </w:p>
    <w:p>
      <w:pPr/>
      <w:r>
        <w:rPr>
          <w:lang w:val="pt_PT" w:bidi="pt_PT"/>
        </w:rPr>
      </w:r>
      <w:r>
        <w:rPr>
          <w:lang w:val="pt_PT" w:bidi="pt_PT"/>
        </w:rPr>
        <w:t>Na cena dois, alguns pastores homens vêm e expulsam as filhas de Reuel para longe do poço. Os pastores homens não querem permitir que as meninas usem a água.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filhas: "Por que vocês estão deixando que os pastores as expulsem? Como esses pastores fazem vocês se sentirem?”. Você pode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Moisés resgata as filhas de Reuel dos pastores. Moisés talvez tenha expulsado os pastores, ou tenha ordenado que eles deixassem as moças em paz. Moisés também fica com as moças e enche os bebedouros para elas.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“Por que você ajudou essas moças dessa maneira?”. Você pode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as filhas retornam para casa, e seu pai pergunta por que elas estão de volta tão cedo. Elas dizem ao pai o que aconteceu no poço. O pai delas pergunta por que Moisés não está com elas, e por que elas o deixaram no poço? Ele então diz a suas filhas para voltarem e convidarem Moisés à sua casa para comer uma refeição com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Reuel como ele se sentiu quando viu suas filhas retornarem. Você pode ouvir:</w:t>
      </w:r>
    </w:p>
    <w:p>
      <w:pPr>
        <w:pStyle w:val="ListBullet"/>
        <w:spacing w:line="240" w:lineRule="auto"/>
        <w:ind w:left="720"/>
      </w:pPr>
      <w:r>
        <w:rPr>
          <w:lang w:val="pt_PT" w:bidi="pt_PT"/>
        </w:rPr>
      </w:r>
      <w:r>
        <w:rPr>
          <w:lang w:val="pt_PT" w:bidi="pt_PT"/>
        </w:rPr>
        <w:t>Pergunte à pessoa que interpreta Reuel como ele se sentiu quando ouviu sobre Moisés resgatando suas filhas. Você pode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cinco, Moisés agora está vivendo na casa de Jetro. Reuel dá sua filha Zípora a Moisés para que se case.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enquanto vive na casa de Reuel e se casa com sua filha?”. Você pode ouvir:</w:t>
      </w:r>
    </w:p>
    <w:p>
      <w:pPr>
        <w:pStyle w:val="ListBullet"/>
        <w:spacing w:line="240" w:lineRule="auto"/>
        <w:ind w:left="720"/>
      </w:pPr>
      <w:r>
        <w:rPr>
          <w:lang w:val="pt_PT" w:bidi="pt_PT"/>
        </w:rPr>
      </w:r>
      <w:r>
        <w:rPr>
          <w:lang w:val="pt_PT" w:bidi="pt_PT"/>
        </w:rPr>
        <w:t>Pergunte à pessoa que interpreta Reuel: “Por que você permitiu que Moisés vivesse em sua casa? Por que você deu a ele uma de suas filhas em casamento?”. Você pode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seis, Zípora dá à luz um filho. Moisés dá ao filho o nome de "Gérson".</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“Por que você chamou seu filho de 'Gérson?'". Você pode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sete, a história se move de Midiã, a terra da nova casa de Moisés, para o Egito, a antiga casa de Moisés. O rei do Egito acabou de morrer, e os israelitas clamam a Deus pedindo ajuda. Deus ouve as orações deles, e Deus vê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“Por que vocês estão gemendo e clamando a Deus?”. Você pode ouvir:</w:t>
      </w:r>
    </w:p>
    <w:p>
      <w:pPr>
        <w:pStyle w:val="ListBullet"/>
        <w:spacing w:line="240" w:lineRule="auto"/>
        <w:ind w:left="720"/>
      </w:pPr>
      <w:r>
        <w:rPr>
          <w:lang w:val="pt_PT" w:bidi="pt_PT"/>
        </w:rPr>
      </w:r>
      <w:r>
        <w:rPr>
          <w:lang w:val="pt_PT" w:bidi="pt_PT"/>
        </w:rPr>
        <w:t>Pergunte à pessoa que interpreta Deus: “Por que você dá atenção aos clamores dos israelitas?”. Você pode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2.16–25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w:t>
      </w:r>
      <w:r>
        <w:rPr>
          <w:b/>
          <w:lang w:val="pt_PT" w:bidi="pt_PT"/>
        </w:rPr>
        <w:t>sacerdote</w:t>
      </w:r>
      <w:r>
        <w:rPr>
          <w:lang w:val="pt_PT" w:bidi="pt_PT"/>
        </w:rPr>
        <w:t xml:space="preserve"> de Midiã tinha sete </w:t>
      </w:r>
      <w:r>
        <w:rPr>
          <w:b/>
          <w:lang w:val="pt_PT" w:bidi="pt_PT"/>
        </w:rPr>
        <w:t>filhas</w:t>
      </w:r>
      <w:r>
        <w:rPr>
          <w:lang w:val="pt_PT" w:bidi="pt_PT"/>
        </w:rPr>
        <w:t xml:space="preserve">. Um sacerdote agia como porta-voz do povo diante de </w:t>
      </w:r>
      <w:r>
        <w:rPr>
          <w:lang w:val="pt_PT" w:bidi="pt_PT"/>
        </w:rPr>
        <w:t>Deus</w:t>
      </w:r>
      <w:r>
        <w:rPr>
          <w:lang w:val="pt_PT" w:bidi="pt_PT"/>
        </w:rPr>
        <w:t>, e apresentava as ofertas do povo a Deus.</w:t>
      </w:r>
    </w:p>
    <w:p>
      <w:pPr/>
      <w:r>
        <w:rPr>
          <w:lang w:val="pt_PT" w:bidi="pt_PT"/>
        </w:rPr>
      </w:r>
      <w:r>
        <w:rPr>
          <w:lang w:val="pt_PT" w:bidi="pt_PT"/>
        </w:rPr>
        <w:t xml:space="preserve">Parem aqui e discutam em grupo que palavra ou frase vocês usarão para </w:t>
      </w:r>
      <w:r>
        <w:rPr>
          <w:b/>
          <w:lang w:val="pt_PT" w:bidi="pt_PT"/>
        </w:rPr>
        <w:t>sacerdote</w:t>
      </w:r>
      <w:r>
        <w:rPr>
          <w:lang w:val="pt_PT" w:bidi="pt_PT"/>
        </w:rPr>
        <w:t xml:space="preserve">. Procurem a palavra </w:t>
      </w:r>
      <w:r>
        <w:rPr>
          <w:lang w:val="pt_PT" w:bidi="pt_PT"/>
        </w:rPr>
        <w:t>sacerdote</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As sete filhas do sacerdote de Midiã saíram para tirar água de um poço. Elas colocam a água em bebedouros para que seu rebanho beba. O rebanho delas provavelmente consistia em ovelhas ou cabras.</w:t>
      </w:r>
    </w:p>
    <w:p>
      <w:pPr/>
      <w:r>
        <w:rPr>
          <w:lang w:val="pt_PT" w:bidi="pt_PT"/>
        </w:rPr>
      </w:r>
      <w:r>
        <w:rPr>
          <w:lang w:val="pt_PT" w:bidi="pt_PT"/>
        </w:rPr>
        <w:t xml:space="preserve">Parem aqui e, em grupo, olhem para uma imagem de </w:t>
      </w:r>
      <w:r>
        <w:rPr>
          <w:lang w:val="pt_PT" w:bidi="pt_PT"/>
        </w:rPr>
        <w:t>ovelhas</w:t>
      </w:r>
      <w:r>
        <w:rPr>
          <w:lang w:val="pt_PT" w:bidi="pt_PT"/>
        </w:rPr>
        <w:t xml:space="preserve">, </w:t>
      </w:r>
      <w:r>
        <w:rPr>
          <w:lang w:val="pt_PT" w:bidi="pt_PT"/>
        </w:rPr>
        <w:t>cabras</w:t>
      </w:r>
      <w:r>
        <w:rPr>
          <w:lang w:val="pt_PT" w:bidi="pt_PT"/>
        </w:rPr>
        <w:t xml:space="preserve">, um </w:t>
      </w:r>
      <w:r>
        <w:rPr>
          <w:lang w:val="pt_PT" w:bidi="pt_PT"/>
        </w:rPr>
        <w:t>poço</w:t>
      </w:r>
      <w:r>
        <w:rPr>
          <w:lang w:val="pt_PT" w:bidi="pt_PT"/>
        </w:rPr>
        <w:t xml:space="preserve">, um </w:t>
      </w:r>
      <w:r>
        <w:rPr>
          <w:lang w:val="pt_PT" w:bidi="pt_PT"/>
        </w:rPr>
        <w:t>recipiente para tirar água</w:t>
      </w:r>
      <w:r>
        <w:rPr>
          <w:lang w:val="pt_PT" w:bidi="pt_PT"/>
        </w:rPr>
        <w:t xml:space="preserve"> e um </w:t>
      </w:r>
      <w:r>
        <w:rPr>
          <w:lang w:val="pt_PT" w:bidi="pt_PT"/>
        </w:rPr>
        <w:t>bebedouro</w:t>
      </w:r>
      <w:r>
        <w:rPr>
          <w:lang w:val="pt_PT" w:bidi="pt_PT"/>
        </w:rPr>
        <w:t>. Pause este áudio aqui.</w:t>
      </w:r>
    </w:p>
    <w:p>
      <w:pPr/>
      <w:r>
        <w:rPr>
          <w:lang w:val="pt_PT" w:bidi="pt_PT"/>
        </w:rPr>
      </w:r>
      <w:r>
        <w:rPr>
          <w:lang w:val="pt_PT" w:bidi="pt_PT"/>
        </w:rPr>
        <w:t xml:space="preserve">Alguns </w:t>
      </w:r>
      <w:r>
        <w:rPr>
          <w:b/>
          <w:lang w:val="pt_PT" w:bidi="pt_PT"/>
        </w:rPr>
        <w:t>pastores</w:t>
      </w:r>
      <w:r>
        <w:rPr>
          <w:lang w:val="pt_PT" w:bidi="pt_PT"/>
        </w:rPr>
        <w:t xml:space="preserve"> vieram e expulsaram as meninas do poço. Os pastores eram homens que cuidavam de cabras e ovelhas.</w:t>
      </w:r>
    </w:p>
    <w:p>
      <w:pPr/>
      <w:r>
        <w:rPr>
          <w:lang w:val="pt_PT" w:bidi="pt_PT"/>
        </w:rPr>
      </w:r>
      <w:r>
        <w:rPr>
          <w:lang w:val="pt_PT" w:bidi="pt_PT"/>
        </w:rPr>
        <w:t xml:space="preserve">Parem aqui e discutam em grupo qual palavra ou frase vocês usarão para </w:t>
      </w:r>
      <w:r>
        <w:rPr>
          <w:b/>
          <w:lang w:val="pt_PT" w:bidi="pt_PT"/>
        </w:rPr>
        <w:t>pastores</w:t>
      </w:r>
      <w:r>
        <w:rPr>
          <w:lang w:val="pt_PT" w:bidi="pt_PT"/>
        </w:rPr>
        <w:t xml:space="preserve">. Procure </w:t>
      </w:r>
      <w:r>
        <w:rPr>
          <w:lang w:val="pt_PT" w:bidi="pt_PT"/>
        </w:rPr>
        <w:t>pastor</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Moisés se levantou e defendeu as moças dos pastores, e as ajudou a encher os seus bebedouros. Depois que as filhas retornam para casa e Reuel convida Moisés para sua casa para uma refeição, a história dá um salto no tempo. Agora Moisés está vivendo na casa de Reuel, e Reuel dá a Moisés sua filha Zípora, em casamento. Depois que Moisés e Zípora estão casados, Zípora dá à luz um </w:t>
      </w:r>
      <w:r>
        <w:rPr>
          <w:lang w:val="pt_PT" w:bidi="pt_PT"/>
        </w:rPr>
        <w:t>filho</w:t>
      </w:r>
      <w:r>
        <w:rPr>
          <w:lang w:val="pt_PT" w:bidi="pt_PT"/>
        </w:rPr>
        <w:t xml:space="preserve">. Moisés dá ao seu filho o nome de Gérson. O nome "Gérson" na língua de Moisés significava um </w:t>
      </w:r>
      <w:r>
        <w:rPr>
          <w:b/>
          <w:lang w:val="pt_PT" w:bidi="pt_PT"/>
        </w:rPr>
        <w:t>estrangeiro</w:t>
      </w:r>
      <w:r>
        <w:rPr>
          <w:lang w:val="pt_PT" w:bidi="pt_PT"/>
        </w:rPr>
        <w:t xml:space="preserve"> ou, de acordo com algumas traduções, um </w:t>
      </w:r>
      <w:r>
        <w:rPr>
          <w:b/>
          <w:lang w:val="pt_PT" w:bidi="pt_PT"/>
        </w:rPr>
        <w:t>peregrino</w:t>
      </w:r>
      <w:r>
        <w:rPr>
          <w:lang w:val="pt_PT" w:bidi="pt_PT"/>
        </w:rPr>
        <w:t>. Moisés explicou que ele mesmo havia sido um estrangeiro ou peregrino na terra de Midiã, e foi por isso que ele escolheu esse nome para seu filho. O nome "Gérson" tinha um significado especial e pessoal para Moisés, porque agora Moisés não era mais um estrangeiro. Deus o havia trazido a uma nova família agora.</w:t>
      </w:r>
    </w:p>
    <w:p>
      <w:pPr/>
      <w:r>
        <w:rPr>
          <w:lang w:val="pt_PT" w:bidi="pt_PT"/>
        </w:rPr>
      </w:r>
      <w:r>
        <w:rPr>
          <w:lang w:val="pt_PT" w:bidi="pt_PT"/>
        </w:rPr>
        <w:t xml:space="preserve">Parem aqui e discutam em grupo qual palavra ou frase vocês usarão para </w:t>
      </w:r>
      <w:r>
        <w:rPr>
          <w:b/>
          <w:lang w:val="pt_PT" w:bidi="pt_PT"/>
        </w:rPr>
        <w:t>estrangeiro</w:t>
      </w:r>
      <w:r>
        <w:rPr>
          <w:lang w:val="pt_PT" w:bidi="pt_PT"/>
        </w:rPr>
        <w:t xml:space="preserve"> ou </w:t>
      </w:r>
      <w:r>
        <w:rPr>
          <w:b/>
          <w:lang w:val="pt_PT" w:bidi="pt_PT"/>
        </w:rPr>
        <w:t>peregrino</w:t>
      </w:r>
      <w:r>
        <w:rPr>
          <w:lang w:val="pt_PT" w:bidi="pt_PT"/>
        </w:rPr>
        <w:t xml:space="preserve">. Procurem </w:t>
      </w:r>
      <w:r>
        <w:rPr>
          <w:lang w:val="pt_PT" w:bidi="pt_PT"/>
        </w:rPr>
        <w:t>estrangeiro</w:t>
      </w:r>
      <w:r>
        <w:rPr>
          <w:lang w:val="pt_PT" w:bidi="pt_PT"/>
        </w:rPr>
        <w:t xml:space="preserve"> e </w:t>
      </w:r>
      <w:r>
        <w:rPr>
          <w:lang w:val="pt_PT" w:bidi="pt_PT"/>
        </w:rPr>
        <w:t>peregrino</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Durante esse tempo, o rei do Egito morre. A história se refere a ele aqui como </w:t>
      </w:r>
      <w:r>
        <w:rPr>
          <w:lang w:val="pt_PT" w:bidi="pt_PT"/>
        </w:rPr>
        <w:t>rei</w:t>
      </w:r>
      <w:r>
        <w:rPr>
          <w:lang w:val="pt_PT" w:bidi="pt_PT"/>
        </w:rPr>
        <w:t xml:space="preserve">, mas ele é o mesmo homem chamado de </w:t>
      </w:r>
      <w:r>
        <w:rPr>
          <w:lang w:val="pt_PT" w:bidi="pt_PT"/>
        </w:rPr>
        <w:t>Faraó</w:t>
      </w:r>
      <w:r>
        <w:rPr>
          <w:lang w:val="pt_PT" w:bidi="pt_PT"/>
        </w:rPr>
        <w:t xml:space="preserve"> em outras vezes. Deus ouve os </w:t>
      </w:r>
      <w:r>
        <w:rPr>
          <w:lang w:val="pt_PT" w:bidi="pt_PT"/>
        </w:rPr>
        <w:t>israelitas</w:t>
      </w:r>
      <w:r>
        <w:rPr>
          <w:lang w:val="pt_PT" w:bidi="pt_PT"/>
        </w:rPr>
        <w:t xml:space="preserve"> e ele os vê; e Deus se lembra da </w:t>
      </w:r>
      <w:r>
        <w:rPr>
          <w:b/>
          <w:lang w:val="pt_PT" w:bidi="pt_PT"/>
        </w:rPr>
        <w:t>aliança</w:t>
      </w:r>
      <w:r>
        <w:rPr>
          <w:lang w:val="pt_PT" w:bidi="pt_PT"/>
        </w:rPr>
        <w:t xml:space="preserve"> que ele uma vez fez de resgatá-los. Algumas traduções dizem que Deus viu os israelitas e "conheceu"; outras dizem que ele viu os israelitas e "tomou conhecimento" deles ou "ficou preocupado" com eles.</w:t>
      </w:r>
    </w:p>
    <w:p>
      <w:pPr/>
      <w:r>
        <w:rPr>
          <w:lang w:val="pt_PT" w:bidi="pt_PT"/>
        </w:rPr>
      </w:r>
      <w:r>
        <w:rPr>
          <w:lang w:val="pt_PT" w:bidi="pt_PT"/>
        </w:rPr>
        <w:t xml:space="preserve">Pare aqui e discuta em grupo qual palavra ou frase você usará para </w:t>
      </w:r>
      <w:r>
        <w:rPr>
          <w:b/>
          <w:lang w:val="pt_PT" w:bidi="pt_PT"/>
        </w:rPr>
        <w:t>aliança</w:t>
      </w:r>
      <w:r>
        <w:rPr>
          <w:lang w:val="pt_PT" w:bidi="pt_PT"/>
        </w:rPr>
        <w:t xml:space="preserve">. Procure </w:t>
      </w:r>
      <w:r>
        <w:rPr>
          <w:lang w:val="pt_PT" w:bidi="pt_PT"/>
        </w:rPr>
        <w:t>aliança</w:t>
      </w:r>
      <w:r>
        <w:rPr>
          <w:lang w:val="pt_PT" w:bidi="pt_PT"/>
        </w:rPr>
        <w:t xml:space="preserve"> no Glossário Mestre para mais informações. Se você já traduziu essa palavra em outro livro da Bíblia, use a mesma palavra que você usou lá.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3:1–10</w:t>
      </w:r>
      <w:r>
        <w:rPr>
          <w:lang w:val="pt_PT" w:bidi="pt_PT"/>
        </w:rPr>
      </w:r>
    </w:p>
    <w:p>
      <w:pPr>
        <w:pStyle w:val="Heading3"/>
      </w:pPr>
      <w:r>
        <w:rPr>
          <w:lang w:val="pt_PT" w:bidi="pt_PT"/>
        </w:rPr>
        <w:t>Ouvir e Sentir</w:t>
      </w:r>
    </w:p>
    <w:p>
      <w:pPr/>
      <w:r>
        <w:rPr>
          <w:lang w:val="pt_PT" w:bidi="pt_PT"/>
        </w:rPr>
      </w:r>
      <w:r>
        <w:rPr>
          <w:lang w:val="pt_PT" w:bidi="pt_PT"/>
        </w:rPr>
        <w:t>Nesta etapa, ouçam Êxodo 3.1–10 e guardem em seus corações.</w:t>
      </w:r>
    </w:p>
    <w:p>
      <w:pPr/>
      <w:r>
        <w:rPr>
          <w:lang w:val="pt_PT" w:bidi="pt_PT"/>
        </w:rPr>
      </w:r>
      <w:r>
        <w:rPr>
          <w:lang w:val="pt_PT" w:bidi="pt_PT"/>
        </w:rPr>
        <w:t>Ouçam uma versão em áudio de Êxodo 3.1–10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3.1–10 na tradução mais fácil de entender.</w:t>
      </w:r>
    </w:p>
    <w:p>
      <w:pPr/>
      <w:r>
        <w:rPr>
          <w:lang w:val="pt_PT" w:bidi="pt_PT"/>
        </w:rPr>
      </w:r>
      <w:r>
        <w:rPr>
          <w:lang w:val="pt_PT" w:bidi="pt_PT"/>
        </w:rPr>
        <w:t>Essa história acontece depois que Moisés fugiu do Egito para Midiã e se casou com Zípora. Essa é uma história narrativa de Deus se revelando a Moisés em uma sarça ardente. Deus diz a Moisés que Deus viu que seu povo está sofrendo, e Deus diz a Moisés que ele enviará Moisés para resgatar seu povo, os israelitas, do Egito.</w:t>
      </w:r>
    </w:p>
    <w:p>
      <w:pPr/>
      <w:r>
        <w:rPr>
          <w:lang w:val="pt_PT" w:bidi="pt_PT"/>
        </w:rPr>
      </w:r>
      <w:r>
        <w:rPr>
          <w:lang w:val="pt_PT" w:bidi="pt_PT"/>
        </w:rPr>
        <w:t xml:space="preserve">Parem aqui e, em grupo, olhem para um mapa de </w:t>
      </w:r>
      <w:r>
        <w:rPr>
          <w:lang w:val="pt_PT" w:bidi="pt_PT"/>
        </w:rPr>
        <w:t>Midiã e Egito</w:t>
      </w:r>
      <w:r>
        <w:rPr>
          <w:lang w:val="pt_PT" w:bidi="pt_PT"/>
        </w:rPr>
        <w:t>. Pause este áudio aqui.</w:t>
      </w:r>
    </w:p>
    <w:p>
      <w:pPr/>
      <w:r>
        <w:rPr>
          <w:lang w:val="pt_PT" w:bidi="pt_PT"/>
        </w:rPr>
      </w:r>
      <w:r>
        <w:rPr>
          <w:lang w:val="pt_PT" w:bidi="pt_PT"/>
        </w:rPr>
        <w:t>A passagem não nos diz quanto tempo passou desde que Moisés se casou na última história, mas sabemos por outras passagens que essa história acontece alguns anos depois. Moisés está cuidando dos rebanhos que pertencem a seu sogro, Jetro. Jetro é outro nome para Reuel, o nome que ouvimos na passagem anterior. Jetro e Reuel são o mesmo homem. Vocês se lembrarão de que Jetro é o pai da esposa de Moisés, Zípora. Jetro é um sacerdote em Midiã. Ele provavelmente é um homem muito influente. Os rebanhos de Jetro teriam incluído ovelhas e cabras.</w:t>
      </w:r>
    </w:p>
    <w:p>
      <w:pPr/>
      <w:r>
        <w:rPr>
          <w:lang w:val="pt_PT" w:bidi="pt_PT"/>
        </w:rPr>
      </w:r>
      <w:r>
        <w:rPr>
          <w:lang w:val="pt_PT" w:bidi="pt_PT"/>
        </w:rPr>
        <w:t xml:space="preserve">Parem aqui e, em grupo, olhem para uma imagem de </w:t>
      </w:r>
      <w:r>
        <w:rPr>
          <w:lang w:val="pt_PT" w:bidi="pt_PT"/>
        </w:rPr>
        <w:t>ovelhas e cabras</w:t>
      </w:r>
      <w:r>
        <w:rPr>
          <w:lang w:val="pt_PT" w:bidi="pt_PT"/>
        </w:rPr>
        <w:t>. Pause este áudio aqui.</w:t>
      </w:r>
    </w:p>
    <w:p>
      <w:pPr/>
      <w:r>
        <w:rPr>
          <w:lang w:val="pt_PT" w:bidi="pt_PT"/>
        </w:rPr>
      </w:r>
      <w:r>
        <w:rPr>
          <w:lang w:val="pt_PT" w:bidi="pt_PT"/>
        </w:rPr>
        <w:t>Esses são os rebanhos que as filhas de Jetro haviam trazido ao poço na história anterior. Os rebanhos teriam sido o sustento da família. O fato de Moisés ter sido colocado como responsável por eles sugere que Moisés agora está completamente em casa em Midiã com a família de sua esposa. Também sugere que Moisés se identificou completamente com seu povo, os hebreus. Vocês se lembrarão de que Moisés cresceu no palácio egípcio. Um egípcio dessa comunidade nunca teria se tornado um pastor. Em contraste, os hebreus tinham uma longa história de cuidar de rebanhos de animais.</w:t>
      </w:r>
    </w:p>
    <w:p>
      <w:pPr/>
      <w:r>
        <w:rPr>
          <w:lang w:val="pt_PT" w:bidi="pt_PT"/>
        </w:rPr>
      </w:r>
      <w:r>
        <w:rPr>
          <w:lang w:val="pt_PT" w:bidi="pt_PT"/>
        </w:rPr>
        <w:t>Moisés leva os animais para muito longe no deserto. Algumas traduções dizem que ele foi "para o oeste" ou para "o lado distante" do deserto, mas não sabemos precisamente para onde ele foi. A história sugere que ele foi além de suas áreas de pastagem usuais. Ele está muito longe de casa, em um lugar desconhecido.</w:t>
      </w:r>
    </w:p>
    <w:p>
      <w:pPr/>
      <w:r>
        <w:rPr>
          <w:lang w:val="pt_PT" w:bidi="pt_PT"/>
        </w:rPr>
      </w:r>
      <w:r>
        <w:rPr>
          <w:lang w:val="pt_PT" w:bidi="pt_PT"/>
        </w:rPr>
        <w:t>Moisés vem a uma montanha chamada Horebe. Essa provavelmente é a mesma montanha que mais tarde é chamada de Sinai. Horebe significa deserto ou desolação. Não sabemos o significado do nome Sinai. Não sabemos onde fica essa montanha. A história nos diz que essa é a montanha de Deus, o que provavelmente significa que as pessoas consideravam essa montanha sagrada ou santa. Nesse ponto da história, Moisés não sabe o significado dessa montanha, mas essa montanha se tornará o lugar onde Deus se encontra com Moisés.</w:t>
      </w:r>
    </w:p>
    <w:p>
      <w:pPr/>
      <w:r>
        <w:rPr>
          <w:lang w:val="pt_PT" w:bidi="pt_PT"/>
        </w:rPr>
      </w:r>
      <w:r>
        <w:rPr>
          <w:lang w:val="pt_PT" w:bidi="pt_PT"/>
        </w:rPr>
        <w:t xml:space="preserve">Parem aqui e, em grupo, olhem para uma imagem de uma </w:t>
      </w:r>
      <w:r>
        <w:rPr>
          <w:lang w:val="pt_PT" w:bidi="pt_PT"/>
        </w:rPr>
        <w:t>montanha</w:t>
      </w:r>
      <w:r>
        <w:rPr>
          <w:lang w:val="pt_PT" w:bidi="pt_PT"/>
        </w:rPr>
        <w:t>. Pause este áudio aqui.</w:t>
      </w:r>
    </w:p>
    <w:p>
      <w:pPr/>
      <w:r>
        <w:rPr>
          <w:lang w:val="pt_PT" w:bidi="pt_PT"/>
        </w:rPr>
      </w:r>
      <w:r>
        <w:rPr>
          <w:lang w:val="pt_PT" w:bidi="pt_PT"/>
        </w:rPr>
        <w:t>Moisés está na montanha de Deus quando o anjo de Yahweh aparece a Moisés. O Antigo Testamento muitas vezes fala sobre o "anjo de Yahweh". Esse anjo especial fala com tanta autoridade que é como se o próprio Deus estivesse falando. Essa passagem usa o anjo de Yahweh e Yahweh de forma intercambiável, e assim pode até mesmo ser que esse anjo seja o próprio Deus.</w:t>
      </w:r>
    </w:p>
    <w:p>
      <w:pPr/>
      <w:r>
        <w:rPr>
          <w:lang w:val="pt_PT" w:bidi="pt_PT"/>
        </w:rPr>
      </w:r>
      <w:r>
        <w:rPr>
          <w:lang w:val="pt_PT" w:bidi="pt_PT"/>
        </w:rPr>
        <w:t>Nessa história, o anjo de Yahweh assume a forma simbólica de uma chama de fogo. Uma chama de fogo muitas vezes é um símbolo da presença de Yahweh em todo o Antigo Testamento.</w:t>
      </w:r>
    </w:p>
    <w:p>
      <w:pPr/>
      <w:r>
        <w:rPr>
          <w:lang w:val="pt_PT" w:bidi="pt_PT"/>
        </w:rPr>
      </w:r>
      <w:r>
        <w:rPr>
          <w:lang w:val="pt_PT" w:bidi="pt_PT"/>
        </w:rPr>
        <w:t>A chama de fogo aparece no meio de uma sarça espinhosa, mas o fogo não queima a sarça. Moisés acha estranho que o fogo não esteja consumindo a sarça e muda de direção para se aproximar e dar uma olhada.</w:t>
      </w:r>
    </w:p>
    <w:p>
      <w:pPr/>
      <w:r>
        <w:rPr>
          <w:lang w:val="pt_PT" w:bidi="pt_PT"/>
        </w:rPr>
      </w:r>
      <w:r>
        <w:rPr>
          <w:lang w:val="pt_PT" w:bidi="pt_PT"/>
        </w:rPr>
        <w:t>Parem aqui e contem uma história sobre um incêndio que danificou ou destruiu algo. Prestem atenção especial às palavras e frases que vocês usam para descrever o que o fogo faz com as coisas em seu caminho. Pause este áudio aqui.</w:t>
      </w:r>
    </w:p>
    <w:p>
      <w:pPr/>
      <w:r>
        <w:rPr>
          <w:lang w:val="pt_PT" w:bidi="pt_PT"/>
        </w:rPr>
      </w:r>
      <w:r>
        <w:rPr>
          <w:lang w:val="pt_PT" w:bidi="pt_PT"/>
        </w:rPr>
        <w:t>Yahweh vê que Moisés se aproximou para olhar mais de perto, e chama Moisés. Moisés responde dizendo "eis-me aqui", que é uma resposta natural em hebraico, a língua de Moisés, para alguém cujo nome acabou de ser chamado.</w:t>
      </w:r>
    </w:p>
    <w:p>
      <w:pPr/>
      <w:r>
        <w:rPr>
          <w:lang w:val="pt_PT" w:bidi="pt_PT"/>
        </w:rPr>
      </w:r>
      <w:r>
        <w:rPr>
          <w:lang w:val="pt_PT" w:bidi="pt_PT"/>
        </w:rPr>
        <w:t>Parem aqui e se revezem chamando o nome de alguém no grupo. Prestem atenção especial às palavras e frases que vocês usam para responder quando seus nomes são chamados. Pause este áudio aqui.</w:t>
      </w:r>
    </w:p>
    <w:p>
      <w:pPr/>
      <w:r>
        <w:rPr>
          <w:lang w:val="pt_PT" w:bidi="pt_PT"/>
        </w:rPr>
      </w:r>
      <w:r>
        <w:rPr>
          <w:lang w:val="pt_PT" w:bidi="pt_PT"/>
        </w:rPr>
        <w:t>Deus diz a Moisés para não se aproximar. A frase "se aproximar" muitas vezes é usada no Antigo Testamento para se referir a vir à presença de Deus. Yahweh então instrui Moisés a remover suas sandálias. Sandálias são um tipo de calçado que é preso com tiras. Quando uma pessoa tira seus sapatos, isso pode ser um sinal de respeito.</w:t>
      </w:r>
    </w:p>
    <w:p>
      <w:pPr/>
      <w:r>
        <w:rPr>
          <w:lang w:val="pt_PT" w:bidi="pt_PT"/>
        </w:rPr>
      </w:r>
      <w:r>
        <w:rPr>
          <w:lang w:val="pt_PT" w:bidi="pt_PT"/>
        </w:rPr>
        <w:t xml:space="preserve">Parem aqui e, em grupo, olhem para uma imagem de </w:t>
      </w:r>
      <w:r>
        <w:rPr>
          <w:lang w:val="pt_PT" w:bidi="pt_PT"/>
        </w:rPr>
        <w:t>sandálias</w:t>
      </w:r>
      <w:r>
        <w:rPr>
          <w:lang w:val="pt_PT" w:bidi="pt_PT"/>
        </w:rPr>
        <w:t>. Pause este áudio aqui.</w:t>
      </w:r>
    </w:p>
    <w:p>
      <w:pPr/>
      <w:r>
        <w:rPr>
          <w:lang w:val="pt_PT" w:bidi="pt_PT"/>
        </w:rPr>
      </w:r>
      <w:r>
        <w:rPr>
          <w:lang w:val="pt_PT" w:bidi="pt_PT"/>
        </w:rPr>
        <w:t>Deus então diz a Moisés que o terreno em que ele está de pé é santo, o que significa que é separado para Deus. Ao dizer a Moisés para não se aproximar e instruir Moisés a tirar seus sapatos, Yahweh está mostrando a Moisés que as pessoas não podem chegar diretamente à presença de Yahweh. Yahweh é diferente dos seres humanos. Yahweh é santo, ou separado das pessoas, e a presença de Yahweh transforma o deserto em um lugar santo e separado.</w:t>
      </w:r>
    </w:p>
    <w:p>
      <w:pPr/>
      <w:r>
        <w:rPr>
          <w:lang w:val="pt_PT" w:bidi="pt_PT"/>
        </w:rPr>
      </w:r>
      <w:r>
        <w:rPr>
          <w:lang w:val="pt_PT" w:bidi="pt_PT"/>
        </w:rPr>
        <w:t>Deus agora diz a Moisés que ele é o Deus do pai de Moisés, e o Deus de seus antepassados: Abraão, Isaque e Jacó. Deus está dizendo a Moisés que ele é o mesmo Deus que os pais de Moisés e o restante dos israelitas adoravam no Egito.</w:t>
      </w:r>
    </w:p>
    <w:p>
      <w:pPr/>
      <w:r>
        <w:rPr>
          <w:lang w:val="pt_PT" w:bidi="pt_PT"/>
        </w:rPr>
      </w:r>
      <w:r>
        <w:rPr>
          <w:lang w:val="pt_PT" w:bidi="pt_PT"/>
        </w:rPr>
        <w:t>Moisés reage cobrindo o rosto de medo. As pessoas no tempo de Moisés acreditavam que aqueles que viam a Deus morreriam. Moisés provavelmente acreditava nisso também. A reação de Moisés mostra que Moisés entendeu verdadeiramente que esse era o mesmo grande Deus que seus antepassados haviam conhecido.</w:t>
      </w:r>
    </w:p>
    <w:p>
      <w:pPr/>
      <w:r>
        <w:rPr>
          <w:lang w:val="pt_PT" w:bidi="pt_PT"/>
        </w:rPr>
      </w:r>
      <w:r>
        <w:rPr>
          <w:lang w:val="pt_PT" w:bidi="pt_PT"/>
        </w:rPr>
        <w:t>Yahweh então diz a Moisés que ele viu que seu povo que está no Egito está sofrendo. Yahweh se refere aos israelitas como seu povo porque Yahweh os escolheu de todas as outras pessoas para que tivessem um relacionamento especial com ele. A frase "meu povo que está no Egito" sugere que todo o povo escolhido de Yahweh está no Egito, exceto Moisés.</w:t>
      </w:r>
    </w:p>
    <w:p>
      <w:pPr/>
      <w:r>
        <w:rPr>
          <w:lang w:val="pt_PT" w:bidi="pt_PT"/>
        </w:rPr>
      </w:r>
      <w:r>
        <w:rPr>
          <w:lang w:val="pt_PT" w:bidi="pt_PT"/>
        </w:rPr>
        <w:t>Yahweh diz que ele ouviu e prestou atenção aos clamores de seu povo. Os senhores de escravos egípcios estavam forçando os israelitas a realizar trabalho árduo em más condições. O povo estava clamando, ou gemendo pedindo ajuda, porque os egípcios os estavam tratando mal.</w:t>
      </w:r>
    </w:p>
    <w:p>
      <w:pPr/>
      <w:r>
        <w:rPr>
          <w:lang w:val="pt_PT" w:bidi="pt_PT"/>
        </w:rPr>
      </w:r>
      <w:r>
        <w:rPr>
          <w:lang w:val="pt_PT" w:bidi="pt_PT"/>
        </w:rPr>
        <w:t>Yahweh diz que ele veio para libertar ou resgatar seu povo dos egípcios. A língua original diz que Yahweh arrebatará seu povo dos egípcios. A forma como foi escrito faz parecer que o resgate envolverá alguma violência.</w:t>
      </w:r>
    </w:p>
    <w:p>
      <w:pPr/>
      <w:r>
        <w:rPr>
          <w:lang w:val="pt_PT" w:bidi="pt_PT"/>
        </w:rPr>
      </w:r>
      <w:r>
        <w:rPr>
          <w:lang w:val="pt_PT" w:bidi="pt_PT"/>
        </w:rPr>
        <w:t>Yahweh diz a Moisés que ele tirará seu povo do Egito para uma boa e grande terra que mana leite e mel. O leite é o líquido branco produzido pelas fêmeas para alimentar seus filhotes. O mel é um líquido doce e pegajoso feito pelas abelhas. "Uma terra que mana leite e mel" é uma maneira de dizer que a terra que Yahweh promete a seu povo será grande e boa para o cultivo. Yahweh diz a Moisés que seis grupos de pessoas vivem nessa terra: os cananeus, heteus, amorreus, ferezeus, heveus e jebuseus. Cada um desses grupos de pessoas provavelmente vivia em um lugar particular, e todas as suas terras individuais eram a terra que Yahweh prometeu aos israelitas. Yahweh havia prometido a Abrão que essa terra pertenceria aos descendentes de Abrão quando Yahweh tivesse feito a aliança com Abrão.</w:t>
      </w:r>
    </w:p>
    <w:p>
      <w:pPr/>
      <w:r>
        <w:rPr>
          <w:lang w:val="pt_PT" w:bidi="pt_PT"/>
        </w:rPr>
      </w:r>
      <w:r>
        <w:rPr>
          <w:lang w:val="pt_PT" w:bidi="pt_PT"/>
        </w:rPr>
        <w:t xml:space="preserve">Parem aqui e olhem para um mapa da </w:t>
      </w:r>
      <w:r>
        <w:rPr>
          <w:lang w:val="pt_PT" w:bidi="pt_PT"/>
        </w:rPr>
        <w:t>terra prometida</w:t>
      </w:r>
      <w:r>
        <w:rPr>
          <w:lang w:val="pt_PT" w:bidi="pt_PT"/>
        </w:rPr>
        <w:t>. Pause este áudio aqui.</w:t>
      </w:r>
    </w:p>
    <w:p>
      <w:pPr/>
      <w:r>
        <w:rPr>
          <w:lang w:val="pt_PT" w:bidi="pt_PT"/>
        </w:rPr>
      </w:r>
      <w:r>
        <w:rPr>
          <w:lang w:val="pt_PT" w:bidi="pt_PT"/>
        </w:rPr>
        <w:t>Yahweh repete que ele ouviu o clamor dos israelitas e viu que eles estão sofrendo. Yahweh então diz a Moisés: "Vá, agora", que às vezes é traduzido como "Venha" no sentido da expressão "venha logo!" Yahweh está chamando Moisés à ação. Yahweh diz a Moisés que ele está enviando Moisés ao Faraó, o rei do Egito, para que Moisés possa trazer o povo de Yahweh para fora do Egito. Yahweh diz a Moisés que ele, Moisés, será aquele que Yahweh usará para resgatar seu povo.</w:t>
      </w:r>
    </w:p>
    <w:p>
      <w:pPr/>
      <w:r>
        <w:rPr>
          <w:lang w:val="pt_PT" w:bidi="pt_PT"/>
        </w:rPr>
      </w:r>
      <w:r>
        <w:rPr>
          <w:lang w:val="pt_PT" w:bidi="pt_PT"/>
        </w:rPr>
        <w:t>Parem aqui e discutam esta pergunta em grupo: lembrem-se do que Moisés fez na história anterior, e por que Moisés teve que fugir para Midiã. Como vocês se sentem sobre Deus escolhendo usar Moisés para resgatar seu povo?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Moisés leva o rebanho de ovelhas e cabras de Jetro pelo deserto até a montanha de Deus.</w:t>
      </w:r>
    </w:p>
    <w:p>
      <w:pPr/>
      <w:r>
        <w:rPr>
          <w:lang w:val="pt_PT" w:bidi="pt_PT"/>
        </w:rPr>
      </w:r>
      <w:r>
        <w:rPr>
          <w:b/>
          <w:lang w:val="pt_PT" w:bidi="pt_PT"/>
        </w:rPr>
        <w:t>Na segunda cena:</w:t>
      </w:r>
      <w:r>
        <w:rPr>
          <w:lang w:val="pt_PT" w:bidi="pt_PT"/>
        </w:rPr>
        <w:t xml:space="preserve"> o anjo de Yahweh aparece a Moisés em um fogo no meio de uma sarça. Moisés olha para a sarça e vê que ela não está queimada. Moisés se aproxima para ver a sarça mais de perto.</w:t>
      </w:r>
    </w:p>
    <w:p>
      <w:pPr/>
      <w:r>
        <w:rPr>
          <w:lang w:val="pt_PT" w:bidi="pt_PT"/>
        </w:rPr>
      </w:r>
      <w:r>
        <w:rPr>
          <w:b/>
          <w:lang w:val="pt_PT" w:bidi="pt_PT"/>
        </w:rPr>
        <w:t>Na terceira cena:</w:t>
      </w:r>
      <w:r>
        <w:rPr>
          <w:lang w:val="pt_PT" w:bidi="pt_PT"/>
        </w:rPr>
        <w:t xml:space="preserve"> quando Yahweh vê que Moisés se afastou, Deus chama Moisés. Moisés responde dizendo "eis-me aqui". Deus diz a Moisés para não se aproximar e tirar suas sandálias, porque Moisés está de pé em terra santa. Deus diz a Moisés que ele é o Deus de seu pai, o Deus de Abraão, o Deus de Isaque e o Deus de Jacó. Moisés esconde seu rosto porque está com medo de olhar para Deus.</w:t>
      </w:r>
    </w:p>
    <w:p>
      <w:pPr/>
      <w:r>
        <w:rPr>
          <w:lang w:val="pt_PT" w:bidi="pt_PT"/>
        </w:rPr>
      </w:r>
      <w:r>
        <w:rPr>
          <w:b/>
          <w:lang w:val="pt_PT" w:bidi="pt_PT"/>
        </w:rPr>
        <w:t>Na quarta cena:</w:t>
      </w:r>
      <w:r>
        <w:rPr>
          <w:lang w:val="pt_PT" w:bidi="pt_PT"/>
        </w:rPr>
        <w:t xml:space="preserve"> Yahweh diz a Moisés que viu que seu povo está sofrendo e os ouviu clamar por causa de seus feitores. Yahweh diz que conhece o sofrimento de seu povo, e Yahweh desceu para resgatar seu povo dos egípcios e trazê-los para sua própria terra, que será espaçosa e boa para produzir colheitas. Yahweh diz a Moisés que a terra manará leite e mel. Yahweh diz que é a terra onde os cananeus, heteus, amorreus, ferezeus, heveus e jebuseus vivem atualmente.</w:t>
      </w:r>
    </w:p>
    <w:p>
      <w:pPr/>
      <w:r>
        <w:rPr>
          <w:lang w:val="pt_PT" w:bidi="pt_PT"/>
        </w:rPr>
      </w:r>
      <w:r>
        <w:rPr>
          <w:lang w:val="pt_PT" w:bidi="pt_PT"/>
        </w:rPr>
        <w:t>Yahweh diz que ouviu o clamor de seu povo e diz que viu que os egípcios tratam seu povo com rigor. Yahweh diz que enviará Moisés ao Faraó para que Moisés possa tirar o povo de Yahweh do Egito.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A história começa com um marcador de abertura como "Um dia, Moisés estava cuidando dos rebanhos", ou "Agora, Moisés estava cuidando dos rebanhos". Este marcador indica que esta é uma nova história e que se trata de uma cena distinta da história anterior. A passagem não diz quanto tempo passou desde que Moisés se casou, mas por outras passagens sabemos que isso ocorre vários anos depois.</w:t>
      </w:r>
    </w:p>
    <w:p>
      <w:pPr/>
      <w:r>
        <w:rPr>
          <w:lang w:val="pt_PT" w:bidi="pt_PT"/>
        </w:rPr>
      </w:r>
      <w:r>
        <w:rPr>
          <w:lang w:val="pt_PT" w:bidi="pt_PT"/>
        </w:rPr>
        <w:t>Parem aqui e discutam esta pergunta em grupo: cada pessoa deve contar uma história curta sobre alguém que fez uma viagem. O restante do grupo deve prestar atenção às palavras usadas no início de cada história. Pause este áudio aqui.</w:t>
      </w:r>
    </w:p>
    <w:p>
      <w:pPr/>
      <w:r>
        <w:rPr>
          <w:lang w:val="pt_PT" w:bidi="pt_PT"/>
        </w:rPr>
      </w:r>
      <w:r>
        <w:rPr>
          <w:lang w:val="pt_PT" w:bidi="pt_PT"/>
        </w:rPr>
        <w:t>Na primeira cena, Moisés está cuidando das ovelhas e cabras de Jetro. Moisés leva o rebanho pelo deserto, além dos lugares de pastagem usuais, até que ele chegue à montanha de Deus. O texto não deixa claro se ele liderou os rebanhos pela frente, ou se os conduziu por trás.</w:t>
      </w:r>
    </w:p>
    <w:p>
      <w:pPr/>
      <w:r>
        <w:rPr>
          <w:lang w:val="pt_PT" w:bidi="pt_PT"/>
        </w:rPr>
      </w:r>
      <w:r>
        <w:rPr>
          <w:lang w:val="pt_PT" w:bidi="pt_PT"/>
        </w:rPr>
        <w:t>Um deserto é um lugar onde ninguém vive e muito pouco pode ser cultivado. O deserto onde Moisés estava provavelmente teria sido seco e rochoso.</w:t>
      </w:r>
    </w:p>
    <w:p>
      <w:pPr/>
      <w:r>
        <w:rPr>
          <w:lang w:val="pt_PT" w:bidi="pt_PT"/>
        </w:rPr>
      </w:r>
      <w:r>
        <w:rPr>
          <w:lang w:val="pt_PT" w:bidi="pt_PT"/>
        </w:rPr>
        <w:t xml:space="preserve">Parem aqui e, em grupo, olhem para uma imagem de um </w:t>
      </w:r>
      <w:r>
        <w:rPr>
          <w:lang w:val="pt_PT" w:bidi="pt_PT"/>
        </w:rPr>
        <w:t>deserto</w:t>
      </w:r>
      <w:r>
        <w:rPr>
          <w:lang w:val="pt_PT" w:bidi="pt_PT"/>
        </w:rPr>
        <w:t>. Pause este áudio aqui.</w:t>
      </w:r>
    </w:p>
    <w:p>
      <w:pPr/>
      <w:r>
        <w:rPr>
          <w:lang w:val="pt_PT" w:bidi="pt_PT"/>
        </w:rPr>
      </w:r>
      <w:r>
        <w:rPr>
          <w:lang w:val="pt_PT" w:bidi="pt_PT"/>
        </w:rPr>
        <w:t>Na segunda cena, Moisés está na montanha e o anjo de Yahweh aparece como uma chama de fogo no meio de uma sarça. Não sabemos exatamente em que tipo de sarça o anjo de Yahweh apareceu, mas provavelmente era algum tipo de sarça espinhosa. Arbustos espinhosos possuem muitos espigões afiados em seus galhos, que são chamados de espinhos.</w:t>
      </w:r>
    </w:p>
    <w:p>
      <w:pPr/>
      <w:r>
        <w:rPr>
          <w:lang w:val="pt_PT" w:bidi="pt_PT"/>
        </w:rPr>
      </w:r>
      <w:r>
        <w:rPr>
          <w:lang w:val="pt_PT" w:bidi="pt_PT"/>
        </w:rPr>
        <w:t xml:space="preserve">Parem aqui e, em grupo, olhem para uma imagem de um exemplo de uma </w:t>
      </w:r>
      <w:r>
        <w:rPr>
          <w:lang w:val="pt_PT" w:bidi="pt_PT"/>
        </w:rPr>
        <w:t>sarça espinhosa</w:t>
      </w:r>
      <w:r>
        <w:rPr>
          <w:lang w:val="pt_PT" w:bidi="pt_PT"/>
        </w:rPr>
        <w:t>. Discutam sobre quais arbustos espinhosos vocês estão familiarizados em sua cultura. Pause este áudio aqui.</w:t>
      </w:r>
    </w:p>
    <w:p>
      <w:pPr/>
      <w:r>
        <w:rPr>
          <w:lang w:val="pt_PT" w:bidi="pt_PT"/>
        </w:rPr>
      </w:r>
      <w:r>
        <w:rPr>
          <w:lang w:val="pt_PT" w:bidi="pt_PT"/>
        </w:rPr>
        <w:t>Moisés nota o fogo e muda de direção para ir ver mais de perto.</w:t>
      </w:r>
    </w:p>
    <w:p>
      <w:pPr/>
      <w:r>
        <w:rPr>
          <w:lang w:val="pt_PT" w:bidi="pt_PT"/>
        </w:rPr>
      </w:r>
      <w:r>
        <w:rPr>
          <w:lang w:val="pt_PT" w:bidi="pt_PT"/>
        </w:rPr>
        <w:t>Na terceira cena, Yahweh chama Moisés do meio da sarça. Yahweh chama "Moisés, Moisés", repetindo o nome de Moisés para comunicar a urgência a Moisés. Moisés responde dizendo "eis-me aqui". Deus diz a Moisés para não se aproximar mais e tirar suas sandálias.</w:t>
      </w:r>
    </w:p>
    <w:p>
      <w:pPr/>
      <w:r>
        <w:rPr>
          <w:lang w:val="pt_PT" w:bidi="pt_PT"/>
        </w:rPr>
      </w:r>
      <w:r>
        <w:rPr>
          <w:lang w:val="pt_PT" w:bidi="pt_PT"/>
        </w:rPr>
        <w:t>Agora a linguagem da história mostra uma pausa enquanto Deus espera que Moisés tire suas sandálias.</w:t>
      </w:r>
    </w:p>
    <w:p>
      <w:pPr/>
      <w:r>
        <w:rPr>
          <w:lang w:val="pt_PT" w:bidi="pt_PT"/>
        </w:rPr>
      </w:r>
      <w:r>
        <w:rPr>
          <w:lang w:val="pt_PT" w:bidi="pt_PT"/>
        </w:rPr>
        <w:t>Parem aqui e discutam em grupo: quando vocês estão contando uma história, como vocês mostram uma pausa na ação? Pause este áudio aqui.</w:t>
      </w:r>
    </w:p>
    <w:p>
      <w:pPr/>
      <w:r>
        <w:rPr>
          <w:lang w:val="pt_PT" w:bidi="pt_PT"/>
        </w:rPr>
      </w:r>
      <w:r>
        <w:rPr>
          <w:lang w:val="pt_PT" w:bidi="pt_PT"/>
        </w:rPr>
        <w:t>Deus agora diz a Moisés que ele é o Deus do pai de Moisés, e o Deus de seus antepassados. Moisés cobre seu rosto de medo. Não sabemos se Moisés usou as mãos ou as roupas para cobrir o rosto.</w:t>
      </w:r>
    </w:p>
    <w:p>
      <w:pPr/>
      <w:r>
        <w:rPr>
          <w:lang w:val="pt_PT" w:bidi="pt_PT"/>
        </w:rPr>
      </w:r>
      <w:r>
        <w:rPr>
          <w:lang w:val="pt_PT" w:bidi="pt_PT"/>
        </w:rPr>
        <w:t>Então Yahweh declara que ele viu o sofrimento de seu povo. Yahweh enfatiza sua compaixão por seu povo dizendo "Observei cuidadosamente a miséria do meu povo".</w:t>
      </w:r>
    </w:p>
    <w:p>
      <w:pPr/>
      <w:r>
        <w:rPr>
          <w:lang w:val="pt_PT" w:bidi="pt_PT"/>
        </w:rPr>
      </w:r>
      <w:r>
        <w:rPr>
          <w:lang w:val="pt_PT" w:bidi="pt_PT"/>
        </w:rPr>
        <w:t>Yahweh diz que ele desceu para resgatar seu povo. O texto não nos diz de onde Yahweh desceu. Yahweh então diz que ele fará seu povo subir do Egito para a terra prometida. A frase "fazer subir" provavelmente significa literalmente levar o povo das terras baixas do Egito para as montanhas da terra prometida.</w:t>
      </w:r>
    </w:p>
    <w:p>
      <w:pPr/>
      <w:r>
        <w:rPr>
          <w:lang w:val="pt_PT" w:bidi="pt_PT"/>
        </w:rPr>
      </w:r>
      <w:r>
        <w:rPr>
          <w:lang w:val="pt_PT" w:bidi="pt_PT"/>
        </w:rPr>
        <w:t>Deus dá a Moisés uma lista de 6 grupos de pessoas que naquela época viviam na terra.</w:t>
      </w:r>
    </w:p>
    <w:p>
      <w:pPr/>
      <w:r>
        <w:rPr>
          <w:lang w:val="pt_PT" w:bidi="pt_PT"/>
        </w:rPr>
      </w:r>
      <w:r>
        <w:rPr>
          <w:lang w:val="pt_PT" w:bidi="pt_PT"/>
        </w:rPr>
        <w:t>Parem aqui e discutam em grupo: contem uma história na qual vocês listem grupos de pessoas ou coisas. Prestem atenção a como vocês os listam, em que ordem e como vocês apresentam a lista. Pause este áudio aqui.</w:t>
      </w:r>
    </w:p>
    <w:p>
      <w:pPr/>
      <w:r>
        <w:rPr>
          <w:lang w:val="pt_PT" w:bidi="pt_PT"/>
        </w:rPr>
      </w:r>
      <w:r>
        <w:rPr>
          <w:lang w:val="pt_PT" w:bidi="pt_PT"/>
        </w:rPr>
        <w:t>A frase "e agora, eis aqui" dá ênfase ao que se segue. Yahweh repete que o clamor dos israelitas chegou a ele, e que Yahweh viu a maneira como os egípcios tratam cruelmente os israelitas. Essa repetição enfatiza que Yahweh ouviu o clamor por ajuda de seu povo.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Moisés no deserto, conduzindo o rebanho de Jetro pelo deserto até chegar a Horebe, a montanha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"Tive que percorrer um longo caminho para encontrar terra para os rebanhos pastarem", ou "Onde encontrarei água para as ovelhas hoje?" ou "Uau, olhe para aquela montanha!" ou "Gostaria de poder ir para casa, para junto da minha família no Egito."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o anjo de Yahweh aparecendo a Moisés no fogo. O fogo está no meio de um arbusto. Moisés olha para a sarça e vê que ela não está queimada. Moisés diz: "Vou me virar para me aproximar e ver esta coisa incrível, para ver por que a sarça não é queimada."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"Isso é muito estranho, eu me pergunto por que a sarça não se queima completamente?" ou "Nunca vi isso antes, devo me aproximar para ver o que está acontecendo".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vê que Moisés se virou, e Deus diz "Moisés, Moisés". Moisés responde dizendo "Eis-me aqui".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"Quem está falando comigo de dentro do fogo?" ou "Estou com medo, como ele sabe meu nome?"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diz a Moisés "Não se aproxime. Tire suas sandálias, porque você está de pé em terra santa. Deus então diz a Moisés "Eu sou o Deus de seu pai, o Deus de Abraão, o Deus de Isaque e o Deus de Jacó". Encenem Moisés escondendo seu rosto, porque ele está com medo de olhar para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"Por que Deus está falando comigo? Não sou nada especial", ou "Deus sabe que matei aquele egípcio? Ele me punirá?”. ou "Este pode realmente ser o mesmo Deus que falou com meus antepassados?" ou "Se eu olhar para Deus, acho que posso morrer".</w:t>
      </w:r>
    </w:p>
    <w:p>
      <w:pPr>
        <w:pStyle w:val="ListBullet"/>
        <w:spacing w:line="240" w:lineRule="auto"/>
        <w:ind w:left="720"/>
      </w:pPr>
      <w:r>
        <w:rPr>
          <w:lang w:val="pt_PT" w:bidi="pt_PT"/>
        </w:rPr>
      </w:r>
      <w:r>
        <w:rPr>
          <w:lang w:val="pt_PT" w:bidi="pt_PT"/>
        </w:rPr>
        <w:t>Agora pergunte à pessoa que interpreta Yahweh: “O que você está sentindo ou pensando?”. A pessoa pode responder coisas como: "Estou feliz por Moisés ter me respondido", ou "Quero que Moisés saiba quem Eu sou para que ele confie em mim", ou "Quero que Moisés saiba que eu sou o Deus que fez uma aliança com seu antepassado, Abrão".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"Vi o sofrimento de meu povo no Egito. Tenho ouvido os clamores deles por causa de seus cruéis feitores. Sei que meu povo está sofrendo".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triste por meu povo estar sendo mal tratado", ou "Estou irado pelos egípcios estarem fazendo meu povo sofrer".</w:t>
      </w:r>
    </w:p>
    <w:p>
      <w:pPr>
        <w:pStyle w:val="ListBullet"/>
        <w:spacing w:line="240" w:lineRule="auto"/>
        <w:ind w:left="720"/>
      </w:pPr>
      <w:r>
        <w:rPr>
          <w:lang w:val="pt_PT" w:bidi="pt_PT"/>
        </w:rPr>
      </w:r>
      <w:r>
        <w:rPr>
          <w:lang w:val="pt_PT" w:bidi="pt_PT"/>
        </w:rPr>
        <w:t>Agora pergunte à pessoa que interpreta Moisés: “O que você está sentindo ou pensando?”. A pessoa pode responder coisas como: "Estou surpreso por Deus ter visto meu povo sofrendo", ou "Estou satisfeito por Deus ter visto como os egípcios nos tratam. Talvez ele faça algo sobre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dizendo a Moisés: "Desci para resgatar meu povo dos egípcios e levá-los para sua própria terra, que será espaçosa e boa para produzir colheitas. Essa terra manará leite e mel. É a terra onde os cananeus, heteus, amorreus, ferezeus, heveus e jebuseus vivem".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aliviado por Deus resgatar meu povo dos terríveis egípcios. Espero que ele os resgate em breve", ou "Espero que Deus trate muito duramente os egípcios. Eles foram tão duros conosco", ou "Estou animado por ver a terra que Deus prometeu. Soa incrível".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"Ouvi o clamor de meu povo e vi que os egípcios tratam meu povo duramente. Agora você deve ir, porque estou enviando você ao Faraó. Você deve tirar meu povo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aterrorizado. Por que Deus está me enviando ao Faraó?”. ou "Deve haver outra pessoa que Deus possa enviar. Não posso ir ao Faraó!" ou "Os israelitas não quiseram ouvir quando eu tentei ajudá-los antes. Por que eles me ouviriam agora? Deus está pedindo à pessoa errada que lidere seu povo".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3.1–10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passagem usa dois nomes diferentes para Deus, o nome pessoal </w:t>
      </w:r>
      <w:r>
        <w:rPr>
          <w:b/>
          <w:lang w:val="pt_PT" w:bidi="pt_PT"/>
        </w:rPr>
        <w:t>Yahweh</w:t>
      </w:r>
      <w:r>
        <w:rPr>
          <w:lang w:val="pt_PT" w:bidi="pt_PT"/>
        </w:rPr>
        <w:t xml:space="preserve"> e um nome mais geral </w:t>
      </w:r>
      <w:r>
        <w:rPr>
          <w:b/>
          <w:lang w:val="pt_PT" w:bidi="pt_PT"/>
        </w:rPr>
        <w:t>Deus</w:t>
      </w:r>
      <w:r>
        <w:rPr>
          <w:lang w:val="pt_PT" w:bidi="pt_PT"/>
        </w:rPr>
        <w:t xml:space="preserve">. Vocês se lembrarão de que Yahweh é o nome próprio para o Deus dos </w:t>
      </w:r>
      <w:r>
        <w:rPr>
          <w:lang w:val="pt_PT" w:bidi="pt_PT"/>
        </w:rPr>
        <w:t>judeus</w:t>
      </w:r>
      <w:r>
        <w:rPr>
          <w:lang w:val="pt_PT" w:bidi="pt_PT"/>
        </w:rPr>
        <w:t xml:space="preserve">. A maioria das traduções em inglês usa a palavra </w:t>
      </w:r>
      <w:r>
        <w:rPr>
          <w:b/>
          <w:lang w:val="pt_PT" w:bidi="pt_PT"/>
        </w:rPr>
        <w:t>Senhor</w:t>
      </w:r>
      <w:r>
        <w:rPr>
          <w:lang w:val="pt_PT" w:bidi="pt_PT"/>
        </w:rPr>
        <w:t xml:space="preserve">, que significa o mestre supremo sobre tudo. O nome “Deus” significa ser divino ou supremo. </w:t>
      </w:r>
      <w:r>
        <w:rPr>
          <w:lang w:val="pt_PT" w:bidi="pt_PT"/>
        </w:rPr>
        <w:t>Senhor</w:t>
      </w:r>
      <w:r>
        <w:rPr>
          <w:lang w:val="pt_PT" w:bidi="pt_PT"/>
        </w:rPr>
        <w:t xml:space="preserve"> e </w:t>
      </w:r>
      <w:r>
        <w:rPr>
          <w:lang w:val="pt_PT" w:bidi="pt_PT"/>
        </w:rPr>
        <w:t>Deus</w:t>
      </w:r>
      <w:r>
        <w:rPr>
          <w:lang w:val="pt_PT" w:bidi="pt_PT"/>
        </w:rPr>
        <w:t xml:space="preserve"> se referem ao mesmo ser divino ou supremo.</w:t>
      </w:r>
    </w:p>
    <w:p>
      <w:pPr/>
      <w:r>
        <w:rPr>
          <w:lang w:val="pt_PT" w:bidi="pt_PT"/>
        </w:rPr>
      </w:r>
      <w:r>
        <w:rPr>
          <w:lang w:val="pt_PT" w:bidi="pt_PT"/>
        </w:rPr>
        <w:t xml:space="preserve">Parem aqui e discutam em grupo que palavra ou frase vocês usarão para </w:t>
      </w:r>
      <w:r>
        <w:rPr>
          <w:b/>
          <w:lang w:val="pt_PT" w:bidi="pt_PT"/>
        </w:rPr>
        <w:t>Yahweh</w:t>
      </w:r>
      <w:r>
        <w:rPr>
          <w:lang w:val="pt_PT" w:bidi="pt_PT"/>
        </w:rPr>
        <w:t xml:space="preserve">. Procure </w:t>
      </w:r>
      <w:r>
        <w:rPr>
          <w:lang w:val="pt_PT" w:bidi="pt_PT"/>
        </w:rPr>
        <w:t>Yahweh</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Moisés está cuidando dos rebanhos que pertencem a seu sogro, Jetro. </w:t>
      </w:r>
      <w:r>
        <w:rPr>
          <w:b/>
          <w:lang w:val="pt_PT" w:bidi="pt_PT"/>
        </w:rPr>
        <w:t>Sogro</w:t>
      </w:r>
      <w:r>
        <w:rPr>
          <w:lang w:val="pt_PT" w:bidi="pt_PT"/>
        </w:rPr>
        <w:t xml:space="preserve"> é um termo que significa o pai da esposa dele. Se seu idioma tiver uma palavra para o pai de sua esposa, então vocês podem usar essa palavra. Se seu idioma não tiver uma palavra específica, vocês podem descrever Jetro como o pai da esposa de Moisés.</w:t>
      </w:r>
    </w:p>
    <w:p>
      <w:pPr/>
      <w:r>
        <w:rPr>
          <w:lang w:val="pt_PT" w:bidi="pt_PT"/>
        </w:rPr>
      </w:r>
      <w:r>
        <w:rPr>
          <w:b/>
          <w:lang w:val="pt_PT" w:bidi="pt_PT"/>
        </w:rPr>
        <w:t>Rebanhos</w:t>
      </w:r>
      <w:r>
        <w:rPr>
          <w:lang w:val="pt_PT" w:bidi="pt_PT"/>
        </w:rPr>
        <w:t xml:space="preserve"> são grupos de ovelhas e cabras que pertenciam à mesma pessoa. Usem a mesma palavra ou frase para rebanhos que vocês usaram na passagem anterior.</w:t>
      </w:r>
    </w:p>
    <w:p>
      <w:pPr/>
      <w:r>
        <w:rPr>
          <w:lang w:val="pt_PT" w:bidi="pt_PT"/>
        </w:rPr>
      </w:r>
      <w:r>
        <w:rPr>
          <w:lang w:val="pt_PT" w:bidi="pt_PT"/>
        </w:rPr>
        <w:t xml:space="preserve">Jetro era um sacerdote em Midiã. Os </w:t>
      </w:r>
      <w:r>
        <w:rPr>
          <w:b/>
          <w:lang w:val="pt_PT" w:bidi="pt_PT"/>
        </w:rPr>
        <w:t>sacerdotes</w:t>
      </w:r>
      <w:r>
        <w:rPr>
          <w:lang w:val="pt_PT" w:bidi="pt_PT"/>
        </w:rPr>
        <w:t xml:space="preserve"> eram pessoas que representavam um deus ao povo. Jetro teria representado o deus dos midianitas junto ao povo de Midiã. Usem a mesma palavra ou frase para um sacerdote em Midiã que vocês usaram na passagem anterior. Para mais informações sobre </w:t>
      </w:r>
      <w:r>
        <w:rPr>
          <w:lang w:val="pt_PT" w:bidi="pt_PT"/>
        </w:rPr>
        <w:t>sacerdotes</w:t>
      </w:r>
      <w:r>
        <w:rPr>
          <w:lang w:val="pt_PT" w:bidi="pt_PT"/>
        </w:rPr>
        <w:t>, consulte o Glossário Mestre.</w:t>
      </w:r>
    </w:p>
    <w:p>
      <w:pPr/>
      <w:r>
        <w:rPr>
          <w:lang w:val="pt_PT" w:bidi="pt_PT"/>
        </w:rPr>
      </w:r>
      <w:r>
        <w:rPr>
          <w:lang w:val="pt_PT" w:bidi="pt_PT"/>
        </w:rPr>
        <w:t xml:space="preserve">Moisés leva os animais para muito longe no deserto. Um </w:t>
      </w:r>
      <w:r>
        <w:rPr>
          <w:b/>
          <w:lang w:val="pt_PT" w:bidi="pt_PT"/>
        </w:rPr>
        <w:t>deserto</w:t>
      </w:r>
      <w:r>
        <w:rPr>
          <w:lang w:val="pt_PT" w:bidi="pt_PT"/>
        </w:rPr>
        <w:t xml:space="preserve"> é um lugar selvagem, onde ninguém vive e ninguém cultivou a terra. As pessoas que viviam em cidades e aldeias levavam seus animais para o deserto para encontrar comida para os animais. O deserto onde Moisés estava teria sido seco e rochoso.</w:t>
      </w:r>
    </w:p>
    <w:p>
      <w:pPr/>
      <w:r>
        <w:rPr>
          <w:lang w:val="pt_PT" w:bidi="pt_PT"/>
        </w:rPr>
      </w:r>
      <w:r>
        <w:rPr>
          <w:lang w:val="pt_PT" w:bidi="pt_PT"/>
        </w:rPr>
        <w:t xml:space="preserve">Parem aqui e discutam em grupo que palavra ou frase vocês usarão para </w:t>
      </w:r>
      <w:r>
        <w:rPr>
          <w:b/>
          <w:lang w:val="pt_PT" w:bidi="pt_PT"/>
        </w:rPr>
        <w:t>deserto</w:t>
      </w:r>
      <w:r>
        <w:rPr>
          <w:lang w:val="pt_PT" w:bidi="pt_PT"/>
        </w:rPr>
        <w:t xml:space="preserve">. Procurem </w:t>
      </w:r>
      <w:r>
        <w:rPr>
          <w:lang w:val="pt_PT" w:bidi="pt_PT"/>
        </w:rPr>
        <w:t>deserto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Moisés vem a uma montanha chamada Horebe. Uma </w:t>
      </w:r>
      <w:r>
        <w:rPr>
          <w:b/>
          <w:lang w:val="pt_PT" w:bidi="pt_PT"/>
        </w:rPr>
        <w:t>montanha</w:t>
      </w:r>
      <w:r>
        <w:rPr>
          <w:lang w:val="pt_PT" w:bidi="pt_PT"/>
        </w:rPr>
        <w:t xml:space="preserve"> é uma área de terra muito alta. As montanhas geralmente têm encostas íngremes que se juntam em um ponto alto. Se seu idioma não tiver uma palavra para montanha, vocês podem descrevê-la como uma área de terra alta.</w:t>
      </w:r>
    </w:p>
    <w:p>
      <w:pPr/>
      <w:r>
        <w:rPr>
          <w:lang w:val="pt_PT" w:bidi="pt_PT"/>
        </w:rPr>
      </w:r>
      <w:r>
        <w:rPr>
          <w:lang w:val="pt_PT" w:bidi="pt_PT"/>
        </w:rPr>
        <w:t xml:space="preserve">Parem aqui e, em grupo, olhem para uma imagem de uma </w:t>
      </w:r>
      <w:r>
        <w:rPr>
          <w:lang w:val="pt_PT" w:bidi="pt_PT"/>
        </w:rPr>
        <w:t>montanha</w:t>
      </w:r>
      <w:r>
        <w:rPr>
          <w:lang w:val="pt_PT" w:bidi="pt_PT"/>
        </w:rPr>
        <w:t>. Pause este áudio aqui.</w:t>
      </w:r>
    </w:p>
    <w:p>
      <w:pPr/>
      <w:r>
        <w:rPr>
          <w:lang w:val="pt_PT" w:bidi="pt_PT"/>
        </w:rPr>
      </w:r>
      <w:r>
        <w:rPr>
          <w:lang w:val="pt_PT" w:bidi="pt_PT"/>
        </w:rPr>
        <w:t xml:space="preserve">O </w:t>
      </w:r>
      <w:r>
        <w:rPr>
          <w:b/>
          <w:lang w:val="pt_PT" w:bidi="pt_PT"/>
        </w:rPr>
        <w:t>anjo de Yahweh</w:t>
      </w:r>
      <w:r>
        <w:rPr>
          <w:lang w:val="pt_PT" w:bidi="pt_PT"/>
        </w:rPr>
        <w:t xml:space="preserve"> aparece a Moisés. Um </w:t>
      </w:r>
      <w:r>
        <w:rPr>
          <w:b/>
          <w:lang w:val="pt_PT" w:bidi="pt_PT"/>
        </w:rPr>
        <w:t>anjo</w:t>
      </w:r>
      <w:r>
        <w:rPr>
          <w:lang w:val="pt_PT" w:bidi="pt_PT"/>
        </w:rPr>
        <w:t xml:space="preserve"> é um ser sobrenatural e espiritual. O Antigo Testamento muitas vezes fala sobre o "anjo de Yahweh". Esse anjo especial fala com tanta </w:t>
      </w:r>
      <w:r>
        <w:rPr>
          <w:lang w:val="pt_PT" w:bidi="pt_PT"/>
        </w:rPr>
        <w:t>autoridade</w:t>
      </w:r>
      <w:r>
        <w:rPr>
          <w:lang w:val="pt_PT" w:bidi="pt_PT"/>
        </w:rPr>
        <w:t xml:space="preserve"> que é como se o próprio Deus estivesse falando. Pode até mesmo ser que esse anjo seja o próprio Deus.</w:t>
      </w:r>
    </w:p>
    <w:p>
      <w:pPr/>
      <w:r>
        <w:rPr>
          <w:lang w:val="pt_PT" w:bidi="pt_PT"/>
        </w:rPr>
      </w:r>
      <w:r>
        <w:rPr>
          <w:lang w:val="pt_PT" w:bidi="pt_PT"/>
        </w:rPr>
        <w:t xml:space="preserve">Parem aqui e discutam em grupo qual palavra ou frase vocês usarão para </w:t>
      </w:r>
      <w:r>
        <w:rPr>
          <w:b/>
          <w:lang w:val="pt_PT" w:bidi="pt_PT"/>
        </w:rPr>
        <w:t>anjo de Yahweh</w:t>
      </w:r>
      <w:r>
        <w:rPr>
          <w:lang w:val="pt_PT" w:bidi="pt_PT"/>
        </w:rPr>
        <w:t xml:space="preserve">. Procurem </w:t>
      </w:r>
      <w:r>
        <w:rPr>
          <w:lang w:val="pt_PT" w:bidi="pt_PT"/>
        </w:rPr>
        <w:t>anjo</w:t>
      </w:r>
      <w:r>
        <w:rPr>
          <w:lang w:val="pt_PT" w:bidi="pt_PT"/>
        </w:rPr>
        <w:t xml:space="preserve"> e anjo de Yahweh ou </w:t>
      </w:r>
      <w:r>
        <w:rPr>
          <w:lang w:val="pt_PT" w:bidi="pt_PT"/>
        </w:rPr>
        <w:t>anjo do Senhor</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Yahweh instrui Moisés a remover suas sandálias. </w:t>
      </w:r>
      <w:r>
        <w:rPr>
          <w:b/>
          <w:lang w:val="pt_PT" w:bidi="pt_PT"/>
        </w:rPr>
        <w:t>Sandálias</w:t>
      </w:r>
      <w:r>
        <w:rPr>
          <w:lang w:val="pt_PT" w:bidi="pt_PT"/>
        </w:rPr>
        <w:t xml:space="preserve"> são um tipo de calçado que se prende com tiras. Se seu idioma não tiver uma palavra para um tipo de sapato amarrado com tiras, vocês podem usar um termo geral para sapatos.</w:t>
      </w:r>
    </w:p>
    <w:p>
      <w:pPr/>
      <w:r>
        <w:rPr>
          <w:lang w:val="pt_PT" w:bidi="pt_PT"/>
        </w:rPr>
      </w:r>
      <w:r>
        <w:rPr>
          <w:lang w:val="pt_PT" w:bidi="pt_PT"/>
        </w:rPr>
        <w:t xml:space="preserve">Deus diz a Moisés que o solo em que ele está é </w:t>
      </w:r>
      <w:r>
        <w:rPr>
          <w:b/>
          <w:lang w:val="pt_PT" w:bidi="pt_PT"/>
        </w:rPr>
        <w:t>santo</w:t>
      </w:r>
      <w:r>
        <w:rPr>
          <w:lang w:val="pt_PT" w:bidi="pt_PT"/>
        </w:rPr>
        <w:t xml:space="preserve">, o que significa que é separado para um propósito especial para Deus. Quando santo se refere ao próprio Deus, significa que ele é distinto da sua criação, e que ele é moralmente perfeito. Refere-se à sua majestade e poder. </w:t>
      </w:r>
    </w:p>
    <w:p>
      <w:pPr/>
      <w:r>
        <w:rPr>
          <w:lang w:val="pt_PT" w:bidi="pt_PT"/>
        </w:rPr>
      </w:r>
      <w:r>
        <w:rPr>
          <w:lang w:val="pt_PT" w:bidi="pt_PT"/>
        </w:rPr>
        <w:t xml:space="preserve">Parem aqui e discutam em grupo qual palavra ou frase vocês usarão para </w:t>
      </w:r>
      <w:r>
        <w:rPr>
          <w:b/>
          <w:lang w:val="pt_PT" w:bidi="pt_PT"/>
        </w:rPr>
        <w:t>santo</w:t>
      </w:r>
      <w:r>
        <w:rPr>
          <w:lang w:val="pt_PT" w:bidi="pt_PT"/>
        </w:rPr>
        <w:t xml:space="preserve">. Procure o termo </w:t>
      </w:r>
      <w:r>
        <w:rPr>
          <w:lang w:val="pt_PT" w:bidi="pt_PT"/>
        </w:rPr>
        <w:t>santo</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Yahweh diz a Moisés que ele está enviando Moisés ao </w:t>
      </w:r>
      <w:r>
        <w:rPr>
          <w:b/>
          <w:lang w:val="pt_PT" w:bidi="pt_PT"/>
        </w:rPr>
        <w:t>Faraó</w:t>
      </w:r>
      <w:r>
        <w:rPr>
          <w:lang w:val="pt_PT" w:bidi="pt_PT"/>
        </w:rPr>
        <w:t xml:space="preserve">, o </w:t>
      </w:r>
      <w:r>
        <w:rPr>
          <w:lang w:val="pt_PT" w:bidi="pt_PT"/>
        </w:rPr>
        <w:t>rei</w:t>
      </w:r>
      <w:r>
        <w:rPr>
          <w:lang w:val="pt_PT" w:bidi="pt_PT"/>
        </w:rPr>
        <w:t xml:space="preserve"> do Egito. Usem a mesma palavra ou frase para Faraó que vocês usaram em passagens anteriores. Para mais informações sobre </w:t>
      </w:r>
      <w:r>
        <w:rPr>
          <w:lang w:val="pt_PT" w:bidi="pt_PT"/>
        </w:rPr>
        <w:t>Faraó</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3:11–22</w:t>
      </w:r>
      <w:r>
        <w:rPr>
          <w:lang w:val="pt_PT" w:bidi="pt_PT"/>
        </w:rPr>
      </w:r>
    </w:p>
    <w:p>
      <w:pPr>
        <w:pStyle w:val="Heading3"/>
      </w:pPr>
      <w:r>
        <w:rPr>
          <w:lang w:val="pt_PT" w:bidi="pt_PT"/>
        </w:rPr>
        <w:t>Ouvir e Sentir</w:t>
      </w:r>
    </w:p>
    <w:p>
      <w:pPr/>
      <w:r>
        <w:rPr>
          <w:lang w:val="pt_PT" w:bidi="pt_PT"/>
        </w:rPr>
      </w:r>
      <w:r>
        <w:rPr>
          <w:lang w:val="pt_PT" w:bidi="pt_PT"/>
        </w:rPr>
        <w:t>Nesta etapa, ouçam Êxodo 3.11–22 e guardem em seus corações.</w:t>
      </w:r>
    </w:p>
    <w:p>
      <w:pPr/>
      <w:r>
        <w:rPr>
          <w:lang w:val="pt_PT" w:bidi="pt_PT"/>
        </w:rPr>
      </w:r>
      <w:r>
        <w:rPr>
          <w:lang w:val="pt_PT" w:bidi="pt_PT"/>
        </w:rPr>
        <w:t>Ouçam uma versão em áudio de Êxodo 3.11–22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3.11–22 na tradução mais fácil de entender.</w:t>
      </w:r>
    </w:p>
    <w:p>
      <w:pPr/>
      <w:r>
        <w:rPr>
          <w:lang w:val="pt_PT" w:bidi="pt_PT"/>
        </w:rPr>
      </w:r>
      <w:r>
        <w:rPr>
          <w:lang w:val="pt_PT" w:bidi="pt_PT"/>
        </w:rPr>
        <w:t>Essa passagem continua a história de Yahweh aparecendo a Moisés em uma sarça ardente no deserto. Yahweh disse a Moisés que ele, Yahweh, viu que seu povo, os israelitas, está sofrendo. Yahweh também disse a Moisés que ele enviará Moisés para resgatar seu povo do Egito.</w:t>
      </w:r>
    </w:p>
    <w:p>
      <w:pPr/>
      <w:r>
        <w:rPr>
          <w:lang w:val="pt_PT" w:bidi="pt_PT"/>
        </w:rPr>
      </w:r>
      <w:r>
        <w:rPr>
          <w:lang w:val="pt_PT" w:bidi="pt_PT"/>
        </w:rPr>
        <w:t>Essa passagem é uma história narrativa onde Yahweh diz a Moisés o que ele deve fazer e promete estar com Moisés.</w:t>
      </w:r>
    </w:p>
    <w:p>
      <w:pPr/>
      <w:r>
        <w:rPr>
          <w:lang w:val="pt_PT" w:bidi="pt_PT"/>
        </w:rPr>
      </w:r>
      <w:r>
        <w:rPr>
          <w:lang w:val="pt_PT" w:bidi="pt_PT"/>
        </w:rPr>
        <w:t>Moisés diz a Yahweh: “Quem sou eu para ir ao Faraó e levar os israelitas para fora do Egito?”. Moisés não está tentando recusar o pedido de Yahweh. Na cultura de Moisés, se uma pessoa estivesse aceitando uma honra, era educado e respeitoso responder dizendo: "Quem sou eu para fazer isso?" A resposta de Moisés mostra que ele entende o que Yahweh está pedindo a ele que faça. Moisés estava sendo educado com Yahweh e também estava expressando que ele não se sentia "bom o suficiente" ou "importante o suficiente" para fazer esse trabalho muito importante.</w:t>
      </w:r>
    </w:p>
    <w:p>
      <w:pPr/>
      <w:r>
        <w:rPr>
          <w:lang w:val="pt_PT" w:bidi="pt_PT"/>
        </w:rPr>
      </w:r>
      <w:r>
        <w:rPr>
          <w:lang w:val="pt_PT" w:bidi="pt_PT"/>
        </w:rPr>
        <w:t>Parem aqui e discutam esta pergunta em grupo: contem uma história sobre alguém a quem uma pessoa importante pediu que realizasse um trabalho para ela. Falem sobre como essa pessoa responde quando é solicitada a fazer o trabalho. Qual é a resposta educada esperada em sua cultura? Pause este áudio aqui.</w:t>
      </w:r>
    </w:p>
    <w:p>
      <w:pPr/>
      <w:r>
        <w:rPr>
          <w:lang w:val="pt_PT" w:bidi="pt_PT"/>
        </w:rPr>
      </w:r>
      <w:r>
        <w:rPr>
          <w:lang w:val="pt_PT" w:bidi="pt_PT"/>
        </w:rPr>
        <w:t>Yahweh responde prometendo estar com Moisés. Quando Yahweh promete estar com alguém, significa que ele ajudará essa pessoa e dará orientação a ela. Com a ajuda e orientação de Yahweh, os israelitas reconhecerão a autoridade de Moisés.</w:t>
      </w:r>
    </w:p>
    <w:p>
      <w:pPr/>
      <w:r>
        <w:rPr>
          <w:lang w:val="pt_PT" w:bidi="pt_PT"/>
        </w:rPr>
      </w:r>
      <w:r>
        <w:rPr>
          <w:lang w:val="pt_PT" w:bidi="pt_PT"/>
        </w:rPr>
        <w:t>Yahweh também promete a Moisés que todos os israelitas retornarão ao Monte Sinai para adorar Yahweh, que é onde Yahweh e Moisés estão se encontrando naquele momento. Vocês se lembrarão de que o Monte Sinai fica fora do Egito. Esse sinal confirmará que Moisés completou uma parte importante do trabalho que Yahweh deu a ele. Moisés tem que levar o povo para fora do Egito para que eles cheguem ao Monte Sinai. Yahweh dá sinais como esse a profetas e líderes no Antigo Testamento para que eles saibam que completaram um trabalho importante.</w:t>
      </w:r>
    </w:p>
    <w:p>
      <w:pPr/>
      <w:r>
        <w:rPr>
          <w:lang w:val="pt_PT" w:bidi="pt_PT"/>
        </w:rPr>
      </w:r>
      <w:r>
        <w:rPr>
          <w:lang w:val="pt_PT" w:bidi="pt_PT"/>
        </w:rPr>
        <w:t xml:space="preserve">Parem aqui e, em grupo, olhem para um mapa do </w:t>
      </w:r>
      <w:r>
        <w:rPr>
          <w:lang w:val="pt_PT" w:bidi="pt_PT"/>
        </w:rPr>
        <w:t>Monte Sinai e do Egito</w:t>
      </w:r>
      <w:r>
        <w:rPr>
          <w:lang w:val="pt_PT" w:bidi="pt_PT"/>
        </w:rPr>
        <w:t>. Pause este áudio aqui.</w:t>
      </w:r>
    </w:p>
    <w:p>
      <w:pPr/>
      <w:r>
        <w:rPr>
          <w:lang w:val="pt_PT" w:bidi="pt_PT"/>
        </w:rPr>
      </w:r>
      <w:r>
        <w:rPr>
          <w:lang w:val="pt_PT" w:bidi="pt_PT"/>
        </w:rPr>
        <w:t>Moisés pergunta a Deus qual é o nome dele, para que Moisés possa dizer aos israelitas. Todos os grupos de pessoas que viviam ao redor dos israelitas acreditavam em mais de um deus, e então Moisés espera que os israelitas perguntem a ele com qual deus ele estava falando. Há muitas possíveis razões pelas quais era importante que Moisés soubesse o nome de Deus.</w:t>
      </w:r>
    </w:p>
    <w:p>
      <w:pPr/>
      <w:r>
        <w:rPr>
          <w:lang w:val="pt_PT" w:bidi="pt_PT"/>
        </w:rPr>
      </w:r>
      <w:r>
        <w:rPr>
          <w:lang w:val="pt_PT" w:bidi="pt_PT"/>
        </w:rPr>
        <w:t>No tempo de Moisés, as pessoas pensavam que para orar a um deus e adorá-lo, elas tinham que dizer o nome do deus a quem estavam orando. Moisés pode estar pedindo o nome de Deus, porque "o Deus de seus pais" pode não ser suficiente para as pessoas o reconhecessem.</w:t>
      </w:r>
    </w:p>
    <w:p>
      <w:pPr/>
      <w:r>
        <w:rPr>
          <w:lang w:val="pt_PT" w:bidi="pt_PT"/>
        </w:rPr>
      </w:r>
      <w:r>
        <w:rPr>
          <w:lang w:val="pt_PT" w:bidi="pt_PT"/>
        </w:rPr>
        <w:t>Em culturas antigas, as pessoas acreditavam que um nome revelava a elas informações sobre o caráter de uma pessoa. Moisés está pedindo a Deus informações sobre o caráter dele. Moisés também pode ter buscado garantias de que Deus realmente poderia cumprir o que ele estava prometendo a Moisés.</w:t>
      </w:r>
    </w:p>
    <w:p>
      <w:pPr/>
      <w:r>
        <w:rPr>
          <w:lang w:val="pt_PT" w:bidi="pt_PT"/>
        </w:rPr>
      </w:r>
      <w:r>
        <w:rPr>
          <w:lang w:val="pt_PT" w:bidi="pt_PT"/>
        </w:rPr>
        <w:t>Era importante que os israelitas entendessem que Moisés era um verdadeiro profeta. Em toda a história dos israelitas, uma pessoa só pode ser um verdadeiro profeta se essa pessoa vier em nome de Yahweh.</w:t>
      </w:r>
    </w:p>
    <w:p>
      <w:pPr/>
      <w:r>
        <w:rPr>
          <w:lang w:val="pt_PT" w:bidi="pt_PT"/>
        </w:rPr>
      </w:r>
      <w:r>
        <w:rPr>
          <w:lang w:val="pt_PT" w:bidi="pt_PT"/>
        </w:rPr>
        <w:t>Deus diz a Moisés que seu nome é Yahweh, dizendo "Eu Sou o que Sou". A palavra Yahweh em hebraico, a língua de Moisés, significa que Eu Sou ou Eu faço ser. Na cultura hebraica, nomes revelavam o caráter de uma pessoa. Deus mostra a seu povo seu caráter por meio de seu nome “Yahweh”. O nome “Yahweh” mostra a fidelidade de Deus a seu povo. O nome "Yahweh" também mostra que ele é e sempre será o mesmo, o Deus criador. Todas as outras características de Deus são abrangidas nesse nome "Yahweh".</w:t>
      </w:r>
    </w:p>
    <w:p>
      <w:pPr/>
      <w:r>
        <w:rPr>
          <w:lang w:val="pt_PT" w:bidi="pt_PT"/>
        </w:rPr>
      </w:r>
      <w:r>
        <w:rPr>
          <w:lang w:val="pt_PT" w:bidi="pt_PT"/>
        </w:rPr>
        <w:t>Parem aqui e discutam esta pergunta em grupo: façam uma rodada no grupo e discutam o sentido ou o significado do nome de cada pessoa. Como vocês escolhem nomes em sua cultura? Pause este áudio aqui.</w:t>
      </w:r>
    </w:p>
    <w:p>
      <w:pPr/>
      <w:r>
        <w:rPr>
          <w:lang w:val="pt_PT" w:bidi="pt_PT"/>
        </w:rPr>
      </w:r>
      <w:r>
        <w:rPr>
          <w:lang w:val="pt_PT" w:bidi="pt_PT"/>
        </w:rPr>
        <w:t>Agora discutam esta pergunta em grupo: contem uma história sobre uma vez que alguém pediu a vocês que transmitissem uma mensagem. Prestem atenção à linguagem que vocês usam para descrever o que vocês estavam falando em nome de outra pessoa, ou que estavam vindo em nome de outra pessoa para trazer uma mensagem. Pause este áudio aqui.</w:t>
      </w:r>
    </w:p>
    <w:p>
      <w:pPr/>
      <w:r>
        <w:rPr>
          <w:lang w:val="pt_PT" w:bidi="pt_PT"/>
        </w:rPr>
      </w:r>
      <w:r>
        <w:rPr>
          <w:lang w:val="pt_PT" w:bidi="pt_PT"/>
        </w:rPr>
        <w:t>O nome Yahweh era conhecido pelos antepassados de Moisés, mas parece que os israelitas não estavam mais usando o nome Yahweh. Isso pode ocorrer porque as gerações mais recentes de israelitas haviam perdido o conhecimento do verdadeiro Deus, ou poderia significar que Yahweh agora estava assumindo um significado novo e mais profundo para o povo de Israel.</w:t>
      </w:r>
    </w:p>
    <w:p>
      <w:pPr/>
      <w:r>
        <w:rPr>
          <w:lang w:val="pt_PT" w:bidi="pt_PT"/>
        </w:rPr>
      </w:r>
      <w:r>
        <w:rPr>
          <w:lang w:val="pt_PT" w:bidi="pt_PT"/>
        </w:rPr>
        <w:t>Yahweh dá autoridade a Moisés para dizer aos israelitas que "'Eu Sou' me enviou a vocês". Yahweh está deixando claro que Yahweh está enviando Moisés para falar em seu nome e representar Yahweh aos israelitas. As palavras que Moisés deve falar aos israelitas serão as palavras de Yahweh, não apenas as palavras de Moisés.</w:t>
      </w:r>
    </w:p>
    <w:p>
      <w:pPr/>
      <w:r>
        <w:rPr>
          <w:lang w:val="pt_PT" w:bidi="pt_PT"/>
        </w:rPr>
      </w:r>
      <w:r>
        <w:rPr>
          <w:lang w:val="pt_PT" w:bidi="pt_PT"/>
        </w:rPr>
        <w:t>Yahweh também diz a Moisés para dizer aos israelitas que é o Deus de seus antepassados que enviou Moisés a eles. Isso ajudaria os israelitas a perceber que não é um novo deus que enviou Moisés, mas o mesmo deus que seus antepassados adoravam. Yahweh diz a Moisés que seu nome, Yahweh, deve ser usado imediatamente pelos israelitas para identificá-lo, e que seu nome deve ser usado por todos os seus descendentes, de era em era.</w:t>
      </w:r>
    </w:p>
    <w:p>
      <w:pPr/>
      <w:r>
        <w:rPr>
          <w:lang w:val="pt_PT" w:bidi="pt_PT"/>
        </w:rPr>
      </w:r>
      <w:r>
        <w:rPr>
          <w:lang w:val="pt_PT" w:bidi="pt_PT"/>
        </w:rPr>
        <w:t>Yahweh pede a Moisés que diga aos anciãos, ou líderes, de Israel o que Yahweh disse. Yahweh diz que tem vigiado cuidadosamente os israelitas e tem visto como os egípcios os têm tratado. Essa é uma maneira de Yahweh dizer que ele fará algo sobre o sofrimento deles. Yahweh então repete a promessa que ele fez a Moisés na passagem anterior. Yahweh diz que ele trará seu povo para fora do Egito para a terra dos cananeus, heteus, amorreus, ferizeus, heveus e jebuseus. Yahweh descreve isso da mesma maneira que na passagem anterior, dizendo que essa será uma terra que mana leite e mel.</w:t>
      </w:r>
    </w:p>
    <w:p>
      <w:pPr/>
      <w:r>
        <w:rPr>
          <w:lang w:val="pt_PT" w:bidi="pt_PT"/>
        </w:rPr>
      </w:r>
      <w:r>
        <w:rPr>
          <w:lang w:val="pt_PT" w:bidi="pt_PT"/>
        </w:rPr>
        <w:t>Yahweh instruiu Moisés para que quando eles fossem falar com o rei do Egito, eles deveriam falar sobre si mesmos como hebreus. Isso acontece porque o rei os teria considerado hebreus, e não israelitas.</w:t>
      </w:r>
    </w:p>
    <w:p>
      <w:pPr/>
      <w:r>
        <w:rPr>
          <w:lang w:val="pt_PT" w:bidi="pt_PT"/>
        </w:rPr>
      </w:r>
      <w:r>
        <w:rPr>
          <w:lang w:val="pt_PT" w:bidi="pt_PT"/>
        </w:rPr>
        <w:t>Parem aqui e discutam esta pergunta em grupo: o mesmo grupo de pessoas muitas vezes pode ser descrito de forma diferente. Por exemplo, as autoridades governamentais podem não concordar com a maneira como um grupo de pessoas se descreve. Compartilhem quaisquer exemplos de que vocês se lembram. Pause este áudio aqui.</w:t>
      </w:r>
    </w:p>
    <w:p>
      <w:pPr/>
      <w:r>
        <w:rPr>
          <w:lang w:val="pt_PT" w:bidi="pt_PT"/>
        </w:rPr>
      </w:r>
      <w:r>
        <w:rPr>
          <w:lang w:val="pt_PT" w:bidi="pt_PT"/>
        </w:rPr>
        <w:t>Yahweh instruiu os líderes de Israel a solicitar que o rei os deixasse viajar pelo deserto por três dias. No tempo de Moisés, essa era uma maneira de pedir permissão para deixar o Egito pelo tempo que eles quisessem, não apenas por três dias. Os israelitas deveriam perguntar ao rei se eles poderiam sair para ir e fazer sacrifícios a Yahweh. Essa também é uma maneira de dizer que os israelitas iriam partir e estabelecer seu próprio país, com seu próprio deus. Isso significaria que os israelitas teriam uma identidade separada do Egito.</w:t>
      </w:r>
    </w:p>
    <w:p>
      <w:pPr/>
      <w:r>
        <w:rPr>
          <w:lang w:val="pt_PT" w:bidi="pt_PT"/>
        </w:rPr>
      </w:r>
      <w:r>
        <w:rPr>
          <w:lang w:val="pt_PT" w:bidi="pt_PT"/>
        </w:rPr>
        <w:t>Yahweh diz que sabe que o rei não permitirá que os israelitas saiam do Egito, mesmo que a mão humana mais poderosa tente forçá-lo. Isso mostra que Yahweh sabe como o rei é. Yahweh conhece a personalidade do rei e sabe como ele pensa. Algumas traduções dizem que o rei não deixará os israelitas saírem, a menos que uma mão poderosa o force a deixá-los ir. No entanto, está mais perto do significado da língua original, o hebraico, dizer que a pessoa mais poderosa não poderia forçar o rei a concordar.</w:t>
      </w:r>
    </w:p>
    <w:p>
      <w:pPr/>
      <w:r>
        <w:rPr>
          <w:lang w:val="pt_PT" w:bidi="pt_PT"/>
        </w:rPr>
      </w:r>
      <w:r>
        <w:rPr>
          <w:lang w:val="pt_PT" w:bidi="pt_PT"/>
        </w:rPr>
        <w:t>Yahweh então diz que ele fará algo que nenhum humano pode fazer. Yahweh fará o rei concordar estendendo sua mão para ferir os egípcios, o que é uma maneira de dizer que ele os destruirá. Yahweh diz que ele fará isso realizando milagres, ou sinais que estão além da compreensão humana. Yahweh não revela a Moisés, neste momento, o que serão esses milagres. Yahweh diz a Moisés que o rei então deixará os israelitas saírem do Egito.</w:t>
      </w:r>
    </w:p>
    <w:p>
      <w:pPr/>
      <w:r>
        <w:rPr>
          <w:lang w:val="pt_PT" w:bidi="pt_PT"/>
        </w:rPr>
      </w:r>
      <w:r>
        <w:rPr>
          <w:lang w:val="pt_PT" w:bidi="pt_PT"/>
        </w:rPr>
        <w:t>Os egípcios haviam tratado os israelitas muito mal, mas Yahweh diz a Moisés que isso mudará. Yahweh diz que os israelitas encontrarão favor aos olhos dos egípcios. Essa é uma maneira de dizer que os egípcios olharão com bondade para os israelitas e darão itens valiosos feitos de ouro e prata e roupas preciosas às mulheres israelitas antes de deixarem o Egito. Na cultura de Moisés, as mulheres geralmente seriam responsáveis por cuidar dos objetos de valor da família.</w:t>
      </w:r>
    </w:p>
    <w:p>
      <w:pPr/>
      <w:r>
        <w:rPr>
          <w:lang w:val="pt_PT" w:bidi="pt_PT"/>
        </w:rPr>
      </w:r>
      <w:r>
        <w:rPr>
          <w:lang w:val="pt_PT" w:bidi="pt_PT"/>
        </w:rPr>
        <w:t>Parem aqui e discutam esta pergunta em grupo: contem uma história de alguém que tratou vocês com bondade inesperada. Prestem atenção a como vocês descrevem a atitude desse alguém em relação a vocês. Pause este áudio aqui.</w:t>
      </w:r>
    </w:p>
    <w:p>
      <w:pPr/>
      <w:r>
        <w:rPr>
          <w:lang w:val="pt_PT" w:bidi="pt_PT"/>
        </w:rPr>
      </w:r>
      <w:r>
        <w:rPr>
          <w:lang w:val="pt_PT" w:bidi="pt_PT"/>
        </w:rPr>
        <w:t>Yahweh diz a Moisés que é assim que os israelitas saquearão os egípcios. Essa geralmente é uma maneira de dizer que uma nação rouba a riqueza de outra nação depois de uma batalha. Yahweh está dizendo a Moisés que ele, Yahweh, lutará na batalha em nome de Israel e os egípcios dariam voluntariamente sua riqueza ao povo de Israel. Dessa maneira, Yahweh garantirá que os israelitas sejam supridos quando deixarem o Egito.</w:t>
      </w:r>
    </w:p>
    <w:p>
      <w:pPr/>
      <w:r>
        <w:rPr>
          <w:lang w:val="pt_PT" w:bidi="pt_PT"/>
        </w:rPr>
      </w:r>
      <w:r>
        <w:rPr>
          <w:lang w:val="pt_PT" w:bidi="pt_PT"/>
        </w:rPr>
        <w:t>Parem aqui e discutam esta pergunta em grupo: se revezem para contar uma curta história de uma vez em que Deus proveu a vocês de uma maneira inesperada.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3.11–22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Moisés pergunta a Deus "Quem sou eu para fazer isso?". Deus responde dizendo a Moisés que ele estará com Moisés.</w:t>
      </w:r>
    </w:p>
    <w:p>
      <w:pPr/>
      <w:r>
        <w:rPr>
          <w:lang w:val="pt_PT" w:bidi="pt_PT"/>
        </w:rPr>
      </w:r>
      <w:r>
        <w:rPr>
          <w:b/>
          <w:lang w:val="pt_PT" w:bidi="pt_PT"/>
        </w:rPr>
        <w:t>Na segunda cena:</w:t>
      </w:r>
      <w:r>
        <w:rPr>
          <w:lang w:val="pt_PT" w:bidi="pt_PT"/>
        </w:rPr>
        <w:t xml:space="preserve"> Moisés pergunta a Deus o que ele deve dizer aos israelitas. Deus responde e diz a Moisés que "Eu Sou o que Sou".</w:t>
      </w:r>
    </w:p>
    <w:p>
      <w:pPr/>
      <w:r>
        <w:rPr>
          <w:lang w:val="pt_PT" w:bidi="pt_PT"/>
        </w:rPr>
      </w:r>
      <w:r>
        <w:rPr>
          <w:b/>
          <w:lang w:val="pt_PT" w:bidi="pt_PT"/>
        </w:rPr>
        <w:t>Na terceira cena:</w:t>
      </w:r>
      <w:r>
        <w:rPr>
          <w:lang w:val="pt_PT" w:bidi="pt_PT"/>
        </w:rPr>
        <w:t xml:space="preserve"> Yahweh diz a Moisés para reunir os líderes de Israel e instrui Moisés a dizer aos líderes que ele se encontrou com o deus de seus pais e que ele prometeu tirá-los do Egito. Yahweh diz a Moisés que os líderes o ouvirão, e então eles devem ir e falar com o rei do Egito.</w:t>
      </w:r>
    </w:p>
    <w:p>
      <w:pPr/>
      <w:r>
        <w:rPr>
          <w:lang w:val="pt_PT" w:bidi="pt_PT"/>
        </w:rPr>
      </w:r>
      <w:r>
        <w:rPr>
          <w:b/>
          <w:lang w:val="pt_PT" w:bidi="pt_PT"/>
        </w:rPr>
        <w:t>Na quarta cena:</w:t>
      </w:r>
      <w:r>
        <w:rPr>
          <w:lang w:val="pt_PT" w:bidi="pt_PT"/>
        </w:rPr>
        <w:t xml:space="preserve"> Yahweh diz a Moisés que o rei do Egito não permitirá que os israelitas saiam. Yahweh diz que ele fará milagres no Egito e então o rei deixará os israelitas saírem. Yahweh também diz que os egípcios olharão com bondade para os israelitas e os israelitas serão capazes de levar as riquezas dos egípcios.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continua da história anterior de Yahweh aparecendo a Moisés em uma sarça ardente. Toda a história acontece no deserto, na montanha de Deus. Vocês se lembrarão de que o deserto provavelmente era seco e rochoso.</w:t>
      </w:r>
    </w:p>
    <w:p>
      <w:pPr/>
      <w:r>
        <w:rPr>
          <w:lang w:val="pt_PT" w:bidi="pt_PT"/>
        </w:rPr>
      </w:r>
      <w:r>
        <w:rPr>
          <w:lang w:val="pt_PT" w:bidi="pt_PT"/>
        </w:rPr>
        <w:t xml:space="preserve">Parem aqui e, em grupo, olhem para uma imagem de um </w:t>
      </w:r>
      <w:r>
        <w:rPr>
          <w:lang w:val="pt_PT" w:bidi="pt_PT"/>
        </w:rPr>
        <w:t>deserto</w:t>
      </w:r>
      <w:r>
        <w:rPr>
          <w:lang w:val="pt_PT" w:bidi="pt_PT"/>
        </w:rPr>
        <w:t>. Pause este áudio aqui.</w:t>
      </w:r>
    </w:p>
    <w:p>
      <w:pPr/>
      <w:r>
        <w:rPr>
          <w:lang w:val="pt_PT" w:bidi="pt_PT"/>
        </w:rPr>
      </w:r>
      <w:r>
        <w:rPr>
          <w:lang w:val="pt_PT" w:bidi="pt_PT"/>
        </w:rPr>
        <w:t>Na primeira cena, Moisés pergunta "Quem sou eu?". Moisés provavelmente não esperava uma resposta a essa pergunta, mas está sugerindo que ele não está qualificado para ir ao rei. Yahweh não responde à pergunta de Moisés, mas reage prometendo estar com Moisés. Isso nos mostra que é mais importante entender quem é Yahweh do que quem é Moisés.</w:t>
      </w:r>
    </w:p>
    <w:p>
      <w:pPr/>
      <w:r>
        <w:rPr>
          <w:lang w:val="pt_PT" w:bidi="pt_PT"/>
        </w:rPr>
      </w:r>
      <w:r>
        <w:rPr>
          <w:lang w:val="pt_PT" w:bidi="pt_PT"/>
        </w:rPr>
        <w:t>O padrão de Deus falando e Moisés protestando continua em todas as seguintes passagens.</w:t>
      </w:r>
    </w:p>
    <w:p>
      <w:pPr/>
      <w:r>
        <w:rPr>
          <w:lang w:val="pt_PT" w:bidi="pt_PT"/>
        </w:rPr>
      </w:r>
      <w:r>
        <w:rPr>
          <w:lang w:val="pt_PT" w:bidi="pt_PT"/>
        </w:rPr>
        <w:t>Na segunda cena, Moisés responde a Yahweh dizendo "se eu vier aos israelitas". Não está completamente claro na passagem o que Moisés está pensando quando ele faz essa pergunta. Moisés pode não ter certeza se ele aceitará as instruções de Yahweh, ou Moisés pode estar supondo que ele irá ao Egito. Moisés pode simplesmente estar perguntando o que dizer se o povo perguntar a Moisés quem o enviou. Na resposta de Yahweh, Yahweh repete seu nome, ou a frase "Eu Sou", quatro vezes. Essa repetição enfatiza fortemente a importância do nome de Yahweh e tudo o que nos diz sobre o caráter de Yahweh.</w:t>
      </w:r>
    </w:p>
    <w:p>
      <w:pPr/>
      <w:r>
        <w:rPr>
          <w:lang w:val="pt_PT" w:bidi="pt_PT"/>
        </w:rPr>
      </w:r>
      <w:r>
        <w:rPr>
          <w:lang w:val="pt_PT" w:bidi="pt_PT"/>
        </w:rPr>
        <w:t>Nessa cena, Moisés e Yahweh continuam a conversa que tiveram no deserto quando Yahweh apareceu a Moisés na sarça ardente. Vocês se lembrarão da conversa deles na passagem anterior. No entanto, a frase "e Deus também disse a Moisés" pode sugerir que algum tempo tenha se passado desde a passagem anterior, período sobre o qual o autor, Moisés, decidiu não escrever aqui. No entanto, não sabemos se esse é o caso.</w:t>
      </w:r>
    </w:p>
    <w:p>
      <w:pPr/>
      <w:r>
        <w:rPr>
          <w:lang w:val="pt_PT" w:bidi="pt_PT"/>
        </w:rPr>
      </w:r>
      <w:r>
        <w:rPr>
          <w:lang w:val="pt_PT" w:bidi="pt_PT"/>
        </w:rPr>
        <w:t>A frase "e Deus também disse a Moisés" também enfatiza que tudo foi dito a Moisés diretamente de Yahweh, e são as palavras de Yahweh, não as palavras de Moisés.</w:t>
      </w:r>
    </w:p>
    <w:p>
      <w:pPr/>
      <w:r>
        <w:rPr>
          <w:lang w:val="pt_PT" w:bidi="pt_PT"/>
        </w:rPr>
      </w:r>
      <w:r>
        <w:rPr>
          <w:lang w:val="pt_PT" w:bidi="pt_PT"/>
        </w:rPr>
        <w:t>Yahweh diz: "Este é o meu nome para sempre e é assim que devo ser lembrado por todos os seus descendentes". Ele está dizendo a mesma coisa de duas maneiras diferentes para adicionar ênfase e mostrar o quão importante é seu nome. O que Yahweh diz é uma forma de poesia que Moisés usa para destacar partes importantes da história.</w:t>
      </w:r>
    </w:p>
    <w:p>
      <w:pPr/>
      <w:r>
        <w:rPr>
          <w:lang w:val="pt_PT" w:bidi="pt_PT"/>
        </w:rPr>
      </w:r>
      <w:r>
        <w:rPr>
          <w:lang w:val="pt_PT" w:bidi="pt_PT"/>
        </w:rPr>
        <w:t>Parem aqui e discutam esta pergunta em grupo: quando vocês estão contando uma história, como vocês enfatizam a parte mais importante? Pause este áudio aqui.</w:t>
      </w:r>
    </w:p>
    <w:p>
      <w:pPr/>
      <w:r>
        <w:rPr>
          <w:lang w:val="pt_PT" w:bidi="pt_PT"/>
        </w:rPr>
      </w:r>
      <w:r>
        <w:rPr>
          <w:lang w:val="pt_PT" w:bidi="pt_PT"/>
        </w:rPr>
        <w:t>Na terceira cena, Yahweh diz a Moisés para "ir" e reunir os líderes de Israel. Yahweh está dizendo a Moisés que ele deve ir ao Egito, porque é onde os líderes de Israel estão. A instrução era que Moisés chamasse os líderes para se reunirem. Ele não precisava necessariamente sair e reuni-los pessoalmente.</w:t>
      </w:r>
    </w:p>
    <w:p>
      <w:pPr/>
      <w:r>
        <w:rPr>
          <w:lang w:val="pt_PT" w:bidi="pt_PT"/>
        </w:rPr>
      </w:r>
      <w:r>
        <w:rPr>
          <w:lang w:val="pt_PT" w:bidi="pt_PT"/>
        </w:rPr>
        <w:t>Yahweh diz a Moisés o que ele deve dizer aos líderes de Israel. Yahweh repete muito do que ele disse na última passagem. Essa é uma maneira comum dos narradores antigos explicarem o que foi ordenado e, em seguida, explicarem como isso deveria ser cumprido. Eles usariam quase exatamente as mesmas palavras para enfatizar que o mandamento deveria ser cumprido exatamente como foi ordenado.</w:t>
      </w:r>
    </w:p>
    <w:p>
      <w:pPr/>
      <w:r>
        <w:rPr>
          <w:lang w:val="pt_PT" w:bidi="pt_PT"/>
        </w:rPr>
      </w:r>
      <w:r>
        <w:rPr>
          <w:lang w:val="pt_PT" w:bidi="pt_PT"/>
        </w:rPr>
        <w:t>Yahweh diz que ele fará seu povo subir do Egito para a terra dos cananeus, heteus, amorreus, ferezeus, heveus e jebuseus. Yahweh diz que essa será uma terra que mana leite e mel. Vocês se lembrarão de que é assim que Yahweh descreveu a terra que ele daria aos israelitas na passagem anterior. Significa que a terra seria grande, espaçosa e boa para o cultivo. Vocês se lembrarão de que a frase "fazer subir" provavelmente significa literalmente levar o povo das terras baixas do Egito para as montanhas da terra prometida.</w:t>
      </w:r>
    </w:p>
    <w:p>
      <w:pPr/>
      <w:r>
        <w:rPr>
          <w:lang w:val="pt_PT" w:bidi="pt_PT"/>
        </w:rPr>
      </w:r>
      <w:r>
        <w:rPr>
          <w:lang w:val="pt_PT" w:bidi="pt_PT"/>
        </w:rPr>
        <w:t>Na quarta cena, Yahweh diz a Moisés que sabe que o rei não os deixará sair, e então Yahweh ferirá os egípcios. Yahweh está dizendo a Moisés que os ataques de Yahweh são uma consequência direta do rei se recusar a deixar os israelitas irem.</w:t>
      </w:r>
    </w:p>
    <w:p>
      <w:pPr/>
      <w:r>
        <w:rPr>
          <w:lang w:val="pt_PT" w:bidi="pt_PT"/>
        </w:rPr>
      </w:r>
      <w:r>
        <w:rPr>
          <w:lang w:val="pt_PT" w:bidi="pt_PT"/>
        </w:rPr>
        <w:t>Parem aqui e discutam esta pergunta em grupo: contem uma história sobre ações que levaram a consequências específicas. O restante do grupo deve prestar atenção à linguagem usada para mostrar que as consequências foram resultado das ações. Pause este áudio aqui.</w:t>
      </w:r>
    </w:p>
    <w:p>
      <w:pPr/>
      <w:r>
        <w:rPr>
          <w:lang w:val="pt_PT" w:bidi="pt_PT"/>
        </w:rPr>
      </w:r>
      <w:r>
        <w:rPr>
          <w:lang w:val="pt_PT" w:bidi="pt_PT"/>
        </w:rPr>
        <w:t>Yahweh diz a Moisés que as mulheres israelitas devem pedir a suas vizinhas itens feitos de ouro e prata e roupas valiosas. Yahweh também instrui as mulheres israelitas a pedirem presentes a qualquer mulher que more na sua casa. Não está claro se isso se refere a uma mulher que mora na casa do israelita, ou se isso significa uma mulher que mora na casa do vizinho. É improvável que os israelitas tivessem outras pessoas vivendo em suas casas, porque os israelitas eram escravos. Portanto, a ordem provavelmente significa que as mulheres israelitas deveriam pedir presentes a suas vizinhas e a quaisquer mulheres que vivessem com suas vizinhas. Essa é uma ordem que as mulheres devem seguir.</w:t>
      </w:r>
    </w:p>
    <w:p>
      <w:pPr/>
      <w:r>
        <w:rPr>
          <w:lang w:val="pt_PT" w:bidi="pt_PT"/>
        </w:rPr>
      </w:r>
      <w:r>
        <w:rPr>
          <w:lang w:val="pt_PT" w:bidi="pt_PT"/>
        </w:rPr>
        <w:t>Os itens feitos de ouro e prata podem ter sido joias ou outros utensílios domésticos. A palavra usada para roupas em hebraico, a língua de Moisés, teria se referido a roupas externas, como capas.</w:t>
      </w:r>
    </w:p>
    <w:p>
      <w:pPr/>
      <w:r>
        <w:rPr>
          <w:lang w:val="pt_PT" w:bidi="pt_PT"/>
        </w:rPr>
      </w:r>
      <w:r>
        <w:rPr>
          <w:lang w:val="pt_PT" w:bidi="pt_PT"/>
        </w:rPr>
        <w:t xml:space="preserve">Parem aqui e, em grupo, olhem para imagens de </w:t>
      </w:r>
      <w:r>
        <w:rPr>
          <w:lang w:val="pt_PT" w:bidi="pt_PT"/>
        </w:rPr>
        <w:t>itens de prata e ouro</w:t>
      </w:r>
      <w:r>
        <w:rPr>
          <w:lang w:val="pt_PT" w:bidi="pt_PT"/>
        </w:rPr>
        <w:t xml:space="preserve"> e </w:t>
      </w:r>
      <w:r>
        <w:rPr>
          <w:lang w:val="pt_PT" w:bidi="pt_PT"/>
        </w:rPr>
        <w:t>capas</w:t>
      </w:r>
      <w:r>
        <w:rPr>
          <w:lang w:val="pt_PT" w:bidi="pt_PT"/>
        </w:rPr>
        <w:t>.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3.11–22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história se dá numa região desértica. Moisés viu uma sarça ardente e se aproximou para olhar para ela. Yahweh falou com Moisés da sarça ardente e disse a Moisés que ele, Yahweh, tem visto que os israelitas estão sofrendo no Egito. Yahweh acabou de dizer a Moisés que ele está enviando Moisés para resgatar os israelitas e levá-los para a própria terra deles.</w:t>
      </w:r>
    </w:p>
    <w:p>
      <w:pPr/>
      <w:r>
        <w:rPr>
          <w:lang w:val="pt_PT" w:bidi="pt_PT"/>
        </w:rPr>
      </w:r>
      <w:r>
        <w:rPr>
          <w:lang w:val="pt_PT" w:bidi="pt_PT"/>
        </w:rPr>
        <w:t>Mas Moisés diz a Deus: "Quem sou eu para ir e falar com o rei? Quem sou eu para levar os israelitas para fora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"Não posso realmente acreditar que Yahweh me pediu para ir e salvar os israelitas. Mesmo que eu tenha crescido no palácio, sou apenas um simples pastor agora. Não sou ninguém importante", ou "É tanta honra servir a Yahweh assim", ou "Eu me pergunto por que Yahweh me pediu para ir ao rei. Ele não poderia ter perguntado a outra pessoa?”.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diz a Moisés "Estarei com você. E este é o sinal de que Eu Sou aquele que enviou você. Quando você tiver levado os israelitas para fora do Egito, vocês adorarão a Deus aqui, nesta montanha".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feliz que Yahweh esteja comigo, mas ainda será uma tarefa assustadora", ou "Eu me pergunto se realmente retornaremos para adorar nesta montanha?"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volta a questionar, dizendo: "Se eu for aos israelitas e lhes disser que o Deus dos pais deles me enviou, eles me perguntarão: 'Qual é o nome dele?' Então o que eu devo dizer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"Moisés continua me dando desculpas", ou "Preciso que Moisés perceba que não é sobre quem é Moisés, mas sobre quem eu sou".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responde a Moisés e diz: "Eu Sou o que Eu Sou. Você deve dizer aos israelitas que o Eu Sou me enviou a vocês. Deus também diz a Moisés: "Diga aos israelitas que Yahweh, o Deus de seus pais, o Deus de Abraão, Isaque e Jacó, enviou-me a vocês. Este é o meu nome para sempre, o nome pelo qual as pessoas devem me chamar de geração em geração."</w:t>
      </w:r>
    </w:p>
    <w:p>
      <w:pPr/>
      <w:r>
        <w:rPr>
          <w:lang w:val="pt_PT" w:bidi="pt_PT"/>
        </w:rPr>
      </w:r>
      <w:r>
        <w:rPr>
          <w:lang w:val="pt_PT" w:bidi="pt_PT"/>
        </w:rPr>
        <w:t>Yahweh diz a Moisés: "Vá e reúna os líderes de Israel e diga a eles: 'Yahweh, o Deus de seus pais, o Deus de Abraão, Isaque e Israel apareceu a mim e disse: Eu tenho observado vocês e visto o que os egípcios têm feito com vocês. Eu prometi tirar vocês da sua tristeza no Egito e levá-los para a terra onde vivem os cananeus, heteus, amorreus, ferezeus, heveus e jebuseus. Aquela terra manará leite e mel'".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"De nenhuma maneira os líderes de Israel vão me ouvir", ou "Ninguém vai acreditar em mim quando eu disser que me encontrei com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líderes de Israel ouvirão você. Então você e os líderes de Israel devem ir ao rei do Egito e dizer a ele: 'Yahweh, o Deus dos hebreus se encontrou conosco. Deixe-nos fazer uma jornada pelo deserto por três dias para que possamos oferecer sacrifícios a Yahweh, nosso Deus'. Mas sei que o rei do Egito não deixará vocês irem, nem mesmo que a pessoa mais poderosa tente fazê-lo concordar. Então eu, Yahweh, levantarei minha mão e ferirei os egípcios. Realizarei todos os tipos de milagres para que eles vejam. Então o rei do Egito deixará vocês irem".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"Sei que o rei do Egito não deixará meu povo sair facilmente, mas eu farei com que isso aconteça", ou "Eu me importo com o meu povo e farei o que for preciso para tirá-los do Egito. Preciso que Moisés acredite nisso".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"Farei os egípcios olharem para vocês com bondade. Eles darão presentes a vocês quando vocês partirem, para que não saiam do Egito de mãos vazias. Todas as mulheres israelitas pedirão prata, ouro e roupas belas a suas vizinhas egípcias e às mulheres estrangeiras em suas casas. Vocês vestirão seus filhos com esses presentes e levarão consigo as riquezas dos egípcios".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"Os israelitas são escravos. Por que os egípcios nos dariam ouro e prata?”. ou "Se isso é verdade, isso é incrível. Não seria ótimo tomar as riquezas dos egípcios e puni-los por todas as formas como nos fizeram sofrer?"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3.11–22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Da mesma maneira que a última história, essa passagem usa dois nomes diferentes para Deus, o nome pessoal </w:t>
      </w:r>
      <w:r>
        <w:rPr>
          <w:b/>
          <w:lang w:val="pt_PT" w:bidi="pt_PT"/>
        </w:rPr>
        <w:t>Yahweh</w:t>
      </w:r>
      <w:r>
        <w:rPr>
          <w:lang w:val="pt_PT" w:bidi="pt_PT"/>
        </w:rPr>
        <w:t xml:space="preserve"> e um nome mais geral </w:t>
      </w:r>
      <w:r>
        <w:rPr>
          <w:b/>
          <w:lang w:val="pt_PT" w:bidi="pt_PT"/>
        </w:rPr>
        <w:t>Deus</w:t>
      </w:r>
      <w:r>
        <w:rPr>
          <w:lang w:val="pt_PT" w:bidi="pt_PT"/>
        </w:rPr>
        <w:t xml:space="preserve">. Vocês se lembrarão de que Yahweh é o nome próprio para o Deus dos </w:t>
      </w:r>
      <w:r>
        <w:rPr>
          <w:lang w:val="pt_PT" w:bidi="pt_PT"/>
        </w:rPr>
        <w:t>judeus</w:t>
      </w:r>
      <w:r>
        <w:rPr>
          <w:lang w:val="pt_PT" w:bidi="pt_PT"/>
        </w:rPr>
        <w:t xml:space="preserve">. A maioria das traduções em inglês usa a palavra </w:t>
      </w:r>
      <w:r>
        <w:rPr>
          <w:b/>
          <w:lang w:val="pt_PT" w:bidi="pt_PT"/>
        </w:rPr>
        <w:t>Senhor</w:t>
      </w:r>
      <w:r>
        <w:rPr>
          <w:lang w:val="pt_PT" w:bidi="pt_PT"/>
        </w:rPr>
        <w:t xml:space="preserve">, que significa o mestre supremo sobre tudo. O nome “Deus” significa ser divino ou supremo. </w:t>
      </w:r>
      <w:r>
        <w:rPr>
          <w:lang w:val="pt_PT" w:bidi="pt_PT"/>
        </w:rPr>
        <w:t>Senhor</w:t>
      </w:r>
      <w:r>
        <w:rPr>
          <w:lang w:val="pt_PT" w:bidi="pt_PT"/>
        </w:rPr>
        <w:t xml:space="preserve"> e </w:t>
      </w:r>
      <w:r>
        <w:rPr>
          <w:lang w:val="pt_PT" w:bidi="pt_PT"/>
        </w:rPr>
        <w:t>Deus</w:t>
      </w:r>
      <w:r>
        <w:rPr>
          <w:lang w:val="pt_PT" w:bidi="pt_PT"/>
        </w:rPr>
        <w:t xml:space="preserve"> se referem ao mesmo ser divino ou supremo. Usem as mesmas palavras ou frases para Deus e para Yahweh que vocês usaram na passagem anterior.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Essa passagem fala sobre Moisés indo ao </w:t>
      </w:r>
      <w:r>
        <w:rPr>
          <w:b/>
          <w:lang w:val="pt_PT" w:bidi="pt_PT"/>
        </w:rPr>
        <w:t>Faraó</w:t>
      </w:r>
      <w:r>
        <w:rPr>
          <w:lang w:val="pt_PT" w:bidi="pt_PT"/>
        </w:rPr>
        <w:t xml:space="preserve">, o </w:t>
      </w:r>
      <w:r>
        <w:rPr>
          <w:lang w:val="pt_PT" w:bidi="pt_PT"/>
        </w:rPr>
        <w:t>rei</w:t>
      </w:r>
      <w:r>
        <w:rPr>
          <w:lang w:val="pt_PT" w:bidi="pt_PT"/>
        </w:rPr>
        <w:t xml:space="preserve"> do Egito. Usem a mesma palavra ou frase para </w:t>
      </w:r>
      <w:r>
        <w:rPr>
          <w:b/>
          <w:lang w:val="pt_PT" w:bidi="pt_PT"/>
        </w:rPr>
        <w:t>Faraó</w:t>
      </w:r>
      <w:r>
        <w:rPr>
          <w:lang w:val="pt_PT" w:bidi="pt_PT"/>
        </w:rPr>
        <w:t xml:space="preserve"> que vocês usaram em passagens anteriores. No entanto, essa é a única vez que o autor usa o título específico para Faraó nessa passagem. O autor usa a palavra geral para um rei no restante dessa passagem. Para mais informações sobre </w:t>
      </w:r>
      <w:r>
        <w:rPr>
          <w:lang w:val="pt_PT" w:bidi="pt_PT"/>
        </w:rPr>
        <w:t>Faraó</w:t>
      </w:r>
      <w:r>
        <w:rPr>
          <w:lang w:val="pt_PT" w:bidi="pt_PT"/>
        </w:rPr>
        <w:t>, consultem o Glossário Mestre.</w:t>
      </w:r>
    </w:p>
    <w:p>
      <w:pPr/>
      <w:r>
        <w:rPr>
          <w:lang w:val="pt_PT" w:bidi="pt_PT"/>
        </w:rPr>
      </w:r>
      <w:r>
        <w:rPr>
          <w:lang w:val="pt_PT" w:bidi="pt_PT"/>
        </w:rPr>
        <w:t xml:space="preserve">Yahweh diz que ele está enviando Moisés para resgatar os israelitas. Usem a mesma palavra ou frase para </w:t>
      </w:r>
      <w:r>
        <w:rPr>
          <w:b/>
          <w:lang w:val="pt_PT" w:bidi="pt_PT"/>
        </w:rPr>
        <w:t>israelitas</w:t>
      </w:r>
      <w:r>
        <w:rPr>
          <w:lang w:val="pt_PT" w:bidi="pt_PT"/>
        </w:rPr>
        <w:t xml:space="preserve"> que vocês usaram em passagens anteriores. Para mais informações sobre os </w:t>
      </w:r>
      <w:r>
        <w:rPr>
          <w:lang w:val="pt_PT" w:bidi="pt_PT"/>
        </w:rPr>
        <w:t>israelitas</w:t>
      </w:r>
      <w:r>
        <w:rPr>
          <w:lang w:val="pt_PT" w:bidi="pt_PT"/>
        </w:rPr>
        <w:t>, consultem o Glossário Mestre.</w:t>
      </w:r>
    </w:p>
    <w:p>
      <w:pPr/>
      <w:r>
        <w:rPr>
          <w:lang w:val="pt_PT" w:bidi="pt_PT"/>
        </w:rPr>
      </w:r>
      <w:r>
        <w:rPr>
          <w:lang w:val="pt_PT" w:bidi="pt_PT"/>
        </w:rPr>
        <w:t>Yahweh diz: "Eu Sou o que Eu Sou". A palavra Yahweh em hebraico, a língua de Moisés, significa Eu Sou ou Eu faço ser. É útil usar uma tradução aqui que explica o significado do nome Yahweh.</w:t>
      </w:r>
    </w:p>
    <w:p>
      <w:pPr/>
      <w:r>
        <w:rPr>
          <w:lang w:val="pt_PT" w:bidi="pt_PT"/>
        </w:rPr>
      </w:r>
      <w:r>
        <w:rPr>
          <w:lang w:val="pt_PT" w:bidi="pt_PT"/>
        </w:rPr>
        <w:t xml:space="preserve">Parem aqui e discutam em grupo qual palavra ou frase vocês usarão para </w:t>
      </w:r>
      <w:r>
        <w:rPr>
          <w:b/>
          <w:lang w:val="pt_PT" w:bidi="pt_PT"/>
        </w:rPr>
        <w:t>Eu Sou</w:t>
      </w:r>
      <w:r>
        <w:rPr>
          <w:lang w:val="pt_PT" w:bidi="pt_PT"/>
        </w:rPr>
        <w:t xml:space="preserve">. Procurem </w:t>
      </w:r>
      <w:r>
        <w:rPr>
          <w:lang w:val="pt_PT" w:bidi="pt_PT"/>
        </w:rPr>
        <w:t>Eu Sou</w:t>
      </w:r>
      <w:r>
        <w:rPr>
          <w:lang w:val="pt_PT" w:bidi="pt_PT"/>
        </w:rPr>
        <w:t xml:space="preserve"> e </w:t>
      </w:r>
      <w:r>
        <w:rPr>
          <w:lang w:val="pt_PT" w:bidi="pt_PT"/>
        </w:rPr>
        <w:t>Yahweh</w:t>
      </w:r>
      <w:r>
        <w:rPr>
          <w:lang w:val="pt_PT" w:bidi="pt_PT"/>
        </w:rPr>
        <w:t xml:space="preserve"> no Glossário Mestre para mais informações. Se vocês já traduziram "Eu Sou" em outro livro da Bíblia, usem a mesma palavra que vocês usaram lá. Pause este áudio aqui.</w:t>
      </w:r>
    </w:p>
    <w:p>
      <w:pPr/>
      <w:r>
        <w:rPr>
          <w:lang w:val="pt_PT" w:bidi="pt_PT"/>
        </w:rPr>
      </w:r>
      <w:r>
        <w:rPr>
          <w:lang w:val="pt_PT" w:bidi="pt_PT"/>
        </w:rPr>
        <w:t xml:space="preserve">Yahweh diz que esse é o seu nome para ser usado por todas as </w:t>
      </w:r>
      <w:r>
        <w:rPr>
          <w:b/>
          <w:lang w:val="pt_PT" w:bidi="pt_PT"/>
        </w:rPr>
        <w:t>gerações</w:t>
      </w:r>
      <w:r>
        <w:rPr>
          <w:lang w:val="pt_PT" w:bidi="pt_PT"/>
        </w:rPr>
        <w:t>. Nesse caso, geração se refere às pessoas que vivem na mesma época umas com as outras. Quando alguém fala sobre várias gerações, ou usa a frase de geração em geração, essa é uma maneira de falar sobre uma vida após a outra, e assim sucessivamente. Yahweh está dizendo que seu nome deve ser usado por um grupo de pessoas após o outro pelo restante da história. Todos os descendentes de Moisés devem usar esse nome para sempre.</w:t>
      </w:r>
    </w:p>
    <w:p>
      <w:pPr/>
      <w:r>
        <w:rPr>
          <w:lang w:val="pt_PT" w:bidi="pt_PT"/>
        </w:rPr>
      </w:r>
      <w:r>
        <w:rPr>
          <w:lang w:val="pt_PT" w:bidi="pt_PT"/>
        </w:rPr>
        <w:t xml:space="preserve">Parem aqui e discutam em grupo qual palavra ou frase vocês usarão para </w:t>
      </w:r>
      <w:r>
        <w:rPr>
          <w:b/>
          <w:lang w:val="pt_PT" w:bidi="pt_PT"/>
        </w:rPr>
        <w:t>gerações</w:t>
      </w:r>
      <w:r>
        <w:rPr>
          <w:lang w:val="pt_PT" w:bidi="pt_PT"/>
        </w:rPr>
        <w:t xml:space="preserve">. Procurem geração ou </w:t>
      </w:r>
      <w:r>
        <w:rPr>
          <w:lang w:val="pt_PT" w:bidi="pt_PT"/>
        </w:rPr>
        <w:t>gerações</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É dito a Moisés para reunir os </w:t>
      </w:r>
      <w:r>
        <w:rPr>
          <w:b/>
          <w:lang w:val="pt_PT" w:bidi="pt_PT"/>
        </w:rPr>
        <w:t>anciãos</w:t>
      </w:r>
      <w:r>
        <w:rPr>
          <w:lang w:val="pt_PT" w:bidi="pt_PT"/>
        </w:rPr>
        <w:t xml:space="preserve"> de Israel. Um ancião é uma pessoa com </w:t>
      </w:r>
      <w:r>
        <w:rPr>
          <w:lang w:val="pt_PT" w:bidi="pt_PT"/>
        </w:rPr>
        <w:t>autoridade</w:t>
      </w:r>
      <w:r>
        <w:rPr>
          <w:lang w:val="pt_PT" w:bidi="pt_PT"/>
        </w:rPr>
        <w:t xml:space="preserve"> na comunidade. No Antigo Testamento, um ancião era geralmente o chefe de uma família ou um grupo de famílias. Um grupo de anciãos se encontrava para tomar decisões sobre os assuntos na comunidade. Nesse caso, isso está se referindo aos líderes do povo hebreu no Egito.</w:t>
      </w:r>
    </w:p>
    <w:p>
      <w:pPr/>
      <w:r>
        <w:rPr>
          <w:lang w:val="pt_PT" w:bidi="pt_PT"/>
        </w:rPr>
      </w:r>
      <w:r>
        <w:rPr>
          <w:lang w:val="pt_PT" w:bidi="pt_PT"/>
        </w:rPr>
        <w:t>Quando você estiver traduzindo essa palavra, tenha cuidado para não usar uma palavra que significa apenas “pessoas velhas”. Um ancião não era necessariamente uma pessoa velha, embora ele não fosse uma pessoa muito jovem também.</w:t>
      </w:r>
    </w:p>
    <w:p>
      <w:pPr/>
      <w:r>
        <w:rPr>
          <w:lang w:val="pt_PT" w:bidi="pt_PT"/>
        </w:rPr>
      </w:r>
      <w:r>
        <w:rPr>
          <w:lang w:val="pt_PT" w:bidi="pt_PT"/>
        </w:rPr>
        <w:t xml:space="preserve">Parem aqui e discutam em grupo qual palavra ou frase vocês usarão para </w:t>
      </w:r>
      <w:r>
        <w:rPr>
          <w:b/>
          <w:lang w:val="pt_PT" w:bidi="pt_PT"/>
        </w:rPr>
        <w:t>anciãos</w:t>
      </w:r>
      <w:r>
        <w:rPr>
          <w:lang w:val="pt_PT" w:bidi="pt_PT"/>
        </w:rPr>
        <w:t xml:space="preserve">. Procurem por </w:t>
      </w:r>
      <w:r>
        <w:rPr>
          <w:lang w:val="pt_PT" w:bidi="pt_PT"/>
        </w:rPr>
        <w:t>anciãos</w:t>
      </w:r>
      <w:r>
        <w:rPr>
          <w:lang w:val="pt_PT" w:bidi="pt_PT"/>
        </w:rPr>
        <w:t xml:space="preserve"> no Glossário Mestre para mais informações. Se vocês já traduziram essa palavra para significar os líderes da nação em outro livro da Bíblia, usem a mesma palavra que vocês usaram lá. Pause este áudio aqui.</w:t>
      </w:r>
    </w:p>
    <w:p>
      <w:pPr/>
      <w:r>
        <w:rPr>
          <w:lang w:val="pt_PT" w:bidi="pt_PT"/>
        </w:rPr>
      </w:r>
      <w:r>
        <w:rPr>
          <w:lang w:val="pt_PT" w:bidi="pt_PT"/>
        </w:rPr>
        <w:t xml:space="preserve">Moisés e os anciãos são instruídos a dizer ao rei que eles se encontraram com o Deus dos hebreus. Usem a mesma palavra ou frase para </w:t>
      </w:r>
      <w:r>
        <w:rPr>
          <w:b/>
          <w:lang w:val="pt_PT" w:bidi="pt_PT"/>
        </w:rPr>
        <w:t>hebreus</w:t>
      </w:r>
      <w:r>
        <w:rPr>
          <w:lang w:val="pt_PT" w:bidi="pt_PT"/>
        </w:rPr>
        <w:t xml:space="preserve"> que vocês usaram em passagens anteriores. Para mais informações sobre os </w:t>
      </w:r>
      <w:r>
        <w:rPr>
          <w:lang w:val="pt_PT" w:bidi="pt_PT"/>
        </w:rPr>
        <w:t>hebreus</w:t>
      </w:r>
      <w:r>
        <w:rPr>
          <w:lang w:val="pt_PT" w:bidi="pt_PT"/>
        </w:rPr>
        <w:t>, consultem o Glossário Mestre.</w:t>
      </w:r>
    </w:p>
    <w:p>
      <w:pPr/>
      <w:r>
        <w:rPr>
          <w:lang w:val="pt_PT" w:bidi="pt_PT"/>
        </w:rPr>
      </w:r>
      <w:r>
        <w:rPr>
          <w:lang w:val="pt_PT" w:bidi="pt_PT"/>
        </w:rPr>
        <w:t xml:space="preserve">Moisés e os anciãos devem pedir permissão ao rei para ir ao deserto a fim de oferecer sacrifícios a Deus. Usem a mesma palavra ou frase para </w:t>
      </w:r>
      <w:r>
        <w:rPr>
          <w:b/>
          <w:lang w:val="pt_PT" w:bidi="pt_PT"/>
        </w:rPr>
        <w:t>deserto</w:t>
      </w:r>
      <w:r>
        <w:rPr>
          <w:lang w:val="pt_PT" w:bidi="pt_PT"/>
        </w:rPr>
        <w:t xml:space="preserve"> que vocês usaram em passagens anteriores. Para mais informações sobre </w:t>
      </w:r>
      <w:r>
        <w:rPr>
          <w:lang w:val="pt_PT" w:bidi="pt_PT"/>
        </w:rPr>
        <w:t>deserto</w:t>
      </w:r>
      <w:r>
        <w:rPr>
          <w:lang w:val="pt_PT" w:bidi="pt_PT"/>
        </w:rPr>
        <w:t>, consultem o Glossário Mestre.</w:t>
      </w:r>
    </w:p>
    <w:p>
      <w:pPr/>
      <w:r>
        <w:rPr>
          <w:lang w:val="pt_PT" w:bidi="pt_PT"/>
        </w:rPr>
      </w:r>
      <w:r>
        <w:rPr>
          <w:lang w:val="pt_PT" w:bidi="pt_PT"/>
        </w:rPr>
        <w:t xml:space="preserve">Um </w:t>
      </w:r>
      <w:r>
        <w:rPr>
          <w:b/>
          <w:lang w:val="pt_PT" w:bidi="pt_PT"/>
        </w:rPr>
        <w:t>sacrifício</w:t>
      </w:r>
      <w:r>
        <w:rPr>
          <w:lang w:val="pt_PT" w:bidi="pt_PT"/>
        </w:rPr>
        <w:t xml:space="preserve"> é um presente a Deus. As pessoas muitas vezes colocavam o presente em uma plataforma feita de terra ou pedras grandes, que era chamada de </w:t>
      </w:r>
      <w:r>
        <w:rPr>
          <w:lang w:val="pt_PT" w:bidi="pt_PT"/>
        </w:rPr>
        <w:t>altar</w:t>
      </w:r>
      <w:r>
        <w:rPr>
          <w:lang w:val="pt_PT" w:bidi="pt_PT"/>
        </w:rPr>
        <w:t xml:space="preserve">. O propósito de um sacrifício poderia ser que as pessoas quisessem agradecer a Deus por algo, </w:t>
      </w:r>
      <w:r>
        <w:rPr>
          <w:lang w:val="pt_PT" w:bidi="pt_PT"/>
        </w:rPr>
        <w:t>adorar</w:t>
      </w:r>
      <w:r>
        <w:rPr>
          <w:lang w:val="pt_PT" w:bidi="pt_PT"/>
        </w:rPr>
        <w:t xml:space="preserve"> a Deus, confirmar seu relacionamento com Deus ou pedir </w:t>
      </w:r>
      <w:r>
        <w:rPr>
          <w:lang w:val="pt_PT" w:bidi="pt_PT"/>
        </w:rPr>
        <w:t>perdão</w:t>
      </w:r>
      <w:r>
        <w:rPr>
          <w:lang w:val="pt_PT" w:bidi="pt_PT"/>
        </w:rPr>
        <w:t xml:space="preserve"> por algo que elas haviam feito de errado. Um </w:t>
      </w:r>
      <w:r>
        <w:rPr>
          <w:b/>
          <w:lang w:val="pt_PT" w:bidi="pt_PT"/>
        </w:rPr>
        <w:t>sacrifício</w:t>
      </w:r>
      <w:r>
        <w:rPr>
          <w:lang w:val="pt_PT" w:bidi="pt_PT"/>
        </w:rPr>
        <w:t xml:space="preserve"> poderia envolver a morte de um animal, que então seria queimado no altar. Mas o presente também poderia ser itens alimentares, óleo ou especiarias de cheiro doce.</w:t>
      </w:r>
    </w:p>
    <w:p>
      <w:pPr/>
      <w:r>
        <w:rPr>
          <w:lang w:val="pt_PT" w:bidi="pt_PT"/>
        </w:rPr>
      </w:r>
      <w:r>
        <w:rPr>
          <w:lang w:val="pt_PT" w:bidi="pt_PT"/>
        </w:rPr>
        <w:t xml:space="preserve">Parem aqui e discutam em grupo qual palavra ou frase vocês usarão para </w:t>
      </w:r>
      <w:r>
        <w:rPr>
          <w:b/>
          <w:lang w:val="pt_PT" w:bidi="pt_PT"/>
        </w:rPr>
        <w:t>sacrifício</w:t>
      </w:r>
      <w:r>
        <w:rPr>
          <w:lang w:val="pt_PT" w:bidi="pt_PT"/>
        </w:rPr>
        <w:t xml:space="preserve">. Consultem </w:t>
      </w:r>
      <w:r>
        <w:rPr>
          <w:lang w:val="pt_PT" w:bidi="pt_PT"/>
        </w:rPr>
        <w:t>sacrifício</w:t>
      </w:r>
      <w:r>
        <w:rPr>
          <w:lang w:val="pt_PT" w:bidi="pt_PT"/>
        </w:rPr>
        <w:t xml:space="preserve">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4:1–17</w:t>
      </w:r>
      <w:r>
        <w:rPr>
          <w:lang w:val="pt_PT" w:bidi="pt_PT"/>
        </w:rPr>
      </w:r>
    </w:p>
    <w:p>
      <w:pPr>
        <w:pStyle w:val="Heading3"/>
      </w:pPr>
      <w:r>
        <w:rPr>
          <w:lang w:val="pt_PT" w:bidi="pt_PT"/>
        </w:rPr>
        <w:t>Ouvir e Sentir</w:t>
      </w:r>
    </w:p>
    <w:p>
      <w:pPr/>
      <w:r>
        <w:rPr>
          <w:lang w:val="pt_PT" w:bidi="pt_PT"/>
        </w:rPr>
      </w:r>
      <w:r>
        <w:rPr>
          <w:lang w:val="pt_PT" w:bidi="pt_PT"/>
        </w:rPr>
        <w:t>Nesta etapa, ouçam Êxodo 4.1–17 e guardem em seus corações.</w:t>
      </w:r>
    </w:p>
    <w:p>
      <w:pPr/>
      <w:r>
        <w:rPr>
          <w:lang w:val="pt_PT" w:bidi="pt_PT"/>
        </w:rPr>
      </w:r>
      <w:r>
        <w:rPr>
          <w:lang w:val="pt_PT" w:bidi="pt_PT"/>
        </w:rPr>
        <w:t>Ouçam uma versão em áudio de Êxodo 4.1–17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4.1–17 na tradução mais fácil de entender.</w:t>
      </w:r>
    </w:p>
    <w:p>
      <w:pPr/>
      <w:r>
        <w:rPr>
          <w:lang w:val="pt_PT" w:bidi="pt_PT"/>
        </w:rPr>
      </w:r>
      <w:r>
        <w:rPr>
          <w:lang w:val="pt_PT" w:bidi="pt_PT"/>
        </w:rPr>
        <w:t>Essa passagem é a última parte da conversa entre Moisés e Yahweh. Moisés e Yahweh ainda estão falando no Monte Horebe. Yahweh está falando com Moisés de uma sarça que está em chamas, mas não se consome. Yahweh diz a Moisés que Yahweh enviará Moisés ao Faraó no Egito para dizer ao Faraó que deixe os israelitas saírem do Egito. Nessa passagem, o nome Yahweh é usado em todas as referências a Deus até o momento em que Moisés fala sobre o Deus de Abraão, Isaque e Jacó.</w:t>
      </w:r>
    </w:p>
    <w:p>
      <w:pPr/>
      <w:r>
        <w:rPr>
          <w:lang w:val="pt_PT" w:bidi="pt_PT"/>
        </w:rPr>
      </w:r>
      <w:r>
        <w:rPr>
          <w:lang w:val="pt_PT" w:bidi="pt_PT"/>
        </w:rPr>
        <w:t>Até onde sabemos, Yahweh não apareceu a ninguém desde o tempo de Jacó, cerca de 400 anos antes. Nessa passagem, Moisés traz a Yahweh suas preocupações com o cumprimento dos planos de Yahweh. Moisés expressa sua dúvida de que os israelitas realmente ouvirão Moisés. Esta é a terceira vez que Moisés expressa sua preocupação a Yahweh, e Yahweh já tranquilizou Moisés de que os israelitas ouvirão. Moisés pergunta a Yahweh, "e se" os líderes israelitas, ou anciãos, não acreditarem nele, e disserem: "Yahweh não apareceu a você".</w:t>
      </w:r>
    </w:p>
    <w:p>
      <w:pPr/>
      <w:r>
        <w:rPr>
          <w:lang w:val="pt_PT" w:bidi="pt_PT"/>
        </w:rPr>
      </w:r>
      <w:r>
        <w:rPr>
          <w:lang w:val="pt_PT" w:bidi="pt_PT"/>
        </w:rPr>
        <w:t>A resposta de Yahweh à pergunta de Moisés, "e se", é outra pergunta. Yahweh pergunta a Moisés o que Moisés tem em sua mão. O cajado na mão de Moisés não era mágico. Era um cajado normal que um pastor teria para manter as ovelhas juntas. Às vezes, o cajado de um pastor tinha um gancho em uma extremidade para puxar uma ovelha para mais perto do rebanho se ela começasse a se afastar. Sabemos que Moisés estava conduzindo as suas ovelhas quando Yahweh começou a falar com ele. Esse cajado provavelmente tinha cerca de 1,5 metro de comprimento e poderia ter um gancho na extremidade.</w:t>
      </w:r>
    </w:p>
    <w:p>
      <w:pPr/>
      <w:r>
        <w:rPr>
          <w:lang w:val="pt_PT" w:bidi="pt_PT"/>
        </w:rPr>
      </w:r>
      <w:r>
        <w:rPr>
          <w:lang w:val="pt_PT" w:bidi="pt_PT"/>
        </w:rPr>
        <w:t xml:space="preserve">Parem aqui e, em grupo, olhem para uma imagem de um </w:t>
      </w:r>
      <w:r>
        <w:rPr>
          <w:lang w:val="pt_PT" w:bidi="pt_PT"/>
        </w:rPr>
        <w:t>cajado de pastor</w:t>
      </w:r>
      <w:r>
        <w:rPr>
          <w:lang w:val="pt_PT" w:bidi="pt_PT"/>
        </w:rPr>
        <w:t>. Discutam esta pergunta em grupo: que tipo de ferramentas os pastores em sua cultura usam para manter as ovelhas, ou o gado reunidos? Pause este áudio aqui.</w:t>
      </w:r>
    </w:p>
    <w:p>
      <w:pPr/>
      <w:r>
        <w:rPr>
          <w:lang w:val="pt_PT" w:bidi="pt_PT"/>
        </w:rPr>
      </w:r>
      <w:r>
        <w:rPr>
          <w:lang w:val="pt_PT" w:bidi="pt_PT"/>
        </w:rPr>
        <w:t>Yahweh dá a Moisés três sinais para realizar na frente dos anciãos israelitas, para que eles acreditem que Yahweh, o Deus de Abraão, Isaque e Jacó, enviou Moisés. Yahweh quer que os israelitas conheçam o seu nome e que ele é o mesmo Deus que seus importantes antepassados adoravam. O primeiro sinal é pegar o cajado que Moisés tem e jogá-lo no chão. Quando Moisés o lança, ele se torna uma serpente. Para evitar que a cobra morda, a maioria das pessoas a pegaria pelo pescoço. Isso impediria que a serpente virasse a cabeça para morder a mão de quem a pegou. No entanto, Yahweh instrui Moisés a pegar a serpente pela cauda, para mostrar que isso era miraculoso. Quando Moisés pega a serpente, ela se torna um cajado novamente. O cajado era um símbolo egípcio de autoridade e a serpente um símbolo do próprio Faraó. A maioria dos estudiosos acredita que esse era um sinal de que até mesmo Yahweh tem autoridade sobre o Faraó e os egípcios.</w:t>
      </w:r>
    </w:p>
    <w:p>
      <w:pPr/>
      <w:r>
        <w:rPr>
          <w:lang w:val="pt_PT" w:bidi="pt_PT"/>
        </w:rPr>
      </w:r>
      <w:r>
        <w:rPr>
          <w:lang w:val="pt_PT" w:bidi="pt_PT"/>
        </w:rPr>
        <w:t xml:space="preserve">Parem aqui e, em grupo, olhem para uma imagem de uma </w:t>
      </w:r>
      <w:r>
        <w:rPr>
          <w:lang w:val="pt_PT" w:bidi="pt_PT"/>
        </w:rPr>
        <w:t>serpente</w:t>
      </w:r>
      <w:r>
        <w:rPr>
          <w:lang w:val="pt_PT" w:bidi="pt_PT"/>
        </w:rPr>
        <w:t>.</w:t>
      </w:r>
    </w:p>
    <w:p>
      <w:pPr/>
      <w:r>
        <w:rPr>
          <w:lang w:val="pt_PT" w:bidi="pt_PT"/>
        </w:rPr>
      </w:r>
      <w:r>
        <w:rPr>
          <w:lang w:val="pt_PT" w:bidi="pt_PT"/>
        </w:rPr>
        <w:t>Parem aqui e discutam esta pergunta em grupo: como sua cultura se sente em relação às serpentes? Como as pessoas em sua cultura lidariam com uma serpente? Pause este áudio aqui.</w:t>
      </w:r>
    </w:p>
    <w:p>
      <w:pPr/>
      <w:r>
        <w:rPr>
          <w:lang w:val="pt_PT" w:bidi="pt_PT"/>
        </w:rPr>
      </w:r>
      <w:r>
        <w:rPr>
          <w:lang w:val="pt_PT" w:bidi="pt_PT"/>
        </w:rPr>
        <w:t>O segundo sinal era que Moisés colocasse a mão em seu casaco, ou roupa externa, perto de seu peito. Quando ele tirou a mão, ela estava branca como a neve, ou um branco muito brilhante, e tomada por uma doença de pele. Então, quando Moisés colocou a mão de volta em seu casaco e a tirou novamente, ela foi curada como o restante de sua carne. Essa doença de pele não era apenas uma pequena erupção cutânea, mas era uma doença séria. Muitas pessoas temiam doenças de pele, então o fato de Deus ser capaz de curar isso mostrava seu grande poder.</w:t>
      </w:r>
    </w:p>
    <w:p>
      <w:pPr/>
      <w:r>
        <w:rPr>
          <w:lang w:val="pt_PT" w:bidi="pt_PT"/>
        </w:rPr>
      </w:r>
      <w:r>
        <w:rPr>
          <w:lang w:val="pt_PT" w:bidi="pt_PT"/>
        </w:rPr>
        <w:t>Parem aqui e discutam esta pergunta em grupo: discutam algo em sua cultura que seja a coisa mais branca em que vocês podem pensar. Falem sobre os tipos de doenças de pele que vocês enfrentam em sua cultura. Existe alguma que possa ameaçar a vida se não for tratada? O que vocês usarão em sua tradução para descrever essa doença de pele? Pause este áudio aqui.</w:t>
      </w:r>
    </w:p>
    <w:p>
      <w:pPr/>
      <w:r>
        <w:rPr>
          <w:lang w:val="pt_PT" w:bidi="pt_PT"/>
        </w:rPr>
      </w:r>
      <w:r>
        <w:rPr>
          <w:lang w:val="pt_PT" w:bidi="pt_PT"/>
        </w:rPr>
        <w:t xml:space="preserve">Parem aqui e, em grupo, olhem para uma imagem de um </w:t>
      </w:r>
      <w:r>
        <w:rPr>
          <w:lang w:val="pt_PT" w:bidi="pt_PT"/>
        </w:rPr>
        <w:t>casaco</w:t>
      </w:r>
      <w:r>
        <w:rPr>
          <w:lang w:val="pt_PT" w:bidi="pt_PT"/>
        </w:rPr>
        <w:t>. Pause este áudio aqui.</w:t>
      </w:r>
    </w:p>
    <w:p>
      <w:pPr/>
      <w:r>
        <w:rPr>
          <w:lang w:val="pt_PT" w:bidi="pt_PT"/>
        </w:rPr>
      </w:r>
      <w:r>
        <w:rPr>
          <w:lang w:val="pt_PT" w:bidi="pt_PT"/>
        </w:rPr>
        <w:t>Então Yahweh diz a Moisés que se os israelitas não ouvirem a voz do primeiro ou do segundo sinal, então ele deve fazer o terceiro sinal. Há uma conexão direta entre os sinais de Yahweh e sua palavra. Os sinais são evidências de que a palavra de Yahweh é verdadeira. Yahweh diz a Moisés para tirar água do rio Nilo e derramá-la no chão. A água se transformará em sangue na terra seca. O Nilo é o rio mais longo da África, com 6650 quilômetros, e flui para o norte, em direção ao Mar Mediterrâneo. Isso permite que o Egito comercialize com muitas nações ao redor do Mar Mediterrâneo. O Nilo era uma fonte de prosperidade para o Egito, e os egípcios identificavam o Nilo com um dos deuses egípcios. Muitos estudiosos pensam que esse sinal era prova novamente de que Yahweh tinha controle e poder sobre a fonte de riqueza do Egito, além de ser mais poderoso do que qualquer um dos deuses egípcios.</w:t>
      </w:r>
    </w:p>
    <w:p>
      <w:pPr/>
      <w:r>
        <w:rPr>
          <w:lang w:val="pt_PT" w:bidi="pt_PT"/>
        </w:rPr>
      </w:r>
      <w:r>
        <w:rPr>
          <w:lang w:val="pt_PT" w:bidi="pt_PT"/>
        </w:rPr>
        <w:t xml:space="preserve">Parem aqui e olhem para uma imagem do </w:t>
      </w:r>
      <w:r>
        <w:rPr>
          <w:lang w:val="pt_PT" w:bidi="pt_PT"/>
        </w:rPr>
        <w:t>rio Nilo</w:t>
      </w:r>
      <w:r>
        <w:rPr>
          <w:lang w:val="pt_PT" w:bidi="pt_PT"/>
        </w:rPr>
        <w:t xml:space="preserve">. Olhem para um mapa do </w:t>
      </w:r>
      <w:r>
        <w:rPr>
          <w:lang w:val="pt_PT" w:bidi="pt_PT"/>
        </w:rPr>
        <w:t>Egito</w:t>
      </w:r>
      <w:r>
        <w:rPr>
          <w:lang w:val="pt_PT" w:bidi="pt_PT"/>
        </w:rPr>
        <w:t xml:space="preserve"> e vejam onde o Nilo fica no país. Pause este áudio aqui.</w:t>
      </w:r>
    </w:p>
    <w:p>
      <w:pPr/>
      <w:r>
        <w:rPr>
          <w:lang w:val="pt_PT" w:bidi="pt_PT"/>
        </w:rPr>
      </w:r>
      <w:r>
        <w:rPr>
          <w:lang w:val="pt_PT" w:bidi="pt_PT"/>
        </w:rPr>
        <w:t>A cultura egípcia daquela época dava grande importância a falar bem. Eles tinham histórias culturais que mostravam o valor de uma boa fala. A forma como Moisés se dirige a Yahweh é educada e formal. Oh Senhor, ou por favor, me perdoe Senhor, ou mestre. No entanto, Moisés ainda se queixa a Yahweh de que ele não é, nem nunca foi, um bom orador e que Moisés não se tornou um bom orador desde que Yahweh começou a falar com ele. Moisés está fazendo o que muitas pessoas nessa cultura fariam. Moisés está demonstrando uma humildade exagerada ao falar com alguém que era mais importante ou superior a ele.</w:t>
      </w:r>
    </w:p>
    <w:p>
      <w:pPr/>
      <w:r>
        <w:rPr>
          <w:lang w:val="pt_PT" w:bidi="pt_PT"/>
        </w:rPr>
      </w:r>
      <w:r>
        <w:rPr>
          <w:lang w:val="pt_PT" w:bidi="pt_PT"/>
        </w:rPr>
        <w:t>Yahweh deixa claro que ele é aquele que fez a boca de Moisés e a boca de toda a humanidade. Yahweh faz perguntas a Moisés para as quais ele não espera uma resposta. Yahweh é plenamente capaz de superar todas as desculpas e problemas de Moisés. Yahweh não está apenas enviando Moisés aos anciãos israelitas e aos egípcios, mas o próprio Yahweh irá com Moisés. Yahweh diz que ele encherá a boca de Moisés com as palavras a dizer. Todas as desculpas de Moisés não funcionaram. Moisés não quer fazer o que Yahweh está pedindo a ele. Isso é revelado no pedido direto e não mais educado de Moisés a Yahweh. Algumas versões dizem: "Oh Senhor, envia quem você quiser". Isso pode ser confuso, porque soa como se Moisés estivesse aceitando que Deus o enviará. No entanto, em vez disso, o que Moisés está dizendo é mais como: "Por favor, Yahweh, perdoe-me, mas envie qualquer um além de mim".</w:t>
      </w:r>
    </w:p>
    <w:p>
      <w:pPr/>
      <w:r>
        <w:rPr>
          <w:lang w:val="pt_PT" w:bidi="pt_PT"/>
        </w:rPr>
      </w:r>
      <w:r>
        <w:rPr>
          <w:lang w:val="pt_PT" w:bidi="pt_PT"/>
        </w:rPr>
        <w:t>Parem aqui e discutam esta pergunta em grupo: falem sobre as desculpas que vocês ou outros podem dar a Deus quando vocês não querem fazer o que Deus pediu a vocês que fizessem. Pause este áudio aqui.</w:t>
      </w:r>
    </w:p>
    <w:p>
      <w:pPr/>
      <w:r>
        <w:rPr>
          <w:lang w:val="pt_PT" w:bidi="pt_PT"/>
        </w:rPr>
      </w:r>
      <w:r>
        <w:rPr>
          <w:lang w:val="pt_PT" w:bidi="pt_PT"/>
        </w:rPr>
        <w:t>Yahweh mostra tanto sua ira quanto sua grande misericórdia a Moisés. Yahweh continua a incluir Moisés em seu plano, mesmo quando Moisés quer ser desobediente. Yahweh diz que o irmão de Moisés, Arão, o levita, liderará juntamente com Moisés. Tanto Arão quanto Moisés são do clã ou tribo levita dos israelitas. Não temos certeza por que Deus deixa claro nessa passagem que Arão é um levita. Yahweh diz que Arão é um bom orador e que, naquele momento, está a caminho para encontrar Moisés. Yahweh diz que Arão ficará feliz em seu coração. Isso provavelmente significa não apenas que Arão ficará feliz em ver Moisés, mas também que Arão ficará feliz ao ouvir o plano de Deus para libertar os israelitas do Egito.</w:t>
      </w:r>
    </w:p>
    <w:p>
      <w:pPr/>
      <w:r>
        <w:rPr>
          <w:lang w:val="pt_PT" w:bidi="pt_PT"/>
        </w:rPr>
      </w:r>
      <w:r>
        <w:rPr>
          <w:lang w:val="pt_PT" w:bidi="pt_PT"/>
        </w:rPr>
        <w:t>Yahweh não dá mais oportunidade a Moisés de se opor, mas diz a Moisés que Moisés falará com seu irmão Arão e dará a Arão as palavras para falar. Yahweh também promete estar com a boca de ambos e ensinar-lhes o que dizer e fazer. Arão falará em nome de Moisés, e Moisés falará a Arão o que Yahweh fala a ele. Então Yahweh diz a Moisés para levar o cajado com ele para realizar os milagres. O cajado de Moisés se torna um símbolo de autoridade para Moisés. Também é um símbolo da presença de Yahweh que acompanha Moisés e Arão.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4.1–17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pergunta a Yahweh o que fazer se os anciãos israelitas não ouvirem suas palavras.</w:t>
      </w:r>
    </w:p>
    <w:p>
      <w:pPr/>
      <w:r>
        <w:rPr>
          <w:lang w:val="pt_PT" w:bidi="pt_PT"/>
        </w:rPr>
      </w:r>
      <w:r>
        <w:rPr>
          <w:b/>
          <w:lang w:val="pt_PT" w:bidi="pt_PT"/>
        </w:rPr>
        <w:t>Na segunda cena:</w:t>
      </w:r>
      <w:r>
        <w:rPr>
          <w:lang w:val="pt_PT" w:bidi="pt_PT"/>
        </w:rPr>
        <w:t xml:space="preserve"> Yahweh dá a Moisés três sinais para mostrar aos anciãos, a fim de que eles creiam que Deus visitou Moisés. Os sinais são: a transformação do cajado em uma serpente e de volta a um cajado, a mão de Moisés ficando doente e depois curada, e a transformação da água do rio Nilo em sangue.</w:t>
      </w:r>
    </w:p>
    <w:p>
      <w:pPr/>
      <w:r>
        <w:rPr>
          <w:lang w:val="pt_PT" w:bidi="pt_PT"/>
        </w:rPr>
      </w:r>
      <w:r>
        <w:rPr>
          <w:b/>
          <w:lang w:val="pt_PT" w:bidi="pt_PT"/>
        </w:rPr>
        <w:t>Na terceira cena:</w:t>
      </w:r>
      <w:r>
        <w:rPr>
          <w:lang w:val="pt_PT" w:bidi="pt_PT"/>
        </w:rPr>
        <w:t xml:space="preserve"> Moisés diz que ele nunca foi e não é um bom orador. Yahweh diz a Moisés que ele dará a Moisés as palavras para falar e ensinará a ele o que dizer. Moisés pede a Yahweh que, por favor, envie qualquer outra pessoa.</w:t>
      </w:r>
    </w:p>
    <w:p>
      <w:pPr/>
      <w:r>
        <w:rPr>
          <w:lang w:val="pt_PT" w:bidi="pt_PT"/>
        </w:rPr>
      </w:r>
      <w:r>
        <w:rPr>
          <w:b/>
          <w:lang w:val="pt_PT" w:bidi="pt_PT"/>
        </w:rPr>
        <w:t>Na quarta cena:</w:t>
      </w:r>
      <w:r>
        <w:rPr>
          <w:lang w:val="pt_PT" w:bidi="pt_PT"/>
        </w:rPr>
        <w:t xml:space="preserve"> Deus fica irado com Moisés. Yahweh diz a Moisés que ele enviará o irmão de Moisés, Arão, para falar em nome de Moisés ao povo. Yahweh estará com a boca de ambos e lhes ensinará o que dizer. Yahweh diz a Moisés que Arão falará em nome de Moisés, e Moisés será a voz de Yahweh a Arão. Yahweh diz a Moisés para levar o cajado com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anciãos israelitas são mencionados</w:t>
      </w:r>
    </w:p>
    <w:p>
      <w:pPr>
        <w:pStyle w:val="ListBullet"/>
        <w:spacing w:line="240" w:lineRule="auto"/>
        <w:ind w:left="720"/>
      </w:pPr>
      <w:r>
        <w:rPr>
          <w:lang w:val="pt_PT" w:bidi="pt_PT"/>
        </w:rPr>
      </w:r>
      <w:r>
        <w:rPr>
          <w:lang w:val="pt_PT" w:bidi="pt_PT"/>
        </w:rPr>
        <w:t>O cajado/serpente</w:t>
      </w:r>
    </w:p>
    <w:p>
      <w:pPr>
        <w:pStyle w:val="ListBullet"/>
        <w:spacing w:line="240" w:lineRule="auto"/>
        <w:ind w:left="720"/>
      </w:pPr>
      <w:r>
        <w:rPr>
          <w:lang w:val="pt_PT" w:bidi="pt_PT"/>
        </w:rPr>
      </w:r>
      <w:r>
        <w:rPr>
          <w:lang w:val="pt_PT" w:bidi="pt_PT"/>
        </w:rPr>
        <w:t>Arão</w:t>
      </w:r>
    </w:p>
    <w:p>
      <w:pPr/>
      <w:r>
        <w:rPr>
          <w:lang w:val="pt_PT" w:bidi="pt_PT"/>
        </w:rPr>
      </w:r>
      <w:r>
        <w:rPr>
          <w:lang w:val="pt_PT" w:bidi="pt_PT"/>
        </w:rPr>
        <w:t>Em grupo, prestem atenção a estas partes do cenário da passagem: esta passagem continua a conversa entre Moisés e Yahweh no Monte Horebe. Yahweh ainda está falando por meio de uma sarça que está em chamas, mas não se consome. Moisés tinha o cajado de pastor em sua mão, porque Moisés havia levado suas ovelhas para essa área.</w:t>
      </w:r>
    </w:p>
    <w:p>
      <w:pPr/>
      <w:r>
        <w:rPr>
          <w:lang w:val="pt_PT" w:bidi="pt_PT"/>
        </w:rPr>
      </w:r>
      <w:r>
        <w:rPr>
          <w:lang w:val="pt_PT" w:bidi="pt_PT"/>
        </w:rPr>
        <w:t>Moisés pergunta a Yahweh o que fazer se os anciãos israelitas não ouvirem suas palavras. Yahweh pergunta a Moisés o que ele tem em sua mão. Moisés está segurando o seu cajado de pastor. Yahweh diz a Moisés para lançar o cajado no chão, e o cajado se torna uma serpente. Moisés se afasta da serpente. Algumas versões dizem que Moisés fugiu, mas o mais provável é que Moisés simplesmente recuou ou se afastou da serpente. Yahweh então diz a Moisés para pegar a serpente pela cauda. Moisés pega a serpente pela cauda e a serpente se transforma em um cajado. Yahweh diz a Moisés para realizar esse sinal e o povo acreditará que Yahweh, o Deus que seus antepassados, Abraão, Isaque e Jacó, adoravam, se encontrou com Moisés.</w:t>
      </w:r>
    </w:p>
    <w:p>
      <w:pPr/>
      <w:r>
        <w:rPr>
          <w:lang w:val="pt_PT" w:bidi="pt_PT"/>
        </w:rPr>
      </w:r>
      <w:r>
        <w:rPr>
          <w:lang w:val="pt_PT" w:bidi="pt_PT"/>
        </w:rPr>
        <w:t xml:space="preserve">Parem aqui e olhem novamente para uma imagem do </w:t>
      </w:r>
      <w:r>
        <w:rPr>
          <w:lang w:val="pt_PT" w:bidi="pt_PT"/>
        </w:rPr>
        <w:t>cajado do pastor</w:t>
      </w:r>
      <w:r>
        <w:rPr>
          <w:lang w:val="pt_PT" w:bidi="pt_PT"/>
        </w:rPr>
        <w:t>. Pause este áudio aqui.</w:t>
      </w:r>
    </w:p>
    <w:p>
      <w:pPr/>
      <w:r>
        <w:rPr>
          <w:lang w:val="pt_PT" w:bidi="pt_PT"/>
        </w:rPr>
      </w:r>
      <w:r>
        <w:rPr>
          <w:lang w:val="pt_PT" w:bidi="pt_PT"/>
        </w:rPr>
        <w:t>Yahweh dá a Moisés outro sinal caso os anciãos não ouçam o primeiro. Yahweh diz a Moisés para colocar sua mão na dobra de seu casaco, perto de seu peito. Moisés faz isso. Quando Moisés tira a mão novamente, sua mão tem uma doença de pele terrível, referida como lepra, e é extremamente branca.</w:t>
      </w:r>
    </w:p>
    <w:p>
      <w:pPr/>
      <w:r>
        <w:rPr>
          <w:lang w:val="pt_PT" w:bidi="pt_PT"/>
        </w:rPr>
      </w:r>
      <w:r>
        <w:rPr>
          <w:lang w:val="pt_PT" w:bidi="pt_PT"/>
        </w:rPr>
        <w:t xml:space="preserve">Parem aqui e, em grupo, olhem para uma imagem de uma </w:t>
      </w:r>
      <w:r>
        <w:rPr>
          <w:lang w:val="pt_PT" w:bidi="pt_PT"/>
        </w:rPr>
        <w:t>mão doente</w:t>
      </w:r>
      <w:r>
        <w:rPr>
          <w:lang w:val="pt_PT" w:bidi="pt_PT"/>
        </w:rPr>
        <w:t>. Pause este áudio aqui.</w:t>
      </w:r>
    </w:p>
    <w:p>
      <w:pPr/>
      <w:r>
        <w:rPr>
          <w:lang w:val="pt_PT" w:bidi="pt_PT"/>
        </w:rPr>
      </w:r>
      <w:r>
        <w:rPr>
          <w:lang w:val="pt_PT" w:bidi="pt_PT"/>
        </w:rPr>
        <w:t>Moisés coloca sua mão de volta em seu casaco e então a tira mais uma vez, e sua mão é curada como o restante de sua carne. Yahweh diz a Moisés que se os anciãos israelitas não ouvirem o primeiro ou o segundo sinal, então ele deve fazer o terceiro sinal. Este sinal será derramar um pouco da água do rio Nilo no chão, e ela se transformará em sangue.</w:t>
      </w:r>
    </w:p>
    <w:p>
      <w:pPr/>
      <w:r>
        <w:rPr>
          <w:lang w:val="pt_PT" w:bidi="pt_PT"/>
        </w:rPr>
      </w:r>
      <w:r>
        <w:rPr>
          <w:lang w:val="pt_PT" w:bidi="pt_PT"/>
        </w:rPr>
        <w:t>Moisés diz que ele nunca foi e não se tornou um bom orador, desde que Yahweh tem falado com Moisés. Moisés diz que é lento de falar e de língua. Isso significa que Moisés não consegue pensar ou dizer as palavras corretas rapidamente ou no momento certo. Aqui, Moisés está exagerando sua humildade porque Moisés está falando com alguém que é muito maior do que Moisés é. Essa é uma maneira muito educada de falar com Deus.</w:t>
      </w:r>
    </w:p>
    <w:p>
      <w:pPr/>
      <w:r>
        <w:rPr>
          <w:lang w:val="pt_PT" w:bidi="pt_PT"/>
        </w:rPr>
      </w:r>
      <w:r>
        <w:rPr>
          <w:lang w:val="pt_PT" w:bidi="pt_PT"/>
        </w:rPr>
        <w:t>Parem aqui e discutam esta pergunta em grupo: como vocês diriam que alguém tem dificuldade para encontrar a coisa certa para dizer no momento certo? Pause este áudio aqui.</w:t>
      </w:r>
    </w:p>
    <w:p>
      <w:pPr/>
      <w:r>
        <w:rPr>
          <w:lang w:val="pt_PT" w:bidi="pt_PT"/>
        </w:rPr>
      </w:r>
      <w:r>
        <w:rPr>
          <w:lang w:val="pt_PT" w:bidi="pt_PT"/>
        </w:rPr>
        <w:t>Yahweh pergunta a Moisés quem fez a boca dos humanos, e quem torna o homem mudo, ou incapaz de falar, ou surdo, ou incapaz de ouvir, ou ser cego? Yahweh está fazendo uma pergunta para a qual ele não espera uma resposta. Yahweh diz a Moisés que ele irá com Moisés e dará a Moisés as palavras para falar e ensinará a ele o que dizer. Moisés pede a Yahweh que, por favor, envie qualquer outra pessoa. Esse é um pedido direto a Yahweh. Moisés não está mais dando desculpas, mas Moisés está perguntando a Yahweh diretamente. Essa não é uma maneira educada de falar com Yahweh.</w:t>
      </w:r>
    </w:p>
    <w:p>
      <w:pPr/>
      <w:r>
        <w:rPr>
          <w:lang w:val="pt_PT" w:bidi="pt_PT"/>
        </w:rPr>
      </w:r>
      <w:r>
        <w:rPr>
          <w:lang w:val="pt_PT" w:bidi="pt_PT"/>
        </w:rPr>
        <w:t>A ira de Yahweh se acendeu contra Moisés. Isso significa literalmente que o nariz de Yahweh ficou quente ou começou a queimar. Essa era uma expressão comum da época para descrever alguém que estava ficando muito irado.</w:t>
      </w:r>
    </w:p>
    <w:p>
      <w:pPr/>
      <w:r>
        <w:rPr>
          <w:lang w:val="pt_PT" w:bidi="pt_PT"/>
        </w:rPr>
      </w:r>
      <w:r>
        <w:rPr>
          <w:lang w:val="pt_PT" w:bidi="pt_PT"/>
        </w:rPr>
        <w:t>Parem aqui e discutam esta pergunta em grupo: como vocês falam sobre alguém ficando com muita raiva? Pause este áudio aqui.</w:t>
      </w:r>
    </w:p>
    <w:p>
      <w:pPr/>
      <w:r>
        <w:rPr>
          <w:lang w:val="pt_PT" w:bidi="pt_PT"/>
        </w:rPr>
      </w:r>
      <w:r>
        <w:rPr>
          <w:lang w:val="pt_PT" w:bidi="pt_PT"/>
        </w:rPr>
        <w:t>Em algum momento antes dessa conversa, Arão começou uma jornada para visitar Moisés. Yahweh diz a Moisés que seu irmão Arão já está a caminho, então Arão pode ir com Moisés para falar com o povo em nome de Moisés. Yahweh diz a Moisés que Arão falará em nome de Moisés, Moisés colocará as palavras na boca de Arão. Isso significa que enquanto Yahweh diz a Moisés o que dizer, Moisés dirá a Arão o que dizer. Yahweh estará com a boca de ambos e lhes ensinará o que dizer. Yahweh diz que será como se Arão fosse a boca de Moisés e Moisés será como Deus para Arão. Isso significa que Moisés representará e falará o que Deus está dizendo a ele para falar e dirá a Arão. Yahweh diz a Moisés para levar o cajado com ele.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4.1–17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anciãos israelitas são mencionados</w:t>
      </w:r>
    </w:p>
    <w:p>
      <w:pPr>
        <w:pStyle w:val="ListBullet"/>
        <w:spacing w:line="240" w:lineRule="auto"/>
        <w:ind w:left="720"/>
      </w:pPr>
      <w:r>
        <w:rPr>
          <w:lang w:val="pt_PT" w:bidi="pt_PT"/>
        </w:rPr>
      </w:r>
      <w:r>
        <w:rPr>
          <w:lang w:val="pt_PT" w:bidi="pt_PT"/>
        </w:rPr>
        <w:t>O cajado/serpente</w:t>
      </w:r>
    </w:p>
    <w:p>
      <w:pPr>
        <w:pStyle w:val="ListBullet"/>
        <w:spacing w:line="240" w:lineRule="auto"/>
        <w:ind w:left="720"/>
      </w:pPr>
      <w:r>
        <w:rPr>
          <w:lang w:val="pt_PT" w:bidi="pt_PT"/>
        </w:rPr>
      </w:r>
      <w:r>
        <w:rPr>
          <w:lang w:val="pt_PT" w:bidi="pt_PT"/>
        </w:rPr>
        <w:t>Arão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pergunta a Yahweh o que fazer se os anciãos israelitas não ouvirem suas palavras. Yahweh pergunta a Moisés o que ele tem em sua mão. Moisés está segurando o seu cajado de pastor. Yahweh diz a Moisés para lançar o cajado no chão, e o cajado se torna uma serpente. Moisés se afasta da serpente. Yahweh então diz a Moisés para pegar a serpente pela cauda.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"Não quero pegar essa serpente!" ou "Yahweh não pode simplesmente escolher outra pessoa?" ou "Ok, foi incrível ver o cajado se transformar em uma serpente!".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pega a serpente pela cauda e a serpente se transforma em um cajado. Yahweh diz a Moisés que os anciãos ouvirão esse primeiro sinal. Eles saberão que o Deus de seus pais, de Abraão, Isaque e Jacó visitou Moisés. Yahweh dá a Moisés mais dois sinais para mostrar aos anciãos para que eles acreditem que Moisés foi visitado por Deus. Yahweh diz a Moisés para colocar sua mão na dobra de seu casaco. Moisés faz isso. Quando Moisés tira a mão novamente, sua mão tem uma doença de pele terrível e é extremamente branca.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"O que está acontecendo!? O que aconteceu com minha mão!?”. ou "Com certeza espero que ele conserte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coloca sua mão de volta em seu manto e então a tira mais uma vez, e sua mão é curada como o restante de sua carne. Yahweh diz a Moisés que se os anciãos israelitas não ouvirem o primeiro ou o segundo sinal, então ele deve fazer o terceiro sinal. Esse sinal será derramar um pouco da água do Nilo no chão, e ela se transformará em sangue.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"Essa é uma ideia insana", ou "Estou tão nervoso com isso. Quem sou eu para ir falar com os anciãos?” ou "Realmente não quero fazer isso. Não entendo por que Yahweh me escolheu".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que nunca foi e não é agora um bom orador. Yahweh pergunta a Moisés quem fez a boca dos humanos, e quem fez os humanos serem mudos, ou surdos, ou cegos, ou para ver? Yahweh diz a Moisés que ele estará com Moisés e dará a Moisés as palavras para falar e ensinará a ele o que dizer. Moisés pede a Yahweh que, por favor, envie qualquer outra pessoa.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triste por Moisés não entender exatamente quem Eu Sou", ou "Não acho que Moisés perceba do que Eu estou pedindo que ele faça parte", ou "Estou frustrado por Moisés continuar a dar desculpas e não confiar em mim", ou "Quero ajudá-lo! Ele só precisa me obedecer!".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fica irado com Moisés. Yahweh diz a Moisés que Arão já está a caminho para ver Moisés. Yahweh enviará Arão para falar com o povo em nome de Moisés. Yahweh estará com a boca de ambos e lhes ensinará o que dizer. Yahweh diz a Moisés que Arão falará em nome de Moisés, e Moisés será a voz de Yahweh a Arão. Yahweh diz a Moisés para levar o cajado com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feliz que Deus esteja me enviando com alguém", ou "Não tenho certeza exatamente por que estou com tanto medo de fazer isso", ou "Isso é tão importante, espero que Deus seja confiável".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4.1–17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pergunta a </w:t>
      </w:r>
      <w:r>
        <w:rPr>
          <w:b/>
          <w:lang w:val="pt_PT" w:bidi="pt_PT"/>
        </w:rPr>
        <w:t>Yahweh</w:t>
      </w:r>
      <w:r>
        <w:rPr>
          <w:lang w:val="pt_PT" w:bidi="pt_PT"/>
        </w:rPr>
        <w:t xml:space="preserve"> o que fazer se os </w:t>
      </w:r>
      <w:r>
        <w:rPr>
          <w:lang w:val="pt_PT" w:bidi="pt_PT"/>
        </w:rPr>
        <w:t>anciãos</w:t>
      </w:r>
      <w:r>
        <w:rPr>
          <w:lang w:val="pt_PT" w:bidi="pt_PT"/>
        </w:rPr>
        <w:t xml:space="preserve"> </w:t>
      </w:r>
      <w:r>
        <w:rPr>
          <w:lang w:val="pt_PT" w:bidi="pt_PT"/>
        </w:rPr>
        <w:t>israelitas</w:t>
      </w:r>
      <w:r>
        <w:rPr>
          <w:lang w:val="pt_PT" w:bidi="pt_PT"/>
        </w:rPr>
        <w:t xml:space="preserve"> não ouvirem suas palavras. Yahweh é o nome pessoal de Deus. Yahweh é usado para Deus em toda essa passagem. Usem a mesma palavra que vocês usaram para Yahweh antes.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pergunta a Moisés o que ele tem em sua mão. Moisés está segurando o seu </w:t>
      </w:r>
      <w:r>
        <w:rPr>
          <w:b/>
          <w:lang w:val="pt_PT" w:bidi="pt_PT"/>
        </w:rPr>
        <w:t>cajado de pastor</w:t>
      </w:r>
      <w:r>
        <w:rPr>
          <w:lang w:val="pt_PT" w:bidi="pt_PT"/>
        </w:rPr>
        <w:t xml:space="preserve">. Um pastor é alguém que cuida de ovelhas ou cabras. O cajado que um pastor usava era para garantir que as ovelhas e as cabras fossem na direção correta. Usem a mesma palavra para pastor que vocês usaram antes. Para mais informações sobre </w:t>
      </w:r>
      <w:r>
        <w:rPr>
          <w:lang w:val="pt_PT" w:bidi="pt_PT"/>
        </w:rPr>
        <w:t>pastor</w:t>
      </w:r>
      <w:r>
        <w:rPr>
          <w:lang w:val="pt_PT" w:bidi="pt_PT"/>
        </w:rPr>
        <w:t xml:space="preserve">, consultem o Glossário Mestre. Yahweh diz a Moisés para realizar o </w:t>
      </w:r>
      <w:r>
        <w:rPr>
          <w:b/>
          <w:lang w:val="pt_PT" w:bidi="pt_PT"/>
        </w:rPr>
        <w:t>sinal</w:t>
      </w:r>
      <w:r>
        <w:rPr>
          <w:lang w:val="pt_PT" w:bidi="pt_PT"/>
        </w:rPr>
        <w:t xml:space="preserve"> da serpente e o povo acreditará que Yahweh, o </w:t>
      </w:r>
      <w:r>
        <w:rPr>
          <w:b/>
          <w:lang w:val="pt_PT" w:bidi="pt_PT"/>
        </w:rPr>
        <w:t>Deus de seus pais</w:t>
      </w:r>
      <w:r>
        <w:rPr>
          <w:lang w:val="pt_PT" w:bidi="pt_PT"/>
        </w:rPr>
        <w:t xml:space="preserve">, Abraão, Isaque e Jacó se encontrou com Moisés. Um sinal é uma indicação de que algo é verdadeiro ou vai acontecer. Consultem o Glossário Mestre para mais informações sobre </w:t>
      </w:r>
      <w:r>
        <w:rPr>
          <w:lang w:val="pt_PT" w:bidi="pt_PT"/>
        </w:rPr>
        <w:t>milagres</w:t>
      </w:r>
      <w:r>
        <w:rPr>
          <w:lang w:val="pt_PT" w:bidi="pt_PT"/>
        </w:rPr>
        <w:t xml:space="preserve">, </w:t>
      </w:r>
      <w:r>
        <w:rPr>
          <w:lang w:val="pt_PT" w:bidi="pt_PT"/>
        </w:rPr>
        <w:t>sinais</w:t>
      </w:r>
      <w:r>
        <w:rPr>
          <w:lang w:val="pt_PT" w:bidi="pt_PT"/>
        </w:rPr>
        <w:t xml:space="preserve"> e maravilhas. Deus é o criador de todas as coisas. O Deus de seus pais, ou antepassados, é o Deus que Abraão, Isaque e Jacó </w:t>
      </w:r>
      <w:r>
        <w:rPr>
          <w:lang w:val="pt_PT" w:bidi="pt_PT"/>
        </w:rPr>
        <w:t>adoravam</w:t>
      </w:r>
      <w:r>
        <w:rPr>
          <w:lang w:val="pt_PT" w:bidi="pt_PT"/>
        </w:rPr>
        <w:t xml:space="preserve">. Abraão era aquele a quem Deus prometeu dar muitos </w:t>
      </w:r>
      <w:r>
        <w:rPr>
          <w:lang w:val="pt_PT" w:bidi="pt_PT"/>
        </w:rPr>
        <w:t>descendentes</w:t>
      </w:r>
      <w:r>
        <w:rPr>
          <w:lang w:val="pt_PT" w:bidi="pt_PT"/>
        </w:rPr>
        <w:t xml:space="preserve">, e por meio de quem ele prometeu </w:t>
      </w:r>
      <w:r>
        <w:rPr>
          <w:lang w:val="pt_PT" w:bidi="pt_PT"/>
        </w:rPr>
        <w:t>abençoar</w:t>
      </w:r>
      <w:r>
        <w:rPr>
          <w:lang w:val="pt_PT" w:bidi="pt_PT"/>
        </w:rPr>
        <w:t xml:space="preserve"> todas as </w:t>
      </w:r>
      <w:r>
        <w:rPr>
          <w:lang w:val="pt_PT" w:bidi="pt_PT"/>
        </w:rPr>
        <w:t>nações</w:t>
      </w:r>
      <w:r>
        <w:rPr>
          <w:lang w:val="pt_PT" w:bidi="pt_PT"/>
        </w:rPr>
        <w:t xml:space="preserve">. Usem as mesmas palavras para Deus de seus pais, e para Abraão, que vocês usaram em passagens anteriores. Para mais informações sobre </w:t>
      </w:r>
      <w:r>
        <w:rPr>
          <w:lang w:val="pt_PT" w:bidi="pt_PT"/>
        </w:rPr>
        <w:t>Deus</w:t>
      </w:r>
      <w:r>
        <w:rPr>
          <w:lang w:val="pt_PT" w:bidi="pt_PT"/>
        </w:rPr>
        <w:t xml:space="preserve"> e </w:t>
      </w:r>
      <w:r>
        <w:rPr>
          <w:lang w:val="pt_PT" w:bidi="pt_PT"/>
        </w:rPr>
        <w:t>Abraão</w:t>
      </w:r>
      <w:r>
        <w:rPr>
          <w:lang w:val="pt_PT" w:bidi="pt_PT"/>
        </w:rPr>
        <w:t>, consultem o Glossário Mestre.</w:t>
      </w:r>
    </w:p>
    <w:p>
      <w:pPr/>
      <w:r>
        <w:rPr>
          <w:lang w:val="pt_PT" w:bidi="pt_PT"/>
        </w:rPr>
      </w:r>
      <w:r>
        <w:rPr>
          <w:lang w:val="pt_PT" w:bidi="pt_PT"/>
        </w:rPr>
        <w:t xml:space="preserve">Yahweh dá a Moisés outro sinal. Yahweh diz a Moisés para colocar sua mão na dobra de seu </w:t>
      </w:r>
      <w:r>
        <w:rPr>
          <w:b/>
          <w:lang w:val="pt_PT" w:bidi="pt_PT"/>
        </w:rPr>
        <w:t>casaco</w:t>
      </w:r>
      <w:r>
        <w:rPr>
          <w:lang w:val="pt_PT" w:bidi="pt_PT"/>
        </w:rPr>
        <w:t xml:space="preserve">. O casaco é a roupa externa usada sobre roupas comuns. Consultem o Glossário Mestre para mais informações sobre </w:t>
      </w:r>
      <w:r>
        <w:rPr>
          <w:lang w:val="pt_PT" w:bidi="pt_PT"/>
        </w:rPr>
        <w:t>manto</w:t>
      </w:r>
      <w:r>
        <w:rPr>
          <w:lang w:val="pt_PT" w:bidi="pt_PT"/>
        </w:rPr>
        <w:t xml:space="preserve">. Moisés faz isso. Quando Moisés tira a mão novamente, sua mão tem uma doença de pele terrível, referida como </w:t>
      </w:r>
      <w:r>
        <w:rPr>
          <w:b/>
          <w:lang w:val="pt_PT" w:bidi="pt_PT"/>
        </w:rPr>
        <w:t>lepra</w:t>
      </w:r>
      <w:r>
        <w:rPr>
          <w:lang w:val="pt_PT" w:bidi="pt_PT"/>
        </w:rPr>
        <w:t>, e é extremamente branca. A lepra poderia se referir a vários tipos de doença de pele, mas era extremamente contagiosa e tornava uma pessoa religiosamente ou ritualmente impura.</w:t>
      </w:r>
    </w:p>
    <w:p>
      <w:pPr/>
      <w:r>
        <w:rPr>
          <w:lang w:val="pt_PT" w:bidi="pt_PT"/>
        </w:rPr>
      </w:r>
      <w:r>
        <w:rPr>
          <w:lang w:val="pt_PT" w:bidi="pt_PT"/>
        </w:rPr>
        <w:t xml:space="preserve">Parem aqui e discutam em grupo qual palavra ou frase vocês usarão para </w:t>
      </w:r>
      <w:r>
        <w:rPr>
          <w:b/>
          <w:lang w:val="pt_PT" w:bidi="pt_PT"/>
        </w:rPr>
        <w:t>lepra</w:t>
      </w:r>
      <w:r>
        <w:rPr>
          <w:lang w:val="pt_PT" w:bidi="pt_PT"/>
        </w:rPr>
        <w:t xml:space="preserve">. Procurem </w:t>
      </w:r>
      <w:r>
        <w:rPr>
          <w:lang w:val="pt_PT" w:bidi="pt_PT"/>
        </w:rPr>
        <w:t>lepra</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Moisés coloca sua mão de volta em seu manto e então a tira mais uma vez, e sua mão é curada como o restante de sua carne. Yahweh diz a Moisés que se os anciãos israelitas não ouvirem o primeiro ou o segundo sinal, então ele deve fazer o terceiro sinal. Esse sinal será derramar um pouco da água do rio Nilo no chão, e ela se transformará em </w:t>
      </w:r>
      <w:r>
        <w:rPr>
          <w:b/>
          <w:lang w:val="pt_PT" w:bidi="pt_PT"/>
        </w:rPr>
        <w:t>sangue</w:t>
      </w:r>
      <w:r>
        <w:rPr>
          <w:lang w:val="pt_PT" w:bidi="pt_PT"/>
        </w:rPr>
        <w:t>. O sangue muitas vezes é usado como um símbolo de vida, no entanto, aqui é muito provavelmente usado como um símbolo de morte.</w:t>
      </w:r>
    </w:p>
    <w:p>
      <w:pPr/>
      <w:r>
        <w:rPr>
          <w:lang w:val="pt_PT" w:bidi="pt_PT"/>
        </w:rPr>
      </w:r>
      <w:r>
        <w:rPr>
          <w:lang w:val="pt_PT" w:bidi="pt_PT"/>
        </w:rPr>
        <w:t xml:space="preserve">Parem aqui e discutam em grupo qual palavra ou frase vocês usarão para </w:t>
      </w:r>
      <w:r>
        <w:rPr>
          <w:b/>
          <w:lang w:val="pt_PT" w:bidi="pt_PT"/>
        </w:rPr>
        <w:t>sangue</w:t>
      </w:r>
      <w:r>
        <w:rPr>
          <w:lang w:val="pt_PT" w:bidi="pt_PT"/>
        </w:rPr>
        <w:t xml:space="preserve">. Procurem </w:t>
      </w:r>
      <w:r>
        <w:rPr>
          <w:lang w:val="pt_PT" w:bidi="pt_PT"/>
        </w:rPr>
        <w:t>sangue</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Moisés diz: "Perdoe seu servo, </w:t>
      </w:r>
      <w:r>
        <w:rPr>
          <w:b/>
          <w:lang w:val="pt_PT" w:bidi="pt_PT"/>
        </w:rPr>
        <w:t>Senhor</w:t>
      </w:r>
      <w:r>
        <w:rPr>
          <w:lang w:val="pt_PT" w:bidi="pt_PT"/>
        </w:rPr>
        <w:t xml:space="preserve">", e que ele nunca foi e não se tornou um bom orador, desde que Yahweh tem falado com seu </w:t>
      </w:r>
      <w:r>
        <w:rPr>
          <w:b/>
          <w:lang w:val="pt_PT" w:bidi="pt_PT"/>
        </w:rPr>
        <w:t>servo</w:t>
      </w:r>
      <w:r>
        <w:rPr>
          <w:lang w:val="pt_PT" w:bidi="pt_PT"/>
        </w:rPr>
        <w:t>, Moisés. Um servo é alguém que serve e trabalha para o seu senhor, geralmente sem ter escolha.</w:t>
      </w:r>
    </w:p>
    <w:p>
      <w:pPr/>
      <w:r>
        <w:rPr>
          <w:lang w:val="pt_PT" w:bidi="pt_PT"/>
        </w:rPr>
      </w:r>
      <w:r>
        <w:rPr>
          <w:lang w:val="pt_PT" w:bidi="pt_PT"/>
        </w:rPr>
        <w:t xml:space="preserve">Parem aqui e discutam como um grupo qual palavra ou frase vocês usarão para </w:t>
      </w:r>
      <w:r>
        <w:rPr>
          <w:b/>
          <w:lang w:val="pt_PT" w:bidi="pt_PT"/>
        </w:rPr>
        <w:t>servo</w:t>
      </w:r>
      <w:r>
        <w:rPr>
          <w:lang w:val="pt_PT" w:bidi="pt_PT"/>
        </w:rPr>
        <w:t xml:space="preserve">. Consultem </w:t>
      </w:r>
      <w:r>
        <w:rPr>
          <w:lang w:val="pt_PT" w:bidi="pt_PT"/>
        </w:rPr>
        <w:t>servo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Senhor significa </w:t>
      </w:r>
      <w:r>
        <w:rPr>
          <w:lang w:val="pt_PT" w:bidi="pt_PT"/>
        </w:rPr>
        <w:t>mestre</w:t>
      </w:r>
      <w:r>
        <w:rPr>
          <w:lang w:val="pt_PT" w:bidi="pt_PT"/>
        </w:rPr>
        <w:t xml:space="preserve">, ou alguém que está em uma posição mais alta. Usem a mesma palavra para Senhor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Yahweh diz a Moisés que Arão falará em nome de Moisés, e Moisés será como </w:t>
      </w:r>
      <w:r>
        <w:rPr>
          <w:b/>
          <w:lang w:val="pt_PT" w:bidi="pt_PT"/>
        </w:rPr>
        <w:t>Deus</w:t>
      </w:r>
      <w:r>
        <w:rPr>
          <w:lang w:val="pt_PT" w:bidi="pt_PT"/>
        </w:rPr>
        <w:t xml:space="preserve"> para Arão. Deus é a palavra geral usada para o criador do universo. Usem a mesma palavra para Deus que vocês usaram em passagens anteriores. Para mais informações sobre </w:t>
      </w:r>
      <w:r>
        <w:rPr>
          <w:lang w:val="pt_PT" w:bidi="pt_PT"/>
        </w:rPr>
        <w:t>Deus</w:t>
      </w:r>
      <w:r>
        <w:rPr>
          <w:lang w:val="pt_PT" w:bidi="pt_PT"/>
        </w:rPr>
        <w:t>, consultem o Glossário Mestre.</w:t>
      </w:r>
    </w:p>
    <w:p>
      <w:pPr/>
      <w:r>
        <w:rPr>
          <w:lang w:val="pt_PT" w:bidi="pt_PT"/>
        </w:rPr>
      </w:r>
      <w:r>
        <w:rPr>
          <w:lang w:val="pt_PT" w:bidi="pt_PT"/>
        </w:rPr>
        <w:t>Yahweh diz a Moisés para levar o cajado com ele.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4:18–31</w:t>
      </w:r>
      <w:r>
        <w:rPr>
          <w:lang w:val="pt_PT" w:bidi="pt_PT"/>
        </w:rPr>
      </w:r>
    </w:p>
    <w:p>
      <w:pPr>
        <w:pStyle w:val="Heading3"/>
      </w:pPr>
      <w:r>
        <w:rPr>
          <w:lang w:val="pt_PT" w:bidi="pt_PT"/>
        </w:rPr>
        <w:t>Ouvir e Sentir</w:t>
      </w:r>
    </w:p>
    <w:p>
      <w:pPr/>
      <w:r>
        <w:rPr>
          <w:lang w:val="pt_PT" w:bidi="pt_PT"/>
        </w:rPr>
      </w:r>
      <w:r>
        <w:rPr>
          <w:lang w:val="pt_PT" w:bidi="pt_PT"/>
        </w:rPr>
        <w:t>Nesta etapa, ouçam Êxodo 4.18–31 e guardem em seus corações.</w:t>
      </w:r>
    </w:p>
    <w:p>
      <w:pPr/>
      <w:r>
        <w:rPr>
          <w:lang w:val="pt_PT" w:bidi="pt_PT"/>
        </w:rPr>
      </w:r>
      <w:r>
        <w:rPr>
          <w:lang w:val="pt_PT" w:bidi="pt_PT"/>
        </w:rPr>
        <w:t>Ouçam uma versão em áudio de Êxodo 4.18–31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4.18–31 na tradução mais fácil de entender.</w:t>
      </w:r>
    </w:p>
    <w:p>
      <w:pPr/>
      <w:r>
        <w:rPr>
          <w:lang w:val="pt_PT" w:bidi="pt_PT"/>
        </w:rPr>
      </w:r>
      <w:r>
        <w:rPr>
          <w:lang w:val="pt_PT" w:bidi="pt_PT"/>
        </w:rPr>
        <w:t>Moisés acabou de encontrar Yahweh no monte Horebe. Yahweh diz a Moisés que Moisés voltará ao Egito para dizer ao Faraó para deixar os israelitas irem embora. Moisés dá a Yahweh muitas desculpas pelas quais Yahweh deve escolher outra pessoa, e finalmente Yahweh diz que enviará o irmão de Moisés, Arão, com Moisés.</w:t>
      </w:r>
    </w:p>
    <w:p>
      <w:pPr/>
      <w:r>
        <w:rPr>
          <w:lang w:val="pt_PT" w:bidi="pt_PT"/>
        </w:rPr>
      </w:r>
      <w:r>
        <w:rPr>
          <w:lang w:val="pt_PT" w:bidi="pt_PT"/>
        </w:rPr>
        <w:t>Nessa passagem, o termo Yahweh é usado em todos os casos para Deus, exceto quando fala sobre objetos de Deus; por exemplo, a montanha de Deus, ou o cajado de Deus.</w:t>
      </w:r>
    </w:p>
    <w:p>
      <w:pPr/>
      <w:r>
        <w:rPr>
          <w:lang w:val="pt_PT" w:bidi="pt_PT"/>
        </w:rPr>
      </w:r>
      <w:r>
        <w:rPr>
          <w:lang w:val="pt_PT" w:bidi="pt_PT"/>
        </w:rPr>
        <w:t>Nessa passagem, Moisés retorna do monte Horebe e volta a Midiã, ao pai de sua esposa, Jetro. Como Moisés é um pastor de Jetro, é certo que Moisés busque permissão de Jetro para sair com sua família. Moisés pede permissão a Jetro para voltar ao Egito para ver como está o seu povo. Moisés está falando sobre os israelitas que ainda estão no Egito. Jetro diz a Moisés para ir em paz.</w:t>
      </w:r>
    </w:p>
    <w:p>
      <w:pPr/>
      <w:r>
        <w:rPr>
          <w:lang w:val="pt_PT" w:bidi="pt_PT"/>
        </w:rPr>
      </w:r>
      <w:r>
        <w:rPr>
          <w:lang w:val="pt_PT" w:bidi="pt_PT"/>
        </w:rPr>
        <w:t xml:space="preserve">Parem aqui e, em grupo, olhem para um </w:t>
      </w:r>
      <w:r>
        <w:rPr>
          <w:lang w:val="pt_PT" w:bidi="pt_PT"/>
        </w:rPr>
        <w:t>mapa do monte Horebe, Midiã e Egito</w:t>
      </w:r>
      <w:r>
        <w:rPr>
          <w:lang w:val="pt_PT" w:bidi="pt_PT"/>
        </w:rPr>
        <w:t>. Pause este áudio aqui.</w:t>
      </w:r>
    </w:p>
    <w:p>
      <w:pPr/>
      <w:r>
        <w:rPr>
          <w:lang w:val="pt_PT" w:bidi="pt_PT"/>
        </w:rPr>
      </w:r>
      <w:r>
        <w:rPr>
          <w:lang w:val="pt_PT" w:bidi="pt_PT"/>
        </w:rPr>
        <w:t>Parem aqui e discutam esta pergunta em grupo: contem uma história sobre uma vez em que vocês tiveram que pedir educadamente permissão para fazer algo. Como sua cultura pede coisas de uma maneira educada? Pause este áudio aqui.</w:t>
      </w:r>
    </w:p>
    <w:p>
      <w:pPr/>
      <w:r>
        <w:rPr>
          <w:lang w:val="pt_PT" w:bidi="pt_PT"/>
        </w:rPr>
      </w:r>
      <w:r>
        <w:rPr>
          <w:lang w:val="pt_PT" w:bidi="pt_PT"/>
        </w:rPr>
        <w:t>Em algum momento, Yahweh fala com Moisés enquanto Moisés está em Midiã. Não temos certeza se esse caso aconteceu antes ou depois de Moisés pedir permissão a Jetro para ir embora. Mas sabemos que Moisés pede permissão a Jetro como resultado da ordem de Yahweh para voltar ao Egito. Yahweh diz a Moisés para voltar ao Egito, uma vez que aqueles que queriam Moisés morto já haviam morrido. Quando Moisés estava no Egito, ele matou um egípcio. Isso se tornou conhecido do Faraó, o rei do Egito, e o Faraó queria Moisés morto. Agora o Faraó morreu e então Moisés pode retornar ao Egito nesse momento. Moisés pega sua esposa, Zípora, e seus filhos e os coloca sobre um jumento. Um jumento é um animal como um cavalo, mas com orelhas mais longas e pernas mais curtas. Eles são muitas vezes usados como animais de trabalho para carregar cargas de bens ou pessoas.</w:t>
      </w:r>
    </w:p>
    <w:p>
      <w:pPr/>
      <w:r>
        <w:rPr>
          <w:lang w:val="pt_PT" w:bidi="pt_PT"/>
        </w:rPr>
      </w:r>
      <w:r>
        <w:rPr>
          <w:lang w:val="pt_PT" w:bidi="pt_PT"/>
        </w:rPr>
        <w:t xml:space="preserve">Parem aqui e, em grupo, olhem para uma imagem de um </w:t>
      </w:r>
      <w:r>
        <w:rPr>
          <w:lang w:val="pt_PT" w:bidi="pt_PT"/>
        </w:rPr>
        <w:t>jumento</w:t>
      </w:r>
      <w:r>
        <w:rPr>
          <w:lang w:val="pt_PT" w:bidi="pt_PT"/>
        </w:rPr>
        <w:t>. Pause este áudio aqui.</w:t>
      </w:r>
    </w:p>
    <w:p>
      <w:pPr/>
      <w:r>
        <w:rPr>
          <w:lang w:val="pt_PT" w:bidi="pt_PT"/>
        </w:rPr>
      </w:r>
      <w:r>
        <w:rPr>
          <w:lang w:val="pt_PT" w:bidi="pt_PT"/>
        </w:rPr>
        <w:t>Muitas versões dizem que Moisés retornou à terra do Egito. Nessa passagem, isso significa que Moisés começou a jornada para voltar ao Egito, não que Moisés já tivesse realmente chegado de volta ao Egito. Moisés também levou o cajado de Deus consigo. Esse era o cajado que Yahweh usou para mostrar a Moisés um dos milagres que Moisés faria. Yahweh havia instruído Moisés a levar o cajado consigo quando falou com os anciãos israelitas e com o Faraó.</w:t>
      </w:r>
    </w:p>
    <w:p>
      <w:pPr/>
      <w:r>
        <w:rPr>
          <w:lang w:val="pt_PT" w:bidi="pt_PT"/>
        </w:rPr>
      </w:r>
      <w:r>
        <w:rPr>
          <w:lang w:val="pt_PT" w:bidi="pt_PT"/>
        </w:rPr>
        <w:t xml:space="preserve">Parem aqui e, em grupo, olhem para a </w:t>
      </w:r>
      <w:r>
        <w:rPr>
          <w:lang w:val="pt_PT" w:bidi="pt_PT"/>
        </w:rPr>
        <w:t>imagem do cajado do pastor</w:t>
      </w:r>
      <w:r>
        <w:rPr>
          <w:lang w:val="pt_PT" w:bidi="pt_PT"/>
        </w:rPr>
        <w:t>. Pause este áudio aqui.</w:t>
      </w:r>
    </w:p>
    <w:p>
      <w:pPr/>
      <w:r>
        <w:rPr>
          <w:lang w:val="pt_PT" w:bidi="pt_PT"/>
        </w:rPr>
      </w:r>
      <w:r>
        <w:rPr>
          <w:lang w:val="pt_PT" w:bidi="pt_PT"/>
        </w:rPr>
        <w:t>Parem aqui e discutam esta pergunta em grupo: conversem sobre símbolos de poder e autoridade em sua cultura. Pause este áudio aqui.</w:t>
      </w:r>
    </w:p>
    <w:p>
      <w:pPr/>
      <w:r>
        <w:rPr>
          <w:lang w:val="pt_PT" w:bidi="pt_PT"/>
        </w:rPr>
      </w:r>
      <w:r>
        <w:rPr>
          <w:lang w:val="pt_PT" w:bidi="pt_PT"/>
        </w:rPr>
        <w:t>Não temos certeza de quando exatamente a próxima conversa entre Yahweh e Moisés acontece. Poderia ter sido tanto quando Moisés estava em Midiã, quanto quando Yahweh garantiu a Moisés que as pessoas que queriam Moisés morto haviam morrido. Ou pode ser que, enquanto Moisés volta para o Egito, Yahweh fala novamente com ele. Yahweh diz a Moisés para ter certeza de fazer todos os milagres que ele deu a Moisés o poder de fazer, na frente do Faraó. Yahweh diz a Moisés qual será a resposta do Faraó. Yahweh usa a frase: "Endurecerei o coração do Faraó", ou tornarei o Faraó obstinado. Nessa cultura, as pessoas acreditavam que o coração era o centro da mente ou pensamento, e muitas vezes de sentimentos também. A mente, a vontade e as emoções do Faraó serão obstinadas ou inflexíveis, de modo que Faraó não permitirá que o povo de Israel vá embora. O Faraó já ignora os clamores dos israelitas e, por isso, o coração do Faraó também será obstinado e resistirá aos milagres realizados por Moisés.</w:t>
      </w:r>
    </w:p>
    <w:p>
      <w:pPr/>
      <w:r>
        <w:rPr>
          <w:lang w:val="pt_PT" w:bidi="pt_PT"/>
        </w:rPr>
      </w:r>
      <w:r>
        <w:rPr>
          <w:lang w:val="pt_PT" w:bidi="pt_PT"/>
        </w:rPr>
        <w:t>Yahweh diz a Moisés o que Moisés precisará dizer depois que o Faraó não deixar o povo israelita partir. Aqui temos uma citação de Yahweh dentro do discurso de Yahweh a Moisés. Yahweh diz a Moisés para dizer: "Isso é o que Yahweh diz", ou "Assim diz Yahweh". Essa frase mostrava a autoridade da citação direta de Yahweh que o mensageiro dizia. Então Moisés deve repetir exatamente o que Yahweh diz a ele para dizer ao Faraó. Yahweh chama Israel de seu filho primogênito, porque Israel é a primeira nação que Yahweh escolhe como seu povo. Yahweh diz que o Faraó deve deixar o filho de Yahweh ir para que possa adorá-lo. Mas como o Faraó dirá não, Yahweh matará o filho primogênito do Faraó.</w:t>
      </w:r>
    </w:p>
    <w:p>
      <w:pPr/>
      <w:r>
        <w:rPr>
          <w:lang w:val="pt_PT" w:bidi="pt_PT"/>
        </w:rPr>
      </w:r>
      <w:r>
        <w:rPr>
          <w:lang w:val="pt_PT" w:bidi="pt_PT"/>
        </w:rPr>
        <w:t>Parem aqui e discutam esta pergunta em grupo: como vocês indicam que sua comunicação tem autoridade? Pause este áudio aqui.</w:t>
      </w:r>
    </w:p>
    <w:p>
      <w:pPr/>
      <w:r>
        <w:rPr>
          <w:lang w:val="pt_PT" w:bidi="pt_PT"/>
        </w:rPr>
      </w:r>
      <w:r>
        <w:rPr>
          <w:lang w:val="pt_PT" w:bidi="pt_PT"/>
        </w:rPr>
        <w:t>Essa próxima parte é uma troca confusa entre Moisés, sua família e Yahweh. Em um lugar onde Moisés e sua família pararam para descansar durante a noite, Yahweh encontrou “ele” e veio para matar “ele”, ou tentou fazer com que “ele” morresse. Não há explicação de quem é "ele", mas a maioria dos estudiosos concorda que é Moisés, e alguns acreditam que é o filho mais velho de Moisés. Não há explicação sobre como ou por que Yahweh procurou matar qualquer um desses dois homens. As ações da esposa de Moisés podem esclarecer por que Yahweh procurou matar Moisés, ou seu filho, mas novamente, o texto não é claro. Alguns estudiosos acreditam que, como Moisés havia matado o egípcio, ele ainda era culpado diante de Deus, e então Deus veio para matar Moisés. No entanto, o que a maioria dos estudiosos acredita é que, como Moisés foi criado como um egípcio, Moisés não havia circuncidado seu filho, nem Moisés havia sido circuncidado. Esse era o sinal da aliança que Yahweh estabeleceu com Abraão, o antepassado dos israelitas. Os egípcios não praticavam a circuncisão da mesma maneira que os israelitas; portanto, Moisés precisava distinguir-se dos egípcios sendo ele próprio circuncidado. Zípora, esposa de Moisés, age rapidamente ao circuncidar seu filho, cortando a pele solta na extremidade do pênis dele com uma pederneira, que era um pedaço muito afiado de metal ou pedra, usado em antigos rituais judaicos e facilmente encontrado na região. Então Zípora tocou o prepúcio nos pés dele. Novamente, não há indicação se a passagem está falando sobre os pés de Moisés, ou os pés do filho. Nessa cultura, as pessoas muitas vezes usavam a palavra pés como uma maneira educada de se referir à região genital. Então é possível que Zípora tenha tocado o prepúcio no órgão genital de Moisés, mas não temos certeza. É melhor traduzir isso literalmente como "ela tocou o prepúcio nos pés dele". Muitas versões dizem que foram os pés de Moisés porque Zípora diz que ele se tornou um noivo, ou parente de sangue para ela. Se for Moisés, então essa ação é considerada um símbolo de que Moisés também foi circuncidado. No entanto, se eram os pés do filho, então a palavra ‘noivo’, usada por Zípora, seria traduzida como "aquele que foi circuncidado". Se estivesse falando sobre o filho, poderia ser traduzido que, por meio desse sangue derramado, ele agora era o filho circuncidado dela. Alguns acreditam que as palavras de Zípora, "noivo de sangue", são parte do ritual da circuncisão, e então não deve haver indicação de que Zípora estava irada ou chateada, mas que ela estava simplesmente declarando as palavras.</w:t>
      </w:r>
    </w:p>
    <w:p>
      <w:pPr/>
      <w:r>
        <w:rPr>
          <w:lang w:val="pt_PT" w:bidi="pt_PT"/>
        </w:rPr>
      </w:r>
      <w:r>
        <w:rPr>
          <w:lang w:val="pt_PT" w:bidi="pt_PT"/>
        </w:rPr>
        <w:t>Parem aqui e discutam esta pergunta em grupo: como vocês explicam uma história quando os detalhes não são claros? Pause este áudio aqui.</w:t>
      </w:r>
    </w:p>
    <w:p>
      <w:pPr/>
      <w:r>
        <w:rPr>
          <w:lang w:val="pt_PT" w:bidi="pt_PT"/>
        </w:rPr>
      </w:r>
      <w:r>
        <w:rPr>
          <w:lang w:val="pt_PT" w:bidi="pt_PT"/>
        </w:rPr>
        <w:t>Parem aqui e discutam esta pergunta em grupo: que tipos de rituais sérios vocês têm em sua cultura como esse? Descrevam-nas. Pause este áudio aqui.</w:t>
      </w:r>
    </w:p>
    <w:p>
      <w:pPr/>
      <w:r>
        <w:rPr>
          <w:lang w:val="pt_PT" w:bidi="pt_PT"/>
        </w:rPr>
      </w:r>
      <w:r>
        <w:rPr>
          <w:lang w:val="pt_PT" w:bidi="pt_PT"/>
        </w:rPr>
        <w:t>Parem aqui e discutam esta pergunta em grupo: por que vocês acham que foi tão importante que Moisés e seu filho fossem circuncidados? Por que Deus levava esse ritual tão a sério? Pause este áudio aqui.</w:t>
      </w:r>
    </w:p>
    <w:p>
      <w:pPr/>
      <w:r>
        <w:rPr>
          <w:lang w:val="pt_PT" w:bidi="pt_PT"/>
        </w:rPr>
      </w:r>
      <w:r>
        <w:rPr>
          <w:lang w:val="pt_PT" w:bidi="pt_PT"/>
        </w:rPr>
        <w:t>Então Yahweh o deixou viver. Esse deve ser o mesmo "ele" sobre o qual se falou na passagem anterior, ou Moisés ou seu filho mais velho. Esse foi o resultado de Zípora realizar a circuncisão e declarar as palavras: "noivo de sangue".</w:t>
      </w:r>
    </w:p>
    <w:p>
      <w:pPr/>
      <w:r>
        <w:rPr>
          <w:lang w:val="pt_PT" w:bidi="pt_PT"/>
        </w:rPr>
      </w:r>
      <w:r>
        <w:rPr>
          <w:lang w:val="pt_PT" w:bidi="pt_PT"/>
        </w:rPr>
        <w:t>Yahweh então fala com Arão e diz a Arão para ir encontrar Moisés no deserto. Não temos certeza do momento ou de quando Deus falou com Arão, ou onde Arão estava, mas provavelmente Arão estava no Egito. Arão encontrou Moisés na montanha de Deus. É provável que Arão tenha encontrado Moisés na montanha de Deus, possivelmente o monte Horebe, mas esse não era um lugar determinado para se encontrar. Novamente, não sabemos qual montanha é essa. Lá, Arão beijou Moisés, provavelmente na bochecha. Essa era uma saudação amigável para famílias na cultura judaica. Moisés então diz a Arão tudo o que Yahweh disse a ele e os sinais que Yahweh disse a Moisés para realizar.</w:t>
      </w:r>
    </w:p>
    <w:p>
      <w:pPr/>
      <w:r>
        <w:rPr>
          <w:lang w:val="pt_PT" w:bidi="pt_PT"/>
        </w:rPr>
      </w:r>
      <w:r>
        <w:rPr>
          <w:lang w:val="pt_PT" w:bidi="pt_PT"/>
        </w:rPr>
        <w:t>Moisés e Arão então vão juntos para o Egito e reúnem os anciãos ou líderes de Israel. Arão fala em nome de Moisés, assim como Yahweh havia dito que faria. Arão relata aos líderes todas as palavras de Yahweh e então realiza os sinais. Novamente, "ele" não é especificado, por isso Arão ou Moisés poderiam ter feito os sinais. De qualquer forma, o povo acreditou, e quando ouviu que Yahweh viu a maneira como eles foram tratados, e ficou preocupado com eles, ou veio visitá-los, eles se curvaram até o chão como um ato de adoração.</w:t>
      </w:r>
    </w:p>
    <w:p>
      <w:pPr/>
      <w:r>
        <w:rPr>
          <w:lang w:val="pt_PT" w:bidi="pt_PT"/>
        </w:rPr>
      </w:r>
      <w:r>
        <w:rPr>
          <w:lang w:val="pt_PT" w:bidi="pt_PT"/>
        </w:rPr>
        <w:t>Parem aqui e discutam esta pergunta em grupo: contem uma história sobre uma vez em que vocês foram muito gratos a Deus pelo que ele havia feito. Como vocês adoraram a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4.18–31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5 cenas.</w:t>
      </w:r>
    </w:p>
    <w:p>
      <w:pPr/>
      <w:r>
        <w:rPr>
          <w:lang w:val="pt_PT" w:bidi="pt_PT"/>
        </w:rPr>
      </w:r>
      <w:r>
        <w:rPr>
          <w:b/>
          <w:lang w:val="pt_PT" w:bidi="pt_PT"/>
        </w:rPr>
        <w:t>Na primeira cena:</w:t>
      </w:r>
      <w:r>
        <w:rPr>
          <w:lang w:val="pt_PT" w:bidi="pt_PT"/>
        </w:rPr>
        <w:t xml:space="preserve"> Moisés retorna a Midiã para pedir permissão a seu sogro, Jetro, a fim de levar sua família ao Egito para ver a situação dos israelitas que estão lá. Jetro diz a Moisés para ir em paz.</w:t>
      </w:r>
    </w:p>
    <w:p>
      <w:pPr/>
      <w:r>
        <w:rPr>
          <w:lang w:val="pt_PT" w:bidi="pt_PT"/>
        </w:rPr>
      </w:r>
      <w:r>
        <w:rPr>
          <w:b/>
          <w:lang w:val="pt_PT" w:bidi="pt_PT"/>
        </w:rPr>
        <w:t>Na segunda cena:</w:t>
      </w:r>
      <w:r>
        <w:rPr>
          <w:lang w:val="pt_PT" w:bidi="pt_PT"/>
        </w:rPr>
        <w:t xml:space="preserve"> o autor nos lembra que Yahweh diz a Moisés para voltar ao Egito porque os homens que estavam buscando sua vida estão mortos. Moisés coloca sua esposa e filhos em um jumento e eles saem para o Egito. Moisés levou o cajado de Deus consigo em sua mão.</w:t>
      </w:r>
    </w:p>
    <w:p>
      <w:pPr/>
      <w:r>
        <w:rPr>
          <w:lang w:val="pt_PT" w:bidi="pt_PT"/>
        </w:rPr>
      </w:r>
      <w:r>
        <w:rPr>
          <w:b/>
          <w:lang w:val="pt_PT" w:bidi="pt_PT"/>
        </w:rPr>
        <w:t>Na terceira cena:</w:t>
      </w:r>
      <w:r>
        <w:rPr>
          <w:lang w:val="pt_PT" w:bidi="pt_PT"/>
        </w:rPr>
        <w:t xml:space="preserve"> Yahweh fala com Moisés e diz a Moisés para ir ao Faraó e realizar todos os sinais que Yahweh deu a Moisés o poder de fazer. Yahweh diz a Moisés que endurecerá o coração do Faraó para que o Faraó não deixe os israelitas saírem. Yahweh dá as palavras exatas a Moisés para dizer ao Faraó, dizendo que Israel é o filho de Yahweh, seu primogênito, e o Faraó precisa deixar Israel sair do Egito para ir adorar a Deus. Como o Faraó se recusou a deixar Israel ir, Yahweh matará o primogênito do Faraó.</w:t>
      </w:r>
    </w:p>
    <w:p>
      <w:pPr/>
      <w:r>
        <w:rPr>
          <w:lang w:val="pt_PT" w:bidi="pt_PT"/>
        </w:rPr>
      </w:r>
      <w:r>
        <w:rPr>
          <w:b/>
          <w:lang w:val="pt_PT" w:bidi="pt_PT"/>
        </w:rPr>
        <w:t>Na quarta cena:</w:t>
      </w:r>
      <w:r>
        <w:rPr>
          <w:lang w:val="pt_PT" w:bidi="pt_PT"/>
        </w:rPr>
        <w:t xml:space="preserve"> quando Moisés e sua família param para descansar durante a noite, Yahweh vem para matá-lo. Zípora corta rapidamente o prepúcio de seu filho e o toca nos pés dele, declarando que ele agora é um noivo de sangue para ela. Yahweh o deixou viver.</w:t>
      </w:r>
    </w:p>
    <w:p>
      <w:pPr/>
      <w:r>
        <w:rPr>
          <w:lang w:val="pt_PT" w:bidi="pt_PT"/>
        </w:rPr>
      </w:r>
      <w:r>
        <w:rPr>
          <w:b/>
          <w:lang w:val="pt_PT" w:bidi="pt_PT"/>
        </w:rPr>
        <w:t>Na quinta cena:</w:t>
      </w:r>
      <w:r>
        <w:rPr>
          <w:lang w:val="pt_PT" w:bidi="pt_PT"/>
        </w:rPr>
        <w:t xml:space="preserve"> Yahweh diz a Arão para ir até o deserto para encontrar Moisés. Arão vai e encontra Moisés na montanha de Deus. Arão beija Moisés com uma saudação. Moisés diz a Arão todas as coisas que Yahweh disse a Moisés. Moisés e Arão vão para o Egito e reúnem os líderes israelitas. Arão diz a eles todas as coisas que Yahweh disse e os sinais são realizados para eles. Os líderes israelitas acreditam neles e quando ouvem que Yahweh os visitou e se lembrou da maneira como estão sendo tratados, eles se curvam até o chão em adoração.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Jetro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Jumento</w:t>
      </w:r>
    </w:p>
    <w:p>
      <w:pPr>
        <w:pStyle w:val="ListBullet"/>
        <w:spacing w:line="240" w:lineRule="auto"/>
        <w:ind w:left="720"/>
      </w:pPr>
      <w:r>
        <w:rPr>
          <w:lang w:val="pt_PT" w:bidi="pt_PT"/>
        </w:rPr>
      </w:r>
      <w:r>
        <w:rPr>
          <w:lang w:val="pt_PT" w:bidi="pt_PT"/>
        </w:rPr>
        <w:t>Zípora</w:t>
      </w:r>
    </w:p>
    <w:p>
      <w:pPr>
        <w:pStyle w:val="ListBullet"/>
        <w:spacing w:line="240" w:lineRule="auto"/>
        <w:ind w:left="720"/>
      </w:pPr>
      <w:r>
        <w:rPr>
          <w:lang w:val="pt_PT" w:bidi="pt_PT"/>
        </w:rPr>
      </w:r>
      <w:r>
        <w:rPr>
          <w:lang w:val="pt_PT" w:bidi="pt_PT"/>
        </w:rPr>
        <w:t>Filho de Moisés</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Anciãos israelitas</w:t>
      </w:r>
    </w:p>
    <w:p>
      <w:pPr/>
      <w:r>
        <w:rPr>
          <w:lang w:val="pt_PT" w:bidi="pt_PT"/>
        </w:rPr>
      </w:r>
      <w:r>
        <w:rPr>
          <w:lang w:val="pt_PT" w:bidi="pt_PT"/>
        </w:rPr>
        <w:t>Em grupo, prestem atenção às partes do cenário da passagem: essa passagem acontece em várias áreas diferentes. Moisés começa no monte Horebe e volta a Midiã. Então Moisés sai com sua família para o Egito. Parte da passagem se passa no caminho para o Egito, e a última parte ocorre em algum lugar no Egito.</w:t>
      </w:r>
    </w:p>
    <w:p>
      <w:pPr/>
      <w:r>
        <w:rPr>
          <w:lang w:val="pt_PT" w:bidi="pt_PT"/>
        </w:rPr>
      </w:r>
      <w:r>
        <w:rPr>
          <w:lang w:val="pt_PT" w:bidi="pt_PT"/>
        </w:rPr>
        <w:t xml:space="preserve">Parem aqui e olhem novamente para o mapa de </w:t>
      </w:r>
      <w:r>
        <w:rPr>
          <w:lang w:val="pt_PT" w:bidi="pt_PT"/>
        </w:rPr>
        <w:t>Midiã, Horebe e Egito</w:t>
      </w:r>
      <w:r>
        <w:rPr>
          <w:lang w:val="pt_PT" w:bidi="pt_PT"/>
        </w:rPr>
        <w:t>. Pause este áudio aqui.</w:t>
      </w:r>
    </w:p>
    <w:p>
      <w:pPr/>
      <w:r>
        <w:rPr>
          <w:lang w:val="pt_PT" w:bidi="pt_PT"/>
        </w:rPr>
      </w:r>
      <w:r>
        <w:rPr>
          <w:lang w:val="pt_PT" w:bidi="pt_PT"/>
        </w:rPr>
        <w:t>Na primeira cena, Moisés esteve no monte Horebe, falando com Yahweh. Moisés deixa o monte Horebe e volta a Midiã, ao seu sogro, ou ao pai de sua esposa, Jetro. Um pequeno detalhe a observar é que Moisés estava cuidando das ovelhas de Jetro quando foi para Horebe. É mais do que provável que Moisés esteja levando as ovelhas de volta consigo. Moisés pede permissão a Jetro para deixar Midiã com sua esposa e filhos, para ir ao Egito para ver como está seu povo, ou os israelitas. Nessa cultura, Moisés precisa ser muito respeitoso com seu sogro, o pai de sua esposa. Moisés não está necessariamente pedindo permissão, mas está usando uma maneira muito educada para dizer a Jetro que irá para o Egito. Jetro diz a Moisés: "vá em paz". Isso significa que não haverá problemas entre Moisés e Jetro quando Moisés sair.</w:t>
      </w:r>
    </w:p>
    <w:p>
      <w:pPr/>
      <w:r>
        <w:rPr>
          <w:lang w:val="pt_PT" w:bidi="pt_PT"/>
        </w:rPr>
      </w:r>
      <w:r>
        <w:rPr>
          <w:lang w:val="pt_PT" w:bidi="pt_PT"/>
        </w:rPr>
        <w:t>Na segunda cena, Yahweh fala com Moisés enquanto Moisés ainda está em Midiã. Não temos certeza de quando ou a qual caso isso se refere, mas sabemos que Deus tem falado com Moisés sobre voltar ao Egito. Yahweh diz a Moisés para voltar ao Egito porque os homens que queriam matar Moisés estão mortos. Moisés coloca sua esposa, Zípora, e seus filhos sobre um jumento, e leva o cajado de Deus em sua mão. Então Moisés sai para voltar ao Egito.</w:t>
      </w:r>
    </w:p>
    <w:p>
      <w:pPr/>
      <w:r>
        <w:rPr>
          <w:lang w:val="pt_PT" w:bidi="pt_PT"/>
        </w:rPr>
      </w:r>
      <w:r>
        <w:rPr>
          <w:lang w:val="pt_PT" w:bidi="pt_PT"/>
        </w:rPr>
        <w:t>Na terceira cena, Moisés está viajando a caminho do Egito com sua família. Yahweh fala com Moisés e diz a Moisés o que fazer e dizer quando Moisés estiver na frente do Faraó. Yahweh diz, no entanto, que endurecerá o coração do Faraó, o que significa que o Faraó será muito teimoso, e não deixará os israelitas saírem do Egito.</w:t>
      </w:r>
    </w:p>
    <w:p>
      <w:pPr/>
      <w:r>
        <w:rPr>
          <w:lang w:val="pt_PT" w:bidi="pt_PT"/>
        </w:rPr>
      </w:r>
      <w:r>
        <w:rPr>
          <w:lang w:val="pt_PT" w:bidi="pt_PT"/>
        </w:rPr>
        <w:t>Parem aqui e discutam esta pergunta em grupo: como vocês falam sobre alguém que é muito teimoso?</w:t>
      </w:r>
    </w:p>
    <w:p>
      <w:pPr/>
      <w:r>
        <w:rPr>
          <w:lang w:val="pt_PT" w:bidi="pt_PT"/>
        </w:rPr>
      </w:r>
      <w:r>
        <w:rPr>
          <w:lang w:val="pt_PT" w:bidi="pt_PT"/>
        </w:rPr>
        <w:t>Contem uma história sobre uma vez que você foi muito teimoso ou alguém que você conhece que era muito teimoso. Pause este áudio aqui.</w:t>
      </w:r>
    </w:p>
    <w:p>
      <w:pPr/>
      <w:r>
        <w:rPr>
          <w:lang w:val="pt_PT" w:bidi="pt_PT"/>
        </w:rPr>
      </w:r>
      <w:r>
        <w:rPr>
          <w:lang w:val="pt_PT" w:bidi="pt_PT"/>
        </w:rPr>
        <w:t>Yahweh diz a Moisés que, depois que o Faraó se recusar a deixar os israelitas partir, Moisés deverá transmitir ao Faraó esta declaração direta de Yahweh: "Eu disse a você: deixe meu filho ir para que ele possa me adorar, mas você se recusou a deixá-lo ir. Agora matarei seu filho primogênito!" Lembrem-se de que essa é uma citação direta que Yahweh está dando a Moisés com antecedência.</w:t>
      </w:r>
    </w:p>
    <w:p>
      <w:pPr/>
      <w:r>
        <w:rPr>
          <w:lang w:val="pt_PT" w:bidi="pt_PT"/>
        </w:rPr>
      </w:r>
      <w:r>
        <w:rPr>
          <w:lang w:val="pt_PT" w:bidi="pt_PT"/>
        </w:rPr>
        <w:t>A quarta cena acontece em um local de parada, provavelmente em tendas, durante o caminho para o Egito. Como é um lugar para descansar, é mais do que provável que essa cena ocorra durante a noite. Lembrem-se de que não sabemos com certeza se Yahweh veio para matar Moisés ou para matar o filho de Moisés. Não temos certeza de como Zípora sabia que Deus estava vindo para matar Moisés ou seu filho. Não temos certeza se Zípora encostou o prepúcio do pênis nos pés ou nos órgãos genitais de Moisés ou do seu filho.</w:t>
      </w:r>
    </w:p>
    <w:p>
      <w:pPr/>
      <w:r>
        <w:rPr>
          <w:lang w:val="pt_PT" w:bidi="pt_PT"/>
        </w:rPr>
      </w:r>
      <w:r>
        <w:rPr>
          <w:lang w:val="pt_PT" w:bidi="pt_PT"/>
        </w:rPr>
        <w:t>Parem aqui e discutam esta pergunta em grupo: conversem sobre como vocês traduzirão essa parte da passagem que não é clara. Falem sobre se vocês usarão ou não Moisés ou seu filho como objeto dessa passagem, ou manterão isso incerto? Como vocês geralmente contam histórias quando às vezes a ação não é clara? Pause este áudio aqui.</w:t>
      </w:r>
    </w:p>
    <w:p>
      <w:pPr/>
      <w:r>
        <w:rPr>
          <w:lang w:val="pt_PT" w:bidi="pt_PT"/>
        </w:rPr>
      </w:r>
      <w:r>
        <w:rPr>
          <w:lang w:val="pt_PT" w:bidi="pt_PT"/>
        </w:rPr>
        <w:t>Não sabemos exatamente onde Arão está quando Yahweh fala com ele para dizer a ele para encontrar Moisés. A maioria dos estudiosos presume que ele está no Egito. Então Arão vai ao encontro de Moisés e o encontra na montanha de Deus, provavelmente no monte Horebe, onde Moisés se encontrou com Deus. Arão cumprimenta Moisés com um beijo. Moisés diz a Arão tudo o que Yahweh disse. Os dois homens caminham juntos de volta para o Egito e reúnem os líderes israelitas para dizer a eles tudo o que Yahweh disse. Um deles também realiza os sinais que Yahweh deu a eles o poder de fazer. Os líderes israelitas ouviram que Yahweh os havia visitado, o que realmente significa que Yahweh estava preocupado com eles e os ouviu. Os líderes israelitas acreditam neles e se curvam para adorar Yahweh. Não lemos mais sobre a esposa e os filhos de Moisés, e então não sabemos se eles ainda estão com Moisés ou se voltaram a Midiã, ao pai de Zípora.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4.18–31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Jetro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Jumento</w:t>
      </w:r>
    </w:p>
    <w:p>
      <w:pPr>
        <w:pStyle w:val="ListBullet"/>
        <w:spacing w:line="240" w:lineRule="auto"/>
        <w:ind w:left="720"/>
      </w:pPr>
      <w:r>
        <w:rPr>
          <w:lang w:val="pt_PT" w:bidi="pt_PT"/>
        </w:rPr>
      </w:r>
      <w:r>
        <w:rPr>
          <w:lang w:val="pt_PT" w:bidi="pt_PT"/>
        </w:rPr>
        <w:t>Zípora</w:t>
      </w:r>
    </w:p>
    <w:p>
      <w:pPr>
        <w:pStyle w:val="ListBullet"/>
        <w:spacing w:line="240" w:lineRule="auto"/>
        <w:ind w:left="720"/>
      </w:pPr>
      <w:r>
        <w:rPr>
          <w:lang w:val="pt_PT" w:bidi="pt_PT"/>
        </w:rPr>
      </w:r>
      <w:r>
        <w:rPr>
          <w:lang w:val="pt_PT" w:bidi="pt_PT"/>
        </w:rPr>
        <w:t>Filho de Moisés</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Anciãos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retorna a Midiã para pedir permissão a seu sogro, Jetro, a fim de levar sua família ao Egito para ver a situação dos israelitas que estão lá. Jetro diz a Moisés para ir em paz.</w:t>
      </w:r>
    </w:p>
    <w:p>
      <w:pPr/>
      <w:r>
        <w:rPr>
          <w:lang w:val="pt_PT" w:bidi="pt_PT"/>
        </w:rPr>
      </w:r>
      <w:r>
        <w:rPr>
          <w:lang w:val="pt_PT" w:bidi="pt_PT"/>
        </w:rPr>
        <w:t>Yahweh diz a Moisés para voltar ao Egito porque os homens que queriam tirar-lhe a vida estão mortos. Moisés coloca sua esposa e filhos sobre um jumento e eles saem para o Egito. Moisés levou o cajado de Deus consigo em sua mão.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"Não tenho certeza de que realmente quero fazer isso, mas como Arão estará comigo, talvez fique tudo bem", ou "Estou apreensivo com o que acontecerá", ou "Ainda não entendo por que Yahweh me escolheu entre todas as pessoas".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fala com Moisés e diz a Moisés para ir ao Faraó e realizar todos os sinais que Yahweh deu a Moisés o poder de fazer. Yahweh diz a Moisés que endurecerá o coração do Faraó para que o Faraó não deixe os israelitas saírem. Yahweh dá as palavras exatas a Moisés para dizer ao Faraó, dizendo que Israel é o filho de Yahweh, seu primogênito e o Faraó precisa deixar Israel sair do Egito para ir adorar a Deus. Como o Faraó se recusou a deixar Israel ir, Yahweh matará o primogênito do Faraó.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"Se Yahweh sabe que o Faraó não os deixará ir, então por que estamos fazendo isso?" ou "Sei que o Faraó não está tratando bem os israelitas, mas isso parece uma punição dura para 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Moisés e sua família param para descansar durante a noite, Yahweh vem para matá-lo. Zípora corta rapidamente o prepúcio de seu filho e o toca nos pés dele, declarando que ele agora é um noivo de sangue para ela. Yahweh o deixou viver.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Zípora: “O que você está sentindo ou pensando?”. A pessoa pode responder coisas como: "Não tenho certeza de que Moisés se dá conta plenamente de quem Yahweh é", ou "Sou muito grato por ter estado aqui para acertar as coisas".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para Arão ir ao deserto para encontrar Moisés. Arão vai e encontra Moisés na montanha de Deus. Arão beija Moisés com uma saudação. Moisés diz a Arão todas as coisas que Yahweh disse a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"Isso é incrível! Louvado seja Yahweh por ter ouvido nossos clamores do Egito!" ou "Estou animado e apreensivo com aquilo de que faremos parte!"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Arão vão para o Egito e reúnem os líderes israelitas. Arão diz a eles todas as coisas que Yahweh disse, e ele realiza os sinais para eles. Os líderes israelitas acreditam neles e quando ouvem que Yahweh os visitou e se lembrou da maneira como estão sendo tratados, eles se curvam até o chão em adoração.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israelitas: “O que você está sentindo ou pensando?” A pessoa pode responder coisas como: "Finalmente seremos livres!" ou "Louvado seja Yahweh, ele finalmente veio até nós!" ou "Sofremos tanto, não acredito que isso finalmente terminará!"</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4.18–31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retorna a Midiã para pedir permissão a seu sogro, Jetro, que é o pai da esposa de Moisés, a fim de levar sua família ao Egito para ver a situação dos </w:t>
      </w:r>
      <w:r>
        <w:rPr>
          <w:lang w:val="pt_PT" w:bidi="pt_PT"/>
        </w:rPr>
        <w:t>israelitas</w:t>
      </w:r>
      <w:r>
        <w:rPr>
          <w:lang w:val="pt_PT" w:bidi="pt_PT"/>
        </w:rPr>
        <w:t xml:space="preserve"> que estão lá. Jetro diz a Moisés para ir em </w:t>
      </w:r>
      <w:r>
        <w:rPr>
          <w:b/>
          <w:lang w:val="pt_PT" w:bidi="pt_PT"/>
        </w:rPr>
        <w:t>paz</w:t>
      </w:r>
      <w:r>
        <w:rPr>
          <w:lang w:val="pt_PT" w:bidi="pt_PT"/>
        </w:rPr>
        <w:t>. Paz é a ausência de conflito e a plenitude ou integralidade de vida.</w:t>
      </w:r>
    </w:p>
    <w:p>
      <w:pPr/>
      <w:r>
        <w:rPr>
          <w:lang w:val="pt_PT" w:bidi="pt_PT"/>
        </w:rPr>
      </w:r>
      <w:r>
        <w:rPr>
          <w:lang w:val="pt_PT" w:bidi="pt_PT"/>
        </w:rPr>
        <w:t xml:space="preserve">Pare aqui e discuta em grupo qual palavra ou frase você usará para </w:t>
      </w:r>
      <w:r>
        <w:rPr>
          <w:b/>
          <w:lang w:val="pt_PT" w:bidi="pt_PT"/>
        </w:rPr>
        <w:t>paz</w:t>
      </w:r>
      <w:r>
        <w:rPr>
          <w:lang w:val="pt_PT" w:bidi="pt_PT"/>
        </w:rPr>
        <w:t xml:space="preserve">. Procurem por </w:t>
      </w:r>
      <w:r>
        <w:rPr>
          <w:lang w:val="pt_PT" w:bidi="pt_PT"/>
        </w:rPr>
        <w:t>paz</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b/>
          <w:lang w:val="pt_PT" w:bidi="pt_PT"/>
        </w:rPr>
        <w:t>Yahweh</w:t>
      </w:r>
      <w:r>
        <w:rPr>
          <w:lang w:val="pt_PT" w:bidi="pt_PT"/>
        </w:rPr>
        <w:t xml:space="preserve"> diz a Moisés para voltar ao Egito porque os homens que queriam tirar-lhe a vida estão mortos. Yahweh é o nome pessoal e próprio de Deus. Use a mesma palavra para Yahweh que vocês usaram em passagens anteriores. Para mais informações sobre </w:t>
      </w:r>
      <w:r>
        <w:rPr>
          <w:lang w:val="pt_PT" w:bidi="pt_PT"/>
        </w:rPr>
        <w:t>Yahweh</w:t>
      </w:r>
      <w:r>
        <w:rPr>
          <w:lang w:val="pt_PT" w:bidi="pt_PT"/>
        </w:rPr>
        <w:t xml:space="preserve"> e sobre o termo geral para </w:t>
      </w:r>
      <w:r>
        <w:rPr>
          <w:lang w:val="pt_PT" w:bidi="pt_PT"/>
        </w:rPr>
        <w:t>Deus</w:t>
      </w:r>
      <w:r>
        <w:rPr>
          <w:lang w:val="pt_PT" w:bidi="pt_PT"/>
        </w:rPr>
        <w:t>, consultem o Glossário Mestre. Yahweh é usado para Deus nessa passagem em todas as situações, exceto quando fala sobre objetos de Deus, como o cajado de Deus, ou a montanha de Deus.</w:t>
      </w:r>
    </w:p>
    <w:p>
      <w:pPr/>
      <w:r>
        <w:rPr>
          <w:lang w:val="pt_PT" w:bidi="pt_PT"/>
        </w:rPr>
      </w:r>
      <w:r>
        <w:rPr>
          <w:lang w:val="pt_PT" w:bidi="pt_PT"/>
        </w:rPr>
        <w:t xml:space="preserve">Moisés coloca sua esposa e seus filhos sobre um </w:t>
      </w:r>
      <w:r>
        <w:rPr>
          <w:b/>
          <w:lang w:val="pt_PT" w:bidi="pt_PT"/>
        </w:rPr>
        <w:t>jumento</w:t>
      </w:r>
      <w:r>
        <w:rPr>
          <w:lang w:val="pt_PT" w:bidi="pt_PT"/>
        </w:rPr>
        <w:t xml:space="preserve"> e eles saem para o Egito. Moisés levou o </w:t>
      </w:r>
      <w:r>
        <w:rPr>
          <w:b/>
          <w:lang w:val="pt_PT" w:bidi="pt_PT"/>
        </w:rPr>
        <w:t>cajado</w:t>
      </w:r>
      <w:r>
        <w:rPr>
          <w:lang w:val="pt_PT" w:bidi="pt_PT"/>
        </w:rPr>
        <w:t xml:space="preserve"> de Deus consigo em sua mão. Usem a mesma palavra para cajado que vocês usaram em passagens anteriores. Um jumento é um animal semelhante a um cavalo que é usado para carregar cargas.</w:t>
      </w:r>
    </w:p>
    <w:p>
      <w:pPr/>
      <w:r>
        <w:rPr>
          <w:lang w:val="pt_PT" w:bidi="pt_PT"/>
        </w:rPr>
      </w:r>
      <w:r>
        <w:rPr>
          <w:lang w:val="pt_PT" w:bidi="pt_PT"/>
        </w:rPr>
        <w:t xml:space="preserve">Parem aqui e discutam em grupo qual palavra ou frase vocês usarão para </w:t>
      </w:r>
      <w:r>
        <w:rPr>
          <w:b/>
          <w:lang w:val="pt_PT" w:bidi="pt_PT"/>
        </w:rPr>
        <w:t>jumento</w:t>
      </w:r>
      <w:r>
        <w:rPr>
          <w:lang w:val="pt_PT" w:bidi="pt_PT"/>
        </w:rPr>
        <w:t xml:space="preserve">. Procurem </w:t>
      </w:r>
      <w:r>
        <w:rPr>
          <w:lang w:val="pt_PT" w:bidi="pt_PT"/>
        </w:rPr>
        <w:t>jumento</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Yahweh fala com Moisés e diz a Moisés para ir ao </w:t>
      </w:r>
      <w:r>
        <w:rPr>
          <w:b/>
          <w:lang w:val="pt_PT" w:bidi="pt_PT"/>
        </w:rPr>
        <w:t>Faraó</w:t>
      </w:r>
      <w:r>
        <w:rPr>
          <w:lang w:val="pt_PT" w:bidi="pt_PT"/>
        </w:rPr>
        <w:t xml:space="preserve"> e realizar todos os </w:t>
      </w:r>
      <w:r>
        <w:rPr>
          <w:b/>
          <w:lang w:val="pt_PT" w:bidi="pt_PT"/>
        </w:rPr>
        <w:t>milagres, ou maravilhas</w:t>
      </w:r>
      <w:r>
        <w:rPr>
          <w:lang w:val="pt_PT" w:bidi="pt_PT"/>
        </w:rPr>
        <w:t xml:space="preserve"> que Yahweh deu a Moisés o poder de fazer. Faraó é o termo usado para o </w:t>
      </w:r>
      <w:r>
        <w:rPr>
          <w:lang w:val="pt_PT" w:bidi="pt_PT"/>
        </w:rPr>
        <w:t>rei</w:t>
      </w:r>
      <w:r>
        <w:rPr>
          <w:lang w:val="pt_PT" w:bidi="pt_PT"/>
        </w:rPr>
        <w:t xml:space="preserve"> do Egito. Milagres são atos poderosos que apenas Deus pode fazer. Usem a mesma palavra para Faraó, e milagres ou maravilhas que vocês usaram em passagens anteriores. Para mais informações sobre </w:t>
      </w:r>
      <w:r>
        <w:rPr>
          <w:lang w:val="pt_PT" w:bidi="pt_PT"/>
        </w:rPr>
        <w:t>Faraó</w:t>
      </w:r>
      <w:r>
        <w:rPr>
          <w:lang w:val="pt_PT" w:bidi="pt_PT"/>
        </w:rPr>
        <w:t xml:space="preserve"> e </w:t>
      </w:r>
      <w:r>
        <w:rPr>
          <w:lang w:val="pt_PT" w:bidi="pt_PT"/>
        </w:rPr>
        <w:t>milagres</w:t>
      </w:r>
      <w:r>
        <w:rPr>
          <w:lang w:val="pt_PT" w:bidi="pt_PT"/>
        </w:rPr>
        <w:t>, consultem o Glossário Mestre.</w:t>
      </w:r>
    </w:p>
    <w:p>
      <w:pPr/>
      <w:r>
        <w:rPr>
          <w:lang w:val="pt_PT" w:bidi="pt_PT"/>
        </w:rPr>
      </w:r>
      <w:r>
        <w:rPr>
          <w:lang w:val="pt_PT" w:bidi="pt_PT"/>
        </w:rPr>
        <w:t xml:space="preserve">Yahweh diz a Moisés que endurecerá o </w:t>
      </w:r>
      <w:r>
        <w:rPr>
          <w:b/>
          <w:lang w:val="pt_PT" w:bidi="pt_PT"/>
        </w:rPr>
        <w:t>coração</w:t>
      </w:r>
      <w:r>
        <w:rPr>
          <w:lang w:val="pt_PT" w:bidi="pt_PT"/>
        </w:rPr>
        <w:t xml:space="preserve"> do Faraó para que o Faraó não deixe os israelitas saírem. O coração é o lugar onde as emoções e as decisões são tomadas.</w:t>
      </w:r>
    </w:p>
    <w:p>
      <w:pPr/>
      <w:r>
        <w:rPr>
          <w:lang w:val="pt_PT" w:bidi="pt_PT"/>
        </w:rPr>
      </w:r>
      <w:r>
        <w:rPr>
          <w:lang w:val="pt_PT" w:bidi="pt_PT"/>
        </w:rPr>
        <w:t xml:space="preserve">Parem aqui e discutam em grupo que palavra ou frase vocês usarão para </w:t>
      </w:r>
      <w:r>
        <w:rPr>
          <w:b/>
          <w:lang w:val="pt_PT" w:bidi="pt_PT"/>
        </w:rPr>
        <w:t>coração</w:t>
      </w:r>
      <w:r>
        <w:rPr>
          <w:lang w:val="pt_PT" w:bidi="pt_PT"/>
        </w:rPr>
        <w:t xml:space="preserve">. Procurem </w:t>
      </w:r>
      <w:r>
        <w:rPr>
          <w:lang w:val="pt_PT" w:bidi="pt_PT"/>
        </w:rPr>
        <w:t>coração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Yahweh dá a Moisés as palavras exatas para dizer ao Faraó, dizendo que </w:t>
      </w:r>
      <w:r>
        <w:rPr>
          <w:b/>
          <w:lang w:val="pt_PT" w:bidi="pt_PT"/>
        </w:rPr>
        <w:t>Israel</w:t>
      </w:r>
      <w:r>
        <w:rPr>
          <w:lang w:val="pt_PT" w:bidi="pt_PT"/>
        </w:rPr>
        <w:t xml:space="preserve"> é o </w:t>
      </w:r>
      <w:r>
        <w:rPr>
          <w:lang w:val="pt_PT" w:bidi="pt_PT"/>
        </w:rPr>
        <w:t>filho</w:t>
      </w:r>
      <w:r>
        <w:rPr>
          <w:lang w:val="pt_PT" w:bidi="pt_PT"/>
        </w:rPr>
        <w:t xml:space="preserve"> de Yahweh, seu primogênito, e o Faraó precisa deixar Israel sair do Egito para ir </w:t>
      </w:r>
      <w:r>
        <w:rPr>
          <w:b/>
          <w:lang w:val="pt_PT" w:bidi="pt_PT"/>
        </w:rPr>
        <w:t>adorar</w:t>
      </w:r>
      <w:r>
        <w:rPr>
          <w:lang w:val="pt_PT" w:bidi="pt_PT"/>
        </w:rPr>
        <w:t xml:space="preserve"> a Deus. Como o Faraó se recusou a deixar Israel ir, Yahweh matará o primogênito do Faraó. Israel é a nação de pessoas que eram </w:t>
      </w:r>
      <w:r>
        <w:rPr>
          <w:lang w:val="pt_PT" w:bidi="pt_PT"/>
        </w:rPr>
        <w:t>descendentes</w:t>
      </w:r>
      <w:r>
        <w:rPr>
          <w:lang w:val="pt_PT" w:bidi="pt_PT"/>
        </w:rPr>
        <w:t xml:space="preserve"> de Jacó, cujo nome foi mudado para Israel. Adorar é mostrar reverência e admiração em relação a algo, nesse caso a Deus. Usem a mesma palavra para Israel e adoração que vocês usaram em passagens anteriores. Para mais informações sobre </w:t>
      </w:r>
      <w:r>
        <w:rPr>
          <w:lang w:val="pt_PT" w:bidi="pt_PT"/>
        </w:rPr>
        <w:t>Israel</w:t>
      </w:r>
      <w:r>
        <w:rPr>
          <w:lang w:val="pt_PT" w:bidi="pt_PT"/>
        </w:rPr>
        <w:t xml:space="preserve"> e </w:t>
      </w:r>
      <w:r>
        <w:rPr>
          <w:lang w:val="pt_PT" w:bidi="pt_PT"/>
        </w:rPr>
        <w:t>adoração</w:t>
      </w:r>
      <w:r>
        <w:rPr>
          <w:lang w:val="pt_PT" w:bidi="pt_PT"/>
        </w:rPr>
        <w:t>, consultem o Glossário Mestre.</w:t>
      </w:r>
    </w:p>
    <w:p>
      <w:pPr/>
      <w:r>
        <w:rPr>
          <w:lang w:val="pt_PT" w:bidi="pt_PT"/>
        </w:rPr>
      </w:r>
      <w:r>
        <w:rPr>
          <w:lang w:val="pt_PT" w:bidi="pt_PT"/>
        </w:rPr>
        <w:t xml:space="preserve">Quando Moisés e sua família param para descansar durante a noite, Yahweh se aproxima para matá-lo. Zípora corta rapidamente o prepúcio de seu filho e o toca nos pés "dele", declarando que ele agora é um </w:t>
      </w:r>
      <w:r>
        <w:rPr>
          <w:b/>
          <w:lang w:val="pt_PT" w:bidi="pt_PT"/>
        </w:rPr>
        <w:t>noivo de sangue</w:t>
      </w:r>
      <w:r>
        <w:rPr>
          <w:lang w:val="pt_PT" w:bidi="pt_PT"/>
        </w:rPr>
        <w:t xml:space="preserve"> para ela. Noivo pode significar um marido, ou aquele que passou pela circuncisão, ou parente. O sangue é muitas vezes um símbolo de vida, mas aqui se refere ao sangue relacionado a circuncidar alguém.</w:t>
      </w:r>
    </w:p>
    <w:p>
      <w:pPr/>
      <w:r>
        <w:rPr>
          <w:lang w:val="pt_PT" w:bidi="pt_PT"/>
        </w:rPr>
      </w:r>
      <w:r>
        <w:rPr>
          <w:lang w:val="pt_PT" w:bidi="pt_PT"/>
        </w:rPr>
        <w:t xml:space="preserve">Parem aqui e discutam em grupo qual palavra ou frase vocês usarão para </w:t>
      </w:r>
      <w:r>
        <w:rPr>
          <w:b/>
          <w:lang w:val="pt_PT" w:bidi="pt_PT"/>
        </w:rPr>
        <w:t>noivo de sangue</w:t>
      </w:r>
      <w:r>
        <w:rPr>
          <w:lang w:val="pt_PT" w:bidi="pt_PT"/>
        </w:rPr>
        <w:t xml:space="preserve">. Procurem </w:t>
      </w:r>
      <w:r>
        <w:rPr>
          <w:lang w:val="pt_PT" w:bidi="pt_PT"/>
        </w:rPr>
        <w:t>sangue</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Yahweh o deixou viver por causa da </w:t>
      </w:r>
      <w:r>
        <w:rPr>
          <w:b/>
          <w:lang w:val="pt_PT" w:bidi="pt_PT"/>
        </w:rPr>
        <w:t>circuncisão</w:t>
      </w:r>
      <w:r>
        <w:rPr>
          <w:lang w:val="pt_PT" w:bidi="pt_PT"/>
        </w:rPr>
        <w:t>.</w:t>
      </w:r>
    </w:p>
    <w:p>
      <w:pPr/>
      <w:r>
        <w:rPr>
          <w:lang w:val="pt_PT" w:bidi="pt_PT"/>
        </w:rPr>
      </w:r>
      <w:r>
        <w:rPr>
          <w:lang w:val="pt_PT" w:bidi="pt_PT"/>
        </w:rPr>
        <w:t xml:space="preserve">Parem aqui e discutam em grupo qual palavra ou frase vocês usarão para </w:t>
      </w:r>
      <w:r>
        <w:rPr>
          <w:b/>
          <w:lang w:val="pt_PT" w:bidi="pt_PT"/>
        </w:rPr>
        <w:t>circuncisão</w:t>
      </w:r>
      <w:r>
        <w:rPr>
          <w:lang w:val="pt_PT" w:bidi="pt_PT"/>
        </w:rPr>
        <w:t xml:space="preserve">. Procurem por </w:t>
      </w:r>
      <w:r>
        <w:rPr>
          <w:lang w:val="pt_PT" w:bidi="pt_PT"/>
        </w:rPr>
        <w:t>circuncisão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Yahweh diz a Arão para ir ao </w:t>
      </w:r>
      <w:r>
        <w:rPr>
          <w:b/>
          <w:lang w:val="pt_PT" w:bidi="pt_PT"/>
        </w:rPr>
        <w:t>deserto</w:t>
      </w:r>
      <w:r>
        <w:rPr>
          <w:lang w:val="pt_PT" w:bidi="pt_PT"/>
        </w:rPr>
        <w:t xml:space="preserve"> a fim de encontrar Moisés. O deserto é uma área de terra onde ninguém vive, mas geralmente é onde os </w:t>
      </w:r>
      <w:r>
        <w:rPr>
          <w:lang w:val="pt_PT" w:bidi="pt_PT"/>
        </w:rPr>
        <w:t>pastores</w:t>
      </w:r>
      <w:r>
        <w:rPr>
          <w:lang w:val="pt_PT" w:bidi="pt_PT"/>
        </w:rPr>
        <w:t xml:space="preserve"> podem levar suas ovelhas. Usem a mesma palavra para deserto que vocês usaram em passagens anteriores. Para mais informações sobre </w:t>
      </w:r>
      <w:r>
        <w:rPr>
          <w:lang w:val="pt_PT" w:bidi="pt_PT"/>
        </w:rPr>
        <w:t>deserto</w:t>
      </w:r>
      <w:r>
        <w:rPr>
          <w:lang w:val="pt_PT" w:bidi="pt_PT"/>
        </w:rPr>
        <w:t>, consultem o Glossário Mestre.</w:t>
      </w:r>
    </w:p>
    <w:p>
      <w:pPr/>
      <w:r>
        <w:rPr>
          <w:lang w:val="pt_PT" w:bidi="pt_PT"/>
        </w:rPr>
      </w:r>
      <w:r>
        <w:rPr>
          <w:lang w:val="pt_PT" w:bidi="pt_PT"/>
        </w:rPr>
        <w:t xml:space="preserve">Arão vai e encontra Moisés na montanha de Deus. Arão beija Moisés com uma saudação. Moisés contou a Arão todas as coisas que Yahweh disse a Moisés, e mostrou a ele os </w:t>
      </w:r>
      <w:r>
        <w:rPr>
          <w:b/>
          <w:lang w:val="pt_PT" w:bidi="pt_PT"/>
        </w:rPr>
        <w:t>sinais</w:t>
      </w:r>
      <w:r>
        <w:rPr>
          <w:lang w:val="pt_PT" w:bidi="pt_PT"/>
        </w:rPr>
        <w:t xml:space="preserve"> que Yahweh disse a Moisés para fazer. Sinais são um sinal de que algo é verdadeiro ou vai acontecer. Os sinais podem ser um tipo específico de milagre. Nessa passagem, essas ações são referidas como milagres ou sinais. Moisés e Arão vão ao Egito e reúnem os </w:t>
      </w:r>
      <w:r>
        <w:rPr>
          <w:b/>
          <w:lang w:val="pt_PT" w:bidi="pt_PT"/>
        </w:rPr>
        <w:t>anciãos</w:t>
      </w:r>
      <w:r>
        <w:rPr>
          <w:lang w:val="pt_PT" w:bidi="pt_PT"/>
        </w:rPr>
        <w:t xml:space="preserve"> israelitas. Arão diz a eles todas as coisas que Yahweh disse e os sinais são realizados para eles. Os líderes israelitas </w:t>
      </w:r>
      <w:r>
        <w:rPr>
          <w:b/>
          <w:lang w:val="pt_PT" w:bidi="pt_PT"/>
        </w:rPr>
        <w:t>acreditam</w:t>
      </w:r>
      <w:r>
        <w:rPr>
          <w:lang w:val="pt_PT" w:bidi="pt_PT"/>
        </w:rPr>
        <w:t xml:space="preserve"> neles e quando ouvem que Yahweh os visitou e se lembrou da maneira como estão sendo tratados, eles se curvam até o chão em adoração. Os anciãos são os governantes da tribo ou grupo de pessoas. Acreditar é colocar confiança no que alguém diz. Usem as mesmas palavras para sinais, anciãos, e acreditar que vocês usaram em passagens anteriores. Para mais informações sobre </w:t>
      </w:r>
      <w:r>
        <w:rPr>
          <w:lang w:val="pt_PT" w:bidi="pt_PT"/>
        </w:rPr>
        <w:t>sinais</w:t>
      </w:r>
      <w:r>
        <w:rPr>
          <w:lang w:val="pt_PT" w:bidi="pt_PT"/>
        </w:rPr>
        <w:t xml:space="preserve">, </w:t>
      </w:r>
      <w:r>
        <w:rPr>
          <w:lang w:val="pt_PT" w:bidi="pt_PT"/>
        </w:rPr>
        <w:t>anciãos</w:t>
      </w:r>
      <w:r>
        <w:rPr>
          <w:lang w:val="pt_PT" w:bidi="pt_PT"/>
        </w:rPr>
        <w:t xml:space="preserve"> e </w:t>
      </w:r>
      <w:r>
        <w:rPr>
          <w:lang w:val="pt_PT" w:bidi="pt_PT"/>
        </w:rPr>
        <w:t>crença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5:1–21</w:t>
      </w:r>
      <w:r>
        <w:rPr>
          <w:lang w:val="pt_PT" w:bidi="pt_PT"/>
        </w:rPr>
      </w:r>
    </w:p>
    <w:p>
      <w:pPr>
        <w:pStyle w:val="Heading3"/>
      </w:pPr>
      <w:r>
        <w:rPr>
          <w:lang w:val="pt_PT" w:bidi="pt_PT"/>
        </w:rPr>
        <w:t>Ouvir e Sentir</w:t>
      </w:r>
    </w:p>
    <w:p>
      <w:pPr/>
      <w:r>
        <w:rPr>
          <w:lang w:val="pt_PT" w:bidi="pt_PT"/>
        </w:rPr>
      </w:r>
      <w:r>
        <w:rPr>
          <w:lang w:val="pt_PT" w:bidi="pt_PT"/>
        </w:rPr>
        <w:t>Nesta etapa, ouçam Êxodo 5.1–21 e guardem em seus corações.</w:t>
      </w:r>
    </w:p>
    <w:p>
      <w:pPr/>
      <w:r>
        <w:rPr>
          <w:lang w:val="pt_PT" w:bidi="pt_PT"/>
        </w:rPr>
      </w:r>
      <w:r>
        <w:rPr>
          <w:lang w:val="pt_PT" w:bidi="pt_PT"/>
        </w:rPr>
        <w:t>Ouçam uma versão em áudio de Êxodo 5.1–21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5.1–21 na tradução mais fácil de entender.</w:t>
      </w:r>
    </w:p>
    <w:p>
      <w:pPr/>
      <w:r>
        <w:rPr>
          <w:lang w:val="pt_PT" w:bidi="pt_PT"/>
        </w:rPr>
      </w:r>
      <w:r>
        <w:rPr>
          <w:lang w:val="pt_PT" w:bidi="pt_PT"/>
        </w:rPr>
        <w:t>Na passagem anterior, Yahweh disse a Moisés para voltar para o Egito para pedir ao faraó para deixar os israelitas irem, para que Israel pudesse servir a Yahweh. Arão se juntou a Moisés na montanha de Deus e Moisés disse a Arão tudo o que Yahweh havia ordenado que ele fizesse. No Egito, Moisés e Arão reuniram todos os anciãos de Israel e disseram a eles tudo o que Yahweh ordenou que dissesse. Os anciãos acreditaram em Yahweh e eles o adoraram.</w:t>
      </w:r>
    </w:p>
    <w:p>
      <w:pPr/>
      <w:r>
        <w:rPr>
          <w:lang w:val="pt_PT" w:bidi="pt_PT"/>
        </w:rPr>
      </w:r>
      <w:r>
        <w:rPr>
          <w:lang w:val="pt_PT" w:bidi="pt_PT"/>
        </w:rPr>
        <w:t>Depois que Moisés e Arão se encontraram com os líderes de Israel, Arão e Moisés foram para ver o faraó, o rei do Egito. Deus havia dito a eles para fazer isso. Alguns dos líderes israelitas possivelmente foram com eles. O sistema legal egípcio permitia que qualquer um viesse na frente de faraó. Faraó era o título do rei do Egito, que provavelmente era a nação mais poderosa na terra naquele momento. Moisés e Arão falaram com faraó diretamente e com autoridade. Eles deixaram claro a faraó que eles estavam falando as palavras de Yahweh, que era o Deus de Israel. Yahweh é o nome pessoal de Deus, que Deus revelou a Moisés na sarça ardente. Yahweh estava dizendo a faraó por meio de Moisés e Arão para permitir que seu povo Israel pudesse ir e tivesse uma festa, ou uma celebração e honrar Yahweh no deserto.</w:t>
      </w:r>
    </w:p>
    <w:p>
      <w:pPr/>
      <w:r>
        <w:rPr>
          <w:lang w:val="pt_PT" w:bidi="pt_PT"/>
        </w:rPr>
      </w:r>
      <w:r>
        <w:rPr>
          <w:lang w:val="pt_PT" w:bidi="pt_PT"/>
        </w:rPr>
        <w:t>Mas o faraó respondeu com uma pergunta: “Quem é Yahweh, que devo obedecer a sua voz e deixar Israel ir?” Naquela época, as pessoas adoravam vários deuses. Conhecer os nomes pessoais desses deuses era necessário para chamar seu poder. O faraó provavelmente não havia ouvido sobre um Deus chamado “Yahweh”. O faraó, que se considerava um deus, provavelmente era arrogante e falou com desprezo. O significado por trás de sua pergunta era: “Não conheço esse Yahweh. Por que devo prestar qualquer atenção ao que ele diz?” Então o faraó recusou a demanda de Yahweh de deixar Israel ir para o deserto para honrá-lo.</w:t>
      </w:r>
    </w:p>
    <w:p>
      <w:pPr/>
      <w:r>
        <w:rPr>
          <w:lang w:val="pt_PT" w:bidi="pt_PT"/>
        </w:rPr>
      </w:r>
      <w:r>
        <w:rPr>
          <w:lang w:val="pt_PT" w:bidi="pt_PT"/>
        </w:rPr>
        <w:t>Depois da resposta dura do faraó, Moisés e Arão responderam com um pedido humilde. Desta vez, eles usaram principalmente as palavras exatas que Deus deu a Moisés na sarça ardente. Eles disseram: “Deus dos hebreus se encontrou conosco. Por favor, deixe-nos ir uma jornada de três dias na qual podemos sacrificar a Yahweh, nosso Deus”. Eles explicaram a faraó que eles encontraram inesperadamente o “Deus dos hebreus”. A palavra traduzida como “encontraram” em português implicava que eles não planejaram ou organizaram esse encontro. Então eles imploraram a faraó para permitir que os hebreus fossem para uma jornada de três dias para fazer sacrifícios a Yahweh, seu Deus. Um sacrifício é algo oferecido a Deus para agradecer a ele, pedir perdão a ele, restaurar um relacionamento com ele ou honrá-lo. Aqui Deus queria que os israelitas o honrassem. Pode ser um sacrifício de sangue, que inclui matar e queimar um animal, ou um sacrifício sem sangue, como dar a Deus incenso ou grãos. Arão e Moisés acrescentaram que se eles não fossem, Yahweh enviaria punições aos hebreus. Ele os atingiria com pestilência, o que significa que Yahweh enviaria uma doença contagiosa e geralmente mortal. Ou ele os atacaria com a espada, o que significa que Deus faria outras pessoas matarem os hebreus na batalha.</w:t>
      </w:r>
    </w:p>
    <w:p>
      <w:pPr/>
      <w:r>
        <w:rPr>
          <w:lang w:val="pt_PT" w:bidi="pt_PT"/>
        </w:rPr>
      </w:r>
      <w:r>
        <w:rPr>
          <w:lang w:val="pt_PT" w:bidi="pt_PT"/>
        </w:rPr>
        <w:t>Mas nenhum dos pedidos mudou a mente do faraó. Ele respondeu se dirigindo a Moisés e Arão por nome. O rei pode tê-los escolhido dentre um grupo de anciãos israelitas, ou ele pode ter reconhecido Moisés como um antigo príncipe egípcio, e Arão como seu irmão. O faraó perguntou a eles: “Moisés e Arão, por que vocês querem levar as pessoas para longe de seu trabalho?” O faraó não queria que o povo israelita parasse de trabalhar e fosse para o deserto para adorar a Deus. Os israelitas não eram mais um povo independente, mas eram um grupo de escravos sob o controle de mestres de escravos egípcios. Os israelitas não eram escravos no sentido de que eles eram de propriedade do rei e não tinham independência alguma. Eles eram sujeitos ao rei, assim como todos os egípcios eram. Mas, ao contrário dos egípcios, eles foram forçados como um grupo de pessoas a fazer trabalho pesado com pouco ou sem pagamento. Seu propósito principal na vida era realizar o trabalho forçado atribuído a eles pelos egípcios. Eles eram originalmente pessoas livres e trabalhavam como pastores. Então o faraó os fez escravos trabalhando como trabalhadores de construção e os forçou a fazer trabalho geral e especialmente a fazer tijolos. Eles também trabalhavam em campos plantando, cuidando e colhendo colheitas. O faraó fez isso para reduzir a posição dos israelitas na sociedade egípcia para parar sua influência crescente. O faraó também usou o trabalho duro como uma ferramenta para reduzir a população israelita em crescimento. O faraó pretendia que a carga de trabalho pesada tornasse aqueles que eram anteriormente fortes, fracos e doentes e terminasse as vidas daqueles que eram fracos e doentes.</w:t>
      </w:r>
    </w:p>
    <w:p>
      <w:pPr/>
      <w:r>
        <w:rPr>
          <w:lang w:val="pt_PT" w:bidi="pt_PT"/>
        </w:rPr>
      </w:r>
      <w:r>
        <w:rPr>
          <w:lang w:val="pt_PT" w:bidi="pt_PT"/>
        </w:rPr>
        <w:t>Parem aqui e discutam essa pergunta em grupo: Contem uma história sobre um grupo de pessoas que foram oprimidos ou invadidos por outros. Que tipos de coisas os conquistadores fizeram com eles? Pause este áudio aqui.</w:t>
      </w:r>
    </w:p>
    <w:p>
      <w:pPr/>
      <w:r>
        <w:rPr>
          <w:lang w:val="pt_PT" w:bidi="pt_PT"/>
        </w:rPr>
      </w:r>
      <w:r>
        <w:rPr>
          <w:lang w:val="pt_PT" w:bidi="pt_PT"/>
        </w:rPr>
        <w:t>Então o faraó ordenou que Moisés, Arão, os anciãos que provavelmente estavam com eles e todos os israelitas que voltassem para seus fardos, ou trabalho forçado.</w:t>
      </w:r>
    </w:p>
    <w:p>
      <w:pPr/>
      <w:r>
        <w:rPr>
          <w:lang w:val="pt_PT" w:bidi="pt_PT"/>
        </w:rPr>
      </w:r>
      <w:r>
        <w:rPr>
          <w:lang w:val="pt_PT" w:bidi="pt_PT"/>
        </w:rPr>
        <w:t>O rei continuou: “Os israelitas aumentaram muito em número. Agora vocês, Moisés e Arão, querem fazer eles pararem de trabalhar!” O faraó pensava que já havia israelitas demais no Egito, então por que ele deveria dar a eles descanso de seu trabalho forçado? O pedido de Moisés e Arão de que o faraó deixasse as pessoas irem em uma viagem de três dias para o deserto era contra a política do faraó de fazer os israelitas trabalharem muito duro para que alguns deles morressem. A viagem para o deserto forneceria às pessoas descanso, que o faraó não queria que elas tivessem.</w:t>
      </w:r>
    </w:p>
    <w:p>
      <w:pPr/>
      <w:r>
        <w:rPr>
          <w:lang w:val="pt_PT" w:bidi="pt_PT"/>
        </w:rPr>
      </w:r>
      <w:r>
        <w:rPr>
          <w:lang w:val="pt_PT" w:bidi="pt_PT"/>
        </w:rPr>
        <w:t>No mesmo dia, depois que Arão e Moisés deixaram o palácio, o faraó emitiu um decreto e ordenou que os mestres de obras das pessoas, ou israelitas e seus capatazes. Mestres de obras eram condutores de escravos egípcios que eram diretamente responsáveis pelo rei. Os capatazes eram israelitas cuja responsabilidade era manter os escravos trabalhando. Eles relataram aos mestres de obras egípcios, ou condutores de escravos. Não sabemos se os israelitas consideravam os capatazes israelitas como representando seu povo, ou se os israelitas consideravam os capatazes que realmente pertenciam aos mestres de obras egípcios, ou condutores de escravos. O faraó emitiu um novo decreto dizendo aos mestres de obras, ou condutores de escravos que eles deveriam parar de fornecer aos israelitas a palha para fazer tijolos. Daquele momento em diante, os israelitas deveriam ir e encontrar a palha. “Deixem-nos ir” é um mandamento e significava que os mestres de obras, ou condutores de escravos deveriam fazer os escravos israelitas saírem para o campo de colheita e reunir a palha onde quer que eles pudessem encontrá-la. Os tijolos no Egito antigo eram blocos retangulares planos de lama ou argila seca ao sol, que as pessoas usavam para construir muros e edifícios. As pessoas colocavam tijolos uns em cima dos outros com uma camada de lama no meio como argamassa. Palha se refere a pedaços dos caules de trigo ou cevada depois que as pessoas colhiam o grão. Servia a um propósito duplo: fazia a lama se juntar em um pedaço, e produzia uma substância que fortalecia os tijolos secos. Até esse ponto, os israelitas que faziam tijolos não tinham que reunir a palha, pois outras pessoas eram responsáveis por fornecer-lhes a palha. No entanto, o decreto do rei significava que além de fazer tijolos, eles agora também tinham que ir e reunir a palha. No entanto, o rei ordenou que os mestres de obras, ou condutores de escravos não reduzissem o número de tijolos que eles exigiam que os israelitas fornecessem, mesmo que os israelitas agora tivessem mais trabalho. Não sabemos o número exato de tijolos que os mestres de obras, ou condutores de escravos exigiam, mas sabemos que eles forçaram os escravos a fazer um número mínimo de tijolos a cada dia.</w:t>
      </w:r>
    </w:p>
    <w:p>
      <w:pPr/>
      <w:r>
        <w:rPr>
          <w:lang w:val="pt_PT" w:bidi="pt_PT"/>
        </w:rPr>
      </w:r>
      <w:r>
        <w:rPr>
          <w:lang w:val="pt_PT" w:bidi="pt_PT"/>
        </w:rPr>
        <w:t xml:space="preserve">Parem aqui e, em grupo, olhem para uma imagem de </w:t>
      </w:r>
      <w:r>
        <w:rPr>
          <w:lang w:val="pt_PT" w:bidi="pt_PT"/>
        </w:rPr>
        <w:t>tijolos egípcios feitos de lama e palha</w:t>
      </w:r>
      <w:r>
        <w:rPr>
          <w:lang w:val="pt_PT" w:bidi="pt_PT"/>
        </w:rPr>
        <w:t>. Pause este áudio aqui.</w:t>
      </w:r>
    </w:p>
    <w:p>
      <w:pPr/>
      <w:r>
        <w:rPr>
          <w:lang w:val="pt_PT" w:bidi="pt_PT"/>
        </w:rPr>
      </w:r>
      <w:r>
        <w:rPr>
          <w:lang w:val="pt_PT" w:bidi="pt_PT"/>
        </w:rPr>
        <w:t>Então o faraó deu uma razão para seu novo decreto. O faraó disse que os israelitas eram preguiçosos e não tinham o suficiente para fazer, então eles perguntaram se eles poderiam ir e oferecer sacrifícios a seu Deus em vez de trabalhar. Em vez disso, o faraó decidiu aumentar sua carga de trabalho. O faraó omitiu o nome de Deus, Yahweh. Ao fazer isso, ele estava comunicando que para ele, Yahweh era apenas “o deus que essas pessoas adoravam”, não um deus que ele respeitaria ou ouviria. Ele estava falando sobre Yahweh com desprezo.</w:t>
      </w:r>
    </w:p>
    <w:p>
      <w:pPr/>
      <w:r>
        <w:rPr>
          <w:lang w:val="pt_PT" w:bidi="pt_PT"/>
        </w:rPr>
      </w:r>
      <w:r>
        <w:rPr>
          <w:lang w:val="pt_PT" w:bidi="pt_PT"/>
        </w:rPr>
        <w:t>Então o faraó ordenou que os mestres de obras, ou condutores escravos e os capatazes, forçassem os homens, ou pessoas, a trabalhar mais do que antes, e ficassem tão ocupados trabalhando. Todo o propósito do mandamento do rei de aumentar a carga de trabalho dos israelitas era “então eles não têm tempo para ouvir palavras mentirosas”. Não está claro o que eram as palavras mentirosas. O rei pode ter se referido às palavras de Moisés e Arão que o Deus dos hebreus havia se encontrado com eles ou ao pedido de Moisés, Arão e os líderes israelitas para deixar as pessoas ir e sacrificar a Yahweh no deserto.</w:t>
      </w:r>
    </w:p>
    <w:p>
      <w:pPr/>
      <w:r>
        <w:rPr>
          <w:lang w:val="pt_PT" w:bidi="pt_PT"/>
        </w:rPr>
      </w:r>
      <w:r>
        <w:rPr>
          <w:lang w:val="pt_PT" w:bidi="pt_PT"/>
        </w:rPr>
        <w:t>Então os mestres de obras, ou condutores de escravos e os capatazes que supervisionavam os escravos israelitas saíram para onde os israelitas estavam trabalhando. A frase “saíram” não significa necessariamente que os mestres de obras, ou condutores de escravos e os capatazes estavam no palácio em primeiro lugar. A frase pode significar simplesmente que eles foram para os israelitas. Eles relataram o que o faraó havia ordenado. Até aquele momento, outros trabalhadores haviam fornecido palha aos israelitas. Agora o faraó diz que os israelitas têm que ir “para onde possam encontrar” — possivelmente para os campos, ou lugares onde as pessoas reuniam palha. Os escravos israelitas terão que passar muito mais tempo indo para onde a palha está, coletando e então fazendo os tijolos. Mas eles precisariam fazer o mesmo número de tijolos por dia que antes.</w:t>
      </w:r>
    </w:p>
    <w:p>
      <w:pPr/>
      <w:r>
        <w:rPr>
          <w:lang w:val="pt_PT" w:bidi="pt_PT"/>
        </w:rPr>
      </w:r>
      <w:r>
        <w:rPr>
          <w:lang w:val="pt_PT" w:bidi="pt_PT"/>
        </w:rPr>
        <w:t>Parem aqui e discutam essa pergunta em grupo: Contem uma história sobre uma vez em que um governante de seu povo pediu a suas pessoas para fazer algo difícil demais para elas fazer? Se sim, o que era? Pause este áudio aqui.</w:t>
      </w:r>
    </w:p>
    <w:p>
      <w:pPr/>
      <w:r>
        <w:rPr>
          <w:lang w:val="pt_PT" w:bidi="pt_PT"/>
        </w:rPr>
      </w:r>
      <w:r>
        <w:rPr>
          <w:lang w:val="pt_PT" w:bidi="pt_PT"/>
        </w:rPr>
        <w:t>Então as pessoas foram espalhadas por todo o Egito para procurar restolho para usar como palha. Essas pessoas provavelmente incluíam todos os membros da família israelita. Eles provavelmente precisariam de todos os israelitas para ajudar a reunir a palha por causa do trabalho extra que o faraó havia dado a eles. Então todos em cada lugar foram procurando restolho para servir como um substituto de palha. O restolho é o caule muito curto de plantas remanescentes depois da colheita: o pedaço entre a raiz e onde a foice cortava a planta. Não era tão bom quanto a palha e tornava o processo de produzir tijolos utilizáveis muito mais difícil. Mas também, o restolho era muito mais difícil de reunir de campos colhidos em comparação à palha.</w:t>
      </w:r>
    </w:p>
    <w:p>
      <w:pPr/>
      <w:r>
        <w:rPr>
          <w:lang w:val="pt_PT" w:bidi="pt_PT"/>
        </w:rPr>
      </w:r>
      <w:r>
        <w:rPr>
          <w:lang w:val="pt_PT" w:bidi="pt_PT"/>
        </w:rPr>
        <w:t xml:space="preserve">Parem aqui e, em grupo, olhem para imagens de </w:t>
      </w:r>
      <w:r>
        <w:rPr>
          <w:lang w:val="pt_PT" w:bidi="pt_PT"/>
        </w:rPr>
        <w:t>palha e restolho</w:t>
      </w:r>
      <w:r>
        <w:rPr>
          <w:lang w:val="pt_PT" w:bidi="pt_PT"/>
        </w:rPr>
        <w:t>. Pause este áudio aqui.</w:t>
      </w:r>
    </w:p>
    <w:p>
      <w:pPr/>
      <w:r>
        <w:rPr>
          <w:lang w:val="pt_PT" w:bidi="pt_PT"/>
        </w:rPr>
      </w:r>
      <w:r>
        <w:rPr>
          <w:lang w:val="pt_PT" w:bidi="pt_PT"/>
        </w:rPr>
        <w:t>Os mestres de obras, ou condutores de escravos, continuaram pressionando os israelitas e os capatazes, dizendo: “Complete seu trabalho, sua tarefa diária todos os dias, como quando havia palha”. Os mestres de obras, ou condutores de escravos, estavam exortando os israelitas a terminar sua cota diária de tijolos. Eles estavam dizendo que os israelitas todos os dias tinham que fazer o mesmo número de tijolos que eles fizeram quando os egípcios deram a eles palha.</w:t>
      </w:r>
    </w:p>
    <w:p>
      <w:pPr/>
      <w:r>
        <w:rPr>
          <w:lang w:val="pt_PT" w:bidi="pt_PT"/>
        </w:rPr>
      </w:r>
      <w:r>
        <w:rPr>
          <w:lang w:val="pt_PT" w:bidi="pt_PT"/>
        </w:rPr>
        <w:t>Os mestres de obras, ou condutores de escravos, que colocam os capatazes israelitas sobre o povo de Israel, espancavam os capatazes. Eles perguntaram a eles: “Por que vocês não completaram seu trabalho atribuído de fazer tijolos, hoje e ontem, como no passado?” Antes de faraó parar de dar a eles palha, os trabalhadores completavam seu trabalho. Mas ontem e hoje, ou nos dias recentes depois que o faraó parou de dar a eles palha, eles não poderiam completar seu trabalho. Os capatazes não estavam fazendo os tijolos, mas eram responsáveis pelo trabalho que os israelitas faziam. Então o significado da pergunta dos mestres de obras, ou condutores de escravos é: “Por que vocês não estão forçando os trabalhadores a fazer tantos tijolos ontem e hoje quanto eles faziam antes?”</w:t>
      </w:r>
    </w:p>
    <w:p>
      <w:pPr/>
      <w:r>
        <w:rPr>
          <w:lang w:val="pt_PT" w:bidi="pt_PT"/>
        </w:rPr>
      </w:r>
      <w:r>
        <w:rPr>
          <w:lang w:val="pt_PT" w:bidi="pt_PT"/>
        </w:rPr>
        <w:t>Então os capatazes israelitas vieram para faraó no palácio para fazer um apelo. Faraó como o rei era o tribunal final de apelo. Os capatazes vieram para uma audiência com ele e em uma reclamação educada, mas amarga, eles perguntaram ao rei: “Por que você faz isso com seus servos? Eles não estão dando a seus servos nenhuma palha para fazer tijolos, mas eles estão ordenando que façamos tijolos!” Os capatazes estavam perguntando por que o faraó trataria os capatazes e os israelitas assim. Ninguém estava mais fornecendo a eles a palha, mas os mestres de obras egípcios, ou condutores de escravos, ainda estavam ordenando que eles exigissem que os israelitas fizessem o mesmo número de tijolos que antes. Os capatazes acrescentaram em angústia: “E agora eles estão batendo em seus servos, mas é seu próprio povo que é culpado”. Os capatazes estavam reclamando sobre os egípcios espancando neles porque as pessoas não faziam tijolos suficientes. Os capatazes israelitas estão se chamando de servos de faraó.</w:t>
      </w:r>
    </w:p>
    <w:p>
      <w:pPr/>
      <w:r>
        <w:rPr>
          <w:lang w:val="pt_PT" w:bidi="pt_PT"/>
        </w:rPr>
      </w:r>
      <w:r>
        <w:rPr>
          <w:lang w:val="pt_PT" w:bidi="pt_PT"/>
        </w:rPr>
        <w:t>Os egípcios estavam batendo nos capatazes. Os capatazes israelitas podiam estar acusando indiretamente o faraó de maltratá-los, ou eles podiam estar acusando os mestres de obras, ou condutores de escravos de mostrar mais autoridade do que deveriam.</w:t>
      </w:r>
    </w:p>
    <w:p>
      <w:pPr/>
      <w:r>
        <w:rPr>
          <w:lang w:val="pt_PT" w:bidi="pt_PT"/>
        </w:rPr>
      </w:r>
      <w:r>
        <w:rPr>
          <w:lang w:val="pt_PT" w:bidi="pt_PT"/>
        </w:rPr>
        <w:t>Parem aqui e discutam essa pergunta em grupo: Quem julga assuntos de injustiça em seu grupo de pessoas? Se vocês não estão felizes com o julgamento, para quem vocês podem apelar? Pause este áudio aqui.</w:t>
      </w:r>
    </w:p>
    <w:p>
      <w:pPr/>
      <w:r>
        <w:rPr>
          <w:lang w:val="pt_PT" w:bidi="pt_PT"/>
        </w:rPr>
      </w:r>
      <w:r>
        <w:rPr>
          <w:lang w:val="pt_PT" w:bidi="pt_PT"/>
        </w:rPr>
        <w:t>Mas o faraó respondeu: “Vocês são preguiçosos — nada além de preguiçoso! É por isso que vocês continuam perguntando: “Deixem-nos ir e sacrificar a Yahweh”. O rei enfatizou seu desgosto pelos capatazes e os israelitas repetindo a palavra preguiçoso, ou ocioso. Ele ignorou sua reclamação sobre os egípcios não fornecendo a palha e os batendo. Então o rei ordenou que os capatazes voltassem para trabalhar e declarou que eles não receberiam nenhuma palha. O faraó também disse que eles teriam que entregar o mesmo número de tijolos. Isso significava que os capatazes tinham que garantir que os israelitas fizessem o mesmo número de tijolos diariamente que antes do tempo que o rei emitiu seu decreto.</w:t>
      </w:r>
    </w:p>
    <w:p>
      <w:pPr/>
      <w:r>
        <w:rPr>
          <w:lang w:val="pt_PT" w:bidi="pt_PT"/>
        </w:rPr>
      </w:r>
      <w:r>
        <w:rPr>
          <w:lang w:val="pt_PT" w:bidi="pt_PT"/>
        </w:rPr>
        <w:t>Agora os capatazes israelitas perceberam que eles e os israelitas sob eles estavam com problemas — eles foram pegos em uma situação sem saída. Eles sabiam isso quando o faraó e os mestres de obras egípcios, ou condutores de escravos, disseram: “Vocês ainda devem fazer o mesmo número de tijolos todos os dias que vocês faziam antes”.</w:t>
      </w:r>
    </w:p>
    <w:p>
      <w:pPr/>
      <w:r>
        <w:rPr>
          <w:lang w:val="pt_PT" w:bidi="pt_PT"/>
        </w:rPr>
      </w:r>
      <w:r>
        <w:rPr>
          <w:lang w:val="pt_PT" w:bidi="pt_PT"/>
        </w:rPr>
        <w:t>Enquanto os capatazes saíram do palácio do faraó, eles encontraram Moisés e Arão que foram para encontrá-los do lado de fora. Moisés e Arão estavam ansiosos para saber o resultado da audiência dos capatazes com o rei e queriam apoiá-los.</w:t>
      </w:r>
    </w:p>
    <w:p>
      <w:pPr/>
      <w:r>
        <w:rPr>
          <w:lang w:val="pt_PT" w:bidi="pt_PT"/>
        </w:rPr>
      </w:r>
      <w:r>
        <w:rPr>
          <w:lang w:val="pt_PT" w:bidi="pt_PT"/>
        </w:rPr>
        <w:t>Os capatazes falaram com Moisés e Arão e os repreenderam com raiva. Eles disseram: “Que Yahweh olhe para vocês e julgue vocês! Vocês nos fizeram cheirar mal na frente de faraó e seus servos, e colocaram uma espada em sua mão para nos matar”. Os capatazes estavam furiosos e estavam amaldiçoando Moisés e Arão. Eles desejavam que Yahweh olhasse para Moisés e Arão com desaprovação, observasse o que eles fizeram e os punisse. Os capatazes pensavam que Moisés e Arão não representavam bem os israelitas perante o faraó e, por isso, eles desobedeceram a Yahweh. Eles pareciam pensar que Moisés e Arão haviam ido contra a vontade de Yahweh porque eles acreditavam que Yahweh não teria permitido todo esse sofrimento, a menos que Moisés e Arão o desobedecessem. E assim, os capatazes queriam que Deus julgasse Moisés e Arão. “Vocês nos fizeram cheirar mal aos olhos de faraó e seus servos” significa: “Vocês fizeram o faraó e seus servos, ou mestres de obras, nos odiar”. Ao declarar que Moisés e Arão “colocaram uma espada na mão do egípcio para matá-los”, os capatazes estavam dizendo que agora os egípcios tinham uma maneira de matá-los.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5.1–21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Moisés e Arão vão para o faraó e pedem a ele em nome de Yahweh para deixar o povo de Yahweh, Israel, ir para o deserto para adorá-lo. O faraó não concorda e diz a Moisés e Arão que as pessoas devem voltar para trabalhar.</w:t>
      </w:r>
    </w:p>
    <w:p>
      <w:pPr/>
      <w:r>
        <w:rPr>
          <w:lang w:val="pt_PT" w:bidi="pt_PT"/>
        </w:rPr>
      </w:r>
      <w:r>
        <w:rPr>
          <w:b/>
          <w:lang w:val="pt_PT" w:bidi="pt_PT"/>
        </w:rPr>
        <w:t>Na segunda cena:</w:t>
      </w:r>
      <w:r>
        <w:rPr>
          <w:lang w:val="pt_PT" w:bidi="pt_PT"/>
        </w:rPr>
        <w:t xml:space="preserve"> O faraó decreta que os israelitas agora têm que reunir sua própria palha para fazer tijolos. Ele ordena que os mestres de obras, ou condutores de escravos, não reduzam a quantidade diária de tijolos que os escravos israelitas devem fazer.</w:t>
      </w:r>
    </w:p>
    <w:p>
      <w:pPr/>
      <w:r>
        <w:rPr>
          <w:lang w:val="pt_PT" w:bidi="pt_PT"/>
        </w:rPr>
      </w:r>
      <w:r>
        <w:rPr>
          <w:b/>
          <w:lang w:val="pt_PT" w:bidi="pt_PT"/>
        </w:rPr>
        <w:t>Na terceira cena:</w:t>
      </w:r>
      <w:r>
        <w:rPr>
          <w:lang w:val="pt_PT" w:bidi="pt_PT"/>
        </w:rPr>
        <w:t xml:space="preserve"> Os mestres de obras, ou condutores de escravos, e os capatazes dizem aos israelitas que eles têm que reunir sua própria palha de agora em diante e que sua cota de tijolos permanecerá a mesma.</w:t>
      </w:r>
    </w:p>
    <w:p>
      <w:pPr/>
      <w:r>
        <w:rPr>
          <w:lang w:val="pt_PT" w:bidi="pt_PT"/>
        </w:rPr>
      </w:r>
      <w:r>
        <w:rPr>
          <w:b/>
          <w:lang w:val="pt_PT" w:bidi="pt_PT"/>
        </w:rPr>
        <w:t>Na quarta cena:</w:t>
      </w:r>
      <w:r>
        <w:rPr>
          <w:lang w:val="pt_PT" w:bidi="pt_PT"/>
        </w:rPr>
        <w:t xml:space="preserve"> Os escravos israelitas se espalham por todo o país para procurar restolho para usar como palha. Os mestres de obras egípcios, ou condutores de escravos, exortam as pessoas a fazer o mesmo número de tijolos diariamente que antes.</w:t>
      </w:r>
    </w:p>
    <w:p>
      <w:pPr/>
      <w:r>
        <w:rPr>
          <w:lang w:val="pt_PT" w:bidi="pt_PT"/>
        </w:rPr>
      </w:r>
      <w:r>
        <w:rPr>
          <w:b/>
          <w:lang w:val="pt_PT" w:bidi="pt_PT"/>
        </w:rPr>
        <w:t>Na quinta cena:</w:t>
      </w:r>
      <w:r>
        <w:rPr>
          <w:lang w:val="pt_PT" w:bidi="pt_PT"/>
        </w:rPr>
        <w:t xml:space="preserve"> Os mestres de obras egípcios bateram nos capatazes israelitas e perguntam a eles por que eles não estão fazendo as pessoas fazerem o mesmo número de tijolos que no passado.</w:t>
      </w:r>
    </w:p>
    <w:p>
      <w:pPr/>
      <w:r>
        <w:rPr>
          <w:lang w:val="pt_PT" w:bidi="pt_PT"/>
        </w:rPr>
      </w:r>
      <w:r>
        <w:rPr>
          <w:b/>
          <w:lang w:val="pt_PT" w:bidi="pt_PT"/>
        </w:rPr>
        <w:t>Na sexta cena:</w:t>
      </w:r>
      <w:r>
        <w:rPr>
          <w:lang w:val="pt_PT" w:bidi="pt_PT"/>
        </w:rPr>
        <w:t xml:space="preserve"> Os capatazes israelitas vão para o faraó para reclamar sobre a maneira como os mestres de obras egípcios estão tratando eles. O faraó acusa os capatazes de ser preguiçosos e diz a eles para voltar para trabalhar.</w:t>
      </w:r>
    </w:p>
    <w:p>
      <w:pPr/>
      <w:r>
        <w:rPr>
          <w:lang w:val="pt_PT" w:bidi="pt_PT"/>
        </w:rPr>
      </w:r>
      <w:r>
        <w:rPr>
          <w:b/>
          <w:lang w:val="pt_PT" w:bidi="pt_PT"/>
        </w:rPr>
        <w:t>Na sétima cena:</w:t>
      </w:r>
      <w:r>
        <w:rPr>
          <w:lang w:val="pt_PT" w:bidi="pt_PT"/>
        </w:rPr>
        <w:t xml:space="preserve"> Os capatazes falam de maneira irada com Moisés e Arão e os amaldiçoam. Os capatazes acusam Moisés e Arão de fazer o faraó e seus oficiais os odiar.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Mestres de obras egípcios, ou condutores de escravos, relatando a faraó</w:t>
      </w:r>
    </w:p>
    <w:p>
      <w:pPr>
        <w:pStyle w:val="ListBullet"/>
        <w:spacing w:line="240" w:lineRule="auto"/>
        <w:ind w:left="720"/>
      </w:pPr>
      <w:r>
        <w:rPr>
          <w:lang w:val="pt_PT" w:bidi="pt_PT"/>
        </w:rPr>
      </w:r>
      <w:r>
        <w:rPr>
          <w:lang w:val="pt_PT" w:bidi="pt_PT"/>
        </w:rPr>
        <w:t>Capatazes israelitas que reportam aos mestres de obras, ou condutores de escravos</w:t>
      </w:r>
    </w:p>
    <w:p>
      <w:pPr>
        <w:pStyle w:val="ListBullet"/>
        <w:spacing w:line="240" w:lineRule="auto"/>
        <w:ind w:left="720"/>
      </w:pPr>
      <w:r>
        <w:rPr>
          <w:lang w:val="pt_PT" w:bidi="pt_PT"/>
        </w:rPr>
      </w:r>
      <w:r>
        <w:rPr>
          <w:lang w:val="pt_PT" w:bidi="pt_PT"/>
        </w:rPr>
        <w:t>E o povo, ou israelitas</w:t>
      </w:r>
    </w:p>
    <w:p>
      <w:pPr/>
      <w:r>
        <w:rPr>
          <w:lang w:val="pt_PT" w:bidi="pt_PT"/>
        </w:rPr>
      </w:r>
      <w:r>
        <w:rPr>
          <w:lang w:val="pt_PT" w:bidi="pt_PT"/>
        </w:rPr>
        <w:t>O grupo deve prestar atenção às partes do cenário da passagem:</w:t>
      </w:r>
    </w:p>
    <w:p>
      <w:pPr/>
      <w:r>
        <w:rPr>
          <w:lang w:val="pt_PT" w:bidi="pt_PT"/>
        </w:rPr>
      </w:r>
      <w:r>
        <w:rPr>
          <w:lang w:val="pt_PT" w:bidi="pt_PT"/>
        </w:rPr>
        <w:t>Depois que Moisés e Arão se encontraram com os líderes de Israel, Arão e Moisés foram para ver o faraó, o rei do Egito em seu palácio. Alguns dos líderes israelitas possivelmente foram com eles. A passagem diz que “eles” falaram com faraó, mas provavelmente apenas um deles, Moisés ou Arão falou. O falante se dirigiu a faraó de uma maneira autoritária e direta. Ele usou uma frase especial, que deixou claro a faraó que Yahweh estava falando por meio deles. Ele disse: “Assim diz Yahweh, o Deus de Israel”, e seguiu com as palavras de Deus pedindo a faraó para deixar seu povo ir e honrá-lo no deserto.</w:t>
      </w:r>
    </w:p>
    <w:p>
      <w:pPr/>
      <w:r>
        <w:rPr>
          <w:lang w:val="pt_PT" w:bidi="pt_PT"/>
        </w:rPr>
      </w:r>
      <w:r>
        <w:rPr>
          <w:lang w:val="pt_PT" w:bidi="pt_PT"/>
        </w:rPr>
        <w:t>Parem aqui e discutam essa pergunta em grupo: Em seu idioma, como vocês deixam claro que alguém está trazendo uma mensagem de alguém com autoridade? Pause este áudio aqui.</w:t>
      </w:r>
    </w:p>
    <w:p>
      <w:pPr/>
      <w:r>
        <w:rPr>
          <w:lang w:val="pt_PT" w:bidi="pt_PT"/>
        </w:rPr>
      </w:r>
      <w:r>
        <w:rPr>
          <w:lang w:val="pt_PT" w:bidi="pt_PT"/>
        </w:rPr>
        <w:t>Mas o faraó respondeu com uma pergunta: “Quem é esse Yahweh, que devo obedecer a sua voz e deixar Israel ir?” O faraó estava dizendo que ele não conhecia Yahweh, e ele não viu nenhuma razão para ouvi-lo. Então por causa disso, o faraó recusou a demanda de Yahweh de deixar Israel ir e honrá-lo no deserto.</w:t>
      </w:r>
    </w:p>
    <w:p>
      <w:pPr/>
      <w:r>
        <w:rPr>
          <w:lang w:val="pt_PT" w:bidi="pt_PT"/>
        </w:rPr>
      </w:r>
      <w:r>
        <w:rPr>
          <w:lang w:val="pt_PT" w:bidi="pt_PT"/>
        </w:rPr>
        <w:t>Depois da resposta dura do faraó, Moisés e Arão responderam com um pedido humilde. Desta vez, eles usaram principalmente as palavras exatas que Deus deu a Moisés na sarça ardente. Eles disseram: “O Deus dos hebreus se encontrou conosco. Por favor, deixe-nos ir em uma jornada de três dias na qual podemos sacrificar a Yahweh, nosso Deus”. Então eles acrescentaram que se eles não fossem, Yahweh enviaria punições aos hebreus na forma de doença mortal ou morte em batalha.</w:t>
      </w:r>
    </w:p>
    <w:p>
      <w:pPr/>
      <w:r>
        <w:rPr>
          <w:lang w:val="pt_PT" w:bidi="pt_PT"/>
        </w:rPr>
      </w:r>
      <w:r>
        <w:rPr>
          <w:lang w:val="pt_PT" w:bidi="pt_PT"/>
        </w:rPr>
        <w:t>Mas o faraó respondeu a Arão e Moisés perguntando a eles por que eles estavam parando as pessoas de seu trabalho. O faraó se dirigiu a Moisés e Arão por nome. Ele pode ter selecionando os do grupo de anciãos israelitas, ou ele pode ter reconhecido Moisés como um antigo príncipe egípcio, e Arão como seu irmão. Então o faraó ordenou que Moisés, Arão, os anciãos que provavelmente estavam com eles e todos os israelitas que voltassem para seus fardos, ou trabalho forçado. O rei continuou e chamou sua atenção dizendo: “Ouçam! As pessoas que agora vivem nessa terra são agora mais numerosas, e vocês querem que elas parem de trabalhar e descansem!” O pedido de Moisés e Arão de que o faraó deixasse as pessoas irem em uma viagem de três dias para o deserto era contra a política do faraó de fazer os israelitas trabalharem muito duro para que alguns deles morressem. A viagem para o deserto forneceria às pessoas descanso, que o faraó não queria que elas tivessem.</w:t>
      </w:r>
    </w:p>
    <w:p>
      <w:pPr/>
      <w:r>
        <w:rPr>
          <w:lang w:val="pt_PT" w:bidi="pt_PT"/>
        </w:rPr>
      </w:r>
      <w:r>
        <w:rPr>
          <w:lang w:val="pt_PT" w:bidi="pt_PT"/>
        </w:rPr>
        <w:t>A próxima cena começa no “mesmo dia” em que o faraó ordenou os mestres de obras, ou escravos condutores das pessoas e seus capatazes. Moisés e Arão provavelmente deixaram o palácio, mas o rei reagiu imediatamente emitindo um novo decreto. “O faraó ordenou” pode significar: “O faraó deu a ordem”. Ele não falou necessariamente diretamente com todos os mestres de obras, ou condutores de escravos do povo e seus capatazes, e o texto não nos diz quantos havia. Alguns deles podem ter estado no palácio no momento. O decreto do faraó proibia os mestres, ou condutores de escravos, e os capatazes de fornecer aos escravos israelitas com palha para fazer tijolos, como eles fizeram antes. A partir de então, os israelitas tinham que reunir palha para fazer tijolos. No entanto, o rei ordenou que os mestres de obras, ou condutores de escravos, não reduzissem o número de tijolos que eles exigiam que os israelitas fornecessem, mesmo que os israelitas agora tivessem mais trabalho.</w:t>
      </w:r>
    </w:p>
    <w:p>
      <w:pPr/>
      <w:r>
        <w:rPr>
          <w:lang w:val="pt_PT" w:bidi="pt_PT"/>
        </w:rPr>
      </w:r>
      <w:r>
        <w:rPr>
          <w:lang w:val="pt_PT" w:bidi="pt_PT"/>
        </w:rPr>
        <w:t xml:space="preserve">Parem aqui e, em grupo, olhem para uma imagem de </w:t>
      </w:r>
      <w:r>
        <w:rPr>
          <w:lang w:val="pt_PT" w:bidi="pt_PT"/>
        </w:rPr>
        <w:t>tijolos egípcios feitos de lama e palha</w:t>
      </w:r>
      <w:r>
        <w:rPr>
          <w:lang w:val="pt_PT" w:bidi="pt_PT"/>
        </w:rPr>
        <w:t>. Pause este áudio aqui.</w:t>
      </w:r>
    </w:p>
    <w:p>
      <w:pPr/>
      <w:r>
        <w:rPr>
          <w:lang w:val="pt_PT" w:bidi="pt_PT"/>
        </w:rPr>
      </w:r>
      <w:r>
        <w:rPr>
          <w:lang w:val="pt_PT" w:bidi="pt_PT"/>
        </w:rPr>
        <w:t>Então o faraó deu uma razão para seu novo decreto. Ele disse: “Porque eles estão ociosos”. A palavra “ocioso” é sarcástica e implica que os israelitas eram preguiçosos e não queriam trabalhar duro. É por isso que o rei aumentou sua carga de trabalho. O faraó continuou dizendo: “Portanto, eles clamam: ‘Vamos e ofereçamos sacrifício a nosso Deus’”. O rei estava dizendo que como resultado de não ter o suficiente para fazer, os israelitas continuaram pedindo a ele ou persistiam em implorar a ele para que os deixasse ir para o deserto e fazer sacrifícios a seu Deus. O faraó omitiu o nome de Deus, Yahweh. Ao fazer isso, ele estava comunicando que para ele, Yahweh era apenas “o deus que essas pessoas adoram”, não um deus que ele respeitaria ou ouvir.ia O faraó não respeitava ou gostava de Yahweh.</w:t>
      </w:r>
    </w:p>
    <w:p>
      <w:pPr/>
      <w:r>
        <w:rPr>
          <w:lang w:val="pt_PT" w:bidi="pt_PT"/>
        </w:rPr>
      </w:r>
      <w:r>
        <w:rPr>
          <w:lang w:val="pt_PT" w:bidi="pt_PT"/>
        </w:rPr>
        <w:t>Parem aqui e discutam essa pergunta em grupo: O faraó mostrou com suas palavras que ele não respeitava ou gostava do Deus dos israelitas. Quando as pessoas com autoridade não gostam ou respeitam outra pessoa, como elas falam sobre elas? Descreva uma vez em que alguém falou sobre outra pessoa de uma maneira desrespeitosa. Pause este áudio aqui.</w:t>
      </w:r>
    </w:p>
    <w:p>
      <w:pPr/>
      <w:r>
        <w:rPr>
          <w:lang w:val="pt_PT" w:bidi="pt_PT"/>
        </w:rPr>
      </w:r>
      <w:r>
        <w:rPr>
          <w:lang w:val="pt_PT" w:bidi="pt_PT"/>
        </w:rPr>
        <w:t>Então o rei ordenou que os mestres de obras, ou condutores de escravos, e os capatazes forçassem os homens, ou as pessoas, a trabalhar mais do que antes, e se mantivessem ocupados trabalhando. Ele fez isso para que os israelitas não olhassem para o que ele chamava de palavras de mentira. Todo o propósito do mandamento do rei de aumentar a carga de trabalho dos israelitas era “então eles não têm tempo para ouvir palavras mentirosas”. Não está claro o que eram as palavras mentirosas. O rei pode ter se referido às palavras de Moisés e Arão que o Deus dos hebreus havia se encontrado com eles ou ao pedido de Moisés, Arão e os líderes israelitas para deixar as pessoas ir e sacrificar a Yahweh no deserto.</w:t>
      </w:r>
    </w:p>
    <w:p>
      <w:pPr/>
      <w:r>
        <w:rPr>
          <w:lang w:val="pt_PT" w:bidi="pt_PT"/>
        </w:rPr>
      </w:r>
      <w:r>
        <w:rPr>
          <w:lang w:val="pt_PT" w:bidi="pt_PT"/>
        </w:rPr>
        <w:t>Então os mestres de obras, ou condutores de escravos, e os capatazes que supervisionavam os escravos israelitas saíram para onde os israelitas estavam trabalhando. A frase “saíram” não significa necessariamente que os mestres, ou condutores de escravos, e os capatazes estavam no palácio em primeiro lugar. A frase pode significar simplesmente que eles foram para os israelitas. Eles relataram o que o faraó havia ordenado. Eles disseram: “Assim diz o faraó: “Não darei a vocês palha. Vão e pegem sua palha para onde quer que possam encontrar, mas seu trabalho não será reduzido ao mínimo’”.</w:t>
      </w:r>
    </w:p>
    <w:p>
      <w:pPr/>
      <w:r>
        <w:rPr>
          <w:lang w:val="pt_PT" w:bidi="pt_PT"/>
        </w:rPr>
      </w:r>
      <w:r>
        <w:rPr>
          <w:lang w:val="pt_PT" w:bidi="pt_PT"/>
        </w:rPr>
        <w:t>Como resultado, as pessoas se espalharam por todo o Egito para procurar repouso para usar como palha. Essas pessoas provavelmente incluíam todos os membros da família israelita. Eles provavelmente precisariam de todos os israelitas para ajudar a reunir a palha por causa do trabalho extra que o faraó havia dado a eles. Então todos em todos os lugares foram procurando restolho para servir como um substituto de palha.</w:t>
      </w:r>
    </w:p>
    <w:p>
      <w:pPr/>
      <w:r>
        <w:rPr>
          <w:lang w:val="pt_PT" w:bidi="pt_PT"/>
        </w:rPr>
      </w:r>
      <w:r>
        <w:rPr>
          <w:lang w:val="pt_PT" w:bidi="pt_PT"/>
        </w:rPr>
        <w:t xml:space="preserve">Parem aqui e, em grupo, olhem para imagens de </w:t>
      </w:r>
      <w:r>
        <w:rPr>
          <w:lang w:val="pt_PT" w:bidi="pt_PT"/>
        </w:rPr>
        <w:t>palha e restolho</w:t>
      </w:r>
      <w:r>
        <w:rPr>
          <w:lang w:val="pt_PT" w:bidi="pt_PT"/>
        </w:rPr>
        <w:t>. Pause este áudio aqui.</w:t>
      </w:r>
    </w:p>
    <w:p>
      <w:pPr/>
      <w:r>
        <w:rPr>
          <w:lang w:val="pt_PT" w:bidi="pt_PT"/>
        </w:rPr>
      </w:r>
      <w:r>
        <w:rPr>
          <w:lang w:val="pt_PT" w:bidi="pt_PT"/>
        </w:rPr>
        <w:t>Os mestres de obras, ou os condutores de escravos egípcios continuaram pressionando os israelitas e os capatazes, dizendo: “Complete seu trabalho, sua tarefa diária todos os dias, como quando havia palha”. Os mestres de obras, ou condutores de escravos, estavam exortando os israelitas a terminar sua cota diária de tijolos. Eles estavam dizendo que os israelitas todos os dias tinham que fazer o mesmo número de tijolos que eles fizeram quando os egípcios deram a eles palha. O texto repete várias vezes a ideia dos israelitas tendo que fazer o mesmo número de tijolos que antes. O autor faz de propósito para chamar a atenção para essa situação.</w:t>
      </w:r>
    </w:p>
    <w:p>
      <w:pPr/>
      <w:r>
        <w:rPr>
          <w:lang w:val="pt_PT" w:bidi="pt_PT"/>
        </w:rPr>
      </w:r>
      <w:r>
        <w:rPr>
          <w:lang w:val="pt_PT" w:bidi="pt_PT"/>
        </w:rPr>
        <w:t>Os mestres de obras, ou condutores de escravos, que colocam os capatazes israelitas sobre o povo de Israel, espancam os capatazes. Eles perguntaram a eles: “Por que vocês não completaram seu trabalho atribuído de fazer tijolos, hoje e ontem, como no passado?” Os capatazes não estavam fazendo os tijolos, mas estavam forçando outros israelitas a fazer o trabalho. Então o que os mestres de obras, ou condutores escravos, queriam dizer é: “Por que vocês não estão forçando os trabalhadores a fazer tantos tijolos ontem e hoje quanto eles faziam antes?”</w:t>
      </w:r>
    </w:p>
    <w:p>
      <w:pPr/>
      <w:r>
        <w:rPr>
          <w:lang w:val="pt_PT" w:bidi="pt_PT"/>
        </w:rPr>
      </w:r>
      <w:r>
        <w:rPr>
          <w:lang w:val="pt_PT" w:bidi="pt_PT"/>
        </w:rPr>
        <w:t>Então os capatazes israelitas vieram até o rei para fazer um apelo. Os capatazes vieram para uma audiência com ele e em uma reclamação educada, mas amarga, eles perguntaram ao rei: “Por que você faz isso com seus servos? Eles não estão dando a seus servos nenhuma palha para fazer tijolos, mas eles estão ordenando que façamos tijolos!” Os capatazes provavelmente entraram no palácio para falar com o rei. Os capatazes acrescentaram em angústia: “E agora eles estão batendo em seus servos, mas é seu próprio povo que é culpado”.</w:t>
      </w:r>
    </w:p>
    <w:p>
      <w:pPr/>
      <w:r>
        <w:rPr>
          <w:lang w:val="pt_PT" w:bidi="pt_PT"/>
        </w:rPr>
      </w:r>
      <w:r>
        <w:rPr>
          <w:lang w:val="pt_PT" w:bidi="pt_PT"/>
        </w:rPr>
        <w:t>Mas o faraó respondeu: “Vocês são preguiçosos — nada além de preguiçosos! É por isso que vocês continuam perguntando: “Deixem-nos ir e sacrificar a Yahweh”. O rei enfatizou seu desgosto pelos capatazes e os israelitas repetindo a palavra preguiçosos, ou ociosos. Então o rei ordenou que os capatazes voltassem para trabalhar e declarou que eles não receberiam nenhuma palha. O faraó também disse que eles teriam que entregar o mesmo número de tijolos. Isso significava que os capatazes tinham que garantir que os israelitas fizessem o mesmo número de tijolos diariamente que antes do tempo que o rei emitiu seu decreto.</w:t>
      </w:r>
    </w:p>
    <w:p>
      <w:pPr/>
      <w:r>
        <w:rPr>
          <w:lang w:val="pt_PT" w:bidi="pt_PT"/>
        </w:rPr>
      </w:r>
      <w:r>
        <w:rPr>
          <w:lang w:val="pt_PT" w:bidi="pt_PT"/>
        </w:rPr>
        <w:t>Parem aqui e discutam essa pergunta em grupo: Aqui o faraó enfatizou seu desgosto repetindo a palavra “preguiçosos”. Como vocês enfatizam sentimento forte quando vocês contam uma história em seu idioma? Pause este áudio aqui.</w:t>
      </w:r>
    </w:p>
    <w:p>
      <w:pPr/>
      <w:r>
        <w:rPr>
          <w:lang w:val="pt_PT" w:bidi="pt_PT"/>
        </w:rPr>
      </w:r>
      <w:r>
        <w:rPr>
          <w:lang w:val="pt_PT" w:bidi="pt_PT"/>
        </w:rPr>
        <w:t>Agora os capatazes israelitas perceberam que eles e os israelitas sob eles estavam com problemas — eles foram pegos em uma situação sem saída. Eles sabiam isso quando o faraó e os condutores de escravos egípcios disseram: “Vocês ainda devem fazer o mesmo número de tijolos todos os dias que vocês faziam antes”.</w:t>
      </w:r>
    </w:p>
    <w:p>
      <w:pPr/>
      <w:r>
        <w:rPr>
          <w:lang w:val="pt_PT" w:bidi="pt_PT"/>
        </w:rPr>
      </w:r>
      <w:r>
        <w:rPr>
          <w:lang w:val="pt_PT" w:bidi="pt_PT"/>
        </w:rPr>
        <w:t>Enquanto os capatazes saíam do palácio do faraó, eles encontraram Moisés e Arão que vieram para encontrá-los. Os capatazes falaram com Moisés e Arão e os repreenderam com ira dizendo: “Que Yahweh olhe para vocês e julgue vocês! Vocês nos fizeram cheirar mal na frente de faraó e seus servos, e colocaram uma espada em sua mão para nos matar”. Os capatazes estavam furiosos e estavam amaldiçoando Moisés e Arão. Eles pareciam pensar que Moisés e Arão haviam ido contra a vontade de Yahweh porque eles acreditavam que Yahweh não teria permitido todo esse sofrimento, a menos que Moisés e Arão o desobedecessem. E assim, os capatazes queriam que Deus julgasse Moisés e Arão.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5.1–21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Mestres de obras egípcios relatando a faraó</w:t>
      </w:r>
    </w:p>
    <w:p>
      <w:pPr>
        <w:pStyle w:val="ListBullet"/>
        <w:spacing w:line="240" w:lineRule="auto"/>
        <w:ind w:left="720"/>
      </w:pPr>
      <w:r>
        <w:rPr>
          <w:lang w:val="pt_PT" w:bidi="pt_PT"/>
        </w:rPr>
      </w:r>
      <w:r>
        <w:rPr>
          <w:lang w:val="pt_PT" w:bidi="pt_PT"/>
        </w:rPr>
        <w:t>Capatazes israelitas que relatam aos mestres de obras</w:t>
      </w:r>
    </w:p>
    <w:p>
      <w:pPr>
        <w:pStyle w:val="ListBullet"/>
        <w:spacing w:line="240" w:lineRule="auto"/>
        <w:ind w:left="720"/>
      </w:pPr>
      <w:r>
        <w:rPr>
          <w:lang w:val="pt_PT" w:bidi="pt_PT"/>
        </w:rPr>
      </w:r>
      <w:r>
        <w:rPr>
          <w:lang w:val="pt_PT" w:bidi="pt_PT"/>
        </w:rPr>
        <w:t>E o povo, ou israelitas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Então Arão e Moisés foram para o rei do Egito e disseram: “Yahweh Deus, a quem nós, israelitas, adoramos, diz isso a vocês: “Deixem meu povo ir para o deserto, para que eles possam ter uma festa para me honrar!’”</w:t>
      </w:r>
    </w:p>
    <w:p>
      <w:pPr/>
      <w:r>
        <w:rPr>
          <w:lang w:val="pt_PT" w:bidi="pt_PT"/>
        </w:rPr>
      </w:r>
      <w:r>
        <w:rPr>
          <w:lang w:val="pt_PT" w:bidi="pt_PT"/>
        </w:rPr>
        <w:t>Mas o rei disse: “Quem é Yahweh? Por que devo prestar atenção ao que ele diz e deixar o povo israelita ir? Não conheço Yahweh! E além disso, não deixarei o povo israelita ir!”</w:t>
      </w:r>
    </w:p>
    <w:p>
      <w:pPr/>
      <w:r>
        <w:rPr>
          <w:lang w:val="pt_PT" w:bidi="pt_PT"/>
        </w:rPr>
      </w:r>
      <w:r>
        <w:rPr>
          <w:lang w:val="pt_PT" w:bidi="pt_PT"/>
        </w:rPr>
        <w:t>Moisés e Arão responderam: “Yahweh Deus, aquele que nós, hebreus, adoramos, apareceu a nós e nos disse o que dizer a você. Então pedimos a você para nos deixarem ir em uma jornada de três dias para o deserto. Devemos oferecer sacrifícios a Yahweh Deus lá. Se não fizermos isso, ele nos fará morrer de doenças ou de ataques de nossos inimigos”. Mas o rei do Egito disse a eles: “Moisés e Arão, por que vocês estão impedindo que o povo israelita trabalhe? Diga a esses escravos para retornar ao trabalho!” O rei também disse: “Ouçam! Vocês que agora vivem nessa terra são agora mais numerosos, e vocês querem que eles parem de trabalhar e descansem!”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e Arão: “O que você está sentindo ou pensando?” As pessoas podem responder coisas como “O que somos fazer agora! Como podemos obedecer a Yahweh?” ou “faraó não conhece Yahweh e ele zomba dele!” ou “O faraó quer que as pessoas hebraicas morram. Ele pensa que há muitos de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mesmo dia, o rei ordenou que os condutores de escravos egípcios e os capatazes israelitas que supervisionavam os escravos: “Não continuem a dar ao povo israelita palha para fazer tijolos, como vocês faziam anteriormente. Façam eles ir para os campos e reunir palha para si mesmos. Mas exija que eles façam o mesmo número de tijolos que eles fizeram antes. Não diminuam o número em absoluto. Eles não têm trabalho suficiente para fazer. Essa é a razão pela qual eles estão me pedindo para deixá-los ir para o deserto para oferecer sacrifícios a seu deus. Forçar os homens a trabalhar mais duro, para que eles não tenham tempo de ouvir mentiras de seus líderes!”</w:t>
      </w:r>
    </w:p>
    <w:p>
      <w:pPr/>
      <w:r>
        <w:rPr>
          <w:lang w:val="pt_PT" w:bidi="pt_PT"/>
        </w:rPr>
      </w:r>
      <w:r>
        <w:rPr>
          <w:lang w:val="pt_PT" w:bidi="pt_PT"/>
        </w:rPr>
        <w:t>Então os mestres de obras egípcios e os capatazes israelitas foram para onde o povo israelita estava e disseram a eles: “O rei disse que ele não dará mais a vocês nenhuma palha. Então vocês devem ir e pegar palha por onde quer que possam encontrar. Mas vocês ainda devem continuar trabalhando para fazer o mesmo número de tijolos que antes”.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“Ai de nós! Como podemos fornecer o mesmo número de tijolos que antes?” ou “Agora temos que arranjar restolhos e, onde podemos encontrá-los? Como podemos trabalhar ainda mais duro?” ou “Por que os egípcios nos odeiam tanto? Éramos pastores pacíficos e eles nos transformaram em escravos miseráveis!”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o povo israelita foi por todo o Egito para encontrar palha. Os chefes de escravos continuaram pressionando-os: “Terminem o trabalho que vocês são obrigados a fazer todos os dias, fazendo a mesma quantidade de tijolos que vocês faziam antes, quando demos a vocês palha!” Quando eles não eram capazes de fazer isso, os chefes de escravos fizeram outros bater nos capatazes israelitas com varas, e eles perguntaram a eles: “Por que todos os homens que vocês estão supervisionando não foram capazes de fazer o mesmo número de tijolos hoje que eles faziam antes?”</w:t>
      </w:r>
    </w:p>
    <w:p>
      <w:pPr/>
      <w:r>
        <w:rPr>
          <w:lang w:val="pt_PT" w:bidi="pt_PT"/>
        </w:rPr>
      </w:r>
      <w:r>
        <w:rPr>
          <w:lang w:val="pt_PT" w:bidi="pt_PT"/>
        </w:rPr>
        <w:t>Então os capatazes israelitas foram até o rei e reclamaram, dizendo: “Por que você está nos tratando dessa maneira? Agora eles não estão nos dando nenhuma palha para fazer tijolos, mas eles continuam ordenando que façamos tijolos. E agora algumas vezes eles nos bateram. Mas é a culpa de seus próprios chefes escravos que não podemos fazer tantos tijolos como antes!” Mas o rei disse: “Vocês são preguiçosos e não querem trabalhar! É por isso que vocês continuam dizendo: “Permita-nos ir para o deserto e oferecer sacrifícios a Yahweh”. Então vão e voltem ao trabalho! Não daremos a vocês nenhuma palha, mas vocês devem continuar fazendo o mesmo número de tijolos!”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capatazes israelitas: “O que vocês estão sentindo ou pensando?” As pessoas podem responder coisas como: “Essa é uma situação desesperada! Nós e o povo estamos com problemas!” ou “O faraó não nos ajudará! Então o que podemos fazer?” ou “Pensávamos que Yahweh ouviu sobre nossa miséria e nos levaria para fora! Moisés e Arão são culpados! Que Yahweh os julgue!”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capatazes israelitas perceberam que eles estavam em uma situação difícil, porque haviam sido informados a eles: “Não diminuiremos o número de tijolos que vocês devem fazer todos os dias”. Enquanto eles deixaram o palácio do rei, eles encontraram Arão e Moisés, que estavam esperando por eles lá. Eles disseram a Arão e Moisés: “Yahweh viu o que vocês dois fizeram. Ele punirá vocês, porque vocês fizeram o rei e seus oficiais nos desprezar! Vocês deram a eles uma desculpa para nos matar!”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Arão: “O que vocês estão sentindo ou pensando?” A pessoa pode responder coisas como: “Os capatazes não mudaram o coração do faraó. E eles estão nos culpando pelo decreto do rei!” ou “Eles estão nos amaldiçoando e querem que Deus nos julgue! Mas dissemos apenas o que Yahweh nos mandou dizer a faraó!” ou “O que devemos fazer? Temos que falar com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5.1–21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Depois, Moisés e Arão foram e disseram a </w:t>
      </w:r>
      <w:r>
        <w:rPr>
          <w:b/>
          <w:lang w:val="pt_PT" w:bidi="pt_PT"/>
        </w:rPr>
        <w:t>faraó</w:t>
      </w:r>
      <w:r>
        <w:rPr>
          <w:lang w:val="pt_PT" w:bidi="pt_PT"/>
        </w:rPr>
        <w:t xml:space="preserve">: “Assim diz </w:t>
      </w:r>
      <w:r>
        <w:rPr>
          <w:b/>
          <w:lang w:val="pt_PT" w:bidi="pt_PT"/>
        </w:rPr>
        <w:t>Yahweh</w:t>
      </w:r>
      <w:r>
        <w:rPr>
          <w:lang w:val="pt_PT" w:bidi="pt_PT"/>
        </w:rPr>
        <w:t xml:space="preserve">, o </w:t>
      </w:r>
      <w:r>
        <w:rPr>
          <w:lang w:val="pt_PT" w:bidi="pt_PT"/>
        </w:rPr>
        <w:t>Deus</w:t>
      </w:r>
      <w:r>
        <w:rPr>
          <w:lang w:val="pt_PT" w:bidi="pt_PT"/>
        </w:rPr>
        <w:t xml:space="preserve"> de </w:t>
      </w:r>
      <w:r>
        <w:rPr>
          <w:b/>
          <w:lang w:val="pt_PT" w:bidi="pt_PT"/>
        </w:rPr>
        <w:t>Israel</w:t>
      </w:r>
      <w:r>
        <w:rPr>
          <w:lang w:val="pt_PT" w:bidi="pt_PT"/>
        </w:rPr>
        <w:t xml:space="preserve">: ‘Deixe meu povo ir, para que ele possa realizar uma festa para mim no </w:t>
      </w:r>
      <w:r>
        <w:rPr>
          <w:b/>
          <w:lang w:val="pt_PT" w:bidi="pt_PT"/>
        </w:rPr>
        <w:t>deserto</w:t>
      </w:r>
      <w:r>
        <w:rPr>
          <w:lang w:val="pt_PT" w:bidi="pt_PT"/>
        </w:rPr>
        <w:t xml:space="preserve">’”. Usem a mesma palavra ou frase para faraó que vocês usaram em passagens anteriores. Para mais informações sobre </w:t>
      </w:r>
      <w:r>
        <w:rPr>
          <w:lang w:val="pt_PT" w:bidi="pt_PT"/>
        </w:rPr>
        <w:t>faraó</w:t>
      </w:r>
      <w:r>
        <w:rPr>
          <w:lang w:val="pt_PT" w:bidi="pt_PT"/>
        </w:rPr>
        <w:t>, consulte o Glossário Mestre.</w:t>
      </w:r>
    </w:p>
    <w:p>
      <w:pPr/>
      <w:r>
        <w:rPr>
          <w:lang w:val="pt_PT" w:bidi="pt_PT"/>
        </w:rPr>
      </w:r>
      <w:r>
        <w:rPr>
          <w:lang w:val="pt_PT" w:bidi="pt_PT"/>
        </w:rPr>
        <w:t xml:space="preserve">Usem a mesma palavra ou frase para </w:t>
      </w:r>
      <w:r>
        <w:rPr>
          <w:b/>
          <w:lang w:val="pt_PT" w:bidi="pt_PT"/>
        </w:rPr>
        <w:t>Yahweh</w:t>
      </w:r>
      <w:r>
        <w:rPr>
          <w:lang w:val="pt_PT" w:bidi="pt_PT"/>
        </w:rPr>
        <w:t xml:space="preserve">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A palavra </w:t>
      </w:r>
      <w:r>
        <w:rPr>
          <w:b/>
          <w:lang w:val="pt_PT" w:bidi="pt_PT"/>
        </w:rPr>
        <w:t>Israel</w:t>
      </w:r>
      <w:r>
        <w:rPr>
          <w:lang w:val="pt_PT" w:bidi="pt_PT"/>
        </w:rPr>
        <w:t xml:space="preserve"> tem vários significados diferentes na Bíblia. Aqui a palavra Israel se refere ao povo de Israel, ou os </w:t>
      </w:r>
      <w:r>
        <w:rPr>
          <w:lang w:val="pt_PT" w:bidi="pt_PT"/>
        </w:rPr>
        <w:t>israelitas</w:t>
      </w:r>
      <w:r>
        <w:rPr>
          <w:lang w:val="pt_PT" w:bidi="pt_PT"/>
        </w:rPr>
        <w:t xml:space="preserve"> que descendem do homem Israel ou Jacó. Usem a mesma palavra ou frase para "Israel" que vocês usaram em passagens anteriores. Para mais informações sobre </w:t>
      </w:r>
      <w:r>
        <w:rPr>
          <w:lang w:val="pt_PT" w:bidi="pt_PT"/>
        </w:rPr>
        <w:t>Israel</w:t>
      </w:r>
      <w:r>
        <w:rPr>
          <w:lang w:val="pt_PT" w:bidi="pt_PT"/>
        </w:rPr>
        <w:t>, consulte o Glossário Mestre.</w:t>
      </w:r>
    </w:p>
    <w:p>
      <w:pPr/>
      <w:r>
        <w:rPr>
          <w:lang w:val="pt_PT" w:bidi="pt_PT"/>
        </w:rPr>
      </w:r>
      <w:r>
        <w:rPr>
          <w:lang w:val="pt_PT" w:bidi="pt_PT"/>
        </w:rPr>
        <w:t xml:space="preserve">Usem a mesma palavra ou frase para </w:t>
      </w:r>
      <w:r>
        <w:rPr>
          <w:b/>
          <w:lang w:val="pt_PT" w:bidi="pt_PT"/>
        </w:rPr>
        <w:t>deserto</w:t>
      </w:r>
      <w:r>
        <w:rPr>
          <w:lang w:val="pt_PT" w:bidi="pt_PT"/>
        </w:rPr>
        <w:t xml:space="preserve"> que vocês usaram em passagens anteriores. Para mais informações sobre </w:t>
      </w:r>
      <w:r>
        <w:rPr>
          <w:lang w:val="pt_PT" w:bidi="pt_PT"/>
        </w:rPr>
        <w:t>deserto</w:t>
      </w:r>
      <w:r>
        <w:rPr>
          <w:lang w:val="pt_PT" w:bidi="pt_PT"/>
        </w:rPr>
        <w:t>, consulte o Glossário Mestre.</w:t>
      </w:r>
    </w:p>
    <w:p>
      <w:pPr/>
      <w:r>
        <w:rPr>
          <w:lang w:val="pt_PT" w:bidi="pt_PT"/>
        </w:rPr>
      </w:r>
      <w:r>
        <w:rPr>
          <w:lang w:val="pt_PT" w:bidi="pt_PT"/>
        </w:rPr>
        <w:t xml:space="preserve">Então Moisés e Arão disseram a faraó: “O Deus dos </w:t>
      </w:r>
      <w:r>
        <w:rPr>
          <w:b/>
          <w:lang w:val="pt_PT" w:bidi="pt_PT"/>
        </w:rPr>
        <w:t>hebreus</w:t>
      </w:r>
      <w:r>
        <w:rPr>
          <w:lang w:val="pt_PT" w:bidi="pt_PT"/>
        </w:rPr>
        <w:t xml:space="preserve"> se encontrou conosco. Por favor, deixe-nos ir uma jornada de três dias para o deserto para que possamos </w:t>
      </w:r>
      <w:r>
        <w:rPr>
          <w:b/>
          <w:lang w:val="pt_PT" w:bidi="pt_PT"/>
        </w:rPr>
        <w:t>sacrificar</w:t>
      </w:r>
      <w:r>
        <w:rPr>
          <w:lang w:val="pt_PT" w:bidi="pt_PT"/>
        </w:rPr>
        <w:t xml:space="preserve"> a Yahweh, nosso Deus”. Hebreus se referem ao mesmo grupo de pessoas que israelitas. Usem a mesma palavra ou frase para hebreus que vocês usaram em passagens anteriores. Para mais informações sobre </w:t>
      </w:r>
      <w:r>
        <w:rPr>
          <w:lang w:val="pt_PT" w:bidi="pt_PT"/>
        </w:rPr>
        <w:t>hebreus</w:t>
      </w:r>
      <w:r>
        <w:rPr>
          <w:lang w:val="pt_PT" w:bidi="pt_PT"/>
        </w:rPr>
        <w:t>, consulte o Glossário Mestre.</w:t>
      </w:r>
    </w:p>
    <w:p>
      <w:pPr/>
      <w:r>
        <w:rPr>
          <w:lang w:val="pt_PT" w:bidi="pt_PT"/>
        </w:rPr>
      </w:r>
      <w:r>
        <w:rPr>
          <w:lang w:val="pt_PT" w:bidi="pt_PT"/>
        </w:rPr>
        <w:t xml:space="preserve">Usem a mesma palavra ou frase para </w:t>
      </w:r>
      <w:r>
        <w:rPr>
          <w:b/>
          <w:lang w:val="pt_PT" w:bidi="pt_PT"/>
        </w:rPr>
        <w:t>sacrifício</w:t>
      </w:r>
      <w:r>
        <w:rPr>
          <w:lang w:val="pt_PT" w:bidi="pt_PT"/>
        </w:rPr>
        <w:t xml:space="preserve"> que vocês usaram em passagens anteriores. Para mais informações sobre </w:t>
      </w:r>
      <w:r>
        <w:rPr>
          <w:lang w:val="pt_PT" w:bidi="pt_PT"/>
        </w:rPr>
        <w:t>sacrifício</w:t>
      </w:r>
      <w:r>
        <w:rPr>
          <w:lang w:val="pt_PT" w:bidi="pt_PT"/>
        </w:rPr>
        <w:t>, consulte o Glossário Mestre.</w:t>
      </w:r>
    </w:p>
    <w:p>
      <w:pPr/>
      <w:r>
        <w:rPr>
          <w:lang w:val="pt_PT" w:bidi="pt_PT"/>
        </w:rPr>
      </w:r>
      <w:r>
        <w:rPr>
          <w:lang w:val="pt_PT" w:bidi="pt_PT"/>
        </w:rPr>
        <w:t xml:space="preserve">No mesmo dia, o faraó ordenou aos </w:t>
      </w:r>
      <w:r>
        <w:rPr>
          <w:b/>
          <w:lang w:val="pt_PT" w:bidi="pt_PT"/>
        </w:rPr>
        <w:t>mestres de obras</w:t>
      </w:r>
      <w:r>
        <w:rPr>
          <w:lang w:val="pt_PT" w:bidi="pt_PT"/>
        </w:rPr>
        <w:t xml:space="preserve"> do povo e seus </w:t>
      </w:r>
      <w:r>
        <w:rPr>
          <w:b/>
          <w:lang w:val="pt_PT" w:bidi="pt_PT"/>
        </w:rPr>
        <w:t>capatazes</w:t>
      </w:r>
      <w:r>
        <w:rPr>
          <w:lang w:val="pt_PT" w:bidi="pt_PT"/>
        </w:rPr>
        <w:t xml:space="preserve">: “Vocês não darão mais </w:t>
      </w:r>
      <w:r>
        <w:rPr>
          <w:b/>
          <w:lang w:val="pt_PT" w:bidi="pt_PT"/>
        </w:rPr>
        <w:t>palha</w:t>
      </w:r>
      <w:r>
        <w:rPr>
          <w:lang w:val="pt_PT" w:bidi="pt_PT"/>
        </w:rPr>
        <w:t xml:space="preserve"> ao povo para fazer </w:t>
      </w:r>
      <w:r>
        <w:rPr>
          <w:b/>
          <w:lang w:val="pt_PT" w:bidi="pt_PT"/>
        </w:rPr>
        <w:t>tijolos</w:t>
      </w:r>
      <w:r>
        <w:rPr>
          <w:lang w:val="pt_PT" w:bidi="pt_PT"/>
        </w:rPr>
        <w:t>, como no passado; deixem elas irem e coletarem palha para si mesmas”.</w:t>
      </w:r>
    </w:p>
    <w:p>
      <w:pPr/>
      <w:r>
        <w:rPr>
          <w:lang w:val="pt_PT" w:bidi="pt_PT"/>
        </w:rPr>
      </w:r>
      <w:r>
        <w:rPr>
          <w:lang w:val="pt_PT" w:bidi="pt_PT"/>
        </w:rPr>
        <w:t>Mestres de obras eram condutores escravos egípcios que eram diretamente responsáveis pelo rei. Use a mesma palavra ou frase para mestres de obras que vocês usaram em passagens anteriores.</w:t>
      </w:r>
    </w:p>
    <w:p>
      <w:pPr/>
      <w:r>
        <w:rPr>
          <w:lang w:val="pt_PT" w:bidi="pt_PT"/>
        </w:rPr>
      </w:r>
      <w:r>
        <w:rPr>
          <w:lang w:val="pt_PT" w:bidi="pt_PT"/>
        </w:rPr>
        <w:t xml:space="preserve">Os capatazes eram israelitas cuja responsabilidade era manter os </w:t>
      </w:r>
      <w:r>
        <w:rPr>
          <w:lang w:val="pt_PT" w:bidi="pt_PT"/>
        </w:rPr>
        <w:t>escravos</w:t>
      </w:r>
      <w:r>
        <w:rPr>
          <w:lang w:val="pt_PT" w:bidi="pt_PT"/>
        </w:rPr>
        <w:t xml:space="preserve"> trabalhando. Eles relataram aos mestres de obras egípcios.</w:t>
      </w:r>
    </w:p>
    <w:p>
      <w:pPr/>
      <w:r>
        <w:rPr>
          <w:lang w:val="pt_PT" w:bidi="pt_PT"/>
        </w:rPr>
      </w:r>
      <w:r>
        <w:rPr>
          <w:lang w:val="pt_PT" w:bidi="pt_PT"/>
        </w:rPr>
        <w:t xml:space="preserve">Parem aqui e discutam em grupo qual palavra ou frase vocês usarão para </w:t>
      </w:r>
      <w:r>
        <w:rPr>
          <w:b/>
          <w:lang w:val="pt_PT" w:bidi="pt_PT"/>
        </w:rPr>
        <w:t>capatazes</w:t>
      </w:r>
      <w:r>
        <w:rPr>
          <w:lang w:val="pt_PT" w:bidi="pt_PT"/>
        </w:rPr>
        <w:t>. Pause este áudio aqui.</w:t>
      </w:r>
    </w:p>
    <w:p>
      <w:pPr/>
      <w:r>
        <w:rPr>
          <w:lang w:val="pt_PT" w:bidi="pt_PT"/>
        </w:rPr>
      </w:r>
      <w:r>
        <w:rPr>
          <w:lang w:val="pt_PT" w:bidi="pt_PT"/>
        </w:rPr>
        <w:t xml:space="preserve">Os </w:t>
      </w:r>
      <w:r>
        <w:rPr>
          <w:b/>
          <w:lang w:val="pt_PT" w:bidi="pt_PT"/>
        </w:rPr>
        <w:t>tijolos</w:t>
      </w:r>
      <w:r>
        <w:rPr>
          <w:lang w:val="pt_PT" w:bidi="pt_PT"/>
        </w:rPr>
        <w:t xml:space="preserve"> no Egito antigo eram blocos retangulares planos de lama ou argila seca ao sol misturada com palha, que as pessoas usavam para construir muros e edifícios. As pessoas colocavam tijolos uns em cima dos outros com uma camada de lama no meio como argamassa. Usem a mesma palavra ou frase para tijolos que vocês usaram em passagens anteriores.</w:t>
      </w:r>
    </w:p>
    <w:p>
      <w:pPr/>
      <w:r>
        <w:rPr>
          <w:lang w:val="pt_PT" w:bidi="pt_PT"/>
        </w:rPr>
      </w:r>
      <w:r>
        <w:rPr>
          <w:lang w:val="pt_PT" w:bidi="pt_PT"/>
        </w:rPr>
        <w:t xml:space="preserve">Parem aqui e, em grupo, olhem para uma imagem de </w:t>
      </w:r>
      <w:r>
        <w:rPr>
          <w:lang w:val="pt_PT" w:bidi="pt_PT"/>
        </w:rPr>
        <w:t>tijolos egípcios feitos de lama e palha</w:t>
      </w:r>
      <w:r>
        <w:rPr>
          <w:lang w:val="pt_PT" w:bidi="pt_PT"/>
        </w:rPr>
        <w:t>. Pause este áudio aqui.</w:t>
      </w:r>
    </w:p>
    <w:p>
      <w:pPr/>
      <w:r>
        <w:rPr>
          <w:lang w:val="pt_PT" w:bidi="pt_PT"/>
        </w:rPr>
      </w:r>
      <w:r>
        <w:rPr>
          <w:b/>
          <w:lang w:val="pt_PT" w:bidi="pt_PT"/>
        </w:rPr>
        <w:t>Palha</w:t>
      </w:r>
      <w:r>
        <w:rPr>
          <w:lang w:val="pt_PT" w:bidi="pt_PT"/>
        </w:rPr>
        <w:t xml:space="preserve"> se refere a pedaços dos caules de trigo ou cevada depois que as pessoas colheram o grão. Servia a um propósito duplo: fazia a lama se juntar em um pedaço, e produzia uma substância que fortalecia os tijolos secos.</w:t>
      </w:r>
    </w:p>
    <w:p>
      <w:pPr/>
      <w:r>
        <w:rPr>
          <w:lang w:val="pt_PT" w:bidi="pt_PT"/>
        </w:rPr>
      </w:r>
      <w:r>
        <w:rPr>
          <w:lang w:val="pt_PT" w:bidi="pt_PT"/>
        </w:rPr>
        <w:t>Usem a mesma palavra ou frase para palha que vocês usaram em passagens anteriores.</w:t>
      </w:r>
    </w:p>
    <w:p>
      <w:pPr/>
      <w:r>
        <w:rPr>
          <w:lang w:val="pt_PT" w:bidi="pt_PT"/>
        </w:rPr>
      </w:r>
      <w:r>
        <w:rPr>
          <w:lang w:val="pt_PT" w:bidi="pt_PT"/>
        </w:rPr>
        <w:t xml:space="preserve">Então as pessoas foram espalhadas por toda a terra do Egito para reunir </w:t>
      </w:r>
      <w:r>
        <w:rPr>
          <w:b/>
          <w:lang w:val="pt_PT" w:bidi="pt_PT"/>
        </w:rPr>
        <w:t>restolho</w:t>
      </w:r>
      <w:r>
        <w:rPr>
          <w:lang w:val="pt_PT" w:bidi="pt_PT"/>
        </w:rPr>
        <w:t xml:space="preserve"> como palha. O restolho é o caule remanescente muito curto de plantas depois da colheita: o pedaço entre a raiz e onde a foice cortava a planta.</w:t>
      </w:r>
    </w:p>
    <w:p>
      <w:pPr/>
      <w:r>
        <w:rPr>
          <w:lang w:val="pt_PT" w:bidi="pt_PT"/>
        </w:rPr>
      </w:r>
      <w:r>
        <w:rPr>
          <w:lang w:val="pt_PT" w:bidi="pt_PT"/>
        </w:rPr>
        <w:t>Parem aqui e discutam em grupo qual palavra ou frase vocês usarão para restolho.</w:t>
      </w:r>
    </w:p>
    <w:p>
      <w:pPr/>
      <w:r>
        <w:rPr>
          <w:lang w:val="pt_PT" w:bidi="pt_PT"/>
        </w:rPr>
      </w:r>
      <w:r>
        <w:rPr>
          <w:lang w:val="pt_PT" w:bidi="pt_PT"/>
        </w:rPr>
        <w:t xml:space="preserve">Parem aqui e, em grupo, olhem para imagens de </w:t>
      </w:r>
      <w:r>
        <w:rPr>
          <w:lang w:val="pt_PT" w:bidi="pt_PT"/>
        </w:rPr>
        <w:t>palha e restolho</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5:22–6:13</w:t>
      </w:r>
      <w:r>
        <w:rPr>
          <w:lang w:val="pt_PT" w:bidi="pt_PT"/>
        </w:rPr>
      </w:r>
    </w:p>
    <w:p>
      <w:pPr>
        <w:pStyle w:val="Heading3"/>
      </w:pPr>
      <w:r>
        <w:rPr>
          <w:lang w:val="pt_PT" w:bidi="pt_PT"/>
        </w:rPr>
        <w:t>Ouvir e Sentir</w:t>
      </w:r>
    </w:p>
    <w:p>
      <w:pPr/>
      <w:r>
        <w:rPr>
          <w:lang w:val="pt_PT" w:bidi="pt_PT"/>
        </w:rPr>
      </w:r>
      <w:r>
        <w:rPr>
          <w:lang w:val="pt_PT" w:bidi="pt_PT"/>
        </w:rPr>
        <w:t>Nesta etapa, ouçam Êxodo 5.22–6.13 e guardem em seus corações.</w:t>
      </w:r>
    </w:p>
    <w:p>
      <w:pPr/>
      <w:r>
        <w:rPr>
          <w:lang w:val="pt_PT" w:bidi="pt_PT"/>
        </w:rPr>
      </w:r>
      <w:r>
        <w:rPr>
          <w:lang w:val="pt_PT" w:bidi="pt_PT"/>
        </w:rPr>
        <w:t>Ouçam uma versão em áudio de Êxodo 5.22–6.13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5.22–6.13 na tradução mais fácil de entender.</w:t>
      </w:r>
    </w:p>
    <w:p>
      <w:pPr/>
      <w:r>
        <w:rPr>
          <w:lang w:val="pt_PT" w:bidi="pt_PT"/>
        </w:rPr>
      </w:r>
      <w:r>
        <w:rPr>
          <w:lang w:val="pt_PT" w:bidi="pt_PT"/>
        </w:rPr>
        <w:t>Na passagem anterior, Moisés e Arão disseram a faraó que Yahweh, o Deus dos hebreus, queria que o faraó deixasse os israelitas irem e sacrificasse a Yahweh no deserto. O faraó se recusou e tornou o trabalho dos escravos israelitas ainda mais difícil. Ele emitiu um decreto exigindo que os escravos israelitas reunissem seu próprio restolho para usar como palha para fazer tijolos. Mas o faraó esperava que eles produzissem o mesmo número de tijolos que antes. Quando os israelitas não produziram sua cota de tijolos, os egípcios bateram nos capatazes israelitas. Os capatazes reclamaram sobre a situação com o faraó. Mas o faraó não recuou e os capatazes culparam Moisés e Arão por suas dificuldades. Os capatazes amaldiçoaram Moisés e Arão dizendo que Deus deve julgá-los.</w:t>
      </w:r>
    </w:p>
    <w:p>
      <w:pPr/>
      <w:r>
        <w:rPr>
          <w:lang w:val="pt_PT" w:bidi="pt_PT"/>
        </w:rPr>
      </w:r>
      <w:r>
        <w:rPr>
          <w:lang w:val="pt_PT" w:bidi="pt_PT"/>
        </w:rPr>
        <w:t>Então Moisés se voltou-se para Yahweh e orou a ele. Ele disse em desespero a Yahweh: “Ó Senhor, ou mestre, por que você trouxe dano a essas pessoas?” Moisés não esperava que Yahweh respondesse a sua pergunta. Era mais como um lamento. Nele, ele acusou Yahweh de permitir os problemas que o faraó então trouxe sobre os israelitas. Moisés estava infeliz e desapontado com o que havia acontecido. Yahweh havia dito a ele para esperar a teimosia do faraó, mas ele não esperava as ações cruéis do faraó contra os israelitas como resultado de falar com faraó. É por isso que Moisés perguntou a Yahweh durante sua oração: “Por que você me enviou em uma missão como essa?” Moisés continuou: “E desde a época em que fui para faraó para falar por você, ele tratou o seu povo cruelmente. E você não fez nada para ajudá-los!” A frase “do momento em que fui ao faraó” implica que uma quantidade significativa de tempo passou entre a audiência de Moisés com faraó e o tempo que ele estava falando com Yahweh. Moisés esperava que a libertação prometida de Yahweh acontecesse rapidamente e não envolvesse contratempos ou decepções.</w:t>
      </w:r>
    </w:p>
    <w:p>
      <w:pPr/>
      <w:r>
        <w:rPr>
          <w:lang w:val="pt_PT" w:bidi="pt_PT"/>
        </w:rPr>
      </w:r>
      <w:r>
        <w:rPr>
          <w:lang w:val="pt_PT" w:bidi="pt_PT"/>
        </w:rPr>
        <w:t>Pare aqui e conte ao grupo uma história sobre uma vez em que alguém pediu a vocês para fazer algo realmente difícil que estava acima de suas habilidades. Pause este áudio aqui.</w:t>
      </w:r>
    </w:p>
    <w:p>
      <w:pPr/>
      <w:r>
        <w:rPr>
          <w:lang w:val="pt_PT" w:bidi="pt_PT"/>
        </w:rPr>
      </w:r>
      <w:r>
        <w:rPr>
          <w:lang w:val="pt_PT" w:bidi="pt_PT"/>
        </w:rPr>
        <w:t>Yahweh respondeu a Moisés, dizendo que dali em diante Moisés veria o que Yahweh faria com faraó. Yahweh realizaria seus atos poderosos no faraó e no Egito sem atrasar por mais tempo. Yahweh continuou: “Por causa de minha mão poderosa, o Faraó deixará meu povo Israel ir, por causa de minha mão poderosa, ele expulsará as pessoas de sua terra”. Yahweh estava dizendo: “Forçarei poderosamente o faraó a deixar meu povo ir. De fato, por meu poder, forçarei o faraó a expulsar Israel de sua terra!” Yahweh respondeu a Moisés se referindo de volta a sua promessa original que ele deu a Moisés na sarça ardente. A promessa era que levaria algo maior do que o poder humano para mover o faraó para deixar os israelitas ir. Aqui Yahweh prometeu a Moisés que ele forçaria o faraó a deixar os israelitas a deixar o Egito, não apenas ir para uma festa de três dias. Yahweh forçaria o faraó a “expulsar os israelitas para fora da terra de faraó” permanentemente.</w:t>
      </w:r>
    </w:p>
    <w:p>
      <w:pPr/>
      <w:r>
        <w:rPr>
          <w:lang w:val="pt_PT" w:bidi="pt_PT"/>
        </w:rPr>
      </w:r>
      <w:r>
        <w:rPr>
          <w:lang w:val="pt_PT" w:bidi="pt_PT"/>
        </w:rPr>
        <w:t>Deus falou com Moisés e disse: “Eu sou Yahweh”. Deus se apresentou por seu nome próprio “Yahweh”. “Yahweh” é um nome único — nenhuma outra religião na região ao redor de Israel usou um nome como esse para seu deus. Na cultura hebraica, nomes revelavam o caráter de uma pessoa. Deus mostra a seu povo seu caráter por meio de seu nome “Yahweh”. O nome “Yahweh” mostra a fidelidade de Deus a seu povo. O nome “Yahweh” mostra que ele é e sempre será o mesmo, o Deus criador. Deus usou a frase “Eu sou Yahweh” quatro vezes nessa passagem. Ao fazer isso, Deus confirmou sua autoridade e sua presença como o Deus de Israel. Então Deus lembrou a Moisés que ele era o Deus que apareceu a Abraão, a Isaque e a Jacó, os antepassados dos israelitas. Deus disse que ele se revelou a eles usando o nome El Shaddai, que algumas pessoas traduzem como Deus Todo-Poderoso ou Deus onipontente. O nome mostra o poder de Deus para fazer milagres.</w:t>
      </w:r>
    </w:p>
    <w:p>
      <w:pPr/>
      <w:r>
        <w:rPr>
          <w:lang w:val="pt_PT" w:bidi="pt_PT"/>
        </w:rPr>
      </w:r>
      <w:r>
        <w:rPr>
          <w:lang w:val="pt_PT" w:bidi="pt_PT"/>
        </w:rPr>
        <w:t>Então Deus disse: “mas por meu nome, Yahweh, não me fiz plenamente conhecido a eles”. No entanto, Deus havia se apresentado aos antepassados israelitas por seu nome pessoal “Yahweh” e eles usaram o nome “Yahweh” quando eles invocaram a Deus no livro de Gênesis. O que essas Escrituras podem estar implicando é que, mesmo que Abraão, Isaque e Jacó soubessem o nome de Deus “Yahweh”, eles não o conheciam plenamente de acordo com o significado desse nome. Deus revelaria o significado completo de seu nome “Yahweh” cumprindo sua aliança com Abraão, Isaque e Jacó.</w:t>
      </w:r>
    </w:p>
    <w:p>
      <w:pPr/>
      <w:r>
        <w:rPr>
          <w:lang w:val="pt_PT" w:bidi="pt_PT"/>
        </w:rPr>
      </w:r>
      <w:r>
        <w:rPr>
          <w:lang w:val="pt_PT" w:bidi="pt_PT"/>
        </w:rPr>
        <w:t>Parem aqui e discutam essa pergunta em grupo: Que significados têm os nomes para as pessoas e deidades em sua cultura? Pause este áudio aqui.</w:t>
      </w:r>
    </w:p>
    <w:p>
      <w:pPr/>
      <w:r>
        <w:rPr>
          <w:lang w:val="pt_PT" w:bidi="pt_PT"/>
        </w:rPr>
      </w:r>
      <w:r>
        <w:rPr>
          <w:lang w:val="pt_PT" w:bidi="pt_PT"/>
        </w:rPr>
        <w:t>Deus também lembrou a Moisés que ele fez sua aliança com Abraão, Isaque e Jacó. Uma aliança era um relacionamento que envolvia um acordo vinculante entre duas partes, selado com um juramento, que ambas as partes tinham que manter. Era mais do que apenas uma promessa, mas incluía uma promessa. Yahweh disse que era a aliança dele com Abraão, Isaque e Jacó. Yahweh iniciou a aliança. Ele fez os termos da aliança que incluía sua promessa. A aliança de Yahweh era uma promessa de dar aos israelitas a terra de Canaã. As pessoas chamadas de cananeias viviam em Canaã. Antes de se mudar para o Egito, os israelitas viviam em Canaã como peregrinos, ou estrangeiros. Yahweh prometeu sob os termos de sua aliança deixar os israelitas possuírem a terra de Canaã. Canaã seria sua terra natal.</w:t>
      </w:r>
    </w:p>
    <w:p>
      <w:pPr/>
      <w:r>
        <w:rPr>
          <w:lang w:val="pt_PT" w:bidi="pt_PT"/>
        </w:rPr>
      </w:r>
      <w:r>
        <w:rPr>
          <w:lang w:val="pt_PT" w:bidi="pt_PT"/>
        </w:rPr>
        <w:t>Pare aqui e discuta essa pergunta em grupo: Que tipo de acordos vinculantes, ou alianças as pessoas fazem em seu grupo de pessoas? Pause este áudio aqui.</w:t>
      </w:r>
    </w:p>
    <w:p>
      <w:pPr/>
      <w:r>
        <w:rPr>
          <w:lang w:val="pt_PT" w:bidi="pt_PT"/>
        </w:rPr>
      </w:r>
      <w:r>
        <w:rPr>
          <w:lang w:val="pt_PT" w:bidi="pt_PT"/>
        </w:rPr>
        <w:t>Yahweh continuou tranquilizando Moisés e disse: “Nesse momento, ouvi o grito desesperado dos israelitas, porque os egípcios estão fazendo eles trabalhar como escravos, e me lembrei de minha aliança”. Quando Yahweh disse: “Ouvi”, provavelmente significa “Responderei favoravelmente a suas orações e atenderei a suas necessidades”.</w:t>
      </w:r>
    </w:p>
    <w:p>
      <w:pPr/>
      <w:r>
        <w:rPr>
          <w:lang w:val="pt_PT" w:bidi="pt_PT"/>
        </w:rPr>
      </w:r>
      <w:r>
        <w:rPr>
          <w:lang w:val="pt_PT" w:bidi="pt_PT"/>
        </w:rPr>
        <w:t>Yahweh é o Deus que estaria pessoalmente, decisiva e fielmente presente para cumprir a aliança que ele fez com Abraão, Isaque e Jacó. Os antepassados israelitas tinham apenas as promessas, não as coisas que Deus prometeu. Chegou a hora em que os israelitas conheceriam a Deus na capacidade e caráter de seu nome, Yahweh. Agora ele cumpriria o que ele havia prometido e faria o que ele havia decretado.</w:t>
      </w:r>
    </w:p>
    <w:p>
      <w:pPr/>
      <w:r>
        <w:rPr>
          <w:lang w:val="pt_PT" w:bidi="pt_PT"/>
        </w:rPr>
      </w:r>
      <w:r>
        <w:rPr>
          <w:lang w:val="pt_PT" w:bidi="pt_PT"/>
        </w:rPr>
        <w:t>Por essa razão, Yahweh deu a Moisés palavras com as quais tranquilizar os israelitas. Yahweh ordenou a Moisés para dizer: “Eu sou Yahweh”. Ao se apresentar novamente por seu nome pessoal “Yahweh”, Ele lembrou a Moisés e aos israelitas que era o Deus que fez uma aliança com Abraão, Isaque e Jacó. Ele usou seu nome pessoal “Yahweh” como uma garantia da promessa que ele fez aos antepassados israelitas. Uma parte da aliança de Yahweh era libertar os israelitas da escravidão egípcia. Yahweh continuou: “E eu libertarei vocês do trabalho forçado, que os egípcios impuseram sobre vocês. E liberarei vocês da opressão pelos egípcios. E redimirei vocês com um braço estendido e com grandes atos de julgamento”. A palavra “redimir” muitas vezes se refere a comprar de volta o que pertence a alguém, por exemplo, comprar de volta membros da família que alguém vendeu como escravos. Aqui Yahweh estava dizendo que ele traria os israelitas para fora do Egito. Ele os libertaria e os salvaria. A frase “com um braço estendido” significa “por meio de meu grande poder”, e sugere um braço esperando para atacar. Yahweh libertaria, ou salvaria seu povo por meio de seu grande poder quando ele atingisse o Egito com seus grandes atos de julgamento, ou punição terrível. A punição terrível provavelmente se refere às pragas que Yahweh traria sobre os egípcios. Yahweh não apenas resgataria seu povo dos egípcios, mas também puniria os egípcios no processo.</w:t>
      </w:r>
    </w:p>
    <w:p>
      <w:pPr/>
      <w:r>
        <w:rPr>
          <w:lang w:val="pt_PT" w:bidi="pt_PT"/>
        </w:rPr>
      </w:r>
      <w:r>
        <w:rPr>
          <w:lang w:val="pt_PT" w:bidi="pt_PT"/>
        </w:rPr>
        <w:t>Pare aqui e conte ao grupo uma história de uma situação quando alguém com autoridade deu a você uma mensagem de tranquilização e encorajamento para contar a um grupo de pessoas pelas quais você era responsável. Pause este áudio aqui.</w:t>
      </w:r>
    </w:p>
    <w:p>
      <w:pPr/>
      <w:r>
        <w:rPr>
          <w:lang w:val="pt_PT" w:bidi="pt_PT"/>
        </w:rPr>
      </w:r>
      <w:r>
        <w:rPr>
          <w:lang w:val="pt_PT" w:bidi="pt_PT"/>
        </w:rPr>
        <w:t>Yahweh continuou: “E farei de vocês meu próprio povo”, o que significava que Yahweh adotaria os israelitas como seus filhos. Ele os reivindicaria como seus e os aceitaria. Essa também era parte da aliança de Yahweh com os antepassados israelitas. Yahweh continuou mais: “e serei seu Deus, e vocês saberão que sou Yahweh, seu Deus, que libertou vocês dos fardos dos egípcios”. Yahweh se tornaria o Deus dos israelitas. Eles saberiam e o adorariam. Através da ação de Yahweh em os resgatar, os israelitas conheceriam, por meio da experiência, que Yahweh era o Deus ativo e presente que os libertou da escravidão no Egito.</w:t>
      </w:r>
    </w:p>
    <w:p>
      <w:pPr/>
      <w:r>
        <w:rPr>
          <w:lang w:val="pt_PT" w:bidi="pt_PT"/>
        </w:rPr>
      </w:r>
      <w:r>
        <w:rPr>
          <w:lang w:val="pt_PT" w:bidi="pt_PT"/>
        </w:rPr>
        <w:t>Yahweh continuou dizendo que ele faria os israelitas entrarem na terra de Canaã. Ele havia feito um juramento e prometido a Abraão, Isaque e Jacó dar Canaã a seus descendentes. Yahweh daria a terra aos israelitas como sua própria posse. Seria deles. Eles não seriam escravos, mas possuiriam a terra. Essa era a parte final da aliança de Yahweh com os antepassados israelitas. Ele os traria para fora da escravidão egípcia e para o serviço de Yahweh na terra que ele prometeu a eles. Yahweh concluiu seu discurso dizendo: “Eu sou Yahweh”. Dessa maneira, Yahweh confirmou sua autoridade para cumprir a aliança que ele fez com Abraão, Isaque e Jacó.</w:t>
      </w:r>
    </w:p>
    <w:p>
      <w:pPr/>
      <w:r>
        <w:rPr>
          <w:lang w:val="pt_PT" w:bidi="pt_PT"/>
        </w:rPr>
      </w:r>
      <w:r>
        <w:rPr>
          <w:lang w:val="pt_PT" w:bidi="pt_PT"/>
        </w:rPr>
        <w:t>Moisés disse aos israelitas o que Yahweh havia dito, mas eles se recusaram a ouvi-lo. Os israelitas estavam muito desapontados e desgastados pela escravidão que eles tinham que suportar para ouvir Moisés ou prestar atenção às palavras que ele citou.</w:t>
      </w:r>
    </w:p>
    <w:p>
      <w:pPr/>
      <w:r>
        <w:rPr>
          <w:lang w:val="pt_PT" w:bidi="pt_PT"/>
        </w:rPr>
      </w:r>
      <w:r>
        <w:rPr>
          <w:lang w:val="pt_PT" w:bidi="pt_PT"/>
        </w:rPr>
        <w:t>Então Yahweh disse a Moisés para ir novamente para o rei do Egito e exigir que ele deixasse os israelitas deixarem seu país. Desta vez, os israelitas não iriam apenas para uma festa de três dias, mas o faraó deveria deixá-los deixarem sua terra para sempre.</w:t>
      </w:r>
    </w:p>
    <w:p>
      <w:pPr/>
      <w:r>
        <w:rPr>
          <w:lang w:val="pt_PT" w:bidi="pt_PT"/>
        </w:rPr>
      </w:r>
      <w:r>
        <w:rPr>
          <w:lang w:val="pt_PT" w:bidi="pt_PT"/>
        </w:rPr>
        <w:t>Mas Moisés falou na presença de Yahweh e disse: “Até mesmo os israelitas se recusaram a acreditar no que disse a eles. Por que o faraó me ouviria?” Moisés estava dizendo que os israelitas não o ouviram, mesmo que eles fossem seu povo e eles se beneficiassem da mensagem que ele estava falando em nome de Yahweh. Portanto, como ele poderia esperar ser bem-sucedido exigindo a liberdade para os israelitas, do faraó? O faraó era inimigo de Moisés. O faraó perderia os benefícios do trabalho dos israelitas se eles deixassem sua terra. Então Moisés acrescentou: “Eu sou um homem de lábios incircuncidados”, o que significa que além disso, ele se considerava um falante pobre.</w:t>
      </w:r>
    </w:p>
    <w:p>
      <w:pPr/>
      <w:r>
        <w:rPr>
          <w:lang w:val="pt_PT" w:bidi="pt_PT"/>
        </w:rPr>
      </w:r>
      <w:r>
        <w:rPr>
          <w:lang w:val="pt_PT" w:bidi="pt_PT"/>
        </w:rPr>
        <w:t>Então Yahweh falou com Moisés e Arão. Yahweh ordenou que Moisés e Arão trouxessem os israelitas para fora da terra do Egito. Isso significa que Moisés e Arão estavam sob as ordens de Yahweh para fazer os israelitas deixarem o Egito. Yahweh possivelmente disse a Moisés e Arão: “Eu estou com vocês. Vocês não devem temer o faraó ou os israelitas. Vocês devem trazer as pessoas para fora do Egito”.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5.22–6.13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nove cenas.</w:t>
      </w:r>
    </w:p>
    <w:p>
      <w:pPr/>
      <w:r>
        <w:rPr>
          <w:lang w:val="pt_PT" w:bidi="pt_PT"/>
        </w:rPr>
      </w:r>
      <w:r>
        <w:rPr>
          <w:b/>
          <w:lang w:val="pt_PT" w:bidi="pt_PT"/>
        </w:rPr>
        <w:t>Na primeira cena:</w:t>
      </w:r>
      <w:r>
        <w:rPr>
          <w:lang w:val="pt_PT" w:bidi="pt_PT"/>
        </w:rPr>
        <w:t xml:space="preserve"> Moisés se volta para Yahweh em oração e lamentação. Ele está perguntando a Yahweh por que Ele o enviou em uma missão que resultou em mais miséria para os israelitas.</w:t>
      </w:r>
    </w:p>
    <w:p>
      <w:pPr/>
      <w:r>
        <w:rPr>
          <w:lang w:val="pt_PT" w:bidi="pt_PT"/>
        </w:rPr>
      </w:r>
      <w:r>
        <w:rPr>
          <w:b/>
          <w:lang w:val="pt_PT" w:bidi="pt_PT"/>
        </w:rPr>
        <w:t>Na segunda cena:</w:t>
      </w:r>
      <w:r>
        <w:rPr>
          <w:lang w:val="pt_PT" w:bidi="pt_PT"/>
        </w:rPr>
        <w:t xml:space="preserve"> Yahweh responde a Moisés e promete a ele que forçará o faraó a expulsar os israelitas para fora da terra do Egito permanentemente.</w:t>
      </w:r>
    </w:p>
    <w:p>
      <w:pPr/>
      <w:r>
        <w:rPr>
          <w:lang w:val="pt_PT" w:bidi="pt_PT"/>
        </w:rPr>
      </w:r>
      <w:r>
        <w:rPr>
          <w:b/>
          <w:lang w:val="pt_PT" w:bidi="pt_PT"/>
        </w:rPr>
        <w:t>Na terceira cena:</w:t>
      </w:r>
      <w:r>
        <w:rPr>
          <w:lang w:val="pt_PT" w:bidi="pt_PT"/>
        </w:rPr>
        <w:t xml:space="preserve"> Deus lembra a Moisés que ele é Yahweh, o Deus que apareceu a Abraão, Isaque e Jacó e fez sua aliança com eles para dar a eles a terra de Canaã.</w:t>
      </w:r>
    </w:p>
    <w:p>
      <w:pPr/>
      <w:r>
        <w:rPr>
          <w:lang w:val="pt_PT" w:bidi="pt_PT"/>
        </w:rPr>
      </w:r>
      <w:r>
        <w:rPr>
          <w:b/>
          <w:lang w:val="pt_PT" w:bidi="pt_PT"/>
        </w:rPr>
        <w:t>Na quarta cena:</w:t>
      </w:r>
      <w:r>
        <w:rPr>
          <w:lang w:val="pt_PT" w:bidi="pt_PT"/>
        </w:rPr>
        <w:t xml:space="preserve"> Yahweh diz que ele ouviu os gritos desesperados de sofrimento dos israelitas no Egito e ele agora cumpriu suas promessas a eles.</w:t>
      </w:r>
    </w:p>
    <w:p>
      <w:pPr/>
      <w:r>
        <w:rPr>
          <w:lang w:val="pt_PT" w:bidi="pt_PT"/>
        </w:rPr>
      </w:r>
      <w:r>
        <w:rPr>
          <w:b/>
          <w:lang w:val="pt_PT" w:bidi="pt_PT"/>
        </w:rPr>
        <w:t>Na quinta cena:</w:t>
      </w:r>
      <w:r>
        <w:rPr>
          <w:lang w:val="pt_PT" w:bidi="pt_PT"/>
        </w:rPr>
        <w:t xml:space="preserve"> Yahweh dá a Moisés as palavras exatas para encorajar os israelitas. Por meio do discurso de Moisés, Yahweh se revela aos israelitas por seu nome pessoal. Ele promete a eles que ele os trará para fora da escravidão no Egito e ele os estabelecerá como seu povo que o conhecerá e o adorará. Então ele os levará para a terra de Canaã, onde eles o servirão.</w:t>
      </w:r>
    </w:p>
    <w:p>
      <w:pPr/>
      <w:r>
        <w:rPr>
          <w:lang w:val="pt_PT" w:bidi="pt_PT"/>
        </w:rPr>
      </w:r>
      <w:r>
        <w:rPr>
          <w:b/>
          <w:lang w:val="pt_PT" w:bidi="pt_PT"/>
        </w:rPr>
        <w:t>Na sexta cena:</w:t>
      </w:r>
      <w:r>
        <w:rPr>
          <w:lang w:val="pt_PT" w:bidi="pt_PT"/>
        </w:rPr>
        <w:t xml:space="preserve"> Moisés fala com os israelitas e dá a eles a mensagem de Yahweh, mas eles não aceitam suas palavras. Eles estão desgastados demais pela escravidão para ouvir a mensagem de Moisés de Yahweh.</w:t>
      </w:r>
    </w:p>
    <w:p>
      <w:pPr/>
      <w:r>
        <w:rPr>
          <w:lang w:val="pt_PT" w:bidi="pt_PT"/>
        </w:rPr>
      </w:r>
      <w:r>
        <w:rPr>
          <w:b/>
          <w:lang w:val="pt_PT" w:bidi="pt_PT"/>
        </w:rPr>
        <w:t>Na sétima cena:</w:t>
      </w:r>
      <w:r>
        <w:rPr>
          <w:lang w:val="pt_PT" w:bidi="pt_PT"/>
        </w:rPr>
        <w:t xml:space="preserve"> Yahweh diz a Moisés para ir para faraó e ordenar que ele deixe os israelitas partirem da terra do Egito.</w:t>
      </w:r>
    </w:p>
    <w:p>
      <w:pPr/>
      <w:r>
        <w:rPr>
          <w:lang w:val="pt_PT" w:bidi="pt_PT"/>
        </w:rPr>
      </w:r>
      <w:r>
        <w:rPr>
          <w:b/>
          <w:lang w:val="pt_PT" w:bidi="pt_PT"/>
        </w:rPr>
        <w:t>Na oitava cena:</w:t>
      </w:r>
      <w:r>
        <w:rPr>
          <w:lang w:val="pt_PT" w:bidi="pt_PT"/>
        </w:rPr>
        <w:t xml:space="preserve"> Moisés responde a Yahweh dizendo que se os israelitas não o ouviram, seria improvável que o faraó o ouvisse.</w:t>
      </w:r>
    </w:p>
    <w:p>
      <w:pPr/>
      <w:r>
        <w:rPr>
          <w:lang w:val="pt_PT" w:bidi="pt_PT"/>
        </w:rPr>
      </w:r>
      <w:r>
        <w:rPr>
          <w:b/>
          <w:lang w:val="pt_PT" w:bidi="pt_PT"/>
        </w:rPr>
        <w:t>Na nona cena:</w:t>
      </w:r>
      <w:r>
        <w:rPr>
          <w:lang w:val="pt_PT" w:bidi="pt_PT"/>
        </w:rPr>
        <w:t xml:space="preserve"> Yahweh fala com Moisés e Arão e dá a eles uma ordem para levar os israelitas para fora do Egito. Moisés e Arão devem contar aos israelitas e faraó sobre isso.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E Arão</w:t>
      </w:r>
    </w:p>
    <w:p>
      <w:pPr/>
      <w:r>
        <w:rPr>
          <w:lang w:val="pt_PT" w:bidi="pt_PT"/>
        </w:rPr>
      </w:r>
      <w:r>
        <w:rPr>
          <w:lang w:val="pt_PT" w:bidi="pt_PT"/>
        </w:rPr>
        <w:t>O grupo deve prestar atenção às partes do cenário da passagem:</w:t>
      </w:r>
    </w:p>
    <w:p>
      <w:pPr/>
      <w:r>
        <w:rPr>
          <w:lang w:val="pt_PT" w:bidi="pt_PT"/>
        </w:rPr>
      </w:r>
      <w:r>
        <w:rPr>
          <w:lang w:val="pt_PT" w:bidi="pt_PT"/>
        </w:rPr>
        <w:t>Então Moisés se voltou-se para Yahweh em oração. A passagem não declara onde Moisés estava quando ele orou a Yahweh. Moisés sentiu desespero e ele disse a Yahweh: “Por que, Senhor, permitiste que as coisas chegassem a esse ponto?” Moisés não esperava que Yahweh respondesse a sua pergunta. Era mais como um lamento. Moisés perguntou a Yahweh por que Ele o enviaria em uma missão, que resultaria em miséria dos israelitas. Moisés continuou: “E desde a época em que fui para faraó para falar por você, ele tratou seu povo cruelmente. E você não fez nada para ajudá-los!” A frase “do momento em que fui para faraó” implica que alguma quantidade de tempo passou entre a audiência de Moisés com faraó e sua oração agora.</w:t>
      </w:r>
    </w:p>
    <w:p>
      <w:pPr/>
      <w:r>
        <w:rPr>
          <w:lang w:val="pt_PT" w:bidi="pt_PT"/>
        </w:rPr>
      </w:r>
      <w:r>
        <w:rPr>
          <w:lang w:val="pt_PT" w:bidi="pt_PT"/>
        </w:rPr>
        <w:t>Pare aqui e em grupo falem sobre histórias em sua cultura onde um personagem reclama sobre sua situação usando uma lamentação ou oração. Pause este áudio aqui.</w:t>
      </w:r>
    </w:p>
    <w:p>
      <w:pPr/>
      <w:r>
        <w:rPr>
          <w:lang w:val="pt_PT" w:bidi="pt_PT"/>
        </w:rPr>
      </w:r>
      <w:r>
        <w:rPr>
          <w:lang w:val="pt_PT" w:bidi="pt_PT"/>
        </w:rPr>
        <w:t>Yahweh respondeu a Moisés dizendo que muito em breve Moisés veria o que Ele faria com faraó. Yahweh continuou: “Por causa de minha mão poderosa, faraó deixará meu povo Israel ir. Por causa de minha mão poderosa, ele expulsará as pessoas de sua terra”. Yahweh respondeu a Moisés dizendo que levaria algo maior do que o poder humano para mover o faraó e deixar os israelitas irem. Aqui Yahweh prometeu a Moisés que ele forçaria o faraó a deixar os israelitas saírem do Egito. Eles não iriam para apenas uma festa de três dias. Deus forçaria o faraó a expulsá-los da terra do Egito permanentemente.</w:t>
      </w:r>
    </w:p>
    <w:p>
      <w:pPr/>
      <w:r>
        <w:rPr>
          <w:lang w:val="pt_PT" w:bidi="pt_PT"/>
        </w:rPr>
      </w:r>
      <w:r>
        <w:rPr>
          <w:lang w:val="pt_PT" w:bidi="pt_PT"/>
        </w:rPr>
        <w:t>Deus falou com Moisés e disse: “Eu sou Yahweh”. Deus se apresentou a Moisés por seu nome pessoal Yahweh. Deus usou a frase: “Eu sou Yahweh” quatro vezes nessa passagem. Ao fazer isso, Deus confirmou sua autoridade e sua presença como o Deus de Israel. Então Deus lembrou a Moisés que ele apareceu a Abraão, a Isaque e a Jacó, os antepassados dos israelitas. Deus disse que ele se revelou a eles usando o nome El Shaddai, que significa Deus Todo-Poderoso. El é o nome para Deus. Shaddai significa poder. Algumas traduções usam Deus onipotente e outras usam Deus Todo-Poderoso.</w:t>
      </w:r>
    </w:p>
    <w:p>
      <w:pPr/>
      <w:r>
        <w:rPr>
          <w:lang w:val="pt_PT" w:bidi="pt_PT"/>
        </w:rPr>
      </w:r>
      <w:r>
        <w:rPr>
          <w:lang w:val="pt_PT" w:bidi="pt_PT"/>
        </w:rPr>
        <w:t>Então Deus disse: “mas por meu nome, Yahweh, não me fiz plenamente conhecido a eles”. No entanto, Deus havia se apresentado aos antepassados israelitas, ou ancestrais por seu nome pessoal “Yahweh” e eles usaram o nome “Yahweh” quando eles clamaram a Deus no livro de Gênesis. O que essas Escrituras podem estar implicando é que, mesmo que Abraão, Isaque e Jacó soubessem o nome de Deus “Yahweh”, eles não o conheciam plenamente de acordo com o significado completo desse nome. Deus revelaria o significado completo de seu nome “Yahweh” cumprindo sua aliança com Abraão, Isaque e Jacó.</w:t>
      </w:r>
    </w:p>
    <w:p>
      <w:pPr/>
      <w:r>
        <w:rPr>
          <w:lang w:val="pt_PT" w:bidi="pt_PT"/>
        </w:rPr>
      </w:r>
      <w:r>
        <w:rPr>
          <w:lang w:val="pt_PT" w:bidi="pt_PT"/>
        </w:rPr>
        <w:t>Pare aqui e discuta em grupo como uma história em sua cultura mostraria, ou descreveria a autoridade de um personagem. Pause este áudio aqui.</w:t>
      </w:r>
    </w:p>
    <w:p>
      <w:pPr/>
      <w:r>
        <w:rPr>
          <w:lang w:val="pt_PT" w:bidi="pt_PT"/>
        </w:rPr>
      </w:r>
      <w:r>
        <w:rPr>
          <w:lang w:val="pt_PT" w:bidi="pt_PT"/>
        </w:rPr>
        <w:t>Deus também lembrou a Moisés que ele fez sua aliança com Abraão, Isaque e Jacó. A aliança de Deus era uma promessa de dar aos israelitas a terra de Canaã. As pessoas chamadas de cananeias viviam em Canaã e possuíam a terra. Antes de se mudar para o Egito, os israelitas viviam em Canaã como peregrinos, ou estrangeiros. Deus prometeu sob os termos de sua aliança deixar os israelitas possuírem a terra.</w:t>
      </w:r>
    </w:p>
    <w:p>
      <w:pPr/>
      <w:r>
        <w:rPr>
          <w:lang w:val="pt_PT" w:bidi="pt_PT"/>
        </w:rPr>
      </w:r>
      <w:r>
        <w:rPr>
          <w:lang w:val="pt_PT" w:bidi="pt_PT"/>
        </w:rPr>
        <w:t>Deus continuou a tranquilizar Moisés e disse: “Nesse momento, ouvi o grito desesperado dos israelitas, porque os egípcios estão fazendo-os trabalhar duro como escravos. Manterei minha promessa a eles”. Deus disse que agora era o tempo de realizar o que ele havia prometido a seu povo.</w:t>
      </w:r>
    </w:p>
    <w:p>
      <w:pPr/>
      <w:r>
        <w:rPr>
          <w:lang w:val="pt_PT" w:bidi="pt_PT"/>
        </w:rPr>
      </w:r>
      <w:r>
        <w:rPr>
          <w:lang w:val="pt_PT" w:bidi="pt_PT"/>
        </w:rPr>
        <w:t>Yahweh queria tranquilizar os israelitas que ele manteria sua promessa a eles. Então Yahweh instruiu a Moisés para dizer: “Eu sou Yahweh”. Ao se apresentar novamente por seu nome pessoal “Yahweh”, Deus lembrou a Moisés e aos israelitas que ele era o Deus que fez uma aliança com Abraão, Isaque e Jacó. Ele usou seu nome pessoal “Yahweh” como uma garantia da promessa que ele fez aos antepassados israelitas. Yahweh prometeu que ele resgataria os israelitas do trabalho forçado e opressão dos egípcios. Ele redimia seu povo com um braço estendido e com grandes atos de julgamento. “Com um braço estendido” é uma expressão que significa que Yahweh libertaria seu povo Israel com seu poderoso poder.</w:t>
      </w:r>
    </w:p>
    <w:p>
      <w:pPr/>
      <w:r>
        <w:rPr>
          <w:lang w:val="pt_PT" w:bidi="pt_PT"/>
        </w:rPr>
      </w:r>
      <w:r>
        <w:rPr>
          <w:lang w:val="pt_PT" w:bidi="pt_PT"/>
        </w:rPr>
        <w:t>Yahweh continuou dizendo que ele adotaria os israelitas como seus filhos. Ele os reivindicaria como seus e os aceitaria. Yahweh se tornaria o Deus dos israelitas. Eles saberiam e o adorariam. Por Yahweh os resgatando, os israelitas saberiam por meio da experiência que Yahweh era o Deus ativo e presente que os libertou da escravidão no Egito.</w:t>
      </w:r>
    </w:p>
    <w:p>
      <w:pPr/>
      <w:r>
        <w:rPr>
          <w:lang w:val="pt_PT" w:bidi="pt_PT"/>
        </w:rPr>
      </w:r>
      <w:r>
        <w:rPr>
          <w:lang w:val="pt_PT" w:bidi="pt_PT"/>
        </w:rPr>
        <w:t>Yahweh continuou dizendo que ele faria os israelitas entrarem na terra de Canaã. Ele havia feito um juramento e prometido a Abraão, Isaque e Jacó dar Canaã a eles e a seus descendentes. Yahweh daria a terra aos israelitas como sua própria posse. Seria deles. Eles não seriam escravos, mas possuiriam a terra. Essa era a parte final da aliança de Yahweh com os antepassados israelitas. Ele os traria para fora da escravidão egípcia e para o serviço de Yahweh na terra que ele prometeu a eles. Yahweh concluiu seu discurso dizendo: “Eu sou Yahweh”. Dessa maneira, Yahweh confirmou sua autoridade para cumprir a aliança que ele fez com Abraão, Isaque e Jacó.</w:t>
      </w:r>
    </w:p>
    <w:p>
      <w:pPr/>
      <w:r>
        <w:rPr>
          <w:lang w:val="pt_PT" w:bidi="pt_PT"/>
        </w:rPr>
      </w:r>
      <w:r>
        <w:rPr>
          <w:lang w:val="pt_PT" w:bidi="pt_PT"/>
        </w:rPr>
        <w:t>Pare aqui e discuta em grupo como as pessoas em sua cultura confirmam sua autoridade quando elas terminam um discurso oficial. Pause este áudio aqui.</w:t>
      </w:r>
    </w:p>
    <w:p>
      <w:pPr/>
      <w:r>
        <w:rPr>
          <w:lang w:val="pt_PT" w:bidi="pt_PT"/>
        </w:rPr>
      </w:r>
      <w:r>
        <w:rPr>
          <w:lang w:val="pt_PT" w:bidi="pt_PT"/>
        </w:rPr>
        <w:t>Moisés disse aos israelitas o que Deus havia dito, mas eles se recusaram a ouvi-lo. Os israelitas estavam muito desapontados e desgastados pela escravidão que eles tinham que suportar para ouvir Moisés ou prestar atenção às palavras que ele citou.</w:t>
      </w:r>
    </w:p>
    <w:p>
      <w:pPr/>
      <w:r>
        <w:rPr>
          <w:lang w:val="pt_PT" w:bidi="pt_PT"/>
        </w:rPr>
      </w:r>
      <w:r>
        <w:rPr>
          <w:lang w:val="pt_PT" w:bidi="pt_PT"/>
        </w:rPr>
        <w:t>A história aqui deixa claro que uma nova cena está começando. Então Yahweh disse a Moisés para ir novamente para o rei do Egito e exigir que ele deixasse os israelitas deixarem seu país.</w:t>
      </w:r>
    </w:p>
    <w:p>
      <w:pPr/>
      <w:r>
        <w:rPr>
          <w:lang w:val="pt_PT" w:bidi="pt_PT"/>
        </w:rPr>
      </w:r>
      <w:r>
        <w:rPr>
          <w:lang w:val="pt_PT" w:bidi="pt_PT"/>
        </w:rPr>
        <w:t>Mas Moisés falou na presença de Yahweh e disse: “Até mesmo os israelitas se recusaram a acreditar no que disse a eles. Por que o faraó me ouviria?” Essa maneira de apresentar o discurso de Moisés sugere que ele respondeu a Yahweh com alguma emoção.</w:t>
      </w:r>
    </w:p>
    <w:p>
      <w:pPr/>
      <w:r>
        <w:rPr>
          <w:lang w:val="pt_PT" w:bidi="pt_PT"/>
        </w:rPr>
      </w:r>
      <w:r>
        <w:rPr>
          <w:lang w:val="pt_PT" w:bidi="pt_PT"/>
        </w:rPr>
        <w:t>Moisés disse: “Eu sou um homem de lábios incircuncidados”. Moisés usou a ideia de circuncisão para dizer que ele era um falante pobre. Vocês podem simplesmente dizer: “Não sou um falante poderoso”.</w:t>
      </w:r>
    </w:p>
    <w:p>
      <w:pPr/>
      <w:r>
        <w:rPr>
          <w:lang w:val="pt_PT" w:bidi="pt_PT"/>
        </w:rPr>
      </w:r>
      <w:r>
        <w:rPr>
          <w:lang w:val="pt_PT" w:bidi="pt_PT"/>
        </w:rPr>
        <w:t>Então Yahweh ordenou que Moisés e Arão trouxessem os israelitas para fora da terra do Egito. Isso significa que Moisés e Arão estavam sob as ordens de Yahweh para fazer os israelitas deixarem o Egito. Yahweh possivelmente disse a Moisés e Arão: “Eu estou com vocês. Vocês não devem temer o faraó ou os israelitas. Vocês devem trazer as pessoas para fora do Egito”.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5.22–6.13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nove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E Arão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orou a Yahweh novamente, dizendo: “Ó Senhor, ou mestre, por que você fez todas essas coisas malignas acontecerem a seu povo? E por que você me enviou? Desde que fui para o rei e disse a ele o que você me disse para dizer, ele tratou seu povo muito cruelmente, e você não fez nada para ajudar ou resgatá-lo!”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“Realmente não entendo Yahweh. Pensei que ele me enviou para ajudar o povo de Israel”, ou “Yahweh sabia o que o Faraó faria com os israelitas? Yahweh sabia que o Faraó aumentaria a miséria deles como resultado de eu e Arão estarmos falando com ele?” ou “Sinto que causei o sofrimento das pessoas. Por que Yahweh me enviou mesmo?”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Yahweh disse a Moisés: “Agora você verá o que farei com o rei. Eu o constrangerei poderosamente a deixar meu povo ir. De fato, por meu poder, o forçarei a expulsá-los de sua terra!” Deus também disse a Moisés: “Eu sou Yahweh. Sou aquele que apareceu a Abraão, Isaque e Jacó, e disse a eles que era Deus Todo-Poderoso, mas não disse a eles que meu nome era Yahweh. Também fiz meu acordo solene com eles, prometendo dar a eles a região de Canaã. Essa era a área na qual eles estavam vivendo como estrangeiros. E também, ouvi as pessoas israelitas enquanto elas estavam gemendo por causa do trabalho duro que os egípcios as forçaram a fazer como seus escravos. Pensei sobre essa promessa solene que fiz. Então diga aos israelitas que eu disse isso: “Eu sou Yahweh. Libertarei vocês dos fardos de trabalho pesado que os egípcios deram a vocês. Libertarei vocês de ser seus escravos. Com meu grande poder e por puni-los muito severamente, eu salvarei vocês. Farei com que vocês sejam meu próprio povo, e eu serei seu Deus, aquele que vocês adoram. Vocês verdadeiramente saberão que eu, Yahweh, seu Deus, sou aquele que libertou vocês dos fardos de trabalho como escravos dos egípcios. E trarei vocês para a terra que prometi solenemente dar a Abraão, a Isaque e a Jacó. Vocês a possuirão para sempre. Eu sou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“Eu amo meu povo Israel. É por isso que fiz minha aliança com eles”, ou “Ouvi seus gritos. Sinto pena por eles. Agora é o tempo de eu cumprir minha promessa a eles”, ou “Libertarei meu povo Israel de sua escravidão — O faraó o deixará ir! E os trarei para Canaã! Eles saberão que eu sou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disse isso aos israelitas, mas eles não acreditaram no que ele disse. Eles ficaram muito desencorajados por causa do trabalho duro que eles haviam sido forçados a fazer como escravos.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“O que Moisés está tentando dizer? Ele já não nos causou dor suficiente?” ou “Como podemos ouvi-lo? Temos que trabalhar!” ou “E se confiarmos em Moisés e nossa vida ficar ainda pior? Não o ouviremos!”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Yahweh disse a Moisés: “Vá e diga ao rei do Egito </w:t>
      </w:r>
      <w:r>
        <w:rPr>
          <w:b/>
          <w:lang w:val="pt_PT" w:bidi="pt_PT"/>
        </w:rPr>
        <w:t>novamente</w:t>
      </w:r>
      <w:r>
        <w:rPr>
          <w:lang w:val="pt_PT" w:bidi="pt_PT"/>
        </w:rPr>
        <w:t xml:space="preserve"> que ele deve permitir que o povo israelita deixe sua terra!” Mas Moisés disse a Yahweh: “Ouça o que estou dizendo. Até mesmo os israelitas não prestam atenção no que eu disse para eles. Mas eu sou um orador pobre. Então por que o faraó deve prestar atenção ao que digo a ele? O faraó certamente não prestará atenção ao que digo a ele!” Mas Yahweh falou com Arão e Moisés e ordenou a eles: “Diga aos israelitas e ao rei do Egito que comissionei vocês dois para levar o povo israelita para fora do Egito”.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5.22–6.13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Então Moisés se voltou-se para </w:t>
      </w:r>
      <w:r>
        <w:rPr>
          <w:b/>
          <w:lang w:val="pt_PT" w:bidi="pt_PT"/>
        </w:rPr>
        <w:t>Yahweh</w:t>
      </w:r>
      <w:r>
        <w:rPr>
          <w:lang w:val="pt_PT" w:bidi="pt_PT"/>
        </w:rPr>
        <w:t xml:space="preserve"> e disse: “Ó Senhor, por que você fez o </w:t>
      </w:r>
      <w:r>
        <w:rPr>
          <w:lang w:val="pt_PT" w:bidi="pt_PT"/>
        </w:rPr>
        <w:t>mal</w:t>
      </w:r>
      <w:r>
        <w:rPr>
          <w:lang w:val="pt_PT" w:bidi="pt_PT"/>
        </w:rPr>
        <w:t xml:space="preserve"> a esse povo?” Moisés se dirige a Yahweh como </w:t>
      </w:r>
      <w:r>
        <w:rPr>
          <w:b/>
          <w:lang w:val="pt_PT" w:bidi="pt_PT"/>
        </w:rPr>
        <w:t>Senhor</w:t>
      </w:r>
      <w:r>
        <w:rPr>
          <w:lang w:val="pt_PT" w:bidi="pt_PT"/>
        </w:rPr>
        <w:t xml:space="preserve">, que significa mestre. Usem a mesma palavra para Senhor como mestre que vocês usaram em passagens anteriores, e lembrem-se de que </w:t>
      </w:r>
      <w:r>
        <w:rPr>
          <w:lang w:val="pt_PT" w:bidi="pt_PT"/>
        </w:rPr>
        <w:t>Senhor</w:t>
      </w:r>
      <w:r>
        <w:rPr>
          <w:lang w:val="pt_PT" w:bidi="pt_PT"/>
        </w:rPr>
        <w:t xml:space="preserve"> está no Glossário Mestre. </w:t>
      </w:r>
      <w:r>
        <w:rPr>
          <w:b/>
          <w:lang w:val="pt_PT" w:bidi="pt_PT"/>
        </w:rPr>
        <w:t>Yahweh</w:t>
      </w:r>
      <w:r>
        <w:rPr>
          <w:lang w:val="pt_PT" w:bidi="pt_PT"/>
        </w:rPr>
        <w:t xml:space="preserve"> é o nome pessoal para Deus, e é usado na maioria das partes dessa passagem. Em alguns lugares, a palavra para Deus é usada. Nesses lugares, usem a mesma palavra para Deus que vocês usaram em passagens anteriores, e consulte </w:t>
      </w:r>
      <w:r>
        <w:rPr>
          <w:lang w:val="pt_PT" w:bidi="pt_PT"/>
        </w:rPr>
        <w:t>Deus</w:t>
      </w:r>
      <w:r>
        <w:rPr>
          <w:lang w:val="pt_PT" w:bidi="pt_PT"/>
        </w:rPr>
        <w:t xml:space="preserve"> no Glossário Mestre para mais informações. Usem o mesmo nome para </w:t>
      </w:r>
      <w:r>
        <w:rPr>
          <w:b/>
          <w:lang w:val="pt_PT" w:bidi="pt_PT"/>
        </w:rPr>
        <w:t>Yahweh</w:t>
      </w:r>
      <w:r>
        <w:rPr>
          <w:lang w:val="pt_PT" w:bidi="pt_PT"/>
        </w:rPr>
        <w:t xml:space="preserve">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Porque desde que vim a </w:t>
      </w:r>
      <w:r>
        <w:rPr>
          <w:b/>
          <w:lang w:val="pt_PT" w:bidi="pt_PT"/>
        </w:rPr>
        <w:t>faraó</w:t>
      </w:r>
      <w:r>
        <w:rPr>
          <w:lang w:val="pt_PT" w:bidi="pt_PT"/>
        </w:rPr>
        <w:t xml:space="preserve"> para falar em seu nome, ele fez o mal a esse povo. Use a mesma palavra ou frase para </w:t>
      </w:r>
      <w:r>
        <w:rPr>
          <w:b/>
          <w:lang w:val="pt_PT" w:bidi="pt_PT"/>
        </w:rPr>
        <w:t>faraó</w:t>
      </w:r>
      <w:r>
        <w:rPr>
          <w:lang w:val="pt_PT" w:bidi="pt_PT"/>
        </w:rPr>
        <w:t xml:space="preserve"> que você usou em passagens anteriores. Para mais informações sobre </w:t>
      </w:r>
      <w:r>
        <w:rPr>
          <w:lang w:val="pt_PT" w:bidi="pt_PT"/>
        </w:rPr>
        <w:t>faraó</w:t>
      </w:r>
      <w:r>
        <w:rPr>
          <w:lang w:val="pt_PT" w:bidi="pt_PT"/>
        </w:rPr>
        <w:t>, consulte o Glossário Mestre.</w:t>
      </w:r>
    </w:p>
    <w:p>
      <w:pPr/>
      <w:r>
        <w:rPr>
          <w:lang w:val="pt_PT" w:bidi="pt_PT"/>
        </w:rPr>
      </w:r>
      <w:r>
        <w:rPr>
          <w:lang w:val="pt_PT" w:bidi="pt_PT"/>
        </w:rPr>
        <w:t xml:space="preserve">Apareci a </w:t>
      </w:r>
      <w:r>
        <w:rPr>
          <w:lang w:val="pt_PT" w:bidi="pt_PT"/>
        </w:rPr>
        <w:t>Abraão</w:t>
      </w:r>
      <w:r>
        <w:rPr>
          <w:lang w:val="pt_PT" w:bidi="pt_PT"/>
        </w:rPr>
        <w:t xml:space="preserve">, a Isaque e a Jacó, como </w:t>
      </w:r>
      <w:r>
        <w:rPr>
          <w:b/>
          <w:lang w:val="pt_PT" w:bidi="pt_PT"/>
        </w:rPr>
        <w:t>El Shaddai</w:t>
      </w:r>
      <w:r>
        <w:rPr>
          <w:lang w:val="pt_PT" w:bidi="pt_PT"/>
        </w:rPr>
        <w:t xml:space="preserve">, e por meu nome Yahweh, não me dei a conhecer a eles. </w:t>
      </w:r>
      <w:r>
        <w:rPr>
          <w:b/>
          <w:lang w:val="pt_PT" w:bidi="pt_PT"/>
        </w:rPr>
        <w:t>El Shaddai</w:t>
      </w:r>
      <w:r>
        <w:rPr>
          <w:lang w:val="pt_PT" w:bidi="pt_PT"/>
        </w:rPr>
        <w:t xml:space="preserve"> é um nome para Deus que significa Deus Todo-Poderoso. El é o nome para Deus. Shaddai significa poder. Algumas traduções usam Deus Onipotente e outras usam Deus Todo-Poderoso.</w:t>
      </w:r>
    </w:p>
    <w:p>
      <w:pPr/>
      <w:r>
        <w:rPr>
          <w:lang w:val="pt_PT" w:bidi="pt_PT"/>
        </w:rPr>
      </w:r>
      <w:r>
        <w:rPr>
          <w:lang w:val="pt_PT" w:bidi="pt_PT"/>
        </w:rPr>
        <w:t xml:space="preserve">Pare aqui e discuta em grupo qual palavra ou frase vocês usarão para </w:t>
      </w:r>
      <w:r>
        <w:rPr>
          <w:b/>
          <w:lang w:val="pt_PT" w:bidi="pt_PT"/>
        </w:rPr>
        <w:t>El Shaddai</w:t>
      </w:r>
      <w:r>
        <w:rPr>
          <w:lang w:val="pt_PT" w:bidi="pt_PT"/>
        </w:rPr>
        <w:t xml:space="preserve">. Procure </w:t>
      </w:r>
      <w:r>
        <w:rPr>
          <w:lang w:val="pt_PT" w:bidi="pt_PT"/>
        </w:rPr>
        <w:t>El Shaddai</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Também estabeleci minha </w:t>
      </w:r>
      <w:r>
        <w:rPr>
          <w:b/>
          <w:lang w:val="pt_PT" w:bidi="pt_PT"/>
        </w:rPr>
        <w:t>aliança</w:t>
      </w:r>
      <w:r>
        <w:rPr>
          <w:lang w:val="pt_PT" w:bidi="pt_PT"/>
        </w:rPr>
        <w:t xml:space="preserve"> com eles para dar a eles a terra de </w:t>
      </w:r>
      <w:r>
        <w:rPr>
          <w:lang w:val="pt_PT" w:bidi="pt_PT"/>
        </w:rPr>
        <w:t>Canaã</w:t>
      </w:r>
      <w:r>
        <w:rPr>
          <w:lang w:val="pt_PT" w:bidi="pt_PT"/>
        </w:rPr>
        <w:t xml:space="preserve">, a terra na qual eles viviam como </w:t>
      </w:r>
      <w:r>
        <w:rPr>
          <w:lang w:val="pt_PT" w:bidi="pt_PT"/>
        </w:rPr>
        <w:t>peregrinos</w:t>
      </w:r>
      <w:r>
        <w:rPr>
          <w:lang w:val="pt_PT" w:bidi="pt_PT"/>
        </w:rPr>
        <w:t xml:space="preserve">. Usem a mesma palavra ou frase para </w:t>
      </w:r>
      <w:r>
        <w:rPr>
          <w:b/>
          <w:lang w:val="pt_PT" w:bidi="pt_PT"/>
        </w:rPr>
        <w:t>aliança</w:t>
      </w:r>
      <w:r>
        <w:rPr>
          <w:lang w:val="pt_PT" w:bidi="pt_PT"/>
        </w:rPr>
        <w:t xml:space="preserve"> que vocês usaram em passagens anteriores. Procure </w:t>
      </w:r>
      <w:r>
        <w:rPr>
          <w:lang w:val="pt_PT" w:bidi="pt_PT"/>
        </w:rPr>
        <w:t>aliança</w:t>
      </w:r>
      <w:r>
        <w:rPr>
          <w:lang w:val="pt_PT" w:bidi="pt_PT"/>
        </w:rPr>
        <w:t xml:space="preserve"> no Glossário Mestre para mais informações. </w:t>
      </w:r>
    </w:p>
    <w:p>
      <w:pPr/>
      <w:r>
        <w:rPr>
          <w:lang w:val="pt_PT" w:bidi="pt_PT"/>
        </w:rPr>
      </w:r>
      <w:r>
        <w:rPr>
          <w:lang w:val="pt_PT" w:bidi="pt_PT"/>
        </w:rPr>
        <w:t xml:space="preserve">Deus diz que ele ouviu os </w:t>
      </w:r>
      <w:r>
        <w:rPr>
          <w:b/>
          <w:lang w:val="pt_PT" w:bidi="pt_PT"/>
        </w:rPr>
        <w:t>israelitas</w:t>
      </w:r>
      <w:r>
        <w:rPr>
          <w:lang w:val="pt_PT" w:bidi="pt_PT"/>
        </w:rPr>
        <w:t xml:space="preserve"> gemendo. Usem a mesma palavra para </w:t>
      </w:r>
      <w:r>
        <w:rPr>
          <w:b/>
          <w:lang w:val="pt_PT" w:bidi="pt_PT"/>
        </w:rPr>
        <w:t>israelitas</w:t>
      </w:r>
      <w:r>
        <w:rPr>
          <w:lang w:val="pt_PT" w:bidi="pt_PT"/>
        </w:rPr>
        <w:t xml:space="preserve"> que vocês usaram em passagens anteriores, e lembrem-se de que </w:t>
      </w:r>
      <w:r>
        <w:rPr>
          <w:lang w:val="pt_PT" w:bidi="pt_PT"/>
        </w:rPr>
        <w:t>israelitas</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6:14–27</w:t>
      </w:r>
      <w:r>
        <w:rPr>
          <w:lang w:val="pt_PT" w:bidi="pt_PT"/>
        </w:rPr>
      </w:r>
    </w:p>
    <w:p>
      <w:pPr>
        <w:pStyle w:val="Heading3"/>
      </w:pPr>
      <w:r>
        <w:rPr>
          <w:lang w:val="pt_PT" w:bidi="pt_PT"/>
        </w:rPr>
        <w:t>Ouvir e Sentir</w:t>
      </w:r>
    </w:p>
    <w:p>
      <w:pPr/>
      <w:r>
        <w:rPr>
          <w:lang w:val="pt_PT" w:bidi="pt_PT"/>
        </w:rPr>
      </w:r>
      <w:r>
        <w:rPr>
          <w:lang w:val="pt_PT" w:bidi="pt_PT"/>
        </w:rPr>
        <w:t>Nesta etapa, ouçam Êxodo 6.14–27 e guardem em seus corações.</w:t>
      </w:r>
    </w:p>
    <w:p>
      <w:pPr/>
      <w:r>
        <w:rPr>
          <w:lang w:val="pt_PT" w:bidi="pt_PT"/>
        </w:rPr>
      </w:r>
      <w:r>
        <w:rPr>
          <w:lang w:val="pt_PT" w:bidi="pt_PT"/>
        </w:rPr>
        <w:t>Ouçam uma versão em áudio de Êxodo 6.14–27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6.14–27 na tradução mais fácil de entender.</w:t>
      </w:r>
    </w:p>
    <w:p>
      <w:pPr/>
      <w:r>
        <w:rPr>
          <w:lang w:val="pt_PT" w:bidi="pt_PT"/>
        </w:rPr>
      </w:r>
      <w:r>
        <w:rPr>
          <w:lang w:val="pt_PT" w:bidi="pt_PT"/>
        </w:rPr>
        <w:t>Na passagem anterior, Moisés perguntou a Deus por que Deus o havia enviado em uma missão a faraó, que trouxe apenas mais miséria aos israelitas. Deus respondeu lembrando a Moisés que ele era Yahweh, o mesmo Deus que fez sua aliança com Abraão, Isaque e Jacó. Yahweh disse a Moisés para dizer aos israelitas que ele ouviu seus gritos e ele agora cumpriria sua aliança com eles. Ele os tiraria da escravidão egípcia e os traria para a terra de Canaã.</w:t>
      </w:r>
    </w:p>
    <w:p>
      <w:pPr/>
      <w:r>
        <w:rPr>
          <w:lang w:val="pt_PT" w:bidi="pt_PT"/>
        </w:rPr>
      </w:r>
      <w:r>
        <w:rPr>
          <w:lang w:val="pt_PT" w:bidi="pt_PT"/>
        </w:rPr>
        <w:t>Essa passagem começa com o registro da família de Moisés e Arão. Essas informações de fundo nesse momento da história dão a Arão maior importância, porque ele está prestes a se tornar o porta-voz de Moisés. Ele se tornará o primeiro sumo sacerdote para os israelitas. Essa lista tem membros da família de Arão, seus antepassados que viviam antes dele e seus descendentes que viviam depois dele. Essa lista não inclui todos os membros da família de Arão e Moisés. Menciona apenas as pessoas-chave que ajudam a rastrear a linhagem de Arão de volta para a família imediata de Israel, ou Jacó. A menção dos descendentes de Arão permite que gerações futuras rastreem sua linhagem até ele.</w:t>
      </w:r>
    </w:p>
    <w:p>
      <w:pPr/>
      <w:r>
        <w:rPr>
          <w:lang w:val="pt_PT" w:bidi="pt_PT"/>
        </w:rPr>
      </w:r>
      <w:r>
        <w:rPr>
          <w:lang w:val="pt_PT" w:bidi="pt_PT"/>
        </w:rPr>
        <w:t>A lista consiste em três grupos de pessoas. O primeiro grupo tem os três filhos mais velhos de Israel, ou Jacó — Rúben, Simeão e Levi — e seus filhos. O segundo grupo se concentra na tribo de Levi e lista os netos de Levi. O terceiro grupo continua com a tribo de Levi, se concentrando nos descendentes masculinos de Coate, o segundo filho de Levi. Lista alguns dos netos de Coate e um bisneto. Arão e Moisés estão nessa lista.</w:t>
      </w:r>
    </w:p>
    <w:p>
      <w:pPr/>
      <w:r>
        <w:rPr>
          <w:lang w:val="pt_PT" w:bidi="pt_PT"/>
        </w:rPr>
      </w:r>
      <w:r>
        <w:rPr>
          <w:lang w:val="pt_PT" w:bidi="pt_PT"/>
        </w:rPr>
        <w:t>Vamos agora olhar em mais detalhes para cada um desses grupos de membros da família. O primeiro grupo lista os três filhos mais velhos de Jacó, ou Israel. Jacó era o filho de Isaque e o neto de Abraão. Yahweh prometeu a Abraão que criaria sua nação escolhida por meio de Abraão. As pessoas escolhidas de Yahweh descendem dos doze filhos de Jacó. Yahweh deu a Jacó o novo nome de Israel, de onde o povo de Yahweh também obteve seu nome “Israel”. A lista menciona primeiro Rúben, o filho primogênito de Israel, e os quatro filhos de Rúben. A passagem, no entanto, não menciona os netos de Rúben porque Moisés e Arão não vieram de sua linhagem. A passagem começa dizendo: “Essas são os cabeças das casas de seus pais” e lista os filhos de Rúben, o filho primogênito de Israel. A frase “os cabeças de suas famílias” significa que os filhos de Rúben se tornaram chefes de seus clãs ancestrais. Cada clã então carregaria o nome do filho. Por exemplo, o filho de Rubem, Hezrom, seria o chefe de seu clã de família e as pessoas chamavam seus descendentes de “os hezronitas”.</w:t>
      </w:r>
    </w:p>
    <w:p>
      <w:pPr/>
      <w:r>
        <w:rPr>
          <w:lang w:val="pt_PT" w:bidi="pt_PT"/>
        </w:rPr>
      </w:r>
      <w:r>
        <w:rPr>
          <w:lang w:val="pt_PT" w:bidi="pt_PT"/>
        </w:rPr>
        <w:t>A próxima pessoa na lista é Simeão — o filho segundo filho de Jacó. A passagem também menciona apenas os seis filhos de Simeão e nenhum neto, porque Arão e Moisés não vieram de sua linhagem também. A passagem diz que a mãe do filho de Simeão, chamado Saul, era uma “mulher cananeia”. Isso significa que ela não era uma israelita, mas veio da terra de Canaã.</w:t>
      </w:r>
    </w:p>
    <w:p>
      <w:pPr/>
      <w:r>
        <w:rPr>
          <w:lang w:val="pt_PT" w:bidi="pt_PT"/>
        </w:rPr>
      </w:r>
      <w:r>
        <w:rPr>
          <w:lang w:val="pt_PT" w:bidi="pt_PT"/>
        </w:rPr>
        <w:t>A linhagem da tribo de Levi, o terceiro filho de Jacó, segue em seguida. A passagem lista os nomes de seus três filhos: Gérson, Coate e Merari “de acordo com suas gerações”. Isso significa que os nomes aparecem em ordem de idade do mais velho para o mais jovem. A lista da família não menciona sua irmã. A passagem nos dá seletivamente mais informações para mostrar a importância de certos membros da família. A passagem nos diz a idade de Levi porque Arão e Moisés vieram de sua linhagem. Levi viveu 137 anos. Essa longa idade era típica dos antepassados israelitas, Abraão, Isaque e Jacó e outras pessoas de sua geração.</w:t>
      </w:r>
    </w:p>
    <w:p>
      <w:pPr/>
      <w:r>
        <w:rPr>
          <w:lang w:val="pt_PT" w:bidi="pt_PT"/>
        </w:rPr>
      </w:r>
      <w:r>
        <w:rPr>
          <w:lang w:val="pt_PT" w:bidi="pt_PT"/>
        </w:rPr>
        <w:t>A passagem não lista os nove filhos restantes de Jacó. A partir desse ponto, a passagem se concentra nos descendentes de Levi porque Arão e Moisés vêm de sua linha.</w:t>
      </w:r>
    </w:p>
    <w:p>
      <w:pPr/>
      <w:r>
        <w:rPr>
          <w:lang w:val="pt_PT" w:bidi="pt_PT"/>
        </w:rPr>
      </w:r>
      <w:r>
        <w:rPr>
          <w:lang w:val="pt_PT" w:bidi="pt_PT"/>
        </w:rPr>
        <w:t>Pare aqui e peça às pessoas em seu grupo para contar sobre seus próprios antepassados:</w:t>
      </w:r>
    </w:p>
    <w:p>
      <w:pPr/>
      <w:r>
        <w:rPr>
          <w:lang w:val="pt_PT" w:bidi="pt_PT"/>
        </w:rPr>
      </w:r>
      <w:r>
        <w:rPr>
          <w:lang w:val="pt_PT" w:bidi="pt_PT"/>
        </w:rPr>
        <w:t>Os filhos de Gérson, o filho mais velho de Levi, eram Libni e Simei, “por seus clãs”. A frase “por seus clãs” não é clara, mas provavelmente significa que os nomes Libni e Simei também representavam seus clãs de família ou seus descendentes.</w:t>
      </w:r>
    </w:p>
    <w:p>
      <w:pPr/>
      <w:r>
        <w:rPr>
          <w:lang w:val="pt_PT" w:bidi="pt_PT"/>
        </w:rPr>
      </w:r>
      <w:r>
        <w:rPr>
          <w:lang w:val="pt_PT" w:bidi="pt_PT"/>
        </w:rPr>
        <w:t>Os filhos de Coate, o segundo filho de Levi, eram, em ordem de idade, Anrão, Isar, Hebrom e Uziel. A passagem nos diz que Coate viveu 133 anos. Coate é uma pessoa importante nessa história porque Arão e Moisés vieram de sua linhagem.</w:t>
      </w:r>
    </w:p>
    <w:p>
      <w:pPr/>
      <w:r>
        <w:rPr>
          <w:lang w:val="pt_PT" w:bidi="pt_PT"/>
        </w:rPr>
      </w:r>
      <w:r>
        <w:rPr>
          <w:lang w:val="pt_PT" w:bidi="pt_PT"/>
        </w:rPr>
        <w:t>Os filhos de Merari, o filho mais jovem de Levi, eram, em ordem de idade, Mali e Musi. Para mostrar que ele terminou de falar sobre os levitas, o escritor diz quase a mesma coisa que ele disse quando ele começou a listar os clãs levitas: “Esses são os clãs de levitas de acordo com suas gerações”. Essa declaração se refere de volta aos três filhos e oito netos de Levi que deram seus nomes aos clãs levitas.</w:t>
      </w:r>
    </w:p>
    <w:p>
      <w:pPr/>
      <w:r>
        <w:rPr>
          <w:lang w:val="pt_PT" w:bidi="pt_PT"/>
        </w:rPr>
      </w:r>
      <w:r>
        <w:rPr>
          <w:lang w:val="pt_PT" w:bidi="pt_PT"/>
        </w:rPr>
        <w:t>Agora a lista de família se concentra no terceiro grupo de pessoas — o clã, ou descendentes de Coate, o segundo filho de Levi. O clã de Coate é importante nessa história, uma vez que Arão e Moisés vêm da linhagem de Coate.</w:t>
      </w:r>
    </w:p>
    <w:p>
      <w:pPr/>
      <w:r>
        <w:rPr>
          <w:lang w:val="pt_PT" w:bidi="pt_PT"/>
        </w:rPr>
      </w:r>
      <w:r>
        <w:rPr>
          <w:lang w:val="pt_PT" w:bidi="pt_PT"/>
        </w:rPr>
        <w:t>Anrão era o filho mais velho de Coate. Ele se casou com Joquebede, que era a irmã de seu pai, e a tia de Anrão. Costumes de casamento eram diferentes então. Abraão se casou com sua irmã por parte de outra mãe. Isaque e Jacó também se casaram com mulheres que eram parentes próximos. Mais tarde, Deus deu leis aos israelitas que proíbem o casamento e relações sexuais entre membros da família próximos como um homem e a irmã de seu pai. No entanto, Anrão se casou com Joquebede, sua tia, antes de Deus dar as leis. Isso significa que Anrão e Joquebede não quebraram as leis de Deus se casando. Joquebede era a mãe de Arão e Moisés. Arão e Moisés tinham pais que vieram da tribo de Levi. Joquebede e Anrão também tinham outros filhos, mas eles não estão nessa lista. A passagem nos diz que Anrão viveu 137 anos. Ele é uma pessoa importante nessa história porque ele é o pai de Arão e Moisés.</w:t>
      </w:r>
    </w:p>
    <w:p>
      <w:pPr/>
      <w:r>
        <w:rPr>
          <w:lang w:val="pt_PT" w:bidi="pt_PT"/>
        </w:rPr>
      </w:r>
      <w:r>
        <w:rPr>
          <w:lang w:val="pt_PT" w:bidi="pt_PT"/>
        </w:rPr>
        <w:t>Então a lista da família menciona os filhos de Isar e Uziel. Isar e Uziel eram o segundo e quarto filhos de Coate e os irmãos mais jovens de Anrão. No entanto, a lista não menciona os filhos de Hebrom, o terceiro filho de Coate. Os descendentes de Hebrom provavelmente não eram importantes para essa história.</w:t>
      </w:r>
    </w:p>
    <w:p>
      <w:pPr/>
      <w:r>
        <w:rPr>
          <w:lang w:val="pt_PT" w:bidi="pt_PT"/>
        </w:rPr>
      </w:r>
      <w:r>
        <w:rPr>
          <w:lang w:val="pt_PT" w:bidi="pt_PT"/>
        </w:rPr>
        <w:t>A passagem agora se concentra na próxima geração a partir dos filhos de Coate e segue alguns dos descendentes de alguns de seus filhos, que são importantes para a história.</w:t>
      </w:r>
    </w:p>
    <w:p>
      <w:pPr/>
      <w:r>
        <w:rPr>
          <w:lang w:val="pt_PT" w:bidi="pt_PT"/>
        </w:rPr>
      </w:r>
      <w:r>
        <w:rPr>
          <w:lang w:val="pt_PT" w:bidi="pt_PT"/>
        </w:rPr>
        <w:t>Arão, o filho do filho de Coate, se casou com Eliseba que era da tribo de Judá. Seu pai, Aminadabe e seu irmão Naassom eram antepassados de Jesus Cristo. Eliseba deu à luz Nadabe, Abiú, Eleazar e Itamar. Os filhos de Arão mais tarde se tornaram sacerdotes com Arão. Eleazar se tornou chefe, ou sumo sacerdote depois que Arão morreu.</w:t>
      </w:r>
    </w:p>
    <w:p>
      <w:pPr/>
      <w:r>
        <w:rPr>
          <w:lang w:val="pt_PT" w:bidi="pt_PT"/>
        </w:rPr>
      </w:r>
      <w:r>
        <w:rPr>
          <w:lang w:val="pt_PT" w:bidi="pt_PT"/>
        </w:rPr>
        <w:t>A passagem não fala sobre os descendentes de Moisés porque está se concentrando principalmente em Arão, como porta-voz de Moisés e um futuro sumo sacerdote.</w:t>
      </w:r>
    </w:p>
    <w:p>
      <w:pPr/>
      <w:r>
        <w:rPr>
          <w:lang w:val="pt_PT" w:bidi="pt_PT"/>
        </w:rPr>
      </w:r>
      <w:r>
        <w:rPr>
          <w:lang w:val="pt_PT" w:bidi="pt_PT"/>
        </w:rPr>
        <w:t>Então a passagem lista os filhos de Corá que era o filho de Isar, e o primo de Arão. Corá e seus filhos estão nessa lista de família provavelmente porque ele mais tarde liderou uma grande rebelião contra Moisés no deserto. Além disso, os coraitas eram um clã poderoso entre os levitas.</w:t>
      </w:r>
    </w:p>
    <w:p>
      <w:pPr/>
      <w:r>
        <w:rPr>
          <w:lang w:val="pt_PT" w:bidi="pt_PT"/>
        </w:rPr>
      </w:r>
      <w:r>
        <w:rPr>
          <w:lang w:val="pt_PT" w:bidi="pt_PT"/>
        </w:rPr>
        <w:t>A linhagem de família nessa passagem termina com o filho de Arão Eleazar e sua família. Os filhos de Arão, Nadabe e Abiú, morreram sem filhos. A passagem não menciona os descendentes de Itamar, o filho mais jovem de Arão. Eleazar, o terceiro filho de Arão, se casou com uma das filhas de Putiel. Não sabemos quem Putiel era e de qual linhagem ele veio. Eleazar e sua esposa tinham um filho chamado Fineias que se tornou o sumo sacerdote depois de seu pai Eleazar. A lista de família fecha com uma declaração: “Essas são os cabeças das casas dos pais dos levitas por seus clãs”. Se refere a todos os descendentes masculinos de Levi nessa lista de família. Todos os homens listados eram os chefes dos clãs dos levitas, organizados por famílias.</w:t>
      </w:r>
    </w:p>
    <w:p>
      <w:pPr/>
      <w:r>
        <w:rPr>
          <w:lang w:val="pt_PT" w:bidi="pt_PT"/>
        </w:rPr>
      </w:r>
      <w:r>
        <w:rPr>
          <w:lang w:val="pt_PT" w:bidi="pt_PT"/>
        </w:rPr>
        <w:t xml:space="preserve">Pare aqui e, em grupo, olhem para uma </w:t>
      </w:r>
      <w:r>
        <w:rPr>
          <w:b/>
          <w:lang w:val="pt_PT" w:bidi="pt_PT"/>
        </w:rPr>
        <w:t>árvore genealógica das pessoas dessa lista de família</w:t>
      </w:r>
      <w:r>
        <w:rPr>
          <w:lang w:val="pt_PT" w:bidi="pt_PT"/>
        </w:rPr>
        <w:t>. Pause o áudio aqui.</w:t>
      </w:r>
    </w:p>
    <w:p>
      <w:pPr/>
      <w:r>
        <w:rPr>
          <w:lang w:val="pt_PT" w:bidi="pt_PT"/>
        </w:rPr>
      </w:r>
      <w:r>
        <w:rPr>
          <w:lang w:val="pt_PT" w:bidi="pt_PT"/>
        </w:rPr>
        <w:t>A passagem agora conclui a lista de família e vincula Arão e Moisés da lista da família à história, que a lista de família interrompeu. A passagem faz isso dizendo que Arão e Moisés, que foram mencionados na lista de família, são aqueles que Yahweh ordenou que trouxessem as pessoas de Israel para fora da terra do Egito “por suas famílias”. A passagem menciona Arão primeiro porque ele era mais velho e porque a lista da família se concentra mais nele. Essa é uma releitura quase que exata do que Yahweh disse a Arão e Moisés antes de a lista de família começar. A frase “por suas famílias” (por seus exércitos) é uma adição. É um termo militar que se refere a soldados prontos para a batalha. Pode sugerir que Arão e Moisés deveriam levar os israelitas para fora do Egito em ordem de batalha, ou tropa a tropa. A frase pode significar igualmente que Arão e Moisés deveriam trazer os israelitas para fora tribo por tribo.</w:t>
      </w:r>
    </w:p>
    <w:p>
      <w:pPr/>
      <w:r>
        <w:rPr>
          <w:lang w:val="pt_PT" w:bidi="pt_PT"/>
        </w:rPr>
      </w:r>
      <w:r>
        <w:rPr>
          <w:lang w:val="pt_PT" w:bidi="pt_PT"/>
        </w:rPr>
        <w:t>A passagem continua, enfatizando novamente que Moisés e Arão da lista da família eram os homens que falaram com o faraó, o rei do Egito e disse a ele que ele deveria deixá-los trazer as pessoas de Israel para fora do Egito. A passagem termina enfatizando que está falando sobre “esse Moisés e esse Arão”. Aqui o nome Moisés aparece primeiro, mesmo que Arão seja o mais velho, uma vez que Moisés será o personagem principal na história que se segue.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6.14–27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A passagem lista os nomes no primeiro grupo: os três primeiros filhos de Israel, ou Jacó e seus filhos.</w:t>
      </w:r>
    </w:p>
    <w:p>
      <w:pPr/>
      <w:r>
        <w:rPr>
          <w:lang w:val="pt_PT" w:bidi="pt_PT"/>
        </w:rPr>
      </w:r>
      <w:r>
        <w:rPr>
          <w:b/>
          <w:lang w:val="pt_PT" w:bidi="pt_PT"/>
        </w:rPr>
        <w:t>Na segunda cena:</w:t>
      </w:r>
      <w:r>
        <w:rPr>
          <w:lang w:val="pt_PT" w:bidi="pt_PT"/>
        </w:rPr>
        <w:t xml:space="preserve"> A passagem lista os nomes no segundo grupo, a tribo de Levi: Os netos de Levi.</w:t>
      </w:r>
    </w:p>
    <w:p>
      <w:pPr/>
      <w:r>
        <w:rPr>
          <w:lang w:val="pt_PT" w:bidi="pt_PT"/>
        </w:rPr>
      </w:r>
      <w:r>
        <w:rPr>
          <w:b/>
          <w:lang w:val="pt_PT" w:bidi="pt_PT"/>
        </w:rPr>
        <w:t>Na terceira cena:</w:t>
      </w:r>
      <w:r>
        <w:rPr>
          <w:lang w:val="pt_PT" w:bidi="pt_PT"/>
        </w:rPr>
        <w:t xml:space="preserve"> A passagem lista os nomes no terceiro grupo: descendentes masculinos de Coate, o segundo filho de Levi: alguns dos netos de Coate e um bisneto. Arão e Moisés estão nessa lista.</w:t>
      </w:r>
    </w:p>
    <w:p>
      <w:pPr/>
      <w:r>
        <w:rPr>
          <w:lang w:val="pt_PT" w:bidi="pt_PT"/>
        </w:rPr>
      </w:r>
      <w:r>
        <w:rPr>
          <w:b/>
          <w:lang w:val="pt_PT" w:bidi="pt_PT"/>
        </w:rPr>
        <w:t>Na quarta cena:</w:t>
      </w:r>
      <w:r>
        <w:rPr>
          <w:lang w:val="pt_PT" w:bidi="pt_PT"/>
        </w:rPr>
        <w:t xml:space="preserve"> A passagem nos lembra que Arão e Moisés da lista da família são aqueles que Deus ordenou que trouxessem o povo de Israel para fora do Egito. Eles também são aqueles que disseram a faraó para deixar o povo de Israel saírem do Egito.</w:t>
      </w:r>
    </w:p>
    <w:p>
      <w:pPr/>
      <w:r>
        <w:rPr>
          <w:lang w:val="pt_PT" w:bidi="pt_PT"/>
        </w:rPr>
      </w:r>
      <w:r>
        <w:rPr>
          <w:lang w:val="pt_PT" w:bidi="pt_PT"/>
        </w:rPr>
        <w:t>Os personagens dessa passagem são:</w:t>
      </w:r>
    </w:p>
    <w:p>
      <w:pPr/>
      <w:r>
        <w:rPr>
          <w:lang w:val="pt_PT" w:bidi="pt_PT"/>
        </w:rPr>
      </w:r>
      <w:r>
        <w:rPr>
          <w:lang w:val="pt_PT" w:bidi="pt_PT"/>
        </w:rPr>
        <w:t>Todos os nomes mencionados nos três grupos na lista de família</w:t>
      </w:r>
    </w:p>
    <w:p>
      <w:pPr/>
      <w:r>
        <w:rPr>
          <w:lang w:val="pt_PT" w:bidi="pt_PT"/>
        </w:rPr>
      </w:r>
      <w:r>
        <w:rPr>
          <w:lang w:val="pt_PT" w:bidi="pt_PT"/>
        </w:rPr>
        <w:t>Essas são as pessoas que a passagem lista no primeiro grupo:</w:t>
      </w:r>
    </w:p>
    <w:p>
      <w:pPr>
        <w:pStyle w:val="ListBullet"/>
        <w:spacing w:line="240" w:lineRule="auto"/>
        <w:ind w:left="720"/>
      </w:pPr>
      <w:r>
        <w:rPr>
          <w:lang w:val="pt_PT" w:bidi="pt_PT"/>
        </w:rPr>
      </w:r>
      <w:r>
        <w:rPr>
          <w:lang w:val="pt_PT" w:bidi="pt_PT"/>
        </w:rPr>
        <w:t>Israel, ou Jacó</w:t>
      </w:r>
    </w:p>
    <w:p>
      <w:pPr>
        <w:pStyle w:val="ListBullet"/>
        <w:spacing w:line="240" w:lineRule="auto"/>
        <w:ind w:left="720"/>
      </w:pPr>
      <w:r>
        <w:rPr>
          <w:lang w:val="pt_PT" w:bidi="pt_PT"/>
        </w:rPr>
      </w:r>
      <w:r>
        <w:rPr>
          <w:lang w:val="pt_PT" w:bidi="pt_PT"/>
        </w:rPr>
        <w:t>Rúben, filho primogênito de Israel</w:t>
      </w:r>
    </w:p>
    <w:p>
      <w:pPr>
        <w:pStyle w:val="ListBullet"/>
        <w:spacing w:line="240" w:lineRule="auto"/>
        <w:ind w:left="720"/>
      </w:pPr>
      <w:r>
        <w:rPr>
          <w:lang w:val="pt_PT" w:bidi="pt_PT"/>
        </w:rPr>
      </w:r>
      <w:r>
        <w:rPr>
          <w:lang w:val="pt_PT" w:bidi="pt_PT"/>
        </w:rPr>
        <w:t>Enoque, filho de Rúben</w:t>
      </w:r>
    </w:p>
    <w:p>
      <w:pPr>
        <w:pStyle w:val="ListBullet"/>
        <w:spacing w:line="240" w:lineRule="auto"/>
        <w:ind w:left="720"/>
      </w:pPr>
      <w:r>
        <w:rPr>
          <w:lang w:val="pt_PT" w:bidi="pt_PT"/>
        </w:rPr>
      </w:r>
      <w:r>
        <w:rPr>
          <w:lang w:val="pt_PT" w:bidi="pt_PT"/>
        </w:rPr>
        <w:t>Palu, filho de Rúben</w:t>
      </w:r>
    </w:p>
    <w:p>
      <w:pPr>
        <w:pStyle w:val="ListBullet"/>
        <w:spacing w:line="240" w:lineRule="auto"/>
        <w:ind w:left="720"/>
      </w:pPr>
      <w:r>
        <w:rPr>
          <w:lang w:val="pt_PT" w:bidi="pt_PT"/>
        </w:rPr>
      </w:r>
      <w:r>
        <w:rPr>
          <w:lang w:val="pt_PT" w:bidi="pt_PT"/>
        </w:rPr>
        <w:t>Hezrom, filho de Rúben</w:t>
      </w:r>
    </w:p>
    <w:p>
      <w:pPr>
        <w:pStyle w:val="ListBullet"/>
        <w:spacing w:line="240" w:lineRule="auto"/>
        <w:ind w:left="720"/>
      </w:pPr>
      <w:r>
        <w:rPr>
          <w:lang w:val="pt_PT" w:bidi="pt_PT"/>
        </w:rPr>
      </w:r>
      <w:r>
        <w:rPr>
          <w:lang w:val="pt_PT" w:bidi="pt_PT"/>
        </w:rPr>
        <w:t>Carmi, filho de Rúben</w:t>
      </w:r>
    </w:p>
    <w:p>
      <w:pPr>
        <w:pStyle w:val="ListBullet"/>
        <w:spacing w:line="240" w:lineRule="auto"/>
        <w:ind w:left="720"/>
      </w:pPr>
      <w:r>
        <w:rPr>
          <w:lang w:val="pt_PT" w:bidi="pt_PT"/>
        </w:rPr>
      </w:r>
      <w:r>
        <w:rPr>
          <w:lang w:val="pt_PT" w:bidi="pt_PT"/>
        </w:rPr>
        <w:t>Simeão, segundo filho de Israel</w:t>
      </w:r>
    </w:p>
    <w:p>
      <w:pPr>
        <w:pStyle w:val="ListBullet"/>
        <w:spacing w:line="240" w:lineRule="auto"/>
        <w:ind w:left="720"/>
      </w:pPr>
      <w:r>
        <w:rPr>
          <w:lang w:val="pt_PT" w:bidi="pt_PT"/>
        </w:rPr>
      </w:r>
      <w:r>
        <w:rPr>
          <w:lang w:val="pt_PT" w:bidi="pt_PT"/>
        </w:rPr>
        <w:t>Jemuel, filho de Simeão</w:t>
      </w:r>
    </w:p>
    <w:p>
      <w:pPr>
        <w:pStyle w:val="ListBullet"/>
        <w:spacing w:line="240" w:lineRule="auto"/>
        <w:ind w:left="720"/>
      </w:pPr>
      <w:r>
        <w:rPr>
          <w:lang w:val="pt_PT" w:bidi="pt_PT"/>
        </w:rPr>
      </w:r>
      <w:r>
        <w:rPr>
          <w:lang w:val="pt_PT" w:bidi="pt_PT"/>
        </w:rPr>
        <w:t>Jamim, filho de Simeão</w:t>
      </w:r>
    </w:p>
    <w:p>
      <w:pPr>
        <w:pStyle w:val="ListBullet"/>
        <w:spacing w:line="240" w:lineRule="auto"/>
        <w:ind w:left="720"/>
      </w:pPr>
      <w:r>
        <w:rPr>
          <w:lang w:val="pt_PT" w:bidi="pt_PT"/>
        </w:rPr>
      </w:r>
      <w:r>
        <w:rPr>
          <w:lang w:val="pt_PT" w:bidi="pt_PT"/>
        </w:rPr>
        <w:t>Oade, filho de Simeão</w:t>
      </w:r>
    </w:p>
    <w:p>
      <w:pPr>
        <w:pStyle w:val="ListBullet"/>
        <w:spacing w:line="240" w:lineRule="auto"/>
        <w:ind w:left="720"/>
      </w:pPr>
      <w:r>
        <w:rPr>
          <w:lang w:val="pt_PT" w:bidi="pt_PT"/>
        </w:rPr>
      </w:r>
      <w:r>
        <w:rPr>
          <w:lang w:val="pt_PT" w:bidi="pt_PT"/>
        </w:rPr>
        <w:t>Jaquim, filho de Simeão</w:t>
      </w:r>
    </w:p>
    <w:p>
      <w:pPr>
        <w:pStyle w:val="ListBullet"/>
        <w:spacing w:line="240" w:lineRule="auto"/>
        <w:ind w:left="720"/>
      </w:pPr>
      <w:r>
        <w:rPr>
          <w:lang w:val="pt_PT" w:bidi="pt_PT"/>
        </w:rPr>
      </w:r>
      <w:r>
        <w:rPr>
          <w:lang w:val="pt_PT" w:bidi="pt_PT"/>
        </w:rPr>
        <w:t>Zoar, filho de Simeão</w:t>
      </w:r>
    </w:p>
    <w:p>
      <w:pPr>
        <w:pStyle w:val="ListBullet"/>
        <w:spacing w:line="240" w:lineRule="auto"/>
        <w:ind w:left="720"/>
      </w:pPr>
      <w:r>
        <w:rPr>
          <w:lang w:val="pt_PT" w:bidi="pt_PT"/>
        </w:rPr>
      </w:r>
      <w:r>
        <w:rPr>
          <w:lang w:val="pt_PT" w:bidi="pt_PT"/>
        </w:rPr>
        <w:t>Saul, filho de Simeão</w:t>
      </w:r>
    </w:p>
    <w:p>
      <w:pPr>
        <w:pStyle w:val="ListBullet"/>
        <w:spacing w:line="240" w:lineRule="auto"/>
        <w:ind w:left="720"/>
      </w:pPr>
      <w:r>
        <w:rPr>
          <w:lang w:val="pt_PT" w:bidi="pt_PT"/>
        </w:rPr>
      </w:r>
      <w:r>
        <w:rPr>
          <w:lang w:val="pt_PT" w:bidi="pt_PT"/>
        </w:rPr>
        <w:t>Mulher cananeia, mãe de Saul, filho de Simeão</w:t>
      </w:r>
    </w:p>
    <w:p>
      <w:pPr>
        <w:pStyle w:val="ListBullet"/>
        <w:spacing w:line="240" w:lineRule="auto"/>
        <w:ind w:left="720"/>
      </w:pPr>
      <w:r>
        <w:rPr>
          <w:lang w:val="pt_PT" w:bidi="pt_PT"/>
        </w:rPr>
      </w:r>
      <w:r>
        <w:rPr>
          <w:lang w:val="pt_PT" w:bidi="pt_PT"/>
        </w:rPr>
        <w:t>Levi, terceiro filho de Israel</w:t>
      </w:r>
    </w:p>
    <w:p>
      <w:pPr>
        <w:pStyle w:val="ListBullet"/>
        <w:spacing w:line="240" w:lineRule="auto"/>
        <w:ind w:left="720"/>
      </w:pPr>
      <w:r>
        <w:rPr>
          <w:lang w:val="pt_PT" w:bidi="pt_PT"/>
        </w:rPr>
      </w:r>
      <w:r>
        <w:rPr>
          <w:lang w:val="pt_PT" w:bidi="pt_PT"/>
        </w:rPr>
        <w:t>Gérson, filho de Levi</w:t>
      </w:r>
    </w:p>
    <w:p>
      <w:pPr>
        <w:pStyle w:val="ListBullet"/>
        <w:spacing w:line="240" w:lineRule="auto"/>
        <w:ind w:left="720"/>
      </w:pPr>
      <w:r>
        <w:rPr>
          <w:lang w:val="pt_PT" w:bidi="pt_PT"/>
        </w:rPr>
      </w:r>
      <w:r>
        <w:rPr>
          <w:lang w:val="pt_PT" w:bidi="pt_PT"/>
        </w:rPr>
        <w:t>Coate, filho de Levi</w:t>
      </w:r>
    </w:p>
    <w:p>
      <w:pPr>
        <w:pStyle w:val="ListBullet"/>
        <w:spacing w:line="240" w:lineRule="auto"/>
        <w:ind w:left="720"/>
      </w:pPr>
      <w:r>
        <w:rPr>
          <w:lang w:val="pt_PT" w:bidi="pt_PT"/>
        </w:rPr>
      </w:r>
      <w:r>
        <w:rPr>
          <w:lang w:val="pt_PT" w:bidi="pt_PT"/>
        </w:rPr>
        <w:t>Merari, filho de Levi</w:t>
      </w:r>
    </w:p>
    <w:p>
      <w:pPr/>
      <w:r>
        <w:rPr>
          <w:lang w:val="pt_PT" w:bidi="pt_PT"/>
        </w:rPr>
      </w:r>
      <w:r>
        <w:rPr>
          <w:lang w:val="pt_PT" w:bidi="pt_PT"/>
        </w:rPr>
        <w:t>Essas são as pessoas que a passagem lista no segundo grupo:</w:t>
      </w:r>
    </w:p>
    <w:p>
      <w:pPr>
        <w:pStyle w:val="ListBullet"/>
        <w:spacing w:line="240" w:lineRule="auto"/>
        <w:ind w:left="720"/>
      </w:pPr>
      <w:r>
        <w:rPr>
          <w:lang w:val="pt_PT" w:bidi="pt_PT"/>
        </w:rPr>
      </w:r>
      <w:r>
        <w:rPr>
          <w:lang w:val="pt_PT" w:bidi="pt_PT"/>
        </w:rPr>
        <w:t>Libni, filho de Gérson</w:t>
      </w:r>
    </w:p>
    <w:p>
      <w:pPr>
        <w:pStyle w:val="ListBullet"/>
        <w:spacing w:line="240" w:lineRule="auto"/>
        <w:ind w:left="720"/>
      </w:pPr>
      <w:r>
        <w:rPr>
          <w:lang w:val="pt_PT" w:bidi="pt_PT"/>
        </w:rPr>
      </w:r>
      <w:r>
        <w:rPr>
          <w:lang w:val="pt_PT" w:bidi="pt_PT"/>
        </w:rPr>
        <w:t>Simei, filho de Gérson</w:t>
      </w:r>
    </w:p>
    <w:p>
      <w:pPr>
        <w:pStyle w:val="ListBullet"/>
        <w:spacing w:line="240" w:lineRule="auto"/>
        <w:ind w:left="720"/>
      </w:pPr>
      <w:r>
        <w:rPr>
          <w:lang w:val="pt_PT" w:bidi="pt_PT"/>
        </w:rPr>
      </w:r>
      <w:r>
        <w:rPr>
          <w:lang w:val="pt_PT" w:bidi="pt_PT"/>
        </w:rPr>
        <w:t>Anrão, filho de Coate</w:t>
      </w:r>
    </w:p>
    <w:p>
      <w:pPr>
        <w:pStyle w:val="ListBullet"/>
        <w:spacing w:line="240" w:lineRule="auto"/>
        <w:ind w:left="720"/>
      </w:pPr>
      <w:r>
        <w:rPr>
          <w:lang w:val="pt_PT" w:bidi="pt_PT"/>
        </w:rPr>
      </w:r>
      <w:r>
        <w:rPr>
          <w:lang w:val="pt_PT" w:bidi="pt_PT"/>
        </w:rPr>
        <w:t>Isar, filho de Coate</w:t>
      </w:r>
    </w:p>
    <w:p>
      <w:pPr>
        <w:pStyle w:val="ListBullet"/>
        <w:spacing w:line="240" w:lineRule="auto"/>
        <w:ind w:left="720"/>
      </w:pPr>
      <w:r>
        <w:rPr>
          <w:lang w:val="pt_PT" w:bidi="pt_PT"/>
        </w:rPr>
      </w:r>
      <w:r>
        <w:rPr>
          <w:lang w:val="pt_PT" w:bidi="pt_PT"/>
        </w:rPr>
        <w:t>Hebrom, filho de Coate</w:t>
      </w:r>
    </w:p>
    <w:p>
      <w:pPr>
        <w:pStyle w:val="ListBullet"/>
        <w:spacing w:line="240" w:lineRule="auto"/>
        <w:ind w:left="720"/>
      </w:pPr>
      <w:r>
        <w:rPr>
          <w:lang w:val="pt_PT" w:bidi="pt_PT"/>
        </w:rPr>
      </w:r>
      <w:r>
        <w:rPr>
          <w:lang w:val="pt_PT" w:bidi="pt_PT"/>
        </w:rPr>
        <w:t>Uziel, filho de Coate</w:t>
      </w:r>
    </w:p>
    <w:p>
      <w:pPr>
        <w:pStyle w:val="ListBullet"/>
        <w:spacing w:line="240" w:lineRule="auto"/>
        <w:ind w:left="720"/>
      </w:pPr>
      <w:r>
        <w:rPr>
          <w:lang w:val="pt_PT" w:bidi="pt_PT"/>
        </w:rPr>
      </w:r>
      <w:r>
        <w:rPr>
          <w:lang w:val="pt_PT" w:bidi="pt_PT"/>
        </w:rPr>
        <w:t>Mali, filho de Merari</w:t>
      </w:r>
    </w:p>
    <w:p>
      <w:pPr>
        <w:pStyle w:val="ListBullet"/>
        <w:spacing w:line="240" w:lineRule="auto"/>
        <w:ind w:left="720"/>
      </w:pPr>
      <w:r>
        <w:rPr>
          <w:lang w:val="pt_PT" w:bidi="pt_PT"/>
        </w:rPr>
      </w:r>
      <w:r>
        <w:rPr>
          <w:lang w:val="pt_PT" w:bidi="pt_PT"/>
        </w:rPr>
        <w:t>Musi, filho de Merari</w:t>
      </w:r>
    </w:p>
    <w:p>
      <w:pPr/>
      <w:r>
        <w:rPr>
          <w:lang w:val="pt_PT" w:bidi="pt_PT"/>
        </w:rPr>
      </w:r>
      <w:r>
        <w:rPr>
          <w:lang w:val="pt_PT" w:bidi="pt_PT"/>
        </w:rPr>
        <w:t xml:space="preserve"> Essas são as pessoas que a passagem lista no terceiro grupo:</w:t>
      </w:r>
    </w:p>
    <w:p>
      <w:pPr>
        <w:pStyle w:val="ListBullet"/>
        <w:spacing w:line="240" w:lineRule="auto"/>
        <w:ind w:left="720"/>
      </w:pPr>
      <w:r>
        <w:rPr>
          <w:lang w:val="pt_PT" w:bidi="pt_PT"/>
        </w:rPr>
      </w:r>
      <w:r>
        <w:rPr>
          <w:lang w:val="pt_PT" w:bidi="pt_PT"/>
        </w:rPr>
        <w:t>Joquebede, a irmã de Coate e a esposa de Anrão</w:t>
      </w:r>
    </w:p>
    <w:p>
      <w:pPr>
        <w:pStyle w:val="ListBullet"/>
        <w:spacing w:line="240" w:lineRule="auto"/>
        <w:ind w:left="720"/>
      </w:pPr>
      <w:r>
        <w:rPr>
          <w:lang w:val="pt_PT" w:bidi="pt_PT"/>
        </w:rPr>
      </w:r>
      <w:r>
        <w:rPr>
          <w:lang w:val="pt_PT" w:bidi="pt_PT"/>
        </w:rPr>
        <w:t>Arão, o filho de Anrão e Joquebede</w:t>
      </w:r>
    </w:p>
    <w:p>
      <w:pPr>
        <w:pStyle w:val="ListBullet"/>
        <w:spacing w:line="240" w:lineRule="auto"/>
        <w:ind w:left="720"/>
      </w:pPr>
      <w:r>
        <w:rPr>
          <w:lang w:val="pt_PT" w:bidi="pt_PT"/>
        </w:rPr>
      </w:r>
      <w:r>
        <w:rPr>
          <w:lang w:val="pt_PT" w:bidi="pt_PT"/>
        </w:rPr>
        <w:t>Moisés, o filho de Anrão e Joquebede</w:t>
      </w:r>
    </w:p>
    <w:p>
      <w:pPr>
        <w:pStyle w:val="ListBullet"/>
        <w:spacing w:line="240" w:lineRule="auto"/>
        <w:ind w:left="720"/>
      </w:pPr>
      <w:r>
        <w:rPr>
          <w:lang w:val="pt_PT" w:bidi="pt_PT"/>
        </w:rPr>
      </w:r>
      <w:r>
        <w:rPr>
          <w:lang w:val="pt_PT" w:bidi="pt_PT"/>
        </w:rPr>
        <w:t>Corá, filho de Isar</w:t>
      </w:r>
    </w:p>
    <w:p>
      <w:pPr>
        <w:pStyle w:val="ListBullet"/>
        <w:spacing w:line="240" w:lineRule="auto"/>
        <w:ind w:left="720"/>
      </w:pPr>
      <w:r>
        <w:rPr>
          <w:lang w:val="pt_PT" w:bidi="pt_PT"/>
        </w:rPr>
      </w:r>
      <w:r>
        <w:rPr>
          <w:lang w:val="pt_PT" w:bidi="pt_PT"/>
        </w:rPr>
        <w:t>Nefegue, filho de Isar</w:t>
      </w:r>
    </w:p>
    <w:p>
      <w:pPr>
        <w:pStyle w:val="ListBullet"/>
        <w:spacing w:line="240" w:lineRule="auto"/>
        <w:ind w:left="720"/>
      </w:pPr>
      <w:r>
        <w:rPr>
          <w:lang w:val="pt_PT" w:bidi="pt_PT"/>
        </w:rPr>
      </w:r>
      <w:r>
        <w:rPr>
          <w:lang w:val="pt_PT" w:bidi="pt_PT"/>
        </w:rPr>
        <w:t>Zicri, filho de Isar</w:t>
      </w:r>
    </w:p>
    <w:p>
      <w:pPr>
        <w:pStyle w:val="ListBullet"/>
        <w:spacing w:line="240" w:lineRule="auto"/>
        <w:ind w:left="720"/>
      </w:pPr>
      <w:r>
        <w:rPr>
          <w:lang w:val="pt_PT" w:bidi="pt_PT"/>
        </w:rPr>
      </w:r>
      <w:r>
        <w:rPr>
          <w:lang w:val="pt_PT" w:bidi="pt_PT"/>
        </w:rPr>
        <w:t>Misael, filho de Uziel</w:t>
      </w:r>
    </w:p>
    <w:p>
      <w:pPr>
        <w:pStyle w:val="ListBullet"/>
        <w:spacing w:line="240" w:lineRule="auto"/>
        <w:ind w:left="720"/>
      </w:pPr>
      <w:r>
        <w:rPr>
          <w:lang w:val="pt_PT" w:bidi="pt_PT"/>
        </w:rPr>
      </w:r>
      <w:r>
        <w:rPr>
          <w:lang w:val="pt_PT" w:bidi="pt_PT"/>
        </w:rPr>
        <w:t>Elzafã, filho de Uziel</w:t>
      </w:r>
    </w:p>
    <w:p>
      <w:pPr>
        <w:pStyle w:val="ListBullet"/>
        <w:spacing w:line="240" w:lineRule="auto"/>
        <w:ind w:left="720"/>
      </w:pPr>
      <w:r>
        <w:rPr>
          <w:lang w:val="pt_PT" w:bidi="pt_PT"/>
        </w:rPr>
      </w:r>
      <w:r>
        <w:rPr>
          <w:lang w:val="pt_PT" w:bidi="pt_PT"/>
        </w:rPr>
        <w:t>Sitri, filho de Uziel</w:t>
      </w:r>
    </w:p>
    <w:p>
      <w:pPr>
        <w:pStyle w:val="ListBullet"/>
        <w:spacing w:line="240" w:lineRule="auto"/>
        <w:ind w:left="720"/>
      </w:pPr>
      <w:r>
        <w:rPr>
          <w:lang w:val="pt_PT" w:bidi="pt_PT"/>
        </w:rPr>
      </w:r>
      <w:r>
        <w:rPr>
          <w:lang w:val="pt_PT" w:bidi="pt_PT"/>
        </w:rPr>
        <w:t>Aminadabe</w:t>
      </w:r>
    </w:p>
    <w:p>
      <w:pPr>
        <w:pStyle w:val="ListBullet"/>
        <w:spacing w:line="240" w:lineRule="auto"/>
        <w:ind w:left="720"/>
      </w:pPr>
      <w:r>
        <w:rPr>
          <w:lang w:val="pt_PT" w:bidi="pt_PT"/>
        </w:rPr>
      </w:r>
      <w:r>
        <w:rPr>
          <w:lang w:val="pt_PT" w:bidi="pt_PT"/>
        </w:rPr>
        <w:t>Naassom, filho de Aminadabe</w:t>
      </w:r>
    </w:p>
    <w:p>
      <w:pPr>
        <w:pStyle w:val="ListBullet"/>
        <w:spacing w:line="240" w:lineRule="auto"/>
        <w:ind w:left="720"/>
      </w:pPr>
      <w:r>
        <w:rPr>
          <w:lang w:val="pt_PT" w:bidi="pt_PT"/>
        </w:rPr>
      </w:r>
      <w:r>
        <w:rPr>
          <w:lang w:val="pt_PT" w:bidi="pt_PT"/>
        </w:rPr>
        <w:t>Eliseba, a filha de Aminadabe e esposa de Arão</w:t>
      </w:r>
    </w:p>
    <w:p>
      <w:pPr>
        <w:pStyle w:val="ListBullet"/>
        <w:spacing w:line="240" w:lineRule="auto"/>
        <w:ind w:left="720"/>
      </w:pPr>
      <w:r>
        <w:rPr>
          <w:lang w:val="pt_PT" w:bidi="pt_PT"/>
        </w:rPr>
      </w:r>
      <w:r>
        <w:rPr>
          <w:lang w:val="pt_PT" w:bidi="pt_PT"/>
        </w:rPr>
        <w:t>Nadabe, filho de Arão e Eliseba</w:t>
      </w:r>
    </w:p>
    <w:p>
      <w:pPr>
        <w:pStyle w:val="ListBullet"/>
        <w:spacing w:line="240" w:lineRule="auto"/>
        <w:ind w:left="720"/>
      </w:pPr>
      <w:r>
        <w:rPr>
          <w:lang w:val="pt_PT" w:bidi="pt_PT"/>
        </w:rPr>
      </w:r>
      <w:r>
        <w:rPr>
          <w:lang w:val="pt_PT" w:bidi="pt_PT"/>
        </w:rPr>
        <w:t>Abiú, filho de Arão e Eliseba</w:t>
      </w:r>
    </w:p>
    <w:p>
      <w:pPr>
        <w:pStyle w:val="ListBullet"/>
        <w:spacing w:line="240" w:lineRule="auto"/>
        <w:ind w:left="720"/>
      </w:pPr>
      <w:r>
        <w:rPr>
          <w:lang w:val="pt_PT" w:bidi="pt_PT"/>
        </w:rPr>
      </w:r>
      <w:r>
        <w:rPr>
          <w:lang w:val="pt_PT" w:bidi="pt_PT"/>
        </w:rPr>
        <w:t>Eleazar, filho de Arão e Eliseba</w:t>
      </w:r>
    </w:p>
    <w:p>
      <w:pPr>
        <w:pStyle w:val="ListBullet"/>
        <w:spacing w:line="240" w:lineRule="auto"/>
        <w:ind w:left="720"/>
      </w:pPr>
      <w:r>
        <w:rPr>
          <w:lang w:val="pt_PT" w:bidi="pt_PT"/>
        </w:rPr>
      </w:r>
      <w:r>
        <w:rPr>
          <w:lang w:val="pt_PT" w:bidi="pt_PT"/>
        </w:rPr>
        <w:t>Itamar, filho de Arão e Eliseba</w:t>
      </w:r>
    </w:p>
    <w:p>
      <w:pPr>
        <w:pStyle w:val="ListBullet"/>
        <w:spacing w:line="240" w:lineRule="auto"/>
        <w:ind w:left="720"/>
      </w:pPr>
      <w:r>
        <w:rPr>
          <w:lang w:val="pt_PT" w:bidi="pt_PT"/>
        </w:rPr>
      </w:r>
      <w:r>
        <w:rPr>
          <w:lang w:val="pt_PT" w:bidi="pt_PT"/>
        </w:rPr>
        <w:t>Assir, filho de Corá</w:t>
      </w:r>
    </w:p>
    <w:p>
      <w:pPr>
        <w:pStyle w:val="ListBullet"/>
        <w:spacing w:line="240" w:lineRule="auto"/>
        <w:ind w:left="720"/>
      </w:pPr>
      <w:r>
        <w:rPr>
          <w:lang w:val="pt_PT" w:bidi="pt_PT"/>
        </w:rPr>
      </w:r>
      <w:r>
        <w:rPr>
          <w:lang w:val="pt_PT" w:bidi="pt_PT"/>
        </w:rPr>
        <w:t>Elcana, filho de Corá</w:t>
      </w:r>
    </w:p>
    <w:p>
      <w:pPr>
        <w:pStyle w:val="ListBullet"/>
        <w:spacing w:line="240" w:lineRule="auto"/>
        <w:ind w:left="720"/>
      </w:pPr>
      <w:r>
        <w:rPr>
          <w:lang w:val="pt_PT" w:bidi="pt_PT"/>
        </w:rPr>
      </w:r>
      <w:r>
        <w:rPr>
          <w:lang w:val="pt_PT" w:bidi="pt_PT"/>
        </w:rPr>
        <w:t>Abiasafe, filho de Corá</w:t>
      </w:r>
    </w:p>
    <w:p>
      <w:pPr>
        <w:pStyle w:val="ListBullet"/>
        <w:spacing w:line="240" w:lineRule="auto"/>
        <w:ind w:left="720"/>
      </w:pPr>
      <w:r>
        <w:rPr>
          <w:lang w:val="pt_PT" w:bidi="pt_PT"/>
        </w:rPr>
      </w:r>
      <w:r>
        <w:rPr>
          <w:lang w:val="pt_PT" w:bidi="pt_PT"/>
        </w:rPr>
        <w:t>Putiel, sogro de Eleazar</w:t>
      </w:r>
    </w:p>
    <w:p>
      <w:pPr>
        <w:pStyle w:val="ListBullet"/>
        <w:spacing w:line="240" w:lineRule="auto"/>
        <w:ind w:left="720"/>
      </w:pPr>
      <w:r>
        <w:rPr>
          <w:lang w:val="pt_PT" w:bidi="pt_PT"/>
        </w:rPr>
      </w:r>
      <w:r>
        <w:rPr>
          <w:lang w:val="pt_PT" w:bidi="pt_PT"/>
        </w:rPr>
        <w:t>Filha a Putiel</w:t>
      </w:r>
    </w:p>
    <w:p>
      <w:pPr>
        <w:pStyle w:val="ListBullet"/>
        <w:spacing w:line="240" w:lineRule="auto"/>
        <w:ind w:left="720"/>
      </w:pPr>
      <w:r>
        <w:rPr>
          <w:lang w:val="pt_PT" w:bidi="pt_PT"/>
        </w:rPr>
      </w:r>
      <w:r>
        <w:rPr>
          <w:lang w:val="pt_PT" w:bidi="pt_PT"/>
        </w:rPr>
        <w:t>Fineias, filho de Eleazar e a filha de Putiel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E faraó</w:t>
      </w:r>
    </w:p>
    <w:p>
      <w:pPr/>
      <w:r>
        <w:rPr>
          <w:lang w:val="pt_PT" w:bidi="pt_PT"/>
        </w:rPr>
      </w:r>
      <w:r>
        <w:rPr>
          <w:lang w:val="pt_PT" w:bidi="pt_PT"/>
        </w:rPr>
        <w:t>O grupo deve prestar atenção às partes do cenário da passagem:</w:t>
      </w:r>
    </w:p>
    <w:p>
      <w:pPr/>
      <w:r>
        <w:rPr>
          <w:lang w:val="pt_PT" w:bidi="pt_PT"/>
        </w:rPr>
      </w:r>
      <w:r>
        <w:rPr>
          <w:lang w:val="pt_PT" w:bidi="pt_PT"/>
        </w:rPr>
        <w:t>A lista de família interrompe uma narrativa importante no livro de Êxodo, no qual Arão e Moisés interpretaram um papel-chave. Essa passagem começa com uma referência à lista de chefes de “suas famílias”, ou as famílias de Moisés e Arão.</w:t>
      </w:r>
    </w:p>
    <w:p>
      <w:pPr/>
      <w:r>
        <w:rPr>
          <w:lang w:val="pt_PT" w:bidi="pt_PT"/>
        </w:rPr>
      </w:r>
      <w:r>
        <w:rPr>
          <w:lang w:val="pt_PT" w:bidi="pt_PT"/>
        </w:rPr>
        <w:t>A lista de família é uma ferramenta que o autor usa para ajudar o leitor a rastrear a linhagem de Arão e Moisés de volta para a família imediata de Jacó, ou Israel. Descobrimos em quais clãs familiares eles estão. Aprendemos quem são seus membros da família imediatos e quem são os descendentes de Arão.</w:t>
      </w:r>
    </w:p>
    <w:p>
      <w:pPr/>
      <w:r>
        <w:rPr>
          <w:lang w:val="pt_PT" w:bidi="pt_PT"/>
        </w:rPr>
      </w:r>
      <w:r>
        <w:rPr>
          <w:lang w:val="pt_PT" w:bidi="pt_PT"/>
        </w:rPr>
        <w:t>Aqui está algo que vocês podem fazer para ajudar a visualizar a posição de Arão e Moisés dentro da família estendida de Israel, ou Jacó. Vocês podem primeiro querer pensar sobre como vocês pronunciarão os nomes de todas as pessoas na história em seu idioma.</w:t>
      </w:r>
    </w:p>
    <w:p>
      <w:pPr/>
      <w:r>
        <w:rPr>
          <w:lang w:val="pt_PT" w:bidi="pt_PT"/>
        </w:rPr>
      </w:r>
      <w:r>
        <w:rPr>
          <w:lang w:val="pt_PT" w:bidi="pt_PT"/>
        </w:rPr>
        <w:t>Agora comecem a fazer uma árvore genealógica de todos os nomes na lista de família. Aqui está como. Primeiro coletem um saco de pedras, rochas, feijão ou outros objetos pequenos. Cada objeto representará um nome da lista. Certifiquem-se de que vocês tenham objetos suficientes do mesmo tipo para cada geração. Por exemplo, use o mesmo tipo de rochas para os três filhos de Israel, ou Jacó e seus filhos.</w:t>
      </w:r>
    </w:p>
    <w:p>
      <w:pPr/>
      <w:r>
        <w:rPr>
          <w:lang w:val="pt_PT" w:bidi="pt_PT"/>
        </w:rPr>
      </w:r>
      <w:r>
        <w:rPr>
          <w:lang w:val="pt_PT" w:bidi="pt_PT"/>
        </w:rPr>
        <w:t>Então colete uma sacola de muitos gravetos. Vocês usarão os gravetos para conectar as pedras ou objetos, que representam membros da família, uns com os outros.</w:t>
      </w:r>
    </w:p>
    <w:p>
      <w:pPr/>
      <w:r>
        <w:rPr>
          <w:lang w:val="pt_PT" w:bidi="pt_PT"/>
        </w:rPr>
      </w:r>
      <w:r>
        <w:rPr>
          <w:lang w:val="pt_PT" w:bidi="pt_PT"/>
        </w:rPr>
        <w:t>Agora comecem a árvore genealógica colocando uma grande pedra para representar Israel, ou Jacó. Agora coloque três pedras, que se parecem sob a pedra de Israel. Eles representarão seus três filhos dessa lista de família. Agora junte a cada pedra de filho à pedra maior de Israel com gravetos.</w:t>
      </w:r>
    </w:p>
    <w:p>
      <w:pPr/>
      <w:r>
        <w:rPr>
          <w:lang w:val="pt_PT" w:bidi="pt_PT"/>
        </w:rPr>
      </w:r>
      <w:r>
        <w:rPr>
          <w:lang w:val="pt_PT" w:bidi="pt_PT"/>
        </w:rPr>
        <w:t>Lembrem-se de que vocês estão ilustrando apenas a lista de família dessa passagem. Por causa disso, vocês não terão pedras para os nove filhos restantes de Israel, pois eles não estão nessa lista.</w:t>
      </w:r>
    </w:p>
    <w:p>
      <w:pPr/>
      <w:r>
        <w:rPr>
          <w:lang w:val="pt_PT" w:bidi="pt_PT"/>
        </w:rPr>
      </w:r>
      <w:r>
        <w:rPr>
          <w:lang w:val="pt_PT" w:bidi="pt_PT"/>
        </w:rPr>
        <w:t>Agora coloque outra fileira de pedras ou objetos de aparência diferente abaixo das pedras que representam os filhos de Levi. Esses serão os netos de Israel. Enquanto vocês colocam as pedras ou objetos, diga o nome da pessoa que ela está representando. Sempre que houver uma mãe mencionada, você pode colocar uma pedra extra. A pedra mãe pode estar ao lado da pedra do filho. Ou pode ser ao lado do marido, o que você preferir. Agora conecte cada pedra de filho e sua pedra de pai com um graveto. A árvore genealógica está crescendo!</w:t>
      </w:r>
    </w:p>
    <w:p>
      <w:pPr/>
      <w:r>
        <w:rPr>
          <w:lang w:val="pt_PT" w:bidi="pt_PT"/>
        </w:rPr>
      </w:r>
      <w:r>
        <w:rPr>
          <w:lang w:val="pt_PT" w:bidi="pt_PT"/>
        </w:rPr>
        <w:t>Continuem da mesma maneira adicionando as pedras ou objetos para os outros grupos à árvore genealógica. Vocês podem escolher duas pedras maiores para Arão e Moisés. Tenham uma boa vista de onde Arão e Moisés estão na árvore genealógica. Revezem-se dizendo fatos diferentes que vocês aprenderam com essa passagem sobre seus membros da família imediatos. Vocês podem dizer os nomes do pai, avô e bisavô de Arão e Moisés? Quais são os nomes dos descendentes de Arão?</w:t>
      </w:r>
    </w:p>
    <w:p>
      <w:pPr/>
      <w:r>
        <w:rPr>
          <w:lang w:val="pt_PT" w:bidi="pt_PT"/>
        </w:rPr>
      </w:r>
      <w:r>
        <w:rPr>
          <w:lang w:val="pt_PT" w:bidi="pt_PT"/>
        </w:rPr>
        <w:t>Pare aqui e discutam a seguinte pergunta em grupo: Qual é a maneira mais natural de dar uma lista de nomes de família em seu idioma? Pause este áudio aqui.</w:t>
      </w:r>
    </w:p>
    <w:p>
      <w:pPr/>
      <w:r>
        <w:rPr>
          <w:lang w:val="pt_PT" w:bidi="pt_PT"/>
        </w:rPr>
      </w:r>
      <w:r>
        <w:rPr>
          <w:lang w:val="pt_PT" w:bidi="pt_PT"/>
        </w:rPr>
        <w:t>A passagem nos diz que cada filho na lista de família se tornou um chefe de seu clã ancestral. Cada clã então carregaria o nome do filho. Por exemplo, o filho de Rúben, Hezrom, seria o chefe de seu clã de família e as pessoas chamavam seus descendentes de “os hezronitas”. Vocês podem pensar como vocês criarão os nomes de clãs em seu idioma?</w:t>
      </w:r>
    </w:p>
    <w:p>
      <w:pPr/>
      <w:r>
        <w:rPr>
          <w:lang w:val="pt_PT" w:bidi="pt_PT"/>
        </w:rPr>
      </w:r>
      <w:r>
        <w:rPr>
          <w:lang w:val="pt_PT" w:bidi="pt_PT"/>
        </w:rPr>
        <w:t>Pare aqui e discuta essa pergunta em grupo: Em seu grupo de pessoas, como vocês descrevem as pessoas que vêm de partes diferentes, ou clãs de sua família? Se vocês criarem um nome ou um apelido para clãs diferentes, de onde o nome vem? Pause o áudio aqui.</w:t>
      </w:r>
    </w:p>
    <w:p>
      <w:pPr/>
      <w:r>
        <w:rPr>
          <w:lang w:val="pt_PT" w:bidi="pt_PT"/>
        </w:rPr>
      </w:r>
      <w:r>
        <w:rPr>
          <w:lang w:val="pt_PT" w:bidi="pt_PT"/>
        </w:rPr>
        <w:t>Aqui está outra coisa que você pode fazer para lembrar da história. Escolha um clã de família da lista de família. Por exemplo, o clã de Arão incluirá Arão, seus quatro filhos e seu neto Fineias. Alinhe 6 pessoas. Cada um deles é um personagem do clã aaronita. Cada um deles memorizará o nome de seu próprio personagem. Todos dizem o nome de seu personagem, um depois do outro, na ordem correta e como eles estão relacionados a Arão. Façam isso algumas vezes. Em seguida, as pessoas também podem se lembrar do nome do irmão de seu personagem? Vocês podem escolher um clã maior, por exemplo, os coatitas, e envolver mais pessoas na atividade.</w:t>
      </w:r>
    </w:p>
    <w:p>
      <w:pPr/>
      <w:r>
        <w:rPr>
          <w:lang w:val="pt_PT" w:bidi="pt_PT"/>
        </w:rPr>
      </w:r>
      <w:r>
        <w:rPr>
          <w:lang w:val="pt_PT" w:bidi="pt_PT"/>
        </w:rPr>
        <w:t>Agora se revezem explicando uns aos outros como a Arão e Moisés da lista da família se encaixam na história de Êxodo. A passagem faz isso dizendo que Arão e Moisés, que foram mencionados na lista de família, são aqueles que Yahweh ordenou que trouxessem as pessoas de Israel para fora da terra do Egito.</w:t>
      </w:r>
    </w:p>
    <w:p>
      <w:pPr/>
      <w:r>
        <w:rPr>
          <w:lang w:val="pt_PT" w:bidi="pt_PT"/>
        </w:rPr>
      </w:r>
      <w:r>
        <w:rPr>
          <w:lang w:val="pt_PT" w:bidi="pt_PT"/>
        </w:rPr>
        <w:t>A passagem continua, enfatizando novamente que Moisés e Arão da lista da família eram os homens que falaram com o faraó, o rei do Egito e disse a ele que ele deveria deixá-los trazer as pessoas de Israel para fora do Egito.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6.14–27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r>
        <w:rPr>
          <w:lang w:val="pt_PT" w:bidi="pt_PT"/>
        </w:rPr>
      </w:r>
      <w:r>
        <w:rPr>
          <w:lang w:val="pt_PT" w:bidi="pt_PT"/>
        </w:rPr>
        <w:t>Todos os nomes mencionados nos três grupos na lista de família</w:t>
      </w:r>
    </w:p>
    <w:p>
      <w:pPr/>
      <w:r>
        <w:rPr>
          <w:lang w:val="pt_PT" w:bidi="pt_PT"/>
        </w:rPr>
      </w:r>
      <w:r>
        <w:rPr>
          <w:lang w:val="pt_PT" w:bidi="pt_PT"/>
        </w:rPr>
        <w:t>Essas são as pessoas que a passagem lista no primeiro grupo:</w:t>
      </w:r>
    </w:p>
    <w:p>
      <w:pPr>
        <w:pStyle w:val="ListBullet"/>
        <w:spacing w:line="240" w:lineRule="auto"/>
        <w:ind w:left="720"/>
      </w:pPr>
      <w:r>
        <w:rPr>
          <w:lang w:val="pt_PT" w:bidi="pt_PT"/>
        </w:rPr>
      </w:r>
      <w:r>
        <w:rPr>
          <w:lang w:val="pt_PT" w:bidi="pt_PT"/>
        </w:rPr>
        <w:t>Israel, ou Jacó</w:t>
      </w:r>
    </w:p>
    <w:p>
      <w:pPr>
        <w:pStyle w:val="ListBullet"/>
        <w:spacing w:line="240" w:lineRule="auto"/>
        <w:ind w:left="720"/>
      </w:pPr>
      <w:r>
        <w:rPr>
          <w:lang w:val="pt_PT" w:bidi="pt_PT"/>
        </w:rPr>
      </w:r>
      <w:r>
        <w:rPr>
          <w:lang w:val="pt_PT" w:bidi="pt_PT"/>
        </w:rPr>
        <w:t>Rúben, filho primogênito de Israel</w:t>
      </w:r>
    </w:p>
    <w:p>
      <w:pPr>
        <w:pStyle w:val="ListBullet"/>
        <w:spacing w:line="240" w:lineRule="auto"/>
        <w:ind w:left="720"/>
      </w:pPr>
      <w:r>
        <w:rPr>
          <w:lang w:val="pt_PT" w:bidi="pt_PT"/>
        </w:rPr>
      </w:r>
      <w:r>
        <w:rPr>
          <w:lang w:val="pt_PT" w:bidi="pt_PT"/>
        </w:rPr>
        <w:t>Enoque, filho de Rúben</w:t>
      </w:r>
    </w:p>
    <w:p>
      <w:pPr>
        <w:pStyle w:val="ListBullet"/>
        <w:spacing w:line="240" w:lineRule="auto"/>
        <w:ind w:left="720"/>
      </w:pPr>
      <w:r>
        <w:rPr>
          <w:lang w:val="pt_PT" w:bidi="pt_PT"/>
        </w:rPr>
      </w:r>
      <w:r>
        <w:rPr>
          <w:lang w:val="pt_PT" w:bidi="pt_PT"/>
        </w:rPr>
        <w:t>Palu, filho de Rúben</w:t>
      </w:r>
    </w:p>
    <w:p>
      <w:pPr>
        <w:pStyle w:val="ListBullet"/>
        <w:spacing w:line="240" w:lineRule="auto"/>
        <w:ind w:left="720"/>
      </w:pPr>
      <w:r>
        <w:rPr>
          <w:lang w:val="pt_PT" w:bidi="pt_PT"/>
        </w:rPr>
      </w:r>
      <w:r>
        <w:rPr>
          <w:lang w:val="pt_PT" w:bidi="pt_PT"/>
        </w:rPr>
        <w:t>Hezrom, filho de Rúben</w:t>
      </w:r>
    </w:p>
    <w:p>
      <w:pPr>
        <w:pStyle w:val="ListBullet"/>
        <w:spacing w:line="240" w:lineRule="auto"/>
        <w:ind w:left="720"/>
      </w:pPr>
      <w:r>
        <w:rPr>
          <w:lang w:val="pt_PT" w:bidi="pt_PT"/>
        </w:rPr>
      </w:r>
      <w:r>
        <w:rPr>
          <w:lang w:val="pt_PT" w:bidi="pt_PT"/>
        </w:rPr>
        <w:t>Carmi, filho de Rúben</w:t>
      </w:r>
    </w:p>
    <w:p>
      <w:pPr>
        <w:pStyle w:val="ListBullet"/>
        <w:spacing w:line="240" w:lineRule="auto"/>
        <w:ind w:left="720"/>
      </w:pPr>
      <w:r>
        <w:rPr>
          <w:lang w:val="pt_PT" w:bidi="pt_PT"/>
        </w:rPr>
      </w:r>
      <w:r>
        <w:rPr>
          <w:lang w:val="pt_PT" w:bidi="pt_PT"/>
        </w:rPr>
        <w:t>Simeão, segundo filho de Israel</w:t>
      </w:r>
    </w:p>
    <w:p>
      <w:pPr>
        <w:pStyle w:val="ListBullet"/>
        <w:spacing w:line="240" w:lineRule="auto"/>
        <w:ind w:left="720"/>
      </w:pPr>
      <w:r>
        <w:rPr>
          <w:lang w:val="pt_PT" w:bidi="pt_PT"/>
        </w:rPr>
      </w:r>
      <w:r>
        <w:rPr>
          <w:lang w:val="pt_PT" w:bidi="pt_PT"/>
        </w:rPr>
        <w:t>Jemuel, filho de Simeão</w:t>
      </w:r>
    </w:p>
    <w:p>
      <w:pPr>
        <w:pStyle w:val="ListBullet"/>
        <w:spacing w:line="240" w:lineRule="auto"/>
        <w:ind w:left="720"/>
      </w:pPr>
      <w:r>
        <w:rPr>
          <w:lang w:val="pt_PT" w:bidi="pt_PT"/>
        </w:rPr>
      </w:r>
      <w:r>
        <w:rPr>
          <w:lang w:val="pt_PT" w:bidi="pt_PT"/>
        </w:rPr>
        <w:t>Jamim, filho de Simeão</w:t>
      </w:r>
    </w:p>
    <w:p>
      <w:pPr>
        <w:pStyle w:val="ListBullet"/>
        <w:spacing w:line="240" w:lineRule="auto"/>
        <w:ind w:left="720"/>
      </w:pPr>
      <w:r>
        <w:rPr>
          <w:lang w:val="pt_PT" w:bidi="pt_PT"/>
        </w:rPr>
      </w:r>
      <w:r>
        <w:rPr>
          <w:lang w:val="pt_PT" w:bidi="pt_PT"/>
        </w:rPr>
        <w:t>Oade, filho de Simeão</w:t>
      </w:r>
    </w:p>
    <w:p>
      <w:pPr>
        <w:pStyle w:val="ListBullet"/>
        <w:spacing w:line="240" w:lineRule="auto"/>
        <w:ind w:left="720"/>
      </w:pPr>
      <w:r>
        <w:rPr>
          <w:lang w:val="pt_PT" w:bidi="pt_PT"/>
        </w:rPr>
      </w:r>
      <w:r>
        <w:rPr>
          <w:lang w:val="pt_PT" w:bidi="pt_PT"/>
        </w:rPr>
        <w:t>Jaquim, filho de Simeão</w:t>
      </w:r>
    </w:p>
    <w:p>
      <w:pPr>
        <w:pStyle w:val="ListBullet"/>
        <w:spacing w:line="240" w:lineRule="auto"/>
        <w:ind w:left="720"/>
      </w:pPr>
      <w:r>
        <w:rPr>
          <w:lang w:val="pt_PT" w:bidi="pt_PT"/>
        </w:rPr>
      </w:r>
      <w:r>
        <w:rPr>
          <w:lang w:val="pt_PT" w:bidi="pt_PT"/>
        </w:rPr>
        <w:t>Zoar, filho de Simeão</w:t>
      </w:r>
    </w:p>
    <w:p>
      <w:pPr>
        <w:pStyle w:val="ListBullet"/>
        <w:spacing w:line="240" w:lineRule="auto"/>
        <w:ind w:left="720"/>
      </w:pPr>
      <w:r>
        <w:rPr>
          <w:lang w:val="pt_PT" w:bidi="pt_PT"/>
        </w:rPr>
      </w:r>
      <w:r>
        <w:rPr>
          <w:lang w:val="pt_PT" w:bidi="pt_PT"/>
        </w:rPr>
        <w:t>Saul, filho de Simeão</w:t>
      </w:r>
    </w:p>
    <w:p>
      <w:pPr>
        <w:pStyle w:val="ListBullet"/>
        <w:spacing w:line="240" w:lineRule="auto"/>
        <w:ind w:left="720"/>
      </w:pPr>
      <w:r>
        <w:rPr>
          <w:lang w:val="pt_PT" w:bidi="pt_PT"/>
        </w:rPr>
      </w:r>
      <w:r>
        <w:rPr>
          <w:lang w:val="pt_PT" w:bidi="pt_PT"/>
        </w:rPr>
        <w:t>Mulher cananeia, mãe de Saul, filho de Simeão</w:t>
      </w:r>
    </w:p>
    <w:p>
      <w:pPr>
        <w:pStyle w:val="ListBullet"/>
        <w:spacing w:line="240" w:lineRule="auto"/>
        <w:ind w:left="720"/>
      </w:pPr>
      <w:r>
        <w:rPr>
          <w:lang w:val="pt_PT" w:bidi="pt_PT"/>
        </w:rPr>
      </w:r>
      <w:r>
        <w:rPr>
          <w:lang w:val="pt_PT" w:bidi="pt_PT"/>
        </w:rPr>
        <w:t>Levi, terceiro filho de Israel</w:t>
      </w:r>
    </w:p>
    <w:p>
      <w:pPr>
        <w:pStyle w:val="ListBullet"/>
        <w:spacing w:line="240" w:lineRule="auto"/>
        <w:ind w:left="720"/>
      </w:pPr>
      <w:r>
        <w:rPr>
          <w:lang w:val="pt_PT" w:bidi="pt_PT"/>
        </w:rPr>
      </w:r>
      <w:r>
        <w:rPr>
          <w:lang w:val="pt_PT" w:bidi="pt_PT"/>
        </w:rPr>
        <w:t>Gérson, filho de Levi</w:t>
      </w:r>
    </w:p>
    <w:p>
      <w:pPr>
        <w:pStyle w:val="ListBullet"/>
        <w:spacing w:line="240" w:lineRule="auto"/>
        <w:ind w:left="720"/>
      </w:pPr>
      <w:r>
        <w:rPr>
          <w:lang w:val="pt_PT" w:bidi="pt_PT"/>
        </w:rPr>
      </w:r>
      <w:r>
        <w:rPr>
          <w:lang w:val="pt_PT" w:bidi="pt_PT"/>
        </w:rPr>
        <w:t>Coate, filho de Levi</w:t>
      </w:r>
    </w:p>
    <w:p>
      <w:pPr>
        <w:pStyle w:val="ListBullet"/>
        <w:spacing w:line="240" w:lineRule="auto"/>
        <w:ind w:left="720"/>
      </w:pPr>
      <w:r>
        <w:rPr>
          <w:lang w:val="pt_PT" w:bidi="pt_PT"/>
        </w:rPr>
      </w:r>
      <w:r>
        <w:rPr>
          <w:lang w:val="pt_PT" w:bidi="pt_PT"/>
        </w:rPr>
        <w:t>Merari, filho de Levi</w:t>
      </w:r>
    </w:p>
    <w:p>
      <w:pPr/>
      <w:r>
        <w:rPr>
          <w:lang w:val="pt_PT" w:bidi="pt_PT"/>
        </w:rPr>
      </w:r>
      <w:r>
        <w:rPr>
          <w:lang w:val="pt_PT" w:bidi="pt_PT"/>
        </w:rPr>
        <w:t>Essas são as pessoas que a passagem lista no segundo grupo:</w:t>
      </w:r>
    </w:p>
    <w:p>
      <w:pPr>
        <w:pStyle w:val="ListBullet"/>
        <w:spacing w:line="240" w:lineRule="auto"/>
        <w:ind w:left="720"/>
      </w:pPr>
      <w:r>
        <w:rPr>
          <w:lang w:val="pt_PT" w:bidi="pt_PT"/>
        </w:rPr>
      </w:r>
      <w:r>
        <w:rPr>
          <w:lang w:val="pt_PT" w:bidi="pt_PT"/>
        </w:rPr>
        <w:t>Libni, filho de Gérson</w:t>
      </w:r>
    </w:p>
    <w:p>
      <w:pPr>
        <w:pStyle w:val="ListBullet"/>
        <w:spacing w:line="240" w:lineRule="auto"/>
        <w:ind w:left="720"/>
      </w:pPr>
      <w:r>
        <w:rPr>
          <w:lang w:val="pt_PT" w:bidi="pt_PT"/>
        </w:rPr>
      </w:r>
      <w:r>
        <w:rPr>
          <w:lang w:val="pt_PT" w:bidi="pt_PT"/>
        </w:rPr>
        <w:t>Simei, filho de Gérson</w:t>
      </w:r>
    </w:p>
    <w:p>
      <w:pPr>
        <w:pStyle w:val="ListBullet"/>
        <w:spacing w:line="240" w:lineRule="auto"/>
        <w:ind w:left="720"/>
      </w:pPr>
      <w:r>
        <w:rPr>
          <w:lang w:val="pt_PT" w:bidi="pt_PT"/>
        </w:rPr>
      </w:r>
      <w:r>
        <w:rPr>
          <w:lang w:val="pt_PT" w:bidi="pt_PT"/>
        </w:rPr>
        <w:t>Anrão, filho de Coate</w:t>
      </w:r>
    </w:p>
    <w:p>
      <w:pPr>
        <w:pStyle w:val="ListBullet"/>
        <w:spacing w:line="240" w:lineRule="auto"/>
        <w:ind w:left="720"/>
      </w:pPr>
      <w:r>
        <w:rPr>
          <w:lang w:val="pt_PT" w:bidi="pt_PT"/>
        </w:rPr>
      </w:r>
      <w:r>
        <w:rPr>
          <w:lang w:val="pt_PT" w:bidi="pt_PT"/>
        </w:rPr>
        <w:t>Isar, filho de Coate</w:t>
      </w:r>
    </w:p>
    <w:p>
      <w:pPr>
        <w:pStyle w:val="ListBullet"/>
        <w:spacing w:line="240" w:lineRule="auto"/>
        <w:ind w:left="720"/>
      </w:pPr>
      <w:r>
        <w:rPr>
          <w:lang w:val="pt_PT" w:bidi="pt_PT"/>
        </w:rPr>
      </w:r>
      <w:r>
        <w:rPr>
          <w:lang w:val="pt_PT" w:bidi="pt_PT"/>
        </w:rPr>
        <w:t>Hebrom, filho de Coate</w:t>
      </w:r>
    </w:p>
    <w:p>
      <w:pPr>
        <w:pStyle w:val="ListBullet"/>
        <w:spacing w:line="240" w:lineRule="auto"/>
        <w:ind w:left="720"/>
      </w:pPr>
      <w:r>
        <w:rPr>
          <w:lang w:val="pt_PT" w:bidi="pt_PT"/>
        </w:rPr>
      </w:r>
      <w:r>
        <w:rPr>
          <w:lang w:val="pt_PT" w:bidi="pt_PT"/>
        </w:rPr>
        <w:t>Uziel, filho de Coate</w:t>
      </w:r>
    </w:p>
    <w:p>
      <w:pPr>
        <w:pStyle w:val="ListBullet"/>
        <w:spacing w:line="240" w:lineRule="auto"/>
        <w:ind w:left="720"/>
      </w:pPr>
      <w:r>
        <w:rPr>
          <w:lang w:val="pt_PT" w:bidi="pt_PT"/>
        </w:rPr>
      </w:r>
      <w:r>
        <w:rPr>
          <w:lang w:val="pt_PT" w:bidi="pt_PT"/>
        </w:rPr>
        <w:t>Mali, filho de Merari</w:t>
      </w:r>
    </w:p>
    <w:p>
      <w:pPr>
        <w:pStyle w:val="ListBullet"/>
        <w:spacing w:line="240" w:lineRule="auto"/>
        <w:ind w:left="720"/>
      </w:pPr>
      <w:r>
        <w:rPr>
          <w:lang w:val="pt_PT" w:bidi="pt_PT"/>
        </w:rPr>
      </w:r>
      <w:r>
        <w:rPr>
          <w:lang w:val="pt_PT" w:bidi="pt_PT"/>
        </w:rPr>
        <w:t>Musi, filho de Merari</w:t>
      </w:r>
    </w:p>
    <w:p>
      <w:pPr/>
      <w:r>
        <w:rPr>
          <w:lang w:val="pt_PT" w:bidi="pt_PT"/>
        </w:rPr>
      </w:r>
      <w:r>
        <w:rPr>
          <w:lang w:val="pt_PT" w:bidi="pt_PT"/>
        </w:rPr>
        <w:t xml:space="preserve"> Essas são as pessoas que a passagem lista no terceiro grupo:</w:t>
      </w:r>
    </w:p>
    <w:p>
      <w:pPr>
        <w:pStyle w:val="ListBullet"/>
        <w:spacing w:line="240" w:lineRule="auto"/>
        <w:ind w:left="720"/>
      </w:pPr>
      <w:r>
        <w:rPr>
          <w:lang w:val="pt_PT" w:bidi="pt_PT"/>
        </w:rPr>
      </w:r>
      <w:r>
        <w:rPr>
          <w:lang w:val="pt_PT" w:bidi="pt_PT"/>
        </w:rPr>
        <w:t>Joquebede, a irmã de Coate e a esposa de Anrão</w:t>
      </w:r>
    </w:p>
    <w:p>
      <w:pPr>
        <w:pStyle w:val="ListBullet"/>
        <w:spacing w:line="240" w:lineRule="auto"/>
        <w:ind w:left="720"/>
      </w:pPr>
      <w:r>
        <w:rPr>
          <w:lang w:val="pt_PT" w:bidi="pt_PT"/>
        </w:rPr>
      </w:r>
      <w:r>
        <w:rPr>
          <w:lang w:val="pt_PT" w:bidi="pt_PT"/>
        </w:rPr>
        <w:t>Arão, o filho de Anrão e Joquebede</w:t>
      </w:r>
    </w:p>
    <w:p>
      <w:pPr>
        <w:pStyle w:val="ListBullet"/>
        <w:spacing w:line="240" w:lineRule="auto"/>
        <w:ind w:left="720"/>
      </w:pPr>
      <w:r>
        <w:rPr>
          <w:lang w:val="pt_PT" w:bidi="pt_PT"/>
        </w:rPr>
      </w:r>
      <w:r>
        <w:rPr>
          <w:lang w:val="pt_PT" w:bidi="pt_PT"/>
        </w:rPr>
        <w:t>Moisés, o filho de Anrão e Joquebede</w:t>
      </w:r>
    </w:p>
    <w:p>
      <w:pPr>
        <w:pStyle w:val="ListBullet"/>
        <w:spacing w:line="240" w:lineRule="auto"/>
        <w:ind w:left="720"/>
      </w:pPr>
      <w:r>
        <w:rPr>
          <w:lang w:val="pt_PT" w:bidi="pt_PT"/>
        </w:rPr>
      </w:r>
      <w:r>
        <w:rPr>
          <w:lang w:val="pt_PT" w:bidi="pt_PT"/>
        </w:rPr>
        <w:t>Corá, filho de Isar</w:t>
      </w:r>
    </w:p>
    <w:p>
      <w:pPr>
        <w:pStyle w:val="ListBullet"/>
        <w:spacing w:line="240" w:lineRule="auto"/>
        <w:ind w:left="720"/>
      </w:pPr>
      <w:r>
        <w:rPr>
          <w:lang w:val="pt_PT" w:bidi="pt_PT"/>
        </w:rPr>
      </w:r>
      <w:r>
        <w:rPr>
          <w:lang w:val="pt_PT" w:bidi="pt_PT"/>
        </w:rPr>
        <w:t>Nefegue, filho de Isar</w:t>
      </w:r>
    </w:p>
    <w:p>
      <w:pPr>
        <w:pStyle w:val="ListBullet"/>
        <w:spacing w:line="240" w:lineRule="auto"/>
        <w:ind w:left="720"/>
      </w:pPr>
      <w:r>
        <w:rPr>
          <w:lang w:val="pt_PT" w:bidi="pt_PT"/>
        </w:rPr>
      </w:r>
      <w:r>
        <w:rPr>
          <w:lang w:val="pt_PT" w:bidi="pt_PT"/>
        </w:rPr>
        <w:t>Zicri, filho de Isar</w:t>
      </w:r>
    </w:p>
    <w:p>
      <w:pPr>
        <w:pStyle w:val="ListBullet"/>
        <w:spacing w:line="240" w:lineRule="auto"/>
        <w:ind w:left="720"/>
      </w:pPr>
      <w:r>
        <w:rPr>
          <w:lang w:val="pt_PT" w:bidi="pt_PT"/>
        </w:rPr>
      </w:r>
      <w:r>
        <w:rPr>
          <w:lang w:val="pt_PT" w:bidi="pt_PT"/>
        </w:rPr>
        <w:t>Misael, filho de Uziel</w:t>
      </w:r>
    </w:p>
    <w:p>
      <w:pPr>
        <w:pStyle w:val="ListBullet"/>
        <w:spacing w:line="240" w:lineRule="auto"/>
        <w:ind w:left="720"/>
      </w:pPr>
      <w:r>
        <w:rPr>
          <w:lang w:val="pt_PT" w:bidi="pt_PT"/>
        </w:rPr>
      </w:r>
      <w:r>
        <w:rPr>
          <w:lang w:val="pt_PT" w:bidi="pt_PT"/>
        </w:rPr>
        <w:t>Elzafã, filho de Uziel</w:t>
      </w:r>
    </w:p>
    <w:p>
      <w:pPr>
        <w:pStyle w:val="ListBullet"/>
        <w:spacing w:line="240" w:lineRule="auto"/>
        <w:ind w:left="720"/>
      </w:pPr>
      <w:r>
        <w:rPr>
          <w:lang w:val="pt_PT" w:bidi="pt_PT"/>
        </w:rPr>
      </w:r>
      <w:r>
        <w:rPr>
          <w:lang w:val="pt_PT" w:bidi="pt_PT"/>
        </w:rPr>
        <w:t>Sitri, filho de Uziel</w:t>
      </w:r>
    </w:p>
    <w:p>
      <w:pPr>
        <w:pStyle w:val="ListBullet"/>
        <w:spacing w:line="240" w:lineRule="auto"/>
        <w:ind w:left="720"/>
      </w:pPr>
      <w:r>
        <w:rPr>
          <w:lang w:val="pt_PT" w:bidi="pt_PT"/>
        </w:rPr>
      </w:r>
      <w:r>
        <w:rPr>
          <w:lang w:val="pt_PT" w:bidi="pt_PT"/>
        </w:rPr>
        <w:t>Aminadabe</w:t>
      </w:r>
    </w:p>
    <w:p>
      <w:pPr>
        <w:pStyle w:val="ListBullet"/>
        <w:spacing w:line="240" w:lineRule="auto"/>
        <w:ind w:left="720"/>
      </w:pPr>
      <w:r>
        <w:rPr>
          <w:lang w:val="pt_PT" w:bidi="pt_PT"/>
        </w:rPr>
      </w:r>
      <w:r>
        <w:rPr>
          <w:lang w:val="pt_PT" w:bidi="pt_PT"/>
        </w:rPr>
        <w:t>Naassom, filho de Aminadabe</w:t>
      </w:r>
    </w:p>
    <w:p>
      <w:pPr>
        <w:pStyle w:val="ListBullet"/>
        <w:spacing w:line="240" w:lineRule="auto"/>
        <w:ind w:left="720"/>
      </w:pPr>
      <w:r>
        <w:rPr>
          <w:lang w:val="pt_PT" w:bidi="pt_PT"/>
        </w:rPr>
      </w:r>
      <w:r>
        <w:rPr>
          <w:lang w:val="pt_PT" w:bidi="pt_PT"/>
        </w:rPr>
        <w:t>Eliseba, a filha de Aminadabe e esposa de Arão</w:t>
      </w:r>
    </w:p>
    <w:p>
      <w:pPr>
        <w:pStyle w:val="ListBullet"/>
        <w:spacing w:line="240" w:lineRule="auto"/>
        <w:ind w:left="720"/>
      </w:pPr>
      <w:r>
        <w:rPr>
          <w:lang w:val="pt_PT" w:bidi="pt_PT"/>
        </w:rPr>
      </w:r>
      <w:r>
        <w:rPr>
          <w:lang w:val="pt_PT" w:bidi="pt_PT"/>
        </w:rPr>
        <w:t>Nadabe, filho de Arão e Eliseba</w:t>
      </w:r>
    </w:p>
    <w:p>
      <w:pPr>
        <w:pStyle w:val="ListBullet"/>
        <w:spacing w:line="240" w:lineRule="auto"/>
        <w:ind w:left="720"/>
      </w:pPr>
      <w:r>
        <w:rPr>
          <w:lang w:val="pt_PT" w:bidi="pt_PT"/>
        </w:rPr>
      </w:r>
      <w:r>
        <w:rPr>
          <w:lang w:val="pt_PT" w:bidi="pt_PT"/>
        </w:rPr>
        <w:t>Abiú, filho de Arão e Eliseba</w:t>
      </w:r>
    </w:p>
    <w:p>
      <w:pPr>
        <w:pStyle w:val="ListBullet"/>
        <w:spacing w:line="240" w:lineRule="auto"/>
        <w:ind w:left="720"/>
      </w:pPr>
      <w:r>
        <w:rPr>
          <w:lang w:val="pt_PT" w:bidi="pt_PT"/>
        </w:rPr>
      </w:r>
      <w:r>
        <w:rPr>
          <w:lang w:val="pt_PT" w:bidi="pt_PT"/>
        </w:rPr>
        <w:t>Eleazar, filho de Arão e Eliseba</w:t>
      </w:r>
    </w:p>
    <w:p>
      <w:pPr>
        <w:pStyle w:val="ListBullet"/>
        <w:spacing w:line="240" w:lineRule="auto"/>
        <w:ind w:left="720"/>
      </w:pPr>
      <w:r>
        <w:rPr>
          <w:lang w:val="pt_PT" w:bidi="pt_PT"/>
        </w:rPr>
      </w:r>
      <w:r>
        <w:rPr>
          <w:lang w:val="pt_PT" w:bidi="pt_PT"/>
        </w:rPr>
        <w:t>Itamar, filho de Arão e Eliseba</w:t>
      </w:r>
    </w:p>
    <w:p>
      <w:pPr>
        <w:pStyle w:val="ListBullet"/>
        <w:spacing w:line="240" w:lineRule="auto"/>
        <w:ind w:left="720"/>
      </w:pPr>
      <w:r>
        <w:rPr>
          <w:lang w:val="pt_PT" w:bidi="pt_PT"/>
        </w:rPr>
      </w:r>
      <w:r>
        <w:rPr>
          <w:lang w:val="pt_PT" w:bidi="pt_PT"/>
        </w:rPr>
        <w:t>Assir, filho de Corá</w:t>
      </w:r>
    </w:p>
    <w:p>
      <w:pPr>
        <w:pStyle w:val="ListBullet"/>
        <w:spacing w:line="240" w:lineRule="auto"/>
        <w:ind w:left="720"/>
      </w:pPr>
      <w:r>
        <w:rPr>
          <w:lang w:val="pt_PT" w:bidi="pt_PT"/>
        </w:rPr>
      </w:r>
      <w:r>
        <w:rPr>
          <w:lang w:val="pt_PT" w:bidi="pt_PT"/>
        </w:rPr>
        <w:t>Elcana, filho de Corá</w:t>
      </w:r>
    </w:p>
    <w:p>
      <w:pPr>
        <w:pStyle w:val="ListBullet"/>
        <w:spacing w:line="240" w:lineRule="auto"/>
        <w:ind w:left="720"/>
      </w:pPr>
      <w:r>
        <w:rPr>
          <w:lang w:val="pt_PT" w:bidi="pt_PT"/>
        </w:rPr>
      </w:r>
      <w:r>
        <w:rPr>
          <w:lang w:val="pt_PT" w:bidi="pt_PT"/>
        </w:rPr>
        <w:t>Abiasafe, filho de Corá</w:t>
      </w:r>
    </w:p>
    <w:p>
      <w:pPr>
        <w:pStyle w:val="ListBullet"/>
        <w:spacing w:line="240" w:lineRule="auto"/>
        <w:ind w:left="720"/>
      </w:pPr>
      <w:r>
        <w:rPr>
          <w:lang w:val="pt_PT" w:bidi="pt_PT"/>
        </w:rPr>
      </w:r>
      <w:r>
        <w:rPr>
          <w:lang w:val="pt_PT" w:bidi="pt_PT"/>
        </w:rPr>
        <w:t>Putiel, sogro de Eleazar</w:t>
      </w:r>
    </w:p>
    <w:p>
      <w:pPr>
        <w:pStyle w:val="ListBullet"/>
        <w:spacing w:line="240" w:lineRule="auto"/>
        <w:ind w:left="720"/>
      </w:pPr>
      <w:r>
        <w:rPr>
          <w:lang w:val="pt_PT" w:bidi="pt_PT"/>
        </w:rPr>
      </w:r>
      <w:r>
        <w:rPr>
          <w:lang w:val="pt_PT" w:bidi="pt_PT"/>
        </w:rPr>
        <w:t>Filha a Putiel</w:t>
      </w:r>
    </w:p>
    <w:p>
      <w:pPr>
        <w:pStyle w:val="ListBullet"/>
        <w:spacing w:line="240" w:lineRule="auto"/>
        <w:ind w:left="720"/>
      </w:pPr>
      <w:r>
        <w:rPr>
          <w:lang w:val="pt_PT" w:bidi="pt_PT"/>
        </w:rPr>
      </w:r>
      <w:r>
        <w:rPr>
          <w:lang w:val="pt_PT" w:bidi="pt_PT"/>
        </w:rPr>
        <w:t>Fineias, filho de Eleazar e a filha de Putiel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E faraó</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Essa passagem é diferente da maioria das outras, porque, para a grande parte, é uma lista de nomes. Vocês podem envolver um número de narradores para contar novamente os nomes da lista, mas não há diálogo ou encenação. Ajudem-se mutuamente a lembrar dos diferentes clãs familiares. Selecione alguns atores para ser o público ouvindo.</w:t>
      </w:r>
    </w:p>
    <w:p>
      <w:pPr/>
      <w:r>
        <w:rPr>
          <w:lang w:val="pt_PT" w:bidi="pt_PT"/>
        </w:rPr>
      </w:r>
      <w:r>
        <w:rPr>
          <w:lang w:val="pt_PT" w:bidi="pt_PT"/>
        </w:rPr>
        <w:t>Pausem este áudio aqui e encenem a passagem.</w:t>
      </w:r>
    </w:p>
    <w:p>
      <w:pPr/>
      <w:r>
        <w:rPr>
          <w:lang w:val="pt_PT" w:bidi="pt_PT"/>
        </w:rPr>
      </w:r>
      <w:r>
        <w:rPr>
          <w:lang w:val="pt_PT" w:bidi="pt_PT"/>
        </w:rPr>
        <w:t>O grupo reconta a passagem pela segunda vez. Em certos pontos, pausem a releitura e perguntem ao público: “O que vocês estão sentindo ou pensando?” O público deve responder o que eles estariam sentindo ou pensando.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Esses são os antepassados de alguns dos clãs de Israel: Os filhos de Rúben, o filho mais velho de Israel, eram Enoque, Palu, Hezrom e Carmi. Seus descendentes se tornaram os clãs de Rúben.</w:t>
      </w:r>
    </w:p>
    <w:p>
      <w:pPr/>
      <w:r>
        <w:rPr>
          <w:lang w:val="pt_PT" w:bidi="pt_PT"/>
        </w:rPr>
      </w:r>
      <w:r>
        <w:rPr>
          <w:lang w:val="pt_PT" w:bidi="pt_PT"/>
        </w:rPr>
        <w:t>Os filhos de Simeão eram Jemuel, Jamim, Oade, Jaquim, Zoar e Saul. A mãe de Saul era uma mulher cananeia. Seus descendentes se tornaram os clãs de Simeão.</w:t>
      </w:r>
    </w:p>
    <w:p>
      <w:pPr/>
      <w:r>
        <w:rPr>
          <w:lang w:val="pt_PT" w:bidi="pt_PT"/>
        </w:rPr>
      </w:r>
      <w:r>
        <w:rPr>
          <w:lang w:val="pt_PT" w:bidi="pt_PT"/>
        </w:rPr>
        <w:t>Esses são os descendentes de Levi, como listados em seus registros de família: Os filhos de Levi eram Gérson, Coate e Merari. Levi viveu 137 anos.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público: “O que vocês estão sentindo ou pensando?” As pessoas podem responder coisas como: “Por que a lista não está nos dizendo os nomes dos outros nove filhos de Israel?” ou “Os outros filhos de Israel não eram importantes para essa história?”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descendentes de Gérson incluíam Libni e Simei, cada um dos quais se tornou o antepassado de um clã.</w:t>
      </w:r>
    </w:p>
    <w:p>
      <w:pPr/>
      <w:r>
        <w:rPr>
          <w:lang w:val="pt_PT" w:bidi="pt_PT"/>
        </w:rPr>
      </w:r>
      <w:r>
        <w:rPr>
          <w:lang w:val="pt_PT" w:bidi="pt_PT"/>
        </w:rPr>
        <w:t>Os descendentes de Coate incluíam Anrão, Isar, Hebrom e Uziel. Coate viveu 133 anos de idade.</w:t>
      </w:r>
    </w:p>
    <w:p>
      <w:pPr/>
      <w:r>
        <w:rPr>
          <w:lang w:val="pt_PT" w:bidi="pt_PT"/>
        </w:rPr>
      </w:r>
      <w:r>
        <w:rPr>
          <w:lang w:val="pt_PT" w:bidi="pt_PT"/>
        </w:rPr>
        <w:t>Os descendentes de Merari incluíam Mali e Musi. Esses são os clãs dos levitas, como listados em seus registros de família.</w:t>
      </w:r>
    </w:p>
    <w:p>
      <w:pPr/>
      <w:r>
        <w:rPr>
          <w:lang w:val="pt_PT" w:bidi="pt_PT"/>
        </w:rPr>
      </w:r>
      <w:r>
        <w:rPr>
          <w:lang w:val="pt_PT" w:bidi="pt_PT"/>
        </w:rPr>
        <w:t>Anrão se casou com a irmã de seu pai, Joquebede, e ela deu à luz seus filhos, Arão e Moisés. Anrão viveu 137 anos.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público: “O que vocês estão sentindo ou pensando?” As pessoas podem responder coisas como: “Me pergunto por que Anrão se casou com sua tia?” ou “Anrão estava quebrando a Lei de Yahweh se casando com Joquebede?”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filhos de Isar eram Corá, Nefegue e Zicri. Os filhos de Uziel eram Misael, Elzafã e Sitri.</w:t>
      </w:r>
    </w:p>
    <w:p>
      <w:pPr/>
      <w:r>
        <w:rPr>
          <w:lang w:val="pt_PT" w:bidi="pt_PT"/>
        </w:rPr>
      </w:r>
      <w:r>
        <w:rPr>
          <w:lang w:val="pt_PT" w:bidi="pt_PT"/>
        </w:rPr>
        <w:t>Arão se casou com Eliseba, a filha de Aminadabe e irmã de Naassom, e ela deu à luz seus filhos Nadabe, Abiú, Eleazar e Itamar.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público: “O que vocês estão sentindo ou pensando?” As pessoas podem responder coisas como: “Me pergunto se Amminadabe é uma pessoa importante, uma vez que Arão se casou com sua filha?”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filhos de Corá eram Assir, Elcana e Abiasafe. Seus descendentes se tornaram os clãs de Corá.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público: “O que vocês estão sentindo ou pensando?” As pessoas podem responder coisas como: “Me pergunto por que os descendentes de Corá estão na lista, uma vez que Arão não está em sua linhagem?”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Eleazar, filho de Arão, se casou com uma das filhas de Putiel, e ela deu à luz seu filho, Fineias. Esses são os antepassados das famílias levitas, listados de acordo com seus clãs.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público: “O que vocês estão sentindo ou pensando?” As pessoas podem responder coisas como: “Me pergunto por que apenas um dos netos de Arão está nessa lista?” ou “Ele não tinha outros netos?” ou “Os outros não eram importantes para essa história?”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Arão e Moisés nomeados nessa lista são os mesmos a quem Yahweh disse: “Lidere o povo de Israel para fora da terra do Egito como um exército”. Foi Moisés e Arão que falaram com faraó, o rei do Egito, sobre levar o povo de Israel para fora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público: “O que vocês estão sentindo ou pensando?” As pessoas podem responder coisas como: “É tão bom entender onde Arão e Moisés estão na lista de família”, ou “Eles são da tribo de Levi”, ou “Até mesmo sua mãe era uma levita”, ou “Eles são quatro gerações de Israel”.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6.14–27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Esses são os mesmos Arão e Moisés a quem Y</w:t>
      </w:r>
      <w:r>
        <w:rPr>
          <w:b/>
          <w:lang w:val="pt_PT" w:bidi="pt_PT"/>
        </w:rPr>
        <w:t xml:space="preserve">ahweh </w:t>
      </w:r>
      <w:r>
        <w:rPr>
          <w:lang w:val="pt_PT" w:bidi="pt_PT"/>
        </w:rPr>
        <w:t>disse: “Traga o povo de I</w:t>
      </w:r>
      <w:r>
        <w:rPr>
          <w:b/>
          <w:lang w:val="pt_PT" w:bidi="pt_PT"/>
        </w:rPr>
        <w:t xml:space="preserve">srael </w:t>
      </w:r>
      <w:r>
        <w:rPr>
          <w:lang w:val="pt_PT" w:bidi="pt_PT"/>
        </w:rPr>
        <w:t>da terra do Egito por suas famílias”.</w:t>
      </w:r>
    </w:p>
    <w:p>
      <w:pPr/>
      <w:r>
        <w:rPr>
          <w:lang w:val="pt_PT" w:bidi="pt_PT"/>
        </w:rPr>
      </w:r>
      <w:r>
        <w:rPr>
          <w:b/>
          <w:lang w:val="pt_PT" w:bidi="pt_PT"/>
        </w:rPr>
        <w:t>Yahweh</w:t>
      </w:r>
      <w:r>
        <w:rPr>
          <w:lang w:val="pt_PT" w:bidi="pt_PT"/>
        </w:rPr>
        <w:t xml:space="preserve"> é o nome pessoal para </w:t>
      </w:r>
      <w:r>
        <w:rPr>
          <w:lang w:val="pt_PT" w:bidi="pt_PT"/>
        </w:rPr>
        <w:t>Deus</w:t>
      </w:r>
      <w:r>
        <w:rPr>
          <w:lang w:val="pt_PT" w:bidi="pt_PT"/>
        </w:rPr>
        <w:t xml:space="preserve">, e é usado em toda essa passagem. Use o mesmo nome para Yahweh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Use a mesma palavra ou frase para </w:t>
      </w:r>
      <w:r>
        <w:rPr>
          <w:b/>
          <w:lang w:val="pt_PT" w:bidi="pt_PT"/>
        </w:rPr>
        <w:t>Israel</w:t>
      </w:r>
      <w:r>
        <w:rPr>
          <w:lang w:val="pt_PT" w:bidi="pt_PT"/>
        </w:rPr>
        <w:t xml:space="preserve"> que vocês usaram em passagens anteriores. Procure </w:t>
      </w:r>
      <w:r>
        <w:rPr>
          <w:lang w:val="pt_PT" w:bidi="pt_PT"/>
        </w:rPr>
        <w:t>Israel</w:t>
      </w:r>
      <w:r>
        <w:rPr>
          <w:lang w:val="pt_PT" w:bidi="pt_PT"/>
        </w:rPr>
        <w:t xml:space="preserve"> no Glossário Mestre para mais informações.</w:t>
      </w:r>
    </w:p>
    <w:p>
      <w:pPr/>
      <w:r>
        <w:rPr>
          <w:lang w:val="pt_PT" w:bidi="pt_PT"/>
        </w:rPr>
      </w:r>
      <w:r>
        <w:rPr>
          <w:lang w:val="pt_PT" w:bidi="pt_PT"/>
        </w:rPr>
        <w:t xml:space="preserve">Foram eles que falaram com o </w:t>
      </w:r>
      <w:r>
        <w:rPr>
          <w:b/>
          <w:lang w:val="pt_PT" w:bidi="pt_PT"/>
        </w:rPr>
        <w:t>faraó</w:t>
      </w:r>
      <w:r>
        <w:rPr>
          <w:lang w:val="pt_PT" w:bidi="pt_PT"/>
        </w:rPr>
        <w:t xml:space="preserve"> </w:t>
      </w:r>
      <w:r>
        <w:rPr>
          <w:lang w:val="pt_PT" w:bidi="pt_PT"/>
        </w:rPr>
        <w:t>rei</w:t>
      </w:r>
      <w:r>
        <w:rPr>
          <w:lang w:val="pt_PT" w:bidi="pt_PT"/>
        </w:rPr>
        <w:t xml:space="preserve"> do Egito sobre trazer as pessoas de Israel para fora do Egito, esse Moisés e esse Arão.</w:t>
      </w:r>
    </w:p>
    <w:p>
      <w:pPr/>
      <w:r>
        <w:rPr>
          <w:lang w:val="pt_PT" w:bidi="pt_PT"/>
        </w:rPr>
      </w:r>
      <w:r>
        <w:rPr>
          <w:lang w:val="pt_PT" w:bidi="pt_PT"/>
        </w:rPr>
        <w:t xml:space="preserve">Use a mesma palavra ou frase para </w:t>
      </w:r>
      <w:r>
        <w:rPr>
          <w:b/>
          <w:lang w:val="pt_PT" w:bidi="pt_PT"/>
        </w:rPr>
        <w:t>faraó</w:t>
      </w:r>
      <w:r>
        <w:rPr>
          <w:lang w:val="pt_PT" w:bidi="pt_PT"/>
        </w:rPr>
        <w:t xml:space="preserve"> que vocês usaram em passagens anteriores. Procure </w:t>
      </w:r>
      <w:r>
        <w:rPr>
          <w:lang w:val="pt_PT" w:bidi="pt_PT"/>
        </w:rPr>
        <w:t>faraó</w:t>
      </w:r>
      <w:r>
        <w:rPr>
          <w:lang w:val="pt_PT" w:bidi="pt_PT"/>
        </w:rPr>
        <w:t xml:space="preserve"> no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6:28–7:13</w:t>
      </w:r>
      <w:r>
        <w:rPr>
          <w:lang w:val="pt_PT" w:bidi="pt_PT"/>
        </w:rPr>
      </w:r>
    </w:p>
    <w:p>
      <w:pPr>
        <w:pStyle w:val="Heading3"/>
      </w:pPr>
      <w:r>
        <w:rPr>
          <w:lang w:val="pt_PT" w:bidi="pt_PT"/>
        </w:rPr>
        <w:t>Ouvir e Sentir</w:t>
      </w:r>
    </w:p>
    <w:p>
      <w:pPr/>
      <w:r>
        <w:rPr>
          <w:lang w:val="pt_PT" w:bidi="pt_PT"/>
        </w:rPr>
      </w:r>
      <w:r>
        <w:rPr>
          <w:lang w:val="pt_PT" w:bidi="pt_PT"/>
        </w:rPr>
        <w:t>Nesta etapa, ouçam Êxodo 6.28–7.13 e guardem em seus corações.</w:t>
      </w:r>
    </w:p>
    <w:p>
      <w:pPr/>
      <w:r>
        <w:rPr>
          <w:lang w:val="pt_PT" w:bidi="pt_PT"/>
        </w:rPr>
      </w:r>
      <w:r>
        <w:rPr>
          <w:lang w:val="pt_PT" w:bidi="pt_PT"/>
        </w:rPr>
        <w:t>Ouçam uma versão em áudio de Êxodo 6.28–7.13 três vezes, em três traduções diferentes, se possível.</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Pausem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6.28–7.13 na tradução mais fácil de entender.</w:t>
      </w:r>
    </w:p>
    <w:p>
      <w:pPr/>
      <w:r>
        <w:rPr>
          <w:lang w:val="pt_PT" w:bidi="pt_PT"/>
        </w:rPr>
      </w:r>
      <w:r>
        <w:rPr>
          <w:lang w:val="pt_PT" w:bidi="pt_PT"/>
        </w:rPr>
        <w:t>A passagem anterior consistia em uma lista de nomes de família, que nos deu compreensão dos antecedentes da família de Arão e Moisés. Eles eram bisnetos de Levi, o terceiro filho de Israel. Além dos antepassados de Arão, a lista também mencionou alguns de seus descendentes. Parou em seu neto Fineias.</w:t>
      </w:r>
    </w:p>
    <w:p>
      <w:pPr/>
      <w:r>
        <w:rPr>
          <w:lang w:val="pt_PT" w:bidi="pt_PT"/>
        </w:rPr>
      </w:r>
      <w:r>
        <w:rPr>
          <w:lang w:val="pt_PT" w:bidi="pt_PT"/>
        </w:rPr>
        <w:t>A primeira parte dessa passagem é um resumo de eventos que já aconteceram. Retoma a história de como Yahweh ordenou que Moisés levasse os israelitas para fora do Egito. Quando Yahweh falou com Moisés na terra do Egito, ele disse a Moisés: “Eu sou Yahweh! Conte a faraó, o rei do Egito, tudo o que estou dizendo a você”. Dizendo: “Eu sou Yahweh!” Yahweh estava lembrando a Moisés que Ele era o Deus Todo-poderoso e onipotente que fez uma promessa a Abraão, Isaque e Jacó para levar as pessoas de Israel para fora da terra do Egito. O papel de Moisés era simplesmente passar ao faraó rei do Egito o que Deus disse a ele para dizer. Moisés deveria cumprir o papel de porta-voz de Deus.</w:t>
      </w:r>
    </w:p>
    <w:p>
      <w:pPr/>
      <w:r>
        <w:rPr>
          <w:lang w:val="pt_PT" w:bidi="pt_PT"/>
        </w:rPr>
      </w:r>
      <w:r>
        <w:rPr>
          <w:lang w:val="pt_PT" w:bidi="pt_PT"/>
        </w:rPr>
        <w:t>Mas Moisés disse a Yahweh: “Eu sou um homem de lábios incircuncidados. Como o faraó me ouvirá?” Moisés se considerava um falante pobre. Sua pergunta era realmente uma declaração dizendo: “O faraó certamente não me ouvirá”.</w:t>
      </w:r>
    </w:p>
    <w:p>
      <w:pPr/>
      <w:r>
        <w:rPr>
          <w:lang w:val="pt_PT" w:bidi="pt_PT"/>
        </w:rPr>
      </w:r>
      <w:r>
        <w:rPr>
          <w:lang w:val="pt_PT" w:bidi="pt_PT"/>
        </w:rPr>
        <w:t>Parem aqui e contem uma história de como Deus esperava que você realizasse um ato de fé, que vocês acharam muito assustador. Pause este áudio aqui.</w:t>
      </w:r>
    </w:p>
    <w:p>
      <w:pPr/>
      <w:r>
        <w:rPr>
          <w:lang w:val="pt_PT" w:bidi="pt_PT"/>
        </w:rPr>
      </w:r>
      <w:r>
        <w:rPr>
          <w:lang w:val="pt_PT" w:bidi="pt_PT"/>
        </w:rPr>
        <w:t>Yahweh respondeu a Moisés, dizendo que Ele faria de Moisés como Deus para faraó e Arão, irmão de Moisés, se tornaria o porta-voz de Moisés. Yahweh queria tranquilizar Moisés. Yahweh enfatizou que ele era aquele que faria Moisés parecer como Deus a faraó. E da mesma maneira que um profeta era o porta-voz de seu deus, Arão seria o porta-voz de Moisés, falando com faraó, como Moisés o instruiria.</w:t>
      </w:r>
    </w:p>
    <w:p>
      <w:pPr/>
      <w:r>
        <w:rPr>
          <w:lang w:val="pt_PT" w:bidi="pt_PT"/>
        </w:rPr>
      </w:r>
      <w:r>
        <w:rPr>
          <w:lang w:val="pt_PT" w:bidi="pt_PT"/>
        </w:rPr>
        <w:t>Yahweh continuou a tranquilizar Moisés. Moisés falaria o que Yahweh ordenasse que ele falasse. Ele falaria apenas o que Yahweh disse a ele para dizer. Arão, por sua vez, deveria comunicar a mensagem a faraó. Então Arão seria aquele que dizia a faraó a mensagem de Yahweh. Ele diria ao faraó para deixar o povo de Israel sair de sua terra, ou Egito.</w:t>
      </w:r>
    </w:p>
    <w:p>
      <w:pPr/>
      <w:r>
        <w:rPr>
          <w:lang w:val="pt_PT" w:bidi="pt_PT"/>
        </w:rPr>
      </w:r>
      <w:r>
        <w:rPr>
          <w:lang w:val="pt_PT" w:bidi="pt_PT"/>
        </w:rPr>
        <w:t>Então Yahweh disse a Moisés que ele endureceria o coração de faraó, ou ele tornaria o rei teimoso. Naquela cultura, as pessoas acreditavam que o coração era o centro da mente ou pensamento, e muitas vezes de sentimentos também. Êxodo usa três frases quando fala sobre o endurecimento do coração de faraó. As passagens dizem que Yahweh endureceria o coração de faraó, ou o faraó endureceria seu próprio coração, ou que o coração de faraó ficou duro, ou teimoso. As três frases se referem à mesma coisa — Deus impedindo que o faraó deixasse os israelitas saírem do Egito até o tempo que Deus escolheu. Ao fazer isso, Deus estava mostrando seu poder sobre o poder de faraó.</w:t>
      </w:r>
    </w:p>
    <w:p>
      <w:pPr/>
      <w:r>
        <w:rPr>
          <w:lang w:val="pt_PT" w:bidi="pt_PT"/>
        </w:rPr>
      </w:r>
      <w:r>
        <w:rPr>
          <w:lang w:val="pt_PT" w:bidi="pt_PT"/>
        </w:rPr>
        <w:t>Então quando Yahweh endurecesse o coração de faraó, mesmo que Yahweh realizasse muitos sinais e maravilhas, o faraó não ouviria Moisés. Sinais e maravilhas são eventos sobrenaturais, que Yahweh usou como prova de que ele havia falado. Yahweh estava dizendo a Moisés que mesmo quando o faraó experimentasse esses atos sobrenaturais de Yahweh, o faraó não faria o que Moisés e Arão pedissem.</w:t>
      </w:r>
    </w:p>
    <w:p>
      <w:pPr/>
      <w:r>
        <w:rPr>
          <w:lang w:val="pt_PT" w:bidi="pt_PT"/>
        </w:rPr>
      </w:r>
      <w:r>
        <w:rPr>
          <w:lang w:val="pt_PT" w:bidi="pt_PT"/>
        </w:rPr>
        <w:t>Yahweh continuou dizendo que colocaria sua mão sobre o Egito, que era uma frase que significava que ele usaria seu poder contra o Egito. E ele traria “suas famílias” (seus exércitos), seu povo, os filhos de Israel, para fora da terra do Egito por grandes atos de julgamento. Aqui o termo militar, “famílias” (exércitos), que significa “soldados prontos para a batalha”, se refere ao povo de Yahweh, os filhos de Israel. Yahweh levaria seu povo para fora do Egito usando seu poder para punir os egípcios por meio de seus atos sobrenaturais.</w:t>
      </w:r>
    </w:p>
    <w:p>
      <w:pPr/>
      <w:r>
        <w:rPr>
          <w:lang w:val="pt_PT" w:bidi="pt_PT"/>
        </w:rPr>
      </w:r>
      <w:r>
        <w:rPr>
          <w:lang w:val="pt_PT" w:bidi="pt_PT"/>
        </w:rPr>
        <w:t>Pare aqui e conte uma história de uma vez em que Deus esperava que você realizasse um ato de fé em obediência a ele e como ele encorajou você a fazer isso. Pause este áudio aqui.</w:t>
      </w:r>
    </w:p>
    <w:p>
      <w:pPr/>
      <w:r>
        <w:rPr>
          <w:lang w:val="pt_PT" w:bidi="pt_PT"/>
        </w:rPr>
      </w:r>
      <w:r>
        <w:rPr>
          <w:lang w:val="pt_PT" w:bidi="pt_PT"/>
        </w:rPr>
        <w:t>Yahweh continuou: “Então os egípcios saberão que sou Yahweh, quando estender minha mão contra o Egito e tirar as pessoas de Israel de entre eles”. Até esse ponto, apenas os israelitas sabiam ou reconheciam Yahweh. A frase “os egípcios saberão” significa que os egípcios ainda não reconheceram ou perceberam quem Yahweh realmente era. Eles reconheceriam Yahweh por quem ele era e eles saberiam que ele era Todo-Poderoso quando ele os punisse.</w:t>
      </w:r>
    </w:p>
    <w:p>
      <w:pPr/>
      <w:r>
        <w:rPr>
          <w:lang w:val="pt_PT" w:bidi="pt_PT"/>
        </w:rPr>
      </w:r>
      <w:r>
        <w:rPr>
          <w:lang w:val="pt_PT" w:bidi="pt_PT"/>
        </w:rPr>
        <w:t>A passagem diz que Moisés e Arão “fizeram isso, eles fizeram assim como Yahweh os ordenou”. Isso se refere a suas ações no passado quando eles obedeceram a Yahweh e falaram com faraó. No entanto, a frase “como Yahweh os ordenou” também se refere a mandamentos específicos que Yahweh daria a eles na próxima parte da passagem e em passagens que se seguem. Essa frase, portanto, é uma conclusão para a releitura de eventos passados e uma prévia do que em breve aconteceria. Moisés e Arão de fato fariam assim como Yahweh os ordenou.</w:t>
      </w:r>
    </w:p>
    <w:p>
      <w:pPr/>
      <w:r>
        <w:rPr>
          <w:lang w:val="pt_PT" w:bidi="pt_PT"/>
        </w:rPr>
      </w:r>
      <w:r>
        <w:rPr>
          <w:lang w:val="pt_PT" w:bidi="pt_PT"/>
        </w:rPr>
        <w:t>No momento em que eles falaram com faraó, Moisés tinha 80 anos e Arão tinha 83 anos. Arão era três anos mais velho do que seu irmão mais novo Moisés.</w:t>
      </w:r>
    </w:p>
    <w:p>
      <w:pPr/>
      <w:r>
        <w:rPr>
          <w:lang w:val="pt_PT" w:bidi="pt_PT"/>
        </w:rPr>
      </w:r>
      <w:r>
        <w:rPr>
          <w:lang w:val="pt_PT" w:bidi="pt_PT"/>
        </w:rPr>
        <w:t>A partir desse momento em diante, a passagem fala sobre novos eventos. Então Yahweh disse a Moisés e Arão o que fazer quando o faraó pedisse a Moisés e Arão para se provar ao realizar um milagre. Deus sabia que o faraó pediria a Moisés e Arão para mostrar evidências convincentes de que Yahweh os enviou. O faraó pediria a eles para exibir um sinal sobrenatural ou maravilha. Yahweh disse a Moisés que quando isso acontesse, ele devia dizer a Arão: “Pegue seu cajado e jogue-o diante do faraó, para que possa se tornar uma serpente”. O “cajado de Arão era a bengala que ele usava principalmente para caminhar. Ele deveria jogá-lo na frente de faraó e se tornaria uma “serpente”. A palavra para serpente nesse versículo muitas vezes significa “monstro do mar”, ou o “dragão”. Não é a palavra comum para “serpente”. Aqui sugere o poder superior de Yahweh sobre os poderes do mal. A tradução usual, no entanto, é “serpente” porque é semelhante em tamanho e forma a uma vara. Use a mesma palavra para “serpente” em toda essa passagem.</w:t>
      </w:r>
    </w:p>
    <w:p>
      <w:pPr/>
      <w:r>
        <w:rPr>
          <w:lang w:val="pt_PT" w:bidi="pt_PT"/>
        </w:rPr>
      </w:r>
      <w:r>
        <w:rPr>
          <w:lang w:val="pt_PT" w:bidi="pt_PT"/>
        </w:rPr>
        <w:t>Então Moisés e Arão foram para faraó, o que significa que eles provavelmente foram para seu palácio. O faraó provavelmente exigiu um milagre deles, porque a passagem diz que eles fizeram como Yahweh os ordenou. Arão jogou sua vara na frente de faraó e seus servos e ela se transformou em uma serpente. Os servos de faraó provavelmente eram homens importantes que serviam como assistentes e como conselheiros do rei.</w:t>
      </w:r>
    </w:p>
    <w:p>
      <w:pPr/>
      <w:r>
        <w:rPr>
          <w:lang w:val="pt_PT" w:bidi="pt_PT"/>
        </w:rPr>
      </w:r>
      <w:r>
        <w:rPr>
          <w:lang w:val="pt_PT" w:bidi="pt_PT"/>
        </w:rPr>
        <w:t>Então o faraó enviou os homens sábios e feiticeiros. Os homens sábios provavelmente eram sacerdotes que tinham grande conhecimento sobre “magia”. Os feiticeiros eram seus assistentes que eram treinados para usar ervas e misturar poções para lançar feitiços e interpretar sinais. Os homens sábios e os feiticeiros serviam como conselheiros especiais ao rei e não estavam longe. Eles eram os magos do Egito e eles realizaram os mesmos sinais milagrosos que Moisés e Arão fizeram usando seus poderes secretos. Cada um dos magos jogou seu cajado diante do faraó e os cajados se transformaram em serpentes. Os magos do faraó realizaram seus “milagres” por ilusão e truques enganosos, ou eles usaram poder demoníaco de seus deuses. No entanto, o cajado de Arão, que naquele momento era uma serpente, engoliu os cajados de serpente dos magos. Essa era evidência de que o poder de Yahweh era maior do que o poder de faraó.</w:t>
      </w:r>
    </w:p>
    <w:p>
      <w:pPr/>
      <w:r>
        <w:rPr>
          <w:lang w:val="pt_PT" w:bidi="pt_PT"/>
        </w:rPr>
      </w:r>
      <w:r>
        <w:rPr>
          <w:lang w:val="pt_PT" w:bidi="pt_PT"/>
        </w:rPr>
        <w:t>Apesar de tudo isso, o faraó se comportou como Yahweh havia dito. Ele permaneceu teimoso e se recusou a ouvir Moisés e Arão.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6.28–7.13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oito cenas.</w:t>
      </w:r>
    </w:p>
    <w:p>
      <w:pPr/>
      <w:r>
        <w:rPr>
          <w:lang w:val="pt_PT" w:bidi="pt_PT"/>
        </w:rPr>
      </w:r>
      <w:r>
        <w:rPr>
          <w:b/>
          <w:lang w:val="pt_PT" w:bidi="pt_PT"/>
        </w:rPr>
        <w:t>Na primeira cena:</w:t>
      </w:r>
      <w:r>
        <w:rPr>
          <w:lang w:val="pt_PT" w:bidi="pt_PT"/>
        </w:rPr>
        <w:t xml:space="preserve"> A passagem reconta o que já aconteceu no passado. Yahweh ordenou que Moisés fosse seu porta-voz para o faraó. Moisés discutiu com Yahweh dizendo que ele era um falante pobre e que o faraó não o ouviria.</w:t>
      </w:r>
    </w:p>
    <w:p>
      <w:pPr/>
      <w:r>
        <w:rPr>
          <w:lang w:val="pt_PT" w:bidi="pt_PT"/>
        </w:rPr>
      </w:r>
      <w:r>
        <w:rPr>
          <w:b/>
          <w:lang w:val="pt_PT" w:bidi="pt_PT"/>
        </w:rPr>
        <w:t>Na segunda cena:</w:t>
      </w:r>
      <w:r>
        <w:rPr>
          <w:lang w:val="pt_PT" w:bidi="pt_PT"/>
        </w:rPr>
        <w:t xml:space="preserve"> Yahweh disse a Moisés que Ele faria Moisés parecer um Deus a faraó e Arão seria o profeta de Moisés. Moisés falava tudo o que Yahweh ordenou a ele e Arão diria ao faraó para deixar os israelitas saírem da terra de faraó.</w:t>
      </w:r>
    </w:p>
    <w:p>
      <w:pPr/>
      <w:r>
        <w:rPr>
          <w:lang w:val="pt_PT" w:bidi="pt_PT"/>
        </w:rPr>
      </w:r>
      <w:r>
        <w:rPr>
          <w:b/>
          <w:lang w:val="pt_PT" w:bidi="pt_PT"/>
        </w:rPr>
        <w:t>Na terceira cena:</w:t>
      </w:r>
      <w:r>
        <w:rPr>
          <w:lang w:val="pt_PT" w:bidi="pt_PT"/>
        </w:rPr>
        <w:t xml:space="preserve"> Yahweh disse a Moisés que Ele tornaria o faraó teimoso. E mesmo que Yahweh realizasse muitos sinais milagrosos diante de faraó, o faraó não ouviria Moisés. Então Yahweh realizaria grandes atos de julgamento contra o Egito e levaria seu povo Israel para fora. Então as pessoas do Egito saberiam quem Yahweh realmente era.</w:t>
      </w:r>
    </w:p>
    <w:p>
      <w:pPr/>
      <w:r>
        <w:rPr>
          <w:lang w:val="pt_PT" w:bidi="pt_PT"/>
        </w:rPr>
      </w:r>
      <w:r>
        <w:rPr>
          <w:b/>
          <w:lang w:val="pt_PT" w:bidi="pt_PT"/>
        </w:rPr>
        <w:t>Na quarta cena:</w:t>
      </w:r>
      <w:r>
        <w:rPr>
          <w:lang w:val="pt_PT" w:bidi="pt_PT"/>
        </w:rPr>
        <w:t xml:space="preserve"> Moisés e Arão fizeram tudo o que Yahweh ordenou a eles no passado e eles fariam o que ele diria a eles para fazer de agora em diante.</w:t>
      </w:r>
    </w:p>
    <w:p>
      <w:pPr/>
      <w:r>
        <w:rPr>
          <w:lang w:val="pt_PT" w:bidi="pt_PT"/>
        </w:rPr>
      </w:r>
      <w:r>
        <w:rPr>
          <w:b/>
          <w:lang w:val="pt_PT" w:bidi="pt_PT"/>
        </w:rPr>
        <w:t>Na quinta cena:</w:t>
      </w:r>
      <w:r>
        <w:rPr>
          <w:lang w:val="pt_PT" w:bidi="pt_PT"/>
        </w:rPr>
        <w:t xml:space="preserve"> A partir desse momento em diante, a passagem fala sobre novos eventos. Yahweh diz a Moisés e Arão o que eles devem fazer quando o faraó disser a eles para provar quem eles mesmos são realizando um milagre. Moisés deve dizer a Arão para jogar o cajado de Arão diante de faraó, então ela se torna uma serpente.</w:t>
      </w:r>
    </w:p>
    <w:p>
      <w:pPr/>
      <w:r>
        <w:rPr>
          <w:lang w:val="pt_PT" w:bidi="pt_PT"/>
        </w:rPr>
      </w:r>
      <w:r>
        <w:rPr>
          <w:b/>
          <w:lang w:val="pt_PT" w:bidi="pt_PT"/>
        </w:rPr>
        <w:t>Na sexta cena:</w:t>
      </w:r>
      <w:r>
        <w:rPr>
          <w:lang w:val="pt_PT" w:bidi="pt_PT"/>
        </w:rPr>
        <w:t xml:space="preserve"> Moisés e Arão vão para faraó e fazem exatamente como Yahweh ordenou. Arão lança seu cajado, que se torna uma serpente.</w:t>
      </w:r>
    </w:p>
    <w:p>
      <w:pPr/>
      <w:r>
        <w:rPr>
          <w:lang w:val="pt_PT" w:bidi="pt_PT"/>
        </w:rPr>
      </w:r>
      <w:r>
        <w:rPr>
          <w:b/>
          <w:lang w:val="pt_PT" w:bidi="pt_PT"/>
        </w:rPr>
        <w:t>Na sétima cena:</w:t>
      </w:r>
      <w:r>
        <w:rPr>
          <w:lang w:val="pt_PT" w:bidi="pt_PT"/>
        </w:rPr>
        <w:t xml:space="preserve"> O faraó convoca seus magos que realizam o mesmo milagre por suas artes secretas. Quando eles jogam seus cajados no chão, eles se transformam em serpentes. No entanto, o cajado de serpente de Arão engole o cajado de serpente dos magos.</w:t>
      </w:r>
    </w:p>
    <w:p>
      <w:pPr/>
      <w:r>
        <w:rPr>
          <w:lang w:val="pt_PT" w:bidi="pt_PT"/>
        </w:rPr>
      </w:r>
      <w:r>
        <w:rPr>
          <w:b/>
          <w:lang w:val="pt_PT" w:bidi="pt_PT"/>
        </w:rPr>
        <w:t>Na oitava cena:</w:t>
      </w:r>
      <w:r>
        <w:rPr>
          <w:lang w:val="pt_PT" w:bidi="pt_PT"/>
        </w:rPr>
        <w:t xml:space="preserve"> O coração de faraó fica endurecido e ele não ouve Moisés e Arão, assim como Yahweh havia dito.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 rei do Egito</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O cajado de Arão e a serpente em que se transformou</w:t>
      </w:r>
    </w:p>
    <w:p>
      <w:pPr>
        <w:pStyle w:val="ListBullet"/>
        <w:spacing w:line="240" w:lineRule="auto"/>
        <w:ind w:left="720"/>
      </w:pPr>
      <w:r>
        <w:rPr>
          <w:lang w:val="pt_PT" w:bidi="pt_PT"/>
        </w:rPr>
      </w:r>
      <w:r>
        <w:rPr>
          <w:lang w:val="pt_PT" w:bidi="pt_PT"/>
        </w:rPr>
        <w:t>Os servos de faraó</w:t>
      </w:r>
    </w:p>
    <w:p>
      <w:pPr>
        <w:pStyle w:val="ListBullet"/>
        <w:spacing w:line="240" w:lineRule="auto"/>
        <w:ind w:left="720"/>
      </w:pPr>
      <w:r>
        <w:rPr>
          <w:lang w:val="pt_PT" w:bidi="pt_PT"/>
        </w:rPr>
      </w:r>
      <w:r>
        <w:rPr>
          <w:lang w:val="pt_PT" w:bidi="pt_PT"/>
        </w:rPr>
        <w:t>Homens sábios e feiticeiros do faraó, também chamados de magos</w:t>
      </w:r>
    </w:p>
    <w:p>
      <w:pPr>
        <w:pStyle w:val="ListBullet"/>
        <w:spacing w:line="240" w:lineRule="auto"/>
        <w:ind w:left="720"/>
      </w:pPr>
      <w:r>
        <w:rPr>
          <w:lang w:val="pt_PT" w:bidi="pt_PT"/>
        </w:rPr>
      </w:r>
      <w:r>
        <w:rPr>
          <w:lang w:val="pt_PT" w:bidi="pt_PT"/>
        </w:rPr>
        <w:t>E cajados dos magos de faraó e as serpentes em que os cajados se transformaram</w:t>
      </w:r>
    </w:p>
    <w:p>
      <w:pPr/>
      <w:r>
        <w:rPr>
          <w:lang w:val="pt_PT" w:bidi="pt_PT"/>
        </w:rPr>
      </w:r>
      <w:r>
        <w:rPr>
          <w:lang w:val="pt_PT" w:bidi="pt_PT"/>
        </w:rPr>
        <w:t>O grupo deve prestar atenção às partes do cenário da passagem:</w:t>
      </w:r>
    </w:p>
    <w:p>
      <w:pPr/>
      <w:r>
        <w:rPr>
          <w:lang w:val="pt_PT" w:bidi="pt_PT"/>
        </w:rPr>
      </w:r>
      <w:r>
        <w:rPr>
          <w:lang w:val="pt_PT" w:bidi="pt_PT"/>
        </w:rPr>
        <w:t>A primeira parte dessa passagem é um resumo de eventos, que já aconteceram. Retoma a história de como Yahweh ordenou que Moisés levasse os israelitas para fora do Egito. Essa é uma parte importante da história, então Moisés repete essa parte da história várias vezes para que seu público possa se lembrar e entender que é importante.</w:t>
      </w:r>
    </w:p>
    <w:p>
      <w:pPr/>
      <w:r>
        <w:rPr>
          <w:lang w:val="pt_PT" w:bidi="pt_PT"/>
        </w:rPr>
      </w:r>
      <w:r>
        <w:rPr>
          <w:lang w:val="pt_PT" w:bidi="pt_PT"/>
        </w:rPr>
        <w:t>Pare aqui e discutam em grupo exemplos de histórias de sua cultura que repetem certas partes importantes da narrativa várias vezes durante a história. Pause este áudio aqui.</w:t>
      </w:r>
    </w:p>
    <w:p>
      <w:pPr/>
      <w:r>
        <w:rPr>
          <w:lang w:val="pt_PT" w:bidi="pt_PT"/>
        </w:rPr>
      </w:r>
      <w:r>
        <w:rPr>
          <w:lang w:val="pt_PT" w:bidi="pt_PT"/>
        </w:rPr>
        <w:t>Quando Yahweh falou com Moisés na terra do Egito, ele disse a Moisés: “Eu sou Yahweh! Conte a faraó, o rei do Egito, tudo o que estou dizendo a você”. Yahweh ordenou que Moisés fosse seu porta-voz para o faraó. Mas Moisés discutiu com Yahweh dizendo que ele tinha “lábios incircuncidados”, o que significava que ele era um falante pobre. Isso não significa que os lábios de Moisés tivessem que ser literalmente circuncidados. Essa é uma maneira de dizer que Moisés não podia falar bem. Talvez ele não soubesse os tipos certos de coisas para dizer. Ele temia que o faraó não o ouvisse.</w:t>
      </w:r>
    </w:p>
    <w:p>
      <w:pPr/>
      <w:r>
        <w:rPr>
          <w:lang w:val="pt_PT" w:bidi="pt_PT"/>
        </w:rPr>
      </w:r>
      <w:r>
        <w:rPr>
          <w:lang w:val="pt_PT" w:bidi="pt_PT"/>
        </w:rPr>
        <w:t>Pare aqui e discutam o seguinte: Como vocês falariam sobre alguém que não fala bem? Que tipos de descrições vocês usam para explicar que eles não são fluentes em seu discurso ou não sabem o que dizer? Pause este áudio aqui.</w:t>
      </w:r>
    </w:p>
    <w:p>
      <w:pPr/>
      <w:r>
        <w:rPr>
          <w:lang w:val="pt_PT" w:bidi="pt_PT"/>
        </w:rPr>
      </w:r>
      <w:r>
        <w:rPr>
          <w:lang w:val="pt_PT" w:bidi="pt_PT"/>
        </w:rPr>
        <w:t>Yahweh respondeu a Moisés dizendo que Ele faria Moisés parecer um Deus a faraó e que Arão seria o profeta de Moisés. Moisés diria tudo o que Yahweh ordenasse a ele e Arão diria ao faraó para deixar os israelitas saírem da terra de faraó, ou Egito.</w:t>
      </w:r>
    </w:p>
    <w:p>
      <w:pPr/>
      <w:r>
        <w:rPr>
          <w:lang w:val="pt_PT" w:bidi="pt_PT"/>
        </w:rPr>
      </w:r>
      <w:r>
        <w:rPr>
          <w:lang w:val="pt_PT" w:bidi="pt_PT"/>
        </w:rPr>
        <w:t>Mas Yahweh tornaria o faraó teimoso. E mesmo que Yahweh realizasse muitos sinais milagrosos diante de faraó, o faraó não ouviria Moisés. Então Yahweh usaria seu poder contra o Egito. Yahweh levaria seu povo para fora do Egito usando seu poder para punir os egípcios por meio de seus atos sobrenaturais.</w:t>
      </w:r>
    </w:p>
    <w:p>
      <w:pPr/>
      <w:r>
        <w:rPr>
          <w:lang w:val="pt_PT" w:bidi="pt_PT"/>
        </w:rPr>
      </w:r>
      <w:r>
        <w:rPr>
          <w:lang w:val="pt_PT" w:bidi="pt_PT"/>
        </w:rPr>
        <w:t>Então Yahweh disse que quando ele usasse seu poder contra os egípcios e trouxesse os israelitas para fora do Egito, os egípcios saberiam que ele era Yahweh.</w:t>
      </w:r>
    </w:p>
    <w:p>
      <w:pPr/>
      <w:r>
        <w:rPr>
          <w:lang w:val="pt_PT" w:bidi="pt_PT"/>
        </w:rPr>
      </w:r>
      <w:r>
        <w:rPr>
          <w:lang w:val="pt_PT" w:bidi="pt_PT"/>
        </w:rPr>
        <w:t>A passagem diz que Moisés e Arão “fizeram isso, eles fizeram assim como Yahweh os ordenou”. Isso se refere a suas ações no passado quando eles obedeceram a Yahweh e falaram com faraó. No entanto, a frase “como Yahweh lhes ordenou” também inclui mandamentos específicos que Ele daria a eles na próxima parte da passagem e em passagens que se seguem. Essa frase, portanto, é tanto uma conclusão da repetição dos eventos passados quanto uma prévia do que em breve aconteceria.</w:t>
      </w:r>
    </w:p>
    <w:p>
      <w:pPr/>
      <w:r>
        <w:rPr>
          <w:lang w:val="pt_PT" w:bidi="pt_PT"/>
        </w:rPr>
      </w:r>
      <w:r>
        <w:rPr>
          <w:lang w:val="pt_PT" w:bidi="pt_PT"/>
        </w:rPr>
        <w:t>Pare aqui e discutam o seguinte. Nesse momento, a passagem para a repetição de uma narrativa importante e começa a contar aos que estão ouvindo (ou lendo) sobre novos eventos na história. Discuta em um grupo como deixar claro ao público que a repetição do que havia acontecido termina e novos eventos na história começam. Pause este áudio aqui.</w:t>
      </w:r>
    </w:p>
    <w:p>
      <w:pPr/>
      <w:r>
        <w:rPr>
          <w:lang w:val="pt_PT" w:bidi="pt_PT"/>
        </w:rPr>
      </w:r>
      <w:r>
        <w:rPr>
          <w:lang w:val="pt_PT" w:bidi="pt_PT"/>
        </w:rPr>
        <w:t>A passagem agora nos dá informações adicionais sobre Moisés e Arão. No momento em que eles falaram com faraó, Moisés tinha 80 anos e Arão tinha 83 anos. Arão era três anos mais velho do que seu irmão mais novo Moisés.</w:t>
      </w:r>
    </w:p>
    <w:p>
      <w:pPr/>
      <w:r>
        <w:rPr>
          <w:lang w:val="pt_PT" w:bidi="pt_PT"/>
        </w:rPr>
      </w:r>
      <w:r>
        <w:rPr>
          <w:lang w:val="pt_PT" w:bidi="pt_PT"/>
        </w:rPr>
        <w:t>A partir desse momento em diante, a passagem fala sobre novos eventos. Então Yahweh disse a Moisés e Arão o que fazer quando o faraó pedisse a Moisés e Arão para provarem que eles vinham de Yahweh através da realização de um milagre. Yahweh disse a Moisés que quando isso acontesse, ele devia dizer a Arão: “Pegue seu cajado e jogue-o diante do faraó. Ele se transformará em uma serpente”.</w:t>
      </w:r>
    </w:p>
    <w:p>
      <w:pPr/>
      <w:r>
        <w:rPr>
          <w:lang w:val="pt_PT" w:bidi="pt_PT"/>
        </w:rPr>
      </w:r>
      <w:r>
        <w:rPr>
          <w:lang w:val="pt_PT" w:bidi="pt_PT"/>
        </w:rPr>
        <w:t>Então Moisés e Arão foram para faraó, o que significa que eles provavelmente foram para seu palácio. O faraó provavelmente exigiu um milagre deles, porque a passagem diz que eles fizeram como Yahweh os ordenou. Arão jogou seu cajado na frente de faraó e seus servos e se transformou em uma serpente.</w:t>
      </w:r>
    </w:p>
    <w:p>
      <w:pPr/>
      <w:r>
        <w:rPr>
          <w:lang w:val="pt_PT" w:bidi="pt_PT"/>
        </w:rPr>
      </w:r>
      <w:r>
        <w:rPr>
          <w:lang w:val="pt_PT" w:bidi="pt_PT"/>
        </w:rPr>
        <w:t>Então o faraó enviou os homens sábios e feiticeiros. Os homens sábios e os feiticeiros serviam como conselheiros especiais ao rei e não estavam longe. Eles eram os magos do Egito e eles realizaram os mesmos sinais milagrosos que Moisés e Arão fizeram usando seus poderes secretos. Cada um dos magos jogou seu cajado diante do faraó e os cajados se transformaram em serpentes. No entanto, o cajado de Arão, que naquele momento era uma serpente, engoliu os cajados de serpente do magos.</w:t>
      </w:r>
    </w:p>
    <w:p>
      <w:pPr/>
      <w:r>
        <w:rPr>
          <w:lang w:val="pt_PT" w:bidi="pt_PT"/>
        </w:rPr>
      </w:r>
      <w:r>
        <w:rPr>
          <w:lang w:val="pt_PT" w:bidi="pt_PT"/>
        </w:rPr>
        <w:t>Apesar de tudo isso, o faraó se comportou como Yahweh havia dito. Ele permaneceu teimoso e se recusou a ouvir Moisés e Arão.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6.28–7.13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oito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 rei do Egito</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O cajado de Arão e a serpente em que se transformou</w:t>
      </w:r>
    </w:p>
    <w:p>
      <w:pPr>
        <w:pStyle w:val="ListBullet"/>
        <w:spacing w:line="240" w:lineRule="auto"/>
        <w:ind w:left="720"/>
      </w:pPr>
      <w:r>
        <w:rPr>
          <w:lang w:val="pt_PT" w:bidi="pt_PT"/>
        </w:rPr>
      </w:r>
      <w:r>
        <w:rPr>
          <w:lang w:val="pt_PT" w:bidi="pt_PT"/>
        </w:rPr>
        <w:t>Os servos de faraó</w:t>
      </w:r>
    </w:p>
    <w:p>
      <w:pPr>
        <w:pStyle w:val="ListBullet"/>
        <w:spacing w:line="240" w:lineRule="auto"/>
        <w:ind w:left="720"/>
      </w:pPr>
      <w:r>
        <w:rPr>
          <w:lang w:val="pt_PT" w:bidi="pt_PT"/>
        </w:rPr>
      </w:r>
      <w:r>
        <w:rPr>
          <w:lang w:val="pt_PT" w:bidi="pt_PT"/>
        </w:rPr>
        <w:t>Homens sábios e feiticeiros do faraó, também chamados de magos</w:t>
      </w:r>
    </w:p>
    <w:p>
      <w:pPr>
        <w:pStyle w:val="ListBullet"/>
        <w:spacing w:line="240" w:lineRule="auto"/>
        <w:ind w:left="720"/>
      </w:pPr>
      <w:r>
        <w:rPr>
          <w:lang w:val="pt_PT" w:bidi="pt_PT"/>
        </w:rPr>
      </w:r>
      <w:r>
        <w:rPr>
          <w:lang w:val="pt_PT" w:bidi="pt_PT"/>
        </w:rPr>
        <w:t>E cajados dos magos de faraó e as serpentes em que os cajados se transformaram</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Quando Yahweh falou com Moisés na terra do Egito, ele disse a ele: “Eu sou Yahweh! Conte a faraó, o rei do Egito, tudo o que estou dizendo a você”. Mas Moisés discutiu com Yahweh, dizendo: “Não posso fazer isso! Sou um orador muito desajeitado! Por que o faraó me ouviria?”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“Como eu, Moisés, devo falar com o faraó rei do Egito? Sou um homem velho!” ou “Não posso nem mesmo falar adequadamente!” ou “Yahweh está esperando demais de mim. Não posso fazer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Yahweh disse a Moisés: “Preste muita atenção a isso. Farei você parecer como Deus a faraó, e seu irmão, Arão, será seu profeta. Diga a Arão tudo o que ordeno a você, e Arão deve ordenar que o faraó deixe as pessoas de Israel sairem de seu país. Mas tornarei o coração do faraó teimoso para que eu possa fazer muitos sinais e maravilhas na terra do Egito. Mesmo então o faraó se recusará a ouvir vocês. Então trarei meu punho no Egito. Então resgatarei minhas forças — meu povo, os israelitas — da terra do Egito com grandes atos de julgamento. Quando erguer minha mão poderosa e trazer os israelitas para fora, os egípcios saberão que sou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me dirá exatamente o que dizer a faraó. Serei o porta-voz de Yahweh!” ou “Yahweh me fará como um Deus para faraó! Serei poderoso!” ou “Yahweh diz que o faraó se recusará a me ouvir! Então Yahweh julgará o Egito e levará seu povo Israel para fora. O faraó obedecerá a Yahweh então!”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Moisés e Arão fizeram assim como Yahweh os havia ordenado. Moisés tinha oitenta anos, e Arão tinha oitenta e três quando eles contaram suas demandas a faraó.</w:t>
      </w:r>
    </w:p>
    <w:p>
      <w:pPr/>
      <w:r>
        <w:rPr>
          <w:lang w:val="pt_PT" w:bidi="pt_PT"/>
        </w:rPr>
      </w:r>
      <w:r>
        <w:rPr>
          <w:lang w:val="pt_PT" w:bidi="pt_PT"/>
        </w:rPr>
        <w:t>Então Yahweh disse a Moisés e Arão: “O faraó exigirá: 'Mostre-me um milagre'. Quando ele fizer isso, diga a Arão: 'Pegue seu cajado e jogue-o na frente do faraó, e se tornará em uma serpente'”.</w:t>
      </w:r>
    </w:p>
    <w:p>
      <w:pPr/>
      <w:r>
        <w:rPr>
          <w:lang w:val="pt_PT" w:bidi="pt_PT"/>
        </w:rPr>
      </w:r>
      <w:r>
        <w:rPr>
          <w:lang w:val="pt_PT" w:bidi="pt_PT"/>
        </w:rPr>
        <w:t>Então Moisés e Arão foram até o faraó e fizeram o que Yahweh havia ordenado a eles. Arão jogou seu cajado diante do faraó e seus oficiais, e se tornou em uma serpente! Então o faraó chamou seus próprios homens sábios e feiticeiros, e esses magos egípcios fizeram a mesma coisa com sua magia. Eles jogaram seus cajados, que também se tornaram serpentes! Mas então o cajado de serpente de Arão engoliu o cajado de serpente deles.</w:t>
      </w:r>
    </w:p>
    <w:p>
      <w:pPr/>
      <w:r>
        <w:rPr>
          <w:lang w:val="pt_PT" w:bidi="pt_PT"/>
        </w:rPr>
      </w:r>
      <w:r>
        <w:rPr>
          <w:lang w:val="pt_PT" w:bidi="pt_PT"/>
        </w:rPr>
        <w:t>O coração do faraó, no entanto, permaneceu duro. Ele ainda se recusou a ouvir, assim como Yahweh havia previsto.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faraó: “O que você está sentindo ou pensando?” A pessoa pode responder coisas como: “Meus magos podem realizar os mesmos sinais que Moisés e Arão! Quem são Moisés e Arão para me dizer o que fazer?” ou “Yahweh não é tão poderoso afinal”, ou “Não deixarei o povo de Israel sair do Egito!”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6.28–7.13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No dia em que </w:t>
      </w:r>
      <w:r>
        <w:rPr>
          <w:b/>
          <w:lang w:val="pt_PT" w:bidi="pt_PT"/>
        </w:rPr>
        <w:t>Yahweh</w:t>
      </w:r>
      <w:r>
        <w:rPr>
          <w:lang w:val="pt_PT" w:bidi="pt_PT"/>
        </w:rPr>
        <w:t xml:space="preserve"> falou com Moisés na terra do Egito, Yahweh disse a Moisés: “Eu sou Yahweh; diga ao </w:t>
      </w:r>
      <w:r>
        <w:rPr>
          <w:b/>
          <w:lang w:val="pt_PT" w:bidi="pt_PT"/>
        </w:rPr>
        <w:t>faraó</w:t>
      </w:r>
      <w:r>
        <w:rPr>
          <w:lang w:val="pt_PT" w:bidi="pt_PT"/>
        </w:rPr>
        <w:t xml:space="preserve">, </w:t>
      </w:r>
      <w:r>
        <w:rPr>
          <w:lang w:val="pt_PT" w:bidi="pt_PT"/>
        </w:rPr>
        <w:t>rei</w:t>
      </w:r>
      <w:r>
        <w:rPr>
          <w:lang w:val="pt_PT" w:bidi="pt_PT"/>
        </w:rPr>
        <w:t xml:space="preserve"> do Egito, tudo o que digo a você”.</w:t>
      </w:r>
    </w:p>
    <w:p>
      <w:pPr/>
      <w:r>
        <w:rPr>
          <w:lang w:val="pt_PT" w:bidi="pt_PT"/>
        </w:rPr>
      </w:r>
      <w:r>
        <w:rPr>
          <w:b/>
          <w:lang w:val="pt_PT" w:bidi="pt_PT"/>
        </w:rPr>
        <w:t>Yahweh</w:t>
      </w:r>
      <w:r>
        <w:rPr>
          <w:lang w:val="pt_PT" w:bidi="pt_PT"/>
        </w:rPr>
        <w:t xml:space="preserve"> é o nome pessoal para Deus, e é usado em toda essa passagem. Usem o mesmo nome para Yahweh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Usem a mesma palavra ou frase para </w:t>
      </w:r>
      <w:r>
        <w:rPr>
          <w:b/>
          <w:lang w:val="pt_PT" w:bidi="pt_PT"/>
        </w:rPr>
        <w:t>faraó</w:t>
      </w:r>
      <w:r>
        <w:rPr>
          <w:lang w:val="pt_PT" w:bidi="pt_PT"/>
        </w:rPr>
        <w:t xml:space="preserve"> que vocês usaram em passagens anteriores. Procure </w:t>
      </w:r>
      <w:r>
        <w:rPr>
          <w:lang w:val="pt_PT" w:bidi="pt_PT"/>
        </w:rPr>
        <w:t>faraó</w:t>
      </w:r>
      <w:r>
        <w:rPr>
          <w:lang w:val="pt_PT" w:bidi="pt_PT"/>
        </w:rPr>
        <w:t xml:space="preserve"> no Glossário Mestre para mais informações.</w:t>
      </w:r>
    </w:p>
    <w:p>
      <w:pPr/>
      <w:r>
        <w:rPr>
          <w:lang w:val="pt_PT" w:bidi="pt_PT"/>
        </w:rPr>
      </w:r>
      <w:r>
        <w:rPr>
          <w:lang w:val="pt_PT" w:bidi="pt_PT"/>
        </w:rPr>
        <w:t xml:space="preserve">E Yahweh disse a Moisés: “Veja, fiz você como </w:t>
      </w:r>
      <w:r>
        <w:rPr>
          <w:b/>
          <w:lang w:val="pt_PT" w:bidi="pt_PT"/>
        </w:rPr>
        <w:t>Deus</w:t>
      </w:r>
      <w:r>
        <w:rPr>
          <w:lang w:val="pt_PT" w:bidi="pt_PT"/>
        </w:rPr>
        <w:t xml:space="preserve"> a faraó, e seu irmão Arão será seu p</w:t>
      </w:r>
      <w:r>
        <w:rPr>
          <w:b/>
          <w:lang w:val="pt_PT" w:bidi="pt_PT"/>
        </w:rPr>
        <w:t>rofeta”</w:t>
      </w:r>
      <w:r>
        <w:rPr>
          <w:lang w:val="pt_PT" w:bidi="pt_PT"/>
        </w:rPr>
        <w:t>.</w:t>
      </w:r>
    </w:p>
    <w:p>
      <w:pPr/>
      <w:r>
        <w:rPr>
          <w:lang w:val="pt_PT" w:bidi="pt_PT"/>
        </w:rPr>
      </w:r>
      <w:r>
        <w:rPr>
          <w:lang w:val="pt_PT" w:bidi="pt_PT"/>
        </w:rPr>
        <w:t xml:space="preserve">Usem a mesma palavra ou frase para </w:t>
      </w:r>
      <w:r>
        <w:rPr>
          <w:b/>
          <w:lang w:val="pt_PT" w:bidi="pt_PT"/>
        </w:rPr>
        <w:t>Deus</w:t>
      </w:r>
      <w:r>
        <w:rPr>
          <w:lang w:val="pt_PT" w:bidi="pt_PT"/>
        </w:rPr>
        <w:t xml:space="preserve"> que vocês usaram em passagens anteriores. Procure </w:t>
      </w:r>
      <w:r>
        <w:rPr>
          <w:lang w:val="pt_PT" w:bidi="pt_PT"/>
        </w:rPr>
        <w:t>Deus</w:t>
      </w:r>
      <w:r>
        <w:rPr>
          <w:lang w:val="pt_PT" w:bidi="pt_PT"/>
        </w:rPr>
        <w:t xml:space="preserve"> no Glossário Mestre para mais informações.</w:t>
      </w:r>
    </w:p>
    <w:p>
      <w:pPr/>
      <w:r>
        <w:rPr>
          <w:lang w:val="pt_PT" w:bidi="pt_PT"/>
        </w:rPr>
      </w:r>
      <w:r>
        <w:rPr>
          <w:lang w:val="pt_PT" w:bidi="pt_PT"/>
        </w:rPr>
        <w:t xml:space="preserve">Um </w:t>
      </w:r>
      <w:r>
        <w:rPr>
          <w:b/>
          <w:lang w:val="pt_PT" w:bidi="pt_PT"/>
        </w:rPr>
        <w:t>profeta</w:t>
      </w:r>
      <w:r>
        <w:rPr>
          <w:lang w:val="pt_PT" w:bidi="pt_PT"/>
        </w:rPr>
        <w:t xml:space="preserve"> é alguém que leva a mensagem de Deus para as pessoas. Aqui Deus daria sua mensagem a Moisés e Arão, como o profeta de Moisés daria a mensagem de Deus a faraó.</w:t>
      </w:r>
    </w:p>
    <w:p>
      <w:pPr/>
      <w:r>
        <w:rPr>
          <w:lang w:val="pt_PT" w:bidi="pt_PT"/>
        </w:rPr>
      </w:r>
      <w:r>
        <w:rPr>
          <w:lang w:val="pt_PT" w:bidi="pt_PT"/>
        </w:rPr>
        <w:t xml:space="preserve">Parem aqui e discutam em grupo qual palavra ou frase vocês usarão para </w:t>
      </w:r>
      <w:r>
        <w:rPr>
          <w:b/>
          <w:lang w:val="pt_PT" w:bidi="pt_PT"/>
        </w:rPr>
        <w:t>profeta</w:t>
      </w:r>
      <w:r>
        <w:rPr>
          <w:lang w:val="pt_PT" w:bidi="pt_PT"/>
        </w:rPr>
        <w:t xml:space="preserve">. Procure </w:t>
      </w:r>
      <w:r>
        <w:rPr>
          <w:lang w:val="pt_PT" w:bidi="pt_PT"/>
        </w:rPr>
        <w:t>profeta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“Mas endurecerei o </w:t>
      </w:r>
      <w:r>
        <w:rPr>
          <w:lang w:val="pt_PT" w:bidi="pt_PT"/>
        </w:rPr>
        <w:t>coração</w:t>
      </w:r>
      <w:r>
        <w:rPr>
          <w:lang w:val="pt_PT" w:bidi="pt_PT"/>
        </w:rPr>
        <w:t xml:space="preserve"> do faraó, e embora multiplique meus </w:t>
      </w:r>
      <w:r>
        <w:rPr>
          <w:b/>
          <w:lang w:val="pt_PT" w:bidi="pt_PT"/>
        </w:rPr>
        <w:t>sinais</w:t>
      </w:r>
      <w:r>
        <w:rPr>
          <w:lang w:val="pt_PT" w:bidi="pt_PT"/>
        </w:rPr>
        <w:t xml:space="preserve"> e maravilhas na terra do Egito, o faraó não ouvirá você”.</w:t>
      </w:r>
    </w:p>
    <w:p>
      <w:pPr/>
      <w:r>
        <w:rPr>
          <w:lang w:val="pt_PT" w:bidi="pt_PT"/>
        </w:rPr>
      </w:r>
      <w:r>
        <w:rPr>
          <w:lang w:val="pt_PT" w:bidi="pt_PT"/>
        </w:rPr>
        <w:t xml:space="preserve">Usem a mesma palavra ou frase para </w:t>
      </w:r>
      <w:r>
        <w:rPr>
          <w:b/>
          <w:lang w:val="pt_PT" w:bidi="pt_PT"/>
        </w:rPr>
        <w:t>sinais</w:t>
      </w:r>
      <w:r>
        <w:rPr>
          <w:lang w:val="pt_PT" w:bidi="pt_PT"/>
        </w:rPr>
        <w:t xml:space="preserve"> que vocês usaram em passagens anteriores. Procure </w:t>
      </w:r>
      <w:r>
        <w:rPr>
          <w:lang w:val="pt_PT" w:bidi="pt_PT"/>
        </w:rPr>
        <w:t>sinais</w:t>
      </w:r>
      <w:r>
        <w:rPr>
          <w:lang w:val="pt_PT" w:bidi="pt_PT"/>
        </w:rPr>
        <w:t xml:space="preserve"> no Glossário Mestre para mais informações.</w:t>
      </w:r>
    </w:p>
    <w:p>
      <w:pPr/>
      <w:r>
        <w:rPr>
          <w:lang w:val="pt_PT" w:bidi="pt_PT"/>
        </w:rPr>
      </w:r>
      <w:r>
        <w:rPr>
          <w:lang w:val="pt_PT" w:bidi="pt_PT"/>
        </w:rPr>
        <w:t xml:space="preserve">“Quando o faraó diz a vocês: “Provem-se fazendo um </w:t>
      </w:r>
      <w:r>
        <w:rPr>
          <w:b/>
          <w:lang w:val="pt_PT" w:bidi="pt_PT"/>
        </w:rPr>
        <w:t>milagre</w:t>
      </w:r>
      <w:r>
        <w:rPr>
          <w:lang w:val="pt_PT" w:bidi="pt_PT"/>
        </w:rPr>
        <w:t>”, então vocês dirão a Arão: “Pegue seu cajado e jogue-o diante do faraó, para que possa se tornar uma serpente”.</w:t>
      </w:r>
    </w:p>
    <w:p>
      <w:pPr/>
      <w:r>
        <w:rPr>
          <w:lang w:val="pt_PT" w:bidi="pt_PT"/>
        </w:rPr>
      </w:r>
      <w:r>
        <w:rPr>
          <w:lang w:val="pt_PT" w:bidi="pt_PT"/>
        </w:rPr>
        <w:t xml:space="preserve">Usem a mesma palavra ou frase para </w:t>
      </w:r>
      <w:r>
        <w:rPr>
          <w:b/>
          <w:lang w:val="pt_PT" w:bidi="pt_PT"/>
        </w:rPr>
        <w:t>milagre</w:t>
      </w:r>
      <w:r>
        <w:rPr>
          <w:lang w:val="pt_PT" w:bidi="pt_PT"/>
        </w:rPr>
        <w:t xml:space="preserve"> que vocês usaram em passagens anteriores. Procure </w:t>
      </w:r>
      <w:r>
        <w:rPr>
          <w:lang w:val="pt_PT" w:bidi="pt_PT"/>
        </w:rPr>
        <w:t>milagre</w:t>
      </w:r>
      <w:r>
        <w:rPr>
          <w:lang w:val="pt_PT" w:bidi="pt_PT"/>
        </w:rPr>
        <w:t xml:space="preserve"> no Glossário Mestre para mais informações.</w:t>
      </w:r>
    </w:p>
    <w:p>
      <w:pPr/>
      <w:r>
        <w:rPr>
          <w:lang w:val="pt_PT" w:bidi="pt_PT"/>
        </w:rPr>
      </w:r>
      <w:r>
        <w:rPr>
          <w:lang w:val="pt_PT" w:bidi="pt_PT"/>
        </w:rPr>
        <w:t xml:space="preserve">Então o faraó convocou os homens sábios e os feiticeiros, e eles, os </w:t>
      </w:r>
      <w:r>
        <w:rPr>
          <w:b/>
          <w:lang w:val="pt_PT" w:bidi="pt_PT"/>
        </w:rPr>
        <w:t>magos</w:t>
      </w:r>
      <w:r>
        <w:rPr>
          <w:lang w:val="pt_PT" w:bidi="pt_PT"/>
        </w:rPr>
        <w:t xml:space="preserve"> do Egito, também fizeram o mesmo por suas artes secretas.</w:t>
      </w:r>
    </w:p>
    <w:p>
      <w:pPr/>
      <w:r>
        <w:rPr>
          <w:lang w:val="pt_PT" w:bidi="pt_PT"/>
        </w:rPr>
      </w:r>
      <w:r>
        <w:rPr>
          <w:lang w:val="pt_PT" w:bidi="pt_PT"/>
        </w:rPr>
        <w:t xml:space="preserve">Os </w:t>
      </w:r>
      <w:r>
        <w:rPr>
          <w:b/>
          <w:lang w:val="pt_PT" w:bidi="pt_PT"/>
        </w:rPr>
        <w:t>magos</w:t>
      </w:r>
      <w:r>
        <w:rPr>
          <w:lang w:val="pt_PT" w:bidi="pt_PT"/>
        </w:rPr>
        <w:t xml:space="preserve"> usavam poderes especiais para controlar partes da natureza. Magia era o uso de poderes milagrosos ou ocultos por métodos cuidadosamente especificados para alcançar fins que de outra forma seriam inatingíveis. Os magos também interpretavam sonhos e sinais ou presságios. Os reis usavam especialmente magos para interpretar sonhos. Os magos usavam poderes mágicos para tratar algumas doenças. Em todas as Escrituras, Deus mostra que Deus tem mais poder do que os magos e seus poderes mágicos. Moisés realizou milagres em passagens posteriores de Êxodo que os magos de faraó não poderiam duplicar. Eventualmente, no livro de Atos, os crentes de Éfeso queimaram seus livros de magia.</w:t>
      </w:r>
    </w:p>
    <w:p>
      <w:pPr/>
      <w:r>
        <w:rPr>
          <w:lang w:val="pt_PT" w:bidi="pt_PT"/>
        </w:rPr>
      </w:r>
      <w:r>
        <w:rPr>
          <w:lang w:val="pt_PT" w:bidi="pt_PT"/>
        </w:rPr>
        <w:t xml:space="preserve">Parem aqui e discutam em grupo qual palavra ou frase vocês usarão para </w:t>
      </w:r>
      <w:r>
        <w:rPr>
          <w:b/>
          <w:lang w:val="pt_PT" w:bidi="pt_PT"/>
        </w:rPr>
        <w:t>mago</w:t>
      </w:r>
      <w:r>
        <w:rPr>
          <w:lang w:val="pt_PT" w:bidi="pt_PT"/>
        </w:rPr>
        <w:t xml:space="preserve">. Procure </w:t>
      </w:r>
      <w:r>
        <w:rPr>
          <w:lang w:val="pt_PT" w:bidi="pt_PT"/>
        </w:rPr>
        <w:t>mago</w:t>
      </w:r>
      <w:r>
        <w:rPr>
          <w:lang w:val="pt_PT" w:bidi="pt_PT"/>
        </w:rPr>
        <w:t xml:space="preserve"> no Glossário Mestre para mais informações. Se você já traduziu essa palavra em outro livro da Bíblia, use a mesma palavra que você usou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7:14–25</w:t>
      </w:r>
      <w:r>
        <w:rPr>
          <w:lang w:val="pt_PT" w:bidi="pt_PT"/>
        </w:rPr>
      </w:r>
    </w:p>
    <w:p>
      <w:pPr>
        <w:pStyle w:val="Heading3"/>
      </w:pPr>
      <w:r>
        <w:rPr>
          <w:lang w:val="pt_PT" w:bidi="pt_PT"/>
        </w:rPr>
        <w:t>Ouvir e Sentir</w:t>
      </w:r>
    </w:p>
    <w:p>
      <w:pPr/>
      <w:r>
        <w:rPr>
          <w:lang w:val="pt_PT" w:bidi="pt_PT"/>
        </w:rPr>
      </w:r>
      <w:r>
        <w:rPr>
          <w:lang w:val="pt_PT" w:bidi="pt_PT"/>
        </w:rPr>
        <w:t>Nesta etapa, ouçam Êxodo 7.14–25 e guardem em seus corações.</w:t>
      </w:r>
    </w:p>
    <w:p>
      <w:pPr/>
      <w:r>
        <w:rPr>
          <w:lang w:val="pt_PT" w:bidi="pt_PT"/>
        </w:rPr>
      </w:r>
      <w:r>
        <w:rPr>
          <w:lang w:val="pt_PT" w:bidi="pt_PT"/>
        </w:rPr>
        <w:t>Ouçam uma versão em áudio de Êxodo 7.14–25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7:14–25 na tradução mais fácil de entender.</w:t>
      </w:r>
    </w:p>
    <w:p>
      <w:pPr/>
      <w:r>
        <w:rPr>
          <w:lang w:val="pt_PT" w:bidi="pt_PT"/>
        </w:rPr>
      </w:r>
      <w:r>
        <w:rPr>
          <w:lang w:val="pt_PT" w:bidi="pt_PT"/>
        </w:rPr>
        <w:t>A passagem anterior começou contando o que Yahweh já havia pronunciado e realizado. Yahweh havia ordenado que Moisés fosse o porta-voz de Yahweh ao faraó. Yahweh tornaria o faraó teimoso e então realizaria grandes atos de julgamento contra o Egito e levaria seu povo, Israel, para fora do Egito. Então a passagem apresentou novos eventos quando Moisés e Arão foram falar com o faraó, que lhes pediu que provassem quem eram realizando um milagre. Arão jogou seu cajado no chão, e esse se tornou uma serpente. Os magos do faraó realizaram o mesmo milagre, mas a serpente do cajado de Arão devorou as serpentes dos cajados deles. O coração de faraó se endureceu e ele não ouviu Moisés e Arão.</w:t>
      </w:r>
    </w:p>
    <w:p>
      <w:pPr/>
      <w:r>
        <w:rPr>
          <w:lang w:val="pt_PT" w:bidi="pt_PT"/>
        </w:rPr>
      </w:r>
      <w:r>
        <w:rPr>
          <w:lang w:val="pt_PT" w:bidi="pt_PT"/>
        </w:rPr>
        <w:t>Então, Yahweh disse a Moisés que o coração de faraó ainda estava duro. Aqui a palavra para “duro” significa pesado ou insensível. Yahweh estava informando Moisés de que nada havia mudado como resultado do milagre em que Ele transformara o cajado de Arão em uma serpente. Yahweh disse que o faraó estava se recusando a deixar o povo de Israel deixar o Egito. Isso era resultado de seu coração teimoso.</w:t>
      </w:r>
    </w:p>
    <w:p>
      <w:pPr/>
      <w:r>
        <w:rPr>
          <w:lang w:val="pt_PT" w:bidi="pt_PT"/>
        </w:rPr>
      </w:r>
      <w:r>
        <w:rPr>
          <w:lang w:val="pt_PT" w:bidi="pt_PT"/>
        </w:rPr>
        <w:t>Pare aqui e conte ao grupo uma história sobre uma vez em que alguém com autoridade, por exemplo, seu chefe ou membro da família mais velho, queria que você desse uma instrução a uma pessoa que vocês sabiam ser teimosa e difícil de lidar. Como vocês fizeram isso? Como a pessoa reagiu? Pause este áudio aqui.</w:t>
      </w:r>
    </w:p>
    <w:p>
      <w:pPr/>
      <w:r>
        <w:rPr>
          <w:lang w:val="pt_PT" w:bidi="pt_PT"/>
        </w:rPr>
      </w:r>
      <w:r>
        <w:rPr>
          <w:lang w:val="pt_PT" w:bidi="pt_PT"/>
        </w:rPr>
        <w:t>Yahweh disse a Moisés para ir e ver o faraó na manhã seguinte, enquanto o faraó estava saindo para a água. A água era o rio Nilo. O Nilo é o rio mais longo da África e corre por todo o Egito. Era o maior marco geográfico do Egito. As pessoas do Egito confiavam no Nilo como a fonte de vida, agricultura e sobrevivência. O Nilo era uma importante rota de transporte. Não sabemos por que o faraó desceu para a água pela manhã. Ele pode ter ido para lá adorar o deus do rio Nilo, Hapi. Ou ele pode ter descido ao rio para se banhar. O palácio do faraó provavelmente não ficava longe do rio. Yahweh disse a Moisés para ficar na margem do Nilo para encontrar o faraó. Moisés deveria levar consigo o seu cajado, ou bastão de caminhada. Era o cajado que Yahweh transformou em uma serpente em Horebe, o monte de Yahweh, antes de Moisés voltar para o Egito. Não era o cajado de Arão da passagem anterior. A palavra para serpente aqui é a palavra comum para “cobra”.</w:t>
      </w:r>
    </w:p>
    <w:p>
      <w:pPr/>
      <w:r>
        <w:rPr>
          <w:lang w:val="pt_PT" w:bidi="pt_PT"/>
        </w:rPr>
      </w:r>
      <w:r>
        <w:rPr>
          <w:lang w:val="pt_PT" w:bidi="pt_PT"/>
        </w:rPr>
        <w:t xml:space="preserve">Parem aqui e olhem em grupo para um mapa do </w:t>
      </w:r>
      <w:r>
        <w:rPr>
          <w:lang w:val="pt_PT" w:bidi="pt_PT"/>
        </w:rPr>
        <w:t>Egito com o rio Nilo</w:t>
      </w:r>
      <w:r>
        <w:rPr>
          <w:lang w:val="pt_PT" w:bidi="pt_PT"/>
        </w:rPr>
        <w:t>. Pausem este áudio aqui.</w:t>
      </w:r>
    </w:p>
    <w:p>
      <w:pPr/>
      <w:r>
        <w:rPr>
          <w:lang w:val="pt_PT" w:bidi="pt_PT"/>
        </w:rPr>
      </w:r>
      <w:r>
        <w:rPr>
          <w:lang w:val="pt_PT" w:bidi="pt_PT"/>
        </w:rPr>
        <w:t>Yahweh disse a Moisés para dizer isso ao faraó: “Yahweh, o Deus dos hebreus, me enviou, Moisés, para você, faraó, e Yahweh está dizendo: ‘Deixe meu povo ir, para que eles possam me servir, no deserto’”. Moisés então deveria dizer ao faraó: “Mas até agora você se recusou a ouvir Yahweh”. Yahweh deu a Moisés uma mensagem para ser dirigida ao faraó, na qual ficava claramente exposto que Moisés representava Yahweh, “o Deus dos hebreus, ou israelitas”, e que Yahweh estava exigindo que o faraó libertasse o povo de Yahweh, Israel, para deixar o Egito. A mensagem também explicou que Yahweh estava prestes a lançar seus julgamentos sobre o faraó e todo o Egito, porque o faraó se recusou a ouvir até agora. Moisés então deveria prosseguir dizendo ao faraó: “Mas assim diz Yahweh: Por meio disso você saberá que Eu sou Yahweh’”. A expressão “Por meio disso” refere-se à praga que estava prestes a acontecer, funcionando, portanto, como uma advertência ao faraó. A expressão “você saberá” significa “você descobrirá”. Yahweh queria ensinar ao faraó quem Ele, Yahweh, era. Yahweh queria que o faraó conhecesse Sua grandeza e Seu poder para salvar, não apenas Seu nome. Anteriormente, Yahweh havia anunciado quem Ele era apenas para Abraão, Isaque e Jacó, e para Moisés e os israelitas. Agora, pela primeira vez, Yahweh estava revelando o significado de seu nome a um não israelita. A mensagem de Moisés continuou: “Veja! Com o cajado que está na minha mão, ferirei as águas do Nilo, e o rio se transformará em sangue”. Quando Moisés faz aquilo que Yahweh ordena, é como se a mão de Moisés fosse a própria mão de Yahweh. Yahweh usa a mão de Moisés como sua própria mão para bater na água. Então ele diz: “Ferirei a água”. Considerando o que a passagem diz mais adiante, parece certo que Yahweh é aquele que realiza o milagre e fere a água com seu poder, ou simbolicamente com o seu cajado. O movimento de Moisés com o cajado simbolizará o poder e o milagre de Yahweh de transformar água em sangue. A palavra hebraica para sangue se refere ao sangue de homem ou animal ou à cor do sangue.</w:t>
      </w:r>
    </w:p>
    <w:p>
      <w:pPr/>
      <w:r>
        <w:rPr>
          <w:lang w:val="pt_PT" w:bidi="pt_PT"/>
        </w:rPr>
      </w:r>
      <w:r>
        <w:rPr>
          <w:lang w:val="pt_PT" w:bidi="pt_PT"/>
        </w:rPr>
        <w:t>Yahweh continuou a dizer a Moisés o que ele deveria dizer ao faraó: “Os peixes no Nilo morrerão, e o Nilo cheirará mal, e os egípcios ficarão cansados de tentar beber água do Nilo”. Moisés deveria tornar o faraó ciente das consequências que a praga teria para os egípcios. A palavra para peixe se refere a todos os tipos diferentes de peixes de água doce e criaturas vivas no rio Nilo. Eles morreriam porque a água do rio se tornaria sangue. O mau cheiro do Nilo possivelmente viria dos peixes mortos, e não do sangue em si. Os egípcios ficariam se cansando de procurar em vão, no Nilo, água própria para beber. Alguns estudiosos da Bíblia acreditam que a água não se transformou em sangue real, mas que Yahweh teria ordenado fenômenos naturais que provocaram o avermelhamento e a contaminação temporários do Nilo e outras águas de superfície. Isso tornaria a água no Nilo não potável e mataria seus peixes. Outros estudiosos da Bíblia acreditam que a água se transformou em sangue.</w:t>
      </w:r>
    </w:p>
    <w:p>
      <w:pPr/>
      <w:r>
        <w:rPr>
          <w:lang w:val="pt_PT" w:bidi="pt_PT"/>
        </w:rPr>
      </w:r>
      <w:r>
        <w:rPr>
          <w:lang w:val="pt_PT" w:bidi="pt_PT"/>
        </w:rPr>
        <w:t>Yahweh disse a Moisés para falar com Arão e dar a ele as seguintes instruções: “Arão, tome seu cajado e estenda sua mão sobre as águas do Egito, sobre seus rios, seus canais e suas lagoas, e todos os seus reservatórios, para que eles se tornem sangue, e haja sangue em toda a terra do Egito, mesmo em vasos de madeira e em vasos de pedra”. Arão deveria levar seu próprio cajado e esticar a mão na qual ele estava segurando o cajado. Ele deveria esticar sua mão simbolicamente sobre todos os corpos de água no Egito, para que eles se transformassem em sangue. O cajado de Arão era um lembrete simbólico de que era Yahweh, e não Arão ou Moisés, quem estava realizando o milagre de transformar água em sangue. Algumas traduções em português usam a palavra “riachos” em vez de “rios”. Outras traduções em português usam a palavra “riachos” em vez de “canais”. Riachos, ou pequenos rios, eram ramificações naturais do rio Nilo. Canais eram ramificações do Nilo cavadas pelas pessoas para irrigar e nutrir seus campos. Lagos eram volumes de água deixados quando o Nilo transbordava. Reservatórios eram tanques de água cavados pelos egípcios para armazenar água para uso posterior. Haveria sangue em vez de água em todos os corpos de água, em todo o Egito, assim que Arão esticasse seu braço com seu cajado nele.</w:t>
      </w:r>
    </w:p>
    <w:p>
      <w:pPr/>
      <w:r>
        <w:rPr>
          <w:lang w:val="pt_PT" w:bidi="pt_PT"/>
        </w:rPr>
      </w:r>
      <w:r>
        <w:rPr>
          <w:lang w:val="pt_PT" w:bidi="pt_PT"/>
        </w:rPr>
        <w:t xml:space="preserve">Parem aqui e olhem em grupo para uma imagem de um </w:t>
      </w:r>
      <w:r>
        <w:rPr>
          <w:lang w:val="pt_PT" w:bidi="pt_PT"/>
        </w:rPr>
        <w:t>canal do Nilo</w:t>
      </w:r>
      <w:r>
        <w:rPr>
          <w:lang w:val="pt_PT" w:bidi="pt_PT"/>
        </w:rPr>
        <w:t>. Pausem este áudio aqui.</w:t>
      </w:r>
    </w:p>
    <w:p>
      <w:pPr/>
      <w:r>
        <w:rPr>
          <w:lang w:val="pt_PT" w:bidi="pt_PT"/>
        </w:rPr>
      </w:r>
      <w:r>
        <w:rPr>
          <w:lang w:val="pt_PT" w:bidi="pt_PT"/>
        </w:rPr>
        <w:t>Pare aqui e conte ao grupo sobre uma ocasião em que alguém disse a você para seguir certas instruções e era importante que você fizesse exatamente o que havia sido pedido. O que teria acontecido se você não seguisse todas as instruções? Pausem este áudio aqui.</w:t>
      </w:r>
    </w:p>
    <w:p>
      <w:pPr/>
      <w:r>
        <w:rPr>
          <w:lang w:val="pt_PT" w:bidi="pt_PT"/>
        </w:rPr>
      </w:r>
      <w:r>
        <w:rPr>
          <w:lang w:val="pt_PT" w:bidi="pt_PT"/>
        </w:rPr>
        <w:t>Moisés e Arão obedeceram a Yahweh, fazendo tudo o que Yahweh havia ordenado que eles fizessem. Enquanto o faraó e seus oficiais estavam assistindo, Moisés, por meio de suas palavras, orientou Arão. Arão então levantou o cajado para que todos vissem e golpeou a superfície da água no Nilo. A água em todo o rio Nilo transformou-se em sangue.</w:t>
      </w:r>
    </w:p>
    <w:p>
      <w:pPr/>
      <w:r>
        <w:rPr>
          <w:lang w:val="pt_PT" w:bidi="pt_PT"/>
        </w:rPr>
      </w:r>
      <w:r>
        <w:rPr>
          <w:lang w:val="pt_PT" w:bidi="pt_PT"/>
        </w:rPr>
        <w:t>E os peixes no Nilo morreram. A palavra “peixe” incluía todas as espécies de peixes e outras criaturas vivas no rio. Eles morreram como resultado de a água ter se transformado em sangue. E a água no Nilo cheirou mal por causa dos peixes mortos. Como resultado, os egípcios não podiam beber a água do Nilo. E em todos os lugares no Egito, a água se tornou sangue.</w:t>
      </w:r>
    </w:p>
    <w:p>
      <w:pPr/>
      <w:r>
        <w:rPr>
          <w:lang w:val="pt_PT" w:bidi="pt_PT"/>
        </w:rPr>
      </w:r>
      <w:r>
        <w:rPr>
          <w:lang w:val="pt_PT" w:bidi="pt_PT"/>
        </w:rPr>
        <w:t>Mas, usando seus poderes secretos, os magos egípcios realizaram o mesmo sinal milagroso que Moisés e Arão. Os magos eram os homens sábios e feiticeiros do faraó. Eles transformaram água em sangue. Não temos certeza de qual água os magos mudaram em sangue, pois toda a água no Egito Yahweh já havia mudado em sangue por meio de Moisés e Arão. Pode ter sido a água que os egípcios estavam cavando para beber, ou pode ter sido água que os magos tinham com eles. Os magos do faraó realizaram o seu “milagre” ou por meio de ilusão e truques enganosos, apenas fazendo a água parecer vermelha, ou usando o poder demoníaco de seus deuses. Mas assim como Yahweh disse a Moisés, o coração do faraó permaneceu teimoso. Vendo que seus magos realizaram o mesmo milagre, o faraó tinha uma desculpa para não ouvir Moisés e Arão e ele não libertou os israelitas.</w:t>
      </w:r>
    </w:p>
    <w:p>
      <w:pPr/>
      <w:r>
        <w:rPr>
          <w:lang w:val="pt_PT" w:bidi="pt_PT"/>
        </w:rPr>
      </w:r>
      <w:r>
        <w:rPr>
          <w:lang w:val="pt_PT" w:bidi="pt_PT"/>
        </w:rPr>
        <w:t>Faraó havia estado ao lado do rio com seus oficiais. Ele se afastou de Moisés e Arão, e possivelmente de seus próprios magos também, e foi para sua casa. A frase “foi para sua casa” sugere que o palácio estava perto do rio. A passagem então diz: “e nem ainda isso considerou seu coração”. Essa frase significa que o faraó não prestou nenhuma atenção ao que aconteceu. A palavra “coração” também pode se referir à mente de faraó. Essa frase também poderia ser traduzida como “O faraó descartou o assunto da mente”.</w:t>
      </w:r>
    </w:p>
    <w:p>
      <w:pPr/>
      <w:r>
        <w:rPr>
          <w:lang w:val="pt_PT" w:bidi="pt_PT"/>
        </w:rPr>
      </w:r>
      <w:r>
        <w:rPr>
          <w:lang w:val="pt_PT" w:bidi="pt_PT"/>
        </w:rPr>
        <w:t>E todos os egípcios cavaram ao longo do rio Nilo para beber água, porque eles não podiam beber a água do Nilo. A expressão “todos os egípcios” pode significar todos os egípcios que viviam perto do rio, não cada egípcio individualmente. No entanto, a maioria da população vivia ao longo do rio Nilo, então também pode significar “muitos egípcios”, de modo que pareciam ser todos eles. A expressão “todos os egípcios” implicava que a praga afetava apenas os egípcios e não os israelitas. Ao cavarem buracos na areia e no lodo, os egípcios provavelmente buscavam água potável, que não tivesse o odor nem as impurezas da água transformada em sangue no Nilo. Eles não podiam beber a água do Nilo, mas não sabemos se isso era por causa do sangue ou por causa do cheiro ruim, ou ambos.</w:t>
      </w:r>
    </w:p>
    <w:p>
      <w:pPr/>
      <w:r>
        <w:rPr>
          <w:lang w:val="pt_PT" w:bidi="pt_PT"/>
        </w:rPr>
      </w:r>
      <w:r>
        <w:rPr>
          <w:lang w:val="pt_PT" w:bidi="pt_PT"/>
        </w:rPr>
        <w:t>A passagem diz: “Sete dias completos passaram depois que Yahweh havia atingido o Nilo”. A frase conclui a primeira praga e dá início à segunda praga com a qual Yahweh afligiria o Egito. A expressão pode significar que a primeira praga durou sete dias, ou pode simplesmente indicar que a segunda praga começou uma semana depois que Yahweh transformou a água em sangue. Como a passagem não declara quando a primeira praga terminou, é razoável assumir que levou sete dias para que os efeitos do sangue e dos peixes mortos desaparecessem. A expressão ‘depois que Yahweh feriu o Nilo’ refere‑se ao momento em que Moisés, por meio de suas palavras, orientou Arão, e Arão ergueu o seu cajado e golpeou a superfície das águas do Nilo. Então, Yahweh transformou a água em sangue.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7.14–25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Yahweh diz a Moisés que o coração de faraó ainda está duro e ele ainda está se recusando a deixar o povo de Israel deixar o Egito.</w:t>
      </w:r>
    </w:p>
    <w:p>
      <w:pPr/>
      <w:r>
        <w:rPr>
          <w:lang w:val="pt_PT" w:bidi="pt_PT"/>
        </w:rPr>
      </w:r>
      <w:r>
        <w:rPr>
          <w:b/>
          <w:lang w:val="pt_PT" w:bidi="pt_PT"/>
        </w:rPr>
        <w:t>Na segunda cena:</w:t>
      </w:r>
      <w:r>
        <w:rPr>
          <w:lang w:val="pt_PT" w:bidi="pt_PT"/>
        </w:rPr>
        <w:t xml:space="preserve"> Yahweh ordena que Moisés leve seu cajado e vá para a margem do rio Nilo na manhã seguinte e fale com faraó.</w:t>
      </w:r>
    </w:p>
    <w:p>
      <w:pPr/>
      <w:r>
        <w:rPr>
          <w:lang w:val="pt_PT" w:bidi="pt_PT"/>
        </w:rPr>
      </w:r>
      <w:r>
        <w:rPr>
          <w:b/>
          <w:lang w:val="pt_PT" w:bidi="pt_PT"/>
        </w:rPr>
        <w:t>Na terceira cena:</w:t>
      </w:r>
      <w:r>
        <w:rPr>
          <w:lang w:val="pt_PT" w:bidi="pt_PT"/>
        </w:rPr>
        <w:t xml:space="preserve"> Yahweh diz a Moisés exatamente o que dizer a faraó. Moisés deveria dizer que:</w:t>
      </w:r>
    </w:p>
    <w:p>
      <w:pPr>
        <w:pStyle w:val="ListBullet"/>
        <w:spacing w:line="240" w:lineRule="auto"/>
        <w:ind w:left="720"/>
      </w:pPr>
      <w:r>
        <w:rPr>
          <w:lang w:val="pt_PT" w:bidi="pt_PT"/>
        </w:rPr>
      </w:r>
      <w:r>
        <w:rPr>
          <w:lang w:val="pt_PT" w:bidi="pt_PT"/>
        </w:rPr>
        <w:t>Yahweh enviou Moisés a faraó para representar Yahweh e falar com ele.</w:t>
      </w:r>
    </w:p>
    <w:p>
      <w:pPr>
        <w:pStyle w:val="ListBullet"/>
        <w:spacing w:line="240" w:lineRule="auto"/>
        <w:ind w:left="720"/>
      </w:pPr>
      <w:r>
        <w:rPr>
          <w:lang w:val="pt_PT" w:bidi="pt_PT"/>
        </w:rPr>
      </w:r>
      <w:r>
        <w:rPr>
          <w:lang w:val="pt_PT" w:bidi="pt_PT"/>
        </w:rPr>
        <w:t>Yahweh está dizendo a faraó para deixar seu povo Israel ir e adorá-lo no deserto.</w:t>
      </w:r>
    </w:p>
    <w:p>
      <w:pPr>
        <w:pStyle w:val="ListBullet"/>
        <w:spacing w:line="240" w:lineRule="auto"/>
        <w:ind w:left="720"/>
      </w:pPr>
      <w:r>
        <w:rPr>
          <w:lang w:val="pt_PT" w:bidi="pt_PT"/>
        </w:rPr>
      </w:r>
      <w:r>
        <w:rPr>
          <w:lang w:val="pt_PT" w:bidi="pt_PT"/>
        </w:rPr>
        <w:t>O faraó não ouviu até então.</w:t>
      </w:r>
    </w:p>
    <w:p>
      <w:pPr>
        <w:pStyle w:val="ListBullet"/>
        <w:spacing w:line="240" w:lineRule="auto"/>
        <w:ind w:left="720"/>
      </w:pPr>
      <w:r>
        <w:rPr>
          <w:lang w:val="pt_PT" w:bidi="pt_PT"/>
        </w:rPr>
      </w:r>
      <w:r>
        <w:rPr>
          <w:lang w:val="pt_PT" w:bidi="pt_PT"/>
        </w:rPr>
        <w:t>A praga que Yahweh estava prestes a liberar no Egito mostraria a faraó quem Yahweh era — sua grandeza e poder.</w:t>
      </w:r>
    </w:p>
    <w:p>
      <w:pPr>
        <w:pStyle w:val="ListBullet"/>
        <w:spacing w:line="240" w:lineRule="auto"/>
        <w:ind w:left="720"/>
      </w:pPr>
      <w:r>
        <w:rPr>
          <w:lang w:val="pt_PT" w:bidi="pt_PT"/>
        </w:rPr>
      </w:r>
      <w:r>
        <w:rPr>
          <w:lang w:val="pt_PT" w:bidi="pt_PT"/>
        </w:rPr>
        <w:t>Yahweh atingiria o Nilo com seu cajado, ou seu poder, e o Nilo se transformaria em sangue.</w:t>
      </w:r>
    </w:p>
    <w:p>
      <w:pPr>
        <w:pStyle w:val="ListBullet"/>
        <w:spacing w:line="240" w:lineRule="auto"/>
        <w:ind w:left="720"/>
      </w:pPr>
      <w:r>
        <w:rPr>
          <w:lang w:val="pt_PT" w:bidi="pt_PT"/>
        </w:rPr>
      </w:r>
      <w:r>
        <w:rPr>
          <w:lang w:val="pt_PT" w:bidi="pt_PT"/>
        </w:rPr>
        <w:t>Os peixes no Nilo morreriam, o Nilo federia e os egípcios ficariam cansados tentando encontrar água para beber.</w:t>
      </w:r>
    </w:p>
    <w:p>
      <w:pPr/>
      <w:r>
        <w:rPr>
          <w:lang w:val="pt_PT" w:bidi="pt_PT"/>
        </w:rPr>
      </w:r>
      <w:r>
        <w:rPr>
          <w:b/>
          <w:lang w:val="pt_PT" w:bidi="pt_PT"/>
        </w:rPr>
        <w:t>Na quarta cena:</w:t>
      </w:r>
      <w:r>
        <w:rPr>
          <w:lang w:val="pt_PT" w:bidi="pt_PT"/>
        </w:rPr>
        <w:t xml:space="preserve"> Yahweh diz a Moisés para instruir Arão. Moisés deve dizer a Arão para levar seu cajado e esticar sua mão sobre as águas do Egito e todos as extensões de água em todo o Egito se tornariam sangue.</w:t>
      </w:r>
    </w:p>
    <w:p>
      <w:pPr/>
      <w:r>
        <w:rPr>
          <w:lang w:val="pt_PT" w:bidi="pt_PT"/>
        </w:rPr>
      </w:r>
      <w:r>
        <w:rPr>
          <w:b/>
          <w:lang w:val="pt_PT" w:bidi="pt_PT"/>
        </w:rPr>
        <w:t>Na quinta cena:</w:t>
      </w:r>
      <w:r>
        <w:rPr>
          <w:lang w:val="pt_PT" w:bidi="pt_PT"/>
        </w:rPr>
        <w:t xml:space="preserve"> Moisés e Arão executam os mandamentos de Yahweh. Arão levanta seu cajado na presença de faraó e seus servos e toda a água no Nilo se transforma em sangue. Os peixes no Nilo morrem e o rio cheira mal.</w:t>
      </w:r>
    </w:p>
    <w:p>
      <w:pPr/>
      <w:r>
        <w:rPr>
          <w:lang w:val="pt_PT" w:bidi="pt_PT"/>
        </w:rPr>
      </w:r>
      <w:r>
        <w:rPr>
          <w:b/>
          <w:lang w:val="pt_PT" w:bidi="pt_PT"/>
        </w:rPr>
        <w:t>Na sexta cena:</w:t>
      </w:r>
      <w:r>
        <w:rPr>
          <w:lang w:val="pt_PT" w:bidi="pt_PT"/>
        </w:rPr>
        <w:t xml:space="preserve"> Os magos do faraó fazem o mesmo milagre por suas artes secretas. O coração de faraó permanece teimoso e ele volta para seu palácio.</w:t>
      </w:r>
    </w:p>
    <w:p>
      <w:pPr/>
      <w:r>
        <w:rPr>
          <w:lang w:val="pt_PT" w:bidi="pt_PT"/>
        </w:rPr>
      </w:r>
      <w:r>
        <w:rPr>
          <w:b/>
          <w:lang w:val="pt_PT" w:bidi="pt_PT"/>
        </w:rPr>
        <w:t>Na sétima cena:</w:t>
      </w:r>
      <w:r>
        <w:rPr>
          <w:lang w:val="pt_PT" w:bidi="pt_PT"/>
        </w:rPr>
        <w:t xml:space="preserve"> Os egípcios não podem beber a água do Nilo e eles têm que cavar ao longo do Nilo para encontrar água potável. Os efeitos da praga desaparecem depois de sete dias de Yahweh atingindo o Nilo.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Cajado de Moisés</w:t>
      </w:r>
    </w:p>
    <w:p>
      <w:pPr>
        <w:pStyle w:val="ListBullet"/>
        <w:spacing w:line="240" w:lineRule="auto"/>
        <w:ind w:left="720"/>
      </w:pPr>
      <w:r>
        <w:rPr>
          <w:lang w:val="pt_PT" w:bidi="pt_PT"/>
        </w:rPr>
      </w:r>
      <w:r>
        <w:rPr>
          <w:lang w:val="pt_PT" w:bidi="pt_PT"/>
        </w:rPr>
        <w:t>Peixes no rio Nilo</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 cajado de Arão</w:t>
      </w:r>
    </w:p>
    <w:p>
      <w:pPr>
        <w:pStyle w:val="ListBullet"/>
        <w:spacing w:line="240" w:lineRule="auto"/>
        <w:ind w:left="720"/>
      </w:pPr>
      <w:r>
        <w:rPr>
          <w:lang w:val="pt_PT" w:bidi="pt_PT"/>
        </w:rPr>
      </w:r>
      <w:r>
        <w:rPr>
          <w:lang w:val="pt_PT" w:bidi="pt_PT"/>
        </w:rPr>
        <w:t>Os oficiais de Faraó</w:t>
      </w:r>
    </w:p>
    <w:p>
      <w:pPr>
        <w:pStyle w:val="ListBullet"/>
        <w:spacing w:line="240" w:lineRule="auto"/>
        <w:ind w:left="720"/>
      </w:pPr>
      <w:r>
        <w:rPr>
          <w:lang w:val="pt_PT" w:bidi="pt_PT"/>
        </w:rPr>
      </w:r>
      <w:r>
        <w:rPr>
          <w:lang w:val="pt_PT" w:bidi="pt_PT"/>
        </w:rPr>
        <w:t>E magos egípcios</w:t>
      </w:r>
    </w:p>
    <w:p>
      <w:pPr/>
      <w:r>
        <w:rPr>
          <w:lang w:val="pt_PT" w:bidi="pt_PT"/>
        </w:rPr>
      </w:r>
      <w:r>
        <w:rPr>
          <w:lang w:val="pt_PT" w:bidi="pt_PT"/>
        </w:rPr>
        <w:t>O grupo deve prestar atenção às partes do cenário da passagem:</w:t>
      </w:r>
    </w:p>
    <w:p>
      <w:pPr/>
      <w:r>
        <w:rPr>
          <w:lang w:val="pt_PT" w:bidi="pt_PT"/>
        </w:rPr>
      </w:r>
      <w:r>
        <w:rPr>
          <w:lang w:val="pt_PT" w:bidi="pt_PT"/>
        </w:rPr>
        <w:t>Yahweh disse a Moisés que o coração de faraó ainda estava duro e ele ainda estava se recusando a deixar as pessoas de Israel deixarem o Egito.</w:t>
      </w:r>
    </w:p>
    <w:p>
      <w:pPr/>
      <w:r>
        <w:rPr>
          <w:lang w:val="pt_PT" w:bidi="pt_PT"/>
        </w:rPr>
      </w:r>
      <w:r>
        <w:rPr>
          <w:lang w:val="pt_PT" w:bidi="pt_PT"/>
        </w:rPr>
        <w:t>Yahweh instruiu Moisés dizendo que na manhã seguinte, Moisés deveria ir para ver o faraó, pois o faraó estava saindo para o rio Nilo. O palácio do faraó provavelmente não estava longe do rio. Yahweh disse a Moisés para ficar na margem do Nilo para encontrar o faraó. Moisés deveria trazer com ele seu cajado, ou bengala. Sabemos que Arão estava com Moisés, mesmo que a história não diga isso nesse momento.</w:t>
      </w:r>
    </w:p>
    <w:p>
      <w:pPr/>
      <w:r>
        <w:rPr>
          <w:lang w:val="pt_PT" w:bidi="pt_PT"/>
        </w:rPr>
      </w:r>
      <w:r>
        <w:rPr>
          <w:lang w:val="pt_PT" w:bidi="pt_PT"/>
        </w:rPr>
        <w:t xml:space="preserve">Parem aqui e olhem em grupo para um mapa do </w:t>
      </w:r>
      <w:r>
        <w:rPr>
          <w:lang w:val="pt_PT" w:bidi="pt_PT"/>
        </w:rPr>
        <w:t>Egito com o rio Nilo</w:t>
      </w:r>
      <w:r>
        <w:rPr>
          <w:lang w:val="pt_PT" w:bidi="pt_PT"/>
        </w:rPr>
        <w:t>. Pause este áudio aqui.</w:t>
      </w:r>
    </w:p>
    <w:p>
      <w:pPr/>
      <w:r>
        <w:rPr>
          <w:lang w:val="pt_PT" w:bidi="pt_PT"/>
        </w:rPr>
      </w:r>
      <w:r>
        <w:rPr>
          <w:lang w:val="pt_PT" w:bidi="pt_PT"/>
        </w:rPr>
        <w:t>Yahweh disse a Moisés exatamente o que dizer a faraó. Yahweh deu a Moisés o discurso completo, incluindo as palavras que Moisés deveria dizer quando se dirigir a faraó e as palavras que ele dizer em nome de Yahweh a faraó. Ao contar novamente essa passagem, encene o discurso. Escolha três pessoas para interpretar Moisés, Yahweh e faraó. O ator que interpreta o faraó estará de pé e ouvindo enquanto os atores que interpretam Moisés e Yahweh entregarão o discurso.</w:t>
      </w:r>
    </w:p>
    <w:p>
      <w:pPr/>
      <w:r>
        <w:rPr>
          <w:lang w:val="pt_PT" w:bidi="pt_PT"/>
        </w:rPr>
      </w:r>
      <w:r>
        <w:rPr>
          <w:lang w:val="pt_PT" w:bidi="pt_PT"/>
        </w:rPr>
        <w:t>Yahweh ordenou que Moisés dissesse o seguinte a faraó: “Yahweh, o Deus dos hebreus, me enviou para dizer a você: 'Deixe meu povo ir, para que ele possa me adorar no deserto'”. Mas até agora você não ouviu. É o que Yahweh diz: “Por isso vocês saberão que sou Yahweh; Com o cajado que está em minha mão, atingirei a água do Nilo, e ela será transformada em sangue. Os peixes no Nilo morrerão, e o rio cheirará mal; os egípcios não serão capazes de beber sua água’”.</w:t>
      </w:r>
    </w:p>
    <w:p>
      <w:pPr/>
      <w:r>
        <w:rPr>
          <w:lang w:val="pt_PT" w:bidi="pt_PT"/>
        </w:rPr>
      </w:r>
      <w:r>
        <w:rPr>
          <w:lang w:val="pt_PT" w:bidi="pt_PT"/>
        </w:rPr>
        <w:t>Pare aqui e discutam em grupo: Em sua cultura, como vocês dão instruções a alguém quando estas instruções já haviam sido dadas a você antes, por outra pessoa? Que palavras ou frases vocês usam para dizer que as instruções vêm de outra pessoa? Pause este áudio aqui.</w:t>
      </w:r>
    </w:p>
    <w:p>
      <w:pPr/>
      <w:r>
        <w:rPr>
          <w:lang w:val="pt_PT" w:bidi="pt_PT"/>
        </w:rPr>
      </w:r>
      <w:r>
        <w:rPr>
          <w:lang w:val="pt_PT" w:bidi="pt_PT"/>
        </w:rPr>
        <w:t>Yahweh disse a Moisés para falar com Arão e dar a ele as seguintes instruções: “Arão, tome seu cajado e estenda sua mão sobre as águas do Egito, sobre seus rios, seus canais e suas lagoas, e todos os seus reservatórios, para que eles se tornem sangue, e haja sangue em toda a terra do Egito, mesmo em vasos de madeira e em vasos de pedra”. Arão deveria levar seu próprio cajado e esticar a mão na qual ele estava segurando o cajado. Ele deveria esticar sua mão simbolicamente sobre todos as extensões de água no Egito, para que eles se transformassem em sangue.</w:t>
      </w:r>
    </w:p>
    <w:p>
      <w:pPr/>
      <w:r>
        <w:rPr>
          <w:lang w:val="pt_PT" w:bidi="pt_PT"/>
        </w:rPr>
      </w:r>
      <w:r>
        <w:rPr>
          <w:lang w:val="pt_PT" w:bidi="pt_PT"/>
        </w:rPr>
        <w:t xml:space="preserve">Pare aqui e olhem em grupo para uma imagem de um </w:t>
      </w:r>
      <w:r>
        <w:rPr>
          <w:lang w:val="pt_PT" w:bidi="pt_PT"/>
        </w:rPr>
        <w:t>canal do Nilo</w:t>
      </w:r>
      <w:r>
        <w:rPr>
          <w:lang w:val="pt_PT" w:bidi="pt_PT"/>
        </w:rPr>
        <w:t>. Pause este áudio aqui.</w:t>
      </w:r>
    </w:p>
    <w:p>
      <w:pPr/>
      <w:r>
        <w:rPr>
          <w:lang w:val="pt_PT" w:bidi="pt_PT"/>
        </w:rPr>
      </w:r>
      <w:r>
        <w:rPr>
          <w:lang w:val="pt_PT" w:bidi="pt_PT"/>
        </w:rPr>
        <w:t>Moisés e Arão obedeceram a Yahweh, seguindo tudo o que Yahweh ordenou que eles fizessem. Embora a história não repita as instruções de Yahweh aqui, Moisés teria dito a faraó tudo o que Yahweh disse a ele para dizer a faraó. A história então diz que “ele” levantou a vara para que todos vissem e atingiu a superfície da água no Nilo. Não está totalmente claro se a palavra “ele” se refere a Moisés ou Arão. É mais provável que fosse Arão e que enquanto o faraó e seus oficiais estavam assistindo, Moisés por suas palavras dirigiu Arão. Vocês podem escolher usar a palavra “ele” sem mencionar Moisés ou Arão, ou vocês podem dizer “Arão”, porque Arão é o mais provável. Quando Arão ergueu o cajado, a água em todo o rio Nilo mudou em sangue.</w:t>
      </w:r>
    </w:p>
    <w:p>
      <w:pPr/>
      <w:r>
        <w:rPr>
          <w:lang w:val="pt_PT" w:bidi="pt_PT"/>
        </w:rPr>
      </w:r>
      <w:r>
        <w:rPr>
          <w:lang w:val="pt_PT" w:bidi="pt_PT"/>
        </w:rPr>
        <w:t>E os peixes no Nilo morreram como resultado da água mudando em sangue. E a água no Nilo fedia por causa dos peixes mortos. Como resultado, os egípcios não podiam beber a água do Nilo. E em todos os lugares no Egito, a água se tornou sangue.</w:t>
      </w:r>
    </w:p>
    <w:p>
      <w:pPr/>
      <w:r>
        <w:rPr>
          <w:lang w:val="pt_PT" w:bidi="pt_PT"/>
        </w:rPr>
      </w:r>
      <w:r>
        <w:rPr>
          <w:lang w:val="pt_PT" w:bidi="pt_PT"/>
        </w:rPr>
        <w:t>Mas os magos egípcios fizeram o mesmo sinal milagroso que Moisés e Arão fizeram usando seus poderes secretos. Eles transformaram a água em sangue. Não temos certeza de qual água os magos mudaram em sangue, pois toda a água no Egito Yahweh já havia mudado em sangue por meio de Moisés e Arão. Pode ter sido a água que os egípcios estavam cavando para beber. Mas assim como Yahweh disse a Moisés, o coração de faraó permaneceu teimoso. Vendo que seus magos realizaram o mesmo milagre, o faraó tinha uma desculpa para não ouvir Moisés e Arão e ele não deixou os israelitas irem.</w:t>
      </w:r>
    </w:p>
    <w:p>
      <w:pPr/>
      <w:r>
        <w:rPr>
          <w:lang w:val="pt_PT" w:bidi="pt_PT"/>
        </w:rPr>
      </w:r>
      <w:r>
        <w:rPr>
          <w:lang w:val="pt_PT" w:bidi="pt_PT"/>
        </w:rPr>
        <w:t>O faraó havia estado ao lado do rio com seus oficiais. Ele se afastou de Moisés e Arão, e possivelmente de seus próprios magos também, e foi para sua casa. A frase “foi para sua casa” sugere que o palácio estava perto do rio. A passagem então diz: “e nem isso ele pôs em seu coração”. Essa frase significa que o faraó não prestou nenhuma atenção ao que aconteceu. A palavra “coração” também pode se referir à mente de faraó. Vocês também poderiam traduzir essa frase como “O faraó descartou o assunto de sua mente”.</w:t>
      </w:r>
    </w:p>
    <w:p>
      <w:pPr/>
      <w:r>
        <w:rPr>
          <w:lang w:val="pt_PT" w:bidi="pt_PT"/>
        </w:rPr>
      </w:r>
      <w:r>
        <w:rPr>
          <w:lang w:val="pt_PT" w:bidi="pt_PT"/>
        </w:rPr>
        <w:t>E todos os egípcios cavaram ao longo do rio Nilo para beber água, porque eles não poderiam beber a água do Nilo. A frase “todos os egípcios” implicava que a praga afetava apenas os egípcios e não os israelitas. Os egípcios, ao cavar buracos na areia e no lodo provavelmente esperavam encontrar “água potável” sem o cheiro e impurezas da água de sangue do Nilo. Os efeitos da praga desaparecem depois de sete dias a partir de quando Yahweh atingiu o Nilo.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7.14–25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Cajado de Moisés</w:t>
      </w:r>
    </w:p>
    <w:p>
      <w:pPr>
        <w:pStyle w:val="ListBullet"/>
        <w:spacing w:line="240" w:lineRule="auto"/>
        <w:ind w:left="720"/>
      </w:pPr>
      <w:r>
        <w:rPr>
          <w:lang w:val="pt_PT" w:bidi="pt_PT"/>
        </w:rPr>
      </w:r>
      <w:r>
        <w:rPr>
          <w:lang w:val="pt_PT" w:bidi="pt_PT"/>
        </w:rPr>
        <w:t>Peixes no rio Nilo</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 cajado de Arão</w:t>
      </w:r>
    </w:p>
    <w:p>
      <w:pPr>
        <w:pStyle w:val="ListBullet"/>
        <w:spacing w:line="240" w:lineRule="auto"/>
        <w:ind w:left="720"/>
      </w:pPr>
      <w:r>
        <w:rPr>
          <w:lang w:val="pt_PT" w:bidi="pt_PT"/>
        </w:rPr>
      </w:r>
      <w:r>
        <w:rPr>
          <w:lang w:val="pt_PT" w:bidi="pt_PT"/>
        </w:rPr>
        <w:t>Os oficiais de faraó</w:t>
      </w:r>
    </w:p>
    <w:p>
      <w:pPr>
        <w:pStyle w:val="ListBullet"/>
        <w:spacing w:line="240" w:lineRule="auto"/>
        <w:ind w:left="720"/>
      </w:pPr>
      <w:r>
        <w:rPr>
          <w:lang w:val="pt_PT" w:bidi="pt_PT"/>
        </w:rPr>
      </w:r>
      <w:r>
        <w:rPr>
          <w:lang w:val="pt_PT" w:bidi="pt_PT"/>
        </w:rPr>
        <w:t>E magos egípcios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Então Yahweh disse a Moisés: “O coração de faraó é teimoso, e ele ainda se recusa a deixar as pessoas irem. Então vá para faraó de manhã enquanto ele desce para o rio. Fique na margem do Nilo e encontre-o lá. Certifiquem-se de levar seu cajado que se transformou em uma serpente.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disse que ele tornaria o coração de faraó teimoso”, ou “Yahweh me disse para levar meu cajado comigo. Talvez ele faça outro milagre para convencer o faraó”, ou “Ele julgará o faraó por ser teimoso, então o faraó deixará as pessoas de Israel saírem do Egito”.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anuncie a faraó: “Yahweh, o Deus dos hebreus, me enviou para dizer a você: “Deixe meu povo ir, para que ele possa me adorar no deserto”. Até agora, você se recusou a ouvi-lo. Então isto é o que Yahweh diz: “Mostrarei a vocês que eu sou Yahweh. Vejam! Atingirei a água do Nilo com esse cajado em minha mão, e o rio se transformará em sangue. Os peixes nele morrerão, e o rio cheirará mal. Os egípcios não serão capazes de beber nenhuma água do Nilo’”.</w:t>
      </w:r>
    </w:p>
    <w:p>
      <w:pPr/>
      <w:r>
        <w:rPr>
          <w:lang w:val="pt_PT" w:bidi="pt_PT"/>
        </w:rPr>
      </w:r>
      <w:r>
        <w:rPr>
          <w:lang w:val="pt_PT" w:bidi="pt_PT"/>
        </w:rPr>
        <w:t>Então Yahweh disse a Moisés: “Diga a Arão: “Pegue seu cajado e levante sua mão sobre as águas do Egito — todos os seus rios, canais, lagoas e todos os reservatórios. Transforme toda a água em sangue. Em todos os lugares no Egito, a água se transformará em sangue, até mesmo a água armazenada em tigelas de madeira e vasos de pedra’”.</w:t>
      </w:r>
    </w:p>
    <w:p>
      <w:pPr/>
      <w:r>
        <w:rPr>
          <w:lang w:val="pt_PT" w:bidi="pt_PT"/>
        </w:rPr>
      </w:r>
      <w:r>
        <w:rPr>
          <w:lang w:val="pt_PT" w:bidi="pt_PT"/>
        </w:rPr>
        <w:t>Então Moisés e Arão fizeram assim como Yahweh os ordenou. Enquanto o faraó e todos os seus oficiais assistiam, Arão levantou seu cajado e atingiu a água do Nilo. De repente, todo o rio se transformou em sangue! Os peixes no rio morreram, e a água ficou tão imunda que os egípcios não podiam beber. Havia sangue em todos os lugares em toda a terra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“Yahweh é tão poderoso! Olhe para a água em todos os lugares! É sangue!” ou “Eca! A água cheira mal! Todos os peixes estão mortos! O que os egípcios beberão?” ou “Me pergunto o que o faraó fará? Os egípcios estão sofrendo”.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novamente os magos do Egito usaram sua magia, e eles também transformaram a água em sangue. Então o coração de faraó permaneceu duro. Ele se recusou a ouvir Moisés e Arão, assim como Yahweh havia previsto. O faraó retornou para seu palácio e esqueceu completamente o ocorrido. Então todos os egípcios cavaram ao longo da margem do rio para encontrar água potável, porque eles não podiam beber a água do Nilo. Sete dias passaram a partir do momento em que Yahweh atingiu o Nilo.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faraó: “O que você está sentindo ou pensando?” A pessoa pode responder coisas como “Sabia que Yahweh não era tão poderoso. Meus magos podem fazer o mesmo milagre que Arão e Moisés”, ou “Moisés e Arão são tão ingênuos. Eles não sabem que nunca deixarei o povo de Israel ir?” ou “Isso não me afeta. Tenho muita água limpa para beber em meu palácio”.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7.14–25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Então </w:t>
      </w:r>
      <w:r>
        <w:rPr>
          <w:b/>
          <w:lang w:val="pt_PT" w:bidi="pt_PT"/>
        </w:rPr>
        <w:t>Yahweh</w:t>
      </w:r>
      <w:r>
        <w:rPr>
          <w:lang w:val="pt_PT" w:bidi="pt_PT"/>
        </w:rPr>
        <w:t xml:space="preserve"> disse a Moisés: “O </w:t>
      </w:r>
      <w:r>
        <w:rPr>
          <w:lang w:val="pt_PT" w:bidi="pt_PT"/>
        </w:rPr>
        <w:t>coração</w:t>
      </w:r>
      <w:r>
        <w:rPr>
          <w:lang w:val="pt_PT" w:bidi="pt_PT"/>
        </w:rPr>
        <w:t xml:space="preserve"> do </w:t>
      </w:r>
      <w:r>
        <w:rPr>
          <w:b/>
          <w:lang w:val="pt_PT" w:bidi="pt_PT"/>
        </w:rPr>
        <w:t>faraó</w:t>
      </w:r>
      <w:r>
        <w:rPr>
          <w:lang w:val="pt_PT" w:bidi="pt_PT"/>
        </w:rPr>
        <w:t xml:space="preserve"> está endurecido; ele se recusa a deixar as pessoas irem”.</w:t>
      </w:r>
    </w:p>
    <w:p>
      <w:pPr/>
      <w:r>
        <w:rPr>
          <w:lang w:val="pt_PT" w:bidi="pt_PT"/>
        </w:rPr>
      </w:r>
      <w:r>
        <w:rPr>
          <w:b/>
          <w:lang w:val="pt_PT" w:bidi="pt_PT"/>
        </w:rPr>
        <w:t>Yahweh</w:t>
      </w:r>
      <w:r>
        <w:rPr>
          <w:lang w:val="pt_PT" w:bidi="pt_PT"/>
        </w:rPr>
        <w:t xml:space="preserve"> é o nome pessoal para </w:t>
      </w:r>
      <w:r>
        <w:rPr>
          <w:lang w:val="pt_PT" w:bidi="pt_PT"/>
        </w:rPr>
        <w:t>Deus</w:t>
      </w:r>
      <w:r>
        <w:rPr>
          <w:lang w:val="pt_PT" w:bidi="pt_PT"/>
        </w:rPr>
        <w:t xml:space="preserve">, e é usado em toda essa passagem. Usem o mesmo nome para Yahweh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Usem a mesma palavra ou frase para </w:t>
      </w:r>
      <w:r>
        <w:rPr>
          <w:b/>
          <w:lang w:val="pt_PT" w:bidi="pt_PT"/>
        </w:rPr>
        <w:t>faraó</w:t>
      </w:r>
      <w:r>
        <w:rPr>
          <w:lang w:val="pt_PT" w:bidi="pt_PT"/>
        </w:rPr>
        <w:t xml:space="preserve"> que vocês usaram em passagens anteriores. Procure </w:t>
      </w:r>
      <w:r>
        <w:rPr>
          <w:lang w:val="pt_PT" w:bidi="pt_PT"/>
        </w:rPr>
        <w:t>faraó</w:t>
      </w:r>
      <w:r>
        <w:rPr>
          <w:lang w:val="pt_PT" w:bidi="pt_PT"/>
        </w:rPr>
        <w:t xml:space="preserve"> no Glossário Mestre para mais informações.</w:t>
      </w:r>
    </w:p>
    <w:p>
      <w:pPr/>
      <w:r>
        <w:rPr>
          <w:lang w:val="pt_PT" w:bidi="pt_PT"/>
        </w:rPr>
      </w:r>
      <w:r>
        <w:rPr>
          <w:lang w:val="pt_PT" w:bidi="pt_PT"/>
        </w:rPr>
        <w:t xml:space="preserve">Yahweh falou com Moisés e disse a ele para ir e falar com faraó na manhã seguinte, quando o faraó desceu para o rio. Yahweh disse a Moisés para dizer o seguinte a faraó: “Yahweh, o Deus dos </w:t>
      </w:r>
      <w:r>
        <w:rPr>
          <w:b/>
          <w:lang w:val="pt_PT" w:bidi="pt_PT"/>
        </w:rPr>
        <w:t>hebreus</w:t>
      </w:r>
      <w:r>
        <w:rPr>
          <w:lang w:val="pt_PT" w:bidi="pt_PT"/>
        </w:rPr>
        <w:t xml:space="preserve">, ou </w:t>
      </w:r>
      <w:r>
        <w:rPr>
          <w:lang w:val="pt_PT" w:bidi="pt_PT"/>
        </w:rPr>
        <w:t>israelitas</w:t>
      </w:r>
      <w:r>
        <w:rPr>
          <w:lang w:val="pt_PT" w:bidi="pt_PT"/>
        </w:rPr>
        <w:t xml:space="preserve">, me enviou para vocês, dizendo: ‘Deixe meu povo ir, para que eles possam me </w:t>
      </w:r>
      <w:r>
        <w:rPr>
          <w:b/>
          <w:lang w:val="pt_PT" w:bidi="pt_PT"/>
        </w:rPr>
        <w:t>adorar</w:t>
      </w:r>
      <w:r>
        <w:rPr>
          <w:lang w:val="pt_PT" w:bidi="pt_PT"/>
        </w:rPr>
        <w:t xml:space="preserve"> no </w:t>
      </w:r>
      <w:r>
        <w:rPr>
          <w:b/>
          <w:lang w:val="pt_PT" w:bidi="pt_PT"/>
        </w:rPr>
        <w:t>deserto</w:t>
      </w:r>
      <w:r>
        <w:rPr>
          <w:lang w:val="pt_PT" w:bidi="pt_PT"/>
        </w:rPr>
        <w:t>’”.</w:t>
      </w:r>
    </w:p>
    <w:p>
      <w:pPr/>
      <w:r>
        <w:rPr>
          <w:lang w:val="pt_PT" w:bidi="pt_PT"/>
        </w:rPr>
      </w:r>
      <w:r>
        <w:rPr>
          <w:lang w:val="pt_PT" w:bidi="pt_PT"/>
        </w:rPr>
        <w:t xml:space="preserve">A palavra </w:t>
      </w:r>
      <w:r>
        <w:rPr>
          <w:b/>
          <w:lang w:val="pt_PT" w:bidi="pt_PT"/>
        </w:rPr>
        <w:t>hebreus</w:t>
      </w:r>
      <w:r>
        <w:rPr>
          <w:lang w:val="pt_PT" w:bidi="pt_PT"/>
        </w:rPr>
        <w:t xml:space="preserve">, ou israelitas é o nome de um grupo de pessoas dos </w:t>
      </w:r>
      <w:r>
        <w:rPr>
          <w:lang w:val="pt_PT" w:bidi="pt_PT"/>
        </w:rPr>
        <w:t>descendentes</w:t>
      </w:r>
      <w:r>
        <w:rPr>
          <w:lang w:val="pt_PT" w:bidi="pt_PT"/>
        </w:rPr>
        <w:t xml:space="preserve"> de Abraão. Usem a mesma palavra ou frase para hebreus que vocês usaram em passagens anteriores. Procure </w:t>
      </w:r>
      <w:r>
        <w:rPr>
          <w:lang w:val="pt_PT" w:bidi="pt_PT"/>
        </w:rPr>
        <w:t>hebreus</w:t>
      </w:r>
      <w:r>
        <w:rPr>
          <w:lang w:val="pt_PT" w:bidi="pt_PT"/>
        </w:rPr>
        <w:t xml:space="preserve"> no Glossário Mestre para mais informações.</w:t>
      </w:r>
    </w:p>
    <w:p>
      <w:pPr/>
      <w:r>
        <w:rPr>
          <w:lang w:val="pt_PT" w:bidi="pt_PT"/>
        </w:rPr>
      </w:r>
      <w:r>
        <w:rPr>
          <w:lang w:val="pt_PT" w:bidi="pt_PT"/>
        </w:rPr>
        <w:t xml:space="preserve">A palavra </w:t>
      </w:r>
      <w:r>
        <w:rPr>
          <w:b/>
          <w:lang w:val="pt_PT" w:bidi="pt_PT"/>
        </w:rPr>
        <w:t>adoração</w:t>
      </w:r>
      <w:r>
        <w:rPr>
          <w:lang w:val="pt_PT" w:bidi="pt_PT"/>
        </w:rPr>
        <w:t xml:space="preserve"> aqui implica mostrar amor por Yahweh servindo-o. Usem a mesma palavra ou frase para adoração que vocês usaram em passagens anteriores. Procure a palavra </w:t>
      </w:r>
      <w:r>
        <w:rPr>
          <w:lang w:val="pt_PT" w:bidi="pt_PT"/>
        </w:rPr>
        <w:t>adoração</w:t>
      </w:r>
      <w:r>
        <w:rPr>
          <w:lang w:val="pt_PT" w:bidi="pt_PT"/>
        </w:rPr>
        <w:t xml:space="preserve"> no Glossário Mestre para mais informações. </w:t>
      </w:r>
    </w:p>
    <w:p>
      <w:pPr/>
      <w:r>
        <w:rPr>
          <w:lang w:val="pt_PT" w:bidi="pt_PT"/>
        </w:rPr>
      </w:r>
      <w:r>
        <w:rPr>
          <w:lang w:val="pt_PT" w:bidi="pt_PT"/>
        </w:rPr>
        <w:t xml:space="preserve">Usem a mesma palavra ou frase para </w:t>
      </w:r>
      <w:r>
        <w:rPr>
          <w:b/>
          <w:lang w:val="pt_PT" w:bidi="pt_PT"/>
        </w:rPr>
        <w:t>deserto</w:t>
      </w:r>
      <w:r>
        <w:rPr>
          <w:lang w:val="pt_PT" w:bidi="pt_PT"/>
        </w:rPr>
        <w:t xml:space="preserve"> que vocês usaram em passagens anteriores. Procure </w:t>
      </w:r>
      <w:r>
        <w:rPr>
          <w:lang w:val="pt_PT" w:bidi="pt_PT"/>
        </w:rPr>
        <w:t>deserto</w:t>
      </w:r>
      <w:r>
        <w:rPr>
          <w:lang w:val="pt_PT" w:bidi="pt_PT"/>
        </w:rPr>
        <w:t xml:space="preserve"> no Glossário Mestre para mais informações.</w:t>
      </w:r>
    </w:p>
    <w:p>
      <w:pPr/>
      <w:r>
        <w:rPr>
          <w:lang w:val="pt_PT" w:bidi="pt_PT"/>
        </w:rPr>
      </w:r>
      <w:r>
        <w:rPr>
          <w:lang w:val="pt_PT" w:bidi="pt_PT"/>
        </w:rPr>
        <w:t xml:space="preserve">E Yahweh disse a Moisés: “Diga a Arão: “Pegue seu cajado e estenda sua mão sobre as águas do Egito, sobre seus rios, seus canais e suas lagoas, e todos os seus reservatórios, para que eles se tornem </w:t>
      </w:r>
      <w:r>
        <w:rPr>
          <w:lang w:val="pt_PT" w:bidi="pt_PT"/>
        </w:rPr>
        <w:t>sangue</w:t>
      </w:r>
      <w:r>
        <w:rPr>
          <w:lang w:val="pt_PT" w:bidi="pt_PT"/>
        </w:rPr>
        <w:t xml:space="preserve">, e haja sangue em toda a terra do Egito, mesmo nos vasos de madeira e em vasos de pedra”. </w:t>
      </w:r>
      <w:r>
        <w:rPr>
          <w:b/>
          <w:lang w:val="pt_PT" w:bidi="pt_PT"/>
        </w:rPr>
        <w:t>Canais</w:t>
      </w:r>
      <w:r>
        <w:rPr>
          <w:lang w:val="pt_PT" w:bidi="pt_PT"/>
        </w:rPr>
        <w:t xml:space="preserve"> eram ramificações do Nilo, que as pessoas cavavam para regar e nutrir seus campos. </w:t>
      </w:r>
      <w:r>
        <w:rPr>
          <w:b/>
          <w:lang w:val="pt_PT" w:bidi="pt_PT"/>
        </w:rPr>
        <w:t>Ribeiros</w:t>
      </w:r>
      <w:r>
        <w:rPr>
          <w:lang w:val="pt_PT" w:bidi="pt_PT"/>
        </w:rPr>
        <w:t xml:space="preserve">, ou pequenos rios, eram ramificações do rio Nilo, que se formaram naturalmente. </w:t>
      </w:r>
      <w:r>
        <w:rPr>
          <w:b/>
          <w:lang w:val="pt_PT" w:bidi="pt_PT"/>
        </w:rPr>
        <w:t>Lagoas</w:t>
      </w:r>
      <w:r>
        <w:rPr>
          <w:lang w:val="pt_PT" w:bidi="pt_PT"/>
        </w:rPr>
        <w:t xml:space="preserve"> eram tanques de água deixados de quando o Nilo transbordava. </w:t>
      </w:r>
      <w:r>
        <w:rPr>
          <w:b/>
          <w:lang w:val="pt_PT" w:bidi="pt_PT"/>
        </w:rPr>
        <w:t>Reservatórios</w:t>
      </w:r>
      <w:r>
        <w:rPr>
          <w:lang w:val="pt_PT" w:bidi="pt_PT"/>
        </w:rPr>
        <w:t xml:space="preserve"> eram piscinas de água que as pessoas cavavam para armazenar água para uso posterior.</w:t>
      </w:r>
    </w:p>
    <w:p>
      <w:pPr/>
      <w:r>
        <w:rPr>
          <w:lang w:val="pt_PT" w:bidi="pt_PT"/>
        </w:rPr>
      </w:r>
      <w:r>
        <w:rPr>
          <w:lang w:val="pt_PT" w:bidi="pt_PT"/>
        </w:rPr>
        <w:t>Parem aqui e discutam em grupo quais palavras ou frases vocês usarão para todos as extensões de água diferentes. Se você já traduziu essa palavra em outro livro da Bíblia, use a mesma palavra que você usou lá. Pause este áudio aqui.</w:t>
      </w:r>
    </w:p>
    <w:p>
      <w:pPr/>
      <w:r>
        <w:rPr>
          <w:lang w:val="pt_PT" w:bidi="pt_PT"/>
        </w:rPr>
      </w:r>
      <w:r>
        <w:rPr>
          <w:lang w:val="pt_PT" w:bidi="pt_PT"/>
        </w:rPr>
        <w:t xml:space="preserve">Depois que Yahweh mudou a água em sangue, os </w:t>
      </w:r>
      <w:r>
        <w:rPr>
          <w:b/>
          <w:lang w:val="pt_PT" w:bidi="pt_PT"/>
        </w:rPr>
        <w:t>magos</w:t>
      </w:r>
      <w:r>
        <w:rPr>
          <w:lang w:val="pt_PT" w:bidi="pt_PT"/>
        </w:rPr>
        <w:t xml:space="preserve"> do Egito fizeram o mesmo por suas artes secretas.</w:t>
      </w:r>
    </w:p>
    <w:p>
      <w:pPr/>
      <w:r>
        <w:rPr>
          <w:lang w:val="pt_PT" w:bidi="pt_PT"/>
        </w:rPr>
      </w:r>
      <w:r>
        <w:rPr>
          <w:lang w:val="pt_PT" w:bidi="pt_PT"/>
        </w:rPr>
        <w:t xml:space="preserve">Usem a mesma palavra ou frase para </w:t>
      </w:r>
      <w:r>
        <w:rPr>
          <w:b/>
          <w:lang w:val="pt_PT" w:bidi="pt_PT"/>
        </w:rPr>
        <w:t>magos</w:t>
      </w:r>
      <w:r>
        <w:rPr>
          <w:lang w:val="pt_PT" w:bidi="pt_PT"/>
        </w:rPr>
        <w:t xml:space="preserve"> que vocês usaram em passagens anteriores. Procure </w:t>
      </w:r>
      <w:r>
        <w:rPr>
          <w:lang w:val="pt_PT" w:bidi="pt_PT"/>
        </w:rPr>
        <w:t>magos</w:t>
      </w:r>
      <w:r>
        <w:rPr>
          <w:lang w:val="pt_PT" w:bidi="pt_PT"/>
        </w:rPr>
        <w:t xml:space="preserve"> no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8:1–15</w:t>
      </w:r>
      <w:r>
        <w:rPr>
          <w:lang w:val="pt_PT" w:bidi="pt_PT"/>
        </w:rPr>
      </w:r>
    </w:p>
    <w:p>
      <w:pPr>
        <w:pStyle w:val="Heading3"/>
      </w:pPr>
      <w:r>
        <w:rPr>
          <w:lang w:val="pt_PT" w:bidi="pt_PT"/>
        </w:rPr>
        <w:t>Ouvir e Sentir</w:t>
      </w:r>
    </w:p>
    <w:p>
      <w:pPr/>
      <w:r>
        <w:rPr>
          <w:lang w:val="pt_PT" w:bidi="pt_PT"/>
        </w:rPr>
      </w:r>
      <w:r>
        <w:rPr>
          <w:lang w:val="pt_PT" w:bidi="pt_PT"/>
        </w:rPr>
        <w:t>Nesta etapa, ouçam Êxodo 8.1–15 e guardem em seus corações.</w:t>
      </w:r>
    </w:p>
    <w:p>
      <w:pPr/>
      <w:r>
        <w:rPr>
          <w:lang w:val="pt_PT" w:bidi="pt_PT"/>
        </w:rPr>
      </w:r>
      <w:r>
        <w:rPr>
          <w:lang w:val="pt_PT" w:bidi="pt_PT"/>
        </w:rPr>
        <w:t>Ouçam uma versão em áudio de Êxodo 8.1–15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conversem em grupo sobre as seguintes perguntas:</w:t>
      </w:r>
    </w:p>
    <w:p>
      <w:pPr/>
      <w:r>
        <w:rPr>
          <w:lang w:val="pt_PT" w:bidi="pt_PT"/>
        </w:rPr>
      </w:r>
      <w:r>
        <w:rPr>
          <w:lang w:val="pt_PT" w:bidi="pt_PT"/>
        </w:rPr>
        <w:t>Do que vocês gostam nessa passagem?</w:t>
      </w:r>
    </w:p>
    <w:p>
      <w:pPr/>
      <w:r>
        <w:rPr>
          <w:lang w:val="pt_PT" w:bidi="pt_PT"/>
        </w:rPr>
      </w:r>
      <w:r>
        <w:rPr>
          <w:lang w:val="pt_PT" w:bidi="pt_PT"/>
        </w:rPr>
        <w:t>Pause este áudio aqui.</w:t>
      </w:r>
    </w:p>
    <w:p>
      <w:pPr/>
      <w:r>
        <w:rPr>
          <w:lang w:val="pt_PT" w:bidi="pt_PT"/>
        </w:rPr>
      </w:r>
      <w:r>
        <w:rPr>
          <w:lang w:val="pt_PT" w:bidi="pt_PT"/>
        </w:rPr>
        <w:t>O que vocês não gostam ou não entendem nessa passagem?</w:t>
      </w:r>
    </w:p>
    <w:p>
      <w:pPr/>
      <w:r>
        <w:rPr>
          <w:lang w:val="pt_PT" w:bidi="pt_PT"/>
        </w:rPr>
      </w:r>
      <w:r>
        <w:rPr>
          <w:lang w:val="pt_PT" w:bidi="pt_PT"/>
        </w:rPr>
        <w:t>Pause este áudio aqui.</w:t>
      </w:r>
    </w:p>
    <w:p>
      <w:pPr/>
      <w:r>
        <w:rPr>
          <w:lang w:val="pt_PT" w:bidi="pt_PT"/>
        </w:rPr>
      </w:r>
      <w:r>
        <w:rPr>
          <w:lang w:val="pt_PT" w:bidi="pt_PT"/>
        </w:rPr>
        <w:t>O que essa passagem nos diz sobre Deus?</w:t>
      </w:r>
    </w:p>
    <w:p>
      <w:pPr/>
      <w:r>
        <w:rPr>
          <w:lang w:val="pt_PT" w:bidi="pt_PT"/>
        </w:rPr>
      </w:r>
      <w:r>
        <w:rPr>
          <w:lang w:val="pt_PT" w:bidi="pt_PT"/>
        </w:rPr>
        <w:t>Pause este áudio aqui.</w:t>
      </w:r>
    </w:p>
    <w:p>
      <w:pPr/>
      <w:r>
        <w:rPr>
          <w:lang w:val="pt_PT" w:bidi="pt_PT"/>
        </w:rPr>
      </w:r>
      <w:r>
        <w:rPr>
          <w:lang w:val="pt_PT" w:bidi="pt_PT"/>
        </w:rPr>
        <w:t>O que essa passagem nos conta sobre as pessoas?</w:t>
      </w:r>
    </w:p>
    <w:p>
      <w:pPr/>
      <w:r>
        <w:rPr>
          <w:lang w:val="pt_PT" w:bidi="pt_PT"/>
        </w:rPr>
      </w:r>
      <w:r>
        <w:rPr>
          <w:lang w:val="pt_PT" w:bidi="pt_PT"/>
        </w:rPr>
        <w:t>Pause este áudio aqui.</w:t>
      </w:r>
    </w:p>
    <w:p>
      <w:pPr/>
      <w:r>
        <w:rPr>
          <w:lang w:val="pt_PT" w:bidi="pt_PT"/>
        </w:rPr>
      </w:r>
      <w:r>
        <w:rPr>
          <w:lang w:val="pt_PT" w:bidi="pt_PT"/>
        </w:rPr>
        <w:t>Como este relato impacta o dia a dia de vocês?</w:t>
      </w:r>
    </w:p>
    <w:p>
      <w:pPr/>
      <w:r>
        <w:rPr>
          <w:lang w:val="pt_PT" w:bidi="pt_PT"/>
        </w:rPr>
      </w:r>
      <w:r>
        <w:rPr>
          <w:lang w:val="pt_PT" w:bidi="pt_PT"/>
        </w:rPr>
        <w:t>Pause este áudio aqui.</w:t>
      </w:r>
    </w:p>
    <w:p>
      <w:pPr/>
      <w:r>
        <w:rPr>
          <w:lang w:val="pt_PT" w:bidi="pt_PT"/>
        </w:rPr>
      </w:r>
      <w:r>
        <w:rPr>
          <w:lang w:val="pt_PT" w:bidi="pt_PT"/>
        </w:rPr>
        <w:t>Quem vocês conhecem que precisa ouvir esta história?</w:t>
      </w:r>
    </w:p>
    <w:p>
      <w:pPr/>
      <w:r>
        <w:rPr>
          <w:lang w:val="pt_PT" w:bidi="pt_PT"/>
        </w:rPr>
      </w:r>
      <w:r>
        <w:rPr>
          <w:lang w:val="pt_PT" w:bidi="pt_PT"/>
        </w:rPr>
        <w:t>Pause este áudio aqui.</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8.1–15 na tradução mais fácil de entender.</w:t>
      </w:r>
    </w:p>
    <w:p>
      <w:pPr/>
      <w:r>
        <w:rPr>
          <w:lang w:val="pt_PT" w:bidi="pt_PT"/>
        </w:rPr>
      </w:r>
      <w:r>
        <w:rPr>
          <w:lang w:val="pt_PT" w:bidi="pt_PT"/>
        </w:rPr>
        <w:t>Na última passagem, Yahweh ordenou que Moisés dissesse a Arão a seu irmão para atingir o rio Nilo. De repente, toda a água armazenada nas barragens, jarros, baldes e os reservatórios se transformaram em sangue. Então os egípcios tinham que cavar novos poços para beber água. Essa passagem acontece 7 dias depois que Yahweh transformou a água em sangue.</w:t>
      </w:r>
    </w:p>
    <w:p>
      <w:pPr/>
      <w:r>
        <w:rPr>
          <w:lang w:val="pt_PT" w:bidi="pt_PT"/>
        </w:rPr>
      </w:r>
      <w:r>
        <w:rPr>
          <w:lang w:val="pt_PT" w:bidi="pt_PT"/>
        </w:rPr>
        <w:t>Sete dias depois, Yahweh disse a Moisés para voltar para faraó, o rei do Egito, e dizer a ele para deixar seu povo, os israelitas, ir para que eles pudessem adorar ou servir a Yahweh. Desta vez, Moisés não está pedindo que os israelitas fossem embora por um tempo curto. Yahweh disse a Moisés para dizer a faraó: “Se você se recusa a deixar os israelitas irem e me adorar, Yahweh punirá vocês com uma praga, ou ataque, de rãs em todo o país do Egito. O rio Nilo será cheio de rãs que entrarão para seu palácio e quarto, para sua cama e para a casa de seus oficiais e pessoas, e para seus fornos e tigelas de amassar”. Essa é a primeira vez que o próprio faraó será afetado pelas pragas. Quando Yahweh disse que o rio Nilo estará cheio de rãs, Ele está mostrando que nenhum lugar estará livre de rãs e ninguém poderá evitá-los. Todas as partes da casa estarão cheias de rãs — até mesmo os fornos e as tigelas de madeira ou argila onde as pessoas misturavam a farinha para o pão.</w:t>
      </w:r>
    </w:p>
    <w:p>
      <w:pPr/>
      <w:r>
        <w:rPr>
          <w:lang w:val="pt_PT" w:bidi="pt_PT"/>
        </w:rPr>
      </w:r>
      <w:r>
        <w:rPr>
          <w:lang w:val="pt_PT" w:bidi="pt_PT"/>
        </w:rPr>
        <w:t xml:space="preserve">Mostre a imagem das </w:t>
      </w:r>
      <w:r>
        <w:rPr>
          <w:lang w:val="pt_PT" w:bidi="pt_PT"/>
        </w:rPr>
        <w:t>rãs</w:t>
      </w:r>
      <w:r>
        <w:rPr>
          <w:lang w:val="pt_PT" w:bidi="pt_PT"/>
        </w:rPr>
        <w:t xml:space="preserve">, </w:t>
      </w:r>
      <w:r>
        <w:rPr>
          <w:b/>
          <w:lang w:val="pt_PT" w:bidi="pt_PT"/>
        </w:rPr>
        <w:t>forno</w:t>
      </w:r>
      <w:r>
        <w:rPr>
          <w:lang w:val="pt_PT" w:bidi="pt_PT"/>
        </w:rPr>
        <w:t xml:space="preserve"> e </w:t>
      </w:r>
      <w:r>
        <w:rPr>
          <w:lang w:val="pt_PT" w:bidi="pt_PT"/>
        </w:rPr>
        <w:t>tigelas de amassar</w:t>
      </w:r>
      <w:r>
        <w:rPr>
          <w:lang w:val="pt_PT" w:bidi="pt_PT"/>
        </w:rPr>
        <w:t>. Pause este áudio aqui.</w:t>
      </w:r>
    </w:p>
    <w:p>
      <w:pPr/>
      <w:r>
        <w:rPr>
          <w:lang w:val="pt_PT" w:bidi="pt_PT"/>
        </w:rPr>
      </w:r>
      <w:r>
        <w:rPr>
          <w:lang w:val="pt_PT" w:bidi="pt_PT"/>
        </w:rPr>
        <w:t>Os egípcios adoravam uma deusa com a cabeça de uma rã. Essa deusa ajudou a dar vida, então os egípcios podem ter hesitado em matar os rãs que invadiram suas casas.</w:t>
      </w:r>
    </w:p>
    <w:p>
      <w:pPr/>
      <w:r>
        <w:rPr>
          <w:lang w:val="pt_PT" w:bidi="pt_PT"/>
        </w:rPr>
      </w:r>
      <w:r>
        <w:rPr>
          <w:lang w:val="pt_PT" w:bidi="pt_PT"/>
        </w:rPr>
        <w:t>Pare e discuta essa pergunta em grupo. Discuta sobre animais ou répteis que as pessoas consideram sagrados em sua cultura. E se alguém mata, o que muitas vezes acontece com essa pessoa? Pause este áudio aqui.</w:t>
      </w:r>
    </w:p>
    <w:p>
      <w:pPr/>
      <w:r>
        <w:rPr>
          <w:lang w:val="pt_PT" w:bidi="pt_PT"/>
        </w:rPr>
      </w:r>
      <w:r>
        <w:rPr>
          <w:lang w:val="pt_PT" w:bidi="pt_PT"/>
        </w:rPr>
        <w:t>Ouvimos apenas o que Yahweh disse a Moisés para dizer a faraó. Presumimos que Moisés realmente vai dizer isso a faraó. Então Yahweh disse a Moisés novamente para dizer a seu irmão Arão para segurar o cajado com sua mão e esticá-lo sobre os rios, canais e lagoas. Canais são extensões de água longos nos quais uma pessoa pode montar em um barco ou poderiam ser usados para irrigar campos. Lagoas são pequenas extensões de água Então, Arão esticou sua mão sobre toda a água no Egito e as rãs cobriram toda a terra do Egito. Mas os magos no Egito também fizeram as rãs cobrir toda a terra do Egito por seus poderes secretos ou magia. No entanto, o poder dos magos era limitado. O faraó tinha que confiar em Moisés e Arão para consertar o problema.</w:t>
      </w:r>
    </w:p>
    <w:p>
      <w:pPr/>
      <w:r>
        <w:rPr>
          <w:lang w:val="pt_PT" w:bidi="pt_PT"/>
        </w:rPr>
      </w:r>
      <w:r>
        <w:rPr>
          <w:lang w:val="pt_PT" w:bidi="pt_PT"/>
        </w:rPr>
        <w:t>Então o faraó convidou Moisés e Arão para seu palácio e implorou a eles para orar e pedir a Yahweh para tirar as rãs de sobre ele e de seu povo, então ele deixará as pessoas de Israel irem para sacrificar a Yahweh e voltar para o Egito novamente. Quando o faraó convidou Moisés e seu irmão Arão, agora mostra que Deus teve sucesso em forçar o faraó a reconhecê-lo e aceitar o fato de que ninguém no Egito tem o poder de libertar os egípcios e a terra do julgamento de Deus.</w:t>
      </w:r>
    </w:p>
    <w:p>
      <w:pPr/>
      <w:r>
        <w:rPr>
          <w:lang w:val="pt_PT" w:bidi="pt_PT"/>
        </w:rPr>
      </w:r>
      <w:r>
        <w:rPr>
          <w:lang w:val="pt_PT" w:bidi="pt_PT"/>
        </w:rPr>
        <w:t xml:space="preserve">Mostre a imagem de </w:t>
      </w:r>
      <w:r>
        <w:rPr>
          <w:lang w:val="pt_PT" w:bidi="pt_PT"/>
        </w:rPr>
        <w:t>rios</w:t>
      </w:r>
      <w:r>
        <w:rPr>
          <w:lang w:val="pt_PT" w:bidi="pt_PT"/>
        </w:rPr>
        <w:t xml:space="preserve">, </w:t>
      </w:r>
      <w:r>
        <w:rPr>
          <w:lang w:val="pt_PT" w:bidi="pt_PT"/>
        </w:rPr>
        <w:t>canais</w:t>
      </w:r>
      <w:r>
        <w:rPr>
          <w:lang w:val="pt_PT" w:bidi="pt_PT"/>
        </w:rPr>
        <w:t xml:space="preserve"> e </w:t>
      </w:r>
      <w:r>
        <w:rPr>
          <w:lang w:val="pt_PT" w:bidi="pt_PT"/>
        </w:rPr>
        <w:t>lagoas</w:t>
      </w:r>
      <w:r>
        <w:rPr>
          <w:lang w:val="pt_PT" w:bidi="pt_PT"/>
        </w:rPr>
        <w:t>. Pause este áudio aqui.</w:t>
      </w:r>
    </w:p>
    <w:p>
      <w:pPr/>
      <w:r>
        <w:rPr>
          <w:lang w:val="pt_PT" w:bidi="pt_PT"/>
        </w:rPr>
      </w:r>
      <w:r>
        <w:rPr>
          <w:lang w:val="pt_PT" w:bidi="pt_PT"/>
        </w:rPr>
        <w:t>Pare e discuta essa pergunta em grupo. Em sua cultura, discutam situações em que magos usam poder maligno para mudar as forças da natureza. Pause este áudio aqui</w:t>
      </w:r>
    </w:p>
    <w:p>
      <w:pPr/>
      <w:r>
        <w:rPr>
          <w:lang w:val="pt_PT" w:bidi="pt_PT"/>
        </w:rPr>
      </w:r>
      <w:r>
        <w:rPr>
          <w:lang w:val="pt_PT" w:bidi="pt_PT"/>
        </w:rPr>
        <w:t>Mas Moisés também disse a faraó: “Quando você quer que as rãs vão embora para que eu possa orar a Yahweh em seu nome, seus servos e seu povo, para que as rãs vão para longe de você e suas casas, e as rãs permaneçam apenas no rio Nilo?” Então o faraó disse a Moisés “amanhã”. Moisés respondeu: “Sim, assim como você disse, será feito até amanhã. Isso ajudará vocês a entender que não há ninguém como nosso Deus. As rãs se afastarão de vocês, suas casas e seus servos e seu povo. As rãs estarão apenas no rio Nilo”. Então, Moisés e seu irmão Arão deixaram o palácio de faraó e Moisés orou a Deus sobre os rãs, como ele havia concordado com faraó. Então, Deus respondeu às orações de Moisés e todas as rãs morreram nas casas, os pátios e nos campos. Deus fez todas as rãs morrerem para mostrar a faraó que a autoridade dos deuses de faraó não são iguais à autoridade de Yahweh, o criador. Todas as rãs estavam reunidas em montes, e a terra estava cheia de cheiros desagradáveis. No entanto, quando o faraó notou que todas as rãs foram varridas, ele novamente endureceu seu coração contra Deus, assim como Yahweh disse a Moisés que o faraó faria. Isso significa que o faraó ficou teimoso.</w:t>
      </w:r>
    </w:p>
    <w:p>
      <w:pPr/>
      <w:r>
        <w:rPr>
          <w:lang w:val="pt_PT" w:bidi="pt_PT"/>
        </w:rPr>
      </w:r>
      <w:r>
        <w:rPr>
          <w:lang w:val="pt_PT" w:bidi="pt_PT"/>
        </w:rPr>
        <w:t>Pare aqui e conte uma história em grupo quando um rei ou governante fez uma promessa ou entrou em um acordo com seu povo, mas falhou em cumprir sua promessa.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8.1–15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Deus ordenou que Moisés dissesse ao faraó para deixar os israelitas irem e adorá-lo. E se o faraó se recusar, ele os atacará na forma de rãs em todo o Egito.</w:t>
      </w:r>
    </w:p>
    <w:p>
      <w:pPr/>
      <w:r>
        <w:rPr>
          <w:lang w:val="pt_PT" w:bidi="pt_PT"/>
        </w:rPr>
      </w:r>
      <w:r>
        <w:rPr>
          <w:b/>
          <w:lang w:val="pt_PT" w:bidi="pt_PT"/>
        </w:rPr>
        <w:t>Na segunda cena:</w:t>
      </w:r>
      <w:r>
        <w:rPr>
          <w:lang w:val="pt_PT" w:bidi="pt_PT"/>
        </w:rPr>
        <w:t xml:space="preserve"> Deus ordenou que Moisés dissesse a Arão para segurar o cajado em suas mãos e esticá-lo sobre os rios, canais e as lagoas para fazer as rãs cobrirem a terra do Egito. Os magos egípcios fizeram a mesma coisa.</w:t>
      </w:r>
    </w:p>
    <w:p>
      <w:pPr/>
      <w:r>
        <w:rPr>
          <w:lang w:val="pt_PT" w:bidi="pt_PT"/>
        </w:rPr>
      </w:r>
      <w:r>
        <w:rPr>
          <w:b/>
          <w:lang w:val="pt_PT" w:bidi="pt_PT"/>
        </w:rPr>
        <w:t>Na terceira cena:</w:t>
      </w:r>
      <w:r>
        <w:rPr>
          <w:lang w:val="pt_PT" w:bidi="pt_PT"/>
        </w:rPr>
        <w:t xml:space="preserve"> O faraó convidou Moisés e seu irmão Arão a orar a Deus para levar todas as rãs de volta para o rio Nilo. E o faraó endureceu seu coração contra Deus quando Deus levou todas as rãs para longe.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 e seu irmão 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magos</w:t>
      </w:r>
    </w:p>
    <w:p>
      <w:pPr/>
      <w:r>
        <w:rPr>
          <w:lang w:val="pt_PT" w:bidi="pt_PT"/>
        </w:rPr>
      </w:r>
      <w:r>
        <w:rPr>
          <w:lang w:val="pt_PT" w:bidi="pt_PT"/>
        </w:rPr>
        <w:t>O grupo deve prestar atenção às partes do cenário da passagem:</w:t>
      </w:r>
    </w:p>
    <w:p>
      <w:pPr/>
      <w:r>
        <w:rPr>
          <w:lang w:val="pt_PT" w:bidi="pt_PT"/>
        </w:rPr>
      </w:r>
      <w:r>
        <w:rPr>
          <w:lang w:val="pt_PT" w:bidi="pt_PT"/>
        </w:rPr>
        <w:t>Essa passagem acontece sete dias depois que toda a água nas barragens, reservatório e jarros se transformou em sangue. Yahweh ordenou que Moisés fosse dizer a faraó que Ele diz que deixe seu povo ir e adorá-lo. E se o faraó se recusar, Yahweh enviará rãs para toda a terra do Egito para puni-lo. O rio Nilo será coberto de rãs e as rãs virão para o palácio e quarto do faraó, sua cama de dormir e para as casas de seus oficiais e as casas de todos no Egito. As rãs virão para onde os egípcios estão cozinhando e encherão seus pratos e panelas. Ouvimos apenas sobre as instruções de Yahweh a Moisés. Devemos assumir que Moisés realmente foi até o faraó e disse a ele todas essas coisas.</w:t>
      </w:r>
    </w:p>
    <w:p>
      <w:pPr/>
      <w:r>
        <w:rPr>
          <w:lang w:val="pt_PT" w:bidi="pt_PT"/>
        </w:rPr>
      </w:r>
      <w:r>
        <w:rPr>
          <w:lang w:val="pt_PT" w:bidi="pt_PT"/>
        </w:rPr>
        <w:t>Na segunda cena, Deus ordenou que Moisés dissesse a Arão, seu irmão, para colocar o cajado que ele estava segurando em sua mão sobre os rios, canais e as lagoas em toda a terra do Egito. Então Arão estendeu seu cajado sobre os rios e as rãs de repente cobriram toda a terra no Egito. Então o faraó chamou seus magos e eles fizeram a mesma coisa com seus poderes secretos. Então o faraó convidou Moisés e Arão para seu palácio e implorou a eles para orar e pedir a Yahweh para tirar os rãs de sobre ele e de seu povo. Então o faraó disse que quando as rãs fossem embora, as pessoas poderiam ir fazer sacrifícios a Yahweh. Isso é diferente do que Moisés pediu para ele fazer. Moisés pediu a faraó para deixar o povo ir servir ou adorar a Yahweh. Faraó é mais específico sobre o que o povo podia fazer, porque o faraó queria que o povo voltasse depois.</w:t>
      </w:r>
    </w:p>
    <w:p>
      <w:pPr/>
      <w:r>
        <w:rPr>
          <w:lang w:val="pt_PT" w:bidi="pt_PT"/>
        </w:rPr>
      </w:r>
      <w:r>
        <w:rPr>
          <w:lang w:val="pt_PT" w:bidi="pt_PT"/>
        </w:rPr>
        <w:t>Na terceira cena, Moisés fala com faraó respeitosamente. Moisés pede a faraó para dar a Moisés a honra de dizer a ele quando orar a Yahweh e pedir para parar a punição de rãs. Quando o faraó diz a Moisés quando orar, o faraó também está mostrando que ele sabe que Yahweh é o Deus com todo o poder. O faraó pede a Moisés para orar “amanhã”, ou no dia seguinte. Moisés diz a faraó que as rãs pararão no dia seguinte, assim como o faraó pediu. Então o faraó entenderá que ele não é igual a Deus e não há outro poder e autoridade como Deus. Moisés diz a faraó exatamente o que as rãs farão — elas deixarão as casas, os oficiais e as pessoas, e que ficarão apenas no rio Nilo.</w:t>
      </w:r>
    </w:p>
    <w:p>
      <w:pPr/>
      <w:r>
        <w:rPr>
          <w:lang w:val="pt_PT" w:bidi="pt_PT"/>
        </w:rPr>
      </w:r>
      <w:r>
        <w:rPr>
          <w:lang w:val="pt_PT" w:bidi="pt_PT"/>
        </w:rPr>
        <w:t>Então Moisés sai. Moisés faz exatamente o que ele disse que faria. Yahweh faz exatamente o que ele disse que faria. Essas informações são repetidas aqui — primeiro ouvimos o que o faraó pergunta e o que Yahweh diz que fará, e agora ouvimos que essas coisas realmente aconteceram. Todas as rãs estavam mortas e reunidas em montes, e a terra estava cheia de cheiros desagradáveis ou ruins.</w:t>
      </w:r>
    </w:p>
    <w:p>
      <w:pPr/>
      <w:r>
        <w:rPr>
          <w:lang w:val="pt_PT" w:bidi="pt_PT"/>
        </w:rPr>
      </w:r>
      <w:r>
        <w:rPr>
          <w:lang w:val="pt_PT" w:bidi="pt_PT"/>
        </w:rPr>
        <w:t>No momento que o faraó descobriu que Yahweh havia respondido a suas orações e todas as rãs estavam para fora das casas dos egípcios e de volta para o rio Nilo, isso deu a faraó um bom alívio e ele endureceu seu coração para as instruções que Yahweh deu a Moisés e seu irmão Arão para entregar a ele.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8.1–15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ordenou que Moisés dissesse a faraó para deixar os israelitas irem e adorá-lo. E se o faraó se recusasse, ele atacará na forma de rãs em todo o Egito.</w:t>
      </w:r>
    </w:p>
    <w:p>
      <w:pPr/>
      <w:r>
        <w:rPr>
          <w:lang w:val="pt_PT" w:bidi="pt_PT"/>
        </w:rPr>
      </w:r>
      <w:r>
        <w:rPr>
          <w:b/>
          <w:lang w:val="pt_PT" w:bidi="pt_PT"/>
        </w:rPr>
        <w:t>Na segunda cena:</w:t>
      </w:r>
      <w:r>
        <w:rPr>
          <w:lang w:val="pt_PT" w:bidi="pt_PT"/>
        </w:rPr>
        <w:t xml:space="preserve"> Deus ordenou que Moisés dissesse a Arão para segurar o cajado em suas mãos e esticá-lo sobre os rios, canais e as lagoas para fazer as rãs cobrirem a terra do Egito e os magos egípcios fizeram a mesma coisa.</w:t>
      </w:r>
    </w:p>
    <w:p>
      <w:pPr/>
      <w:r>
        <w:rPr>
          <w:lang w:val="pt_PT" w:bidi="pt_PT"/>
        </w:rPr>
      </w:r>
      <w:r>
        <w:rPr>
          <w:b/>
          <w:lang w:val="pt_PT" w:bidi="pt_PT"/>
        </w:rPr>
        <w:t>Na terceira cena:</w:t>
      </w:r>
      <w:r>
        <w:rPr>
          <w:lang w:val="pt_PT" w:bidi="pt_PT"/>
        </w:rPr>
        <w:t xml:space="preserve"> O faraó convidou Moisés e seu irmão Arão a orar a Deus para levar todas as rãs de volta para o rio Nilo. E o faraó endureceu seu coração contra Deus quando todas as rãs foram levadas.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 e seu irmão 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magos</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 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Deus disse a Moisés para ir para faraó e dizer a ele para: "deixar meu povo, os israelitas, ir para que eles possam adorar ou servir a mim. Mas se você se recusar a deixá-los ir, eu, Deus, atacarei você com rãs em todo o país do Egito. O rio Nilo será cheio de rãs que virão para seu palácio e quarto, para sua cama e para a casa de seus oficiais e de pessoas, e para seus fornos e tigelas de amassar. E todas as rãs virão sobre você, seu povo e sobre todos os seus oficiais".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Moisés: “Como você está se sentindo ou pensando?” Vocês podem ouvir coisas como: “Gostaria que o faraó soubesse que Deus é todo-poderoso e tem a autoridade inquestionável para ordenar que qualquer um na terra faça o que ele quer ser feito”.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o faraó: “Como você está se sentindo ou pensando?” Vocês podem ouvir coisas como: “Também sou um homem de poder e autoridade em todo o Egito. Pelo menos Deus precisa me dar algum respeito sobre meus súditos para também fazer o que pretendo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Deus disse a Moisés para dizer a seu irmão Arão para estender sua mão com seu cajado sobre os rios, os canais e sobre as lagoas, para fazer as rãs cobrirem toda a terra do Egito. Então Arão estendeu sua mão sobre os rios do Egito e as rãs cobriram a terra do Egito. Mas os magos também fizeram que rãs cobrissem toda a terra do Egito através de seus poderes secretos.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Arão: “Como você está se sentindo ou pensando?” Vocês podem ouvir coisas como: “Esses são milagres que mostram o poder de Deus em ação que nunca vimos antes, agora o faraó deve reconhecer que ninguém pode lutar com o poder e autoridade soberanos de Deus”.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os magos: “Como vocês estão se sentindo ou pensando?” Vocês podem ouvir coisas como: “Nossa!. O poder milagroso de Deus não significa que não devamos exercer nosso poder e autoridade como o rei do Egito esperava que fizéssemos”.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o faraó convidou Moisés e seu irmão Arão a orar a Deus para levar todas as rãs de volta para o rio Nilo. Moisés está pedindo ao faraó para definir o momento. Moisés diz que ele está dando ao faraó a honra de definir o momento em que ele orará a Yahweh em seu nome, seus servos e seu povo para que os rãs se afastem dele, e os rãs devem permanecer apenas no rio Nilo. Então o faraó disse “até amanhã”. Moisés respondeu: “Sim, assim como você disse, será feito até amanhã, isso ajudará você a entender que não há ninguém como nosso Deus. As rãs se afastarão de você, suas casas e seus servos e seu povo; elas serão deixadas apenas no Nilo”. Depois disso, Moisés e seu irmão Arão deixaram o palácio de faraó e oraram a Deus sobre os rãs, como ele havia combinado com faraó. Então, Deus respondeu às orações de Moisés e todas as rãs morreram nas casas, os pátios e nos campos. Isso cheirava mal. No entanto, quando o faraó notou que havia algum alívio depois que todas as rãs foram varridas, ele endureceu seu coração contra Deus. Ele decidiu parar de ouvir Moisés e seu irmão Arão, assim como Deus disse anteriormente a Moisés que o faraó faria.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Moisés: “Como você está se sentindo ou pensando?” Vocês podem ouvir coisas como: “O faraó está tão cheio de orgulho por causa de sua posição que ele pensa que ele pode ordenar a Deus da maneira que ele está acostumado a ordenar seus oficiais e seus súditos”.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o faraó: “Como você está se sentindo ou pensando?” Vocês podem ouvir coisas como: “Ninguém ousa me tornar sujeito dele ou tirar meu orgulho de ser o rei do Egito. Sei como fazer as coisas da minha própria maneira”.</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8.1–15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disse a Moisés para ir para faraó novamente e dizer a ele para deixar seu povo, os </w:t>
      </w:r>
      <w:r>
        <w:rPr>
          <w:lang w:val="pt_PT" w:bidi="pt_PT"/>
        </w:rPr>
        <w:t>israelitas</w:t>
      </w:r>
      <w:r>
        <w:rPr>
          <w:lang w:val="pt_PT" w:bidi="pt_PT"/>
        </w:rPr>
        <w:t xml:space="preserve">, ir para que eles possam adorar ou me servir. Yahweh é o nome pessoal de </w:t>
      </w:r>
      <w:r>
        <w:rPr>
          <w:lang w:val="pt_PT" w:bidi="pt_PT"/>
        </w:rPr>
        <w:t>Deus</w:t>
      </w:r>
      <w:r>
        <w:rPr>
          <w:lang w:val="pt_PT" w:bidi="pt_PT"/>
        </w:rPr>
        <w:t xml:space="preserve">. Use o mesmo nome para Yahweh que você usou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disse a Moisés para ir até o </w:t>
      </w:r>
      <w:r>
        <w:rPr>
          <w:b/>
          <w:lang w:val="pt_PT" w:bidi="pt_PT"/>
        </w:rPr>
        <w:t>faraó</w:t>
      </w:r>
      <w:r>
        <w:rPr>
          <w:lang w:val="pt_PT" w:bidi="pt_PT"/>
        </w:rPr>
        <w:t xml:space="preserve"> novamente e dizer a ele para deixar seu povo, os israelitas, ir para que eles pudessem adorá-lo. Faraó se refere ao título dos </w:t>
      </w:r>
      <w:r>
        <w:rPr>
          <w:lang w:val="pt_PT" w:bidi="pt_PT"/>
        </w:rPr>
        <w:t>reis</w:t>
      </w:r>
      <w:r>
        <w:rPr>
          <w:lang w:val="pt_PT" w:bidi="pt_PT"/>
        </w:rPr>
        <w:t xml:space="preserve"> do Egito. Traduzam faraó da mesma maneira que vocês traduziram em passagens anteriores, e lembrem-se de que </w:t>
      </w:r>
      <w:r>
        <w:rPr>
          <w:lang w:val="pt_PT" w:bidi="pt_PT"/>
        </w:rPr>
        <w:t>faraó</w:t>
      </w:r>
      <w:r>
        <w:rPr>
          <w:lang w:val="pt_PT" w:bidi="pt_PT"/>
        </w:rPr>
        <w:t xml:space="preserve"> está no Glossário Mestre.</w:t>
      </w:r>
    </w:p>
    <w:p>
      <w:pPr/>
      <w:r>
        <w:rPr>
          <w:lang w:val="pt_PT" w:bidi="pt_PT"/>
        </w:rPr>
      </w:r>
      <w:r>
        <w:rPr>
          <w:lang w:val="pt_PT" w:bidi="pt_PT"/>
        </w:rPr>
        <w:t xml:space="preserve">Yahweh disse a Moisés para dizer a faraó: “Se você se recusa a deixar os israelitas ir, Yahweh </w:t>
      </w:r>
      <w:r>
        <w:rPr>
          <w:b/>
          <w:lang w:val="pt_PT" w:bidi="pt_PT"/>
        </w:rPr>
        <w:t>atormentará</w:t>
      </w:r>
      <w:r>
        <w:rPr>
          <w:lang w:val="pt_PT" w:bidi="pt_PT"/>
        </w:rPr>
        <w:t xml:space="preserve"> vocês com rãs em todo o país do Egito”. Pragas não são doenças; elas são punições duras ou desastres sobre as pessoas ou natureza que causam muitos problemas às pessoas.</w:t>
      </w:r>
    </w:p>
    <w:p>
      <w:pPr/>
      <w:r>
        <w:rPr>
          <w:lang w:val="pt_PT" w:bidi="pt_PT"/>
        </w:rPr>
      </w:r>
      <w:r>
        <w:rPr>
          <w:lang w:val="pt_PT" w:bidi="pt_PT"/>
        </w:rPr>
        <w:t xml:space="preserve">Pare aqui e discuta em grupo como vocês traduzirão </w:t>
      </w:r>
      <w:r>
        <w:rPr>
          <w:b/>
          <w:lang w:val="pt_PT" w:bidi="pt_PT"/>
        </w:rPr>
        <w:t>praga</w:t>
      </w:r>
      <w:r>
        <w:rPr>
          <w:lang w:val="pt_PT" w:bidi="pt_PT"/>
        </w:rPr>
        <w:t>. Pause este áudio aqui.</w:t>
      </w:r>
    </w:p>
    <w:p>
      <w:pPr/>
      <w:r>
        <w:rPr>
          <w:lang w:val="pt_PT" w:bidi="pt_PT"/>
        </w:rPr>
      </w:r>
      <w:r>
        <w:rPr>
          <w:lang w:val="pt_PT" w:bidi="pt_PT"/>
        </w:rPr>
        <w:t xml:space="preserve">“As rãs se afastarão de vocês, suas casas e seus </w:t>
      </w:r>
      <w:r>
        <w:rPr>
          <w:b/>
          <w:lang w:val="pt_PT" w:bidi="pt_PT"/>
        </w:rPr>
        <w:t>servos</w:t>
      </w:r>
      <w:r>
        <w:rPr>
          <w:lang w:val="pt_PT" w:bidi="pt_PT"/>
        </w:rPr>
        <w:t xml:space="preserve"> e seu povo; elas serão deixadas apenas no Nilo”. Um servo é alguém que vive na mesma casa que seu </w:t>
      </w:r>
      <w:r>
        <w:rPr>
          <w:lang w:val="pt_PT" w:bidi="pt_PT"/>
        </w:rPr>
        <w:t>mestre</w:t>
      </w:r>
      <w:r>
        <w:rPr>
          <w:lang w:val="pt_PT" w:bidi="pt_PT"/>
        </w:rPr>
        <w:t xml:space="preserve"> para servi-lo de alguma maneira. Um servo poderia ser homem ou mulher. Nesse caso, esses servos eram os servos especiais de faraó. Traduzam servos da mesma maneira que vocês traduziram em passagens anteriores, e lembrem-se de que </w:t>
      </w:r>
      <w:r>
        <w:rPr>
          <w:lang w:val="pt_PT" w:bidi="pt_PT"/>
        </w:rPr>
        <w:t>servos</w:t>
      </w:r>
      <w:r>
        <w:rPr>
          <w:lang w:val="pt_PT" w:bidi="pt_PT"/>
        </w:rPr>
        <w:t xml:space="preserve"> está no Glossário Mestre.</w:t>
      </w:r>
    </w:p>
    <w:p>
      <w:pPr/>
      <w:r>
        <w:rPr>
          <w:lang w:val="pt_PT" w:bidi="pt_PT"/>
        </w:rPr>
      </w:r>
      <w:r>
        <w:rPr>
          <w:lang w:val="pt_PT" w:bidi="pt_PT"/>
        </w:rPr>
        <w:t xml:space="preserve">Então, Arão estendeu sua mão sobre os rios do Egito e as rãs cobriram toda a terra do Egito. Mas os </w:t>
      </w:r>
      <w:r>
        <w:rPr>
          <w:b/>
          <w:lang w:val="pt_PT" w:bidi="pt_PT"/>
        </w:rPr>
        <w:t>magos</w:t>
      </w:r>
      <w:r>
        <w:rPr>
          <w:lang w:val="pt_PT" w:bidi="pt_PT"/>
        </w:rPr>
        <w:t xml:space="preserve"> no Egito também fazem as rãs cobrir toda a terra do Egito por seus poderes secretos ou magia. Magos são pessoas com poderes especiais para controlar partes da natureza. Eles usaram poderes milagrosos ou ocultos cuidadosamente para interpretar sonhos e tratar algumas doenças. Em todas as Escrituras, Yahweh mostra que ele tem mais poder do que os magos e seus poderes magos. Traduzam mago da mesma maneira que vocês traduziram em passagens anteriores e lembrem-se de que </w:t>
      </w:r>
      <w:r>
        <w:rPr>
          <w:lang w:val="pt_PT" w:bidi="pt_PT"/>
        </w:rPr>
        <w:t>mago</w:t>
      </w:r>
      <w:r>
        <w:rPr>
          <w:lang w:val="pt_PT" w:bidi="pt_PT"/>
        </w:rPr>
        <w:t xml:space="preserve"> está no Glossário Mestre.</w:t>
      </w:r>
    </w:p>
    <w:p>
      <w:pPr/>
      <w:r>
        <w:rPr>
          <w:lang w:val="pt_PT" w:bidi="pt_PT"/>
        </w:rPr>
      </w:r>
      <w:r>
        <w:rPr>
          <w:lang w:val="pt_PT" w:bidi="pt_PT"/>
        </w:rPr>
        <w:t xml:space="preserve">Então o faraó convidou Moisés e Arão para seu palácio e implorou a eles para orar e pedir ao </w:t>
      </w:r>
      <w:r>
        <w:rPr>
          <w:lang w:val="pt_PT" w:bidi="pt_PT"/>
        </w:rPr>
        <w:t>Senhor</w:t>
      </w:r>
      <w:r>
        <w:rPr>
          <w:lang w:val="pt_PT" w:bidi="pt_PT"/>
        </w:rPr>
        <w:t xml:space="preserve"> para afastar as rãs dele e de seu povo. Então ele deixará o povo de </w:t>
      </w:r>
      <w:r>
        <w:rPr>
          <w:lang w:val="pt_PT" w:bidi="pt_PT"/>
        </w:rPr>
        <w:t>Israel</w:t>
      </w:r>
      <w:r>
        <w:rPr>
          <w:lang w:val="pt_PT" w:bidi="pt_PT"/>
        </w:rPr>
        <w:t xml:space="preserve"> ir para </w:t>
      </w:r>
      <w:r>
        <w:rPr>
          <w:b/>
          <w:lang w:val="pt_PT" w:bidi="pt_PT"/>
        </w:rPr>
        <w:t>sacrificar</w:t>
      </w:r>
      <w:r>
        <w:rPr>
          <w:lang w:val="pt_PT" w:bidi="pt_PT"/>
        </w:rPr>
        <w:t xml:space="preserve"> a Yahweh. Um sacrifício é algo oferecido a Deus para dar graças ou pedir </w:t>
      </w:r>
      <w:r>
        <w:rPr>
          <w:lang w:val="pt_PT" w:bidi="pt_PT"/>
        </w:rPr>
        <w:t>perdão</w:t>
      </w:r>
      <w:r>
        <w:rPr>
          <w:lang w:val="pt_PT" w:bidi="pt_PT"/>
        </w:rPr>
        <w:t xml:space="preserve"> a Ele. Traduzam sacrifício da mesma maneira que vocês traduziram em passagens anteriores, e lembrem-se de que </w:t>
      </w:r>
      <w:r>
        <w:rPr>
          <w:lang w:val="pt_PT" w:bidi="pt_PT"/>
        </w:rPr>
        <w:t>sacrifício</w:t>
      </w:r>
      <w:r>
        <w:rPr>
          <w:lang w:val="pt_PT" w:bidi="pt_PT"/>
        </w:rPr>
        <w:t xml:space="preserve"> está no Glossário Mestre.</w:t>
      </w:r>
    </w:p>
    <w:p>
      <w:pPr/>
      <w:r>
        <w:rPr>
          <w:lang w:val="pt_PT" w:bidi="pt_PT"/>
        </w:rPr>
      </w:r>
      <w:r>
        <w:rPr>
          <w:lang w:val="pt_PT" w:bidi="pt_PT"/>
        </w:rPr>
        <w:t xml:space="preserve">No entanto, quando o faraó notou que havia algum alívio depois que todas as rãs foram varridas, ele decidiu </w:t>
      </w:r>
      <w:r>
        <w:rPr>
          <w:b/>
          <w:lang w:val="pt_PT" w:bidi="pt_PT"/>
        </w:rPr>
        <w:t>endurecer seu coração</w:t>
      </w:r>
      <w:r>
        <w:rPr>
          <w:lang w:val="pt_PT" w:bidi="pt_PT"/>
        </w:rPr>
        <w:t xml:space="preserve"> contra Deus, Moisés e seu irmão Arão, assim como Yahweh, o Senhor, disse anteriormente a Moisés que o faraó faria. O coração endurecido significa se tornar muito teimoso. Traduzam o </w:t>
      </w:r>
      <w:r>
        <w:rPr>
          <w:lang w:val="pt_PT" w:bidi="pt_PT"/>
        </w:rPr>
        <w:t>coração</w:t>
      </w:r>
      <w:r>
        <w:rPr>
          <w:lang w:val="pt_PT" w:bidi="pt_PT"/>
        </w:rPr>
        <w:t xml:space="preserve"> endurecido da mesma maneira que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8:16–19</w:t>
      </w:r>
      <w:r>
        <w:rPr>
          <w:lang w:val="pt_PT" w:bidi="pt_PT"/>
        </w:rPr>
      </w:r>
    </w:p>
    <w:p>
      <w:pPr>
        <w:pStyle w:val="Heading3"/>
      </w:pPr>
      <w:r>
        <w:rPr>
          <w:lang w:val="pt_PT" w:bidi="pt_PT"/>
        </w:rPr>
        <w:t>Ouvir e Sentir</w:t>
      </w:r>
    </w:p>
    <w:p>
      <w:pPr/>
      <w:r>
        <w:rPr>
          <w:lang w:val="pt_PT" w:bidi="pt_PT"/>
        </w:rPr>
      </w:r>
      <w:r>
        <w:rPr>
          <w:lang w:val="pt_PT" w:bidi="pt_PT"/>
        </w:rPr>
        <w:t>Nesta etapa, ouçam Êxodo 8.16–19 e guardem em seus corações.</w:t>
      </w:r>
    </w:p>
    <w:p>
      <w:pPr/>
      <w:r>
        <w:rPr>
          <w:lang w:val="pt_PT" w:bidi="pt_PT"/>
        </w:rPr>
      </w:r>
      <w:r>
        <w:rPr>
          <w:lang w:val="pt_PT" w:bidi="pt_PT"/>
        </w:rPr>
        <w:t>Ouçam uma versão em áudio de Êxodo 8.16–19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conversem em grupo sobre as seguintes perguntas:</w:t>
      </w:r>
    </w:p>
    <w:p>
      <w:pPr/>
      <w:r>
        <w:rPr>
          <w:lang w:val="pt_PT" w:bidi="pt_PT"/>
        </w:rPr>
      </w:r>
      <w:r>
        <w:rPr>
          <w:lang w:val="pt_PT" w:bidi="pt_PT"/>
        </w:rPr>
        <w:t>Do que vocês gostam nessa passagem?</w:t>
      </w:r>
    </w:p>
    <w:p>
      <w:pPr/>
      <w:r>
        <w:rPr>
          <w:lang w:val="pt_PT" w:bidi="pt_PT"/>
        </w:rPr>
      </w:r>
      <w:r>
        <w:rPr>
          <w:lang w:val="pt_PT" w:bidi="pt_PT"/>
        </w:rPr>
        <w:t>Pause este áudio aqui.</w:t>
      </w:r>
    </w:p>
    <w:p>
      <w:pPr/>
      <w:r>
        <w:rPr>
          <w:lang w:val="pt_PT" w:bidi="pt_PT"/>
        </w:rPr>
      </w:r>
      <w:r>
        <w:rPr>
          <w:lang w:val="pt_PT" w:bidi="pt_PT"/>
        </w:rPr>
        <w:t>O que vocês não gostam ou não entendem nessa passagem?</w:t>
      </w:r>
    </w:p>
    <w:p>
      <w:pPr/>
      <w:r>
        <w:rPr>
          <w:lang w:val="pt_PT" w:bidi="pt_PT"/>
        </w:rPr>
      </w:r>
      <w:r>
        <w:rPr>
          <w:lang w:val="pt_PT" w:bidi="pt_PT"/>
        </w:rPr>
        <w:t>Pause este áudio aqui.</w:t>
      </w:r>
    </w:p>
    <w:p>
      <w:pPr/>
      <w:r>
        <w:rPr>
          <w:lang w:val="pt_PT" w:bidi="pt_PT"/>
        </w:rPr>
      </w:r>
      <w:r>
        <w:rPr>
          <w:lang w:val="pt_PT" w:bidi="pt_PT"/>
        </w:rPr>
        <w:t>O que essa passagem nos diz sobre Deus?</w:t>
      </w:r>
    </w:p>
    <w:p>
      <w:pPr/>
      <w:r>
        <w:rPr>
          <w:lang w:val="pt_PT" w:bidi="pt_PT"/>
        </w:rPr>
      </w:r>
      <w:r>
        <w:rPr>
          <w:lang w:val="pt_PT" w:bidi="pt_PT"/>
        </w:rPr>
        <w:t>Pause este áudio aqui.</w:t>
      </w:r>
    </w:p>
    <w:p>
      <w:pPr/>
      <w:r>
        <w:rPr>
          <w:lang w:val="pt_PT" w:bidi="pt_PT"/>
        </w:rPr>
      </w:r>
      <w:r>
        <w:rPr>
          <w:lang w:val="pt_PT" w:bidi="pt_PT"/>
        </w:rPr>
        <w:t>O que essa passagem nos conta sobre as pessoas?</w:t>
      </w:r>
    </w:p>
    <w:p>
      <w:pPr/>
      <w:r>
        <w:rPr>
          <w:lang w:val="pt_PT" w:bidi="pt_PT"/>
        </w:rPr>
      </w:r>
      <w:r>
        <w:rPr>
          <w:lang w:val="pt_PT" w:bidi="pt_PT"/>
        </w:rPr>
        <w:t>Pause este áudio aqui.</w:t>
      </w:r>
    </w:p>
    <w:p>
      <w:pPr/>
      <w:r>
        <w:rPr>
          <w:lang w:val="pt_PT" w:bidi="pt_PT"/>
        </w:rPr>
      </w:r>
      <w:r>
        <w:rPr>
          <w:lang w:val="pt_PT" w:bidi="pt_PT"/>
        </w:rPr>
        <w:t>Como este relato impacta o dia a dia de vocês?</w:t>
      </w:r>
    </w:p>
    <w:p>
      <w:pPr/>
      <w:r>
        <w:rPr>
          <w:lang w:val="pt_PT" w:bidi="pt_PT"/>
        </w:rPr>
      </w:r>
      <w:r>
        <w:rPr>
          <w:lang w:val="pt_PT" w:bidi="pt_PT"/>
        </w:rPr>
        <w:t>Pause este áudio aqui.</w:t>
      </w:r>
    </w:p>
    <w:p>
      <w:pPr/>
      <w:r>
        <w:rPr>
          <w:lang w:val="pt_PT" w:bidi="pt_PT"/>
        </w:rPr>
      </w:r>
      <w:r>
        <w:rPr>
          <w:lang w:val="pt_PT" w:bidi="pt_PT"/>
        </w:rPr>
        <w:t>Quem vocês conhecem que precisa ouvir esta história?</w:t>
      </w:r>
    </w:p>
    <w:p>
      <w:pPr/>
      <w:r>
        <w:rPr>
          <w:lang w:val="pt_PT" w:bidi="pt_PT"/>
        </w:rPr>
      </w:r>
      <w:r>
        <w:rPr>
          <w:lang w:val="pt_PT" w:bidi="pt_PT"/>
        </w:rPr>
        <w:t>Pause este áudio aqui.</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8.16–19 na tradução mais fácil de entender.</w:t>
      </w:r>
    </w:p>
    <w:p>
      <w:pPr/>
      <w:r>
        <w:rPr>
          <w:lang w:val="pt_PT" w:bidi="pt_PT"/>
        </w:rPr>
      </w:r>
      <w:r>
        <w:rPr>
          <w:lang w:val="pt_PT" w:bidi="pt_PT"/>
        </w:rPr>
        <w:t>Na última passagem, Yahweh atingiu o Egito com rãs em toda a terra. Moisés orou e as rãs morreram, mas o faraó novamente endureceu seu coração e não permitiu que os israelitas irem. Portanto, depois de algum tempo, Yahweh ordenou que Moisés dissesse a seu irmão Arão para usar o cajado que ele estava segurando e bater o pó no chão. O pó é a sujeira de cima solta no chão. Esse pó em todo o Egito se transformará em mosquitos. Não sabemos que tipo de inseto esses mosquitos eram. Eles poderiam ser alguns insetos voadores e picadores como moscas, piolhos ou talvez mosquitos que picam as pessoas e animais em todo o Egito. Não sabemos o número exato desses insetos naquele momento. Moisés e Arão fizeram exatamente como Yahweh disse para eles. Todo o pó no Egito se transformou nesses mosquitos.</w:t>
      </w:r>
    </w:p>
    <w:p>
      <w:pPr/>
      <w:r>
        <w:rPr>
          <w:lang w:val="pt_PT" w:bidi="pt_PT"/>
        </w:rPr>
      </w:r>
      <w:r>
        <w:rPr>
          <w:lang w:val="pt_PT" w:bidi="pt_PT"/>
        </w:rPr>
        <w:t xml:space="preserve">Pare aqui e mostre a imagem de um </w:t>
      </w:r>
      <w:r>
        <w:rPr>
          <w:lang w:val="pt_PT" w:bidi="pt_PT"/>
        </w:rPr>
        <w:t>cajado</w:t>
      </w:r>
      <w:r>
        <w:rPr>
          <w:lang w:val="pt_PT" w:bidi="pt_PT"/>
        </w:rPr>
        <w:t xml:space="preserve"> e </w:t>
      </w:r>
      <w:r>
        <w:rPr>
          <w:lang w:val="pt_PT" w:bidi="pt_PT"/>
        </w:rPr>
        <w:t>mosquitos</w:t>
      </w:r>
      <w:r>
        <w:rPr>
          <w:lang w:val="pt_PT" w:bidi="pt_PT"/>
        </w:rPr>
        <w:t>. Pause o áudio aqui.</w:t>
      </w:r>
    </w:p>
    <w:p>
      <w:pPr/>
      <w:r>
        <w:rPr>
          <w:lang w:val="pt_PT" w:bidi="pt_PT"/>
        </w:rPr>
      </w:r>
      <w:r>
        <w:rPr>
          <w:lang w:val="pt_PT" w:bidi="pt_PT"/>
        </w:rPr>
        <w:t>Pare aqui e discuta essa pergunta em grupo: Em sua cultura, discutam situações em que algumas abelhas ou insetos vêm por toda a sua comunidade e começam a picar ou morder pessoas, animais, ou destruir alguma terra de fazenda. Pause este áudio aqui.</w:t>
      </w:r>
    </w:p>
    <w:p>
      <w:pPr/>
      <w:r>
        <w:rPr>
          <w:lang w:val="pt_PT" w:bidi="pt_PT"/>
        </w:rPr>
      </w:r>
      <w:r>
        <w:rPr>
          <w:lang w:val="pt_PT" w:bidi="pt_PT"/>
        </w:rPr>
        <w:t>Os magos tentaram usar seu poder secreto para produzir mosquitos, mas desta vez eles não puderam. Talvez os magos também tentaram bater o pó com seus cajados como Arão fez, ou talvez eles tentaram cantar alguns cânticos secretos para produzir mosquitos. O que quer que eles tenham feito, nada disso funcionou. Os mosquitos estavam sobre as pessoas e animais, causando tanta destruição e problemas na terra do Egito. Os magos podiam ter estado com faraó todo o tempo, ou eles podiam ter vindo até ele agora. Em qualquer caso, os magos disseram a faraó: “Esse deve ser o dedo de Deus!” Os magos confessaram a faraó que eles acreditavam que apenas o poder de Deus poderia ter produzido esses mosquitos.</w:t>
      </w:r>
    </w:p>
    <w:p>
      <w:pPr/>
      <w:r>
        <w:rPr>
          <w:lang w:val="pt_PT" w:bidi="pt_PT"/>
        </w:rPr>
      </w:r>
      <w:r>
        <w:rPr>
          <w:lang w:val="pt_PT" w:bidi="pt_PT"/>
        </w:rPr>
        <w:t>Os magos não estavam dizendo que eles acreditavam em Yahweh, mas eles sabiam que um deus de algum tipo havia trazido essa praga. Mas o coração de faraó ficou mais duro, ou teimoso, e ele não ouviu Yahweh. Isso é o que Yahweh havia dito a Moisés e seu irmão Arão que o faraó faria.</w:t>
      </w:r>
    </w:p>
    <w:p>
      <w:pPr/>
      <w:r>
        <w:rPr>
          <w:lang w:val="pt_PT" w:bidi="pt_PT"/>
        </w:rPr>
      </w:r>
      <w:r>
        <w:rPr>
          <w:lang w:val="pt_PT" w:bidi="pt_PT"/>
        </w:rPr>
        <w:t>Parem aqui e contem uma história em grupo sobre as vezes em que vocês viram poderes espirituais diferentes trabalhando uns contra os outros. O que aconteceu? Como as pessoas responderam a isso?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8.16–19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Algum tempo depois, Yahweh ordenou que Moisés dissesse a seu irmão Arão para usar o cajado que ele estava segurando e atingir, ou bater, o pó no chão e o pó em todo o Egito se tornariam mosquitos.</w:t>
      </w:r>
    </w:p>
    <w:p>
      <w:pPr/>
      <w:r>
        <w:rPr>
          <w:lang w:val="pt_PT" w:bidi="pt_PT"/>
        </w:rPr>
      </w:r>
      <w:r>
        <w:rPr>
          <w:b/>
          <w:lang w:val="pt_PT" w:bidi="pt_PT"/>
        </w:rPr>
        <w:t>Na segunda cena:</w:t>
      </w:r>
      <w:r>
        <w:rPr>
          <w:lang w:val="pt_PT" w:bidi="pt_PT"/>
        </w:rPr>
        <w:t xml:space="preserve"> Os magos egípcios por seu poder secreto também bateram no pó para se tornar mosquitos e falharam em seus esforços para também trazer mosquitos para fora. Os magos disseram que esse é o “dedo de Deus”. O faraó endureceu seu coração e não ouviu, assim como Yahweh havia dito que aconteceria.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 e seu irmão 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magos</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Yahweh ordenou que Moisés dissesse a seu irmão Arão para usar o cajado que ele estava segurando e bater no pó no chão. Lembrem-se de que o pó no chão é a superfície do solo solto, ou sujeira solta, em cima do chão. Yahweh prometeu a Moisés e Arão que o pó em todo o Egito se transformará em mosquitos, ou pequenos insetos picadores. Moisés e Arão fizeram exatamente como Yahweh disse a eles e todas as pessoas e animais no Egito foram cobertos de mosquitos.</w:t>
      </w:r>
    </w:p>
    <w:p>
      <w:pPr/>
      <w:r>
        <w:rPr>
          <w:lang w:val="pt_PT" w:bidi="pt_PT"/>
        </w:rPr>
      </w:r>
      <w:r>
        <w:rPr>
          <w:lang w:val="pt_PT" w:bidi="pt_PT"/>
        </w:rPr>
        <w:t>Na segunda cena, os magos egípcios queriam usar seu poder secreto para fazer mosquitos. Mas desta vez é diferente. Os magos provavelmente também bateram no pó ou recitaram seus cânticos secretos, mas não funcionou. Eles não puderam produzir os mosquitos. Os magos podiam já terem estado com faraó, ou eles podiam ter vindo até o faraó nesse momento. Os magos disseram: “Esse é o dedo de Deus”. O “dedo de Deus” é uma linguagem especial que significa “o poder de Deus”. Eles usaram o dedo de uma mão para representar toda a mão. A mão de Deus mostrou o poder de Deus. Os magos estavam dizendo que apenas um deus poderia produzir mosquitos como esse. Mas o faraó permaneceu muito teimoso. Moisés nos lembra que Yahweh já havia dito a ele e Arão que o faraó permaneceria teimoso.</w:t>
      </w:r>
    </w:p>
    <w:p>
      <w:pPr/>
      <w:r>
        <w:rPr>
          <w:lang w:val="pt_PT" w:bidi="pt_PT"/>
        </w:rPr>
      </w:r>
      <w:r>
        <w:rPr>
          <w:lang w:val="pt_PT" w:bidi="pt_PT"/>
        </w:rPr>
        <w:t>Pare aqui e discuta o seguinte: Como vocês falam sobre o poderoso poder de Deus? Contem uma história sobre uma vez em que apenas Deus poderia ter feito algo. Como vocês descrevem o poder de Deus nessa história? Ouçam cuidadosamente as palavras ou frases que vocês usam para descrever o quão poderoso Deus é.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8.16–19 na tradução mais fácil de entender.</w:t>
      </w:r>
    </w:p>
    <w:p>
      <w:pPr/>
      <w:r>
        <w:rPr>
          <w:lang w:val="pt_PT" w:bidi="pt_PT"/>
        </w:rPr>
      </w:r>
      <w:r>
        <w:rPr>
          <w:lang w:val="pt_PT" w:bidi="pt_PT"/>
        </w:rPr>
        <w:t>Nesta etapa, a equipe encenará 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ordenou que Moisés dissesse a seu irmão Arão para usar o cajado que ele está segurando e bater no pó no chão e o pó em todo o Egito se tornou mosquito.</w:t>
      </w:r>
    </w:p>
    <w:p>
      <w:pPr/>
      <w:r>
        <w:rPr>
          <w:lang w:val="pt_PT" w:bidi="pt_PT"/>
        </w:rPr>
      </w:r>
      <w:r>
        <w:rPr>
          <w:b/>
          <w:lang w:val="pt_PT" w:bidi="pt_PT"/>
        </w:rPr>
        <w:t>Na segunda cena:</w:t>
      </w:r>
      <w:r>
        <w:rPr>
          <w:lang w:val="pt_PT" w:bidi="pt_PT"/>
        </w:rPr>
        <w:t xml:space="preserve"> Os magos egípcios por seu poder secreto também bateram no pó para produzir mosquitos e falharam em seus esforços para também trazer mosquitos. Os magos dizem que esse é o “dedo de Deus”. O faraó endureceu seu coração e não ouviu, assim como Yahweh havia dito que aconteceria.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 e seu irmão 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magos</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 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reinicie a encenação. 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Yahweh ordenou que Moisés dissesse a seu irmão Arão para usar o cajado que ele está segurando e bater no pó no chão e o pó em todo o Egito se transformará em mosquitos. Então Moisés e Arão fizeram exatamente como Yahweh disse a eles. E de repente os mosquitos vieram sobre as pessoas e animais.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Moisés: “Como você está se sentindo ou pensando?” Vocês podem ouvir coisas como: “O faraó parece ser alguém que leva os mandamentos de Deus como certos. Talvez o faraó precise aprender uma lição de vida para respeitar a Deus sempre que Ele der uma instrução”.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o faraó: “Como você está se sentindo ou pensando?” Vocês podem ouvir coisas como: “Também sou um homem de poder e autoridade em todo o Egito, e ninguém dá instruções sem me notificar. Minhas instruções precisam ser obedecidas primeiro”.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quando os magos tentaram produzir mosquitos por seus poderes secretos, eles disseram: “Faraó, esse deve ser o dedo de Deus”. Mas o coração de faraó ficou mais duro e ele não ouviu Yahweh, assim como Yahweh havia dito a Moisés e seu irmão Arão que aconteceria.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Moisés: “Como você está se sentindo ou pensando?” Vocês podem ouvir coisas como: “Acho que o faraó agora deveria ter aprendido suas lições e se humilhado diante de Deus. Mas até agora ele ainda está testando a paciência de Deus! Quando isso terminará?”</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para as pessoas que interpretam os magos: “Como vocês estão se sentindo ou pensando?” Vocês podem ouvir coisas como: “Vimos o poder de Deus no trabalho muito mais forte do que o nosso. Pensamos que é hora de se render a Deus e também notificar o faraó que é hora de todas as autoridades no Egito se renderem a Deus”.</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8.16–19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ordenou que Moisés dissesse a seu irmão Arão para usar o cajado que ele está segurando e bater no pó no chão e o pó em todo o Egito se transformará em mosquitos. Yahweh é o nome pessoal de </w:t>
      </w:r>
      <w:r>
        <w:rPr>
          <w:lang w:val="pt_PT" w:bidi="pt_PT"/>
        </w:rPr>
        <w:t>Deus</w:t>
      </w:r>
      <w:r>
        <w:rPr>
          <w:lang w:val="pt_PT" w:bidi="pt_PT"/>
        </w:rPr>
        <w:t xml:space="preserve">. Use o mesmo nome para Yahweh que você usou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Então, quando os magos viram </w:t>
      </w:r>
      <w:r>
        <w:rPr>
          <w:b/>
          <w:lang w:val="pt_PT" w:bidi="pt_PT"/>
        </w:rPr>
        <w:t>mosquitos</w:t>
      </w:r>
      <w:r>
        <w:rPr>
          <w:lang w:val="pt_PT" w:bidi="pt_PT"/>
        </w:rPr>
        <w:t xml:space="preserve"> ferindo suas pessoas e animais, mosquitos se referem a um inseto ou piolho muito pequeno servindo como os julgamentos de Deus contra o faraó na terra do Egito. Como vocês descreveriam um inseto muito pequeno que pode ferir pessoas e animais, como abelhas, piolhos e mosquitos?</w:t>
      </w:r>
    </w:p>
    <w:p>
      <w:pPr/>
      <w:r>
        <w:rPr>
          <w:lang w:val="pt_PT" w:bidi="pt_PT"/>
        </w:rPr>
      </w:r>
      <w:r>
        <w:rPr>
          <w:lang w:val="pt_PT" w:bidi="pt_PT"/>
        </w:rPr>
        <w:t xml:space="preserve">Então os </w:t>
      </w:r>
      <w:r>
        <w:rPr>
          <w:b/>
          <w:lang w:val="pt_PT" w:bidi="pt_PT"/>
        </w:rPr>
        <w:t>magos</w:t>
      </w:r>
      <w:r>
        <w:rPr>
          <w:lang w:val="pt_PT" w:bidi="pt_PT"/>
        </w:rPr>
        <w:t xml:space="preserve"> também fizeram esforços e bateram no pó no chão para se tornarem mosquitos, mas eles falharam desta vez. Magos são pessoas com poderes especiais para controlar partes da natureza. Eles usaram poderes milagrosos ou ocultos cuidadosamente para interpretar sonhos e tratar algumas doenças. Em todas as Escrituras, Yahweh mostra que ele tem mais poder do que os magos e seus poderes magos. Traduzam mago da mesma maneira que vocês traduziram em passagens anteriores e lembrem-se de que </w:t>
      </w:r>
      <w:r>
        <w:rPr>
          <w:lang w:val="pt_PT" w:bidi="pt_PT"/>
        </w:rPr>
        <w:t>mago</w:t>
      </w:r>
      <w:r>
        <w:rPr>
          <w:lang w:val="pt_PT" w:bidi="pt_PT"/>
        </w:rPr>
        <w:t xml:space="preserve"> está no Glossário Mestre.</w:t>
      </w:r>
    </w:p>
    <w:p>
      <w:pPr/>
      <w:r>
        <w:rPr>
          <w:lang w:val="pt_PT" w:bidi="pt_PT"/>
        </w:rPr>
      </w:r>
      <w:r>
        <w:rPr>
          <w:lang w:val="pt_PT" w:bidi="pt_PT"/>
        </w:rPr>
        <w:t xml:space="preserve">Os magos chamaram </w:t>
      </w:r>
      <w:r>
        <w:rPr>
          <w:b/>
          <w:lang w:val="pt_PT" w:bidi="pt_PT"/>
        </w:rPr>
        <w:t>faraó</w:t>
      </w:r>
      <w:r>
        <w:rPr>
          <w:lang w:val="pt_PT" w:bidi="pt_PT"/>
        </w:rPr>
        <w:t xml:space="preserve"> e disseram a ele: “Faraó, esse deve ser o dedo de Deus”. Faraó se refere ao título dos </w:t>
      </w:r>
      <w:r>
        <w:rPr>
          <w:lang w:val="pt_PT" w:bidi="pt_PT"/>
        </w:rPr>
        <w:t>reis</w:t>
      </w:r>
      <w:r>
        <w:rPr>
          <w:lang w:val="pt_PT" w:bidi="pt_PT"/>
        </w:rPr>
        <w:t xml:space="preserve"> do Egito. Traduzam faraó da mesma maneira que vocês traduziram em passagens anteriores, e lembrem-se de que </w:t>
      </w:r>
      <w:r>
        <w:rPr>
          <w:lang w:val="pt_PT" w:bidi="pt_PT"/>
        </w:rPr>
        <w:t>faraó</w:t>
      </w:r>
      <w:r>
        <w:rPr>
          <w:lang w:val="pt_PT" w:bidi="pt_PT"/>
        </w:rPr>
        <w:t xml:space="preserve"> está no Glossário Mestre.</w:t>
      </w:r>
    </w:p>
    <w:p>
      <w:pPr/>
      <w:r>
        <w:rPr>
          <w:lang w:val="pt_PT" w:bidi="pt_PT"/>
        </w:rPr>
      </w:r>
      <w:r>
        <w:rPr>
          <w:lang w:val="pt_PT" w:bidi="pt_PT"/>
        </w:rPr>
        <w:t xml:space="preserve">Mas o coração de faraó se tornou mais duro e ele não ouviu Yahweh. Yahweh havia advertido a Moisés e seu irmão Arão que o faraó não os ouviria. O coração endurecido significa se tornar muito teimoso. Traduzam o </w:t>
      </w:r>
      <w:r>
        <w:rPr>
          <w:lang w:val="pt_PT" w:bidi="pt_PT"/>
        </w:rPr>
        <w:t>coração</w:t>
      </w:r>
      <w:r>
        <w:rPr>
          <w:lang w:val="pt_PT" w:bidi="pt_PT"/>
        </w:rPr>
        <w:t xml:space="preserve"> endurecido da mesma maneira que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8:20–32</w:t>
      </w:r>
      <w:r>
        <w:rPr>
          <w:lang w:val="pt_PT" w:bidi="pt_PT"/>
        </w:rPr>
      </w:r>
    </w:p>
    <w:p>
      <w:pPr>
        <w:pStyle w:val="Heading3"/>
      </w:pPr>
      <w:r>
        <w:rPr>
          <w:lang w:val="pt_PT" w:bidi="pt_PT"/>
        </w:rPr>
        <w:t>Ouvir e Sentir</w:t>
      </w:r>
    </w:p>
    <w:p>
      <w:pPr/>
      <w:r>
        <w:rPr>
          <w:lang w:val="pt_PT" w:bidi="pt_PT"/>
        </w:rPr>
      </w:r>
      <w:r>
        <w:rPr>
          <w:lang w:val="pt_PT" w:bidi="pt_PT"/>
        </w:rPr>
        <w:t>Nesta etapa, ouçam Êxodo 8.20–32 e guardem em seus corações.</w:t>
      </w:r>
    </w:p>
    <w:p>
      <w:pPr/>
      <w:r>
        <w:rPr>
          <w:lang w:val="pt_PT" w:bidi="pt_PT"/>
        </w:rPr>
      </w:r>
      <w:r>
        <w:rPr>
          <w:lang w:val="pt_PT" w:bidi="pt_PT"/>
        </w:rPr>
        <w:t>Ouçam uma versão em áudio de Êxodo 8.20–32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8.20–32 na tradução mais fácil de entender.</w:t>
      </w:r>
    </w:p>
    <w:p>
      <w:pPr/>
      <w:r>
        <w:rPr>
          <w:lang w:val="pt_PT" w:bidi="pt_PT"/>
        </w:rPr>
      </w:r>
      <w:r>
        <w:rPr>
          <w:lang w:val="pt_PT" w:bidi="pt_PT"/>
        </w:rPr>
        <w:t>Na última passagem, Yahweh atingiu as pessoas do Egito com mosquitos. Agora nessa passagem, Yahweh diz a Moisés para encontrar o faraó no rio de manhã, muito como ele fez anteriormente quando a água mudou para sangue. Yahweh diz a Moisés para pedir novamente que o faraó deixe o povo de Yahweh ir adorá-lo. Se o faraó não fizer isso, Yahweh adverte o faraó que Ele enviará um enxame de moscas para encher todos os lugares no Egito, mesmo cobrindo o chão. As moscas provavelmente eram algum tipo de inseto voador picante. Esses grandes números de moscas foram para as casas dos egípcios e arruinaram toda a terra no Egito. Moisés também disse ao faraó que a terra onde os israelitas vivem em Gósen estaria livre desse enxame de moscas. A terra de Gósen é a área no Egito onde os israelitas vivem. Quando Yahweh disse que Gósen estaria livre dos enxames de moscas, Ele está mostrando que é poderoso sobre a natureza. Yahweh pode decidir quem as moscas incomodam, e quem as moscas deixam em paz. Yahweh diz que no dia seguinte, esse sinal acontecerá. E Yahweh fez isso acontecer.</w:t>
      </w:r>
    </w:p>
    <w:p>
      <w:pPr/>
      <w:r>
        <w:rPr>
          <w:lang w:val="pt_PT" w:bidi="pt_PT"/>
        </w:rPr>
      </w:r>
      <w:r>
        <w:rPr>
          <w:lang w:val="pt_PT" w:bidi="pt_PT"/>
        </w:rPr>
        <w:t>Essa é a primeira vez nas pragas que ouvimos especificamente que os israelitas não foram feridos pela praga. É possível que os israelitas não tenham sido feridos por nenhuma das pragas anteriores, mas desta vez Yahweh diz especificamente. Ficou muito claro que os deuses ou magos no Egito não eram capazes de proteger os egípcios contra os enxames de moscas. Então o sofrimento dos enxames de moscas fez o faraó entender que Yahweh tem domínio sobre a terra.</w:t>
      </w:r>
    </w:p>
    <w:p>
      <w:pPr/>
      <w:r>
        <w:rPr>
          <w:lang w:val="pt_PT" w:bidi="pt_PT"/>
        </w:rPr>
      </w:r>
      <w:r>
        <w:rPr>
          <w:lang w:val="pt_PT" w:bidi="pt_PT"/>
        </w:rPr>
        <w:t xml:space="preserve">Pare aqui e mostre a foto de </w:t>
      </w:r>
      <w:r>
        <w:rPr>
          <w:lang w:val="pt_PT" w:bidi="pt_PT"/>
        </w:rPr>
        <w:t>enxames de moscas</w:t>
      </w:r>
      <w:r>
        <w:rPr>
          <w:lang w:val="pt_PT" w:bidi="pt_PT"/>
        </w:rPr>
        <w:t>. Pause o áudio aqui.</w:t>
      </w:r>
    </w:p>
    <w:p>
      <w:pPr/>
      <w:r>
        <w:rPr>
          <w:lang w:val="pt_PT" w:bidi="pt_PT"/>
        </w:rPr>
      </w:r>
      <w:r>
        <w:rPr>
          <w:lang w:val="pt_PT" w:bidi="pt_PT"/>
        </w:rPr>
        <w:t xml:space="preserve">Pare aqui e mostre o mapa do </w:t>
      </w:r>
      <w:r>
        <w:rPr>
          <w:lang w:val="pt_PT" w:bidi="pt_PT"/>
        </w:rPr>
        <w:t>Egito e Gósen</w:t>
      </w:r>
      <w:r>
        <w:rPr>
          <w:lang w:val="pt_PT" w:bidi="pt_PT"/>
        </w:rPr>
        <w:t>. Pause o áudio aqui.</w:t>
      </w:r>
    </w:p>
    <w:p>
      <w:pPr/>
      <w:r>
        <w:rPr>
          <w:lang w:val="pt_PT" w:bidi="pt_PT"/>
        </w:rPr>
      </w:r>
      <w:r>
        <w:rPr>
          <w:lang w:val="pt_PT" w:bidi="pt_PT"/>
        </w:rPr>
        <w:t>Pare aqui e discuta essa pergunta em grupo: Em sua cultura, conte uma história sobre uma vez em que algumas partes de sua terra foram atacadas por um inseto. O que aconteceu? Todas as partes de sua terra foram atacadas? Quem sofreu, e como eles sofreram? Pause este áudio aqui.</w:t>
      </w:r>
    </w:p>
    <w:p>
      <w:pPr/>
      <w:r>
        <w:rPr>
          <w:lang w:val="pt_PT" w:bidi="pt_PT"/>
        </w:rPr>
      </w:r>
      <w:r>
        <w:rPr>
          <w:lang w:val="pt_PT" w:bidi="pt_PT"/>
        </w:rPr>
        <w:t>Então imediatamente, o faraó chamou Moisés e seu irmão Arão e disse a eles para irem rapidamente e fazer sacrifícios a Yahweh dentro da terra do Egito. O faraó queria manter os israelitas perto dele para que ele pudesse vigiar e não escaparem. Mas Moisés disse que os israelitas não poderiam sacrificar na terra do Egito. Primeiro, seus sacrifícios seriam ofensivos para os egípcios, porque os egípcios desprezavam as pessoas que criavam ovelhas e cabras. Ovelhas e cabras são o que os israelitas sacrificariam a Deus. Então Moisés explica que os egípcios queriam apedrejar, ou matar, os israelitas, se eles os vissem sacrificando assim porque seria tão ofensivo para eles. Moisés diz novamente que os israelitas precisam obedecer a Yahweh e deixar o Egito para fazer uma jornada de três dias para o deserto para oferecer sacrifícios a Ele, como Ele havia ordenado. O faraó disse a Moisés: “Deixarei vocês irem e fazerem um sacrifício a Yahweh no deserto”. Então o faraó disse a Moisés para não irem longe demais. Deve ter sido difícil para o faraó admitir isso, porque significava que a crença de faraó em seu próprio poder e em seus próprios magos estava chegando a um fim.</w:t>
      </w:r>
    </w:p>
    <w:p>
      <w:pPr/>
      <w:r>
        <w:rPr>
          <w:lang w:val="pt_PT" w:bidi="pt_PT"/>
        </w:rPr>
      </w:r>
      <w:r>
        <w:rPr>
          <w:lang w:val="pt_PT" w:bidi="pt_PT"/>
        </w:rPr>
        <w:t>Pare aqui e discuta essa pergunta em grupo: Fale sobre uma vez em que um líder em sua comunidade mudou de ideia sobre uma decisão importante. O que o fez mudar de ideia? Pause este áudio aqui.</w:t>
      </w:r>
    </w:p>
    <w:p>
      <w:pPr/>
      <w:r>
        <w:rPr>
          <w:lang w:val="pt_PT" w:bidi="pt_PT"/>
        </w:rPr>
      </w:r>
      <w:r>
        <w:rPr>
          <w:lang w:val="pt_PT" w:bidi="pt_PT"/>
        </w:rPr>
        <w:t>“Mas orem por mim antes de sair”, disse o faraó. O faraó está pedindo a Moisés para orar para que os enxames de moscas saiam. Então, Moisés disse a faraó: “Se você quer que eu ore por você, então você deve garantir que não engane ou minta para mim como você fez da última vez. Não se recuse a deixar-nos ir no momento em que Yahweh responde a suas orações sobre a praga de rãs e mosquitos. Se você concordar, então todos os enxames de moscas deixarão você, seu povo e seus oficiais”. Novamente Moisés ora e Yahweh responde. Aqui Yahweh está estabelecendo seu poder completo sobre as pessoas e suas criaturas. Todos os enxames de moscas deixaram o faraó, seu povo e seus oficiais. Toda a terra do Egito estava completamente livre dos enxames de moscas. Novamente, no momento em que o faraó descobriu que todos os enxames de moscas haviam ido embora, o faraó endureceu seu coração contra Yahweh ou ficou muito teimoso e se recusou a deixar os israelitas irem para adorar ou servir a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8.20–32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disse a Moisés para dizer a faraó que Ele quer que os israelitas deixem o Egito para irem e adorá-lo. E se o faraó se recusar a deixá-los ir, Yahweh atingirá as pessoas e a terra com enxames de moscas.</w:t>
      </w:r>
    </w:p>
    <w:p>
      <w:pPr/>
      <w:r>
        <w:rPr>
          <w:lang w:val="pt_PT" w:bidi="pt_PT"/>
        </w:rPr>
      </w:r>
      <w:r>
        <w:rPr>
          <w:b/>
          <w:lang w:val="pt_PT" w:bidi="pt_PT"/>
        </w:rPr>
        <w:t>Na segunda cena:</w:t>
      </w:r>
      <w:r>
        <w:rPr>
          <w:lang w:val="pt_PT" w:bidi="pt_PT"/>
        </w:rPr>
        <w:t xml:space="preserve"> Yahweh atingiu as pessoas com enxames de moscas. O faraó concordou e disse a Moisés que os israelitas podiam ir e fazer sacrifícios na terra do Egito para adorar ou servir a Yahweh. Moisés insiste que os israelitas deixem o Egito. O faraó concorda e pede a Moisés para orar por ele.</w:t>
      </w:r>
    </w:p>
    <w:p>
      <w:pPr/>
      <w:r>
        <w:rPr>
          <w:lang w:val="pt_PT" w:bidi="pt_PT"/>
        </w:rPr>
      </w:r>
      <w:r>
        <w:rPr>
          <w:b/>
          <w:lang w:val="pt_PT" w:bidi="pt_PT"/>
        </w:rPr>
        <w:t>Na terceira cena:</w:t>
      </w:r>
      <w:r>
        <w:rPr>
          <w:lang w:val="pt_PT" w:bidi="pt_PT"/>
        </w:rPr>
        <w:t xml:space="preserve"> O faraó finge ter concordado com os mandamentos de Yahweh com ele, mas mais tarde endureceu seu coração depois que Yahweh decidiu libertar os egípcios dos enxames de moscas picadoras.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 e seu irmão 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Oficiais do faraó e o povo do Egito</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não sabemos quanto tempo passou desde a praga anterior, e não sabemos como a praga anterior terminou. Quando Yahweh falou com Moisés para ir e encontrar o faraó de manhã cedo, assim que o sol estava nascendo, Arão não estava com ele. Yahweh queria que Moisés fosse e esperasse ou ficasse no caminho de faraó enquanto o faraó caminhava para o rio Nilo. O rio Nilo provavelmente não estava longe do palácio do faraó. Yahweh disse a Moisés para ordenar que o faraó que Yahweh quer que seu povo vá e realize as cerimônias apropriadas para adorá-lo. E se o faraó não ouvir a advertência de Yahweh, até amanhã, Ele enviará grandes insetos dolorosos sobre o faraó, e os próprios egípcios. O chão e as casas dos egípcios serão cheios com esses insetos picadores, e não haveria lugar onde os egípcios poderiam escapar desses terríveis insetos picadores. Mas Yahweh protegerá a área ou tratará a terra de Gósen de forma diferente; nenhum inseto picante será encontrado em Gósen. Yahweh diz: “Então vocês reconhecerão que Eu sou Yahweh, Eu estou aqui no Egito. Protegerei ou preservarei meu povo, os israelitas desses insetos dolorosos que picarão os egípcios”.</w:t>
      </w:r>
    </w:p>
    <w:p>
      <w:pPr/>
      <w:r>
        <w:rPr>
          <w:lang w:val="pt_PT" w:bidi="pt_PT"/>
        </w:rPr>
      </w:r>
      <w:r>
        <w:rPr>
          <w:lang w:val="pt_PT" w:bidi="pt_PT"/>
        </w:rPr>
        <w:t>A segunda cena começa dois dias depois que Moisés recebeu essas instruções de Yahweh, e no dia seguinte depois que Moisés advertiu o faraó. No dia depois que Moisés advertiu o faraó, Yahweh enviou grandes insetos picadores para o palácio de faraó, para as casas de seus servos e por todos os lugares. A terra do Egito foi quase destruída com os grandes insetos dolorosos que picavam. Então, quando o faraó descobriu que os insetos picantes estavam atacando os egípcios, o faraó enviou rapidamente seus servos para ir e trazer Moisés e Arão e disse a eles agora que eles podiam ir e oferecer sacrifícios apropriados de animais para adorar a Yahweh, mas eles tinham que ficar no Egito. Então Moisés disse a faraó, não é apropriado que façamos nossos sacrifícios aqui no Egito. Será ofensivo para os egípcios porque eles acreditam que o ato de sacrificar nosso tipo de animal não deve ser aceito. Então, Moisés exigiu que Yahweh ordenasse que caminhássemos três dias para o deserto para fazer um sacrifício apropriado de animais como Ele exige.</w:t>
      </w:r>
    </w:p>
    <w:p>
      <w:pPr/>
      <w:r>
        <w:rPr>
          <w:lang w:val="pt_PT" w:bidi="pt_PT"/>
        </w:rPr>
      </w:r>
      <w:r>
        <w:rPr>
          <w:lang w:val="pt_PT" w:bidi="pt_PT"/>
        </w:rPr>
        <w:t>Na terceira cena, o faraó concordou em permitir que os israelitas fossem adorar Yahweh. Mas ele disse para não irem muito longe para fazer sacrifícios e adorar Yahweh. O Faraó pediu a Moisés para pedir a Yahweh para levar embora esses insetos dolorosos que picavam. Então Moisés concordou e disse, assim que eu deixar você, pedirei a Yahweh para tirar os insetos que picam de sobre vocês, seus servos e de seu povo. Quando Moisés falou com faraó, ele foi muito educado. Moisés usou o título de faraó e falou com faraó como se ele estivesse falando sobre outra pessoa, em vez de falar diretamente com faraó. Essa era uma maneira educada de falar com um rei.</w:t>
      </w:r>
    </w:p>
    <w:p>
      <w:pPr/>
      <w:r>
        <w:rPr>
          <w:lang w:val="pt_PT" w:bidi="pt_PT"/>
        </w:rPr>
      </w:r>
      <w:r>
        <w:rPr>
          <w:lang w:val="pt_PT" w:bidi="pt_PT"/>
        </w:rPr>
        <w:t>Pare aqui e discuta em grupo: Em sua cultura, como vocês falam com o rei ou líder importante? Como vocês se dirigem a ele, e como vocês agem? Pause este áudio aqui.</w:t>
      </w:r>
    </w:p>
    <w:p>
      <w:pPr/>
      <w:r>
        <w:rPr>
          <w:lang w:val="pt_PT" w:bidi="pt_PT"/>
        </w:rPr>
      </w:r>
      <w:r>
        <w:rPr>
          <w:lang w:val="pt_PT" w:bidi="pt_PT"/>
        </w:rPr>
        <w:t>E Yahweh respondeu ao pedido de Moisés e fez todos os insetos que picam deixarem o Egito completamente. A história enfatiza que Yahweh removeu completamente os insetos — a história diz “nem uma mosca permaneceu”. Mas o faraó endureceu seu coração novamente ou ficou teimoso ao se recusar a deixar irem os israelitas a oferecer um sacrifício apropriado de animais para adorar a Yahweh.</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8.20–32 na tradução mais fácil de entender.</w:t>
      </w:r>
    </w:p>
    <w:p>
      <w:pPr/>
      <w:r>
        <w:rPr>
          <w:lang w:val="pt_PT" w:bidi="pt_PT"/>
        </w:rPr>
      </w:r>
      <w:r>
        <w:rPr>
          <w:lang w:val="pt_PT" w:bidi="pt_PT"/>
        </w:rPr>
        <w:t>Nesta etapa, a equipe encenará a história.</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 e seu irmão 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Oficiais do faraó e as pessoas do Egito</w:t>
      </w:r>
    </w:p>
    <w:p>
      <w:pPr/>
      <w:r>
        <w:rPr>
          <w:lang w:val="pt_PT" w:bidi="pt_PT"/>
        </w:rPr>
      </w:r>
      <w:r>
        <w:rPr>
          <w:lang w:val="pt_PT" w:bidi="pt_PT"/>
        </w:rPr>
        <w:t>Em grupo, prestem atenção a essas partes do cenário da passagem: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sentiria ou pensaria se fosse esse personagem. Então reinicie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Yahweh disse a Moisés: “Pela manhã, o faraó estará a caminho para o rio Nilo. Quero que você se levante e o encontre no caminho. Diga a faraó que Yahweh quer que os israelitas deixem o Egito para irem e adorarem ou me servirem. E se ele se recusar a deixá-los ir, atingirei a ele, seus servos, e seu povo, e suas casas com enxames de moscas. E todo o chão no Egito será cheio de enxames de moscas”. Moisés também disse ao faraó que a terra onde os israelitas vivem em Gósen estaria livre desse enxame de moscas. Então Yahweh disse a Moisés para dizer a faraó que esse ataque contra ele também marcará uma diferença entre seu povo, os israelitas e os egípcios.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Moisés: “Como você está se sentindo ou pensando?” Vocês podem ouvir coisas como: “Gostaria que eu fosse Deus, teria atingido o faraó e os egípcios até a morte depois de desobediência repetida à instrução de Deus”.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o faraó: “Como você está se sentindo ou pensando?” Vocês podem ouvir coisas como: “De fato, Deus é verdadeiramente Deus, tão lento para se irar e paciente para tomar ações contra líderes rebeldes e seus povos que permanecem desobedientes aos seus mandamentos”.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Yahweh fez tudo o que ele disse a Moisés para dizer ao faraó que ele faria. Grandes enxames de moscas invadiram o palácio de faraó e as casas de seus oficiais; em todo o Egito, a terra foi arruinada pelas moscas. O faraó chamou Moisés e seu irmão Arão e disse a eles para irem rapidamente e fazer sacrifícios dentro da terra do Egito. Mas Moisés disse: “Isso nunca poderá acontecer de os israelitas fazerem algum sacrifício a Yahweh na terra do Egito. O povo no Egito nos odiará e será uma desgraça na terra do Egito e você não pensa que os egípcios podem até mesmo nos matar? Precisamos apenas obedecer a Yahweh e fazer uma jornada de 3 dias para o deserto e fazer nossos sacrifícios a Ele, como Ele nos ordenou. O faraó disse a Moisés: “Deixarei vocês irem e fazerem sacrifícios a Yahweh no deserto”.</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para as pessoas que interpretam Moisés e Arão: “Como vocês estão se sentindo ou pensando?” Vocês podem ouvir coisas como: “Estou ficando cansado de ser um negociador entre faraó e Yahweh. Agora Yahweh deve ter conhecido que o faraó é um governante egípcio muito enganoso”.</w:t>
      </w:r>
    </w:p>
    <w:p>
      <w:pPr>
        <w:pStyle w:val="ListBullet"/>
        <w:spacing w:line="240" w:lineRule="auto"/>
        <w:ind w:left="720"/>
      </w:pPr>
      <w:r>
        <w:rPr>
          <w:lang w:val="pt_PT" w:bidi="pt_PT"/>
        </w:rPr>
      </w:r>
      <w:r>
        <w:rPr>
          <w:lang w:val="pt_PT" w:bidi="pt_PT"/>
        </w:rPr>
        <w:t>Pergunte à pessoa que interpreta o faraó: “Como você está se sentindo ou pensando?” Vocês podem ouvir coisas como: “Acho que estou ultrapassando meus limites e tomando Yahweh como certo. No entanto, estou apenas ganhando tempo para ver se Yahweh me daria alguma consideração gentil para permitir ter o que quero”.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o faraó disse a Moisés: “Mas ore gentilmente por mim antes de você sair”. Então Moisés disse a faraó: “Se você quer que eu ore por você, então você deve garantir que não enganará ou mentirá para mim como você fez da última vez. Se você concordar, então todos os enxames de moscas deixarão você, seu povo e seus oficiais”. Novamente Moisés orou e Yahweh respondeu. Todos os enxames de moscas deixaram o faraó, seu povo e seus oficiais. Toda a terra do Egito estava completamente livre dos enxames de moscas. Novamente, no momento em que o faraó descobriu que todos os enxames de moscas haviam ido embora, o faraó endureceu seu coração contra Yahweh e se recusou a deixar os israelitas irem para adorar ou servir a Yahweh.</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Moisés: “Como você está se sentindo ou pensando?” Vocês podem ouvir coisas como: “Isso era exatamente o que previ: que o faraó se mostraria como um constante e repetido enganador. Por quanto tempo Yahweh permitirá que um enganador como o faraó continue a fazer isso?”</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o faraó: “Como você está se sentindo ou pensando?” Vocês podem ouvir coisas como: “Acho que Yahweh pode estar mudando de ideia para ter continuado dando algumas considerações gentis. Talvez Yahweh diga apenas a Moisés e Arão para permitir que os israelitas façam seus sacrifícios no Egito em vez de ir para o deserto”.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8.20–32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disse a Moisés: “Pela manhã, o </w:t>
      </w:r>
      <w:r>
        <w:rPr>
          <w:b/>
          <w:lang w:val="pt_PT" w:bidi="pt_PT"/>
        </w:rPr>
        <w:t>faraó</w:t>
      </w:r>
      <w:r>
        <w:rPr>
          <w:lang w:val="pt_PT" w:bidi="pt_PT"/>
        </w:rPr>
        <w:t xml:space="preserve"> estará em seu caminho para o rio Nilo. Quero que você se levante e o encontre pelo caminho”. Yahweh é o nome pessoal de </w:t>
      </w:r>
      <w:r>
        <w:rPr>
          <w:lang w:val="pt_PT" w:bidi="pt_PT"/>
        </w:rPr>
        <w:t>Deus</w:t>
      </w:r>
      <w:r>
        <w:rPr>
          <w:lang w:val="pt_PT" w:bidi="pt_PT"/>
        </w:rPr>
        <w:t xml:space="preserve">. Use o mesmo nome para Yahweh que você usou em passagens anteriores, e lembrem-se de que </w:t>
      </w:r>
      <w:r>
        <w:rPr>
          <w:lang w:val="pt_PT" w:bidi="pt_PT"/>
        </w:rPr>
        <w:t>Yahweh</w:t>
      </w:r>
      <w:r>
        <w:rPr>
          <w:lang w:val="pt_PT" w:bidi="pt_PT"/>
        </w:rPr>
        <w:t xml:space="preserve"> está no Glossário Mestre. Faraó se refere ao título dos </w:t>
      </w:r>
      <w:r>
        <w:rPr>
          <w:lang w:val="pt_PT" w:bidi="pt_PT"/>
        </w:rPr>
        <w:t>reis</w:t>
      </w:r>
      <w:r>
        <w:rPr>
          <w:lang w:val="pt_PT" w:bidi="pt_PT"/>
        </w:rPr>
        <w:t xml:space="preserve"> do Egito. Traduzam faraó da mesma maneira que vocês traduziram em passagens anteriores, e lembrem-se de que </w:t>
      </w:r>
      <w:r>
        <w:rPr>
          <w:lang w:val="pt_PT" w:bidi="pt_PT"/>
        </w:rPr>
        <w:t>faraó</w:t>
      </w:r>
      <w:r>
        <w:rPr>
          <w:lang w:val="pt_PT" w:bidi="pt_PT"/>
        </w:rPr>
        <w:t xml:space="preserve"> está no Glossário Mestre.</w:t>
      </w:r>
    </w:p>
    <w:p>
      <w:pPr/>
      <w:r>
        <w:rPr>
          <w:lang w:val="pt_PT" w:bidi="pt_PT"/>
        </w:rPr>
      </w:r>
      <w:r>
        <w:rPr>
          <w:lang w:val="pt_PT" w:bidi="pt_PT"/>
        </w:rPr>
        <w:t xml:space="preserve">Então Yahweh disse que ele colocará uma divisão entre seu povo e o povo de faraó. Amanhã, esse </w:t>
      </w:r>
      <w:r>
        <w:rPr>
          <w:b/>
          <w:lang w:val="pt_PT" w:bidi="pt_PT"/>
        </w:rPr>
        <w:t>sinal</w:t>
      </w:r>
      <w:r>
        <w:rPr>
          <w:lang w:val="pt_PT" w:bidi="pt_PT"/>
        </w:rPr>
        <w:t xml:space="preserve"> acontecerá. E Yahweh fez isso acontecer. Um sinal é algo incomum que está acontecendo por uma razão especial. Yahweh pode dar um sinal para dizer às pessoas que algo que ele diz a elas é verdadeiro. Por exemplo, quando Deus prometeu a Noé que ele nunca mais destruiria a terra por meio da água, ele colocou o arco-íris no céu como um sinal. Toda vez que as pessoas vissem o arco-íris, elas poderiam se lembrar da promessa de Deus. Traduzam sinal da mesma maneira que vocês traduziram em passagens anteriores, e lembrem-se de que </w:t>
      </w:r>
      <w:r>
        <w:rPr>
          <w:lang w:val="pt_PT" w:bidi="pt_PT"/>
        </w:rPr>
        <w:t>sinal</w:t>
      </w:r>
      <w:r>
        <w:rPr>
          <w:lang w:val="pt_PT" w:bidi="pt_PT"/>
        </w:rPr>
        <w:t xml:space="preserve"> está no Glossário Mestre.</w:t>
      </w:r>
    </w:p>
    <w:p>
      <w:pPr/>
      <w:r>
        <w:rPr>
          <w:lang w:val="pt_PT" w:bidi="pt_PT"/>
        </w:rPr>
      </w:r>
      <w:r>
        <w:rPr>
          <w:lang w:val="pt_PT" w:bidi="pt_PT"/>
        </w:rPr>
        <w:t>O faraó chamou Moisés e seu irmão Arão e disse a eles para irem rapidamente e fazerem s</w:t>
      </w:r>
      <w:r>
        <w:rPr>
          <w:b/>
          <w:lang w:val="pt_PT" w:bidi="pt_PT"/>
        </w:rPr>
        <w:t xml:space="preserve">acrifícios </w:t>
      </w:r>
      <w:r>
        <w:rPr>
          <w:lang w:val="pt_PT" w:bidi="pt_PT"/>
        </w:rPr>
        <w:t xml:space="preserve">na terra do Egito. Traduzam sacrifício da mesma maneira que vocês traduziram em passagens anteriores, e lembrem-se de que </w:t>
      </w:r>
      <w:r>
        <w:rPr>
          <w:lang w:val="pt_PT" w:bidi="pt_PT"/>
        </w:rPr>
        <w:t>sacrifício</w:t>
      </w:r>
      <w:r>
        <w:rPr>
          <w:lang w:val="pt_PT" w:bidi="pt_PT"/>
        </w:rPr>
        <w:t xml:space="preserve"> está no Glossário Mestre.</w:t>
      </w:r>
    </w:p>
    <w:p>
      <w:pPr/>
      <w:r>
        <w:rPr>
          <w:lang w:val="pt_PT" w:bidi="pt_PT"/>
        </w:rPr>
      </w:r>
      <w:r>
        <w:rPr>
          <w:lang w:val="pt_PT" w:bidi="pt_PT"/>
        </w:rPr>
        <w:t xml:space="preserve">Moisés diz novamente que os </w:t>
      </w:r>
      <w:r>
        <w:rPr>
          <w:lang w:val="pt_PT" w:bidi="pt_PT"/>
        </w:rPr>
        <w:t>israelitas</w:t>
      </w:r>
      <w:r>
        <w:rPr>
          <w:lang w:val="pt_PT" w:bidi="pt_PT"/>
        </w:rPr>
        <w:t xml:space="preserve"> precisam obedecer a Yahweh e deixar o Egito para fazer uma jornada de três dias para o </w:t>
      </w:r>
      <w:r>
        <w:rPr>
          <w:b/>
          <w:lang w:val="pt_PT" w:bidi="pt_PT"/>
        </w:rPr>
        <w:t>deserto</w:t>
      </w:r>
      <w:r>
        <w:rPr>
          <w:lang w:val="pt_PT" w:bidi="pt_PT"/>
        </w:rPr>
        <w:t xml:space="preserve"> para oferecer sacrifícios a Yahweh, como ele nos ordena. Uma região selvagem ou deserto é um lugar solitário e estéril sem água. Quase não há árvores ou arbustos crescendo no deserto. O chão é seco e rochoso, e há animais selvagens rondando por toda área. As pessoas não vivem em uma região selvagem ou deserto. Traduzam deserto da mesma maneira que vocês traduziram em passagens anteriores, e lembrem-se de que </w:t>
      </w:r>
      <w:r>
        <w:rPr>
          <w:lang w:val="pt_PT" w:bidi="pt_PT"/>
        </w:rPr>
        <w:t>deserto</w:t>
      </w:r>
      <w:r>
        <w:rPr>
          <w:lang w:val="pt_PT" w:bidi="pt_PT"/>
        </w:rPr>
        <w:t xml:space="preserve"> está no Glossário Mestre.</w:t>
      </w:r>
    </w:p>
    <w:p>
      <w:pPr/>
      <w:r>
        <w:rPr>
          <w:lang w:val="pt_PT" w:bidi="pt_PT"/>
        </w:rPr>
      </w:r>
      <w:r>
        <w:rPr>
          <w:lang w:val="pt_PT" w:bidi="pt_PT"/>
        </w:rPr>
        <w:t xml:space="preserve">Novamente, no momento em que o faraó descobriu que todos os enxames de moscas haviam ido embora, o faraó </w:t>
      </w:r>
      <w:r>
        <w:rPr>
          <w:b/>
          <w:lang w:val="pt_PT" w:bidi="pt_PT"/>
        </w:rPr>
        <w:t>endureceu seu coração</w:t>
      </w:r>
      <w:r>
        <w:rPr>
          <w:lang w:val="pt_PT" w:bidi="pt_PT"/>
        </w:rPr>
        <w:t xml:space="preserve"> contra Yahweh e se recusou a deixar os israelitas irem para adorar ou servir a Yahweh. O </w:t>
      </w:r>
      <w:r>
        <w:rPr>
          <w:lang w:val="pt_PT" w:bidi="pt_PT"/>
        </w:rPr>
        <w:t>coração</w:t>
      </w:r>
      <w:r>
        <w:rPr>
          <w:lang w:val="pt_PT" w:bidi="pt_PT"/>
        </w:rPr>
        <w:t xml:space="preserve"> endurecido significa se tornar muito teimoso. Traduzam o coração endurecido da mesma maneira que em passagens anteriores.</w:t>
      </w:r>
    </w:p>
    <w:p>
      <w:pPr/>
      <w:r>
        <w:rPr>
          <w:lang w:val="pt_PT" w:bidi="pt_PT"/>
        </w:rPr>
      </w:r>
      <w:r>
        <w:rPr>
          <w:lang w:val="pt_PT" w:bidi="pt_PT"/>
        </w:rPr>
        <w:t xml:space="preserve">Mostre a foto de </w:t>
      </w:r>
      <w:r>
        <w:rPr>
          <w:lang w:val="pt_PT" w:bidi="pt_PT"/>
        </w:rPr>
        <w:t>enxames de moscas</w:t>
      </w:r>
      <w:r>
        <w:rPr>
          <w:lang w:val="pt_PT" w:bidi="pt_PT"/>
        </w:rPr>
        <w:t>.</w:t>
      </w:r>
    </w:p>
    <w:p>
      <w:pPr/>
      <w:r>
        <w:rPr>
          <w:lang w:val="pt_PT" w:bidi="pt_PT"/>
        </w:rPr>
      </w:r>
      <w:r>
        <w:rPr>
          <w:lang w:val="pt_PT" w:bidi="pt_PT"/>
        </w:rPr>
        <w:t xml:space="preserve">Mostre o mapa do </w:t>
      </w:r>
      <w:r>
        <w:rPr>
          <w:lang w:val="pt_PT" w:bidi="pt_PT"/>
        </w:rPr>
        <w:t>Egito e Gósen</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9:1–7</w:t>
      </w:r>
      <w:r>
        <w:rPr>
          <w:lang w:val="pt_PT" w:bidi="pt_PT"/>
        </w:rPr>
      </w:r>
    </w:p>
    <w:p>
      <w:pPr>
        <w:pStyle w:val="Heading3"/>
      </w:pPr>
      <w:r>
        <w:rPr>
          <w:lang w:val="pt_PT" w:bidi="pt_PT"/>
        </w:rPr>
        <w:t>Ouvir e Sentir</w:t>
      </w:r>
    </w:p>
    <w:p>
      <w:pPr/>
      <w:r>
        <w:rPr>
          <w:lang w:val="pt_PT" w:bidi="pt_PT"/>
        </w:rPr>
      </w:r>
      <w:r>
        <w:rPr>
          <w:lang w:val="pt_PT" w:bidi="pt_PT"/>
        </w:rPr>
        <w:t>Nesta etapa, ouçam Êxodo 9.1–7 e guardem em seus corações.</w:t>
      </w:r>
    </w:p>
    <w:p>
      <w:pPr/>
      <w:r>
        <w:rPr>
          <w:lang w:val="pt_PT" w:bidi="pt_PT"/>
        </w:rPr>
      </w:r>
      <w:r>
        <w:rPr>
          <w:lang w:val="pt_PT" w:bidi="pt_PT"/>
        </w:rPr>
        <w:t>Ouçam uma versão em áudio de Êxodo 9.1–7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9.1–7 na tradução mais fácil de entender.</w:t>
      </w:r>
    </w:p>
    <w:p>
      <w:pPr/>
      <w:r>
        <w:rPr>
          <w:lang w:val="pt_PT" w:bidi="pt_PT"/>
        </w:rPr>
      </w:r>
      <w:r>
        <w:rPr>
          <w:lang w:val="pt_PT" w:bidi="pt_PT"/>
        </w:rPr>
        <w:t>Moisés continua a tentar fazer o faraó ou o rei do Egito deixar os israelitas saírem o Egito. Essa é a quinta praga ou desastre que vem para o povo egípcio. Como com a praga de moscas, esse desastre não toca os hebreus. Essa praga toca todo o Egito, mas não a área onde os hebreus vivem. Essa é a primeira das pragas onde a peste causa a morte de animais significativos, nesse caso a morte do rebanho ou animais de fazenda. Essa é uma história narrativa dos eventos dessa praga.</w:t>
      </w:r>
    </w:p>
    <w:p>
      <w:pPr/>
      <w:r>
        <w:rPr>
          <w:lang w:val="pt_PT" w:bidi="pt_PT"/>
        </w:rPr>
      </w:r>
      <w:r>
        <w:rPr>
          <w:lang w:val="pt_PT" w:bidi="pt_PT"/>
        </w:rPr>
        <w:t>Yahweh diz a Moisés para ir até o faraó. Deus não inclui Arão nesse mandamento a Moisés.</w:t>
      </w:r>
    </w:p>
    <w:p>
      <w:pPr/>
      <w:r>
        <w:rPr>
          <w:lang w:val="pt_PT" w:bidi="pt_PT"/>
        </w:rPr>
      </w:r>
      <w:r>
        <w:rPr>
          <w:lang w:val="pt_PT" w:bidi="pt_PT"/>
        </w:rPr>
        <w:t>Essa passagem usa ambos os nomes para Deus. Yahweh é o nome pessoal para Deus e Deus, ou Elohim, é o nome geral para Deus. Ambos os nomes são a mesma pessoa. Deus se identifica como Yahweh, o Deus dos hebreus. Ao dizer seu nome dessa forma, Deus está dando a faraó o nome pessoal de Deus, Yahweh. Isso mostra que Yahweh é o Deus israelita. Hebreus é o nome dos descendentes de Jacó que vieram para viver no Egito durante o tempo da fome quando José era o governador do Egito. Eles também são chamados de israelitas, uma vez que Israel era o nome que Yahweh deu a Jacó. Esse faraó ou o rei do Egito não reconhece o Deus dos hebreus como um Deus verdadeiro e poderoso.</w:t>
      </w:r>
    </w:p>
    <w:p>
      <w:pPr/>
      <w:r>
        <w:rPr>
          <w:lang w:val="pt_PT" w:bidi="pt_PT"/>
        </w:rPr>
      </w:r>
      <w:r>
        <w:rPr>
          <w:lang w:val="pt_PT" w:bidi="pt_PT"/>
        </w:rPr>
        <w:t>Deus se identifica como o Deus dos hebreus. Depois disso, as pessoas são referidas como israelitas na passagem. Os israelitas eram descendentes de Jacó que também era chamado de Israel. Os israelitas falavam hebraico. Os nomes hebreus e israelitas são intercambiáveis e se referem às mesmas pessoas.</w:t>
      </w:r>
    </w:p>
    <w:p>
      <w:pPr/>
      <w:r>
        <w:rPr>
          <w:lang w:val="pt_PT" w:bidi="pt_PT"/>
        </w:rPr>
      </w:r>
      <w:r>
        <w:rPr>
          <w:lang w:val="pt_PT" w:bidi="pt_PT"/>
        </w:rPr>
        <w:t>Os egípcios adoravam muitos deuses. Entre esses deuses estava uma deusa representada por uma vaca e um deus representado por um touro. Esses eram deuses importantes para os egípcios. Essa praga contra o rebanho prova que Deus é superior a esses deuses egípcios.</w:t>
      </w:r>
    </w:p>
    <w:p>
      <w:pPr/>
      <w:r>
        <w:rPr>
          <w:lang w:val="pt_PT" w:bidi="pt_PT"/>
        </w:rPr>
      </w:r>
      <w:r>
        <w:rPr>
          <w:lang w:val="pt_PT" w:bidi="pt_PT"/>
        </w:rPr>
        <w:t xml:space="preserve">Pare e mostre uma imagem da estátua do </w:t>
      </w:r>
      <w:r>
        <w:rPr>
          <w:lang w:val="pt_PT" w:bidi="pt_PT"/>
        </w:rPr>
        <w:t>touro sagrado, Ápis</w:t>
      </w:r>
      <w:r>
        <w:rPr>
          <w:lang w:val="pt_PT" w:bidi="pt_PT"/>
        </w:rPr>
        <w:t xml:space="preserve">, que os egípcios adoravam como um deus. Mostre uma imagem da </w:t>
      </w:r>
      <w:r>
        <w:rPr>
          <w:lang w:val="pt_PT" w:bidi="pt_PT"/>
        </w:rPr>
        <w:t>estátua da vaca sagrada, Hator</w:t>
      </w:r>
      <w:r>
        <w:rPr>
          <w:lang w:val="pt_PT" w:bidi="pt_PT"/>
        </w:rPr>
        <w:t>. Pause a gravação aqui.</w:t>
      </w:r>
    </w:p>
    <w:p>
      <w:pPr/>
      <w:r>
        <w:rPr>
          <w:lang w:val="pt_PT" w:bidi="pt_PT"/>
        </w:rPr>
      </w:r>
      <w:r>
        <w:rPr>
          <w:lang w:val="pt_PT" w:bidi="pt_PT"/>
        </w:rPr>
        <w:t>Deus diz para dizer ao faraó que a “Mão do Senhor atacará…” A Mão do Senhor é uma imagem que se refere ao poder completo de Deus. Deus intervirá no que está acontecendo. Quando Deus fala sobre usar sua mão, Deus está falando sobre trazer todo o seu poder para o evento. Não podemos ver a mão de Deus. Vemos os resultados de Deus usando esse poder. Essa imagem da mão de Deus trabalhando é uma maneira de nos ajudar a entender o poder e autoridade supremos de Deus sobre tudo. Nas primeiras pragas, Arão usou seu cajado para começar a praga. Aqui, Arão não usa seu cajado. Deus envia a praga diretamente. Deus mostra que Ele não precisa do cajado de Arão para começar a praga. Deus usa sua mão poderosa para começar a praga.</w:t>
      </w:r>
    </w:p>
    <w:p>
      <w:pPr/>
      <w:r>
        <w:rPr>
          <w:lang w:val="pt_PT" w:bidi="pt_PT"/>
        </w:rPr>
      </w:r>
      <w:r>
        <w:rPr>
          <w:lang w:val="pt_PT" w:bidi="pt_PT"/>
        </w:rPr>
        <w:t>Deus diz a Moisés para dizer ao faraó que o poder de Deus atingirá o rebanho egípcio. Rebanho são os animais que foram domesticados ou controlados pelas pessoas e usados para trabalho e comida. Esses animais incluíam cavalos, burros, camelos, gado, ovelhas e cabras. Gado é a palavra que inclui mais de uma ou muitas vacas e touros. Na descrição dos outros tipos de animais está se referindo aos animais machos e fêmeas.</w:t>
      </w:r>
    </w:p>
    <w:p>
      <w:pPr/>
      <w:r>
        <w:rPr>
          <w:lang w:val="pt_PT" w:bidi="pt_PT"/>
        </w:rPr>
      </w:r>
      <w:r>
        <w:rPr>
          <w:lang w:val="pt_PT" w:bidi="pt_PT"/>
        </w:rPr>
        <w:t xml:space="preserve">Pare e mostre uma imagem de cada um desses animais: </w:t>
      </w:r>
      <w:r>
        <w:rPr>
          <w:lang w:val="pt_PT" w:bidi="pt_PT"/>
        </w:rPr>
        <w:t>cavalo</w:t>
      </w:r>
      <w:r>
        <w:rPr>
          <w:lang w:val="pt_PT" w:bidi="pt_PT"/>
        </w:rPr>
        <w:t xml:space="preserve">, </w:t>
      </w:r>
      <w:r>
        <w:rPr>
          <w:lang w:val="pt_PT" w:bidi="pt_PT"/>
        </w:rPr>
        <w:t>burro</w:t>
      </w:r>
      <w:r>
        <w:rPr>
          <w:lang w:val="pt_PT" w:bidi="pt_PT"/>
        </w:rPr>
        <w:t xml:space="preserve">, </w:t>
      </w:r>
      <w:r>
        <w:rPr>
          <w:lang w:val="pt_PT" w:bidi="pt_PT"/>
        </w:rPr>
        <w:t>camelo de uma corcova</w:t>
      </w:r>
      <w:r>
        <w:rPr>
          <w:lang w:val="pt_PT" w:bidi="pt_PT"/>
        </w:rPr>
        <w:t xml:space="preserve">, </w:t>
      </w:r>
      <w:r>
        <w:rPr>
          <w:b/>
          <w:lang w:val="pt_PT" w:bidi="pt_PT"/>
        </w:rPr>
        <w:t>vaca</w:t>
      </w:r>
      <w:r>
        <w:rPr>
          <w:lang w:val="pt_PT" w:bidi="pt_PT"/>
        </w:rPr>
        <w:t xml:space="preserve">, </w:t>
      </w:r>
      <w:r>
        <w:rPr>
          <w:lang w:val="pt_PT" w:bidi="pt_PT"/>
        </w:rPr>
        <w:t>touro</w:t>
      </w:r>
      <w:r>
        <w:rPr>
          <w:lang w:val="pt_PT" w:bidi="pt_PT"/>
        </w:rPr>
        <w:t xml:space="preserve">, </w:t>
      </w:r>
      <w:r>
        <w:rPr>
          <w:lang w:val="pt_PT" w:bidi="pt_PT"/>
        </w:rPr>
        <w:t>carneiro</w:t>
      </w:r>
      <w:r>
        <w:rPr>
          <w:lang w:val="pt_PT" w:bidi="pt_PT"/>
        </w:rPr>
        <w:t xml:space="preserve">, </w:t>
      </w:r>
      <w:r>
        <w:rPr>
          <w:lang w:val="pt_PT" w:bidi="pt_PT"/>
        </w:rPr>
        <w:t>ovelha</w:t>
      </w:r>
      <w:r>
        <w:rPr>
          <w:lang w:val="pt_PT" w:bidi="pt_PT"/>
        </w:rPr>
        <w:t xml:space="preserve">, </w:t>
      </w:r>
      <w:r>
        <w:rPr>
          <w:lang w:val="pt_PT" w:bidi="pt_PT"/>
        </w:rPr>
        <w:t>cabra</w:t>
      </w:r>
      <w:r>
        <w:rPr>
          <w:lang w:val="pt_PT" w:bidi="pt_PT"/>
        </w:rPr>
        <w:t>. Pause a gravação aqui.</w:t>
      </w:r>
    </w:p>
    <w:p>
      <w:pPr/>
      <w:r>
        <w:rPr>
          <w:lang w:val="pt_PT" w:bidi="pt_PT"/>
        </w:rPr>
      </w:r>
      <w:r>
        <w:rPr>
          <w:lang w:val="pt_PT" w:bidi="pt_PT"/>
        </w:rPr>
        <w:t>Deus atingirá esses animais com uma praga mortal, o que significa que os animais morrerão. A praga seria para os animais egípcios, mas não o rebanho dos israelitas. Deus disse que nenhum dos animais israelitas morreria. Deus definiu um tempo específico para a praga contra o rebanho começar. Moisés estava falando com faraó. Moisés disse ao faraó que a praga começará amanhã.</w:t>
      </w:r>
    </w:p>
    <w:p>
      <w:pPr/>
      <w:r>
        <w:rPr>
          <w:lang w:val="pt_PT" w:bidi="pt_PT"/>
        </w:rPr>
      </w:r>
      <w:r>
        <w:rPr>
          <w:lang w:val="pt_PT" w:bidi="pt_PT"/>
        </w:rPr>
        <w:t>No dia seguinte, Deus fez exatamente o que disse que ele faria. Deus enviou a praga nos animais. Assim como Deus disse, o rebanho egípcio morreu. Assim como Deus havia dito, o rebanho israelita não morreu.</w:t>
      </w:r>
    </w:p>
    <w:p>
      <w:pPr/>
      <w:r>
        <w:rPr>
          <w:lang w:val="pt_PT" w:bidi="pt_PT"/>
        </w:rPr>
      </w:r>
      <w:r>
        <w:rPr>
          <w:lang w:val="pt_PT" w:bidi="pt_PT"/>
        </w:rPr>
        <w:t>Nas Escrituras, muitas vezes, há um aumento intencional de números ou dizendo que enormes números de pessoas estavam presentes quando o número pode ter sido menor. O texto pode dizer que todo o Israel ou toda a Jerusalém ou todo o Egito fez algo. Significa que um grande número de pessoas fez algo. Aqui, o texto diz que todo o rebanho dos egípcios morreu. Todo o rebanho não morreu. No entanto, um número muito grande de animais morreu por essa praga.</w:t>
      </w:r>
    </w:p>
    <w:p>
      <w:pPr/>
      <w:r>
        <w:rPr>
          <w:lang w:val="pt_PT" w:bidi="pt_PT"/>
        </w:rPr>
      </w:r>
      <w:r>
        <w:rPr>
          <w:lang w:val="pt_PT" w:bidi="pt_PT"/>
        </w:rPr>
        <w:t>Pare e discuta: Contem uma história que envolve um evento muito grande com muitas pessoas. O contador deve usar palavras que são excessivamente grandes ou aumentadas em número para descrever esse evento usando palavras que mostram que havia um grupo muito grande lá. Como o contador de histórias descreve isso? Como o público entende que esse é um exagero intencional? Pause a gravação aqui.</w:t>
      </w:r>
    </w:p>
    <w:p>
      <w:pPr/>
      <w:r>
        <w:rPr>
          <w:lang w:val="pt_PT" w:bidi="pt_PT"/>
        </w:rPr>
      </w:r>
      <w:r>
        <w:rPr>
          <w:lang w:val="pt_PT" w:bidi="pt_PT"/>
        </w:rPr>
        <w:t>Depois que o rebanho egípcio morreu, o faraó enviou seus oficiais para ver o que havia acontecidrebanhom o gado israelita. Os oficiais descobriram e relataram de volta a faraó que nem um único animal israelita morreu.</w:t>
      </w:r>
    </w:p>
    <w:p>
      <w:pPr/>
      <w:r>
        <w:rPr>
          <w:lang w:val="pt_PT" w:bidi="pt_PT"/>
        </w:rPr>
      </w:r>
      <w:r>
        <w:rPr>
          <w:lang w:val="pt_PT" w:bidi="pt_PT"/>
        </w:rPr>
        <w:t>O coração do faraó permaneceu teimoso ou endurecido ou inflexível. Uma tradução diz, o rei ainda era teimoso demais para deixar o povo ir. Essa é uma imagem que significa que o faraó ou o rei do Egito não ficou convencido, mesmo por esse desastre que mostrou que Deus era todo-poderoso. O faraó não estava convencido de que ele precisava deixar o povo de Deus sair o Egito.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9.1–7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Deus envia Moisés para dizer ao faraó que a próxima praga fará o rebanho morrer.</w:t>
      </w:r>
    </w:p>
    <w:p>
      <w:pPr/>
      <w:r>
        <w:rPr>
          <w:lang w:val="pt_PT" w:bidi="pt_PT"/>
        </w:rPr>
      </w:r>
      <w:r>
        <w:rPr>
          <w:b/>
          <w:lang w:val="pt_PT" w:bidi="pt_PT"/>
        </w:rPr>
        <w:t>Na segunda cena:</w:t>
      </w:r>
      <w:r>
        <w:rPr>
          <w:lang w:val="pt_PT" w:bidi="pt_PT"/>
        </w:rPr>
        <w:t xml:space="preserve"> O rebanho egípcio morre, mas o faraó se recusa a deixar o povo ir.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Deus ou Yahweh</w:t>
      </w:r>
    </w:p>
    <w:p>
      <w:pPr>
        <w:pStyle w:val="ListBullet"/>
        <w:spacing w:line="240" w:lineRule="auto"/>
        <w:ind w:left="720"/>
      </w:pPr>
      <w:r>
        <w:rPr>
          <w:lang w:val="pt_PT" w:bidi="pt_PT"/>
        </w:rPr>
      </w:r>
      <w:r>
        <w:rPr>
          <w:lang w:val="pt_PT" w:bidi="pt_PT"/>
        </w:rPr>
        <w:t>Os oficiais do rei</w:t>
      </w:r>
    </w:p>
    <w:p>
      <w:pPr>
        <w:pStyle w:val="ListBullet"/>
        <w:spacing w:line="240" w:lineRule="auto"/>
        <w:ind w:left="720"/>
      </w:pPr>
      <w:r>
        <w:rPr>
          <w:lang w:val="pt_PT" w:bidi="pt_PT"/>
        </w:rPr>
      </w:r>
      <w:r>
        <w:rPr>
          <w:lang w:val="pt_PT" w:bidi="pt_PT"/>
        </w:rPr>
        <w:t>Israelitas e seu rebanho</w:t>
      </w:r>
    </w:p>
    <w:p>
      <w:pPr>
        <w:pStyle w:val="ListBullet"/>
        <w:spacing w:line="240" w:lineRule="auto"/>
        <w:ind w:left="720"/>
      </w:pPr>
      <w:r>
        <w:rPr>
          <w:lang w:val="pt_PT" w:bidi="pt_PT"/>
        </w:rPr>
      </w:r>
      <w:r>
        <w:rPr>
          <w:lang w:val="pt_PT" w:bidi="pt_PT"/>
        </w:rPr>
        <w:t>Egípcios e seu rebanho</w:t>
      </w:r>
    </w:p>
    <w:p>
      <w:pPr/>
      <w:r>
        <w:rPr>
          <w:lang w:val="pt_PT" w:bidi="pt_PT"/>
        </w:rPr>
      </w:r>
      <w:r>
        <w:rPr>
          <w:lang w:val="pt_PT" w:bidi="pt_PT"/>
        </w:rPr>
        <w:t>O grupo deve prestar atenção às partes do cenário da passagem:</w:t>
      </w:r>
    </w:p>
    <w:p>
      <w:pPr/>
      <w:r>
        <w:rPr>
          <w:lang w:val="pt_PT" w:bidi="pt_PT"/>
        </w:rPr>
      </w:r>
      <w:r>
        <w:rPr>
          <w:lang w:val="pt_PT" w:bidi="pt_PT"/>
        </w:rPr>
        <w:t>A passagem começa com uma palavra de tempo ou uma palavra de conexão. A passagem anterior termina com a declaração de que o faraó endureceu seu coração ou faraó ficou teimoso e se recusou a deixar os hebreus saírem. Então, Yahweh diz a Moisés para voltar com o anúncio da próxima praga. Então esta é uma palavra que conecta a passagem atual à passagem anterior.</w:t>
      </w:r>
    </w:p>
    <w:p>
      <w:pPr/>
      <w:r>
        <w:rPr>
          <w:lang w:val="pt_PT" w:bidi="pt_PT"/>
        </w:rPr>
      </w:r>
      <w:r>
        <w:rPr>
          <w:lang w:val="pt_PT" w:bidi="pt_PT"/>
        </w:rPr>
        <w:t>Pare e conte uma história que inclua uma sequência de eventos. Ouça atentamente o narrador. Que palavra ou palavras o contador usa para dizer que um evento começa assim que o evento anterior terminou? Pause a gravação aqui.</w:t>
      </w:r>
    </w:p>
    <w:p>
      <w:pPr/>
      <w:r>
        <w:rPr>
          <w:lang w:val="pt_PT" w:bidi="pt_PT"/>
        </w:rPr>
      </w:r>
      <w:r>
        <w:rPr>
          <w:lang w:val="pt_PT" w:bidi="pt_PT"/>
        </w:rPr>
        <w:t>Na cena 1, Yahweh fala com Moisés e diz a ele para ir até o faraó com uma mensagem específica. Yahweh não inclui Arão nesse mandamento. Yahweh dá a Moisés uma mensagem muito específica com detalhes sobre o que Yahweh fará através da próxima praga. Moisés diz: “Isso é o que Yahweh, o Deus dos hebreus diz”. No Antigo Testamento, os profetas muitas vezes começavam suas mensagens de Deus com essa frase para mostrar que as palavras que eles falarão são de Yahweh.</w:t>
      </w:r>
    </w:p>
    <w:p>
      <w:pPr/>
      <w:r>
        <w:rPr>
          <w:lang w:val="pt_PT" w:bidi="pt_PT"/>
        </w:rPr>
      </w:r>
      <w:r>
        <w:rPr>
          <w:lang w:val="pt_PT" w:bidi="pt_PT"/>
        </w:rPr>
        <w:t>Pare aqui e discuta em equipe: Que tipos de maneiras vocês apresentam mensagens importantes de profetas ou mestres em sua cultura? Pause a gravação aqui.</w:t>
      </w:r>
    </w:p>
    <w:p>
      <w:pPr/>
      <w:r>
        <w:rPr>
          <w:lang w:val="pt_PT" w:bidi="pt_PT"/>
        </w:rPr>
      </w:r>
      <w:r>
        <w:rPr>
          <w:lang w:val="pt_PT" w:bidi="pt_PT"/>
        </w:rPr>
        <w:t>Desta vez, a peste fará os animais morrerem. Essa é a primeira vez que a morte resulta da praga. Além disso, Yahweh tratará os egípcios e os israelitas de forma diferente desta vez. Animais egípcios morrerão. Não haverá morte entre os animais israelitas. Isso significa que a praga tocará apenas os egípcios. Moisés diz a faraó que Yahweh já decidiu quando a praga começará. Yahweh diz que a praga começará amanhã. Moisés vai para dar a mensagem de Yahweh a faraó. A mensagem é registrada apenas uma vez. Não sabemos se essa é uma citação direta da mensagem de Yahweh ou se essa é a mensagem dada por Moisés a faraó. A tradução permanece a mesma.</w:t>
      </w:r>
    </w:p>
    <w:p>
      <w:pPr/>
      <w:r>
        <w:rPr>
          <w:lang w:val="pt_PT" w:bidi="pt_PT"/>
        </w:rPr>
      </w:r>
      <w:r>
        <w:rPr>
          <w:lang w:val="pt_PT" w:bidi="pt_PT"/>
        </w:rPr>
        <w:t>Na cena 2, Yahweh faz exatamente o que Ele disse que faria. O texto diz que todos os animais egípcios morreram. É importante traduzir isso como escrito — todos os animais morreram. No entanto, precisamos entender que todos os animais não morreram. Essa é uma maneira de dizer que um número muito grande de animais morreu. O faraó envia oficiais para ver o que aconteceu com o rebanho israelita. Os oficiais relataram que nenhum do rebanho israelita morreu. Mesmo com isso, o faraó não ficou convencido. O texto usa uma imagem para descrever as ações de faraó. O coração do faraó estava endurecido ou era teimoso ou inflexível. O faraó se recusou a deixar o povo ir.</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9.1–7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oficiais do rei</w:t>
      </w:r>
    </w:p>
    <w:p>
      <w:pPr>
        <w:pStyle w:val="ListBullet"/>
        <w:spacing w:line="240" w:lineRule="auto"/>
        <w:ind w:left="720"/>
      </w:pPr>
      <w:r>
        <w:rPr>
          <w:lang w:val="pt_PT" w:bidi="pt_PT"/>
        </w:rPr>
      </w:r>
      <w:r>
        <w:rPr>
          <w:lang w:val="pt_PT" w:bidi="pt_PT"/>
        </w:rPr>
        <w:t>Israelitas e seu rebanho</w:t>
      </w:r>
    </w:p>
    <w:p>
      <w:pPr>
        <w:pStyle w:val="ListBullet"/>
        <w:spacing w:line="240" w:lineRule="auto"/>
        <w:ind w:left="720"/>
      </w:pPr>
      <w:r>
        <w:rPr>
          <w:lang w:val="pt_PT" w:bidi="pt_PT"/>
        </w:rPr>
      </w:r>
      <w:r>
        <w:rPr>
          <w:lang w:val="pt_PT" w:bidi="pt_PT"/>
        </w:rPr>
        <w:t>Egípcios e seu rebanho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1, Yahweh diz a Moisés para voltar para faraó com a mensagem de que Ele enviará outra praga. Moisés deve exigir que o faraó permita que os israelitas deixem o Egito. Se o faraó se recusar, a mão de Yahweh atingirá o rebanho dos egípcios. Desta vez, a praga fará o rebanho do povo egípcio morrer, mas a praga não tocará o rebanho dos israelitas. Moisés obedece e vai para faraó e dá essa mensagem.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“Como você está se sentindo sobre dar essa mensagem?” Vocês podem ouvir: “Estou com medo porque desta vez Arão não está indo comigo. Serei apenas eu falando com faraó. Não sei por que Deus quer que eu faça isso sozinho”, ou: “Essa mensagem soa realmente ruim. Acho que o faraó ficará irado quando ele ouvir isso”, ou: “Parece-me que Deus está mostrando seu poder e que Deus é mais poderoso do que a vaca sagrada egípcia e o touro sagrado que o faraó adora. Estou feliz por Deus estar mostrando isso ao faraó”.</w:t>
      </w:r>
    </w:p>
    <w:p>
      <w:pPr>
        <w:pStyle w:val="ListBullet"/>
        <w:spacing w:line="240" w:lineRule="auto"/>
        <w:ind w:left="720"/>
      </w:pPr>
      <w:r>
        <w:rPr>
          <w:lang w:val="pt_PT" w:bidi="pt_PT"/>
        </w:rPr>
      </w:r>
      <w:r>
        <w:rPr>
          <w:lang w:val="pt_PT" w:bidi="pt_PT"/>
        </w:rPr>
        <w:t>Pergunte a faraó: “Como você está se sentindo enquanto ouve essa mensagem?” Vocês podem ouvir: “Isso é bobagem. Não há maneira de esse Deus que ninguém pode ver ser mais poderoso do que os deuses egípcios. Moisés diz que o rebanho dos israelitas não será tocado. Não acredito nisso. Ninguém pode enviar uma doença como essa no rebanho e não pegar todos eles. Isso não vai dar em nada”.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2, No dia seguinte, Yahweh envia a praga no gado egípcio e o gado egípcio morre. O faraó envia oficiais para descobrir o que aconteceu com o rebanho israelita. Os oficiais relatam que nenhum do rebanho israelita morreu. Mas mesmo com essas informações, o faraó permaneceu teimoso. O faraó se recusou a permitir que os israelitas deixassem 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oficiais: “O que vocês pensaram quando viram que o rebanho israelita estava todo seguro?” Vocês podem ouvir:</w:t>
      </w:r>
    </w:p>
    <w:p>
      <w:pPr>
        <w:pStyle w:val="ListBullet"/>
        <w:spacing w:line="240" w:lineRule="auto"/>
        <w:ind w:left="720"/>
      </w:pPr>
      <w:r>
        <w:rPr>
          <w:lang w:val="pt_PT" w:bidi="pt_PT"/>
        </w:rPr>
      </w:r>
      <w:r>
        <w:rPr>
          <w:lang w:val="pt_PT" w:bidi="pt_PT"/>
        </w:rPr>
        <w:t>Pergunte aos israelitas: “Como vocês estão se sentindo hoje?” Vocês podem ouvir:</w:t>
      </w:r>
    </w:p>
    <w:p>
      <w:pPr>
        <w:pStyle w:val="ListBullet"/>
        <w:spacing w:line="240" w:lineRule="auto"/>
        <w:ind w:left="720"/>
      </w:pPr>
      <w:r>
        <w:rPr>
          <w:lang w:val="pt_PT" w:bidi="pt_PT"/>
        </w:rPr>
      </w:r>
      <w:r>
        <w:rPr>
          <w:lang w:val="pt_PT" w:bidi="pt_PT"/>
        </w:rPr>
        <w:t>Pergunte a faraó: “Como você está se sentindo hoje?” Vocês podem ouvir:</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9.1–7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Essa é a quinta </w:t>
      </w:r>
      <w:r>
        <w:rPr>
          <w:b/>
          <w:lang w:val="pt_PT" w:bidi="pt_PT"/>
        </w:rPr>
        <w:t>praga</w:t>
      </w:r>
      <w:r>
        <w:rPr>
          <w:lang w:val="pt_PT" w:bidi="pt_PT"/>
        </w:rPr>
        <w:t xml:space="preserve"> ou desastre que Deus envia para o Egito. Usem a mesma palavra para praga que vocês usaram para as quatro pragas anteriores.</w:t>
      </w:r>
    </w:p>
    <w:p>
      <w:pPr/>
      <w:r>
        <w:rPr>
          <w:lang w:val="pt_PT" w:bidi="pt_PT"/>
        </w:rPr>
      </w:r>
      <w:r>
        <w:rPr>
          <w:lang w:val="pt_PT" w:bidi="pt_PT"/>
        </w:rPr>
        <w:t xml:space="preserve">Deus se identifica como </w:t>
      </w:r>
      <w:r>
        <w:rPr>
          <w:b/>
          <w:lang w:val="pt_PT" w:bidi="pt_PT"/>
        </w:rPr>
        <w:t>Yahweh</w:t>
      </w:r>
      <w:r>
        <w:rPr>
          <w:lang w:val="pt_PT" w:bidi="pt_PT"/>
        </w:rPr>
        <w:t xml:space="preserve">, o </w:t>
      </w:r>
      <w:r>
        <w:rPr>
          <w:b/>
          <w:lang w:val="pt_PT" w:bidi="pt_PT"/>
        </w:rPr>
        <w:t>Deus</w:t>
      </w:r>
      <w:r>
        <w:rPr>
          <w:lang w:val="pt_PT" w:bidi="pt_PT"/>
        </w:rPr>
        <w:t xml:space="preserve"> dos </w:t>
      </w:r>
      <w:r>
        <w:rPr>
          <w:b/>
          <w:lang w:val="pt_PT" w:bidi="pt_PT"/>
        </w:rPr>
        <w:t>hebreus</w:t>
      </w:r>
      <w:r>
        <w:rPr>
          <w:lang w:val="pt_PT" w:bidi="pt_PT"/>
        </w:rPr>
        <w:t xml:space="preserve">. </w:t>
      </w:r>
      <w:r>
        <w:rPr>
          <w:lang w:val="pt_PT" w:bidi="pt_PT"/>
        </w:rPr>
        <w:t>Yahweh</w:t>
      </w:r>
      <w:r>
        <w:rPr>
          <w:lang w:val="pt_PT" w:bidi="pt_PT"/>
        </w:rPr>
        <w:t xml:space="preserve">, </w:t>
      </w:r>
      <w:r>
        <w:rPr>
          <w:lang w:val="pt_PT" w:bidi="pt_PT"/>
        </w:rPr>
        <w:t>Hebreus</w:t>
      </w:r>
      <w:r>
        <w:rPr>
          <w:lang w:val="pt_PT" w:bidi="pt_PT"/>
        </w:rPr>
        <w:t xml:space="preserve"> e </w:t>
      </w:r>
      <w:r>
        <w:rPr>
          <w:lang w:val="pt_PT" w:bidi="pt_PT"/>
        </w:rPr>
        <w:t>Deus</w:t>
      </w:r>
      <w:r>
        <w:rPr>
          <w:lang w:val="pt_PT" w:bidi="pt_PT"/>
        </w:rPr>
        <w:t xml:space="preserve"> são discutidos no Glossário Mestre. Use a mesma palavra para Yahweh e para Deus que vocês usaram em passagens anteriores.</w:t>
      </w:r>
    </w:p>
    <w:p>
      <w:pPr/>
      <w:r>
        <w:rPr>
          <w:lang w:val="pt_PT" w:bidi="pt_PT"/>
        </w:rPr>
      </w:r>
      <w:r>
        <w:rPr>
          <w:lang w:val="pt_PT" w:bidi="pt_PT"/>
        </w:rPr>
        <w:t xml:space="preserve">Yahweh diz a faraó para deixar o povo ir para que eles possam </w:t>
      </w:r>
      <w:r>
        <w:rPr>
          <w:b/>
          <w:lang w:val="pt_PT" w:bidi="pt_PT"/>
        </w:rPr>
        <w:t>adorar</w:t>
      </w:r>
      <w:r>
        <w:rPr>
          <w:lang w:val="pt_PT" w:bidi="pt_PT"/>
        </w:rPr>
        <w:t xml:space="preserve"> a Deus. Use a mesma palavra para </w:t>
      </w:r>
      <w:r>
        <w:rPr>
          <w:lang w:val="pt_PT" w:bidi="pt_PT"/>
        </w:rPr>
        <w:t>adoração</w:t>
      </w:r>
      <w:r>
        <w:rPr>
          <w:lang w:val="pt_PT" w:bidi="pt_PT"/>
        </w:rPr>
        <w:t xml:space="preserve"> que vocês usaram em passagens anteriores.</w:t>
      </w:r>
    </w:p>
    <w:p>
      <w:pPr/>
      <w:r>
        <w:rPr>
          <w:lang w:val="pt_PT" w:bidi="pt_PT"/>
        </w:rPr>
      </w:r>
      <w:r>
        <w:rPr>
          <w:lang w:val="pt_PT" w:bidi="pt_PT"/>
        </w:rPr>
        <w:t xml:space="preserve">Algumas traduções usam o nome </w:t>
      </w:r>
      <w:r>
        <w:rPr>
          <w:b/>
          <w:lang w:val="pt_PT" w:bidi="pt_PT"/>
        </w:rPr>
        <w:t>faraó</w:t>
      </w:r>
      <w:r>
        <w:rPr>
          <w:lang w:val="pt_PT" w:bidi="pt_PT"/>
        </w:rPr>
        <w:t xml:space="preserve">, que é o título para o </w:t>
      </w:r>
      <w:r>
        <w:rPr>
          <w:lang w:val="pt_PT" w:bidi="pt_PT"/>
        </w:rPr>
        <w:t>rei</w:t>
      </w:r>
      <w:r>
        <w:rPr>
          <w:lang w:val="pt_PT" w:bidi="pt_PT"/>
        </w:rPr>
        <w:t xml:space="preserve"> do Egito. Cada rei é chamado de faraó e então tem seu próprio nome em seguida. Essa passagem não nos dá o nome do rei. Algumas traduções usam a palavra rei em vez do título faraó. Use o mesmo termo que você usou em passagens anteriores. </w:t>
      </w:r>
      <w:r>
        <w:rPr>
          <w:lang w:val="pt_PT" w:bidi="pt_PT"/>
        </w:rPr>
        <w:t>Faraó</w:t>
      </w:r>
      <w:r>
        <w:rPr>
          <w:lang w:val="pt_PT" w:bidi="pt_PT"/>
        </w:rPr>
        <w:t xml:space="preserve"> é discutido no Glossário Mestre.</w:t>
      </w:r>
    </w:p>
    <w:p>
      <w:pPr/>
      <w:r>
        <w:rPr>
          <w:lang w:val="pt_PT" w:bidi="pt_PT"/>
        </w:rPr>
      </w:r>
      <w:r>
        <w:rPr>
          <w:lang w:val="pt_PT" w:bidi="pt_PT"/>
        </w:rPr>
        <w:t xml:space="preserve">A </w:t>
      </w:r>
      <w:r>
        <w:rPr>
          <w:b/>
          <w:lang w:val="pt_PT" w:bidi="pt_PT"/>
        </w:rPr>
        <w:t>mão de Yahweh</w:t>
      </w:r>
      <w:r>
        <w:rPr>
          <w:lang w:val="pt_PT" w:bidi="pt_PT"/>
        </w:rPr>
        <w:t xml:space="preserve"> é uma imagem que descreve o poder total ou poder de Deus. Vocês tinham a mesma expressão quando Moisés e Arão se aproximaram de faraó e o cajado de Arão se tornou uma serpente. Use a mesma frase que você usou para essa passagem.</w:t>
      </w:r>
    </w:p>
    <w:p>
      <w:pPr/>
      <w:r>
        <w:rPr>
          <w:lang w:val="pt_PT" w:bidi="pt_PT"/>
        </w:rPr>
      </w:r>
      <w:r>
        <w:rPr>
          <w:lang w:val="pt_PT" w:bidi="pt_PT"/>
        </w:rPr>
        <w:t xml:space="preserve">Yahweh não permitirá que o rebanho dos israelitas morra. Traduzam </w:t>
      </w:r>
      <w:r>
        <w:rPr>
          <w:lang w:val="pt_PT" w:bidi="pt_PT"/>
        </w:rPr>
        <w:t>israelitas</w:t>
      </w:r>
      <w:r>
        <w:rPr>
          <w:lang w:val="pt_PT" w:bidi="pt_PT"/>
        </w:rPr>
        <w:t xml:space="preserve"> da mesma maneira que vocês traduziram antes, e lembrem-se de que </w:t>
      </w:r>
      <w:r>
        <w:rPr>
          <w:lang w:val="pt_PT" w:bidi="pt_PT"/>
        </w:rPr>
        <w:t>Israel</w:t>
      </w:r>
      <w:r>
        <w:rPr>
          <w:lang w:val="pt_PT" w:bidi="pt_PT"/>
        </w:rPr>
        <w:t xml:space="preserve"> está no Glossário Mestre.</w:t>
      </w:r>
    </w:p>
    <w:p>
      <w:pPr/>
      <w:r>
        <w:rPr>
          <w:lang w:val="pt_PT" w:bidi="pt_PT"/>
        </w:rPr>
      </w:r>
      <w:r>
        <w:rPr>
          <w:lang w:val="pt_PT" w:bidi="pt_PT"/>
        </w:rPr>
        <w:t xml:space="preserve">O </w:t>
      </w:r>
      <w:r>
        <w:rPr>
          <w:lang w:val="pt_PT" w:bidi="pt_PT"/>
        </w:rPr>
        <w:t>coração</w:t>
      </w:r>
      <w:r>
        <w:rPr>
          <w:lang w:val="pt_PT" w:bidi="pt_PT"/>
        </w:rPr>
        <w:t xml:space="preserve"> do faraó permaneceu teimoso ou foi endurecido. Use a mesma tradução que vocês usaram anteriormente para essa expressão. Essa é uma imagem para explicar que o faraó se recusou a reconhecer o poder de Deus. O faraó se recusou a ouvir Moisés. O faraó se recusou a permitir que os israelitas saíssem.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9:8–12</w:t>
      </w:r>
      <w:r>
        <w:rPr>
          <w:lang w:val="pt_PT" w:bidi="pt_PT"/>
        </w:rPr>
      </w:r>
    </w:p>
    <w:p>
      <w:pPr>
        <w:pStyle w:val="Heading3"/>
      </w:pPr>
      <w:r>
        <w:rPr>
          <w:lang w:val="pt_PT" w:bidi="pt_PT"/>
        </w:rPr>
        <w:t>Ouvir e Sentir</w:t>
      </w:r>
    </w:p>
    <w:p>
      <w:pPr/>
      <w:r>
        <w:rPr>
          <w:lang w:val="pt_PT" w:bidi="pt_PT"/>
        </w:rPr>
      </w:r>
      <w:r>
        <w:rPr>
          <w:lang w:val="pt_PT" w:bidi="pt_PT"/>
        </w:rPr>
        <w:t>Nesta etapa, ouçam Êxodo 9.8–12 e guardem em seus corações.</w:t>
      </w:r>
    </w:p>
    <w:p>
      <w:pPr/>
      <w:r>
        <w:rPr>
          <w:lang w:val="pt_PT" w:bidi="pt_PT"/>
        </w:rPr>
      </w:r>
      <w:r>
        <w:rPr>
          <w:lang w:val="pt_PT" w:bidi="pt_PT"/>
        </w:rPr>
        <w:t>Ouçam uma versão em áudio de Êxodo 9.8–12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9.8–12 na tradução mais fácil de entender.</w:t>
      </w:r>
    </w:p>
    <w:p>
      <w:pPr/>
      <w:r>
        <w:rPr>
          <w:lang w:val="pt_PT" w:bidi="pt_PT"/>
        </w:rPr>
      </w:r>
      <w:r>
        <w:rPr>
          <w:lang w:val="pt_PT" w:bidi="pt_PT"/>
        </w:rPr>
        <w:t>Depois da morte do rebanho, Yahweh novamente falou com Moisés e Arão e disse a Moisés e Arão para ir novamente até o faraó. Esse é um relato narrativo da sexta praga.</w:t>
      </w:r>
    </w:p>
    <w:p>
      <w:pPr/>
      <w:r>
        <w:rPr>
          <w:lang w:val="pt_PT" w:bidi="pt_PT"/>
        </w:rPr>
      </w:r>
      <w:r>
        <w:rPr>
          <w:lang w:val="pt_PT" w:bidi="pt_PT"/>
        </w:rPr>
        <w:t>A palavra “então” apresenta a próxima praga. A passagem é uma lista de eventos com um evento ocorrendo depois do próximo. “Então” é a palavra em português usada para conectar a sequência e apresentar o próximo evento.</w:t>
      </w:r>
    </w:p>
    <w:p>
      <w:pPr/>
      <w:r>
        <w:rPr>
          <w:lang w:val="pt_PT" w:bidi="pt_PT"/>
        </w:rPr>
      </w:r>
      <w:r>
        <w:rPr>
          <w:lang w:val="pt_PT" w:bidi="pt_PT"/>
        </w:rPr>
        <w:t>Desta vez, Yahweh falou com Moisés e Arão e deu instruções a eles. Desta vez, Moisés e Arão não falaram com faraó primeiro. Em vez disso, Yahweh disse a Moisés e Arão para ir e realizar uma ação enquanto o faraó vigiava. Moisés não adverte o faraó do que está prestes a acontecer. Moisés não dá ao faraó uma chance de deixar os israelitas partirem antes de Moisés jogar a cinza ao ar. Isso é diferente dos relatos das pragas anteriores.</w:t>
      </w:r>
    </w:p>
    <w:p>
      <w:pPr/>
      <w:r>
        <w:rPr>
          <w:lang w:val="pt_PT" w:bidi="pt_PT"/>
        </w:rPr>
      </w:r>
      <w:r>
        <w:rPr>
          <w:lang w:val="pt_PT" w:bidi="pt_PT"/>
        </w:rPr>
        <w:t>Yahweh disse a Moisés e Arão para levar fuligem ou cinzas de um forno. Então Moisés deveria jogar a fuligem no ar. Jogem a cinza para cima para o céu para que o vento pegue a cinza e a espalhe amplamente. Quando algo é queimado, o que permanece é a poeira fina ou cinzas. As cinzas ficam em uma pilha até que sejam perturbadas de alguma maneira. Quando perturbadas, essas cinzas, que são extremamente leves, flutuam no ar e o vento as carrega para outros lugares. A cinza é a mesma coisa que fuligem, porém é mais fina. A fuligem é mais como uma poeira preta. Uma fornalha é um tipo de forno que fica bem quente. A fornalha é usada para assar argila para que ela se transforme em uma substância dura que é difícil de quebrar. A argila pode se tornar argila dura, porcelana, tijolo ou azulejos. Uma fornalha também pode ser usado para assar comida como pão ou para queimar lixo. A fornalha também pode ser usada para queimar a carcaça de um animal ou pessoa morta. As Escrituras não dizem que tipo de fornalha era essa, mas diz que havia cinzas ou fuligem. A linguagem faz soar que Moisés e Arão deveriam encher ambas as mãos com cinzas e então Moisés jogaria as cinzas no ar. Essas seriam quatro mãos cheias de cinzas para jogar. Yahweh disse a Moisés e Arão para se certificarem que o faraó estivesse assistindo quando eles jogassem as cinzas no ar. Yahweh disse a Moisés e Arão que as cinzas fariam tumores irromperem nas pessoas e em animais em todo o Egito.</w:t>
      </w:r>
    </w:p>
    <w:p>
      <w:pPr/>
      <w:r>
        <w:rPr>
          <w:lang w:val="pt_PT" w:bidi="pt_PT"/>
        </w:rPr>
      </w:r>
      <w:r>
        <w:rPr>
          <w:lang w:val="pt_PT" w:bidi="pt_PT"/>
        </w:rPr>
        <w:t xml:space="preserve">Pare e mostre uma imagem de uma </w:t>
      </w:r>
      <w:r>
        <w:rPr>
          <w:lang w:val="pt_PT" w:bidi="pt_PT"/>
        </w:rPr>
        <w:t>fornalha</w:t>
      </w:r>
      <w:r>
        <w:rPr>
          <w:lang w:val="pt_PT" w:bidi="pt_PT"/>
        </w:rPr>
        <w:t xml:space="preserve">. Mostre uma imagem de </w:t>
      </w:r>
      <w:r>
        <w:rPr>
          <w:lang w:val="pt_PT" w:bidi="pt_PT"/>
        </w:rPr>
        <w:t>cinzas</w:t>
      </w:r>
      <w:r>
        <w:rPr>
          <w:lang w:val="pt_PT" w:bidi="pt_PT"/>
        </w:rPr>
        <w:t xml:space="preserve">. Mostre uma imagem de </w:t>
      </w:r>
      <w:r>
        <w:rPr>
          <w:lang w:val="pt_PT" w:bidi="pt_PT"/>
        </w:rPr>
        <w:t>algo coberto de fuligem</w:t>
      </w:r>
      <w:r>
        <w:rPr>
          <w:lang w:val="pt_PT" w:bidi="pt_PT"/>
        </w:rPr>
        <w:t>. Atividade: pegue algumas cinzas e jogue no ar em um dia de vento. Observe as cinzas flutuarem no vento. Pause a gravação aqui.</w:t>
      </w:r>
    </w:p>
    <w:p>
      <w:pPr/>
      <w:r>
        <w:rPr>
          <w:lang w:val="pt_PT" w:bidi="pt_PT"/>
        </w:rPr>
      </w:r>
      <w:r>
        <w:rPr>
          <w:lang w:val="pt_PT" w:bidi="pt_PT"/>
        </w:rPr>
        <w:t>Moisés e Arão obedeceram a Yahweh. Moisés e Arão foram para faraó cada um carregando cinzas em ambas as mãos. Então Moisés levou a cinza e jogou ela no ar. A próxima parte do que aconteceu está implícita. Yahweh disse a Moisés que a cinza se espalharia sobre o país do Egito e causaria tumores. O texto não repete isso. O texto não diz que a poeira foi sobre todo o Egito. No entanto, pessoas em todo o Egito e animais em todo o Egito tiveram tumores. Isso significa que o ar carregou a cinza por todo o Egito. Tumores eclodiram em pessoas e animais. Algumas traduções usam a palavra homem. Aqui essa palavra homem é um termo geral que significa toda a humanidade ou pessoas ou humanos. As cinzas caíram sobre todos, incluindo homens, mulheres e crianças. Cada pessoa ou todos os humanos foram afetados pelos tumores. Todos os animais que não haviam morrido na peste anterior também tinham tumores em erupção em sua pele. Essa passagem não menciona os israelitas com essa praga. Não sabemos se os israelitas também tinham tumores dessa praga.</w:t>
      </w:r>
    </w:p>
    <w:p>
      <w:pPr/>
      <w:r>
        <w:rPr>
          <w:lang w:val="pt_PT" w:bidi="pt_PT"/>
        </w:rPr>
      </w:r>
      <w:r>
        <w:rPr>
          <w:lang w:val="pt_PT" w:bidi="pt_PT"/>
        </w:rPr>
        <w:t>Um tumor é um inchaço inflamado, doloroso e cheio de pus na pele causado por algum tipo de infecção. Um tumor dá a sensação de estar quente quando é tocado. O tumor aumentará de tamanho até que se rompa e se torne uma ferida aberta e vazando. Como essa é uma infecção, todo o corpo se sentirá cansado e doente. O indivíduo provavelmente terá febre ou temperatura aumentada. Uma pessoa ou animal com tumor está realmente doente e não pode fazer seu trabalho.</w:t>
      </w:r>
    </w:p>
    <w:p>
      <w:pPr/>
      <w:r>
        <w:rPr>
          <w:lang w:val="pt_PT" w:bidi="pt_PT"/>
        </w:rPr>
      </w:r>
      <w:r>
        <w:rPr>
          <w:lang w:val="pt_PT" w:bidi="pt_PT"/>
        </w:rPr>
        <w:t xml:space="preserve">Pare aqui e mostre uma imagem de um </w:t>
      </w:r>
      <w:r>
        <w:rPr>
          <w:lang w:val="pt_PT" w:bidi="pt_PT"/>
        </w:rPr>
        <w:t>tumor na pele de alguém</w:t>
      </w:r>
      <w:r>
        <w:rPr>
          <w:lang w:val="pt_PT" w:bidi="pt_PT"/>
        </w:rPr>
        <w:t>. Pause a gravação aqui.</w:t>
      </w:r>
    </w:p>
    <w:p>
      <w:pPr/>
      <w:r>
        <w:rPr>
          <w:lang w:val="pt_PT" w:bidi="pt_PT"/>
        </w:rPr>
      </w:r>
      <w:r>
        <w:rPr>
          <w:lang w:val="pt_PT" w:bidi="pt_PT"/>
        </w:rPr>
        <w:t>Com essa praga, Yahweh estava atacando pelo menos 3 deuses egípcios relacionados à saúde. Yahweh estava mostrando que esses três deuses não poderiam proteger a saúde do povo. Yahweh derrotou esses três deuses.</w:t>
      </w:r>
    </w:p>
    <w:p>
      <w:pPr/>
      <w:r>
        <w:rPr>
          <w:lang w:val="pt_PT" w:bidi="pt_PT"/>
        </w:rPr>
      </w:r>
      <w:r>
        <w:rPr>
          <w:lang w:val="pt_PT" w:bidi="pt_PT"/>
        </w:rPr>
        <w:t>Os tumores afetaram todo o Egito. As palavras “todo o Egito” realmente significam que um grande número de pessoas de todas as partes do Egito foram afetadas. Isso não significa que todas as pessoas, homem, mulher e criança e todos os animais no Egito tinham tumores. Isso significa que os tumores estavam espalhados por toda a terra do Egito. Isso não ocorreu apenas onde o faraó vivia. Quando essa história foi escrita, as pessoas entenderam que nem todas as pessoas tinham um tumor e nem todos os animais tinham tumores.</w:t>
      </w:r>
    </w:p>
    <w:p>
      <w:pPr/>
      <w:r>
        <w:rPr>
          <w:lang w:val="pt_PT" w:bidi="pt_PT"/>
        </w:rPr>
      </w:r>
      <w:r>
        <w:rPr>
          <w:lang w:val="pt_PT" w:bidi="pt_PT"/>
        </w:rPr>
        <w:t>Pare e discuta: Contem uma história sobre algo que aconteceu em sua aldeia ou cidade. O contador de histórias diz que todos participaram do evento. Vocês sabem que nem todos participaram. Como vocês sabem isso? Como o contador de histórias deixa vocês saberem que quando ele diz todos, ele quer dizer muitas pessoas, mas não quer dizer todas as pessoas? Pause a gravação aqui.</w:t>
      </w:r>
    </w:p>
    <w:p>
      <w:pPr/>
      <w:r>
        <w:rPr>
          <w:lang w:val="pt_PT" w:bidi="pt_PT"/>
        </w:rPr>
      </w:r>
      <w:r>
        <w:rPr>
          <w:lang w:val="pt_PT" w:bidi="pt_PT"/>
        </w:rPr>
        <w:t>Essa praga aleijou os magos. Os magos foram tão afetados pelos tumores que eles não podiam nem mesmo se levantar. Os magos não eram capazes de se apresentarem diante de Moisés e Arão. Essa é a última vez que os magos são mencionados com as pragas.</w:t>
      </w:r>
    </w:p>
    <w:p>
      <w:pPr/>
      <w:r>
        <w:rPr>
          <w:lang w:val="pt_PT" w:bidi="pt_PT"/>
        </w:rPr>
      </w:r>
      <w:r>
        <w:rPr>
          <w:lang w:val="pt_PT" w:bidi="pt_PT"/>
        </w:rPr>
        <w:t>O faraó viu tudo isso acontecer. O coração do faraó permaneceu duro. A passagem diz que Yahweh endureceu o coração de faraó. Essa é uma imagem que significa que o faraó se recusou a ouvir ou se recusou a acreditar. O faraó era teimoso. Yahweh havia dito a Moisés que o faraó não ouviria e ele não ouviu.</w:t>
      </w:r>
    </w:p>
    <w:p>
      <w:pPr/>
      <w:r>
        <w:rPr>
          <w:lang w:val="pt_PT" w:bidi="pt_PT"/>
        </w:rPr>
      </w:r>
      <w:r>
        <w:rPr>
          <w:lang w:val="pt_PT" w:bidi="pt_PT"/>
        </w:rPr>
        <w:t>Pare e discuta. Contem uma história que tenha uma previsão de que algo acontecerá. Que algo realmente acontece. No momento que acontece, aprendemos que alguém havia previsto de antemão que esse evento aconteceria. Ouçam como o contador de histórias explica que isso havia sido previsto. Pause a gravação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9.8–12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diz a Moisés e Arão para ir para o faraó e jogar cinzas ou fuligem no ar com o faraó assistindo.</w:t>
      </w:r>
    </w:p>
    <w:p>
      <w:pPr/>
      <w:r>
        <w:rPr>
          <w:lang w:val="pt_PT" w:bidi="pt_PT"/>
        </w:rPr>
      </w:r>
      <w:r>
        <w:rPr>
          <w:b/>
          <w:lang w:val="pt_PT" w:bidi="pt_PT"/>
        </w:rPr>
        <w:t>Na segunda cena:</w:t>
      </w:r>
      <w:r>
        <w:rPr>
          <w:lang w:val="pt_PT" w:bidi="pt_PT"/>
        </w:rPr>
        <w:t xml:space="preserve"> As cinzas se espalham por todo o Egito e causam tumores em pessoas e animais. O faraó permanece teimoso e não deixa os israelitas sairem.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Magos</w:t>
      </w:r>
    </w:p>
    <w:p>
      <w:pPr>
        <w:pStyle w:val="ListBullet"/>
        <w:spacing w:line="240" w:lineRule="auto"/>
        <w:ind w:left="720"/>
      </w:pPr>
      <w:r>
        <w:rPr>
          <w:lang w:val="pt_PT" w:bidi="pt_PT"/>
        </w:rPr>
      </w:r>
      <w:r>
        <w:rPr>
          <w:lang w:val="pt_PT" w:bidi="pt_PT"/>
        </w:rPr>
        <w:t>Povo do Egito</w:t>
      </w:r>
    </w:p>
    <w:p>
      <w:pPr/>
      <w:r>
        <w:rPr>
          <w:lang w:val="pt_PT" w:bidi="pt_PT"/>
        </w:rPr>
      </w:r>
      <w:r>
        <w:rPr>
          <w:lang w:val="pt_PT" w:bidi="pt_PT"/>
        </w:rPr>
        <w:t>O grupo deve prestar atenção às partes do cenário da passagem:</w:t>
      </w:r>
    </w:p>
    <w:p>
      <w:pPr/>
      <w:r>
        <w:rPr>
          <w:lang w:val="pt_PT" w:bidi="pt_PT"/>
        </w:rPr>
      </w:r>
      <w:r>
        <w:rPr>
          <w:lang w:val="pt_PT" w:bidi="pt_PT"/>
        </w:rPr>
        <w:t>Essa passagem começa com a palavra “então”, que significa que esse é o próximo evento ou próxima praga. Não sabemos quanto tempo passou desde a praga contra o rebanho.</w:t>
      </w:r>
    </w:p>
    <w:p>
      <w:pPr/>
      <w:r>
        <w:rPr>
          <w:lang w:val="pt_PT" w:bidi="pt_PT"/>
        </w:rPr>
      </w:r>
      <w:r>
        <w:rPr>
          <w:lang w:val="pt_PT" w:bidi="pt_PT"/>
        </w:rPr>
        <w:t>Na cena um, Yahweh diz a Moisés e Arão para ir e pegar punhados de cinza de um forno. Moisés enche cada mão com cinza e Arão enche cada mão com cinza. Então Moisés e Arão deveriam ir para o faraó e garantir que ele assistisse Moisés jogando a cinza no ar. Yahweh disse a Moisés e Arão que a cinza se espalharia sobre todo o Egito e faria tumores em pessoas e em animais onde quer que a cinza caísse. Em algum momento antes de a cinza fazer os tumores se formar, Yahweh diz a Moisés que o faraó não ouvirá Moisés e Arão, mesmo depois que o faraó visse essa praga.</w:t>
      </w:r>
    </w:p>
    <w:p>
      <w:pPr/>
      <w:r>
        <w:rPr>
          <w:lang w:val="pt_PT" w:bidi="pt_PT"/>
        </w:rPr>
      </w:r>
      <w:r>
        <w:rPr>
          <w:lang w:val="pt_PT" w:bidi="pt_PT"/>
        </w:rPr>
        <w:t>Essa passagem usa a mesma maneira de falar sobre o número de pessoas envolvidas na praga que em outras pragas. A cinza se espalhou sobre toda a terra do Egito. Isso é como dizer que a cinza foi para todos os lugares. Isso não significa que todas as pessoas ficaram doentes com os tumores. Nem todos os animais ficaram doentes com os tumores. Muitas pessoas e muitos animais de todo o Egito ficaram doentes com os tumores.</w:t>
      </w:r>
    </w:p>
    <w:p>
      <w:pPr/>
      <w:r>
        <w:rPr>
          <w:lang w:val="pt_PT" w:bidi="pt_PT"/>
        </w:rPr>
      </w:r>
      <w:r>
        <w:rPr>
          <w:lang w:val="pt_PT" w:bidi="pt_PT"/>
        </w:rPr>
        <w:t>Pare aqui e discuta como dizer essa parte da história para que as pessoas entendam o que aconteceu. Pause a gravação aqui.</w:t>
      </w:r>
    </w:p>
    <w:p>
      <w:pPr/>
      <w:r>
        <w:rPr>
          <w:lang w:val="pt_PT" w:bidi="pt_PT"/>
        </w:rPr>
      </w:r>
      <w:r>
        <w:rPr>
          <w:lang w:val="pt_PT" w:bidi="pt_PT"/>
        </w:rPr>
        <w:t>Na cena dois, Moisés e Arão pegam os punhados de cinza e vão e ficam diante do faraó. Então com o faraó observando eles, Moisés jogou a cinza no ar. A passagem sugere que a cinza viajou pelo ar por todo o Egito e para todos os lugares que a cinza caiu, as pessoas e animais caiam com tumores em sua pele. Lembrem-se de que as cinzas são o resíduo de um fogo que queimou algo. Quando as cinzas se partem, elas se tornam em poeira preta fina chamada de fuligem. Isso é tão fino que qualquer vento leve carregará a cinza para bem longe.</w:t>
      </w:r>
    </w:p>
    <w:p>
      <w:pPr/>
      <w:r>
        <w:rPr>
          <w:lang w:val="pt_PT" w:bidi="pt_PT"/>
        </w:rPr>
      </w:r>
      <w:r>
        <w:rPr>
          <w:lang w:val="pt_PT" w:bidi="pt_PT"/>
        </w:rPr>
        <w:t>Pare e conte uma história. O contador da história deve contar uma história sobre algo que aconteceu que fez outra coisa acontecer. O contador de histórias precisa deixar de fora algumas das etapas no processo. Ouçam com cuidado. Como vocês sabem que a primeira ação causou o resultado? Como vocês sabem que os tumores nessa história eram causados pela cinza caindo sobre as pessoas? Pause a gravação aqui.</w:t>
      </w:r>
    </w:p>
    <w:p>
      <w:pPr/>
      <w:r>
        <w:rPr>
          <w:lang w:val="pt_PT" w:bidi="pt_PT"/>
        </w:rPr>
      </w:r>
      <w:r>
        <w:rPr>
          <w:lang w:val="pt_PT" w:bidi="pt_PT"/>
        </w:rPr>
        <w:t>Mesmo os magos tinham tumores que eram tão severos que os magos não podiam vir diante de Moisés. O faraó viu tudo isso acontecer. Yahweh endureceu o coração de faraó. Yahweh já havia predito a Moisés antes que ele jogasse a cinza no ar que o faraó se recusaria a deixar o povo ir. Assim como Yahweh havia dito, o faraó se recusou a deixar o povo ir. O faraó se recusou a ouvir.</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9.8–12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Magos</w:t>
      </w:r>
    </w:p>
    <w:p>
      <w:pPr>
        <w:pStyle w:val="ListBullet"/>
        <w:spacing w:line="240" w:lineRule="auto"/>
        <w:ind w:left="720"/>
      </w:pPr>
      <w:r>
        <w:rPr>
          <w:lang w:val="pt_PT" w:bidi="pt_PT"/>
        </w:rPr>
      </w:r>
      <w:r>
        <w:rPr>
          <w:lang w:val="pt_PT" w:bidi="pt_PT"/>
        </w:rPr>
        <w:t>Povo do Egito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diz a Moisés e Arão para irem até um forno e encher cada mão com cinza, ou fuligem. Moisés e Arão vão para o forno e enchem cada mão com cinza. Yahweh diz a Moisés e Arão para irem diante do faraó e com o faraó assistindo, Moisés deve jogar a cinza no ar. Yahweh diz a Moisés e Arão que a cinza se espalhará por todo o Egito. Pessoas e animais em todo o Egito serão afetados com tumores.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Moisés e Arão: “Como vocês se sentem sobre fazer isso?” Vocês podem ouvir: “Não sei por que temos que usar cinza. É sujo e gruda nas mãos”, ou: “Isso mostrará a faraó que Yahweh é mais forte do que os deuses de cura do faraó. Esses deuses não serão capazes de evitar que esses tumores aconteçam”, ou: “Espero que essa seja a praga final. Não gosto de ver o povo egípcio sofrer assim. Acho que eles estariam dispostos a nos deixar sair”.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Moisés e Arão obedecem a Yahweh. Moisés e Arão vão para o forno e pegam os punhados de cinza. Moisés e Arão vão até o faraó e com ele assistindo, Moisés joga a cinza no ar. De repente tumores irrompem sobre os egípcios e seus animais em toda a terra. Até mesmo os magos recebem tumores. Os tumores são tão severos e dolorosos que os magos não podem vir e ficar diante de Moisés e Arão. Faraó vê tudo o que está acontecendo. Yahweh endurece o coração de faraó. Yahweh já disse a Moisés que esse endurecimento acontecerá. O faraó se recusa a ouvir.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faraó: “Como você está se sentindo agora?” Vocês podem ouvir: “Estou cansado de ver Moisés e Arão. Eles não trazem nada além de problemas para mim. Quero que eles vão, mas não posso deixar os israelitas irem. Seria prejudicial para nossa economia. Além disso, não estou pronto para aceitar que seu Deus seja mais poderoso do que meus deuses. O Egito é poderoso e também são nossos deuses”.</w:t>
      </w:r>
    </w:p>
    <w:p>
      <w:pPr>
        <w:pStyle w:val="ListBullet"/>
        <w:spacing w:line="240" w:lineRule="auto"/>
        <w:ind w:left="720"/>
      </w:pPr>
      <w:r>
        <w:rPr>
          <w:lang w:val="pt_PT" w:bidi="pt_PT"/>
        </w:rPr>
      </w:r>
      <w:r>
        <w:rPr>
          <w:lang w:val="pt_PT" w:bidi="pt_PT"/>
        </w:rPr>
        <w:t>Pergunte ao povo: “Como vocês estão se sentindo agora?” Vocês podem ouvir: “Estou cansado dessas coisas. Esses tumores doem. Estou perdendo dinheiro quando perco meus animais como esse”, ou: “Estou irado. Quero que o faraó se livre desses estrangeiros. Os israelitas nunca se tornaram parte de nós”, ou: “Parece mesmo que o Deus israelita é mais poderoso do que os deuses egípcios. Caso contrário, nossos deuses nos protegeriam desses desastres”.</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9.8–12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Essa passagem usa </w:t>
      </w:r>
      <w:r>
        <w:rPr>
          <w:b/>
          <w:lang w:val="pt_PT" w:bidi="pt_PT"/>
        </w:rPr>
        <w:t>Yahweh</w:t>
      </w:r>
      <w:r>
        <w:rPr>
          <w:lang w:val="pt_PT" w:bidi="pt_PT"/>
        </w:rPr>
        <w:t xml:space="preserve"> como o nome de </w:t>
      </w:r>
      <w:r>
        <w:rPr>
          <w:lang w:val="pt_PT" w:bidi="pt_PT"/>
        </w:rPr>
        <w:t>Deus</w:t>
      </w:r>
      <w:r>
        <w:rPr>
          <w:lang w:val="pt_PT" w:bidi="pt_PT"/>
        </w:rPr>
        <w:t xml:space="preserve"> em toda a passagem. Use a mesma palavra para Yahweh que vocês usaram em passagens anteriores. </w:t>
      </w:r>
      <w:r>
        <w:rPr>
          <w:lang w:val="pt_PT" w:bidi="pt_PT"/>
        </w:rPr>
        <w:t>Yahweh</w:t>
      </w:r>
      <w:r>
        <w:rPr>
          <w:lang w:val="pt_PT" w:bidi="pt_PT"/>
        </w:rPr>
        <w:t xml:space="preserve"> é discutido no Glossário Mestre. </w:t>
      </w:r>
    </w:p>
    <w:p>
      <w:pPr/>
      <w:r>
        <w:rPr>
          <w:lang w:val="pt_PT" w:bidi="pt_PT"/>
        </w:rPr>
      </w:r>
      <w:r>
        <w:rPr>
          <w:lang w:val="pt_PT" w:bidi="pt_PT"/>
        </w:rPr>
        <w:t>Yahweh disse a Moisés e Arão para irem até o f</w:t>
      </w:r>
      <w:r>
        <w:rPr>
          <w:b/>
          <w:lang w:val="pt_PT" w:bidi="pt_PT"/>
        </w:rPr>
        <w:t>araó.</w:t>
      </w:r>
      <w:r>
        <w:rPr>
          <w:lang w:val="pt_PT" w:bidi="pt_PT"/>
        </w:rPr>
        <w:t xml:space="preserve"> Faraó é o nome ou título usado pelos </w:t>
      </w:r>
      <w:r>
        <w:rPr>
          <w:lang w:val="pt_PT" w:bidi="pt_PT"/>
        </w:rPr>
        <w:t>reis</w:t>
      </w:r>
      <w:r>
        <w:rPr>
          <w:lang w:val="pt_PT" w:bidi="pt_PT"/>
        </w:rPr>
        <w:t xml:space="preserve"> do Egito. Use a mesma palavra para </w:t>
      </w:r>
      <w:r>
        <w:rPr>
          <w:lang w:val="pt_PT" w:bidi="pt_PT"/>
        </w:rPr>
        <w:t>faraó</w:t>
      </w:r>
      <w:r>
        <w:rPr>
          <w:lang w:val="pt_PT" w:bidi="pt_PT"/>
        </w:rPr>
        <w:t xml:space="preserve"> que vocês usaram em traduções anteriores.</w:t>
      </w:r>
    </w:p>
    <w:p>
      <w:pPr/>
      <w:r>
        <w:rPr>
          <w:lang w:val="pt_PT" w:bidi="pt_PT"/>
        </w:rPr>
      </w:r>
      <w:r>
        <w:rPr>
          <w:lang w:val="pt_PT" w:bidi="pt_PT"/>
        </w:rPr>
        <w:t xml:space="preserve">Yahweh disse a Moisés e Arão para levar punhados de fuligem ou cinzas de um forno. No idioma original, a direção parece ser que cada um teve de levar um punhado em cada mão, fazendo a quantidade total de quatro punhados de fuligem. A palavra no idioma </w:t>
      </w:r>
      <w:r>
        <w:rPr>
          <w:lang w:val="pt_PT" w:bidi="pt_PT"/>
        </w:rPr>
        <w:t>hebraico</w:t>
      </w:r>
      <w:r>
        <w:rPr>
          <w:lang w:val="pt_PT" w:bidi="pt_PT"/>
        </w:rPr>
        <w:t xml:space="preserve"> se refere a uma substância em pó deixada da queima de algo. Cinzas ou fuligem é uma tradução correta. Em português, cinza é um pó mais fino e mais leve do que as fuligens, o que significa que a cinza se espalharia ainda mais longe com o vento. Seu idioma pode ter uma palavra para essa substância. Se vocês têm mais de uma palavra, escolha aquela que é o peso mais fino e mais leve. Uma fornalha é um forno usado para secar, assar ou queimar algo. Qualquer fornalha teria cinzas ou fuligem deixada nele. A maioria das traduções em português usa a palavra cinza.</w:t>
      </w:r>
    </w:p>
    <w:p>
      <w:pPr/>
      <w:r>
        <w:rPr>
          <w:lang w:val="pt_PT" w:bidi="pt_PT"/>
        </w:rPr>
      </w:r>
      <w:r>
        <w:rPr>
          <w:lang w:val="pt_PT" w:bidi="pt_PT"/>
        </w:rPr>
        <w:t xml:space="preserve">Pare e mostre as imagens do </w:t>
      </w:r>
      <w:r>
        <w:rPr>
          <w:lang w:val="pt_PT" w:bidi="pt_PT"/>
        </w:rPr>
        <w:t>forno</w:t>
      </w:r>
      <w:r>
        <w:rPr>
          <w:lang w:val="pt_PT" w:bidi="pt_PT"/>
        </w:rPr>
        <w:t xml:space="preserve">, </w:t>
      </w:r>
      <w:r>
        <w:rPr>
          <w:lang w:val="pt_PT" w:bidi="pt_PT"/>
        </w:rPr>
        <w:t>cinzas</w:t>
      </w:r>
      <w:r>
        <w:rPr>
          <w:lang w:val="pt_PT" w:bidi="pt_PT"/>
        </w:rPr>
        <w:t xml:space="preserve"> e </w:t>
      </w:r>
      <w:r>
        <w:rPr>
          <w:lang w:val="pt_PT" w:bidi="pt_PT"/>
        </w:rPr>
        <w:t>fuligem</w:t>
      </w:r>
      <w:r>
        <w:rPr>
          <w:lang w:val="pt_PT" w:bidi="pt_PT"/>
        </w:rPr>
        <w:t>. Pause a gravação aqui.</w:t>
      </w:r>
    </w:p>
    <w:p>
      <w:pPr/>
      <w:r>
        <w:rPr>
          <w:lang w:val="pt_PT" w:bidi="pt_PT"/>
        </w:rPr>
      </w:r>
      <w:r>
        <w:rPr>
          <w:lang w:val="pt_PT" w:bidi="pt_PT"/>
        </w:rPr>
        <w:t>As cinzas ou fuligem foram espalhadas sobre o Egito e fizeram tumores aparecerem na pele das pessoas e dos animais. Esses tumores eram dolorosos e deixavam as pessoas doentes.</w:t>
      </w:r>
    </w:p>
    <w:p>
      <w:pPr/>
      <w:r>
        <w:rPr>
          <w:lang w:val="pt_PT" w:bidi="pt_PT"/>
        </w:rPr>
      </w:r>
      <w:r>
        <w:rPr>
          <w:lang w:val="pt_PT" w:bidi="pt_PT"/>
        </w:rPr>
        <w:t xml:space="preserve">Pare e mostre a imagem de um </w:t>
      </w:r>
      <w:r>
        <w:rPr>
          <w:lang w:val="pt_PT" w:bidi="pt_PT"/>
        </w:rPr>
        <w:t>tumor em uma pessoa</w:t>
      </w:r>
      <w:r>
        <w:rPr>
          <w:lang w:val="pt_PT" w:bidi="pt_PT"/>
        </w:rPr>
        <w:t>. Pause a gravação aqui.</w:t>
      </w:r>
    </w:p>
    <w:p>
      <w:pPr/>
      <w:r>
        <w:rPr>
          <w:lang w:val="pt_PT" w:bidi="pt_PT"/>
        </w:rPr>
      </w:r>
      <w:r>
        <w:rPr>
          <w:lang w:val="pt_PT" w:bidi="pt_PT"/>
        </w:rPr>
        <w:t xml:space="preserve">Os </w:t>
      </w:r>
      <w:r>
        <w:rPr>
          <w:b/>
          <w:lang w:val="pt_PT" w:bidi="pt_PT"/>
        </w:rPr>
        <w:t>magos</w:t>
      </w:r>
      <w:r>
        <w:rPr>
          <w:lang w:val="pt_PT" w:bidi="pt_PT"/>
        </w:rPr>
        <w:t xml:space="preserve"> do Egito estavam tão doentes por causa dos tumores que eles não podiam vir diante de Moisés. Use a mesma palavra para </w:t>
      </w:r>
      <w:r>
        <w:rPr>
          <w:lang w:val="pt_PT" w:bidi="pt_PT"/>
        </w:rPr>
        <w:t>magos</w:t>
      </w:r>
      <w:r>
        <w:rPr>
          <w:lang w:val="pt_PT" w:bidi="pt_PT"/>
        </w:rPr>
        <w:t xml:space="preserve"> que vocês usaram em traduções anteriores.</w:t>
      </w:r>
    </w:p>
    <w:p>
      <w:pPr/>
      <w:r>
        <w:rPr>
          <w:lang w:val="pt_PT" w:bidi="pt_PT"/>
        </w:rPr>
      </w:r>
      <w:r>
        <w:rPr>
          <w:lang w:val="pt_PT" w:bidi="pt_PT"/>
        </w:rPr>
        <w:t>Todos os egípcios tinham tumores. O escritor pretende usar a palavra todos. As pessoas naquele tempo entenderam que isso significava um monte de pessoas ou muitas pessoas, mas não todas as pessoas. Vocês precisam usar uma expressão semelhante que indica um grande número de pessoas em sua tradução. Revise como vocês traduziram “todo o Egito” na passagem anterior. Use o mesmo tipo de linguagem aqui.</w:t>
      </w:r>
    </w:p>
    <w:p>
      <w:pPr/>
      <w:r>
        <w:rPr>
          <w:lang w:val="pt_PT" w:bidi="pt_PT"/>
        </w:rPr>
      </w:r>
      <w:r>
        <w:rPr>
          <w:b/>
          <w:lang w:val="pt_PT" w:bidi="pt_PT"/>
        </w:rPr>
        <w:t>Yahweh endureceu o coração de faraó</w:t>
      </w:r>
      <w:r>
        <w:rPr>
          <w:lang w:val="pt_PT" w:bidi="pt_PT"/>
        </w:rPr>
        <w:t xml:space="preserve">. Essa expressão é uma imagem que significa que Yahweh fez o faraó permanecer teimoso e se recusar a deixar os </w:t>
      </w:r>
      <w:r>
        <w:rPr>
          <w:lang w:val="pt_PT" w:bidi="pt_PT"/>
        </w:rPr>
        <w:t>israelitas</w:t>
      </w:r>
      <w:r>
        <w:rPr>
          <w:lang w:val="pt_PT" w:bidi="pt_PT"/>
        </w:rPr>
        <w:t xml:space="preserve"> deixarem o Egito. Yahweh havia dito a Moisés antes dele ir até o faraó que esse endurecimento do coração de faraó aconteceria. Use a mesma expressão que você usou em passagens anteriores para descrever o que acontece com o </w:t>
      </w:r>
      <w:r>
        <w:rPr>
          <w:lang w:val="pt_PT" w:bidi="pt_PT"/>
        </w:rPr>
        <w:t>coração</w:t>
      </w:r>
      <w:r>
        <w:rPr>
          <w:lang w:val="pt_PT" w:bidi="pt_PT"/>
        </w:rPr>
        <w:t xml:space="preserve"> de faraó. Sua linguagem deve deixar claro que Yahweh já havia dito a Moisés como o faraó reagiria a essa praga.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9:13–21</w:t>
      </w:r>
      <w:r>
        <w:rPr>
          <w:lang w:val="pt_PT" w:bidi="pt_PT"/>
        </w:rPr>
      </w:r>
    </w:p>
    <w:p>
      <w:pPr>
        <w:pStyle w:val="Heading3"/>
      </w:pPr>
      <w:r>
        <w:rPr>
          <w:lang w:val="pt_PT" w:bidi="pt_PT"/>
        </w:rPr>
        <w:t>Ouvir e Sentir</w:t>
      </w:r>
    </w:p>
    <w:p>
      <w:pPr/>
      <w:r>
        <w:rPr>
          <w:lang w:val="pt_PT" w:bidi="pt_PT"/>
        </w:rPr>
      </w:r>
      <w:r>
        <w:rPr>
          <w:lang w:val="pt_PT" w:bidi="pt_PT"/>
        </w:rPr>
        <w:t>Nesta etapa, ouçam Êxodo 9.13–21 e guardem em seus corações.</w:t>
      </w:r>
    </w:p>
    <w:p>
      <w:pPr/>
      <w:r>
        <w:rPr>
          <w:lang w:val="pt_PT" w:bidi="pt_PT"/>
        </w:rPr>
      </w:r>
      <w:r>
        <w:rPr>
          <w:lang w:val="pt_PT" w:bidi="pt_PT"/>
        </w:rPr>
        <w:t>Ouçam uma versão em áudio de Êxodo 9.13–21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áudio de Êxodo 9.13–21 na tradução mais fácil de entender.</w:t>
      </w:r>
    </w:p>
    <w:p>
      <w:pPr/>
      <w:r>
        <w:rPr>
          <w:lang w:val="pt_PT" w:bidi="pt_PT"/>
        </w:rPr>
      </w:r>
      <w:r>
        <w:rPr>
          <w:lang w:val="pt_PT" w:bidi="pt_PT"/>
        </w:rPr>
        <w:t>Depois da praga de feridas purulentas sobre o povo e os animais, o faraó recusou permitir que os israelitas deixassem o Egito. Yahweh então enviou outra praga aos egípcios. Esse é um relato narrativo da próxima praga, a praga de granizo, que é a sétima praga.</w:t>
      </w:r>
    </w:p>
    <w:p>
      <w:pPr/>
      <w:r>
        <w:rPr>
          <w:lang w:val="pt_PT" w:bidi="pt_PT"/>
        </w:rPr>
      </w:r>
      <w:r>
        <w:rPr>
          <w:lang w:val="pt_PT" w:bidi="pt_PT"/>
        </w:rPr>
        <w:t>Então, Yahweh falou com Moisés. Arão não aparece até depois da praga, quando o faraó manda chamar tanto Moisés quanto Arão. Não sabemos quanto tempo passou desde a última praga dos tumores. Desta vez, Yahweh disse para que Moisés fosse em um momento muito específico, de manhã cedo, e ficasse na frente de faraó. Parece que Moisés foi sem Arão e entregou a mensagem ao faraó.</w:t>
      </w:r>
    </w:p>
    <w:p>
      <w:pPr/>
      <w:r>
        <w:rPr>
          <w:lang w:val="pt_PT" w:bidi="pt_PT"/>
        </w:rPr>
      </w:r>
      <w:r>
        <w:rPr>
          <w:lang w:val="pt_PT" w:bidi="pt_PT"/>
        </w:rPr>
        <w:t>Yahweh deu a Moisés uma mensagem muito específica ao faraó. Yahweh se identifica como Yahweh, o Deus dos hebreus. Dessa forma, Yahweh está garantindo que o faraó se lembre de quem Yahweh é. Yahweh diz ao faraó para “deixar meu povo ir” para que as pessoas possam adorar Yahweh. "Meu povo" significa as pessoas escolhidas de Deus ou os descendentes de Jacó; os israelitas que agora são escravos no Egito. Os israelitas deveriam ir para longe do Egito e adorar a Deus. A ideia de adoração inclui o sacrifício de animais que foram oferecidos a Deus. A adoração também inclui a ideia de amor, reverência e admiração por Deus.</w:t>
      </w:r>
    </w:p>
    <w:p>
      <w:pPr/>
      <w:r>
        <w:rPr>
          <w:lang w:val="pt_PT" w:bidi="pt_PT"/>
        </w:rPr>
      </w:r>
      <w:r>
        <w:rPr>
          <w:lang w:val="pt_PT" w:bidi="pt_PT"/>
        </w:rPr>
        <w:t>Yahweh diz a Moisés para falar diretamente com o faraó usando um discurso direto.</w:t>
      </w:r>
    </w:p>
    <w:p>
      <w:pPr/>
      <w:r>
        <w:rPr>
          <w:lang w:val="pt_PT" w:bidi="pt_PT"/>
        </w:rPr>
      </w:r>
      <w:r>
        <w:rPr>
          <w:lang w:val="pt_PT" w:bidi="pt_PT"/>
        </w:rPr>
        <w:t>Parem aqui e discutam em equipe. Como vocês falam normalmente com alguém com alta autoridade? Vocês falam diretamente com essa pessoa? Se não, como vocês dariam a mensagem a ele? Pause o áudio aqui.</w:t>
      </w:r>
    </w:p>
    <w:p>
      <w:pPr/>
      <w:r>
        <w:rPr>
          <w:lang w:val="pt_PT" w:bidi="pt_PT"/>
        </w:rPr>
      </w:r>
      <w:r>
        <w:rPr>
          <w:lang w:val="pt_PT" w:bidi="pt_PT"/>
        </w:rPr>
        <w:t>Yahweh manda Moisés dizer ao faraó que haverá mais pragas e essas pragas serão piores do que as que já vieram. Yahweh diz ao faraó que agora ele juntamente com o povo serão punidos. Com essa praga, não apenas os animais, mas também as pessoas morrerão. Yahweh diz que o faraó saberá que não há ninguém como Deus em toda a terra. Os egípcios adoravam muitos deuses. Cada uma das pragas atacou um ou mais dos deuses egípcios e provou que Deus era mais poderoso do que os deuses egípcios. Alguns pensam que a praga de granizo atacou pelo menos 4 dos deuses egípcios. Nenhum deles se mostrou capaz de resistir a Yahweh.</w:t>
      </w:r>
    </w:p>
    <w:p>
      <w:pPr/>
      <w:r>
        <w:rPr>
          <w:lang w:val="pt_PT" w:bidi="pt_PT"/>
        </w:rPr>
      </w:r>
      <w:r>
        <w:rPr>
          <w:lang w:val="pt_PT" w:bidi="pt_PT"/>
        </w:rPr>
        <w:t>Yahweh se refere à “minha mão”. Essa é a mão de Deus. Quando Yahweh fala sobre usar a sua mão para fazer algo, Yahweh está falando sobre o poder e força de Deus. Yahweh diz que Deus poderia ter usado sua mão para eliminar o povo egípcio e varre-lo da face da terra. Essa é uma figura de imagem que significa que o povo egípcio desapareceria completamente.</w:t>
      </w:r>
    </w:p>
    <w:p>
      <w:pPr>
        <w:pStyle w:val="ListBullet"/>
        <w:spacing w:line="240" w:lineRule="auto"/>
        <w:ind w:left="720"/>
      </w:pPr>
      <w:r>
        <w:rPr>
          <w:lang w:val="pt_PT" w:bidi="pt_PT"/>
        </w:rPr>
      </w:r>
      <w:r>
        <w:rPr>
          <w:lang w:val="pt_PT" w:bidi="pt_PT"/>
        </w:rPr>
        <w:t>Pausem e discutam:</w:t>
      </w:r>
    </w:p>
    <w:p>
      <w:pPr>
        <w:pStyle w:val="ListBullet"/>
        <w:spacing w:line="240" w:lineRule="auto"/>
        <w:ind w:left="720"/>
      </w:pPr>
      <w:r>
        <w:rPr>
          <w:lang w:val="pt_PT" w:bidi="pt_PT"/>
        </w:rPr>
      </w:r>
      <w:r>
        <w:rPr>
          <w:lang w:val="pt_PT" w:bidi="pt_PT"/>
        </w:rPr>
        <w:t>Coloque vários objetos em uma mesa ou superfície. Então peça a alguém que use a mão para "varrer" todos os objetos da mesa de uma só vez. Agora discutam a ação que acabou de ocorrer. Essa pessoa apenas usou sua mão para varrer todos os objetos da superfície, ou de cima da mesa. Como vocês descrevem essa ação em seu idioma? Como essa descrição se aplica à imagem de Deus usando a sua mão para atingir o povo egípcio e varre-lo da superfície da terra? Pause a gravação aqui.</w:t>
      </w:r>
    </w:p>
    <w:p>
      <w:pPr/>
      <w:r>
        <w:rPr>
          <w:lang w:val="pt_PT" w:bidi="pt_PT"/>
        </w:rPr>
      </w:r>
      <w:r>
        <w:rPr>
          <w:lang w:val="pt_PT" w:bidi="pt_PT"/>
        </w:rPr>
        <w:t>Yahweh diz que o faraó e os egípcios ainda estão vivos, porque Deus tem um propósito. Deus quer provar a todos que não há outro Deus como ele. Deus está usando seu poder para espalhar sua fama por toda a terra. Isso significa que as pessoas em todos os lugares ouvirão sobre o que Deus fez no Egito. O faraó ainda se recusa a aceitar que Yahweh tem esse poder. O faraó ainda acredita que os deuses egípcios provarão seu poder.</w:t>
      </w:r>
    </w:p>
    <w:p>
      <w:pPr/>
      <w:r>
        <w:rPr>
          <w:lang w:val="pt_PT" w:bidi="pt_PT"/>
        </w:rPr>
      </w:r>
      <w:r>
        <w:rPr>
          <w:lang w:val="pt_PT" w:bidi="pt_PT"/>
        </w:rPr>
        <w:t>Yahweh diz que se o faraó não permitir que os israelitas deixem o Egito, então Yahweh enviará uma praga de granizo. Essa será uma tempestade acompanhada de granizo. Uma tempestade geralmente tem um raio que causa o som do trovão. A maioria das tempestades produz chuva pesada. Às vezes, sob certas condições, a chuva cai congelada, formando bolas de gelo à medida que cai. Chamamos essas bolas congeladas de granizo e chamamos de tempestade de granizo. Algumas das bolas são muito pequenas como uma ervilha ou ainda menores, mas algumas são grandes o suficiente para serem do mesmo tamanho de uma bola que vocês jogariam ou talvez de 2 a 4 centímetros de diâmetro. Chamamos essas bolas de gelo congeladas de granizo. Como essas bolas são de gelo congelado, elas são pesadas e destrutivas. Quanto maior a bola de gelo congelado que cai, maior é o dano às plantas, árvores, construções e até mesmo veículos. Granizos grandes podem passar pelo telhado de uma casa.</w:t>
      </w:r>
    </w:p>
    <w:p>
      <w:pPr/>
      <w:r>
        <w:rPr>
          <w:lang w:val="pt_PT" w:bidi="pt_PT"/>
        </w:rPr>
      </w:r>
      <w:r>
        <w:rPr>
          <w:lang w:val="pt_PT" w:bidi="pt_PT"/>
        </w:rPr>
        <w:t>Yahweh diz ao faraó que o granizo será devastador. Qualquer animal ou pessoa que esteja do lado de fora durante a tempestade de granizo será morto pelo granizo. Yahweh dá ao faraó até o dia seguinte, no mesmo horário, para colocar todo o rebanho e as pessoas dentro de casa ou em abrigo. O rebanho são os animais domésticos usados na agricultura e para comer. Alguns dos oficiais do faraó ouviram a palavra de Yahweh e trouxeram seus animais e servos para dentro sob abrigo. Aqui, a palavra de Yahweh se refere à advertência que Yahweh já deu. Essa palavra de Yahweh é uma mensagem divina vindo dele mesmo. Aqui, a palavra de Yahweh significa todo o discurso que Yahweh deu a Moisés. As pessoas devem respeitar, temer ou honrar a palavra de Yahweh. Eles devem tratar a palavra de Yahweh com temor reverente. Outros oficiais não ouviram a palavra de Yahweh e deixaram seus animais e servos do lado de fora ao ar livre.</w:t>
      </w:r>
    </w:p>
    <w:p>
      <w:pPr/>
      <w:r>
        <w:rPr>
          <w:lang w:val="pt_PT" w:bidi="pt_PT"/>
        </w:rPr>
      </w:r>
      <w:r>
        <w:rPr>
          <w:lang w:val="pt_PT" w:bidi="pt_PT"/>
        </w:rPr>
        <w:t>A passagem não diz que Moisés foi ao faraó e repetiu essa mensagem. Isso está implícito pela passagem. Tudo acontece assim como Yahweh disse que aconteceria.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9.13–21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diz a Moisés para ir ao faraó e anunciar outra praga, a menos que o faraó permita que os israelitas saiam. Moisés faz como ordenado.</w:t>
      </w:r>
    </w:p>
    <w:p>
      <w:pPr/>
      <w:r>
        <w:rPr>
          <w:lang w:val="pt_PT" w:bidi="pt_PT"/>
        </w:rPr>
      </w:r>
      <w:r>
        <w:rPr>
          <w:b/>
          <w:lang w:val="pt_PT" w:bidi="pt_PT"/>
        </w:rPr>
        <w:t>Na segunda cena:</w:t>
      </w:r>
      <w:r>
        <w:rPr>
          <w:lang w:val="pt_PT" w:bidi="pt_PT"/>
        </w:rPr>
        <w:t xml:space="preserve"> Alguns oficiais ouvem Moisés e protegem seus animais e servos. Outros oficiais não ouvem Moisés e não protegem seus animais e servos.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Oficiais do faraó</w:t>
      </w:r>
    </w:p>
    <w:p>
      <w:pPr/>
      <w:r>
        <w:rPr>
          <w:lang w:val="pt_PT" w:bidi="pt_PT"/>
        </w:rPr>
      </w:r>
      <w:r>
        <w:rPr>
          <w:lang w:val="pt_PT" w:bidi="pt_PT"/>
        </w:rPr>
        <w:t>O grupo deve prestar atenção às partes do cenário da passagem:</w:t>
      </w:r>
    </w:p>
    <w:p>
      <w:pPr/>
      <w:r>
        <w:rPr>
          <w:lang w:val="pt_PT" w:bidi="pt_PT"/>
        </w:rPr>
      </w:r>
      <w:r>
        <w:rPr>
          <w:lang w:val="pt_PT" w:bidi="pt_PT"/>
        </w:rPr>
        <w:t>A passagem começa com uma palavra que indica que esse é o próximo evento. Prestem atenção a como seu idioma apresenta o próximo evento.</w:t>
      </w:r>
    </w:p>
    <w:p>
      <w:pPr/>
      <w:r>
        <w:rPr>
          <w:lang w:val="pt_PT" w:bidi="pt_PT"/>
        </w:rPr>
      </w:r>
      <w:r>
        <w:rPr>
          <w:lang w:val="pt_PT" w:bidi="pt_PT"/>
        </w:rPr>
        <w:t>A mensagem que Deus diz a Moisés para dar ao faraó usa um discurso direto. Alguns idiomas têm uma segunda pessoa formal ou “você” e uma segunda pessoa informal ou familiar ou o pronome “você”. A maioria das traduções que tem esses padrões de discurso formais e informais usa o “você” informal nessa passagem para falar com o faraó. Yahweh usa esse “você” informal nas instruções de Yahweh a Moisés. Yahweh diz a Moisés: “Diga ao faraó”, “Então você saberá…” Esse “você” é o você informal. Esse padrão de discurso não é o que normalmente pensaríamos em usar. Como a maioria dos idiomas com as duas formas do pronome da segunda pessoa “você” provavelmente usaria o “você” formal para falar com faraó, vocês podem querer praticar esse discurso antes do tempo.</w:t>
      </w:r>
    </w:p>
    <w:p>
      <w:pPr/>
      <w:r>
        <w:rPr>
          <w:lang w:val="pt_PT" w:bidi="pt_PT"/>
        </w:rPr>
      </w:r>
      <w:r>
        <w:rPr>
          <w:lang w:val="pt_PT" w:bidi="pt_PT"/>
        </w:rPr>
        <w:t>Na cena um, Yahweh fala com Moisés dizendo para ir de manhã cedo e dar essa mensagem ao faraó. Então Yahweh dá um discurso bastante longo dizendo a Moisés o que dizer ao faraó. Deus parece esperar que Moisés repita a mensagem exatamente como Deus a dá. Deus faz com que Moisés fale diretamente com o faraó.</w:t>
      </w:r>
    </w:p>
    <w:p>
      <w:pPr/>
      <w:r>
        <w:rPr>
          <w:lang w:val="pt_PT" w:bidi="pt_PT"/>
        </w:rPr>
      </w:r>
      <w:r>
        <w:rPr>
          <w:lang w:val="pt_PT" w:bidi="pt_PT"/>
        </w:rPr>
        <w:t>Deus explica novamente quem Deus é, por que Deus está fazendo isso e o que o faraó deve fazer. Deus diz claramente que se o faraó se recusar a deixar as pessoas irem, Deus enviará uma tempestade de granizo que matará pessoas e animais e destruirá as plantações. Mas Deus dá ao faraó 24 horas de aviso prévio para que o faraó possa advertir as pessoas a se proteger e seus animais.</w:t>
      </w:r>
    </w:p>
    <w:p>
      <w:pPr/>
      <w:r>
        <w:rPr>
          <w:lang w:val="pt_PT" w:bidi="pt_PT"/>
        </w:rPr>
      </w:r>
      <w:r>
        <w:rPr>
          <w:lang w:val="pt_PT" w:bidi="pt_PT"/>
        </w:rPr>
        <w:t>Na cena dois, alguns dos oficiais ouvem a advertência e trazem seu rebanho e servos dos campos. Esses animais e pessoas têm abrigo da tempestade que se aproxima. Outros oficiais ignoram a advertência. Esses outros oficiais não trazem seus gados e servos dos campos. Essas pessoas e animais são deixados de fora ao ar livre sem abrigo.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9.13–21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Oficiais do faraó</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Yahweh fala com Moisés dizendo para ir ver o faraó de manhã cedo. Yahweh fala a Moisés exatamente o que dizer ao faraó. A mensagem diz ao faraó o que fazer e o por quê. Então Yahweh dá uma advertência. Se o faraó se recusar a deixar os israelitas sairem, Yahweh enviará uma tempestade de granizo. Yahweh dá ao faraó 24 horas de aviso de que a tempestade de granizo está chegando. Yahweh diz ao faraó para trazer os servos e o rebanho dos campos para sua proteção. Yahweh diz que qualquer rebanho ou qualquer pessoa que estiver do lado de fora no momento da tempestade de granizo, morrerá.</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Moisés: “Como você está se sentindo agora que você deu ao faraó essa mensagem?” Você pode ouvir:</w:t>
      </w:r>
    </w:p>
    <w:p>
      <w:pPr>
        <w:pStyle w:val="ListBullet"/>
        <w:spacing w:line="240" w:lineRule="auto"/>
        <w:ind w:left="720"/>
      </w:pPr>
      <w:r>
        <w:rPr>
          <w:lang w:val="pt_PT" w:bidi="pt_PT"/>
        </w:rPr>
      </w:r>
      <w:r>
        <w:rPr>
          <w:lang w:val="pt_PT" w:bidi="pt_PT"/>
        </w:rPr>
        <w:t>Pergunte ao faraó: “Como você está se sentindo agora que você ouviu essa mensagem?” Você pode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alguns dos oficiais do faraó decidiram ouvir a advertência que Moisés deu a eles. Esses oficiais foram e rapidamente pegaram todos os seus servos e todo o seu rebanho e os trouxeram para abrigo. Mas outros dos oficiais do faraó ignoraram a advertência. Esses oficiais deixaram seus servos e seu rebanho nos campos para continuar trabalhando.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oficiais diferentes como eles estão se sentindo? Você pode ouvir: “Ouvi o que Moisés disse. Estou com medo. Já perdemos muito de nosso rebanho. Não quero correr o risco de perder mais ou de perder meus servos. Estou trazendo os meus para proteção. Não sei muito sobre o Deus dos israelitas, mas até agora ele parece mais poderoso do que nossos deuses egípcios”, ou “Não estou com medo. Não posso ver esse Deus dos hebreus. Como sei se esse Deus existe ou se ele pode fazer o que ele diz. Trazer todos esses animais e pessoas me faz perder dinheiro. Vou arriscar nisso. Acho que nossos deuses egípcios nos protegerão”.</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9.13–21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Com cada praga, Yahweh usa o mesmo mandamento. Deixe meu povo ir para que ele possa me adorar. Você estaria usando as mesmas palavras para esse mandamento todas as vezes. Use a mesma palavra para praga que vocês têm usado.</w:t>
      </w:r>
    </w:p>
    <w:p>
      <w:pPr/>
      <w:r>
        <w:rPr>
          <w:lang w:val="pt_PT" w:bidi="pt_PT"/>
        </w:rPr>
      </w:r>
      <w:r>
        <w:rPr>
          <w:b/>
          <w:lang w:val="pt_PT" w:bidi="pt_PT"/>
        </w:rPr>
        <w:t>Yahweh</w:t>
      </w:r>
      <w:r>
        <w:rPr>
          <w:lang w:val="pt_PT" w:bidi="pt_PT"/>
        </w:rPr>
        <w:t xml:space="preserve"> é o nome que Deus usou. </w:t>
      </w:r>
      <w:r>
        <w:rPr>
          <w:lang w:val="pt_PT" w:bidi="pt_PT"/>
        </w:rPr>
        <w:t>Yahweh</w:t>
      </w:r>
      <w:r>
        <w:rPr>
          <w:lang w:val="pt_PT" w:bidi="pt_PT"/>
        </w:rPr>
        <w:t xml:space="preserve"> é tratado no Glossário Mestre. Use a mesma palavra para Yahweh que vocês têm usado.</w:t>
      </w:r>
    </w:p>
    <w:p>
      <w:pPr/>
      <w:r>
        <w:rPr>
          <w:lang w:val="pt_PT" w:bidi="pt_PT"/>
        </w:rPr>
      </w:r>
      <w:r>
        <w:rPr>
          <w:lang w:val="pt_PT" w:bidi="pt_PT"/>
        </w:rPr>
        <w:t xml:space="preserve">Yahweh se identifica como o </w:t>
      </w:r>
      <w:r>
        <w:rPr>
          <w:b/>
          <w:lang w:val="pt_PT" w:bidi="pt_PT"/>
        </w:rPr>
        <w:t>Deus dos hebreus</w:t>
      </w:r>
      <w:r>
        <w:rPr>
          <w:lang w:val="pt_PT" w:bidi="pt_PT"/>
        </w:rPr>
        <w:t xml:space="preserve">. A palavra Deus é a mesma palavra para </w:t>
      </w:r>
      <w:r>
        <w:rPr>
          <w:lang w:val="pt_PT" w:bidi="pt_PT"/>
        </w:rPr>
        <w:t>Deus</w:t>
      </w:r>
      <w:r>
        <w:rPr>
          <w:lang w:val="pt_PT" w:bidi="pt_PT"/>
        </w:rPr>
        <w:t xml:space="preserve"> que vocês têm usado. Deus dos </w:t>
      </w:r>
      <w:r>
        <w:rPr>
          <w:lang w:val="pt_PT" w:bidi="pt_PT"/>
        </w:rPr>
        <w:t>hebreus</w:t>
      </w:r>
      <w:r>
        <w:rPr>
          <w:lang w:val="pt_PT" w:bidi="pt_PT"/>
        </w:rPr>
        <w:t xml:space="preserve"> é o título que Deus reivindica. Isso significa que Yahweh é o Deus dos </w:t>
      </w:r>
      <w:r>
        <w:rPr>
          <w:lang w:val="pt_PT" w:bidi="pt_PT"/>
        </w:rPr>
        <w:t>descendentes</w:t>
      </w:r>
      <w:r>
        <w:rPr>
          <w:lang w:val="pt_PT" w:bidi="pt_PT"/>
        </w:rPr>
        <w:t xml:space="preserve"> de Jacó que vivem no Egito. Seu idioma é hebraico. Use o mesmo título que você usou anteriormente.</w:t>
      </w:r>
    </w:p>
    <w:p>
      <w:pPr/>
      <w:r>
        <w:rPr>
          <w:lang w:val="pt_PT" w:bidi="pt_PT"/>
        </w:rPr>
      </w:r>
      <w:r>
        <w:rPr>
          <w:b/>
          <w:lang w:val="pt_PT" w:bidi="pt_PT"/>
        </w:rPr>
        <w:t>Faraó</w:t>
      </w:r>
      <w:r>
        <w:rPr>
          <w:lang w:val="pt_PT" w:bidi="pt_PT"/>
        </w:rPr>
        <w:t xml:space="preserve"> é o título usado para o </w:t>
      </w:r>
      <w:r>
        <w:rPr>
          <w:lang w:val="pt_PT" w:bidi="pt_PT"/>
        </w:rPr>
        <w:t>rei</w:t>
      </w:r>
      <w:r>
        <w:rPr>
          <w:lang w:val="pt_PT" w:bidi="pt_PT"/>
        </w:rPr>
        <w:t xml:space="preserve"> do Egito. Use a mesma tradução que vocês têm usado para </w:t>
      </w:r>
      <w:r>
        <w:rPr>
          <w:lang w:val="pt_PT" w:bidi="pt_PT"/>
        </w:rPr>
        <w:t>faraó</w:t>
      </w:r>
      <w:r>
        <w:rPr>
          <w:lang w:val="pt_PT" w:bidi="pt_PT"/>
        </w:rPr>
        <w:t xml:space="preserve"> ou o rei do Egito.</w:t>
      </w:r>
    </w:p>
    <w:p>
      <w:pPr/>
      <w:r>
        <w:rPr>
          <w:lang w:val="pt_PT" w:bidi="pt_PT"/>
        </w:rPr>
      </w:r>
      <w:r>
        <w:rPr>
          <w:lang w:val="pt_PT" w:bidi="pt_PT"/>
        </w:rPr>
        <w:t xml:space="preserve">Yahweh disse que o faraó deveria permitir que os hebreus fossem e </w:t>
      </w:r>
      <w:r>
        <w:rPr>
          <w:b/>
          <w:lang w:val="pt_PT" w:bidi="pt_PT"/>
        </w:rPr>
        <w:t>adorassem</w:t>
      </w:r>
      <w:r>
        <w:rPr>
          <w:lang w:val="pt_PT" w:bidi="pt_PT"/>
        </w:rPr>
        <w:t xml:space="preserve"> a Deus. Use a mesma palavra para adoração que vocês têm usado. </w:t>
      </w:r>
      <w:r>
        <w:rPr>
          <w:lang w:val="pt_PT" w:bidi="pt_PT"/>
        </w:rPr>
        <w:t>Adoração</w:t>
      </w:r>
      <w:r>
        <w:rPr>
          <w:lang w:val="pt_PT" w:bidi="pt_PT"/>
        </w:rPr>
        <w:t xml:space="preserve"> é discutida no Glossário Mestre.</w:t>
      </w:r>
    </w:p>
    <w:p>
      <w:pPr/>
      <w:r>
        <w:rPr>
          <w:lang w:val="pt_PT" w:bidi="pt_PT"/>
        </w:rPr>
      </w:r>
      <w:r>
        <w:rPr>
          <w:lang w:val="pt_PT" w:bidi="pt_PT"/>
        </w:rPr>
        <w:t>Yahweh fala sobre usar sua mão para atingir o faraó e o povo egípcio e varre-los da face da terra. Use a mesma expressão que você usou para expressar a mão de Deus em passagens anteriores. Varrer uma pessoa da face da terra é uma imagem que diz que as pessoas desaparecerão e será como se elas nunca tivessem existido. Use a expressão de seu idioma que vocês decidiram para essa figura de linguagem.</w:t>
      </w:r>
    </w:p>
    <w:p>
      <w:pPr/>
      <w:r>
        <w:rPr>
          <w:lang w:val="pt_PT" w:bidi="pt_PT"/>
        </w:rPr>
      </w:r>
      <w:r>
        <w:rPr>
          <w:lang w:val="pt_PT" w:bidi="pt_PT"/>
        </w:rPr>
        <w:t>Yahweh diz ao faraó que Yahweh enviará uma tempestade de granizo que é a pior que as pessoas já viram na história do Egito. Uma tempestade de granizo é uma tempestade na qual a chuva cai como bolas congeladas de gelo. Essa tempestade pode ser descrita como uma chuva de bolas congeladas de gelo ou pedras congeladas de gelo. As bolas podem variar em tamanho de muito pequenas como uma ervilha ou alguns milímetros de diâmetro para muito grandes como uma bola de beisebol ou mais de 3 centímetros de diâmetro. Quanto maior a pedra de gelo, mais dano ela faz. No entanto, todas as pedras de granizo, mesmo as realmente pequenas como uma ervilha, causam danos a plantas e árvores ou qualquer coisa que a pedra atinge ao cair.</w:t>
      </w:r>
    </w:p>
    <w:p>
      <w:pPr/>
      <w:r>
        <w:rPr>
          <w:lang w:val="pt_PT" w:bidi="pt_PT"/>
        </w:rPr>
      </w:r>
      <w:r>
        <w:rPr>
          <w:lang w:val="pt_PT" w:bidi="pt_PT"/>
        </w:rPr>
        <w:t>Deus usa uma linguagem familiar em vez de linguagem formal para a mensagem ao faraó. Se seu idioma tem uma linguagem formal usada para visitantes e líderes e uma linguagem familiar usada para família e amigos próximos, use as formas familiares do idioma.</w:t>
      </w:r>
    </w:p>
    <w:p>
      <w:pPr/>
      <w:r>
        <w:rPr>
          <w:lang w:val="pt_PT" w:bidi="pt_PT"/>
        </w:rPr>
      </w:r>
      <w:r>
        <w:rPr>
          <w:lang w:val="pt_PT" w:bidi="pt_PT"/>
        </w:rPr>
        <w:t xml:space="preserve">Yahweh adverte o faraó a levar todo o rebanho e </w:t>
      </w:r>
      <w:r>
        <w:rPr>
          <w:lang w:val="pt_PT" w:bidi="pt_PT"/>
        </w:rPr>
        <w:t>servos</w:t>
      </w:r>
      <w:r>
        <w:rPr>
          <w:lang w:val="pt_PT" w:bidi="pt_PT"/>
        </w:rPr>
        <w:t xml:space="preserve"> para se abrigar antes que a tempestade de granizo ocorra. Rebanho são os animais domesticados usados na agricultura e para alimentação. Alguns dos oficiais do faraó ouviram e alguns não ouviram. Os oficiais seriam pessoas que trabalhavam para o faraó em uma função oficial, como um ministro do governo ou oficial militar.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9:22–35</w:t>
      </w:r>
      <w:r>
        <w:rPr>
          <w:lang w:val="pt_PT" w:bidi="pt_PT"/>
        </w:rPr>
      </w:r>
    </w:p>
    <w:p>
      <w:pPr>
        <w:pStyle w:val="Heading3"/>
      </w:pPr>
      <w:r>
        <w:rPr>
          <w:lang w:val="pt_PT" w:bidi="pt_PT"/>
        </w:rPr>
        <w:t>Ouvir e Sentir</w:t>
      </w:r>
    </w:p>
    <w:p>
      <w:pPr/>
      <w:r>
        <w:rPr>
          <w:lang w:val="pt_PT" w:bidi="pt_PT"/>
        </w:rPr>
      </w:r>
      <w:r>
        <w:rPr>
          <w:lang w:val="pt_PT" w:bidi="pt_PT"/>
        </w:rPr>
        <w:t>Nesta etapa, ouçam Êxodo 9.22–35 e guardem em seus corações.</w:t>
      </w:r>
    </w:p>
    <w:p>
      <w:pPr/>
      <w:r>
        <w:rPr>
          <w:lang w:val="pt_PT" w:bidi="pt_PT"/>
        </w:rPr>
      </w:r>
      <w:r>
        <w:rPr>
          <w:lang w:val="pt_PT" w:bidi="pt_PT"/>
        </w:rPr>
        <w:t>Ouçam uma versão em áudio de Êxodo 9.22–35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Êxodo 9.22–35 na tradução mais fácil de entender.</w:t>
      </w:r>
    </w:p>
    <w:p>
      <w:pPr/>
      <w:r>
        <w:rPr>
          <w:lang w:val="pt_PT" w:bidi="pt_PT"/>
        </w:rPr>
      </w:r>
      <w:r>
        <w:rPr>
          <w:lang w:val="pt_PT" w:bidi="pt_PT"/>
        </w:rPr>
        <w:t>Na última passagem, Yahweh enviou Moisés para dizer ao faraó que Yahweh enviaria uma praga de granizo, a menos que o faraó permitisse que os israelitas fossem para o deserto adorar Yahweh. Alguns dos oficiais do faraó ouviram Moisés e levaram seus servos e animais para um ambiente seguro ou para um abrigo. Outros ignoraram a advertência e deixaram os servos e os animais nos campos ou ao ar livre sem proteção sobre eles. Essa passagem é uma narrativa do que aconteceu com a praga de granizo depois que Moisés saiu da presença do faraó.</w:t>
      </w:r>
    </w:p>
    <w:p>
      <w:pPr/>
      <w:r>
        <w:rPr>
          <w:lang w:val="pt_PT" w:bidi="pt_PT"/>
        </w:rPr>
      </w:r>
      <w:r>
        <w:rPr>
          <w:lang w:val="pt_PT" w:bidi="pt_PT"/>
        </w:rPr>
        <w:t>Essa praga ocorreu em algum momento entre os meses de janeiro e abril. Esse é o tempo em que o gado era colocado no campo para pastar ou se alimentar do campo. Essa estação do ano é a única época do ano em que o gado encontraria algo para comer nos campos. Provavelmente a praga ocorreu em fevereiro ou março, quando a cevada estava pronta para ser colhida.</w:t>
      </w:r>
    </w:p>
    <w:p>
      <w:pPr/>
      <w:r>
        <w:rPr>
          <w:lang w:val="pt_PT" w:bidi="pt_PT"/>
        </w:rPr>
      </w:r>
      <w:r>
        <w:rPr>
          <w:lang w:val="pt_PT" w:bidi="pt_PT"/>
        </w:rPr>
        <w:t xml:space="preserve">Pare e mostre uma imagem da </w:t>
      </w:r>
      <w:r>
        <w:rPr>
          <w:lang w:val="pt_PT" w:bidi="pt_PT"/>
        </w:rPr>
        <w:t>cevada pronta para ser colhida</w:t>
      </w:r>
      <w:r>
        <w:rPr>
          <w:lang w:val="pt_PT" w:bidi="pt_PT"/>
        </w:rPr>
        <w:t>. Pause o áudio aqui.</w:t>
      </w:r>
    </w:p>
    <w:p>
      <w:pPr/>
      <w:r>
        <w:rPr>
          <w:lang w:val="pt_PT" w:bidi="pt_PT"/>
        </w:rPr>
      </w:r>
      <w:r>
        <w:rPr>
          <w:lang w:val="pt_PT" w:bidi="pt_PT"/>
        </w:rPr>
        <w:t>Enquanto a passagem começa, Moisés levanta seu cajado em direção ao céu. A passagem não diz que Moisés deixou o faraó antes de fazer isso. No entanto, mais tarde, depois que a praga de granizo começa, o faraó envia Moisés e Arão. Isso significa que Moisés havia deixado o faraó quando a praga de granizo começou.</w:t>
      </w:r>
    </w:p>
    <w:p>
      <w:pPr/>
      <w:r>
        <w:rPr>
          <w:lang w:val="pt_PT" w:bidi="pt_PT"/>
        </w:rPr>
      </w:r>
      <w:r>
        <w:rPr>
          <w:lang w:val="pt_PT" w:bidi="pt_PT"/>
        </w:rPr>
        <w:t>Yahweh diz a Moisés para erguer sua mão ao céu. Moisés tinha seu cajado ou sua vara em sua mão. O cajado ou vara era um bastão que Moisés usava como um pastor. O pastor usava o cajado para ajudar a caminhar e proteger os animais. Moisés e Arão carregavam cada um um cajado. Yahweh usou o cajado de Moisés para demonstrar seu poder na sarça ardente no deserto. Arão usou seu cajado na maioria das pragas anteriores. Desta vez, Yahweh usa o cajado de Moisés para começar a praga de granizo.</w:t>
      </w:r>
    </w:p>
    <w:p>
      <w:pPr/>
      <w:r>
        <w:rPr>
          <w:lang w:val="pt_PT" w:bidi="pt_PT"/>
        </w:rPr>
      </w:r>
      <w:r>
        <w:rPr>
          <w:lang w:val="pt_PT" w:bidi="pt_PT"/>
        </w:rPr>
        <w:t xml:space="preserve">Pare e mostre uma imagem de um </w:t>
      </w:r>
      <w:r>
        <w:rPr>
          <w:lang w:val="pt_PT" w:bidi="pt_PT"/>
        </w:rPr>
        <w:t>cajado de um pastor</w:t>
      </w:r>
      <w:r>
        <w:rPr>
          <w:lang w:val="pt_PT" w:bidi="pt_PT"/>
        </w:rPr>
        <w:t>. Pause o áudio aqui.</w:t>
      </w:r>
    </w:p>
    <w:p>
      <w:pPr/>
      <w:r>
        <w:rPr>
          <w:lang w:val="pt_PT" w:bidi="pt_PT"/>
        </w:rPr>
      </w:r>
      <w:r>
        <w:rPr>
          <w:lang w:val="pt_PT" w:bidi="pt_PT"/>
        </w:rPr>
        <w:t>Quando Moisés levantou o cajado em direção ao céu, Yahweh enviou uma tempestade com trovões e granizo. Nessa situação, o cajado que Moisés geralmente usava para ajuda e proteção agora representa o poder e a presença de Yahweh. A estrutura da frase mostra que, enquanto Moisés erguia seu cajado para o céu, a tempestade começou e foi imediatamente violenta ou muito forte. Essa é uma ação simultânea — o cajado é levantado e o granizo começa a cair. Essa era uma tempestade com raios, vento, chuva e granizo. Algumas traduções descrevem um raio como fogo indo em direção à terra ou até mesmo bolas de fogo.</w:t>
      </w:r>
    </w:p>
    <w:p>
      <w:pPr/>
      <w:r>
        <w:rPr>
          <w:lang w:val="pt_PT" w:bidi="pt_PT"/>
        </w:rPr>
      </w:r>
      <w:r>
        <w:rPr>
          <w:lang w:val="pt_PT" w:bidi="pt_PT"/>
        </w:rPr>
        <w:t xml:space="preserve">Pare e mostre uma imagem de </w:t>
      </w:r>
      <w:r>
        <w:rPr>
          <w:lang w:val="pt_PT" w:bidi="pt_PT"/>
        </w:rPr>
        <w:t>raios vindo do céu em direção à terra</w:t>
      </w:r>
      <w:r>
        <w:rPr>
          <w:lang w:val="pt_PT" w:bidi="pt_PT"/>
        </w:rPr>
        <w:t xml:space="preserve">. Discutam a imagem. Como vocês chamam as faixas de luz? Como vocês chamam o som que vem depois das faixas de luz? Mostre novamente a imagem do </w:t>
      </w:r>
      <w:r>
        <w:rPr>
          <w:lang w:val="pt_PT" w:bidi="pt_PT"/>
        </w:rPr>
        <w:t>granizo</w:t>
      </w:r>
      <w:r>
        <w:rPr>
          <w:lang w:val="pt_PT" w:bidi="pt_PT"/>
        </w:rPr>
        <w:t xml:space="preserve">. Mostre novamente o vídeo do </w:t>
      </w:r>
      <w:r>
        <w:rPr>
          <w:lang w:val="pt_PT" w:bidi="pt_PT"/>
        </w:rPr>
        <w:t>granizo caindo e saltando</w:t>
      </w:r>
      <w:r>
        <w:rPr>
          <w:lang w:val="pt_PT" w:bidi="pt_PT"/>
        </w:rPr>
        <w:t>. Pause o áudio aqui.</w:t>
      </w:r>
    </w:p>
    <w:p>
      <w:pPr/>
      <w:r>
        <w:rPr>
          <w:lang w:val="pt_PT" w:bidi="pt_PT"/>
        </w:rPr>
      </w:r>
      <w:r>
        <w:rPr>
          <w:lang w:val="pt_PT" w:bidi="pt_PT"/>
        </w:rPr>
        <w:t>De acordo com o texto, a tempestade cobriu todo o Egito, exceto a área de Gósen, onde os israelitas viviam. A tempestade foi violenta. A tempestade continuou sem interrupção. Essa não era uma tempestade normal. Normalmente, o vento move tempestades através de uma área, mas essa tempestade permaneceu sobre todo o Egito. O granizo era devastador e contínuo ou não parava. O texto diz que essa era a pior tempestade desde o início dos tempos no Egito. Desde o início dos tempos, é uma maneira de dizer que nunca havia acontecido uma tempestade assim. Não havia tempestade, nem granizo na área de Gósen.</w:t>
      </w:r>
    </w:p>
    <w:p>
      <w:pPr/>
      <w:r>
        <w:rPr>
          <w:lang w:val="pt_PT" w:bidi="pt_PT"/>
        </w:rPr>
      </w:r>
      <w:r>
        <w:rPr>
          <w:lang w:val="pt_PT" w:bidi="pt_PT"/>
        </w:rPr>
        <w:t xml:space="preserve">Pare aqui e mostre o mapa do </w:t>
      </w:r>
      <w:r>
        <w:rPr>
          <w:lang w:val="pt_PT" w:bidi="pt_PT"/>
        </w:rPr>
        <w:t>Egito com a área de Gósen marcada</w:t>
      </w:r>
      <w:r>
        <w:rPr>
          <w:lang w:val="pt_PT" w:bidi="pt_PT"/>
        </w:rPr>
        <w:t>.</w:t>
      </w:r>
    </w:p>
    <w:p>
      <w:pPr/>
      <w:r>
        <w:rPr>
          <w:lang w:val="pt_PT" w:bidi="pt_PT"/>
        </w:rPr>
      </w:r>
      <w:r>
        <w:rPr>
          <w:lang w:val="pt_PT" w:bidi="pt_PT"/>
        </w:rPr>
        <w:t>Parem e discutam: conversem sobre tempestades fortes que você vivenciou. Descrevam a tempestade, quanto tempo durou e o tipo de dano causado pelo vento e pela chuva. Conversem sobre como vocês se sentiram durante a tempestade.</w:t>
      </w:r>
    </w:p>
    <w:p>
      <w:pPr/>
      <w:r>
        <w:rPr>
          <w:lang w:val="pt_PT" w:bidi="pt_PT"/>
        </w:rPr>
      </w:r>
      <w:r>
        <w:rPr>
          <w:lang w:val="pt_PT" w:bidi="pt_PT"/>
        </w:rPr>
        <w:t>Parem e discutam: conversem sobre a pior tempestade que já aconteceu em sua área. Como as pessoas descrevem essa tempestade? Pause a gravação aqui.</w:t>
      </w:r>
    </w:p>
    <w:p>
      <w:pPr/>
      <w:r>
        <w:rPr>
          <w:lang w:val="pt_PT" w:bidi="pt_PT"/>
        </w:rPr>
      </w:r>
      <w:r>
        <w:rPr>
          <w:lang w:val="pt_PT" w:bidi="pt_PT"/>
        </w:rPr>
        <w:t>O granizo era tão ruim que destruiu tudo o que estava ao ar livre. O granizo, que são bolas de gelo congeladas, matava qualquer animal e qualquer pessoa no campo ou não que não estivesse abrigada. Bolas de granizo maiores podem ter passado pelo teto de um abrigo simples. O granizo arrancou as folhas e os frutos das árvores, e fez os grãos caírem das plantas. O granizo arruinou ou destruiu colheitas e animais em todo o Egito, exceto na área de Gósen.</w:t>
      </w:r>
    </w:p>
    <w:p>
      <w:pPr/>
      <w:r>
        <w:rPr>
          <w:lang w:val="pt_PT" w:bidi="pt_PT"/>
        </w:rPr>
      </w:r>
      <w:r>
        <w:rPr>
          <w:lang w:val="pt_PT" w:bidi="pt_PT"/>
        </w:rPr>
        <w:t>A tempestade ainda estava acontecendo quando o faraó chamou Moisés e Arão para virem até ele. O faraó diz: “Desta vez fiz errado, e Yahweh fez a coisa certa”. Algumas traduções dizem: “Eu e meu povo agimos errado ou fomos perversos, mas Yahweh fez a coisa certa”. Aqui "certo e errado" são termos legais que seriam usados no tribunal ou diante de um juiz. O faraó não está dizendo que ele é mau ou fez coisas más. O faraó está simplesmente dizendo que desta vez Yahweh venceu.</w:t>
      </w:r>
    </w:p>
    <w:p>
      <w:pPr/>
      <w:r>
        <w:rPr>
          <w:lang w:val="pt_PT" w:bidi="pt_PT"/>
        </w:rPr>
      </w:r>
      <w:r>
        <w:rPr>
          <w:lang w:val="pt_PT" w:bidi="pt_PT"/>
        </w:rPr>
        <w:t>Então o faraó pede a Moisés para implorar a Yahweh para acabar com a tempestade. O faraó concorda em deixar os israelitas irem. Moisés concorda em pedir a Yahweh para acabar com a tempestade. No entanto, Moisés acredita que o faraó não aprendeu a temer a Deus, Yahweh. Moisés usa ambos os nomes para Deus. Enquanto Moisés fala com o faraó, ele usa discurso direto.</w:t>
      </w:r>
    </w:p>
    <w:p>
      <w:pPr/>
      <w:r>
        <w:rPr>
          <w:lang w:val="pt_PT" w:bidi="pt_PT"/>
        </w:rPr>
      </w:r>
      <w:r>
        <w:rPr>
          <w:lang w:val="pt_PT" w:bidi="pt_PT"/>
        </w:rPr>
        <w:t>Moisés diz que ele e Arão deixarão a cidade e então orarão para que Yahweh pare a tempestade. Isso significa que Moisés e Arão caminharão pelas ruas ou em lugares abertos com raios e granizo caindo ao redor. Moisés acredita que Deus protegerá ele e Arão do granizo. Moisés levantará suas mãos para orar. Isso significa que Moisés levantará as mãos sobre a cabeça enquanto Moisés ora.</w:t>
      </w:r>
    </w:p>
    <w:p>
      <w:pPr/>
      <w:r>
        <w:rPr>
          <w:lang w:val="pt_PT" w:bidi="pt_PT"/>
        </w:rPr>
      </w:r>
      <w:r>
        <w:rPr>
          <w:lang w:val="pt_PT" w:bidi="pt_PT"/>
        </w:rPr>
        <w:t>Moisés diz ao faraó: “Sei que você não teme a Yahweh”. Esta é a primeira vez que essa frase foi usada. Temor de Yahweh significa que alguém está cheio de admiração diante de Deus. Essa pessoa sabe a grandeza de Deus e sabe que Deus é maior ou mais forte do que qualquer outro ser. A pessoa que teme a Yahweh tem medo do que pode acontecer se essa pessoa desobedecer a um dos mandamentos de Yahweh. A pessoa que teme a Yahweh garante que respeita todas as partes do acordo com ele, porque ignorar isso pode resultar em consequências ruins ou até mesmo ser fatal.</w:t>
      </w:r>
    </w:p>
    <w:p>
      <w:pPr/>
      <w:r>
        <w:rPr>
          <w:lang w:val="pt_PT" w:bidi="pt_PT"/>
        </w:rPr>
      </w:r>
      <w:r>
        <w:rPr>
          <w:lang w:val="pt_PT" w:bidi="pt_PT"/>
        </w:rPr>
        <w:t>O granizo, juntamente com o vento, destruiu as plantações de linho e de cevada. Essas plantações estão prontas para a colheita muito antes do trigo. Isso significa que a tempestade ocorreu durante fevereiro ou março. O linho é uma planta que era usada para fazer tecido de linho. A cevada é um grão usado para fazer pão. As outras plantas, como o trigo duro e o trigo comum, amadurecem mais tarde. Essas plantas ainda estariam em brotos jovens e tenros, apenas começando a surgir. O granizo teria danificado essas plantas, mas elas seriam capazes de se recuperar e ainda produzir colheitas mais tarde. A trigo duro é um tipo de grão. Algumas traduções dizem apenas as colheitas de trigo ou as outras colheitas de grãos ou as colheitas de cereais.</w:t>
      </w:r>
    </w:p>
    <w:p>
      <w:pPr/>
      <w:r>
        <w:rPr>
          <w:lang w:val="pt_PT" w:bidi="pt_PT"/>
        </w:rPr>
      </w:r>
      <w:r>
        <w:rPr>
          <w:lang w:val="pt_PT" w:bidi="pt_PT"/>
        </w:rPr>
        <w:t xml:space="preserve">Pare e mostre uma imagem de </w:t>
      </w:r>
      <w:r>
        <w:rPr>
          <w:b/>
          <w:lang w:val="pt_PT" w:bidi="pt_PT"/>
        </w:rPr>
        <w:t>linho</w:t>
      </w:r>
      <w:r>
        <w:rPr>
          <w:lang w:val="pt_PT" w:bidi="pt_PT"/>
        </w:rPr>
        <w:t xml:space="preserve">. Mostre uma imagem de </w:t>
      </w:r>
      <w:r>
        <w:rPr>
          <w:lang w:val="pt_PT" w:bidi="pt_PT"/>
        </w:rPr>
        <w:t>plantas de cevada prontas para a colheita</w:t>
      </w:r>
      <w:r>
        <w:rPr>
          <w:lang w:val="pt_PT" w:bidi="pt_PT"/>
        </w:rPr>
        <w:t xml:space="preserve">. Mostre uma imagem de </w:t>
      </w:r>
      <w:r>
        <w:rPr>
          <w:lang w:val="pt_PT" w:bidi="pt_PT"/>
        </w:rPr>
        <w:t>plantas jovens de trigo</w:t>
      </w:r>
      <w:r>
        <w:rPr>
          <w:lang w:val="pt_PT" w:bidi="pt_PT"/>
        </w:rPr>
        <w:t xml:space="preserve">. Mostre uma imagem de </w:t>
      </w:r>
      <w:r>
        <w:rPr>
          <w:lang w:val="pt_PT" w:bidi="pt_PT"/>
        </w:rPr>
        <w:t>espelta ou farro como uma planta jovem</w:t>
      </w:r>
      <w:r>
        <w:rPr>
          <w:lang w:val="pt_PT" w:bidi="pt_PT"/>
        </w:rPr>
        <w:t>. Pause o áudio aqui.</w:t>
      </w:r>
    </w:p>
    <w:p>
      <w:pPr/>
      <w:r>
        <w:rPr>
          <w:lang w:val="pt_PT" w:bidi="pt_PT"/>
        </w:rPr>
      </w:r>
      <w:r>
        <w:rPr>
          <w:lang w:val="pt_PT" w:bidi="pt_PT"/>
        </w:rPr>
        <w:t>Depois que Moisés deixou a cidade, ergueu suas mãos para Yahweh. Yahweh fez a tempestade e o granizo pararem. Assim que o faraó viu a chuva e o granizo parar, ele endureceu seu coração e se recusou a permitir que os israelitas saíssem. Isso era exatamente o que Yahweh havia dito a Moisés que aconteceria. Algumas traduções dizem que o faraó ficou teimoso novamente.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9.22–35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Moisés deixa o faraó e sai para orar a Yahweh. A tempestade de granizo começa e destrói tudo nos espaços abertos no Egito. A tempestade não toca a região onde os israelitas vivem.</w:t>
      </w:r>
    </w:p>
    <w:p>
      <w:pPr/>
      <w:r>
        <w:rPr>
          <w:lang w:val="pt_PT" w:bidi="pt_PT"/>
        </w:rPr>
      </w:r>
      <w:r>
        <w:rPr>
          <w:b/>
          <w:lang w:val="pt_PT" w:bidi="pt_PT"/>
        </w:rPr>
        <w:t>Na segunda cena:</w:t>
      </w:r>
      <w:r>
        <w:rPr>
          <w:lang w:val="pt_PT" w:bidi="pt_PT"/>
        </w:rPr>
        <w:t xml:space="preserve"> O faraó chama Moisés e Arão. O faraó implora a eles para interromper a tempestade. O faraó promete deixar os israelitas saírem.</w:t>
      </w:r>
    </w:p>
    <w:p>
      <w:pPr/>
      <w:r>
        <w:rPr>
          <w:lang w:val="pt_PT" w:bidi="pt_PT"/>
        </w:rPr>
      </w:r>
      <w:r>
        <w:rPr>
          <w:b/>
          <w:lang w:val="pt_PT" w:bidi="pt_PT"/>
        </w:rPr>
        <w:t>Na terceira cena:</w:t>
      </w:r>
      <w:r>
        <w:rPr>
          <w:lang w:val="pt_PT" w:bidi="pt_PT"/>
        </w:rPr>
        <w:t xml:space="preserve"> Moisés ora para que a tempestade pare e a tempestade para. O faraó fica imediatamente teimoso novamente e se recusa a deixar as pessoas sairem.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Povo egípcio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Os oficiais de faraó</w:t>
      </w:r>
    </w:p>
    <w:p>
      <w:pPr/>
      <w:r>
        <w:rPr>
          <w:lang w:val="pt_PT" w:bidi="pt_PT"/>
        </w:rPr>
      </w:r>
      <w:r>
        <w:rPr>
          <w:lang w:val="pt_PT" w:bidi="pt_PT"/>
        </w:rPr>
        <w:t>O grupo deve prestar atenção às partes do cenário da passagem:</w:t>
      </w:r>
    </w:p>
    <w:p>
      <w:pPr/>
      <w:r>
        <w:rPr>
          <w:lang w:val="pt_PT" w:bidi="pt_PT"/>
        </w:rPr>
      </w:r>
      <w:r>
        <w:rPr>
          <w:lang w:val="pt_PT" w:bidi="pt_PT"/>
        </w:rPr>
        <w:t>A primeira cena começa com uma palavra de ligação temporal: “então”. Essa palavra apresenta o próximo evento em uma série de eventos.</w:t>
      </w:r>
    </w:p>
    <w:p>
      <w:pPr/>
      <w:r>
        <w:rPr>
          <w:lang w:val="pt_PT" w:bidi="pt_PT"/>
        </w:rPr>
      </w:r>
      <w:r>
        <w:rPr>
          <w:lang w:val="pt_PT" w:bidi="pt_PT"/>
        </w:rPr>
        <w:t>Parem e contem uma história que tem vários eventos que acontecem, um após o outro. Observem como o narrador conta a vocês que o próximo evento na série está começando. Pause o áudio aqui.</w:t>
      </w:r>
    </w:p>
    <w:p>
      <w:pPr/>
      <w:r>
        <w:rPr>
          <w:lang w:val="pt_PT" w:bidi="pt_PT"/>
        </w:rPr>
      </w:r>
      <w:r>
        <w:rPr>
          <w:lang w:val="pt_PT" w:bidi="pt_PT"/>
        </w:rPr>
        <w:t>Depois que Moisés deixa o faraó, ele levanta seu cajado para o céu ou para onde Yahweh está e a tempestade de granizo começa. Essa tempestade é severa com raio, trovão, vento, chuva e granizo. Granizo são bolas de chuva congelada. O granizo mata tudo que está ao ar livre ou não sob um abrigo — pessoas, animais e plantações que estão prontas para a colheita. O granizo atinge as plantas jovens que estão apenas brotando da terra, mas não as destrói. A tempestade cobre todo o Egito. A tempestade não toca a região de Gósen onde os israelitas vivem. A tempestade continua sem parar.</w:t>
      </w:r>
    </w:p>
    <w:p>
      <w:pPr/>
      <w:r>
        <w:rPr>
          <w:lang w:val="pt_PT" w:bidi="pt_PT"/>
        </w:rPr>
      </w:r>
      <w:r>
        <w:rPr>
          <w:lang w:val="pt_PT" w:bidi="pt_PT"/>
        </w:rPr>
        <w:t>Na cena dois, o faraó chama Moisés e Arão para virem. Então o faraó diz a Moisés e Arão: “Eu e meu povo fizemos errado desta vez e Yahweh fez o certo”. Faraó pede a Moisés que peça a Yahweh para parar a tempestade. Durante essa conversa, a tempestade continua. O faraó promete deixar os israelitas partir depois que a tempestade terminar.</w:t>
      </w:r>
    </w:p>
    <w:p>
      <w:pPr/>
      <w:r>
        <w:rPr>
          <w:lang w:val="pt_PT" w:bidi="pt_PT"/>
        </w:rPr>
      </w:r>
      <w:r>
        <w:rPr>
          <w:lang w:val="pt_PT" w:bidi="pt_PT"/>
        </w:rPr>
        <w:t>Moisés concorda em deixar a cidade e então implora a Yahweh para acabar com a tempestade. Moisés fala com o faraó usando um discurso direto. Moisés diz que o faraó e os egípcios aprenderão que a terra pertence a Yahweh. Moisés diz ao faraó: “Sei que você não teme a Yahweh, Deus”.</w:t>
      </w:r>
    </w:p>
    <w:p>
      <w:pPr/>
      <w:r>
        <w:rPr>
          <w:lang w:val="pt_PT" w:bidi="pt_PT"/>
        </w:rPr>
      </w:r>
      <w:r>
        <w:rPr>
          <w:lang w:val="pt_PT" w:bidi="pt_PT"/>
        </w:rPr>
        <w:t>O autor nos dá informações extras sobre o que a tempestade fez com as plantações. Nessa época, a tempestade havia durado tempo suficiente para que todas as plantações prontas para a colheita, incluindo linho e cevada, fossem destruídas. Qualquer fruto nas árvores, bem como as folhas, foi destruído. Dois tipos de trigo que haviam acabado de brotar do solo não foram destruídos.</w:t>
      </w:r>
    </w:p>
    <w:p>
      <w:pPr/>
      <w:r>
        <w:rPr>
          <w:lang w:val="pt_PT" w:bidi="pt_PT"/>
        </w:rPr>
      </w:r>
      <w:r>
        <w:rPr>
          <w:lang w:val="pt_PT" w:bidi="pt_PT"/>
        </w:rPr>
        <w:t>Na cena três, Moisés deixa o faraó e caminha para fora da cidade. Moisés está caminhando ao ar livre com a chuva e granizo caindo e o vento forte soprando. Quando Moisés sai para fora da cidade, ele levanta suas mãos em direção ao céu e Yahweh para a tempestade. Observe que desta vez, Moisés usa suas mãos, mas não seu cajado. Arão foi com Moisés para ver o faraó, mas Arão não é mencionado na cena 3.</w:t>
      </w:r>
    </w:p>
    <w:p>
      <w:pPr/>
      <w:r>
        <w:rPr>
          <w:lang w:val="pt_PT" w:bidi="pt_PT"/>
        </w:rPr>
      </w:r>
      <w:r>
        <w:rPr>
          <w:lang w:val="pt_PT" w:bidi="pt_PT"/>
        </w:rPr>
        <w:t>Quando a tempestade parou, o faraó mudou imediatamente de ideia. O texto diz que o faraó novamente ficou teimoso. O faraó e seus oficiais pecaram ou desobedeceram a Deus. O coração do faraó estava duro. O faraó se recusou a deixar os israelitas sairem do Egito. Yahweh já havia dito a Moisés que isso aconteceria.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9.22–35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Povo egípcio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Os oficiais de faraó</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a tempestade de granizo começa e continua sobre todo o Egito. Em todos os lugares ao mesmo tempo, vento, chuva, trovão, raio, e granizo estão acontecendo continuamente. As pessoas que são pegas do lado de fora morrem quando o granizo cai sobre elas. Os animais deixados do lado de fora morrem. As plantações que estão prontas para serem colhidas estão todas sendo destruídas.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povo egípcio: “Como vocês estão se sentindo agora? Você pode ouvir: “Estou aterrorizado. Nunca ouvi falar sobre uma tempestade como essa”, ou “O som do granizo é terrível. “Não consigo me ouvir pensar”, ou “Os trovões e relâmpagos são contínuos.” “Odeio tempestades de qualquer jeito”, ou “Essas pedras de granizo são tão grandes que matam pessoas e animais quando elas as atingem.” Isso é terrível. Acabo de perder todas as minhas colheitas. Não sei o que comeremos este ano”.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o faraó chama Moisés e Arão para o palácio. O faraó pede a Moisés que peça a Yahweh para parar o granizo. O faraó diz: “Desta vez fiz errado, mas Deus está no direito”. O faraó promete permitir que os israelitas deixem o Egito. Moisés concorda em pedir a Deus para interromper o granizo. No entanto, Moisés não acredita que o faraó aprendeu a temer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faraó: “Como você está se sentindo agora?” Vocês podem ouvir: “Estou irado. Esse granizo está destruindo tudo. Tenho que implorar ao Deus de Moisés para que interrompa isso, e não quero reconhecer esse Deus como o Deus todo-poderoso supremo. Mas tenho que fazer isso para salvar meu país”.</w:t>
      </w:r>
    </w:p>
    <w:p>
      <w:pPr>
        <w:pStyle w:val="ListBullet"/>
        <w:spacing w:line="240" w:lineRule="auto"/>
        <w:ind w:left="720"/>
      </w:pPr>
      <w:r>
        <w:rPr>
          <w:lang w:val="pt_PT" w:bidi="pt_PT"/>
        </w:rPr>
      </w:r>
      <w:r>
        <w:rPr>
          <w:lang w:val="pt_PT" w:bidi="pt_PT"/>
        </w:rPr>
        <w:t>Pergunte a Moisés: “O que levou você a sentir que o faraó não teme a Yahweh?” Você pode ouvir: “Toda vez, o faraó diz algo que ele pensa que Yahweh quer ouvir para parar a praga. Então assim que para, o faraó volta a fazer suas ações anteriores e se recusa a nos deixar sair do Egito. Não confio nele. Acho que ele está apenas dizendo isso de novo e não manterá sua palavra”.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três, Moisés deixa o faraó e caminha pela tempestade para ir para fora da cidade. A tempestade continua ao redor de Moisés enquanto ele caminha.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“Como você está se sentindo enquanto caminha por essa tempestade?” Você pode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Quando o faraó viu a tempestade parar, então ele e seus oficiais pecaram ou desobedeceram a Yahweh novamente. O faraó ficou teimoso ou tinha um coração duro. O faraó se recusou a deixar os israelitas sairem do Egito. Yahweh havia dito a Moisés que esse seria o resultado.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oficiais do faraó: “Como vocês estão se sentindo agora?” Você pode ouvir:</w:t>
      </w:r>
    </w:p>
    <w:p>
      <w:pPr>
        <w:pStyle w:val="ListBullet"/>
        <w:spacing w:line="240" w:lineRule="auto"/>
        <w:ind w:left="720"/>
      </w:pPr>
      <w:r>
        <w:rPr>
          <w:lang w:val="pt_PT" w:bidi="pt_PT"/>
        </w:rPr>
      </w:r>
      <w:r>
        <w:rPr>
          <w:lang w:val="pt_PT" w:bidi="pt_PT"/>
        </w:rPr>
        <w:t>Pergunte a Moisés: “Como você está se sentindo agora?” Você pode ouvir:</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9.22–35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Enquanto a passagem começa, Moisés levanta seu cajado no ar. Use a mesma palavra para cajado do </w:t>
      </w:r>
      <w:r>
        <w:rPr>
          <w:lang w:val="pt_PT" w:bidi="pt_PT"/>
        </w:rPr>
        <w:t>pastor</w:t>
      </w:r>
      <w:r>
        <w:rPr>
          <w:lang w:val="pt_PT" w:bidi="pt_PT"/>
        </w:rPr>
        <w:t xml:space="preserve"> que você têm usado.</w:t>
      </w:r>
    </w:p>
    <w:p>
      <w:pPr/>
      <w:r>
        <w:rPr>
          <w:lang w:val="pt_PT" w:bidi="pt_PT"/>
        </w:rPr>
      </w:r>
      <w:r>
        <w:rPr>
          <w:lang w:val="pt_PT" w:bidi="pt_PT"/>
        </w:rPr>
        <w:t>Enquanto o cajado era levantado, Yahweh começou a tempestade. Use as mesmas palavras para trovão, raio e granizo que vocês usaram na passagem anterior. Não havia tempestade na terra de Gósen. Use a mesma tradução para Gósen que vocês usaram em passagens anteriores.</w:t>
      </w:r>
    </w:p>
    <w:p>
      <w:pPr/>
      <w:r>
        <w:rPr>
          <w:lang w:val="pt_PT" w:bidi="pt_PT"/>
        </w:rPr>
      </w:r>
      <w:r>
        <w:rPr>
          <w:lang w:val="pt_PT" w:bidi="pt_PT"/>
        </w:rPr>
        <w:t xml:space="preserve">O </w:t>
      </w:r>
      <w:r>
        <w:rPr>
          <w:lang w:val="pt_PT" w:bidi="pt_PT"/>
        </w:rPr>
        <w:t>faraó</w:t>
      </w:r>
      <w:r>
        <w:rPr>
          <w:lang w:val="pt_PT" w:bidi="pt_PT"/>
        </w:rPr>
        <w:t xml:space="preserve"> chamou Moisés e Arão para vir até ele. O faraó disse: “Pequei”. </w:t>
      </w:r>
      <w:r>
        <w:rPr>
          <w:lang w:val="pt_PT" w:bidi="pt_PT"/>
        </w:rPr>
        <w:t>Pecado</w:t>
      </w:r>
      <w:r>
        <w:rPr>
          <w:lang w:val="pt_PT" w:bidi="pt_PT"/>
        </w:rPr>
        <w:t xml:space="preserve"> está no Glossário Mestre. Use a mesma palavra para pecado que você usou em passagens anteriores. </w:t>
      </w:r>
    </w:p>
    <w:p>
      <w:pPr/>
      <w:r>
        <w:rPr>
          <w:lang w:val="pt_PT" w:bidi="pt_PT"/>
        </w:rPr>
      </w:r>
      <w:r>
        <w:rPr>
          <w:lang w:val="pt_PT" w:bidi="pt_PT"/>
        </w:rPr>
        <w:t xml:space="preserve">O faraó disse que Yahweh era justo ou fez a coisa certa. </w:t>
      </w:r>
      <w:r>
        <w:rPr>
          <w:lang w:val="pt_PT" w:bidi="pt_PT"/>
        </w:rPr>
        <w:t>Justo</w:t>
      </w:r>
      <w:r>
        <w:rPr>
          <w:lang w:val="pt_PT" w:bidi="pt_PT"/>
        </w:rPr>
        <w:t xml:space="preserve"> é discutido no Glossário Mestre. Nesse contexto, a palavra justo é mais um termo jurídico, significando estar certo. O faraó está dizendo que Yahweh venceu o caso no tribunal e o faraó perdeu o caso. Outra maneira é dizer que Yahweh estava correto e o faraó e as pessoas estavam incorretos. Isso significa que o faraó estava errado ao se recusar a deixar os </w:t>
      </w:r>
      <w:r>
        <w:rPr>
          <w:lang w:val="pt_PT" w:bidi="pt_PT"/>
        </w:rPr>
        <w:t>israelitas</w:t>
      </w:r>
      <w:r>
        <w:rPr>
          <w:lang w:val="pt_PT" w:bidi="pt_PT"/>
        </w:rPr>
        <w:t xml:space="preserve"> irem adorar a Deus.</w:t>
      </w:r>
    </w:p>
    <w:p>
      <w:pPr/>
      <w:r>
        <w:rPr>
          <w:lang w:val="pt_PT" w:bidi="pt_PT"/>
        </w:rPr>
      </w:r>
      <w:r>
        <w:rPr>
          <w:lang w:val="pt_PT" w:bidi="pt_PT"/>
        </w:rPr>
        <w:t>Parem aqui e discutam qual palavra vocês usarão para justo. Pause este áudio aqui.</w:t>
      </w:r>
    </w:p>
    <w:p>
      <w:pPr/>
      <w:r>
        <w:rPr>
          <w:lang w:val="pt_PT" w:bidi="pt_PT"/>
        </w:rPr>
      </w:r>
      <w:r>
        <w:rPr>
          <w:lang w:val="pt_PT" w:bidi="pt_PT"/>
        </w:rPr>
        <w:t xml:space="preserve">Moisés disse que o faraó ainda não temia a Yahweh. Essa é a primeira vez que essa frase de “temer a Yahweh” é usada. </w:t>
      </w:r>
      <w:r>
        <w:rPr>
          <w:lang w:val="pt_PT" w:bidi="pt_PT"/>
        </w:rPr>
        <w:t>Temor de Deus</w:t>
      </w:r>
      <w:r>
        <w:rPr>
          <w:lang w:val="pt_PT" w:bidi="pt_PT"/>
        </w:rPr>
        <w:t xml:space="preserve"> está no Glossário Mestre. Temor de Yahweh significa que alguém está em reverência por Deus. Essa pessoa sabe a grandeza de Deus e sabe que Deus é maior ou mais forte do que qualquer outro ser. A pessoa que teme a Yahweh tem medo do que pode acontecer se essa pessoa desobedecer a um dos mandamentos de Yahweh. A pessoa que teme a Yahweh garante que respeita todas as partes do acordo com Yahweh, porque ignorar isso pode resultar em consequências ruins ou até mesmo ser fatal. Esse é um conceito importante e será usado muitas vezes novamente nas Escrituras.</w:t>
      </w:r>
    </w:p>
    <w:p>
      <w:pPr/>
      <w:r>
        <w:rPr>
          <w:lang w:val="pt_PT" w:bidi="pt_PT"/>
        </w:rPr>
      </w:r>
      <w:r>
        <w:rPr>
          <w:lang w:val="pt_PT" w:bidi="pt_PT"/>
        </w:rPr>
        <w:t>Pausem a gravação e discutam em grupo qual palavra ou frase vocês usarão para temor de Yahweh. Pause a gravação aqui.</w:t>
      </w:r>
    </w:p>
    <w:p>
      <w:pPr/>
      <w:r>
        <w:rPr>
          <w:lang w:val="pt_PT" w:bidi="pt_PT"/>
        </w:rPr>
      </w:r>
      <w:r>
        <w:rPr>
          <w:lang w:val="pt_PT" w:bidi="pt_PT"/>
        </w:rPr>
        <w:t xml:space="preserve">Moisés usa ambos os nomes para Deus, </w:t>
      </w:r>
      <w:r>
        <w:rPr>
          <w:b/>
          <w:lang w:val="pt_PT" w:bidi="pt_PT"/>
        </w:rPr>
        <w:t>Yahweh</w:t>
      </w:r>
      <w:r>
        <w:rPr>
          <w:lang w:val="pt_PT" w:bidi="pt_PT"/>
        </w:rPr>
        <w:t xml:space="preserve"> e </w:t>
      </w:r>
      <w:r>
        <w:rPr>
          <w:b/>
          <w:lang w:val="pt_PT" w:bidi="pt_PT"/>
        </w:rPr>
        <w:t>Deus</w:t>
      </w:r>
      <w:r>
        <w:rPr>
          <w:lang w:val="pt_PT" w:bidi="pt_PT"/>
        </w:rPr>
        <w:t xml:space="preserve">, quando Moisés fala com faraó. Moisés diz que você ainda não aprendeu a temer o Senhor Deus. </w:t>
      </w:r>
      <w:r>
        <w:rPr>
          <w:lang w:val="pt_PT" w:bidi="pt_PT"/>
        </w:rPr>
        <w:t>Senhor</w:t>
      </w:r>
      <w:r>
        <w:rPr>
          <w:lang w:val="pt_PT" w:bidi="pt_PT"/>
        </w:rPr>
        <w:t xml:space="preserve"> é a tradução em português de Yahweh. Deus é a tradução em português de Elohim. As palavras </w:t>
      </w:r>
      <w:r>
        <w:rPr>
          <w:lang w:val="pt_PT" w:bidi="pt_PT"/>
        </w:rPr>
        <w:t>Yahweh</w:t>
      </w:r>
      <w:r>
        <w:rPr>
          <w:lang w:val="pt_PT" w:bidi="pt_PT"/>
        </w:rPr>
        <w:t xml:space="preserve"> e </w:t>
      </w:r>
      <w:r>
        <w:rPr>
          <w:lang w:val="pt_PT" w:bidi="pt_PT"/>
        </w:rPr>
        <w:t>Deus</w:t>
      </w:r>
      <w:r>
        <w:rPr>
          <w:lang w:val="pt_PT" w:bidi="pt_PT"/>
        </w:rPr>
        <w:t xml:space="preserve"> são discutidas no Glossário Mestre. Use as mesmas palavras para traduzir esses dois nomes para Deus que vocês usaram anteriormente.</w:t>
      </w:r>
    </w:p>
    <w:p>
      <w:pPr/>
      <w:r>
        <w:rPr>
          <w:lang w:val="pt_PT" w:bidi="pt_PT"/>
        </w:rPr>
      </w:r>
      <w:r>
        <w:rPr>
          <w:lang w:val="pt_PT" w:bidi="pt_PT"/>
        </w:rPr>
        <w:t>A passagem diz que as plantações de linho e cevada foram destruídas. O linho é uma planta usada para fazer tecido de linho. A cevada produz um grão usado para fazer pão e outros alimentos para pessoas e animais. A passagem menciona dois tipos de trigo: espelta e o trigo comum. Se vocês têm múltiplos tipos de trigo, vocês podem querer informar os dois nomes. Algumas traduções dizem apenas que as plantações de trigo não foram destruídas.</w:t>
      </w:r>
    </w:p>
    <w:p>
      <w:pPr/>
      <w:r>
        <w:rPr>
          <w:lang w:val="pt_PT" w:bidi="pt_PT"/>
        </w:rPr>
      </w:r>
      <w:r>
        <w:rPr>
          <w:lang w:val="pt_PT" w:bidi="pt_PT"/>
        </w:rPr>
        <w:t xml:space="preserve">Pare e mostre uma imagem do </w:t>
      </w:r>
      <w:r>
        <w:rPr>
          <w:b/>
          <w:lang w:val="pt_PT" w:bidi="pt_PT"/>
        </w:rPr>
        <w:t>linho</w:t>
      </w:r>
      <w:r>
        <w:rPr>
          <w:lang w:val="pt_PT" w:bidi="pt_PT"/>
        </w:rPr>
        <w:t xml:space="preserve">, uma imagem de </w:t>
      </w:r>
      <w:r>
        <w:rPr>
          <w:lang w:val="pt_PT" w:bidi="pt_PT"/>
        </w:rPr>
        <w:t>plantas de cevada prontas para colher</w:t>
      </w:r>
      <w:r>
        <w:rPr>
          <w:lang w:val="pt_PT" w:bidi="pt_PT"/>
        </w:rPr>
        <w:t xml:space="preserve">, uma imagem de </w:t>
      </w:r>
      <w:r>
        <w:rPr>
          <w:lang w:val="pt_PT" w:bidi="pt_PT"/>
        </w:rPr>
        <w:t>plantas de trigo jovens</w:t>
      </w:r>
      <w:r>
        <w:rPr>
          <w:lang w:val="pt_PT" w:bidi="pt_PT"/>
        </w:rPr>
        <w:t xml:space="preserve">, uma imagem de </w:t>
      </w:r>
      <w:r>
        <w:rPr>
          <w:lang w:val="pt_PT" w:bidi="pt_PT"/>
        </w:rPr>
        <w:t>espelta ou trigo emmer como uma planta jovem</w:t>
      </w:r>
      <w:r>
        <w:rPr>
          <w:lang w:val="pt_PT" w:bidi="pt_PT"/>
        </w:rPr>
        <w:t>. Pause a gravação aqui.</w:t>
      </w:r>
    </w:p>
    <w:p>
      <w:pPr/>
      <w:r>
        <w:rPr>
          <w:lang w:val="pt_PT" w:bidi="pt_PT"/>
        </w:rPr>
      </w:r>
      <w:r>
        <w:rPr>
          <w:lang w:val="pt_PT" w:bidi="pt_PT"/>
        </w:rPr>
        <w:t xml:space="preserve">O faraó ficou teimoso. Como seu </w:t>
      </w:r>
      <w:r>
        <w:rPr>
          <w:lang w:val="pt_PT" w:bidi="pt_PT"/>
        </w:rPr>
        <w:t>coração</w:t>
      </w:r>
      <w:r>
        <w:rPr>
          <w:lang w:val="pt_PT" w:bidi="pt_PT"/>
        </w:rPr>
        <w:t xml:space="preserve"> estava duro, o faraó se recusou a permitir que os israelitas deixassem o Egito. Cada praga descreveu como o coração do faraó era duro ou o faraó era teimoso. Use as mesmas palavras que você tem usado para descrever o coração do faraó.</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10:1–20</w:t>
      </w:r>
      <w:r>
        <w:rPr>
          <w:lang w:val="pt_PT" w:bidi="pt_PT"/>
        </w:rPr>
      </w:r>
    </w:p>
    <w:p>
      <w:pPr>
        <w:pStyle w:val="Heading3"/>
      </w:pPr>
      <w:r>
        <w:rPr>
          <w:lang w:val="pt_PT" w:bidi="pt_PT"/>
        </w:rPr>
        <w:t>Ouvir e Sentir</w:t>
      </w:r>
    </w:p>
    <w:p>
      <w:pPr/>
      <w:r>
        <w:rPr>
          <w:lang w:val="pt_PT" w:bidi="pt_PT"/>
        </w:rPr>
      </w:r>
      <w:r>
        <w:rPr>
          <w:lang w:val="pt_PT" w:bidi="pt_PT"/>
        </w:rPr>
        <w:t>Nesta etapa, ouçam Êxodo 10.1–20 e guardem em seus corações.</w:t>
      </w:r>
    </w:p>
    <w:p>
      <w:pPr/>
      <w:r>
        <w:rPr>
          <w:lang w:val="pt_PT" w:bidi="pt_PT"/>
        </w:rPr>
      </w:r>
      <w:r>
        <w:rPr>
          <w:lang w:val="pt_PT" w:bidi="pt_PT"/>
        </w:rPr>
        <w:t>Ouçam uma versão em áudio de Êxodo 10.1–20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Êxodo 10.1–20 na tradução mais fácil de entender.</w:t>
      </w:r>
    </w:p>
    <w:p>
      <w:pPr/>
      <w:r>
        <w:rPr>
          <w:lang w:val="pt_PT" w:bidi="pt_PT"/>
        </w:rPr>
      </w:r>
      <w:r>
        <w:rPr>
          <w:lang w:val="pt_PT" w:bidi="pt_PT"/>
        </w:rPr>
        <w:t>A praga de granizo terminou. Não sabemos quanto tempo passou desde a praga de granizo. Então Yahweh fala com Moisés novamente e apresenta a próxima praga que é a de gafanhotos. Como a praga de gafanhotos destrói as colheitas que o granizo não destruiu, essa praga provavelmente veio logo após a praga de granizo. Esse é um relato narrativo do que aconteceu com essa praga.</w:t>
      </w:r>
    </w:p>
    <w:p>
      <w:pPr/>
      <w:r>
        <w:rPr>
          <w:lang w:val="pt_PT" w:bidi="pt_PT"/>
        </w:rPr>
      </w:r>
      <w:r>
        <w:rPr>
          <w:lang w:val="pt_PT" w:bidi="pt_PT"/>
        </w:rPr>
        <w:t>Yahweh diz a Moisés que tornou o faraó teimoso ou endureceu o coração do faraó. Ser teimoso é recusar ceder ou obedecer a alguém. A pessoa teimosa escolhe desobedecer ou ser obstinada. A pessoa teimosa torna-se irrazoável ou ninguém consegue argumentar com essa pessoa e convencê-la a mudar de ideia e obedecer. Algumas traduções usam a frase "coração endurecido". Aqui isso significa que o coração do faraó está pesado ou insensível. Yahweh afirma que fez isso com faraó e seus oficiais. Essa é uma mudança das pragas anteriores. Com a maioria das pragas, o faraó endureceu seu próprio coração. Com a praga das úlceras, Yahweh endureceu o coração de faraó. E agora, aqui com a praga dos gafanhotos, Yahweh torna o faraó e seus oficiais teimosos ou endurece seus corações.</w:t>
      </w:r>
    </w:p>
    <w:p>
      <w:pPr/>
      <w:r>
        <w:rPr>
          <w:lang w:val="pt_PT" w:bidi="pt_PT"/>
        </w:rPr>
      </w:r>
      <w:r>
        <w:rPr>
          <w:lang w:val="pt_PT" w:bidi="pt_PT"/>
        </w:rPr>
        <w:t>Yahweh explica a Moisés que endureceu o coração de faraó para que Yahweh possa fazer esses sinais milagrosos. As pragas são milagres ou sinais milagrosos. Ninguém mais pode fazer esses sinais. Apenas Yahweh foi capaz de realizá-los e fazê-los parar. Os mágicos egípcios tentaram mostrar o mesmo poder, mas eles não tiveram sucesso. Yahweh quer mostrar aos egípcios quem ele é. Yahweh também quer que Moisés e os israelitas contem a seus filhos, que por sua vez contarão a seus filhos sobre esses sinais milagrosos. Yahweh quer que os israelitas saibam que Yahweh é Yahweh. Como as outras pragas, essa praga de gafanhotos ataca os deuses egípcios. Yahweh está provando que os deuses egípcios não podem fazer nada. Yahweh é Deus.</w:t>
      </w:r>
    </w:p>
    <w:p>
      <w:pPr/>
      <w:r>
        <w:rPr>
          <w:lang w:val="pt_PT" w:bidi="pt_PT"/>
        </w:rPr>
      </w:r>
      <w:r>
        <w:rPr>
          <w:lang w:val="pt_PT" w:bidi="pt_PT"/>
        </w:rPr>
        <w:t>Moisés e Arão vão para faraó com a mensagem de Yahweh. Moisés e Arão dizem a faraó para deixarem os israelitas ir ou Yahweh trará um enxame de gafanhotos no país do Egito.</w:t>
      </w:r>
    </w:p>
    <w:p>
      <w:pPr/>
      <w:r>
        <w:rPr>
          <w:lang w:val="pt_PT" w:bidi="pt_PT"/>
        </w:rPr>
      </w:r>
      <w:r>
        <w:rPr>
          <w:lang w:val="pt_PT" w:bidi="pt_PT"/>
        </w:rPr>
        <w:t xml:space="preserve">Pare e mostre uma imagem de um </w:t>
      </w:r>
      <w:r>
        <w:rPr>
          <w:lang w:val="pt_PT" w:bidi="pt_PT"/>
        </w:rPr>
        <w:t>gafanhoto</w:t>
      </w:r>
      <w:r>
        <w:rPr>
          <w:lang w:val="pt_PT" w:bidi="pt_PT"/>
        </w:rPr>
        <w:t xml:space="preserve">. Mostre uma imagem de um </w:t>
      </w:r>
      <w:r>
        <w:rPr>
          <w:lang w:val="pt_PT" w:bidi="pt_PT"/>
        </w:rPr>
        <w:t>enxame de gafanhotos</w:t>
      </w:r>
      <w:r>
        <w:rPr>
          <w:lang w:val="pt_PT" w:bidi="pt_PT"/>
        </w:rPr>
        <w:t xml:space="preserve">. Mostre uma imagem de uma </w:t>
      </w:r>
      <w:r>
        <w:rPr>
          <w:lang w:val="pt_PT" w:bidi="pt_PT"/>
        </w:rPr>
        <w:t>planta ou árvore depois que os gafanhotos comeram as folhas</w:t>
      </w:r>
      <w:r>
        <w:rPr>
          <w:lang w:val="pt_PT" w:bidi="pt_PT"/>
        </w:rPr>
        <w:t>. Pause a gravação aqui.</w:t>
      </w:r>
    </w:p>
    <w:p>
      <w:pPr/>
      <w:r>
        <w:rPr>
          <w:lang w:val="pt_PT" w:bidi="pt_PT"/>
        </w:rPr>
      </w:r>
      <w:r>
        <w:rPr>
          <w:lang w:val="pt_PT" w:bidi="pt_PT"/>
        </w:rPr>
        <w:t>Moisés e Arão falam com o faraó; eles usam discurso direto. Moisés fala com o faraó usando as palavras que Deus deu a ele para dizer. Moisés diz: “Deixe meu povo ir”. Meu povo se refere aos israelitas.</w:t>
      </w:r>
    </w:p>
    <w:p>
      <w:pPr/>
      <w:r>
        <w:rPr>
          <w:lang w:val="pt_PT" w:bidi="pt_PT"/>
        </w:rPr>
      </w:r>
      <w:r>
        <w:rPr>
          <w:lang w:val="pt_PT" w:bidi="pt_PT"/>
        </w:rPr>
        <w:t>Yahweh diz que se o faraó se recusar a permitir que os israelitas vão e adorem Yahweh, então ele enviará uma praga de gafanhotos. Os egípcios sabiam sobre gafanhotos. Gafanhotos vêm em números enormes como uma nuvem. Os gafanhotos no Egito geralmente vêm do sul. Os gafanhotos comem tudo o que é verde à vista. A praga de gafanhotos seria a segunda parte do desastre que destrói completamente a agricultura egípcia. O granizo destruiu todas as plantações que estavam prontas para a colheita. Agora os gafanhotos comerão tudo o que restou, tudo o que não estava pronto para a colheita, mas ainda estava crescendo. Depois dos gafanhotos, todas as colheitas serão destruídas. Normalmente os gafanhotos vêm em ciclos a cada poucos anos. Onde os gafanhotos pousam, eles comem e destroem. Alguma área será invadida por alguns gafanhotos que comerão as plantações. A área geralmente é pequena. A diferença desta vez com essa praga é o número de gafanhotos e a localização. O número de gafanhotos era tão grande que eles cobriam tudo com várias camadas de profundidade. Os gafanhotos cobriram toda a terra do Egito. Yahweh disse a faraó que os gafanhotos estariam em todas as casas e palácios. O povo egípcio nunca havia visto uma invasão de gafanhotos antes dessa vez. Moisés e Arão deixaram o faraó depois de dar essa advertência.</w:t>
      </w:r>
    </w:p>
    <w:p>
      <w:pPr/>
      <w:r>
        <w:rPr>
          <w:lang w:val="pt_PT" w:bidi="pt_PT"/>
        </w:rPr>
      </w:r>
      <w:r>
        <w:rPr>
          <w:lang w:val="pt_PT" w:bidi="pt_PT"/>
        </w:rPr>
        <w:t>Os oficiais do faraó que estavam com o faraó também ouviram a advertência sobre os gafanhotos. Esses oficiais imploraram ao faraó para deixar os israelitas irem. Os oficiais sabiam que os gafanhotos comem qualquer coisa que cresça. Os oficiais reconheceram que os gafanhotos destruiriam toda a comida deixada no Egito. Os oficiais perguntam ao faraó quanto tempo permitirá que Moisés seja uma armadilha para eles. Uma armadilha é um tipo particular de equipamento usado para pegar animais selvagens. O animal não vê a armadilha até que seja preso por ela. Os oficiais egípcios estão usando a imagem da armadilha como uma imagem para descrever como Moisés está tirando a liberdade dos egípcios enviando essas pragas.</w:t>
      </w:r>
    </w:p>
    <w:p>
      <w:pPr/>
      <w:r>
        <w:rPr>
          <w:lang w:val="pt_PT" w:bidi="pt_PT"/>
        </w:rPr>
      </w:r>
      <w:r>
        <w:rPr>
          <w:lang w:val="pt_PT" w:bidi="pt_PT"/>
        </w:rPr>
        <w:t xml:space="preserve">Pare e mostre uma imagem de uma </w:t>
      </w:r>
      <w:r>
        <w:rPr>
          <w:lang w:val="pt_PT" w:bidi="pt_PT"/>
        </w:rPr>
        <w:t>armadilha simples</w:t>
      </w:r>
      <w:r>
        <w:rPr>
          <w:lang w:val="pt_PT" w:bidi="pt_PT"/>
        </w:rPr>
        <w:t>. Em equipe, falem sobre como as pessoas em sua área caçam animais selvagens. Que tipos de armadilhas ou equipamentos para prender os caçadores usam? Contem uma história na qual alguém engana ou arma para outra pessoa. Ouçam cuidadosamente a imagem que o narrador usa para descrever como a pessoa foi presa. Pause o áudio aqui.</w:t>
      </w:r>
    </w:p>
    <w:p>
      <w:pPr/>
      <w:r>
        <w:rPr>
          <w:lang w:val="pt_PT" w:bidi="pt_PT"/>
        </w:rPr>
      </w:r>
      <w:r>
        <w:rPr>
          <w:lang w:val="pt_PT" w:bidi="pt_PT"/>
        </w:rPr>
        <w:t>O faraó mandou um servo trazer Moisés e Arão de volta para o palácio. O faraó perguntou a Moisés quem adoraria a Yahweh. Moisés explica que Yahweh está exigindo que todas as pessoas, incluindo mulheres e crianças, tenham permissão para irem e adorarem Yahweh. O faraó parece ter problemas para entender por que as mulheres e crianças precisariam ir. Nas religiões egípcias, os homens realizavam as atividades de adoração. Mulheres e crianças não participavam. Para os israelitas, os homens ofereciam os sacrifícios necessários para adoração, mas as mulheres e crianças participavam dos outros atos de adoração, incluindo comer a refeição especial preparada do animal sacrificado.</w:t>
      </w:r>
    </w:p>
    <w:p>
      <w:pPr/>
      <w:r>
        <w:rPr>
          <w:lang w:val="pt_PT" w:bidi="pt_PT"/>
        </w:rPr>
      </w:r>
      <w:r>
        <w:rPr>
          <w:lang w:val="pt_PT" w:bidi="pt_PT"/>
        </w:rPr>
        <w:t>O faraó diz: “Vejo através de seu plano maligno”. Na verdade, o faraó está dizendo que ele sabe que Moisés está planejando que os israelitas deixem o Egito e não retornem. É por isso que o faraó diz: “Yahweh precisará estar com vocês se eu deixar que vocês levem seus pequenos”. O faraó não pretende deixar os israelitas saírem do Egito. O faraó diz que os homens podem ir e adorar a Yahweh, mas as mulheres e crianças devem permanecer no Egito. O faraó lançou Moisés e Arão para fora do palácio. Uma tradução diz que os oficiais expulsaram Moisés e Arão para fora. Esses verbos sugerem violência ou ação forte. Moisés e Arão foram expulsos de alguma forma violenta em vez de apenas caminhar para fora.</w:t>
      </w:r>
    </w:p>
    <w:p>
      <w:pPr/>
      <w:r>
        <w:rPr>
          <w:lang w:val="pt_PT" w:bidi="pt_PT"/>
        </w:rPr>
      </w:r>
      <w:r>
        <w:rPr>
          <w:lang w:val="pt_PT" w:bidi="pt_PT"/>
        </w:rPr>
        <w:t>Yahweh disse a Moisés para erguer sua mão sobre o Egito. Moisés ergueu seu cajado. Essa é a vara do pastor que Moisés tem usado.</w:t>
      </w:r>
    </w:p>
    <w:p>
      <w:pPr/>
      <w:r>
        <w:rPr>
          <w:lang w:val="pt_PT" w:bidi="pt_PT"/>
        </w:rPr>
      </w:r>
      <w:r>
        <w:rPr>
          <w:lang w:val="pt_PT" w:bidi="pt_PT"/>
        </w:rPr>
        <w:t xml:space="preserve">Pare e mostre uma imagem de um </w:t>
      </w:r>
      <w:r>
        <w:rPr>
          <w:lang w:val="pt_PT" w:bidi="pt_PT"/>
        </w:rPr>
        <w:t>cajado de um pastor</w:t>
      </w:r>
      <w:r>
        <w:rPr>
          <w:lang w:val="pt_PT" w:bidi="pt_PT"/>
        </w:rPr>
        <w:t>. Pause a gravação aqui.</w:t>
      </w:r>
    </w:p>
    <w:p>
      <w:pPr/>
      <w:r>
        <w:rPr>
          <w:lang w:val="pt_PT" w:bidi="pt_PT"/>
        </w:rPr>
      </w:r>
      <w:r>
        <w:rPr>
          <w:lang w:val="pt_PT" w:bidi="pt_PT"/>
        </w:rPr>
        <w:t>Yahweh disse a Moisés que estendesse sua mão sobre o Egito. Moisés levantou o cajado. Para fazer como Yahweh disse, Moisés teria girado lentamente em um círculo para que o cajado apontasse para todas as direções do Egito. Então Yahweh fez um vento do leste soprar. Esse vento trouxe os gafanhotos. Os gafanhotos vieram em enxames densos que pareciam nuvens.</w:t>
      </w:r>
    </w:p>
    <w:p>
      <w:pPr/>
      <w:r>
        <w:rPr>
          <w:lang w:val="pt_PT" w:bidi="pt_PT"/>
        </w:rPr>
      </w:r>
      <w:r>
        <w:rPr>
          <w:lang w:val="pt_PT" w:bidi="pt_PT"/>
        </w:rPr>
        <w:t xml:space="preserve">Pare e mostre a imagem de um </w:t>
      </w:r>
      <w:r>
        <w:rPr>
          <w:lang w:val="pt_PT" w:bidi="pt_PT"/>
        </w:rPr>
        <w:t>enxame de gafanhotos</w:t>
      </w:r>
      <w:r>
        <w:rPr>
          <w:lang w:val="pt_PT" w:bidi="pt_PT"/>
        </w:rPr>
        <w:t xml:space="preserve">. Discutam em grupo essa imagem. Vocês já viram um enxame de qualquer inseto como abelhas? Como vocês descrevem um enxame? Mostre um mapa do </w:t>
      </w:r>
      <w:r>
        <w:rPr>
          <w:lang w:val="pt_PT" w:bidi="pt_PT"/>
        </w:rPr>
        <w:t>Egito</w:t>
      </w:r>
      <w:r>
        <w:rPr>
          <w:lang w:val="pt_PT" w:bidi="pt_PT"/>
        </w:rPr>
        <w:t>. Veja onde fica a direção leste. Os gafanhotos foram levados dessa região para o Egito pelo vento oriental. Pause o áudio aqui.</w:t>
      </w:r>
    </w:p>
    <w:p>
      <w:pPr/>
      <w:r>
        <w:rPr>
          <w:lang w:val="pt_PT" w:bidi="pt_PT"/>
        </w:rPr>
      </w:r>
      <w:r>
        <w:rPr>
          <w:lang w:val="pt_PT" w:bidi="pt_PT"/>
        </w:rPr>
        <w:t>Os egípcios teriam visto gafanhotos antes dessa praga. Os egípcios nunca haviam visto tantos gafanhotos em todo o país antes. Os gafanhotos comeram todas as plantas verdes e todos os pedaços de fruta que haviam sobrevivido à tempestade de granizo. Nem uma única folha foi deixada nas árvores. Havia tantos gafanhotos que fazia a terra parecer escura. A passagem diz que essa era a pior invasão de gafanhotos em toda a história do Egito. Ninguém nunca havia visto tantos gafanhotos ao mesmo tempo antes.</w:t>
      </w:r>
    </w:p>
    <w:p>
      <w:pPr/>
      <w:r>
        <w:rPr>
          <w:lang w:val="pt_PT" w:bidi="pt_PT"/>
        </w:rPr>
      </w:r>
      <w:r>
        <w:rPr>
          <w:lang w:val="pt_PT" w:bidi="pt_PT"/>
        </w:rPr>
        <w:t>O faraó enviou rapidamente alguém para trazer Moisés e Arão de volta para o palácio. O faraó diz a Moisés: “Pequei contra Yahweh, seu Deus”. O faraó está falando sobre Yahweh sendo o Deus de Moisés, Arão e todos os israelitas. O faraó usa ambos os nomes para Deus: Yahweh e Deus.</w:t>
      </w:r>
    </w:p>
    <w:p>
      <w:pPr/>
      <w:r>
        <w:rPr>
          <w:lang w:val="pt_PT" w:bidi="pt_PT"/>
        </w:rPr>
      </w:r>
      <w:r>
        <w:rPr>
          <w:lang w:val="pt_PT" w:bidi="pt_PT"/>
        </w:rPr>
        <w:t>O faraó pede a Moisés e Arão para perdoar seu pecado desta vez ou apenas uma vez. Pecar é desobedecer a Yahweh. Essa não é a primeira vez que o faraó pediu perdão por seus pecados, mas é a primeira vez que o faraó diz que pecou contra Yahweh. O faraó parece entender que as pragas estão levando os egípcios à morte. O faraó pede a Moisés e Arão para orar a Yahweh e pedir que essa morte seja levada embora. O faraó sabe que com todas as colheitas destruídas, os egípcios morrerão de fome.</w:t>
      </w:r>
    </w:p>
    <w:p>
      <w:pPr/>
      <w:r>
        <w:rPr>
          <w:lang w:val="pt_PT" w:bidi="pt_PT"/>
        </w:rPr>
      </w:r>
      <w:r>
        <w:rPr>
          <w:lang w:val="pt_PT" w:bidi="pt_PT"/>
        </w:rPr>
        <w:t>Moisés deixa a presença do faraó e ora a Yahweh. Yahweh respondeu mudando a direção do vento. Agora o vento estava soprando do oeste. O vento levou todos os gafanhotos para dentro do Mar Vermelho. Nem um único gafanhoto permaneceu no Egito.</w:t>
      </w:r>
    </w:p>
    <w:p>
      <w:pPr/>
      <w:r>
        <w:rPr>
          <w:lang w:val="pt_PT" w:bidi="pt_PT"/>
        </w:rPr>
      </w:r>
      <w:r>
        <w:rPr>
          <w:lang w:val="pt_PT" w:bidi="pt_PT"/>
        </w:rPr>
        <w:t>Pare e olhe para o mapa. O Mar Vermelho deve ser marcado no mapa. Pause o áudio aqui.</w:t>
      </w:r>
    </w:p>
    <w:p>
      <w:pPr/>
      <w:r>
        <w:rPr>
          <w:lang w:val="pt_PT" w:bidi="pt_PT"/>
        </w:rPr>
      </w:r>
      <w:r>
        <w:rPr>
          <w:lang w:val="pt_PT" w:bidi="pt_PT"/>
        </w:rPr>
        <w:t>Assim como com as pragas anteriores, Yahweh endureceu o coração de faraó. O faraó se recusou a deixar os israelitas deixarem o Egito.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10.1–20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6 cenas.</w:t>
      </w:r>
    </w:p>
    <w:p>
      <w:pPr/>
      <w:r>
        <w:rPr>
          <w:lang w:val="pt_PT" w:bidi="pt_PT"/>
        </w:rPr>
      </w:r>
      <w:r>
        <w:rPr>
          <w:b/>
          <w:lang w:val="pt_PT" w:bidi="pt_PT"/>
        </w:rPr>
        <w:t>Na primeira cena:</w:t>
      </w:r>
      <w:r>
        <w:rPr>
          <w:lang w:val="pt_PT" w:bidi="pt_PT"/>
        </w:rPr>
        <w:t xml:space="preserve"> Yahweh diz a Moisés para ir ao faraó novamente. Desta vez, Yahweh explica o propósito de todos os sinais milagrosos.</w:t>
      </w:r>
    </w:p>
    <w:p>
      <w:pPr/>
      <w:r>
        <w:rPr>
          <w:lang w:val="pt_PT" w:bidi="pt_PT"/>
        </w:rPr>
      </w:r>
      <w:r>
        <w:rPr>
          <w:b/>
          <w:lang w:val="pt_PT" w:bidi="pt_PT"/>
        </w:rPr>
        <w:t>Na segunda cena:</w:t>
      </w:r>
      <w:r>
        <w:rPr>
          <w:lang w:val="pt_PT" w:bidi="pt_PT"/>
        </w:rPr>
        <w:t xml:space="preserve"> Moisés e Arão vão até o faraó e dizem a ele que, a menos que o faraó permita que os israelitas saiam, o próximo sinal será uma praga de gafanhotos que destruirá todas as plantações que restaram após o granizo.</w:t>
      </w:r>
    </w:p>
    <w:p>
      <w:pPr/>
      <w:r>
        <w:rPr>
          <w:lang w:val="pt_PT" w:bidi="pt_PT"/>
        </w:rPr>
      </w:r>
      <w:r>
        <w:rPr>
          <w:b/>
          <w:lang w:val="pt_PT" w:bidi="pt_PT"/>
        </w:rPr>
        <w:t>Na terceira cena:</w:t>
      </w:r>
      <w:r>
        <w:rPr>
          <w:lang w:val="pt_PT" w:bidi="pt_PT"/>
        </w:rPr>
        <w:t xml:space="preserve"> Os oficiais do faraó imploram ao faraó para deixar as pessoas ir.</w:t>
      </w:r>
    </w:p>
    <w:p>
      <w:pPr/>
      <w:r>
        <w:rPr>
          <w:lang w:val="pt_PT" w:bidi="pt_PT"/>
        </w:rPr>
      </w:r>
      <w:r>
        <w:rPr>
          <w:b/>
          <w:lang w:val="pt_PT" w:bidi="pt_PT"/>
        </w:rPr>
        <w:t>Na quarta cena:</w:t>
      </w:r>
      <w:r>
        <w:rPr>
          <w:lang w:val="pt_PT" w:bidi="pt_PT"/>
        </w:rPr>
        <w:t xml:space="preserve"> Moisés e Arão retornam para o palácio e falam com o faraó. O faraó os lança para fora do palácio.</w:t>
      </w:r>
    </w:p>
    <w:p>
      <w:pPr/>
      <w:r>
        <w:rPr>
          <w:lang w:val="pt_PT" w:bidi="pt_PT"/>
        </w:rPr>
      </w:r>
      <w:r>
        <w:rPr>
          <w:b/>
          <w:lang w:val="pt_PT" w:bidi="pt_PT"/>
        </w:rPr>
        <w:t>Na quinta cena:</w:t>
      </w:r>
      <w:r>
        <w:rPr>
          <w:lang w:val="pt_PT" w:bidi="pt_PT"/>
        </w:rPr>
        <w:t xml:space="preserve"> A praga começa. Os gafanhotos cobrem o Egito e destroem todas as plantas vivas.</w:t>
      </w:r>
    </w:p>
    <w:p>
      <w:pPr/>
      <w:r>
        <w:rPr>
          <w:lang w:val="pt_PT" w:bidi="pt_PT"/>
        </w:rPr>
      </w:r>
      <w:r>
        <w:rPr>
          <w:b/>
          <w:lang w:val="pt_PT" w:bidi="pt_PT"/>
        </w:rPr>
        <w:t>Na sexta cena:</w:t>
      </w:r>
      <w:r>
        <w:rPr>
          <w:lang w:val="pt_PT" w:bidi="pt_PT"/>
        </w:rPr>
        <w:t xml:space="preserve"> O faraó convoca Moisés e Arão. O faraó pede que Yahweh interrompa a praga. Moisés e Arão oram e pedem a Yahweh para interromper a praga de gafanhotos. Depois que a praga terminou, Yahweh endureceu o coração do faraó novamente. O faraó se recusou a deixar os israelitas deixarem o Egito.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oficiais de faraó</w:t>
      </w:r>
    </w:p>
    <w:p>
      <w:pPr/>
      <w:r>
        <w:rPr>
          <w:lang w:val="pt_PT" w:bidi="pt_PT"/>
        </w:rPr>
      </w:r>
      <w:r>
        <w:rPr>
          <w:lang w:val="pt_PT" w:bidi="pt_PT"/>
        </w:rPr>
        <w:t>O grupo deve prestar atenção às partes do cenário da passagem:</w:t>
      </w:r>
    </w:p>
    <w:p>
      <w:pPr/>
      <w:r>
        <w:rPr>
          <w:lang w:val="pt_PT" w:bidi="pt_PT"/>
        </w:rPr>
      </w:r>
      <w:r>
        <w:rPr>
          <w:lang w:val="pt_PT" w:bidi="pt_PT"/>
        </w:rPr>
        <w:t>Cena um começa com uma palavra conectiva. Essa palavra, “então” indica que esse evento é a próxima coisa a ocorrer em uma série de eventos. Sua equipe deve decidir o conectivo que será usado.</w:t>
      </w:r>
    </w:p>
    <w:p>
      <w:pPr/>
      <w:r>
        <w:rPr>
          <w:lang w:val="pt_PT" w:bidi="pt_PT"/>
        </w:rPr>
      </w:r>
      <w:r>
        <w:rPr>
          <w:lang w:val="pt_PT" w:bidi="pt_PT"/>
        </w:rPr>
        <w:t>Yahweh fala com Moisés e lhe dá uma explicação do porquê tem realizado esses sinais milagrosos ou pragas. Yahweh quer que os israelitas contem aos seus filhos e netos sobre esses eventos para que os descendentes saibam que ele é Yahweh. Yahweh manda Moisés e Arão de volta para o faraó para anunciar a próxima praga.</w:t>
      </w:r>
    </w:p>
    <w:p>
      <w:pPr/>
      <w:r>
        <w:rPr>
          <w:lang w:val="pt_PT" w:bidi="pt_PT"/>
        </w:rPr>
      </w:r>
      <w:r>
        <w:rPr>
          <w:lang w:val="pt_PT" w:bidi="pt_PT"/>
        </w:rPr>
        <w:t>Na cena dois, Moisés e Arão vão até o faraó e lhe dizem o que Yahweh diz que acontecerá se o faraó se recusar a deixar os israelitas sairem do Egito. Moisés diz: “Isso é o que Yahweh, o Deus dos hebreus diz: “Quanto tempo vocês se recusarão a se submeter a mim?’” Aqui Yahweh está perguntando: "quanto mais tempo vocês levarão?" Também é uma pergunta que não requer uma resposta, e mostra a frustração de Yahweh com o faraó. Yahweh usa a forma singular do pronome você, então está claro que Yahweh está falando diretamente com o faraó e não com os oficiais ao redor do faraó. Quando Yahweh fala a Moisés o que dizer ao faraó, Moisés repete a mensagem ao faraó, usando um discurso direto. Moisés diz ao faraó que uma praga de gafanhotos como o Egito nunca viu virá e devorará ou comerá toda planta ou folha verde que restar no Egito.</w:t>
      </w:r>
    </w:p>
    <w:p>
      <w:pPr/>
      <w:r>
        <w:rPr>
          <w:lang w:val="pt_PT" w:bidi="pt_PT"/>
        </w:rPr>
      </w:r>
      <w:r>
        <w:rPr>
          <w:lang w:val="pt_PT" w:bidi="pt_PT"/>
        </w:rPr>
        <w:t>Parem e discutam: Como seu idioma faz perguntas que não exigem uma resposta? Pause este áudio aqui.</w:t>
      </w:r>
    </w:p>
    <w:p>
      <w:pPr/>
      <w:r>
        <w:rPr>
          <w:lang w:val="pt_PT" w:bidi="pt_PT"/>
        </w:rPr>
      </w:r>
      <w:r>
        <w:rPr>
          <w:lang w:val="pt_PT" w:bidi="pt_PT"/>
        </w:rPr>
        <w:t>Moisés usa o nome, Yahweh, Deus dos hebreus quando fala com o faraó. Moisés usa esse nome completo para que o faraó não tenha dúvida sobre quem Yahweh é.</w:t>
      </w:r>
    </w:p>
    <w:p>
      <w:pPr/>
      <w:r>
        <w:rPr>
          <w:lang w:val="pt_PT" w:bidi="pt_PT"/>
        </w:rPr>
      </w:r>
      <w:r>
        <w:rPr>
          <w:lang w:val="pt_PT" w:bidi="pt_PT"/>
        </w:rPr>
        <w:t>Na cena três, os oficiais do faraó vêm até o faraó e imploram a ele para deixar os israelitas sair. Os oficiais perguntam: “Quanto tempo Moisés será uma armadilha para nós? Você não sabe que o Egito está em ruínas?” Eles usam uma figura de imagem para ilustrar o que eles pensam que está acontecendo. Eles dizem que Moisés é como uma armadilha ou um laço — Moisés está tentando enganá-los. Algumas traduções dizem que Moisés está mantendo o povo egípcio como refém.</w:t>
      </w:r>
    </w:p>
    <w:p>
      <w:pPr/>
      <w:r>
        <w:rPr>
          <w:lang w:val="pt_PT" w:bidi="pt_PT"/>
        </w:rPr>
      </w:r>
      <w:r>
        <w:rPr>
          <w:lang w:val="pt_PT" w:bidi="pt_PT"/>
        </w:rPr>
        <w:t>Parem e escolham a melhor maneira de descrever isso para seu povo. Pause a gravação aqui.</w:t>
      </w:r>
    </w:p>
    <w:p>
      <w:pPr/>
      <w:r>
        <w:rPr>
          <w:lang w:val="pt_PT" w:bidi="pt_PT"/>
        </w:rPr>
      </w:r>
      <w:r>
        <w:rPr>
          <w:lang w:val="pt_PT" w:bidi="pt_PT"/>
        </w:rPr>
        <w:t xml:space="preserve">Na cena quatro, o faraó manda chamar Moisés e Arão. O faraó concorda em deixar os homens israelitas irem para adorar a Yahweh, mas diz que as mulheres e crianças devem permanecer no Egito. Moisés diz que as mulheres e crianças devem ter permissão para ir com os homens. Quando Moisés diz isso, ele usa um paralelismo entre os grupos. Moisés diz, jovens e velhos, filhos e filhas, rebanhos e gado. Esse paralelismo deixa claro que todos, tanto pessoas quanto animais, devem ter permissão para ir. O faraó disse que as mulheres e crianças nunca teriam permissão para deixar o Egito. Então o faraó lançou Moisés e Arão para fora do palácio. </w:t>
      </w:r>
    </w:p>
    <w:p>
      <w:pPr/>
      <w:r>
        <w:rPr>
          <w:lang w:val="pt_PT" w:bidi="pt_PT"/>
        </w:rPr>
      </w:r>
      <w:r>
        <w:rPr>
          <w:lang w:val="pt_PT" w:bidi="pt_PT"/>
        </w:rPr>
        <w:t>Parem e discutam: Como vocês usam a força para fazer alguém sair? Quais ações podem estar envolvidas? O faraó não pegou Moisés e o jogou. No entanto, os verbos usados significam que a ação era forte ou violenta. Pause a gravação aqui.</w:t>
      </w:r>
    </w:p>
    <w:p>
      <w:pPr/>
      <w:r>
        <w:rPr>
          <w:lang w:val="pt_PT" w:bidi="pt_PT"/>
        </w:rPr>
      </w:r>
      <w:r>
        <w:rPr>
          <w:lang w:val="pt_PT" w:bidi="pt_PT"/>
        </w:rPr>
        <w:t>Na cena cinco, Yahweh disse a Moisés para erguer seu cajado sobre o Egito. Moisés ergueu seu cajado para o céu. Provavelmente Moisés levantou o cajado e girou lentamente, de modo que o cajado apontasse em todas as direções sobre o Egito. Então Yahweh mandou um vento do leste para soprar e trazer os gafanhotos. Os gafanhotos invadiram todo o Egito. Os gafanhotos cobriram todo o país do Egito. Os gafanhotos comeram todas as plantas e todas as folhas. Nada continuou crescendo. Os gafanhotos fizeram a terra parecer escura. Ninguém no Egito nunca viu gafanhotos como esses antes.</w:t>
      </w:r>
    </w:p>
    <w:p>
      <w:pPr/>
      <w:r>
        <w:rPr>
          <w:lang w:val="pt_PT" w:bidi="pt_PT"/>
        </w:rPr>
      </w:r>
      <w:r>
        <w:rPr>
          <w:lang w:val="pt_PT" w:bidi="pt_PT"/>
        </w:rPr>
        <w:t>Na cena seis, o faraó chamou Moisés e Arão para retornar para o palácio. Desta vez, o faraó disse: “Pequei contra Yahweh e contra você”. O faraó pediu a Moisés para perdoar o pecado do faraó. O faraó pediu a Moisés para implorar a Yahweh que afastasse essa morte. Moisés deixou o palácio e pediu a Yahweh para interromper a praga. Yahweh mudou a direção do vento para que o vento viesse do oeste. O vento do oeste afastou os gafanhotos do Egito para dentro do Mar Vermelho. Então Yahweh endureceu o coração do faraó novamente e o faraó se recusou a deixar os israelitas sairem do Egito.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10.1–20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oficiais de faraó</w:t>
      </w:r>
    </w:p>
    <w:p>
      <w:pPr>
        <w:pStyle w:val="ListBullet"/>
        <w:spacing w:line="240" w:lineRule="auto"/>
        <w:ind w:left="720"/>
      </w:pPr>
      <w:r>
        <w:rPr>
          <w:lang w:val="pt_PT" w:bidi="pt_PT"/>
        </w:rPr>
      </w:r>
      <w:r>
        <w:rPr>
          <w:lang w:val="pt_PT" w:bidi="pt_PT"/>
        </w:rPr>
        <w:t>Egípcios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Cena 1: Yahweh fala com Moisés e Arão e diz a eles que Yahweh tornou o faraó teimoso por uma razão. Yahweh quer que todos saibam quem ele é. Yahweh quer que os israelitas contem a seus filhos e netos sobre esses sinais milagrosos. Yahweh quer que todos os descendentes israelitas conheçam Yahweh e saibam sobre essas pragas. Quando Yahweh diz para dizer a seus filhos e netos, ele quer dizer que isso vale para todas as gerações no futuro.</w:t>
      </w:r>
    </w:p>
    <w:p>
      <w:pPr>
        <w:pStyle w:val="ListBullet"/>
        <w:spacing w:line="240" w:lineRule="auto"/>
        <w:ind w:left="720"/>
      </w:pPr>
      <w:r>
        <w:rPr>
          <w:lang w:val="pt_PT" w:bidi="pt_PT"/>
        </w:rPr>
      </w:r>
      <w:r>
        <w:rPr>
          <w:lang w:val="pt_PT" w:bidi="pt_PT"/>
        </w:rPr>
        <w:t>Pare a gravação.</w:t>
      </w:r>
    </w:p>
    <w:p>
      <w:pPr>
        <w:pStyle w:val="ListBullet"/>
        <w:spacing w:line="240" w:lineRule="auto"/>
        <w:ind w:left="720"/>
      </w:pPr>
      <w:r>
        <w:rPr>
          <w:lang w:val="pt_PT" w:bidi="pt_PT"/>
        </w:rPr>
      </w:r>
      <w:r>
        <w:rPr>
          <w:lang w:val="pt_PT" w:bidi="pt_PT"/>
        </w:rPr>
        <w:t>Pergunte a Moisés: “Como você se sente sobre essa explicação de Yahweh?”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Cena 2: Moisés e Arão vão até o faraó e falam diretamente com ele usando um discurso direto. Moisés transmite a mensagem de Deus ao faraó. O faraó deve permitir que o povo sair para adorar Yahweh. Se o faraó se recusar, Moisés adverte o faraó que o próximo sinal milagroso ou praga será terrível. Yahweh enviará gafanhotos para comer toda planta viva deixada viva que restaram após o granizo. Moisés diz ao faraó que o Egito nunca viu gafanhotos como a praga que está por vir. Então Moisés e Arão deixam o palácio.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faraó: “O que você está sentindo nesse momento?”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Cena 3: Os oficiais do faraó, que estavam com ele, imploram para que ele deixe os israelitas partir. Eles dizem que Moisés é como uma armadilha para o povo ou está mantendo o povo do Egito como refém.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oficiais: “Por que vocês dizem que Moisés é como uma armadilha para as pessoas do Egito?”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Cena 4: faraó manda chamar Moisés e Arão. O faraó concorda em deixar os homens israelitas ir e adorar a Yahweh. O faraó se recusa a permitir que as mulheres e crianças vão com os homens. Moisés insiste que as mulheres e crianças também devem ir. O faraó diz: “Posso ver através do seu plano maligno”. O faraó se recusa a deixar as mulheres e crianças irem com os homens para adorar Yahweh. O faraó lança Moisés e Arão para fora do palácio.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faraó: “Por que você não quer que as mulheres e crianças vão com os homens?” Vocês podem ouvir:</w:t>
      </w:r>
    </w:p>
    <w:p>
      <w:pPr>
        <w:pStyle w:val="ListBullet"/>
        <w:spacing w:line="240" w:lineRule="auto"/>
        <w:ind w:left="720"/>
      </w:pPr>
      <w:r>
        <w:rPr>
          <w:lang w:val="pt_PT" w:bidi="pt_PT"/>
        </w:rPr>
      </w:r>
      <w:r>
        <w:rPr>
          <w:lang w:val="pt_PT" w:bidi="pt_PT"/>
        </w:rPr>
        <w:t>Pergunte a Moisés: “Como você está se sentindo agora?”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Cena 5: Yahweh diz a Moisés para levantar sua mão sobre o Egito. Moisés levanta sua mão com seu cajado de pastor. Moisés estende o cajado sobre o Egito. Isso provavelmente significa que Moisés se virou, de modo que o cajado apontasse para cada região do Egito. Então Yahweh enviou um vento do leste, que trouxe gafanhotos como os egípcios nunca tinham visto antes. Os gafanhotos cobriram a terra e comeram todas as plantas vivas e todas as folhas.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egípcios: “Como vocês estão se sentindo agora?”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Cena 6: faraó manda chamar Moisés e Arão. Faraó pede a Moisés para perdoar o pecado do faraó. O faraó diz: “Pequei contra Yahweh e contra você”. O faraó pede que Yahweh afaste essa morte. O faraó sabe que sem comida, as pessoas no Egito morrerão. Moisés deixa o faraó e ora. Yahweh enviou um vento do oeste que afastou os gafanhotos do Egito para dentro do Mar Vermelho. Então Yahweh endureceu o coração do faraó novamente. O faraó se recusou a deixar os israelitas deixarem o Egito.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faraó: “Como você está se sentindo agora?” Vocês podem ouvir:</w:t>
      </w:r>
    </w:p>
    <w:p>
      <w:pPr>
        <w:pStyle w:val="ListBullet"/>
        <w:spacing w:line="240" w:lineRule="auto"/>
        <w:ind w:left="720"/>
      </w:pPr>
      <w:r>
        <w:rPr>
          <w:lang w:val="pt_PT" w:bidi="pt_PT"/>
        </w:rPr>
      </w:r>
      <w:r>
        <w:rPr>
          <w:lang w:val="pt_PT" w:bidi="pt_PT"/>
        </w:rPr>
        <w:t>Pergunte a Moisés: “Como você está se sentindo agora?” Vocês podem ouvir:</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10.1–20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Use o mesmo nome para Yahweh que vocês têm usado. </w:t>
      </w:r>
      <w:r>
        <w:rPr>
          <w:lang w:val="pt_PT" w:bidi="pt_PT"/>
        </w:rPr>
        <w:t>Yahweh</w:t>
      </w:r>
      <w:r>
        <w:rPr>
          <w:lang w:val="pt_PT" w:bidi="pt_PT"/>
        </w:rPr>
        <w:t xml:space="preserve"> é tratado no Glossário Mestre. </w:t>
      </w:r>
    </w:p>
    <w:p>
      <w:pPr/>
      <w:r>
        <w:rPr>
          <w:lang w:val="pt_PT" w:bidi="pt_PT"/>
        </w:rPr>
      </w:r>
      <w:r>
        <w:rPr>
          <w:lang w:val="pt_PT" w:bidi="pt_PT"/>
        </w:rPr>
        <w:t xml:space="preserve">Yahweh diz a Moisés que Yahweh é aquele que torna o </w:t>
      </w:r>
      <w:r>
        <w:rPr>
          <w:lang w:val="pt_PT" w:bidi="pt_PT"/>
        </w:rPr>
        <w:t>faraó</w:t>
      </w:r>
      <w:r>
        <w:rPr>
          <w:lang w:val="pt_PT" w:bidi="pt_PT"/>
        </w:rPr>
        <w:t xml:space="preserve"> e os oficiais do faraó de coração duro ou teimosos. Use as mesmas palavras ou descrições para </w:t>
      </w:r>
      <w:r>
        <w:rPr>
          <w:lang w:val="pt_PT" w:bidi="pt_PT"/>
        </w:rPr>
        <w:t>coração</w:t>
      </w:r>
      <w:r>
        <w:rPr>
          <w:lang w:val="pt_PT" w:bidi="pt_PT"/>
        </w:rPr>
        <w:t xml:space="preserve"> duro que vocês usaram nas passagens anteriores.</w:t>
      </w:r>
    </w:p>
    <w:p>
      <w:pPr/>
      <w:r>
        <w:rPr>
          <w:lang w:val="pt_PT" w:bidi="pt_PT"/>
        </w:rPr>
      </w:r>
      <w:r>
        <w:rPr>
          <w:lang w:val="pt_PT" w:bidi="pt_PT"/>
        </w:rPr>
        <w:t xml:space="preserve">Yahweh fala sobre os sinais milagrosos ou as pragas que enviou ao povo egípcio. </w:t>
      </w:r>
      <w:r>
        <w:rPr>
          <w:lang w:val="pt_PT" w:bidi="pt_PT"/>
        </w:rPr>
        <w:t>Milagres</w:t>
      </w:r>
      <w:r>
        <w:rPr>
          <w:lang w:val="pt_PT" w:bidi="pt_PT"/>
        </w:rPr>
        <w:t xml:space="preserve">, </w:t>
      </w:r>
      <w:r>
        <w:rPr>
          <w:lang w:val="pt_PT" w:bidi="pt_PT"/>
        </w:rPr>
        <w:t>sinais</w:t>
      </w:r>
      <w:r>
        <w:rPr>
          <w:lang w:val="pt_PT" w:bidi="pt_PT"/>
        </w:rPr>
        <w:t xml:space="preserve"> e maravilhas são discutidos no Glossário Mestre. Um milagre é algo que apenas Yahweh pode fazer. Um sinal significa que isso é algo realmente importante. Um sinal mostra o caminho ou dá informações às pessoas. Sinais milagrosos apontariam o povo para Yahweh.</w:t>
      </w:r>
    </w:p>
    <w:p>
      <w:pPr/>
      <w:r>
        <w:rPr>
          <w:lang w:val="pt_PT" w:bidi="pt_PT"/>
        </w:rPr>
      </w:r>
      <w:r>
        <w:rPr>
          <w:lang w:val="pt_PT" w:bidi="pt_PT"/>
        </w:rPr>
        <w:t>Quando Moisés dá a mensagem de Yahweh ao faraó, Moisés usa um discurso direto.</w:t>
      </w:r>
    </w:p>
    <w:p>
      <w:pPr/>
      <w:r>
        <w:rPr>
          <w:lang w:val="pt_PT" w:bidi="pt_PT"/>
        </w:rPr>
      </w:r>
      <w:r>
        <w:rPr>
          <w:lang w:val="pt_PT" w:bidi="pt_PT"/>
        </w:rPr>
        <w:t xml:space="preserve">O faraó é o título do </w:t>
      </w:r>
      <w:r>
        <w:rPr>
          <w:lang w:val="pt_PT" w:bidi="pt_PT"/>
        </w:rPr>
        <w:t>rei</w:t>
      </w:r>
      <w:r>
        <w:rPr>
          <w:lang w:val="pt_PT" w:bidi="pt_PT"/>
        </w:rPr>
        <w:t xml:space="preserve"> do Egito. Use o mesmo título para o rei que vocês têm usado.</w:t>
      </w:r>
    </w:p>
    <w:p>
      <w:pPr/>
      <w:r>
        <w:rPr>
          <w:lang w:val="pt_PT" w:bidi="pt_PT"/>
        </w:rPr>
      </w:r>
      <w:r>
        <w:rPr>
          <w:lang w:val="pt_PT" w:bidi="pt_PT"/>
        </w:rPr>
        <w:t>Os oficiais do governo pedem ao faraó para deixar os homens isra</w:t>
      </w:r>
      <w:r>
        <w:rPr>
          <w:lang w:val="pt_PT" w:bidi="pt_PT"/>
        </w:rPr>
        <w:t>elitas ire</w:t>
      </w:r>
      <w:r>
        <w:rPr>
          <w:lang w:val="pt_PT" w:bidi="pt_PT"/>
        </w:rPr>
        <w:t>m ador</w:t>
      </w:r>
      <w:r>
        <w:rPr>
          <w:b/>
          <w:lang w:val="pt_PT" w:bidi="pt_PT"/>
        </w:rPr>
        <w:t>ar a D</w:t>
      </w:r>
      <w:r>
        <w:rPr>
          <w:lang w:val="pt_PT" w:bidi="pt_PT"/>
        </w:rPr>
        <w:t xml:space="preserve">eus. </w:t>
      </w:r>
      <w:r>
        <w:rPr>
          <w:lang w:val="pt_PT" w:bidi="pt_PT"/>
        </w:rPr>
        <w:t>Adoração</w:t>
      </w:r>
      <w:r>
        <w:rPr>
          <w:lang w:val="pt_PT" w:bidi="pt_PT"/>
        </w:rPr>
        <w:t xml:space="preserve"> é discutida no Glossário Mestre. Use a mesma palavra para adoração que vocês têm usado.</w:t>
      </w:r>
    </w:p>
    <w:p>
      <w:pPr/>
      <w:r>
        <w:rPr>
          <w:lang w:val="pt_PT" w:bidi="pt_PT"/>
        </w:rPr>
      </w:r>
      <w:r>
        <w:rPr>
          <w:lang w:val="pt_PT" w:bidi="pt_PT"/>
        </w:rPr>
        <w:t xml:space="preserve">Moisés levantou seu cajado sobre o Egito. A cajado é uma vara que os </w:t>
      </w:r>
      <w:r>
        <w:rPr>
          <w:lang w:val="pt_PT" w:bidi="pt_PT"/>
        </w:rPr>
        <w:t>pastores</w:t>
      </w:r>
      <w:r>
        <w:rPr>
          <w:lang w:val="pt_PT" w:bidi="pt_PT"/>
        </w:rPr>
        <w:t xml:space="preserve"> carregavam. Use a mesma palavra para o cajado que vocês têm usado.</w:t>
      </w:r>
    </w:p>
    <w:p>
      <w:pPr/>
      <w:r>
        <w:rPr>
          <w:lang w:val="pt_PT" w:bidi="pt_PT"/>
        </w:rPr>
      </w:r>
      <w:r>
        <w:rPr>
          <w:lang w:val="pt_PT" w:bidi="pt_PT"/>
        </w:rPr>
        <w:t xml:space="preserve">O faraó convocou Moisés e Arão e disse: “Pequei contra Yahweh, seu </w:t>
      </w:r>
      <w:r>
        <w:rPr>
          <w:b/>
          <w:lang w:val="pt_PT" w:bidi="pt_PT"/>
        </w:rPr>
        <w:t>Deus</w:t>
      </w:r>
      <w:r>
        <w:rPr>
          <w:lang w:val="pt_PT" w:bidi="pt_PT"/>
        </w:rPr>
        <w:t xml:space="preserve">”. </w:t>
      </w:r>
      <w:r>
        <w:rPr>
          <w:lang w:val="pt_PT" w:bidi="pt_PT"/>
        </w:rPr>
        <w:t>Pecado</w:t>
      </w:r>
      <w:r>
        <w:rPr>
          <w:lang w:val="pt_PT" w:bidi="pt_PT"/>
        </w:rPr>
        <w:t xml:space="preserve"> está no Glossário Mestre. Use a mesma palavra para pecado que você usou anteriormente. Deus é o nome geral para Deus. </w:t>
      </w:r>
      <w:r>
        <w:rPr>
          <w:lang w:val="pt_PT" w:bidi="pt_PT"/>
        </w:rPr>
        <w:t>Deus</w:t>
      </w:r>
      <w:r>
        <w:rPr>
          <w:lang w:val="pt_PT" w:bidi="pt_PT"/>
        </w:rPr>
        <w:t xml:space="preserve"> é tratado no Glossário Mestre. Use a mesma palavra para Deus que você tem usado.</w:t>
      </w:r>
    </w:p>
    <w:p>
      <w:pPr/>
      <w:r>
        <w:rPr>
          <w:lang w:val="pt_PT" w:bidi="pt_PT"/>
        </w:rPr>
      </w:r>
      <w:r>
        <w:rPr>
          <w:lang w:val="pt_PT" w:bidi="pt_PT"/>
        </w:rPr>
        <w:t>Yahweh endureceu o coração do faraó. Isso significa que o faraó novamente ficou teimoso ou se recusou a deixar as pessoas ir. Use a mesma maneira de traduzir essa ideia de coração duro ou ser teimoso que vocês têm usado.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10:21–29</w:t>
      </w:r>
      <w:r>
        <w:rPr>
          <w:lang w:val="pt_PT" w:bidi="pt_PT"/>
        </w:rPr>
      </w:r>
    </w:p>
    <w:p>
      <w:pPr>
        <w:pStyle w:val="Heading3"/>
      </w:pPr>
      <w:r>
        <w:rPr>
          <w:lang w:val="pt_PT" w:bidi="pt_PT"/>
        </w:rPr>
        <w:t>Ouvir e Sentir</w:t>
      </w:r>
    </w:p>
    <w:p>
      <w:pPr/>
      <w:r>
        <w:rPr>
          <w:lang w:val="pt_PT" w:bidi="pt_PT"/>
        </w:rPr>
      </w:r>
      <w:r>
        <w:rPr>
          <w:lang w:val="pt_PT" w:bidi="pt_PT"/>
        </w:rPr>
        <w:t>Nesta etapa, ouçam Êxodo 10.21–29 e guardem em seus corações.</w:t>
      </w:r>
    </w:p>
    <w:p>
      <w:pPr/>
      <w:r>
        <w:rPr>
          <w:lang w:val="pt_PT" w:bidi="pt_PT"/>
        </w:rPr>
      </w:r>
      <w:r>
        <w:rPr>
          <w:lang w:val="pt_PT" w:bidi="pt_PT"/>
        </w:rPr>
        <w:t>Ouçam uma versão em áudio de Êxodo 10.21–29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Êxodo 10.21–29 na tradução mais fácil de entender.</w:t>
      </w:r>
    </w:p>
    <w:p>
      <w:pPr/>
      <w:r>
        <w:rPr>
          <w:lang w:val="pt_PT" w:bidi="pt_PT"/>
        </w:rPr>
      </w:r>
      <w:r>
        <w:rPr>
          <w:lang w:val="pt_PT" w:bidi="pt_PT"/>
        </w:rPr>
        <w:t>Depois da praga dos gafanhotos, Yahweh falou com Moisés e disse o que fazer para a próxima praga. Não sabemos quanto tempo passou desde a praga de gafanhotos. Sabemos que o coração do faraó estava endurecido ou o faraó ficou teimoso novamente depois da praga de gafanhotos. O faraó se recusou a permitir que os israelitas deixassem o Egito. Esta é uma narrativa da praga da escuridão.</w:t>
      </w:r>
    </w:p>
    <w:p>
      <w:pPr/>
      <w:r>
        <w:rPr>
          <w:lang w:val="pt_PT" w:bidi="pt_PT"/>
        </w:rPr>
      </w:r>
      <w:r>
        <w:rPr>
          <w:lang w:val="pt_PT" w:bidi="pt_PT"/>
        </w:rPr>
        <w:t>Para essa praga, Yahweh fala com Moisés e lhe diz o que fazer. Yahweh não diz a Moisés para ir ao faraó e anunciar a praga. Moisés não vai ao faraó para o advertir sobre essa praga ou exigir que o faraó permita que os israelitas deixem o Egito. Arão não parece estar com Moisés nessa praga.</w:t>
      </w:r>
    </w:p>
    <w:p>
      <w:pPr/>
      <w:r>
        <w:rPr>
          <w:lang w:val="pt_PT" w:bidi="pt_PT"/>
        </w:rPr>
      </w:r>
      <w:r>
        <w:rPr>
          <w:lang w:val="pt_PT" w:bidi="pt_PT"/>
        </w:rPr>
        <w:t>Yahweh diz a Moisés: “Levante sua mão para o céu”. Céu é o firmamento, ou o céu visível. A história indica que Moisés deve erguer sua mão. A história não menciona a vara ou cajado de pastor que Moisés geralmente carregava. Quando Moisés levanta sua mão para o céu ou em direção ao céu, uma escuridão tão densa que pode ser sentida cobrirá o Egito.</w:t>
      </w:r>
    </w:p>
    <w:p>
      <w:pPr/>
      <w:r>
        <w:rPr>
          <w:lang w:val="pt_PT" w:bidi="pt_PT"/>
        </w:rPr>
      </w:r>
      <w:r>
        <w:rPr>
          <w:lang w:val="pt_PT" w:bidi="pt_PT"/>
        </w:rPr>
        <w:t>Parem e encontrem uma maneira de entrar em um lugar totalmente escuro. Essa provavelmente será uma pequena sala ou armário que vocês podem fechar a porta e bloquear toda a luz de qualquer abertura. Não deve haver nenhuma luz entrando no espaço. Vocês podem precisar usar algo que bloqueia a porta para que nenhuma luz possa passar. Quando está completamente escuro, os membros da equipe não podem ver uns aos outros. Se alguém levanta a mão, o membro da equipe não consegue ver o movimento da mão. Peça aos membros da equipe que discutam como essa escuridão é percebida. Pause a gravação aqui.</w:t>
      </w:r>
    </w:p>
    <w:p>
      <w:pPr/>
      <w:r>
        <w:rPr>
          <w:lang w:val="pt_PT" w:bidi="pt_PT"/>
        </w:rPr>
      </w:r>
      <w:r>
        <w:rPr>
          <w:lang w:val="pt_PT" w:bidi="pt_PT"/>
        </w:rPr>
        <w:t>A escuridão cobriu a terra do Egito por 3 dias. Isso significa 24 horas por dia. A escuridão não era a escuridão normal do céu noturno, onde as estrelas e a lua fornecem alguma luz. Essa era uma escuridão anormal que não permitia que a luz aparecesse. Ninguém poderia ver nem mesmo uma sombra de algo se movendo. Como acontece com as outras pragas, Yahweh estava mostrando que era mais poderoso do que os deuses egípcios.</w:t>
      </w:r>
    </w:p>
    <w:p>
      <w:pPr/>
      <w:r>
        <w:rPr>
          <w:lang w:val="pt_PT" w:bidi="pt_PT"/>
        </w:rPr>
      </w:r>
      <w:r>
        <w:rPr>
          <w:lang w:val="pt_PT" w:bidi="pt_PT"/>
        </w:rPr>
        <w:t>A escuridão era tão densa que você podia senti-la. Essa é uma imagem verbal que descreve quão densa ou pesada a escuridão parecia para as pessoas. Algumas pessoas pensam que a melhor tradução aqui é dizer que a pessoa não seria capaz de ver nada, isto é, a pessoa teria que tatear ou tocar para conseguir se mover, ainda que apenas um pouco.</w:t>
      </w:r>
    </w:p>
    <w:p>
      <w:pPr/>
      <w:r>
        <w:rPr>
          <w:lang w:val="pt_PT" w:bidi="pt_PT"/>
        </w:rPr>
      </w:r>
      <w:r>
        <w:rPr>
          <w:lang w:val="pt_PT" w:bidi="pt_PT"/>
        </w:rPr>
        <w:t>Pare e coloque uma venda sobre os olhos de uma pessoa para que essa pessoa não possa ver nada. Então essa pessoa com os olhos vendados precisa encontrar uma cadeira e se sentar nela. Você pode atribuir outra tarefa, se preferir. Agora, a equipe observa essa pessoa com os olhos vendados tateando enquanto tenta encontrar o objeto-alvo. Descreva o que você vê. Pause a gravação aqui.</w:t>
      </w:r>
    </w:p>
    <w:p>
      <w:pPr/>
      <w:r>
        <w:rPr>
          <w:lang w:val="pt_PT" w:bidi="pt_PT"/>
        </w:rPr>
      </w:r>
      <w:r>
        <w:rPr>
          <w:lang w:val="pt_PT" w:bidi="pt_PT"/>
        </w:rPr>
        <w:t>Esse tipo de escuridão completa leva à confusão. A pessoa não pode dizer onde ela está em relação a qualquer coisa ao seu redor. Ela perde noção do tempo, o que significa que não sabe se é dia ou noite, porque a escuridão permanece a mesma. Essa escuridão durou três dias. Os egípcios não sabiam que duraria apenas três dias. Os egípcios sabiam que as plantas precisam de luz para crescer. Se a escuridão continuasse, não haveria comida.</w:t>
      </w:r>
    </w:p>
    <w:p>
      <w:pPr/>
      <w:r>
        <w:rPr>
          <w:lang w:val="pt_PT" w:bidi="pt_PT"/>
        </w:rPr>
      </w:r>
      <w:r>
        <w:rPr>
          <w:lang w:val="pt_PT" w:bidi="pt_PT"/>
        </w:rPr>
        <w:t>Durante os três dias de escuridão ninguém no Egito se moveu. A maioria das pessoas geralmente não viajava à noite porque as estrelas não forneciam luz o suficiente para viajar em segurança, possibilitando ver obstáculos ou o caminho de sempre. A escuridão durante a praga era tão escura que ninguém ousava se mover porque não poderia ver para onde estava indo.</w:t>
      </w:r>
    </w:p>
    <w:p>
      <w:pPr/>
      <w:r>
        <w:rPr>
          <w:lang w:val="pt_PT" w:bidi="pt_PT"/>
        </w:rPr>
      </w:r>
      <w:r>
        <w:rPr>
          <w:lang w:val="pt_PT" w:bidi="pt_PT"/>
        </w:rPr>
        <w:t>Assim como nas pragas anteriores, a praga — a escuridão — não chegou a região onde os israelitas viviam. Os israelitas tinham luz como de costume em sua parte do Egito.</w:t>
      </w:r>
    </w:p>
    <w:p>
      <w:pPr/>
      <w:r>
        <w:rPr>
          <w:lang w:val="pt_PT" w:bidi="pt_PT"/>
        </w:rPr>
      </w:r>
      <w:r>
        <w:rPr>
          <w:lang w:val="pt_PT" w:bidi="pt_PT"/>
        </w:rPr>
        <w:t>A praga da escuridão terminou depois de 3 dias de escuridão. Então o faraó chamou Moisés para vir vê-lo. A passagem não diz que a praga havia terminado. No entanto, a escuridão tinha que se encerrar para que o faraó pudesse enviar um mensageiro para trazer Moisés. Durante a escuridão, o mensageiro não seria capaz de se mover para encontrar Moisés.</w:t>
      </w:r>
    </w:p>
    <w:p>
      <w:pPr/>
      <w:r>
        <w:rPr>
          <w:lang w:val="pt_PT" w:bidi="pt_PT"/>
        </w:rPr>
      </w:r>
      <w:r>
        <w:rPr>
          <w:lang w:val="pt_PT" w:bidi="pt_PT"/>
        </w:rPr>
        <w:t>O faraó diz a Moisés que leve o povo e vá adorar a Yahweh. O faraó até dá permissão para que as crianças vão. No entanto, o faraó diz que os animais devem permanecer no Egito. O faraó disse que todos os israelitas poderiam sair. No entanto, ao manter os animais no Egito, o faraó também manterá alguns dos israelitas, que terão que ficar para cuidar deles. Parece que o faraó está permitindo que todas as pessoas saiam, mas na realidade, algumas devem permanecer no Egito para cuidar dos animais. Ao manter os animais e alguns dos israelitas, o faraó está tentando garantir que os israelitas voltem para o Egito depois de seu tempo de adoração.</w:t>
      </w:r>
    </w:p>
    <w:p>
      <w:pPr/>
      <w:r>
        <w:rPr>
          <w:lang w:val="pt_PT" w:bidi="pt_PT"/>
        </w:rPr>
      </w:r>
      <w:r>
        <w:rPr>
          <w:lang w:val="pt_PT" w:bidi="pt_PT"/>
        </w:rPr>
        <w:t>Moisés diz a faraó que todos os animais devem ir com os israelitas. O sacrifício e ofertas queimadas são duas das maneiras pelas quais os israelitas adoravam a Deus. O sacrifício geralmente envolvia oferecer um animal morto a Deus para agradecer a Deus ou para pedir perdão. O povo sacrificava um animal e queimava parte do animal como oferta a Yahweh. O povo mantinha parte do animal sacrificado e a comia junto como uma refeição de celebração, que fazia parte do tempo de adoração. Quando o povo oferecia uma oferta queimada, ele não mantinha parte do animal para comer. Eles queimavam todo o animal. Moisés diz que o faraó deve permitir que todos os animais vão. Animais domésticos ou de criação têm cascos no lugar de pés. Moisés diz que nenhum casco ou pata de um animal pode permanecer no Egito. Isso significa que todos os animais que pertencem aos israelitas devem ter permissão para ir. Esses animais tinham cascos ou 4 patas.</w:t>
      </w:r>
    </w:p>
    <w:p>
      <w:pPr/>
      <w:r>
        <w:rPr>
          <w:lang w:val="pt_PT" w:bidi="pt_PT"/>
        </w:rPr>
      </w:r>
      <w:r>
        <w:rPr>
          <w:lang w:val="pt_PT" w:bidi="pt_PT"/>
        </w:rPr>
        <w:t xml:space="preserve">Pare e mostre uma imagem de um </w:t>
      </w:r>
      <w:r>
        <w:rPr>
          <w:lang w:val="pt_PT" w:bidi="pt_PT"/>
        </w:rPr>
        <w:t>casco</w:t>
      </w:r>
      <w:r>
        <w:rPr>
          <w:lang w:val="pt_PT" w:bidi="pt_PT"/>
        </w:rPr>
        <w:t>. Esse pode ser qualquer animal doméstico.</w:t>
      </w:r>
    </w:p>
    <w:p>
      <w:pPr/>
      <w:r>
        <w:rPr>
          <w:lang w:val="pt_PT" w:bidi="pt_PT"/>
        </w:rPr>
      </w:r>
      <w:r>
        <w:rPr>
          <w:lang w:val="pt_PT" w:bidi="pt_PT"/>
        </w:rPr>
        <w:t>Moisés diz ao faraó que os israelitas não saberão como eles adorarão a Yahweh até que cheguem ao lugar de adoração. Yahweh pode revelar instruções adicionais sobre adoração. Moisés diz ao faraó a verdade quando diz que eles ainda não sabem como adorarão a Yahweh. A maioria das pessoas naquele tempo sacrificava animais e fazia ofertas queimadas, mas naquele momento, Yahweh ainda não havia dado a Moisés instruções específicas sobre os sacrifícios que os israelitas fariam enquanto adoravam a Deus.</w:t>
      </w:r>
    </w:p>
    <w:p>
      <w:pPr/>
      <w:r>
        <w:rPr>
          <w:lang w:val="pt_PT" w:bidi="pt_PT"/>
        </w:rPr>
      </w:r>
      <w:r>
        <w:rPr>
          <w:lang w:val="pt_PT" w:bidi="pt_PT"/>
        </w:rPr>
        <w:t>Yahweh endurece o coração de faraó. Isso significa que o faraó, mais uma vez, é teimoso e se recusa a permitir o que Moisés pediu. O faraó adverte fortemente a Moisés. O faraó diz a Moisés para sair e nunca mais voltar. O faraó não quer ver Moisés novamente. O faraó diz a Moisés: “Se você voltar para me ver, você morrerá. No dia em que você ver meu rosto, você morrerá”. Essa expressão é uma imagem que significa que se Moisés voltar para falar com o faraó ou ver o faraó de qualquer maneira, Moisés será morto. A linguagem que o faraó usa é uma linguagem forte que indica que o faraó está realmente irado.</w:t>
      </w:r>
    </w:p>
    <w:p>
      <w:pPr/>
      <w:r>
        <w:rPr>
          <w:lang w:val="pt_PT" w:bidi="pt_PT"/>
        </w:rPr>
      </w:r>
      <w:r>
        <w:rPr>
          <w:lang w:val="pt_PT" w:bidi="pt_PT"/>
        </w:rPr>
        <w:t>Moisés concorda com o faraó. Moisés diz a faraó: “Nunca verei seu rosto novamente”. Isso significa que Moisés não voltará para falar com faraó novamente.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10.21–29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diz a Moisés para erguer sua mão para o céu. A escuridão cobre o Egito por 3 dias.</w:t>
      </w:r>
    </w:p>
    <w:p>
      <w:pPr/>
      <w:r>
        <w:rPr>
          <w:lang w:val="pt_PT" w:bidi="pt_PT"/>
        </w:rPr>
      </w:r>
      <w:r>
        <w:rPr>
          <w:b/>
          <w:lang w:val="pt_PT" w:bidi="pt_PT"/>
        </w:rPr>
        <w:t>Na segunda cena:</w:t>
      </w:r>
      <w:r>
        <w:rPr>
          <w:lang w:val="pt_PT" w:bidi="pt_PT"/>
        </w:rPr>
        <w:t xml:space="preserve"> O faraó manda chamar Moisés e concorda que os israelitas podem sair, mas os animais não. Então o faraó adverte Moisés e lhe diz para deixar a sua presença e nunca retornar.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Faraó</w:t>
      </w:r>
    </w:p>
    <w:p>
      <w:pPr/>
      <w:r>
        <w:rPr>
          <w:lang w:val="pt_PT" w:bidi="pt_PT"/>
        </w:rPr>
      </w:r>
      <w:r>
        <w:rPr>
          <w:lang w:val="pt_PT" w:bidi="pt_PT"/>
        </w:rPr>
        <w:t>O grupo deve prestar atenção às partes do cenário da passagem:</w:t>
      </w:r>
    </w:p>
    <w:p>
      <w:pPr/>
      <w:r>
        <w:rPr>
          <w:lang w:val="pt_PT" w:bidi="pt_PT"/>
        </w:rPr>
      </w:r>
      <w:r>
        <w:rPr>
          <w:lang w:val="pt_PT" w:bidi="pt_PT"/>
        </w:rPr>
        <w:t>Na cena um, Yahweh fala com Moisés. Yahweh diz a Moisés para erguer sua mão para o céu. Quando Moisés levanta sua mão para o céu, a escuridão cobre o Egito em todos os lugares, exceto na parte onde os israelitas vivem. A escuridão é tão escura que ninguém pode se mover, porque eles não podem ver nada. A escuridão dura 3 dias, sendo dia e noite.</w:t>
      </w:r>
    </w:p>
    <w:p>
      <w:pPr/>
      <w:r>
        <w:rPr>
          <w:lang w:val="pt_PT" w:bidi="pt_PT"/>
        </w:rPr>
      </w:r>
      <w:r>
        <w:rPr>
          <w:lang w:val="pt_PT" w:bidi="pt_PT"/>
        </w:rPr>
        <w:t>Na cena dois, quando a escuridão termina, o faraó chama Moisés para vir diante dele. O faraó diz a Moisés que as pessoas, incluindo as crianças, podem ir adorar a Deus. Mas eles devem deixar os animais no Egito. Moisés se recusa. Moisés diz ao faraó que cada animal deve ir com os israelitas. Os israelitas não sabem quais animais serão necessários para o sacrifício e ofertas queimadas. Os israelitas aprenderão o que eles precisam quando chegarem ao lugar de adoração.</w:t>
      </w:r>
    </w:p>
    <w:p>
      <w:pPr/>
      <w:r>
        <w:rPr>
          <w:lang w:val="pt_PT" w:bidi="pt_PT"/>
        </w:rPr>
      </w:r>
      <w:r>
        <w:rPr>
          <w:lang w:val="pt_PT" w:bidi="pt_PT"/>
        </w:rPr>
        <w:t>Yahweh endurece o coração de faraó ou faz o faraó ser teimoso e se recusar a ouvir Moisés. Faraó adverte fortemente a Moisés. O faraó diz a Moisés para sair e nunca retornar para o palácio ou para a presença do faraó. O faraó diz a Moisés que se ele retornar para ver o faraó, Moisés será morto. Moisés concorda em sair e nunca retornar para ver o faraó.</w:t>
      </w:r>
    </w:p>
    <w:p>
      <w:pPr/>
      <w:r>
        <w:rPr>
          <w:lang w:val="pt_PT" w:bidi="pt_PT"/>
        </w:rPr>
      </w:r>
      <w:r>
        <w:rPr>
          <w:lang w:val="pt_PT" w:bidi="pt_PT"/>
        </w:rPr>
        <w:t>Parem e discutam as seguintes perguntas: Encenem uma cena na qual uma pessoa está realmente irada com outra pessoa. Essa primeira pessoa diz à segunda pessoa para sair e nunca mais voltar. A primeira pessoa ameaça matar a segunda pessoa se ela voltar. Ouçam as palavras de ação que a pessoa usa. Ouçam a emoção em sua voz. Quais palavras vocês usam para descrever o que acabou de acontecer? Pause a gravação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10.21–29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Faraó</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Yahweh fala com Moisés. Yahweh diz a Moisés para erguer sua mão ao céu. Essa ação fará com que a escuridão cubra a terra do Egito. A escuridão será completa. Ninguém será capaz de ver nada. A escuridão será densa ou pesada e as pessoas terão de tatear para se mover de um lugar para outro. Moisés fez como Yahweh instruiu. A escuridão cobriu o Egito por três dias. Mas a luz era normal na região onde os israelitas vivem.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faraó: “Como você se sente sobre essa escuridão?” Você pode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o faraó chama Moisés para vir diante dele. O faraó concorda em deixar o povo, incluindo as mulheres e crianças, ir adorar Yahweh. O faraó diz que os animais devem permanecer no Egito. Moisés rejeita essa oferta. Moisés diz que os animais são importantes para a adoração. Os israelitas sacrificarão alguns dos animais. Os israelitas usarão alguns dos animais como ofertas queimadas. As pessoas não sabem quantos animais precisam até chegar ao lugar de adoração e Yahweh dar a elas mais instruções.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“Por que você está recusando essa oferta do faraó?” Você pode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Quando o faraó ouve isso de Moisés, ele fica teimoso novamente. O faraó se recusa a deixar qualquer um sair. Então o faraó fica irado com Moisés e o adverte fortemente. O faraó diz a Moisés para sair e nunca mais retornar para ver o faraó novamente. O faraó diz: “Se eu ver seu rosto, matarei você”. Moisés concorda em sair e nunca voltar para ver o faraó.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“Como você se sente sobre essa ameaça do faraó?” Você pode ouvir:</w:t>
      </w:r>
    </w:p>
    <w:p>
      <w:pPr>
        <w:pStyle w:val="ListBullet"/>
        <w:spacing w:line="240" w:lineRule="auto"/>
        <w:ind w:left="720"/>
      </w:pPr>
      <w:r>
        <w:rPr>
          <w:lang w:val="pt_PT" w:bidi="pt_PT"/>
        </w:rPr>
      </w:r>
      <w:r>
        <w:rPr>
          <w:lang w:val="pt_PT" w:bidi="pt_PT"/>
        </w:rPr>
        <w:t>Pergunte ao faraó: “Por que você está tão irado com Moisés?” Você pode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10.21–29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Use a mesma palavra para Yahweh que vocês usaram em outras passagens. </w:t>
      </w:r>
      <w:r>
        <w:rPr>
          <w:lang w:val="pt_PT" w:bidi="pt_PT"/>
        </w:rPr>
        <w:t>Yahweh</w:t>
      </w:r>
      <w:r>
        <w:rPr>
          <w:lang w:val="pt_PT" w:bidi="pt_PT"/>
        </w:rPr>
        <w:t xml:space="preserve"> é tratado no Glossário Mestre. </w:t>
      </w:r>
    </w:p>
    <w:p>
      <w:pPr/>
      <w:r>
        <w:rPr>
          <w:lang w:val="pt_PT" w:bidi="pt_PT"/>
        </w:rPr>
      </w:r>
      <w:r>
        <w:rPr>
          <w:lang w:val="pt_PT" w:bidi="pt_PT"/>
        </w:rPr>
        <w:t xml:space="preserve">Praga é uma palavra que significa ataque ou ferimento. A palavra praga também pode significar ferir ou atingir ou punir. A ideia é que Yahweh fará algo ruim acontecer com as pessoas do Egito. Nesse caso, o propósito da praga é convencer o povo egípcio que Yahweh é mais poderoso do que todos os </w:t>
      </w:r>
      <w:r>
        <w:rPr>
          <w:lang w:val="pt_PT" w:bidi="pt_PT"/>
        </w:rPr>
        <w:t>deuses</w:t>
      </w:r>
      <w:r>
        <w:rPr>
          <w:lang w:val="pt_PT" w:bidi="pt_PT"/>
        </w:rPr>
        <w:t xml:space="preserve"> egípcios. As pessoas devem obedecer e adorar a Yahweh. Use a mesma palavra para praga que vocês têm usado.</w:t>
      </w:r>
    </w:p>
    <w:p>
      <w:pPr/>
      <w:r>
        <w:rPr>
          <w:lang w:val="pt_PT" w:bidi="pt_PT"/>
        </w:rPr>
      </w:r>
      <w:r>
        <w:rPr>
          <w:lang w:val="pt_PT" w:bidi="pt_PT"/>
        </w:rPr>
        <w:t>Yahweh cobrirá a terra do Egito com escuridão. Essa é a mesma palavra para escuridão que é usada na história da criação quando Yahweh separou a escuridão da luz.</w:t>
      </w:r>
    </w:p>
    <w:p>
      <w:pPr/>
      <w:r>
        <w:rPr>
          <w:lang w:val="pt_PT" w:bidi="pt_PT"/>
        </w:rPr>
      </w:r>
      <w:r>
        <w:rPr>
          <w:lang w:val="pt_PT" w:bidi="pt_PT"/>
        </w:rPr>
        <w:t xml:space="preserve">O </w:t>
      </w:r>
      <w:r>
        <w:rPr>
          <w:b/>
          <w:lang w:val="pt_PT" w:bidi="pt_PT"/>
        </w:rPr>
        <w:t>faraó</w:t>
      </w:r>
      <w:r>
        <w:rPr>
          <w:lang w:val="pt_PT" w:bidi="pt_PT"/>
        </w:rPr>
        <w:t xml:space="preserve"> dá permissão para que Moisés e os </w:t>
      </w:r>
      <w:r>
        <w:rPr>
          <w:lang w:val="pt_PT" w:bidi="pt_PT"/>
        </w:rPr>
        <w:t>israelitas</w:t>
      </w:r>
      <w:r>
        <w:rPr>
          <w:lang w:val="pt_PT" w:bidi="pt_PT"/>
        </w:rPr>
        <w:t xml:space="preserve"> vão e </w:t>
      </w:r>
      <w:r>
        <w:rPr>
          <w:b/>
          <w:lang w:val="pt_PT" w:bidi="pt_PT"/>
        </w:rPr>
        <w:t>adorem</w:t>
      </w:r>
      <w:r>
        <w:rPr>
          <w:lang w:val="pt_PT" w:bidi="pt_PT"/>
        </w:rPr>
        <w:t xml:space="preserve"> Yahweh. Use a mesma palavra para faraó ou o </w:t>
      </w:r>
      <w:r>
        <w:rPr>
          <w:lang w:val="pt_PT" w:bidi="pt_PT"/>
        </w:rPr>
        <w:t>rei</w:t>
      </w:r>
      <w:r>
        <w:rPr>
          <w:lang w:val="pt_PT" w:bidi="pt_PT"/>
        </w:rPr>
        <w:t xml:space="preserve"> do Egito que vocês têm usado. </w:t>
      </w:r>
      <w:r>
        <w:rPr>
          <w:lang w:val="pt_PT" w:bidi="pt_PT"/>
        </w:rPr>
        <w:t>Faraó</w:t>
      </w:r>
      <w:r>
        <w:rPr>
          <w:lang w:val="pt_PT" w:bidi="pt_PT"/>
        </w:rPr>
        <w:t xml:space="preserve"> é discutido no Glossário Mestre. Adoração significa mostrar reverência e admiração por </w:t>
      </w:r>
      <w:r>
        <w:rPr>
          <w:lang w:val="pt_PT" w:bidi="pt_PT"/>
        </w:rPr>
        <w:t>Deus</w:t>
      </w:r>
      <w:r>
        <w:rPr>
          <w:lang w:val="pt_PT" w:bidi="pt_PT"/>
        </w:rPr>
        <w:t xml:space="preserve">. A adoração geralmente envolvia algum tipo de </w:t>
      </w:r>
      <w:r>
        <w:rPr>
          <w:lang w:val="pt_PT" w:bidi="pt_PT"/>
        </w:rPr>
        <w:t>oferta</w:t>
      </w:r>
      <w:r>
        <w:rPr>
          <w:lang w:val="pt_PT" w:bidi="pt_PT"/>
        </w:rPr>
        <w:t xml:space="preserve"> a Deus, como um sacrifício de animal. Use a mesma palavra para adoração que vocês têm usado. </w:t>
      </w:r>
      <w:r>
        <w:rPr>
          <w:lang w:val="pt_PT" w:bidi="pt_PT"/>
        </w:rPr>
        <w:t>Adoração</w:t>
      </w:r>
      <w:r>
        <w:rPr>
          <w:lang w:val="pt_PT" w:bidi="pt_PT"/>
        </w:rPr>
        <w:t xml:space="preserve"> é discutida no Glossário Mestre.</w:t>
      </w:r>
    </w:p>
    <w:p>
      <w:pPr/>
      <w:r>
        <w:rPr>
          <w:lang w:val="pt_PT" w:bidi="pt_PT"/>
        </w:rPr>
      </w:r>
      <w:r>
        <w:rPr>
          <w:lang w:val="pt_PT" w:bidi="pt_PT"/>
        </w:rPr>
        <w:t xml:space="preserve">Um rebanho é uma palavra plural que significa todos os animais que as pessoas usavam para a agricultura ou a vida diária. Um rebanho inclui animais como ovelhas, cabras, vacas e </w:t>
      </w:r>
      <w:r>
        <w:rPr>
          <w:lang w:val="pt_PT" w:bidi="pt_PT"/>
        </w:rPr>
        <w:t>burros</w:t>
      </w:r>
      <w:r>
        <w:rPr>
          <w:lang w:val="pt_PT" w:bidi="pt_PT"/>
        </w:rPr>
        <w:t>. Um rebanho não inclui animais selvagens. O rebanho têm um casco como pé.</w:t>
      </w:r>
    </w:p>
    <w:p>
      <w:pPr/>
      <w:r>
        <w:rPr>
          <w:lang w:val="pt_PT" w:bidi="pt_PT"/>
        </w:rPr>
      </w:r>
      <w:r>
        <w:rPr>
          <w:lang w:val="pt_PT" w:bidi="pt_PT"/>
        </w:rPr>
        <w:t xml:space="preserve">Pare e mostre uma imagem de um </w:t>
      </w:r>
      <w:r>
        <w:rPr>
          <w:lang w:val="pt_PT" w:bidi="pt_PT"/>
        </w:rPr>
        <w:t>casco</w:t>
      </w:r>
      <w:r>
        <w:rPr>
          <w:lang w:val="pt_PT" w:bidi="pt_PT"/>
        </w:rPr>
        <w:t>.</w:t>
      </w:r>
    </w:p>
    <w:p>
      <w:pPr/>
      <w:r>
        <w:rPr>
          <w:lang w:val="pt_PT" w:bidi="pt_PT"/>
        </w:rPr>
      </w:r>
      <w:r>
        <w:rPr>
          <w:lang w:val="pt_PT" w:bidi="pt_PT"/>
        </w:rPr>
        <w:t xml:space="preserve">As pessoas deveriam oferecer um </w:t>
      </w:r>
      <w:r>
        <w:rPr>
          <w:b/>
          <w:lang w:val="pt_PT" w:bidi="pt_PT"/>
        </w:rPr>
        <w:t>sacrifício</w:t>
      </w:r>
      <w:r>
        <w:rPr>
          <w:lang w:val="pt_PT" w:bidi="pt_PT"/>
        </w:rPr>
        <w:t xml:space="preserve"> ou uma </w:t>
      </w:r>
      <w:r>
        <w:rPr>
          <w:b/>
          <w:lang w:val="pt_PT" w:bidi="pt_PT"/>
        </w:rPr>
        <w:t>oferta queimada</w:t>
      </w:r>
      <w:r>
        <w:rPr>
          <w:lang w:val="pt_PT" w:bidi="pt_PT"/>
        </w:rPr>
        <w:t xml:space="preserve"> a Deus. Um sacrifício envolvia queimar parte do animal e manter parte do animal para que as pessoas comessem. Uma oferta queimada significava que todo o animal era queimado. O povo não comeu nada desse animal. Ambos os tipos de ofertas eram para adoração e para </w:t>
      </w:r>
      <w:r>
        <w:rPr>
          <w:lang w:val="pt_PT" w:bidi="pt_PT"/>
        </w:rPr>
        <w:t>perdão</w:t>
      </w:r>
      <w:r>
        <w:rPr>
          <w:lang w:val="pt_PT" w:bidi="pt_PT"/>
        </w:rPr>
        <w:t xml:space="preserve"> de </w:t>
      </w:r>
      <w:r>
        <w:rPr>
          <w:lang w:val="pt_PT" w:bidi="pt_PT"/>
        </w:rPr>
        <w:t>pecados</w:t>
      </w:r>
      <w:r>
        <w:rPr>
          <w:lang w:val="pt_PT" w:bidi="pt_PT"/>
        </w:rPr>
        <w:t xml:space="preserve">. </w:t>
      </w:r>
      <w:r>
        <w:rPr>
          <w:lang w:val="pt_PT" w:bidi="pt_PT"/>
        </w:rPr>
        <w:t>Sacrifício</w:t>
      </w:r>
      <w:r>
        <w:rPr>
          <w:lang w:val="pt_PT" w:bidi="pt_PT"/>
        </w:rPr>
        <w:t xml:space="preserve"> é discutido no Glossário mestre. </w:t>
      </w:r>
      <w:r>
        <w:rPr>
          <w:lang w:val="pt_PT" w:bidi="pt_PT"/>
        </w:rPr>
        <w:t>Oferta queimada</w:t>
      </w:r>
      <w:r>
        <w:rPr>
          <w:lang w:val="pt_PT" w:bidi="pt_PT"/>
        </w:rPr>
        <w:t xml:space="preserve"> é discutida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11:1–10</w:t>
      </w:r>
      <w:r>
        <w:rPr>
          <w:lang w:val="pt_PT" w:bidi="pt_PT"/>
        </w:rPr>
      </w:r>
    </w:p>
    <w:p>
      <w:pPr>
        <w:pStyle w:val="Heading3"/>
      </w:pPr>
      <w:r>
        <w:rPr>
          <w:lang w:val="pt_PT" w:bidi="pt_PT"/>
        </w:rPr>
        <w:t>Ouvir e Sentir</w:t>
      </w:r>
    </w:p>
    <w:p>
      <w:pPr/>
      <w:r>
        <w:rPr>
          <w:lang w:val="pt_PT" w:bidi="pt_PT"/>
        </w:rPr>
      </w:r>
      <w:r>
        <w:rPr>
          <w:lang w:val="pt_PT" w:bidi="pt_PT"/>
        </w:rPr>
        <w:t>Nesta etapa, ouçam Êxodo 11.1–10 e guardem em seus corações.</w:t>
      </w:r>
    </w:p>
    <w:p>
      <w:pPr/>
      <w:r>
        <w:rPr>
          <w:lang w:val="pt_PT" w:bidi="pt_PT"/>
        </w:rPr>
      </w:r>
      <w:r>
        <w:rPr>
          <w:lang w:val="pt_PT" w:bidi="pt_PT"/>
        </w:rPr>
        <w:t>Ouçam uma versão em áudio de Êxodo 11.1–10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Êxodo 11.1–10 na tradução mais fácil de entender.</w:t>
      </w:r>
    </w:p>
    <w:p>
      <w:pPr/>
      <w:r>
        <w:rPr>
          <w:lang w:val="pt_PT" w:bidi="pt_PT"/>
        </w:rPr>
      </w:r>
      <w:r>
        <w:rPr>
          <w:lang w:val="pt_PT" w:bidi="pt_PT"/>
        </w:rPr>
        <w:t>Yahweh já havia anunciado a Moisés que haveria mais uma praga ou punição para o povo egípcio. Aqui Yahweh está repetindo o que já disse a Moisés em anúncios anteriores. Essa praga será a décima praga que Yahweh enviou. Depois dessa praga, o faraó fará os israelitas deixarem o Egito. Esse é um relato narrativo do que a praga será. Todas as pragas atacaram vários deuses que os egípcios adoravam. Essa décima praga mostra que vários deuses diferentes não têm o poder que Yahweh tem. Os egípcios adoravam o faraó como um deus. Essa décima praga mostra que Yahweh tem muito mais poder do que faraó.</w:t>
      </w:r>
    </w:p>
    <w:p>
      <w:pPr/>
      <w:r>
        <w:rPr>
          <w:lang w:val="pt_PT" w:bidi="pt_PT"/>
        </w:rPr>
      </w:r>
      <w:r>
        <w:rPr>
          <w:lang w:val="pt_PT" w:bidi="pt_PT"/>
        </w:rPr>
        <w:t>Yahweh diz a Moisés que, depois dessa décima praga, o faraó ficará tão ansioso para que os israelitas saiam do Egito que o próprio faraó forçará o povo a sair. Forçar alguém a sair sugere uma ação forte e violenta. Algumas traduções usam as palavras, expulsar ou levar para longe.</w:t>
      </w:r>
    </w:p>
    <w:p>
      <w:pPr/>
      <w:r>
        <w:rPr>
          <w:lang w:val="pt_PT" w:bidi="pt_PT"/>
        </w:rPr>
      </w:r>
      <w:r>
        <w:rPr>
          <w:lang w:val="pt_PT" w:bidi="pt_PT"/>
        </w:rPr>
        <w:t>Pare e conte uma história sobre como um líder fez alguém ou um grupo de pessoas se mudar para um lugar diferente. Descreva como o líder fez isso. Ouça cuidadosamente as palavras que a pessoa usa para descrever o que o líder fez para fazer o grupo sair. Pause o áudio aqui.</w:t>
      </w:r>
    </w:p>
    <w:p>
      <w:pPr/>
      <w:r>
        <w:rPr>
          <w:lang w:val="pt_PT" w:bidi="pt_PT"/>
        </w:rPr>
      </w:r>
      <w:r>
        <w:rPr>
          <w:lang w:val="pt_PT" w:bidi="pt_PT"/>
        </w:rPr>
        <w:t>Então Yahweh diz a Moisés para dizer aos israelitas para ir aos seus vizinhos egípcios e pedir objetos de ouro e prata. Yahweh já fez o povo egípcio respeitar os israelitas ou olhar para os israelitas com favor. Isso significa que os egípcios estavam prontos para dar esses objetos de prata e ouro aos israelitas quando os israelitas pediram. Os israelitas não levaram os objetos de ouro e prata pela força. Além disso, os egípcios tinham grande respeito e admiração por Moisés. Até mesmo os oficiais do faraó respeitavam Moisés. No entanto, o faraó não respeitava Moisés.</w:t>
      </w:r>
    </w:p>
    <w:p>
      <w:pPr/>
      <w:r>
        <w:rPr>
          <w:lang w:val="pt_PT" w:bidi="pt_PT"/>
        </w:rPr>
      </w:r>
      <w:r>
        <w:rPr>
          <w:lang w:val="pt_PT" w:bidi="pt_PT"/>
        </w:rPr>
        <w:t>Da mesma forma que as outras pragas, Moisés anunciou ao faraó o que aconteceria. Provavelmente Moisés anunciou isso antes de sair da presença do faraó depois da praga da escuridão. Moisés disse ao faraó: “Isso é o que Yahweh diz”. Isso significa que Moisés está repetindo ao faraó o que Yahweh disse a Moisés. Yahweh diz que por volta de meia-noite, ele passará por todo o Egito. Meia-noite não significa 12h da noite. Meia-noite significa no meio da noite quando todos estariam em seu sono mais profundo. Essa é a hora mais profunda ou mais escura da noite. Nesse momento, o primogênito de todos os egípcios morrerá. Algumas pessoas pensam que o primogênito se refere a filhos, mas outros tradutores acreditam que o primogênito significa apenas esse primeiro filho, menino ou menina. Provavelmente, a palavra primogênito se refere apenas a filhos ou homens. O filho primogênito do faraó morrerá. O primogênito da serva mais humilde, aquela que mói ou tritura a farinha, morrerá. A serva que mói a farinha se senta em um moinho feito de duas pedras e coloca o trigo entre as duas pedras. Então, ao girar a pedra de cima, o trigo se transforma em farinha que pode ser usada para assar pão. Essa serva geralmente era a menos importante de todos os servos. Moisés diz que o primogênito da pessoa mais importante para a menos importante no Egito morrerá. Em uma passagem posterior, aprenderemos que alguém morreu em todas as casas no Egito.</w:t>
      </w:r>
    </w:p>
    <w:p>
      <w:pPr/>
      <w:r>
        <w:rPr>
          <w:lang w:val="pt_PT" w:bidi="pt_PT"/>
        </w:rPr>
      </w:r>
      <w:r>
        <w:rPr>
          <w:lang w:val="pt_PT" w:bidi="pt_PT"/>
        </w:rPr>
        <w:t xml:space="preserve">Pare e mostre uma imagem de um </w:t>
      </w:r>
      <w:r>
        <w:rPr>
          <w:lang w:val="pt_PT" w:bidi="pt_PT"/>
        </w:rPr>
        <w:t>moinho manual, como o que teria sido usado por servos egípcios</w:t>
      </w:r>
      <w:r>
        <w:rPr>
          <w:lang w:val="pt_PT" w:bidi="pt_PT"/>
        </w:rPr>
        <w:t>. Pause o áudio aqui.</w:t>
      </w:r>
    </w:p>
    <w:p>
      <w:pPr/>
      <w:r>
        <w:rPr>
          <w:lang w:val="pt_PT" w:bidi="pt_PT"/>
        </w:rPr>
      </w:r>
      <w:r>
        <w:rPr>
          <w:lang w:val="pt_PT" w:bidi="pt_PT"/>
        </w:rPr>
        <w:t>Yahweh diz que, desde o primogênito do faraó até o primogênito da serva mais humilde, morrerão. Isso significa que o filho primogênito de todas as famílias no Egito morrerá. Além disso, o primogênito de todo o rebanho ou dos animais domésticos morrerá. Como resultado de toda essa morte acontecendo em todas as casas ao mesmo tempo, haverá um grande clamor. Esse som de choro ou lamento é um clamor que expressa grande tristeza ou dor. Lamento é um choro de dor.</w:t>
      </w:r>
    </w:p>
    <w:p>
      <w:pPr/>
      <w:r>
        <w:rPr>
          <w:lang w:val="pt_PT" w:bidi="pt_PT"/>
        </w:rPr>
      </w:r>
      <w:r>
        <w:rPr>
          <w:lang w:val="pt_PT" w:bidi="pt_PT"/>
        </w:rPr>
        <w:t>Parem e discutam a seguinte pergunta: Contem uma história sobre a morte repentina de uma pessoa amada. Ouçam cuidadosamente a descrição de como os membros da família expressam sua tristeza. Que palavras o narrador usa para descrever o choro? Pause o áudio aqui.</w:t>
      </w:r>
    </w:p>
    <w:p>
      <w:pPr/>
      <w:r>
        <w:rPr>
          <w:lang w:val="pt_PT" w:bidi="pt_PT"/>
        </w:rPr>
      </w:r>
      <w:r>
        <w:rPr>
          <w:lang w:val="pt_PT" w:bidi="pt_PT"/>
        </w:rPr>
        <w:t>Yahweh diz que essa morte terrível do primogênito acontecerá com os egípcios. No entanto, na região onde os israelitas vivem, nada acontecerá. Será tão silencioso e tranquilo que nem mesmo os cães latirão. Durante a noite, o cão latirá a qualquer som incomum. Mas, durante essa praga, não haveria sons incomuns, então os cães não latiriam. Moisés diz ao faraó que Yahweh trata os egípcios de forma diferente dos israelitas.</w:t>
      </w:r>
    </w:p>
    <w:p>
      <w:pPr/>
      <w:r>
        <w:rPr>
          <w:lang w:val="pt_PT" w:bidi="pt_PT"/>
        </w:rPr>
      </w:r>
      <w:r>
        <w:rPr>
          <w:lang w:val="pt_PT" w:bidi="pt_PT"/>
        </w:rPr>
        <w:t>Parem e discutam a seguinte pergunta: Conversem sobre cães que vagam durante a noite perto de onde vocês vivem. O que faz esses cães latirem? Quando um cão late, o que os cães próximos fazem? Como as pessoas reagem quando ouvem os cães latindo? Pause o áudio aqui.</w:t>
      </w:r>
    </w:p>
    <w:p>
      <w:pPr/>
      <w:r>
        <w:rPr>
          <w:lang w:val="pt_PT" w:bidi="pt_PT"/>
        </w:rPr>
      </w:r>
      <w:r>
        <w:rPr>
          <w:lang w:val="pt_PT" w:bidi="pt_PT"/>
        </w:rPr>
        <w:t>Moisés diz ao faraó que os altos oficiais no Egito correrão para Moisés, se curvarão diante dele e implorarão para que ele leve os israelitas e saia do Egito. Moisés usa uma imagem para descrever a urgência que os egípcios sentirão. Correr para alguém e cair no chão diante dessa pessoa é uma ação violenta que sugere que a pessoa está em grande angústia.</w:t>
      </w:r>
    </w:p>
    <w:p>
      <w:pPr/>
      <w:r>
        <w:rPr>
          <w:lang w:val="pt_PT" w:bidi="pt_PT"/>
        </w:rPr>
      </w:r>
      <w:r>
        <w:rPr>
          <w:lang w:val="pt_PT" w:bidi="pt_PT"/>
        </w:rPr>
        <w:t>Quando Moisés deixou a presença de faraó, Moisés estava quente de raiva. Isso significa que Moisés estava muito irado. Uma figura de linguagem diz que Moisés queimou de raiva. Isso significa que Moisés estava tão irado que sua pele provavelmente parecia quente ao toque. Alguém quente de raiva significa que essa pessoa é como um pote de água em um fogão pronto para ser fervido. Algumas pessoas diriam que essa pessoa está prestes a explodir de raiva.</w:t>
      </w:r>
    </w:p>
    <w:p>
      <w:pPr/>
      <w:r>
        <w:rPr>
          <w:lang w:val="pt_PT" w:bidi="pt_PT"/>
        </w:rPr>
      </w:r>
      <w:r>
        <w:rPr>
          <w:lang w:val="pt_PT" w:bidi="pt_PT"/>
        </w:rPr>
        <w:t>Parem e discutam o seguinte: Contem uma história sobre alguém que estava extremamente irado com alguma coisa. Essa pessoa estava tão irada que seu rosto estava vermelho e sua pele parecia quente. Ouçam cuidadosamente quaisquer figuras de linguagem que o narrador usa para descrever a raiva da pessoa. Pause a gravação aqui.</w:t>
      </w:r>
    </w:p>
    <w:p>
      <w:pPr/>
      <w:r>
        <w:rPr>
          <w:lang w:val="pt_PT" w:bidi="pt_PT"/>
        </w:rPr>
      </w:r>
      <w:r>
        <w:rPr>
          <w:lang w:val="pt_PT" w:bidi="pt_PT"/>
        </w:rPr>
        <w:t>Antes de Moisés ir ao faraó para contar sobre a décima praga, Yahweh havia dito a Moisés que o faraó não o ouviria. Yahweh diz que o coração endurecido do faraó significa que ele realizará ainda mais milagres no Egito. O faraó se recusou a permitir que os israelitas deixassem o Egito. Yahweh endureceu o coração do faraó ou fez o faraó ser teimoso. O faraó havia visto todos esses milagres que Moisés e Arão haviam realizado, mas o faraó permaneceu teimoso ou com um coração endurecido.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11.1–10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já contou a Moisés sobre a décima praga que está por vir. Yahweh instruiu Moisés a dizer às pessoas para pedir objetos de ouro e prata aos egípcios.</w:t>
      </w:r>
    </w:p>
    <w:p>
      <w:pPr/>
      <w:r>
        <w:rPr>
          <w:lang w:val="pt_PT" w:bidi="pt_PT"/>
        </w:rPr>
      </w:r>
      <w:r>
        <w:rPr>
          <w:b/>
          <w:lang w:val="pt_PT" w:bidi="pt_PT"/>
        </w:rPr>
        <w:t>Na segunda cena:</w:t>
      </w:r>
      <w:r>
        <w:rPr>
          <w:lang w:val="pt_PT" w:bidi="pt_PT"/>
        </w:rPr>
        <w:t xml:space="preserve"> Moisés já anunciou ao faraó, antes de sair de sua presença, que o primogênito de todas as casas morreria. Não haverá mortes entre os israelitas. Então o faraó forçará Moisés e os israelitas a deixar o Egito. Yahweh também havia dito a Moisés que o faraó não ouviria Moisés. Yahweh endurecia o coração do faraó.</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oficiais de Faraó</w:t>
      </w:r>
    </w:p>
    <w:p>
      <w:pPr>
        <w:pStyle w:val="ListBullet"/>
        <w:spacing w:line="240" w:lineRule="auto"/>
        <w:ind w:left="720"/>
      </w:pPr>
      <w:r>
        <w:rPr>
          <w:lang w:val="pt_PT" w:bidi="pt_PT"/>
        </w:rPr>
      </w:r>
      <w:r>
        <w:rPr>
          <w:lang w:val="pt_PT" w:bidi="pt_PT"/>
        </w:rPr>
        <w:t>A serva mais humilde</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Arão é mencionado no final</w:t>
      </w:r>
    </w:p>
    <w:p>
      <w:pPr/>
      <w:r>
        <w:rPr>
          <w:lang w:val="pt_PT" w:bidi="pt_PT"/>
        </w:rPr>
      </w:r>
      <w:r>
        <w:rPr>
          <w:lang w:val="pt_PT" w:bidi="pt_PT"/>
        </w:rPr>
        <w:t>O grupo deve prestar atenção às partes do cenário da passagem:</w:t>
      </w:r>
    </w:p>
    <w:p>
      <w:pPr/>
      <w:r>
        <w:rPr>
          <w:lang w:val="pt_PT" w:bidi="pt_PT"/>
        </w:rPr>
      </w:r>
      <w:r>
        <w:rPr>
          <w:lang w:val="pt_PT" w:bidi="pt_PT"/>
        </w:rPr>
        <w:t>Na cena um, Yahweh disse a Moisés que haverá mais uma praga. Quando essa praga acabar, o faraó forçará os israelitas a deixar o Egito. Yahweh disse a Moisés que os israelitas devem ir para seus vizinhos egípcios e pedir objetos de ouro e prata. Yahweh já fez com que os egípcios estivessem dispostos a dar esses objetos aos israelitas. O povo egípcio e os oficiais egípcios tinham grande respeito por Moisés. Não temos certeza se Moisés deixou a presença do faraó depois que a praga da escuridão terminou ou se Moisés ainda está com faraó. Provavelmente Moisés diz isso ao faraó antes de dizer lhe que deixará a sua presença e nunca retornará. Essa primeira cena é informação adicional que Moisés nos dá para nos lembrar do que Yahweh já disse a Moisés.</w:t>
      </w:r>
    </w:p>
    <w:p>
      <w:pPr/>
      <w:r>
        <w:rPr>
          <w:lang w:val="pt_PT" w:bidi="pt_PT"/>
        </w:rPr>
      </w:r>
      <w:r>
        <w:rPr>
          <w:lang w:val="pt_PT" w:bidi="pt_PT"/>
        </w:rPr>
        <w:t>Na cena dois, Moisés anuncia a décima praga ao faraó. Yahweh passará pelo Egito no meio da noite. Enquanto Yahweh passa, o primogênito de todas as casas, morrerá. Essa morte tocará todos os egípcios, do faraó que se assenta em seu trono até o servo mais humilde e menos importante na casa. Um trono é uma cadeira especial na qual os reis ou governantes se sentam para mostrar sua autoridade e poder. Ninguém, exceto o governante tem permissão para se sentar nessa cadeira especial. Até o primogênito dos animais domésticos, ou daqueles usados na agricultura, morrerá. A maioria das pessoas acredita que isso significa que os primogênitos machos dos animais morreriam. O povo clamará com grande clamor de tristeza. No entanto, não haverá morte entre os israelitas. Será tão calmo e pacífico onde os israelitas vivem que nem mesmo os cães de rua latirão. Quando essa noite terminar, os oficiais egípcios correrão para Moisés, cairão diante dele e implorarão para que leve os israelitas e saia do Egito.</w:t>
      </w:r>
    </w:p>
    <w:p>
      <w:pPr/>
      <w:r>
        <w:rPr>
          <w:lang w:val="pt_PT" w:bidi="pt_PT"/>
        </w:rPr>
      </w:r>
      <w:r>
        <w:rPr>
          <w:lang w:val="pt_PT" w:bidi="pt_PT"/>
        </w:rPr>
        <w:t>Parem e encenem a cena dos oficiais correndo e caindo diante de Moisés e lhe implorando para deixar o Egito. Primeiro encenem essa cena fazendo com que alguns oficiais caminhem com calma até Moisés, parem e se curvem, e então peçam educadamente a Moisés para deixar o Egito. Então repitam a cena fazendo os oficiais correrem até Moisés, caírem diante dele e implorarem para deixar o Egito. Depois de interpretar essa cena, descrevam o que aconteceu na segunda vez que vocês interpretaram isso. Decidam quais palavras vocês usarão para mostrar a urgência e violência dos oficiais. Pause o áudio aqui.</w:t>
      </w:r>
    </w:p>
    <w:p>
      <w:pPr/>
      <w:r>
        <w:rPr>
          <w:lang w:val="pt_PT" w:bidi="pt_PT"/>
        </w:rPr>
      </w:r>
      <w:r>
        <w:rPr>
          <w:lang w:val="pt_PT" w:bidi="pt_PT"/>
        </w:rPr>
        <w:t>Assim como com as outras pragas, o faraó se recusou a ouvir Moisés. Yahweh já havia dito a Moisés que o faraó se recusaria a ouvir, porque Yahweh havia endurecido o coração do faraó ou deixou o faraó teimoso. O faraó se recusou a permitir que os israelitas deixassem o Egito.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11.1–10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oficiais de faraó</w:t>
      </w:r>
    </w:p>
    <w:p>
      <w:pPr>
        <w:pStyle w:val="ListBullet"/>
        <w:spacing w:line="240" w:lineRule="auto"/>
        <w:ind w:left="720"/>
      </w:pPr>
      <w:r>
        <w:rPr>
          <w:lang w:val="pt_PT" w:bidi="pt_PT"/>
        </w:rPr>
      </w:r>
      <w:r>
        <w:rPr>
          <w:lang w:val="pt_PT" w:bidi="pt_PT"/>
        </w:rPr>
        <w:t>A serva mais humilde</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Arão é mencionado no final</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encene a mensagem que Yahweh já disse a Moisés. Yahweh disse a Moisés que haverá mais uma praga contra o Egito. Depois dessa praga, o faraó forçará os israelitas a deixar o Egito. Yahweh diz a Moisés para fazer os israelitas pedirem aos egípcios seus objetos de ouro e prata. Yahweh já havia preparado os egípcios para que estivessem dispostos a dar esses objetos aos israelitas. Os egípcios também tinham grande respeito por Moisés.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egípcios: “Por que vocês estão dispostos a dar seus objetos de ouro e prata aos israelitas?” Você pode ouvir:</w:t>
      </w:r>
    </w:p>
    <w:p>
      <w:pPr>
        <w:pStyle w:val="ListBullet"/>
        <w:spacing w:line="240" w:lineRule="auto"/>
        <w:ind w:left="720"/>
      </w:pPr>
      <w:r>
        <w:rPr>
          <w:lang w:val="pt_PT" w:bidi="pt_PT"/>
        </w:rPr>
      </w:r>
      <w:r>
        <w:rPr>
          <w:lang w:val="pt_PT" w:bidi="pt_PT"/>
        </w:rPr>
        <w:t>Pergunte aos israelitas: “Como vocês se sentem pedindo aos egípcios por seus objetos de ouro e prata?” Você pode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Moisés ainda está com o faraó depois da praga da escuridão e ele conta ao faraó sobre a próxima ou décima praga. Desta vez, Yahweh passará sobre o Egito durante o meio da noite. O primogênito em cada família morrerá começando com o filho do faraó e até o servo mais humilde ou menos importante. O primogênito de cada um dos animais domésticos morrerá. As pessoas de todo o Egito lamentarão com gritos de grande tristeza. Ninguém morrerá na região israelita. Yahweh fará uma distinção entre os egípcios e os israelitas. Depois desse evento, os oficiais egípcios correrão para Moisés, cairão de joelhos e implorarão a Moisés para levar os israelitas e deixar o Egito. Depois de dizer essas coisas, Moisés deixou o faraó. Moisés estava extremamente irado quando deixou o faraó.</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faraó: “Como você está se sentindo agora que você ouviu essa mensagem de que seu filho morrerá?” Você pode ouvir:</w:t>
      </w:r>
    </w:p>
    <w:p>
      <w:pPr>
        <w:pStyle w:val="ListBullet"/>
        <w:spacing w:line="240" w:lineRule="auto"/>
        <w:ind w:left="720"/>
      </w:pPr>
      <w:r>
        <w:rPr>
          <w:lang w:val="pt_PT" w:bidi="pt_PT"/>
        </w:rPr>
      </w:r>
      <w:r>
        <w:rPr>
          <w:lang w:val="pt_PT" w:bidi="pt_PT"/>
        </w:rPr>
        <w:t>Pergunte a Moisés: “Por que você está tão irado?” Você pode ouvir:</w:t>
      </w:r>
    </w:p>
    <w:p>
      <w:pPr>
        <w:pStyle w:val="ListBullet"/>
        <w:spacing w:line="240" w:lineRule="auto"/>
        <w:ind w:left="720"/>
      </w:pPr>
      <w:r>
        <w:rPr>
          <w:lang w:val="pt_PT" w:bidi="pt_PT"/>
        </w:rPr>
      </w:r>
      <w:r>
        <w:rPr>
          <w:lang w:val="pt_PT" w:bidi="pt_PT"/>
        </w:rPr>
        <w:t>Pergunte aos oficiais egípcios: “Como vocês estão se sentindo agora?” Você pode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Anteriormente, Yahweh havia dito a Moisés que o faraó não ouviria. Assim como Yahweh disse, o faraó não ouviu. Yahweh endureceu o coração do faraó e o faraó novamente se tornou teimoso. O faraó se recusou a deixar os israelitas deixarem o Egito.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11.1–10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Yahweh é o nome de </w:t>
      </w:r>
      <w:r>
        <w:rPr>
          <w:lang w:val="pt_PT" w:bidi="pt_PT"/>
        </w:rPr>
        <w:t>Deus</w:t>
      </w:r>
      <w:r>
        <w:rPr>
          <w:lang w:val="pt_PT" w:bidi="pt_PT"/>
        </w:rPr>
        <w:t xml:space="preserve">. </w:t>
      </w:r>
      <w:r>
        <w:rPr>
          <w:lang w:val="pt_PT" w:bidi="pt_PT"/>
        </w:rPr>
        <w:t>Yahweh</w:t>
      </w:r>
      <w:r>
        <w:rPr>
          <w:lang w:val="pt_PT" w:bidi="pt_PT"/>
        </w:rPr>
        <w:t xml:space="preserve"> é tratado no Glossário Mestre. Use a mesma palavra para Yahweh que vocês têm usado.</w:t>
      </w:r>
    </w:p>
    <w:p>
      <w:pPr/>
      <w:r>
        <w:rPr>
          <w:lang w:val="pt_PT" w:bidi="pt_PT"/>
        </w:rPr>
      </w:r>
      <w:r>
        <w:rPr>
          <w:b/>
          <w:lang w:val="pt_PT" w:bidi="pt_PT"/>
        </w:rPr>
        <w:t>Faraó</w:t>
      </w:r>
      <w:r>
        <w:rPr>
          <w:lang w:val="pt_PT" w:bidi="pt_PT"/>
        </w:rPr>
        <w:t xml:space="preserve"> é o título usado para o </w:t>
      </w:r>
      <w:r>
        <w:rPr>
          <w:lang w:val="pt_PT" w:bidi="pt_PT"/>
        </w:rPr>
        <w:t>rei</w:t>
      </w:r>
      <w:r>
        <w:rPr>
          <w:lang w:val="pt_PT" w:bidi="pt_PT"/>
        </w:rPr>
        <w:t xml:space="preserve"> do Egito. Use o mesmo título que vocês têm usado para o rei do Egito. </w:t>
      </w:r>
      <w:r>
        <w:rPr>
          <w:lang w:val="pt_PT" w:bidi="pt_PT"/>
        </w:rPr>
        <w:t>Faraó</w:t>
      </w:r>
      <w:r>
        <w:rPr>
          <w:lang w:val="pt_PT" w:bidi="pt_PT"/>
        </w:rPr>
        <w:t xml:space="preserve"> é discutido no Glossário Mestre.</w:t>
      </w:r>
    </w:p>
    <w:p>
      <w:pPr/>
      <w:r>
        <w:rPr>
          <w:lang w:val="pt_PT" w:bidi="pt_PT"/>
        </w:rPr>
      </w:r>
      <w:r>
        <w:rPr>
          <w:lang w:val="pt_PT" w:bidi="pt_PT"/>
        </w:rPr>
        <w:t xml:space="preserve">Yahweh anuncia que haverá mais uma praga para os egípcios. </w:t>
      </w:r>
      <w:r>
        <w:rPr>
          <w:b/>
          <w:lang w:val="pt_PT" w:bidi="pt_PT"/>
        </w:rPr>
        <w:t>Praga</w:t>
      </w:r>
      <w:r>
        <w:rPr>
          <w:lang w:val="pt_PT" w:bidi="pt_PT"/>
        </w:rPr>
        <w:t xml:space="preserve"> significa ferir, atingir ou punir. Use a mesma palavra para praga que vocês usaram em passagens anteriores.</w:t>
      </w:r>
    </w:p>
    <w:p>
      <w:pPr/>
      <w:r>
        <w:rPr>
          <w:lang w:val="pt_PT" w:bidi="pt_PT"/>
        </w:rPr>
      </w:r>
      <w:r>
        <w:rPr>
          <w:lang w:val="pt_PT" w:bidi="pt_PT"/>
        </w:rPr>
        <w:t>Yahweh diz que ele passará pelo Egito à meia-noite. Meia-noite nessa passagem significa a parte mais profunda e escura do meio da noite. A palavra meia-noite não se refere a uma hora como 12 da noite.</w:t>
      </w:r>
    </w:p>
    <w:p>
      <w:pPr/>
      <w:r>
        <w:rPr>
          <w:lang w:val="pt_PT" w:bidi="pt_PT"/>
        </w:rPr>
      </w:r>
      <w:r>
        <w:rPr>
          <w:lang w:val="pt_PT" w:bidi="pt_PT"/>
        </w:rPr>
        <w:t>Yahweh diz que o primogênito de cada família morrerá. Algumas traduções traduzem isso como o filho primogênito. Outras traduções traduzem essa palavra como o filho primogênito que poderia ser menino ou menina. Mais tarde, uma passagem nos diz que a morte aconteceu em todas as casas no Egito.</w:t>
      </w:r>
    </w:p>
    <w:p>
      <w:pPr/>
      <w:r>
        <w:rPr>
          <w:lang w:val="pt_PT" w:bidi="pt_PT"/>
        </w:rPr>
      </w:r>
      <w:r>
        <w:rPr>
          <w:lang w:val="pt_PT" w:bidi="pt_PT"/>
        </w:rPr>
        <w:t xml:space="preserve">Um trono é uma cadeira ou assento especial usado por um rei ou governante que simbolizava essa </w:t>
      </w:r>
      <w:r>
        <w:rPr>
          <w:lang w:val="pt_PT" w:bidi="pt_PT"/>
        </w:rPr>
        <w:t>autoridade</w:t>
      </w:r>
      <w:r>
        <w:rPr>
          <w:lang w:val="pt_PT" w:bidi="pt_PT"/>
        </w:rPr>
        <w:t xml:space="preserve"> e poder do rei. O rei ou governante é a única pessoa que pode se sentar em uma cadeira como essa.</w:t>
      </w:r>
    </w:p>
    <w:p>
      <w:pPr/>
      <w:r>
        <w:rPr>
          <w:lang w:val="pt_PT" w:bidi="pt_PT"/>
        </w:rPr>
      </w:r>
      <w:r>
        <w:rPr>
          <w:lang w:val="pt_PT" w:bidi="pt_PT"/>
        </w:rPr>
        <w:t xml:space="preserve">Rebanho é um termo geral usado para qualquer animal doméstico ou grupo de animais. Esses animais são usados na agricultura ou viagens ou tipos diferentes de trabalho. Vacas, </w:t>
      </w:r>
      <w:r>
        <w:rPr>
          <w:lang w:val="pt_PT" w:bidi="pt_PT"/>
        </w:rPr>
        <w:t>burros</w:t>
      </w:r>
      <w:r>
        <w:rPr>
          <w:lang w:val="pt_PT" w:bidi="pt_PT"/>
        </w:rPr>
        <w:t>, cavalos, ovelhas e cabras são exemplos de rebanho.</w:t>
      </w:r>
    </w:p>
    <w:p>
      <w:pPr/>
      <w:r>
        <w:rPr>
          <w:lang w:val="pt_PT" w:bidi="pt_PT"/>
        </w:rPr>
      </w:r>
      <w:r>
        <w:rPr>
          <w:lang w:val="pt_PT" w:bidi="pt_PT"/>
        </w:rPr>
        <w:t xml:space="preserve">Moisés diz que os oficiais egípcios cairão no chão diante de Moisés. Os oficiais eram pessoas que ajudavam o faraó em vários aspectos de governar sobre o Egito. Alguns deles seriam </w:t>
      </w:r>
      <w:r>
        <w:rPr>
          <w:lang w:val="pt_PT" w:bidi="pt_PT"/>
        </w:rPr>
        <w:t>servos</w:t>
      </w:r>
      <w:r>
        <w:rPr>
          <w:lang w:val="pt_PT" w:bidi="pt_PT"/>
        </w:rPr>
        <w:t xml:space="preserve"> de alta posição. Eles eram homens importantes. Isso significa que os oficiais se curvarão diante de Moisés como um sinal de respeito. A imagem dos oficiais caindo no chão indica que há urgência em seu pedido. A reverência acompanha o pedido para que Moisés deixe o Egito. Os oficiais se curvarão diante de Moisés e implorarão a ele para sair ao mesmo tempo.</w:t>
      </w:r>
    </w:p>
    <w:p>
      <w:pPr/>
      <w:r>
        <w:rPr>
          <w:lang w:val="pt_PT" w:bidi="pt_PT"/>
        </w:rPr>
      </w:r>
      <w:r>
        <w:rPr>
          <w:lang w:val="pt_PT" w:bidi="pt_PT"/>
        </w:rPr>
        <w:t xml:space="preserve">Moisés e Arão realizaram </w:t>
      </w:r>
      <w:r>
        <w:rPr>
          <w:b/>
          <w:lang w:val="pt_PT" w:bidi="pt_PT"/>
        </w:rPr>
        <w:t>milagres</w:t>
      </w:r>
      <w:r>
        <w:rPr>
          <w:lang w:val="pt_PT" w:bidi="pt_PT"/>
        </w:rPr>
        <w:t xml:space="preserve"> na presença do faraó. Milagres são </w:t>
      </w:r>
      <w:r>
        <w:rPr>
          <w:lang w:val="pt_PT" w:bidi="pt_PT"/>
        </w:rPr>
        <w:t>sinais</w:t>
      </w:r>
      <w:r>
        <w:rPr>
          <w:lang w:val="pt_PT" w:bidi="pt_PT"/>
        </w:rPr>
        <w:t xml:space="preserve"> e maravilhas que apenas Deus pode realizar. Use a mesma palavra para milagre que vocês usaram em passagens anteriores. </w:t>
      </w:r>
      <w:r>
        <w:rPr>
          <w:lang w:val="pt_PT" w:bidi="pt_PT"/>
        </w:rPr>
        <w:t>Milagres</w:t>
      </w:r>
      <w:r>
        <w:rPr>
          <w:lang w:val="pt_PT" w:bidi="pt_PT"/>
        </w:rPr>
        <w:t xml:space="preserve"> são discutidos no Glossário Mestre.</w:t>
      </w:r>
    </w:p>
    <w:p>
      <w:pPr/>
      <w:r>
        <w:rPr>
          <w:lang w:val="pt_PT" w:bidi="pt_PT"/>
        </w:rPr>
      </w:r>
      <w:r>
        <w:rPr>
          <w:lang w:val="pt_PT" w:bidi="pt_PT"/>
        </w:rPr>
        <w:t>Moisés estava muito irado ou ardendo de ira ou estava quente de raiva. Use a imagem para descrever a raiva de Moisés que vocês decidiram usar.</w:t>
      </w:r>
    </w:p>
    <w:p>
      <w:pPr/>
      <w:r>
        <w:rPr>
          <w:lang w:val="pt_PT" w:bidi="pt_PT"/>
        </w:rPr>
      </w:r>
      <w:r>
        <w:rPr>
          <w:lang w:val="pt_PT" w:bidi="pt_PT"/>
        </w:rPr>
        <w:t xml:space="preserve">Yahweh endureceu o </w:t>
      </w:r>
      <w:r>
        <w:rPr>
          <w:lang w:val="pt_PT" w:bidi="pt_PT"/>
        </w:rPr>
        <w:t>coração</w:t>
      </w:r>
      <w:r>
        <w:rPr>
          <w:lang w:val="pt_PT" w:bidi="pt_PT"/>
        </w:rPr>
        <w:t xml:space="preserve"> do faraó. Yahweh fez o faraó ser teimoso e se recusar a deixar os </w:t>
      </w:r>
      <w:r>
        <w:rPr>
          <w:lang w:val="pt_PT" w:bidi="pt_PT"/>
        </w:rPr>
        <w:t>israelitas</w:t>
      </w:r>
      <w:r>
        <w:rPr>
          <w:lang w:val="pt_PT" w:bidi="pt_PT"/>
        </w:rPr>
        <w:t xml:space="preserve"> sairem do Egito. Use a mesma palavra para o coração endurecido do faraó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12:1–13</w:t>
      </w:r>
      <w:r>
        <w:rPr>
          <w:lang w:val="pt_PT" w:bidi="pt_PT"/>
        </w:rPr>
      </w:r>
    </w:p>
    <w:p>
      <w:pPr>
        <w:pStyle w:val="Heading3"/>
      </w:pPr>
      <w:r>
        <w:rPr>
          <w:lang w:val="pt_PT" w:bidi="pt_PT"/>
        </w:rPr>
        <w:t>Ouvir e Sentir</w:t>
      </w:r>
    </w:p>
    <w:p>
      <w:pPr/>
      <w:r>
        <w:rPr>
          <w:lang w:val="pt_PT" w:bidi="pt_PT"/>
        </w:rPr>
      </w:r>
      <w:r>
        <w:rPr>
          <w:lang w:val="pt_PT" w:bidi="pt_PT"/>
        </w:rPr>
        <w:t>Nesta etapa, ouçam Êxodo 12.1–13 e guardem em seus corações.</w:t>
      </w:r>
    </w:p>
    <w:p>
      <w:pPr/>
      <w:r>
        <w:rPr>
          <w:lang w:val="pt_PT" w:bidi="pt_PT"/>
        </w:rPr>
      </w:r>
      <w:r>
        <w:rPr>
          <w:lang w:val="pt_PT" w:bidi="pt_PT"/>
        </w:rPr>
        <w:t>Ouçam uma versão em áudio de Êxodo 12.1–13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12.1–13 na tradução mais fácil de entender.</w:t>
      </w:r>
    </w:p>
    <w:p>
      <w:pPr/>
      <w:r>
        <w:rPr>
          <w:lang w:val="pt_PT" w:bidi="pt_PT"/>
        </w:rPr>
      </w:r>
      <w:r>
        <w:rPr>
          <w:lang w:val="pt_PT" w:bidi="pt_PT"/>
        </w:rPr>
        <w:t>Moisés deu as advertências de Yahweh a faraó pela última vez. Nessa passagem, Yahweh explica a Moisés e Arão as coisas que os israelitas devem fazer para se preparar para a Páscoa. Páscoa é uma palavra que se refere à passagem de Yahweh sobre a terra onde os israelitas estavam vivendo. Yahweh pulou ou passou sobre essa área enquanto no resto do Egito, o primogênito em cada casa morreu. Yahweh dá instruções para o que os israelitas devem fazer para se preparar para esse evento. Não sabemos exatamente quando Yahweh deu essas instruções a Moisés. Mais tarde, Yahweh diz a Moisés que esse evento deve ser lembrado e celebrado a cada ano como uma festa. A Festa da Páscoa será um evento celebrado todos os anos para que os israelitas sempre se lembrem do que Yahweh fez no Egito. Esse é um relato narrativo das instruções de Yahweh.</w:t>
      </w:r>
    </w:p>
    <w:p>
      <w:pPr/>
      <w:r>
        <w:rPr>
          <w:lang w:val="pt_PT" w:bidi="pt_PT"/>
        </w:rPr>
      </w:r>
      <w:r>
        <w:rPr>
          <w:lang w:val="pt_PT" w:bidi="pt_PT"/>
        </w:rPr>
        <w:t>Pare o áudio aqui e discuta a seguinte pergunta. Quais são algumas de suas festas especiais de lembrança? Como vocês se preparam para essas festas? Por que essas festas de lembrança são importantes para a comunidade? Pause a gravação aqui.</w:t>
      </w:r>
    </w:p>
    <w:p>
      <w:pPr/>
      <w:r>
        <w:rPr>
          <w:lang w:val="pt_PT" w:bidi="pt_PT"/>
        </w:rPr>
      </w:r>
      <w:r>
        <w:rPr>
          <w:lang w:val="pt_PT" w:bidi="pt_PT"/>
        </w:rPr>
        <w:t>Yahweh deu essas instruções a Moisés e Arão. Os descendentes de Arão se tornarão os líderes de adoração dos israelitas. Yahweh não dá a Moisés e Arão as instruções sobre como liderar o povo em adoração ainda. No entanto, é significativo que Yahweh diga a Moisés e Arão que instruções dar aos israelitas nesse momento para uma festa que eles repetirão todos os anos em lembrança do que Yahweh fez por eles.</w:t>
      </w:r>
    </w:p>
    <w:p>
      <w:pPr/>
      <w:r>
        <w:rPr>
          <w:lang w:val="pt_PT" w:bidi="pt_PT"/>
        </w:rPr>
      </w:r>
      <w:r>
        <w:rPr>
          <w:lang w:val="pt_PT" w:bidi="pt_PT"/>
        </w:rPr>
        <w:t>Yahweh diz a Moisés e Arão que esse mês se tornará o primeiro mês do ano para os israelitas. Esse mês era em algum momento entre meados de março e meados de abril no calendário de hoje. O mês ainda não tem um nome. O mês era para começar com a primeira lua nova depois do equinócio que ocorre em março. O equinócio é a época do ano em que o sol cruza a linha do Equador ou o meio da terra. Esse equinócio acontece duas vezes por ano, em setembro e em março.</w:t>
      </w:r>
    </w:p>
    <w:p>
      <w:pPr/>
      <w:r>
        <w:rPr>
          <w:lang w:val="pt_PT" w:bidi="pt_PT"/>
        </w:rPr>
      </w:r>
      <w:r>
        <w:rPr>
          <w:lang w:val="pt_PT" w:bidi="pt_PT"/>
        </w:rPr>
        <w:t>Pare a gravação aqui e discuta a seguinte pergunta. Como seu povo conta os meses e anos? Quando um novo ano começa? Seu calendário segue a lua, ou vocês têm outra maneira de começar o ano? Pause a gravação aqui.</w:t>
      </w:r>
    </w:p>
    <w:p>
      <w:pPr/>
      <w:r>
        <w:rPr>
          <w:lang w:val="pt_PT" w:bidi="pt_PT"/>
        </w:rPr>
      </w:r>
      <w:r>
        <w:rPr>
          <w:lang w:val="pt_PT" w:bidi="pt_PT"/>
        </w:rPr>
        <w:t>Yahweh diz a Moisés e Arão para dizer aos israelitas que cada família deve escolher um cordeiro ou cabrito, que é uma cabra jovem, para um sacrifício. Yahweh dá instruções muito específicas. O cordeiro ou cabrito devia ter um ano e não ter defeitos. Um defeito seria algum tipo de falha, como manqueira ou cegueira em um olho ou algum outro problema. Yahweh estava pedindo que eles usassem um animal perfeito. Um cordeiro ou cabrito de um ano é quase do mesmo tamanho que uma ovelha ou cabra adulta.</w:t>
      </w:r>
    </w:p>
    <w:p>
      <w:pPr>
        <w:pStyle w:val="ListBullet"/>
        <w:spacing w:line="240" w:lineRule="auto"/>
        <w:ind w:left="720"/>
      </w:pPr>
      <w:r>
        <w:rPr>
          <w:lang w:val="pt_PT" w:bidi="pt_PT"/>
        </w:rPr>
      </w:r>
      <w:r>
        <w:rPr>
          <w:lang w:val="pt_PT" w:bidi="pt_PT"/>
        </w:rPr>
        <w:t>Pare a gravação aqui e mostre uma imagem de um cordeiro de um ano com um carneiro adulto.</w:t>
      </w:r>
    </w:p>
    <w:p>
      <w:pPr>
        <w:pStyle w:val="ListBullet"/>
        <w:spacing w:line="240" w:lineRule="auto"/>
        <w:ind w:left="720"/>
      </w:pPr>
      <w:r>
        <w:rPr>
          <w:lang w:val="pt_PT" w:bidi="pt_PT"/>
        </w:rPr>
      </w:r>
      <w:r>
        <w:rPr>
          <w:lang w:val="pt_PT" w:bidi="pt_PT"/>
        </w:rPr>
        <w:t>Mostre uma imagem de um cabrito de um ano com uma cabra adulta. Pause a gravação aqui.</w:t>
      </w:r>
    </w:p>
    <w:p>
      <w:pPr/>
      <w:r>
        <w:rPr>
          <w:lang w:val="pt_PT" w:bidi="pt_PT"/>
        </w:rPr>
      </w:r>
      <w:r>
        <w:rPr>
          <w:lang w:val="pt_PT" w:bidi="pt_PT"/>
        </w:rPr>
        <w:t>Cada família teria que matar um animal, um cordeiro ou uma cabrito. A família comeria todo o animal na mesma noite. Eles não deveriam manter nenhuma da carne para outra refeição e eles não deveriam jogar fora nenhuma carne não comida. A família deveria determinar o quanto cada pessoa comeria e compartilharia com outra família israelita se ela não pudesse comer todo o cordeiro. Todos que participavam teriam carne suficiente para comer, mas não haveria carne deixada ou jogada fora.</w:t>
      </w:r>
    </w:p>
    <w:p>
      <w:pPr/>
      <w:r>
        <w:rPr>
          <w:lang w:val="pt_PT" w:bidi="pt_PT"/>
        </w:rPr>
      </w:r>
      <w:r>
        <w:rPr>
          <w:lang w:val="pt_PT" w:bidi="pt_PT"/>
        </w:rPr>
        <w:t>Yahweh disse que a família devia selecionar o cordeiro ou cabrito de um ano no décimo dia do mês. Eles deveriam manter o animal até o décimo quarto dia do mês. Esse seria o dia da lua cheia. À noite ou quando o sol estava se pondo, eles deveriam sacrificar o cordeiro ou cabrito. Esse seria o fim do décimo quarto dia. A festa real acontece no décimo quinto dia, que começa ao pôr do sol, na mesma noite depois que eles sacrificassem o cordeiro no décimo quarto dia. Os israelitas contavam seus dias como do pôr do sol ao pôr do sol. Então depois de matar o animal, eles deveriam tomar um pouco do sangue desse animal e colocá-lo nos batentes e verga da porta. Os batentes estavam em cada lado da porta. A verga da porta é a viga ou pedra que atravessa os postes e está sobre a porta. Os israelitas deveriam colocar o sangue nos batentes e verga da porta da casa onde eles estavam comendo o cordeiro ou cabrito. Outra maneira de dizer isso é que o sangue deveria estar em cada lado e sobre o topo da porta.</w:t>
      </w:r>
    </w:p>
    <w:p>
      <w:pPr/>
      <w:r>
        <w:rPr>
          <w:lang w:val="pt_PT" w:bidi="pt_PT"/>
        </w:rPr>
      </w:r>
      <w:r>
        <w:rPr>
          <w:lang w:val="pt_PT" w:bidi="pt_PT"/>
        </w:rPr>
        <w:t>Pare a gravação aqui e mostre uma imagem de uma pequena casa com sangue nos batentes e verga da porta. Pause a gravação aqui.</w:t>
      </w:r>
    </w:p>
    <w:p>
      <w:pPr/>
      <w:r>
        <w:rPr>
          <w:lang w:val="pt_PT" w:bidi="pt_PT"/>
        </w:rPr>
      </w:r>
      <w:r>
        <w:rPr>
          <w:lang w:val="pt_PT" w:bidi="pt_PT"/>
        </w:rPr>
        <w:t>Yahweh diz aos israelitas que o cordeiro ou cabrito deve ser assado sobre o fogo e comer a carne com ervas amargas. Ervas amargas eram vegetais de folhas verdes que cresciam nessa área. As ervas amargas podem ter sido chicória, agrião amargo, alface selvagem, erva gavião ou ervas daninhas. Não sabemos o que as ervas eram. Sabemos que elas estavam prontamente disponíveis para o povo e que tinham um gosto amargo em vez de doce. Essas ervas não precisavam ser cozidas.</w:t>
      </w:r>
    </w:p>
    <w:p>
      <w:pPr/>
      <w:r>
        <w:rPr>
          <w:lang w:val="pt_PT" w:bidi="pt_PT"/>
        </w:rPr>
      </w:r>
      <w:r>
        <w:rPr>
          <w:lang w:val="pt_PT" w:bidi="pt_PT"/>
        </w:rPr>
        <w:t>Pare a gravação aqui e mostre uma imagem de um animal inteiro assando sobre um fogo.</w:t>
      </w:r>
    </w:p>
    <w:p>
      <w:pPr/>
      <w:r>
        <w:rPr>
          <w:lang w:val="pt_PT" w:bidi="pt_PT"/>
        </w:rPr>
      </w:r>
      <w:r>
        <w:rPr>
          <w:lang w:val="pt_PT" w:bidi="pt_PT"/>
        </w:rPr>
        <w:t>Mostre uma imagem de um prato de ervas amargas, como chicória ou alface selvagem ou agrião. Essa imagem pode ter mais de um tipo de erva amarga. Pause a gravação aqui.</w:t>
      </w:r>
    </w:p>
    <w:p>
      <w:pPr/>
      <w:r>
        <w:rPr>
          <w:lang w:val="pt_PT" w:bidi="pt_PT"/>
        </w:rPr>
      </w:r>
      <w:r>
        <w:rPr>
          <w:lang w:val="pt_PT" w:bidi="pt_PT"/>
        </w:rPr>
        <w:t>Yahweh também disse a Moisés e Arão que os israelitas deveriam comer pão feito sem fermento. Fermento é o agente que faz o pão crescer enquanto cozinha. O pão feito com fermento leva tempo para se preparar porque a massa deve ser deixada para descansar enquanto o fermento funciona e a massa cresce. O fermento deixa o pão macio e fácil de masticar. O pão feito sem fermento pode ser feito muito rapidamente. Pão sem fermento ou sem qualquer coisa para fazer o pão crescer seria plano e difícil de mastigar.</w:t>
      </w:r>
    </w:p>
    <w:p>
      <w:pPr/>
      <w:r>
        <w:rPr>
          <w:lang w:val="pt_PT" w:bidi="pt_PT"/>
        </w:rPr>
      </w:r>
      <w:r>
        <w:rPr>
          <w:lang w:val="pt_PT" w:bidi="pt_PT"/>
        </w:rPr>
        <w:t>Yahweh disse que as pessoas não poderiam comer a carne crua. O povo não poderia ferver a carne. Ferver a carne até que esteja pronto leva muito mais tempo do que assar sobre o fogo. Yahweh disse que eles deveriam assar o animal inteiro, incluindo a cabeça, pernas e pés e órgãos internos. Eles deveriam comer todo o animal durante a noite. Qualquer coisa que não seja comido deve ser queimada antes de vir a manhã. Todos os três elementos da refeição poderiam ser preparados rapidamente e comidos rapidamente. A carne era para ser assada, as ervas amargas não exigiam que fossem cozidas e o pão não tinha nada para fazê-lo crescer, então também poderia ser cozido rapidamente.</w:t>
      </w:r>
    </w:p>
    <w:p>
      <w:pPr/>
      <w:r>
        <w:rPr>
          <w:lang w:val="pt_PT" w:bidi="pt_PT"/>
        </w:rPr>
      </w:r>
      <w:r>
        <w:rPr>
          <w:lang w:val="pt_PT" w:bidi="pt_PT"/>
        </w:rPr>
        <w:t>Depois de dizer a eles como cozinhar a refeição, Yahweh então diz a Moisés e Arão como o povo devia comer a refeição. O povo devia estar plenamente vestido, mesmo com suas sandálias, sua capa cintada para que ficasse apertada em torno de sua cintura e sua bengala em uma mão. Os israelitas estariam vestidos para viajar. Yahweh dá essas instruções específicas porque o povo geralmente não se veste para viajar à noite. O povo deve comer a refeição rapidamente ou com urgência. Esta noite teve uma lua cheia que forneceu muita luz para que o povo visse o que precisavam para viajar.</w:t>
      </w:r>
    </w:p>
    <w:p>
      <w:pPr/>
      <w:r>
        <w:rPr>
          <w:lang w:val="pt_PT" w:bidi="pt_PT"/>
        </w:rPr>
      </w:r>
      <w:r>
        <w:rPr>
          <w:lang w:val="pt_PT" w:bidi="pt_PT"/>
        </w:rPr>
        <w:t>Yahweh diz a Moisés e Arão que enquanto os israelitas em sua área estão comendo essa refeição, na mesma noite, Yahweh irá por todo o Egito e matará o filho primogênito de todas as famílias e todos os animais machos primogênitos no Egito. Isso acontecerá durante a noite enquanto os israelitas estão comendo sua refeição. Yahweh diz que essa ação é para trazer julgamento sobre todos os deuses egípcios. Os egípcios consideravam o faraó como um deus também. Os egípcios saberão que Yahweh é Deus. Então Yahweh faz uma promessa. Yahweh diz que quando vir o sangue na porta de uma casa, Yahweh passará sobre essa casa. Ninguém nessa casa morrerá. O sangue nos batentes e na verga da porta será um sinal para que Yahweh saiba onde os israelitas estão e não tocará um deles com a morte nesta noite.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12.1–13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primeira cena:</w:t>
      </w:r>
      <w:r>
        <w:rPr>
          <w:lang w:val="pt_PT" w:bidi="pt_PT"/>
        </w:rPr>
        <w:t xml:space="preserve"> Yahweh dá a Moisés e Arão instruções para como preparar a refeição especial que eles deveriam comer na noite em que Yahweh foi por todo o Egito matando o filho primogênito de todas as famílias egípcias.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O grupo deve prestar atenção às partes do cenário da passagem:</w:t>
      </w:r>
    </w:p>
    <w:p>
      <w:pPr/>
      <w:r>
        <w:rPr>
          <w:lang w:val="pt_PT" w:bidi="pt_PT"/>
        </w:rPr>
      </w:r>
      <w:r>
        <w:rPr>
          <w:lang w:val="pt_PT" w:bidi="pt_PT"/>
        </w:rPr>
        <w:t>Antes de passar por essa passagem, a equipe deve decidir sobre o termo que vai usar para Páscoa. Essa palavra tem a ideia de proteger alguém ou blindar alguém de dano ou livrar alguém do perigo. Esse termo será usado repetidamente no Antigo Testamento e no Novo Testamento. Quando a palavra é usada, as pessoas vão se lembrar do que aconteceu no Egito quando Yahweh passou sobre os israelitas e ninguém em suas casas morreu.</w:t>
      </w:r>
    </w:p>
    <w:p>
      <w:pPr/>
      <w:r>
        <w:rPr>
          <w:lang w:val="pt_PT" w:bidi="pt_PT"/>
        </w:rPr>
      </w:r>
      <w:r>
        <w:rPr>
          <w:lang w:val="pt_PT" w:bidi="pt_PT"/>
        </w:rPr>
        <w:t>Pare o áudio e jogue um jogo. Nesse jogo, vocês podem colocar pessoas ou objetos. A pessoa que interpreta então irá para cada objeto ou pessoa e tocará. A pessoa que interpreta decidirá pular ou não tocar uma ou duas das pessoas ou objetos. A pessoa que interpreta vai passar sobre esses objetos. A palavra usada para essa ação também deve incluir a ideia de proteger de dano ou blindar essa pessoa de dano. Ao não tocar essa pessoa ou objeto, nenhum dano veio a essa pessoa. Agora do que vocês chamam essa ação? Pause a gravação aqui.</w:t>
      </w:r>
    </w:p>
    <w:p>
      <w:pPr/>
      <w:r>
        <w:rPr>
          <w:lang w:val="pt_PT" w:bidi="pt_PT"/>
        </w:rPr>
      </w:r>
      <w:r>
        <w:rPr>
          <w:lang w:val="pt_PT" w:bidi="pt_PT"/>
        </w:rPr>
        <w:t>Essa passagem é uma cena com Yahweh dando instruções a Moisés e Arão que devem repetir essas instruções aos israelitas. Yahweh diz a Moisés e Arão como se preparar para a primeira Páscoa. A Páscoa é uma festa que celebra como Yahweh libertou os israelitas do Egito.</w:t>
      </w:r>
    </w:p>
    <w:p>
      <w:pPr/>
      <w:r>
        <w:rPr>
          <w:lang w:val="pt_PT" w:bidi="pt_PT"/>
        </w:rPr>
      </w:r>
      <w:r>
        <w:rPr>
          <w:lang w:val="pt_PT" w:bidi="pt_PT"/>
        </w:rPr>
        <w:t>Primeiro Yahweh diz a Moisés e Arão que esse mês é para se tornar o primeiro mês do ano para os israelitas. No décimo dia desse mês, os israelitas devem escolher um cordeiro ou cabrito de um ano que não tenha defeitos. Eles devem guardar o animal até o décimo quarto dia e então ao pôr do sol, eles devem sacrificar esse animal. Em preparação para esse evento, a família deve decidir quanta carne cada pessoa comerá. Se eles pensam que haverá carne deixada dessa refeição, então a família deve compartilhar o animal com outra família. Eles devem planejar cuidadosamente para que todos tenham o suficiente para comer e não haja nada que sobrou.</w:t>
      </w:r>
    </w:p>
    <w:p>
      <w:pPr/>
      <w:r>
        <w:rPr>
          <w:lang w:val="pt_PT" w:bidi="pt_PT"/>
        </w:rPr>
      </w:r>
      <w:r>
        <w:rPr>
          <w:lang w:val="pt_PT" w:bidi="pt_PT"/>
        </w:rPr>
        <w:t>Eles devem matar o animal no décimo quarto dia ao pôr do sol. Eles devem levar o sangue desse animal e colocar sangue em cada lado da porta e sobre o topo da porta. Yahweh verá o sangue nos batentes da porta e saberá que uma família israelita vive nessa casa. Yahweh não tocará essa casa enquanto passa pelo Egito matando os filhos primogênitos de todas as famílias egípcias.</w:t>
      </w:r>
    </w:p>
    <w:p>
      <w:pPr/>
      <w:r>
        <w:rPr>
          <w:lang w:val="pt_PT" w:bidi="pt_PT"/>
        </w:rPr>
      </w:r>
      <w:r>
        <w:rPr>
          <w:lang w:val="pt_PT" w:bidi="pt_PT"/>
        </w:rPr>
        <w:t>Yahweh diz a Moisés e Arão que o animal deve ser assado sobre o fogo. Todo o animal, incluindo a cabeça, pernas e órgãos internos será assado. Os israelitas não podem comer a carne crua e eles não podem ferver a carne. Com a carne, eles devem comer ervas amargas. Essas ervas são vegetais de folhas verdes que não exigem cozimento. Eles devem assar o pão sem fermento. Usar fermento leva tempo para que o pão cresça. Sem fermento, o pão pode ser cozido rapidamente. Dessa maneira, todos os três elementos da refeição podem ser preparados e comidos rapidamente. Aqueles que comem a refeição devem estar vestidos para viajar. Eles devem ter sua capa e cinto perto do corpo. Eles devem estar usando suas sandálias e ter sua bengala em uma mão. Eles devem comer a refeição com um senso de urgência ou que eles devem comer rapidamente.</w:t>
      </w:r>
    </w:p>
    <w:p>
      <w:pPr/>
      <w:r>
        <w:rPr>
          <w:lang w:val="pt_PT" w:bidi="pt_PT"/>
        </w:rPr>
      </w:r>
      <w:r>
        <w:rPr>
          <w:lang w:val="pt_PT" w:bidi="pt_PT"/>
        </w:rPr>
        <w:t>Essa refeição ocorre na noite da lua cheia. Assim, as pessoas podem viajar rapidamente se elas precisassem viajar.</w:t>
      </w:r>
    </w:p>
    <w:p>
      <w:pPr/>
      <w:r>
        <w:rPr>
          <w:lang w:val="pt_PT" w:bidi="pt_PT"/>
        </w:rPr>
      </w:r>
      <w:r>
        <w:rPr>
          <w:lang w:val="pt_PT" w:bidi="pt_PT"/>
        </w:rPr>
        <w:t>Tudo deve ser comido. Eles não podem manter nenhuma parte da carne para outra refeição. Se algo é deixado pela manhã, então essa parte deve ser queimada.</w:t>
      </w:r>
    </w:p>
    <w:p>
      <w:pPr/>
      <w:r>
        <w:rPr>
          <w:lang w:val="pt_PT" w:bidi="pt_PT"/>
        </w:rPr>
      </w:r>
      <w:r>
        <w:rPr>
          <w:lang w:val="pt_PT" w:bidi="pt_PT"/>
        </w:rPr>
        <w:t>Yahweh diz a Moisés e Arão que enquanto os israelitas estão comendo essa refeição especial, Yahweh estará passando pela terra do Egito e atingirá todos os homens primogênitos de todas as famílias egípcias e animais domésticos. Esse é um ato de julgamento contra os deuses do Egito que incluem o faraó. Todos no Egito saberão que Yahweh é Deus.</w:t>
      </w:r>
    </w:p>
    <w:p>
      <w:pPr/>
      <w:r>
        <w:rPr>
          <w:lang w:val="pt_PT" w:bidi="pt_PT"/>
        </w:rPr>
      </w:r>
      <w:r>
        <w:rPr>
          <w:lang w:val="pt_PT" w:bidi="pt_PT"/>
        </w:rPr>
        <w:t>Yahweh lembra a Moisés e Arão que o sangue nos batentes e sobre a porta das casas dos israelitas será um sinal de que essa é uma casa israelita. Yahweh não tocará essas casas. Todos nessa casa estarão seguros.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12.1–13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começa a dar instruções sobre uma refeição de festa especial que os israelitas devem preparar e comer. Yahweh diz a Moisés e Arão que de agora em diante, eles devem contar esse mês como o primeiro mês do ano. Então no décimo dia desse mês, eles devem escolher um cordeiro ou cabrito de um ano.</w:t>
      </w:r>
    </w:p>
    <w:p>
      <w:pPr/>
      <w:r>
        <w:rPr>
          <w:lang w:val="pt_PT" w:bidi="pt_PT"/>
        </w:rPr>
      </w:r>
      <w:r>
        <w:rPr>
          <w:lang w:val="pt_PT" w:bidi="pt_PT"/>
        </w:rPr>
        <w:t>Yahweh diz a Moisés e Arão que os israelitas devem preparar uma refeição especial usando um cordeiro ou cabrito de um ano. Todo o animal deve ser comido durante a refeição. A família precisa decidir quanta carne cada pessoa comerá. Então se a família não puder comer todo o animal durante essa refeição, eles devem encontrar outra família para compartilhar. Todo o animal deve ser comido sem deixar nada para depois ou ser jogado fora.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e Arão: “O que vocês pensam sobre essas instruções?”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continua as instruções. No décimo quarto dia do mês, ao pôr do sol, os israelitas devem matar o cordeiro ou cabrito. Eles devem tomar um pouco do sangue e colocar esse sangue nos batentes e verga da porta das casas onde eles comerão a refeição.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“O que você pensa sobre essa instrução?”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continua as instruções. Yahweh diz a Moisés que todo o cordeiro deve ser assado sobre um fogo aberto. O povo deve comer ervas amargas com a carne. O pão deve ser cozido sem fermento. Tudo sobre a maneira como a refeição deve ser preparada e comida sugere urgência. O povo deve comer toda a carne durante essa refeição. Se algo é deixado, deve ser queimado. Yahweh diz a Moisés que os israelitas devem usar roupas de viagem ou estar vestidos para sair com pressa enquanto eles comem a refeição. Suas capas devem ser apertadas em torno da cintura com um cinto Eles devem usar suas sandálias e devem manter sua bengala em uma mão, mesmo enquanto comem.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“Como você está se sentindo sobre essas instruções?”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continua a explicar o que acontecerá com Moisés e Arão. Yahweh irá por toda a terra do Egito. Yahweh matará o filho primogênito de todas as casas egípcias e o primogênito de todos os animais. Yahweh diz a eles: “Passarei julgamento sobre os deuses do Egito para que eles saibam que Yahweh é Deus”. Yahweh também diz a Moisés que o sangue nos batentes manterá os israelitas seguros. Esse sangue será um sinal de que essa é uma casa israelita. Yahweh não tocará essas casas. Ninguém em uma casa com sangue nos batentes morrerá.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e Arão: “Como vocês se sentem agora que ouviram todas essas instruções?”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12:1–13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Yahweh dá as instruções a Moisés e Arão para a primeira </w:t>
      </w:r>
      <w:r>
        <w:rPr>
          <w:b/>
          <w:lang w:val="pt_PT" w:bidi="pt_PT"/>
        </w:rPr>
        <w:t>Páscoa</w:t>
      </w:r>
      <w:r>
        <w:rPr>
          <w:lang w:val="pt_PT" w:bidi="pt_PT"/>
        </w:rPr>
        <w:t xml:space="preserve">. Páscoa é uma maneira de traduzir essa palavra </w:t>
      </w:r>
      <w:r>
        <w:rPr>
          <w:lang w:val="pt_PT" w:bidi="pt_PT"/>
        </w:rPr>
        <w:t>hebraica</w:t>
      </w:r>
      <w:r>
        <w:rPr>
          <w:lang w:val="pt_PT" w:bidi="pt_PT"/>
        </w:rPr>
        <w:t>. A palavra tem o significado de proteger de dano, abrigar contra o perigo ou libertar alguém de perigo ou dano. Ao decidir qual termo usar, não utilize uma palavra de outro idioma nem do idioma comercial. Revise o jogo que você jogou e as palavras que você usou para descrever a ação.</w:t>
      </w:r>
    </w:p>
    <w:p>
      <w:pPr/>
      <w:r>
        <w:rPr>
          <w:lang w:val="pt_PT" w:bidi="pt_PT"/>
        </w:rPr>
      </w:r>
      <w:r>
        <w:rPr>
          <w:lang w:val="pt_PT" w:bidi="pt_PT"/>
        </w:rPr>
        <w:t xml:space="preserve">Pare aqui e decida qual palavra você usará para Páscoa. Para mais informações sobre </w:t>
      </w:r>
      <w:r>
        <w:rPr>
          <w:lang w:val="pt_PT" w:bidi="pt_PT"/>
        </w:rPr>
        <w:t>Páscoa</w:t>
      </w:r>
      <w:r>
        <w:rPr>
          <w:lang w:val="pt_PT" w:bidi="pt_PT"/>
        </w:rPr>
        <w:t>, consulte o Glossário Mestre. Pause este áudio aqui.</w:t>
      </w:r>
    </w:p>
    <w:p>
      <w:pPr/>
      <w:r>
        <w:rPr>
          <w:lang w:val="pt_PT" w:bidi="pt_PT"/>
        </w:rPr>
      </w:r>
      <w:r>
        <w:rPr>
          <w:b/>
          <w:lang w:val="pt_PT" w:bidi="pt_PT"/>
        </w:rPr>
        <w:t>Yahweh</w:t>
      </w:r>
      <w:r>
        <w:rPr>
          <w:lang w:val="pt_PT" w:bidi="pt_PT"/>
        </w:rPr>
        <w:t xml:space="preserve"> deu instruções a Moisés e a Arão. </w:t>
      </w:r>
      <w:r>
        <w:rPr>
          <w:lang w:val="pt_PT" w:bidi="pt_PT"/>
        </w:rPr>
        <w:t>Yahweh</w:t>
      </w:r>
      <w:r>
        <w:rPr>
          <w:lang w:val="pt_PT" w:bidi="pt_PT"/>
        </w:rPr>
        <w:t xml:space="preserve"> é tratado no Glossário Mestre. Use a mesma palavra para Yahweh que você tem usado.</w:t>
      </w:r>
    </w:p>
    <w:p>
      <w:pPr/>
      <w:r>
        <w:rPr>
          <w:lang w:val="pt_PT" w:bidi="pt_PT"/>
        </w:rPr>
      </w:r>
      <w:r>
        <w:rPr>
          <w:lang w:val="pt_PT" w:bidi="pt_PT"/>
        </w:rPr>
        <w:t xml:space="preserve">Yahweh disse a Moisés e a Arão que, doravante, aquele mês seria o primeiro mês do ano. Yahweh estava mudando a maneira como os </w:t>
      </w:r>
      <w:r>
        <w:rPr>
          <w:lang w:val="pt_PT" w:bidi="pt_PT"/>
        </w:rPr>
        <w:t>israelitas</w:t>
      </w:r>
      <w:r>
        <w:rPr>
          <w:lang w:val="pt_PT" w:bidi="pt_PT"/>
        </w:rPr>
        <w:t xml:space="preserve"> contavam os anos. Eles seguiam um calendário lunar. O mês não é nomeado nessa passagem. É um mês que ocorre entre meados de março e meados de abril. O mês deveria começar com a primeira lua nova após o equinócio, que ocorre em março. O equinócio é a época do ano em que o sol cruza a linha do Equador ou linha média da Terra. Esse equinócio ocorre em setembro e em março. Yahweh não inclui esses detalhes nas instruções.</w:t>
      </w:r>
    </w:p>
    <w:p>
      <w:pPr/>
      <w:r>
        <w:rPr>
          <w:lang w:val="pt_PT" w:bidi="pt_PT"/>
        </w:rPr>
      </w:r>
      <w:r>
        <w:rPr>
          <w:lang w:val="pt_PT" w:bidi="pt_PT"/>
        </w:rPr>
        <w:t>Yahweh diz a Moisés e Arão que as pessoas devem selecionar um cordeiro ou cabrito perfeitos, de um ano de idade. O animal não deve ter nenhum defeito, ou seja, deve ser perfeito. Um defeito é qualquer característica que torne o animal menos desejável, como coxeadura, cegueira ou qualquer outro tipo de imperfeição.</w:t>
      </w:r>
    </w:p>
    <w:p>
      <w:pPr/>
      <w:r>
        <w:rPr>
          <w:lang w:val="pt_PT" w:bidi="pt_PT"/>
        </w:rPr>
      </w:r>
      <w:r>
        <w:rPr>
          <w:lang w:val="pt_PT" w:bidi="pt_PT"/>
        </w:rPr>
        <w:t>O animal assado deve ser comido com ervas amargas ou salada verde. Esses vegetais de folhas verdes eram comuns no Egito. As pessoas comiam esses vegetais crus ou sem cozinhar. O sabor é amargo em vez de doce. O relato não fornece o nome das ervas. A maioria das traduções diz apenas ervas amargas.</w:t>
      </w:r>
    </w:p>
    <w:p>
      <w:pPr/>
      <w:r>
        <w:rPr>
          <w:lang w:val="pt_PT" w:bidi="pt_PT"/>
        </w:rPr>
      </w:r>
      <w:r>
        <w:rPr>
          <w:lang w:val="pt_PT" w:bidi="pt_PT"/>
        </w:rPr>
        <w:t xml:space="preserve">Yahweh diz: “Executarei </w:t>
      </w:r>
      <w:r>
        <w:rPr>
          <w:b/>
          <w:lang w:val="pt_PT" w:bidi="pt_PT"/>
        </w:rPr>
        <w:t>julgamentos</w:t>
      </w:r>
      <w:r>
        <w:rPr>
          <w:lang w:val="pt_PT" w:bidi="pt_PT"/>
        </w:rPr>
        <w:t xml:space="preserve"> sobre os </w:t>
      </w:r>
      <w:r>
        <w:rPr>
          <w:lang w:val="pt_PT" w:bidi="pt_PT"/>
        </w:rPr>
        <w:t>deuses</w:t>
      </w:r>
      <w:r>
        <w:rPr>
          <w:lang w:val="pt_PT" w:bidi="pt_PT"/>
        </w:rPr>
        <w:t xml:space="preserve"> do Egito”. Julgamentos é uma palavra que significa mais do que uma punição. Yahweh diz: “Punirei os deuses do Egito”, ou “Punirei severamente os deuses do Egito”</w:t>
      </w:r>
    </w:p>
    <w:p>
      <w:pPr/>
      <w:r>
        <w:rPr>
          <w:lang w:val="pt_PT" w:bidi="pt_PT"/>
        </w:rPr>
      </w:r>
      <w:r>
        <w:rPr>
          <w:lang w:val="pt_PT" w:bidi="pt_PT"/>
        </w:rPr>
        <w:t xml:space="preserve">O sangue nos postes da porta é um </w:t>
      </w:r>
      <w:r>
        <w:rPr>
          <w:b/>
          <w:lang w:val="pt_PT" w:bidi="pt_PT"/>
        </w:rPr>
        <w:t>sinal</w:t>
      </w:r>
      <w:r>
        <w:rPr>
          <w:lang w:val="pt_PT" w:bidi="pt_PT"/>
        </w:rPr>
        <w:t xml:space="preserve">. Essa é a mesma palavra que significa algo milagroso. No entanto, aqui a palavra sinal significa “marca para distinguir”. O </w:t>
      </w:r>
      <w:r>
        <w:rPr>
          <w:lang w:val="pt_PT" w:bidi="pt_PT"/>
        </w:rPr>
        <w:t>sangue</w:t>
      </w:r>
      <w:r>
        <w:rPr>
          <w:lang w:val="pt_PT" w:bidi="pt_PT"/>
        </w:rPr>
        <w:t xml:space="preserve"> me mostrará onde vocês vivem. Esse sangue está protegendo vocês porque quando Yahweh vê, Yahweh sabe que os israelitas vivem nessa casa. Use a mesma palavra para sinal que vocês usaram em passagens anteriores, e lembre-se de que </w:t>
      </w:r>
      <w:r>
        <w:rPr>
          <w:lang w:val="pt_PT" w:bidi="pt_PT"/>
        </w:rPr>
        <w:t>sinal</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12:14–28</w:t>
      </w:r>
      <w:r>
        <w:rPr>
          <w:lang w:val="pt_PT" w:bidi="pt_PT"/>
        </w:rPr>
      </w:r>
    </w:p>
    <w:p>
      <w:pPr>
        <w:pStyle w:val="Heading3"/>
      </w:pPr>
      <w:r>
        <w:rPr>
          <w:lang w:val="pt_PT" w:bidi="pt_PT"/>
        </w:rPr>
        <w:t>Ouvir e Sentir</w:t>
      </w:r>
    </w:p>
    <w:p>
      <w:pPr/>
      <w:r>
        <w:rPr>
          <w:lang w:val="pt_PT" w:bidi="pt_PT"/>
        </w:rPr>
      </w:r>
      <w:r>
        <w:rPr>
          <w:lang w:val="pt_PT" w:bidi="pt_PT"/>
        </w:rPr>
        <w:t>Nesta etapa, ouçam Êxodo 12.14–28 e guardem em seus corações.</w:t>
      </w:r>
    </w:p>
    <w:p>
      <w:pPr/>
      <w:r>
        <w:rPr>
          <w:lang w:val="pt_PT" w:bidi="pt_PT"/>
        </w:rPr>
      </w:r>
      <w:r>
        <w:rPr>
          <w:lang w:val="pt_PT" w:bidi="pt_PT"/>
        </w:rPr>
        <w:t>Ouçam uma versão em áudio de Êxodo 12.14–28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12.14–28 na tradução mais fácil de entender.</w:t>
      </w:r>
    </w:p>
    <w:p>
      <w:pPr/>
      <w:r>
        <w:rPr>
          <w:lang w:val="pt_PT" w:bidi="pt_PT"/>
        </w:rPr>
      </w:r>
      <w:r>
        <w:rPr>
          <w:lang w:val="pt_PT" w:bidi="pt_PT"/>
        </w:rPr>
        <w:t>Na passagem anterior, Yahweh deu a Moisés as instruções que os israelitas deveriam seguir enquanto preparavam uma refeição de festa para celebrar a Páscoa na noite em que Yahweh passou julgamento sobre os egípcios. Essa passagem continua as instruções que Yahweh deu a Moisés. Yahweh diz que os israelitas devem celebrar uma festa todos os anos para que os israelitas sempre se lembrem do que Ele fez por eles. Essa é uma descrição narrativa das instruções para preparação da festa.</w:t>
      </w:r>
    </w:p>
    <w:p>
      <w:pPr/>
      <w:r>
        <w:rPr>
          <w:lang w:val="pt_PT" w:bidi="pt_PT"/>
        </w:rPr>
      </w:r>
      <w:r>
        <w:rPr>
          <w:lang w:val="pt_PT" w:bidi="pt_PT"/>
        </w:rPr>
        <w:t>A passagem não menciona Arão. No entanto, Yahweh estava dando essas instruções a Moisés e Arão na passagem anterior. Essa passagem é uma continuação das instruções. Arão estava com Moisés quando Yahweh deu essas instruções.</w:t>
      </w:r>
    </w:p>
    <w:p>
      <w:pPr/>
      <w:r>
        <w:rPr>
          <w:lang w:val="pt_PT" w:bidi="pt_PT"/>
        </w:rPr>
      </w:r>
      <w:r>
        <w:rPr>
          <w:lang w:val="pt_PT" w:bidi="pt_PT"/>
        </w:rPr>
        <w:t>Yahweh diz que essa festa deve ser celebrada de geração em geração. Isso significa que os pais devem ensinar seus filhos como celebrar essa festa. Cada geração deve ensinar a próxima geração ou cada pai deve ensinar seu filho. Yahweh diz que essa é uma lei para todo o tempo. Yahweh está dizendo aos israelitas que essa lei durará para sempre e que eles não podem mudar a lei ou esquecer ela.</w:t>
      </w:r>
    </w:p>
    <w:p>
      <w:pPr/>
      <w:r>
        <w:rPr>
          <w:lang w:val="pt_PT" w:bidi="pt_PT"/>
        </w:rPr>
      </w:r>
      <w:r>
        <w:rPr>
          <w:lang w:val="pt_PT" w:bidi="pt_PT"/>
        </w:rPr>
        <w:t>Na passagem anterior, Yahweh disse às pessoas que este mês seria o primeiro mês do ano. O mês começa com a primeira lua nova depois do equinócio que ocorre em março. O equinócio é a época do ano em que o sol cruza a linha do Equador ou a linha média da terra. Esse equinócio acontece em setembro e em março. Os israelitas fazem ajustes em seu calendário lunar para que o ano novo sempre comece na primavera depois do equinócio.</w:t>
      </w:r>
    </w:p>
    <w:p>
      <w:pPr/>
      <w:r>
        <w:rPr>
          <w:lang w:val="pt_PT" w:bidi="pt_PT"/>
        </w:rPr>
      </w:r>
      <w:r>
        <w:rPr>
          <w:lang w:val="pt_PT" w:bidi="pt_PT"/>
        </w:rPr>
        <w:t>Essa passagem nos conta sobre dois eventos ou festas que ocorrem ao mesmo tempo. A festa da Páscoa ocorre no décimo quinto dia do primeiro mês do ano. Esse dia começa ao pôr do sol e é a noite da lua cheia. Essa festa celebra o evento no Egito quando Yahweh passa sobre as casas dos israelitas e mata o filho primogênito dos egípcios. Ao mesmo tempo, esse décimo quinto dia do mês é o início de uma festa de 7 dias de pães sem fermento. Yahweh ordenou que os israelitas comessem pão sem fermento como parte da Festa da Páscoa. Agora Yahweh dá instruções adicionais para uma festa de 7 dias com outra refeição especial no final dos sete dias.</w:t>
      </w:r>
    </w:p>
    <w:p>
      <w:pPr/>
      <w:r>
        <w:rPr>
          <w:lang w:val="pt_PT" w:bidi="pt_PT"/>
        </w:rPr>
      </w:r>
      <w:r>
        <w:rPr>
          <w:lang w:val="pt_PT" w:bidi="pt_PT"/>
        </w:rPr>
        <w:t>O primeiro dia da festa é o décimo quinto dia do mês. No final do décimo quarto dia, os israelitas matarão o cordeiro ou o cabrito. Isso deve ser feito antes do pôr do sol. O novo dia ou o décimo quinto dia começa ao pôr do sol. A festa começa no décimo quinto dia. Esse é o tempo da lua cheia.</w:t>
      </w:r>
    </w:p>
    <w:p>
      <w:pPr/>
      <w:r>
        <w:rPr>
          <w:lang w:val="pt_PT" w:bidi="pt_PT"/>
        </w:rPr>
      </w:r>
      <w:r>
        <w:rPr>
          <w:lang w:val="pt_PT" w:bidi="pt_PT"/>
        </w:rPr>
        <w:t>No primeiro dia da festa ou o décimo quinto dia do mês, os israelitas devem remover toda a levedura da casa. Então por sete dias, eles comerão pão feito sem nenhum fermento. O pão feito sem fermento é pão ázimo. Yahweh diz que qualquer um que coma pão feito com fermento deve ser cortado da comunidade. Isso significa que essa pessoa não será mais considerada um israelita.</w:t>
      </w:r>
    </w:p>
    <w:p>
      <w:pPr/>
      <w:r>
        <w:rPr>
          <w:lang w:val="pt_PT" w:bidi="pt_PT"/>
        </w:rPr>
      </w:r>
      <w:r>
        <w:rPr>
          <w:lang w:val="pt_PT" w:bidi="pt_PT"/>
        </w:rPr>
        <w:t>Pare aqui e discuta a seguinte pergunta: O que faria uma pessoa ser expulsa de sua comunidade e não ser mais considerada como uma de sua família ou grupo? Pause a gravação aqui.</w:t>
      </w:r>
    </w:p>
    <w:p>
      <w:pPr/>
      <w:r>
        <w:rPr>
          <w:lang w:val="pt_PT" w:bidi="pt_PT"/>
        </w:rPr>
      </w:r>
      <w:r>
        <w:rPr>
          <w:lang w:val="pt_PT" w:bidi="pt_PT"/>
        </w:rPr>
        <w:t>Pare aqui e coma um pouco de pão feito sem nenhum fermento ou outro agente de fermentação, como fermento em pó. Fale sobre a textura do pão e o sabor do pão. Pause a gravação aqui.</w:t>
      </w:r>
    </w:p>
    <w:p>
      <w:pPr/>
      <w:r>
        <w:rPr>
          <w:lang w:val="pt_PT" w:bidi="pt_PT"/>
        </w:rPr>
      </w:r>
      <w:r>
        <w:rPr>
          <w:lang w:val="pt_PT" w:bidi="pt_PT"/>
        </w:rPr>
        <w:t>Os israelitas devem celebrar uma assembleia santa no primeiro dia e no sétimo dia. Uma assembleia santa é um momento para se reunir como um grupo e adorar a Yahweh. Esse é um mandamento. Vocês devem se reunir para adorar a Yahweh. Os israelitas não devem fazer nenhum trabalho no primeiro dia e sétimo dia da festa — os dias em que eles se reúnem para adorar Yahweh. O único trabalho que eles podem fazer nesses dois dias é preparar comida para comer.</w:t>
      </w:r>
    </w:p>
    <w:p>
      <w:pPr/>
      <w:r>
        <w:rPr>
          <w:lang w:val="pt_PT" w:bidi="pt_PT"/>
        </w:rPr>
      </w:r>
      <w:r>
        <w:rPr>
          <w:lang w:val="pt_PT" w:bidi="pt_PT"/>
        </w:rPr>
        <w:t>Então Yahweh explica o propósito da Festa dos Pães sem fermento. Essa festa lembrará aos israelitas que Yahweh os trouxe para fora do Egito nesse mesmo dia. Yahweh usa o termo exércitos ou forças militares. Os israelitas eventualmente se organizariam em forças armadas prontas para conquistar a terra e defender a terra que Yahweh deu a eles. Esse dia é o décimo quinto dia do mês. Yahweh diz que o pão deve ser feito sem fermento da noite do décimo quarto dia para a noite do vigésimo primeiro dia. A noite do décimo quarto dia significa que esse é o décimo quinto dia.</w:t>
      </w:r>
    </w:p>
    <w:p>
      <w:pPr/>
      <w:r>
        <w:rPr>
          <w:lang w:val="pt_PT" w:bidi="pt_PT"/>
        </w:rPr>
      </w:r>
      <w:r>
        <w:rPr>
          <w:lang w:val="pt_PT" w:bidi="pt_PT"/>
        </w:rPr>
        <w:t>Pare e discuta a seguinte pergunta: Como vocês contam os dias em sua cultura? Quando o novo dia começa? Pause a gravação aqui.</w:t>
      </w:r>
    </w:p>
    <w:p>
      <w:pPr/>
      <w:r>
        <w:rPr>
          <w:lang w:val="pt_PT" w:bidi="pt_PT"/>
        </w:rPr>
      </w:r>
      <w:r>
        <w:rPr>
          <w:lang w:val="pt_PT" w:bidi="pt_PT"/>
        </w:rPr>
        <w:t>Yahweh diz que ninguém usará fermento para preparar o pão durante esses sete dias. Fermento deve ser removido de suas casas antes do início dessa festa. Fermento pode ficar suspenso invisível no ar se deixado na casa. Essa levedura flutuante pode pousar na farinha e se tornar parte do pão. Ao remover o fermento da casa, não há possibilidade de o pão ter qualquer fermento nele. Yahweh novamente diz aos israelitas que qualquer um que coma pão feito com fermento deve ser cortado da comunidade. Então Yahweh diz que até mesmo os estrangeiros que vivem entre os israelitas devem seguir essas regras sobre o pão. Mais tarde, quando os israelitas foram estabelecidos na terra que Yahweh deu a eles, alguns estrangeiros ou pessoas que não eram israelitas decidiram viver lá também. Yahweh diz que até mesmo essas pessoas devem celebrar essa festa especial. Então Yahweh diz que os israelitas, onde quer que vivam, devem observar a festa. Isso significa que se os israelitas se mudarem para outro país para viver, eles ainda devem observar a festa.</w:t>
      </w:r>
    </w:p>
    <w:p>
      <w:pPr/>
      <w:r>
        <w:rPr>
          <w:lang w:val="pt_PT" w:bidi="pt_PT"/>
        </w:rPr>
      </w:r>
      <w:r>
        <w:rPr>
          <w:lang w:val="pt_PT" w:bidi="pt_PT"/>
        </w:rPr>
        <w:t>Depois que Yahweh terminou as instruções, Moisés champou os anciãos dos israelitas. Os anciãos eram os membros mais velhos. Os anciãos eram os líderes.</w:t>
      </w:r>
    </w:p>
    <w:p>
      <w:pPr/>
      <w:r>
        <w:rPr>
          <w:lang w:val="pt_PT" w:bidi="pt_PT"/>
        </w:rPr>
      </w:r>
      <w:r>
        <w:rPr>
          <w:lang w:val="pt_PT" w:bidi="pt_PT"/>
        </w:rPr>
        <w:t>Pare e discuta a seguinte pergunta: Como os anciãos ou líderes de sua comunidade são escolhidos? Quais são suas responsabilidades? Pause a gravação aqui.</w:t>
      </w:r>
    </w:p>
    <w:p>
      <w:pPr/>
      <w:r>
        <w:rPr>
          <w:lang w:val="pt_PT" w:bidi="pt_PT"/>
        </w:rPr>
      </w:r>
      <w:r>
        <w:rPr>
          <w:lang w:val="pt_PT" w:bidi="pt_PT"/>
        </w:rPr>
        <w:t>Moisés dá aos anciãos as instruções que Yahweh acabou de dar a ele. Essas instruções têm detalhes adicionais. O povo deve escolher um cabrito ou cordeiro. Eles devem matar o animal e drenar o sangue em uma bacia. Eles devem usar um feixe de ramos de hissopo. Hisopo é um arbusto que tem folhas verdes e flores roxas. Os israelitas deveriam levar um maço de ramos de hissopo, mergulhar o feixe na bacia de sangue e então colocar o sangue nos batentes e na verga da porta da casa. A verga da porta é o pedaço de madeira ou pedra que passa pelo topo dos dois batentes e forma a estrutura superior da porta. Uma vez que o sangue estava na porta, ninguém poderia sair por essa porta até a manhã. Isso era feito no final do décimo quarto dia ou o início do décimo quinto dia — ao pôr do sol do décimo quarto dia.</w:t>
      </w:r>
    </w:p>
    <w:p>
      <w:pPr>
        <w:pStyle w:val="ListBullet"/>
        <w:spacing w:line="240" w:lineRule="auto"/>
        <w:ind w:left="720"/>
      </w:pPr>
      <w:r>
        <w:rPr>
          <w:lang w:val="pt_PT" w:bidi="pt_PT"/>
        </w:rPr>
      </w:r>
      <w:r>
        <w:rPr>
          <w:lang w:val="pt_PT" w:bidi="pt_PT"/>
        </w:rPr>
        <w:t>Pare aqui e mostre uma imagem de hissopo.</w:t>
      </w:r>
    </w:p>
    <w:p>
      <w:pPr>
        <w:pStyle w:val="ListBullet"/>
        <w:spacing w:line="240" w:lineRule="auto"/>
        <w:ind w:left="720"/>
      </w:pPr>
      <w:r>
        <w:rPr>
          <w:lang w:val="pt_PT" w:bidi="pt_PT"/>
        </w:rPr>
      </w:r>
      <w:r>
        <w:rPr>
          <w:lang w:val="pt_PT" w:bidi="pt_PT"/>
        </w:rPr>
        <w:t>Mostre uma imagem de alguém usando hissopo para colocar sangue nos batentes e na verga da porta de uma casa. Pause este áudio aqui.</w:t>
      </w:r>
    </w:p>
    <w:p>
      <w:pPr/>
      <w:r>
        <w:rPr>
          <w:lang w:val="pt_PT" w:bidi="pt_PT"/>
        </w:rPr>
      </w:r>
      <w:r>
        <w:rPr>
          <w:lang w:val="pt_PT" w:bidi="pt_PT"/>
        </w:rPr>
        <w:t>Moisés diz aos anciãos para dizer ao povo que Yahweh passará por todo o Egito durante a noite. Yahweh matará o filho primogênito de todas as famílias egípcias. Yahweh verá o sangue nos batentes e na verga da porta da casa israelita. Quando Yahweh vê esse sangue, Yahweh passará por cima ou passará por essa casa. Yahweh não entrará na casa com o sangue nos batentes e na verga da porta. Yahweh não permitirá que o anjo da morte entre nessa casa. Algumas traduções usam o título Destruidor em vez de Anjo da Morte. O anjo da morte vai com Yahweh sobre todo o Egito. O anjo da morte irá para a casa dos egípcios e matará o filho primogênito em cada casa.</w:t>
      </w:r>
    </w:p>
    <w:p>
      <w:pPr/>
      <w:r>
        <w:rPr>
          <w:lang w:val="pt_PT" w:bidi="pt_PT"/>
        </w:rPr>
      </w:r>
      <w:r>
        <w:rPr>
          <w:lang w:val="pt_PT" w:bidi="pt_PT"/>
        </w:rPr>
        <w:t>Moisés continua com as instruções aos anciãos que devem contar essas instruções para seu povo. Os israelitas devem se lembrar desse evento e celebrar essa festa, mesmo quando eles chegam para a terra que Yahweh está dando a eles. Quando os filhos perguntarem o que a cerimônia significa, o povo deve ensinar os filhos que esse é um sacrifício a Yahweh porque Yahweh passou por cima das casas dos israelitas quando Yahweh matou o primogênito de todos os egípcios. Quando Moisés terminou de dar essas instruções, os anciãos se curvaram no chão e adoraram a Yahweh.</w:t>
      </w:r>
    </w:p>
    <w:p>
      <w:pPr/>
      <w:r>
        <w:rPr>
          <w:lang w:val="pt_PT" w:bidi="pt_PT"/>
        </w:rPr>
      </w:r>
      <w:r>
        <w:rPr>
          <w:lang w:val="pt_PT" w:bidi="pt_PT"/>
        </w:rPr>
        <w:t>Pare a gravação e mostre uma imagem de um grupo de homens se curvando no chão em adoração. Pause este áudio aqui.</w:t>
      </w:r>
    </w:p>
    <w:p>
      <w:pPr/>
      <w:r>
        <w:rPr>
          <w:lang w:val="pt_PT" w:bidi="pt_PT"/>
        </w:rPr>
      </w:r>
      <w:r>
        <w:rPr>
          <w:lang w:val="pt_PT" w:bidi="pt_PT"/>
        </w:rPr>
        <w:t>Os israelitas obedeceram aos mandamentos de Yahweh. Eles fizeram tudo o que Moisés disse a eles para fazer, exatamente como Moisés disse para fazer.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12.14–28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dá instruções adicionais para a festa da Páscoa, bem como a Festa dos pães sem fermento. Essas duas festas ocorrem ao mesmo tempo.</w:t>
      </w:r>
    </w:p>
    <w:p>
      <w:pPr/>
      <w:r>
        <w:rPr>
          <w:lang w:val="pt_PT" w:bidi="pt_PT"/>
        </w:rPr>
      </w:r>
      <w:r>
        <w:rPr>
          <w:b/>
          <w:lang w:val="pt_PT" w:bidi="pt_PT"/>
        </w:rPr>
        <w:t>Na segunda cena:</w:t>
      </w:r>
      <w:r>
        <w:rPr>
          <w:lang w:val="pt_PT" w:bidi="pt_PT"/>
        </w:rPr>
        <w:t xml:space="preserve"> Moisés chama os anciãos dos israelitas para vir e ouvir as instruções para a Festa da Páscoa e a Festa dos pães sem fermento. Depois que os anciãos têm todas as instruções, eles se curvam no chão e adoram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anciãos dos israelitas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filhos dos israelitas</w:t>
      </w:r>
    </w:p>
    <w:p>
      <w:pPr/>
      <w:r>
        <w:rPr>
          <w:lang w:val="pt_PT" w:bidi="pt_PT"/>
        </w:rPr>
      </w:r>
      <w:r>
        <w:rPr>
          <w:lang w:val="pt_PT" w:bidi="pt_PT"/>
        </w:rPr>
        <w:t>O grupo deve prestar atenção às partes do cenário da passagem:</w:t>
      </w:r>
    </w:p>
    <w:p>
      <w:pPr/>
      <w:r>
        <w:rPr>
          <w:lang w:val="pt_PT" w:bidi="pt_PT"/>
        </w:rPr>
      </w:r>
      <w:r>
        <w:rPr>
          <w:lang w:val="pt_PT" w:bidi="pt_PT"/>
        </w:rPr>
        <w:t>Antes de visualizar essa passagem, a equipe precisa decidir como explicar a maneira como os israelitas contavam dias e anos.</w:t>
      </w:r>
    </w:p>
    <w:p>
      <w:pPr/>
      <w:r>
        <w:rPr>
          <w:lang w:val="pt_PT" w:bidi="pt_PT"/>
        </w:rPr>
      </w:r>
      <w:r>
        <w:rPr>
          <w:lang w:val="pt_PT" w:bidi="pt_PT"/>
        </w:rPr>
        <w:t>Pare aqui e discuta a seguinte pergunta. Fale sobre como sua maneira de contar dias é diferente da maneira israelita de contar dias. Como vocês podem explicar quando a festa é para começar para que seu povo possa entender? Pause a gravação aqui.</w:t>
      </w:r>
    </w:p>
    <w:p>
      <w:pPr/>
      <w:r>
        <w:rPr>
          <w:lang w:val="pt_PT" w:bidi="pt_PT"/>
        </w:rPr>
      </w:r>
      <w:r>
        <w:rPr>
          <w:lang w:val="pt_PT" w:bidi="pt_PT"/>
        </w:rPr>
        <w:t>Essa passagem fala sobre duas festas. A Festa dos pães sem fermento dura por sete dias. A festa da Páscoa ocorre no primeiro dia da Festa dos Pães sem fermento.</w:t>
      </w:r>
    </w:p>
    <w:p>
      <w:pPr/>
      <w:r>
        <w:rPr>
          <w:lang w:val="pt_PT" w:bidi="pt_PT"/>
        </w:rPr>
      </w:r>
      <w:r>
        <w:rPr>
          <w:lang w:val="pt_PT" w:bidi="pt_PT"/>
        </w:rPr>
        <w:t>Pare aqui e trabalhe a linha do tempo para essas duas festas. Os israelitas deveriam começar os preparativos no décimo quarto dia do primeiro mês de seu ano. A Festa da Páscoa e o primeiro dia da Festa dos pães sem fermento ocorreram no dia quinze. Como vocês podem explicar isso a seu povo? Pause a gravação aqui.</w:t>
      </w:r>
    </w:p>
    <w:p>
      <w:pPr/>
      <w:r>
        <w:rPr>
          <w:lang w:val="pt_PT" w:bidi="pt_PT"/>
        </w:rPr>
      </w:r>
      <w:r>
        <w:rPr>
          <w:lang w:val="pt_PT" w:bidi="pt_PT"/>
        </w:rPr>
        <w:t>Na cena um, Yahweh continua a falar com Moisés e Arão. Yahweh tem dito a Moisés e Arão como se preparar para a noite em que Ele passará sobre a terra do Egito. Nessa cena, Yahweh dá instruções adicionais. Yahweh diz a Moisés e Arão que haverá uma festa de pães sem fermento. Para essa festa, os israelitas devem remover todo o fermento de suas casas. Então eles comerão pão feito sem fermento por 7 dias. Se alguém comer pão feito com fermento durante esses sete dias, essa pessoa deve ser cortada do resto dos israelitas. Até mesmo os estrangeiros que vivem entre os israelitas devem evitar comer qualquer coisa com fermento durante esses sete dias. No primeiro dia e o sétimo dia dessa festa, eles se reunirão como um grupo especial para adorar a Yahweh. Eles não devem fazer nenhum trabalho no primeiro e sétimo dia, exceto que possam preparar comida para comer.</w:t>
      </w:r>
    </w:p>
    <w:p>
      <w:pPr/>
      <w:r>
        <w:rPr>
          <w:lang w:val="pt_PT" w:bidi="pt_PT"/>
        </w:rPr>
      </w:r>
      <w:r>
        <w:rPr>
          <w:lang w:val="pt_PT" w:bidi="pt_PT"/>
        </w:rPr>
        <w:t>Yahweh dá instruções e então repete as instruções com mais detalhes. A repetição ajuda o povo a aprender e se lembrar. A repetição também demonstra a importância dessas instruções.</w:t>
      </w:r>
    </w:p>
    <w:p>
      <w:pPr/>
      <w:r>
        <w:rPr>
          <w:lang w:val="pt_PT" w:bidi="pt_PT"/>
        </w:rPr>
      </w:r>
      <w:r>
        <w:rPr>
          <w:lang w:val="pt_PT" w:bidi="pt_PT"/>
        </w:rPr>
        <w:t>Na cena dois, Moisés chama os anciãos dos israelitas. Moisés dá a esses anciãos as instruções que eles devem repetir a seu povo. Agora Moisés dá instruções adicionais para a Festa da Páscoa. O cordeiro ou cabrito deve ser morto ao pôr do sol do décimo quarto dia ou o final do décimo quarto dia. As pessoas devem coletar o sangue do animal em uma tigela. Então as pessoas devem usar os feixes de uma planta folhosa. Eles mergulharão as folhas na tigela de sangue e colocarão o sangue nos batentes e na verga da porta da casa. Uma vez que o sangue foi aplicado, ninguém pode sair por essa porta até a manhã. Todos devem permanecer na casa durante a noite.</w:t>
      </w:r>
    </w:p>
    <w:p>
      <w:pPr/>
      <w:r>
        <w:rPr>
          <w:lang w:val="pt_PT" w:bidi="pt_PT"/>
        </w:rPr>
      </w:r>
      <w:r>
        <w:rPr>
          <w:lang w:val="pt_PT" w:bidi="pt_PT"/>
        </w:rPr>
        <w:t>Moisés diz aos anciãos que Yahweh passará pelo Egito durante a noite. Um anjo da morte acompanhará Yahweh. O anjo da morte entrará nas casas egípcias e matará o filho primogênito. No entanto, quando Yahweh vê o sangue nos batentes e na verga da porta da casa, Yahweh passará por essa casa. O anjo da morte não entrará nessa casa. A família dentro da casa estará segura.</w:t>
      </w:r>
    </w:p>
    <w:p>
      <w:pPr/>
      <w:r>
        <w:rPr>
          <w:lang w:val="pt_PT" w:bidi="pt_PT"/>
        </w:rPr>
      </w:r>
      <w:r>
        <w:rPr>
          <w:lang w:val="pt_PT" w:bidi="pt_PT"/>
        </w:rPr>
        <w:t>Moisés diz aos anciãos que os israelitas devem se lembrar dessas instruções e celebrar uma festa todos os anos como uma lembrança. Quando os israelitas chegarem para a terra que Yahweh prometeu a eles, eles devem se lembrar desta noite. Os filhos perguntarão o que a cerimônia significa. Os israelitas devem dizer aos filhos que essa festa é um sacrifício a Yahweh porque Yahweh poupou as famílias israelitas. As famílias egípcias perderam seus filhos primogênitos, mas as famílias israelitas foram poupadas. Quando Moisés terminou de falar, todos os anciãos se curvaram com seus rostos para o chão para adorar Yahweh. Então os israelitas fizeram tudo como Moisés havia dito a eles para fazer. Os israelitas fizeram tudo o que Yahweh havia ordenado.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12.14–28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anciãos dos israelitas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filhos dos israelitas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Yahweh dá instruções adicionais sobre a festa da Páscoa e a Festa dos Pães sem fermento. Yahweh diz a Moisés e Arão que os israelitas devem se lembrar dessa festa e celebrá-la todos os anos. Essa é uma lei que durará para sempre.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“O que vocês pensam sobre ter uma lei que durará para sempre?”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dá instruções muito específicas sobre a Festa dos Pães sem fermento. Yahweh diz que as pessoas devem garantir que elas removam todo o fermento da casa. Eles devem preparar o pão sem nenhum fermento. Eles também devem se reunir para adorar a Deus no primeiro dia e sétimo dia da festa. Eles não devem fazer nenhum trabalho no primeiro dia e no sétimo dia. Nesses dias, o único trabalho permitido seria o trabalho que era necessário para a preparação de comida. Yahweh diz que qualquer um que coma pão feito com fermento deve ser cortado dos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“Como vocês se sentem ouvindo que alguém pode ser cortado da comunidade porque ele come pão feito com fermento”.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repete as instruções, mas adiciona mais detalhes. As pessoas devem se livrar de toda a levedura na casa. Os israelitas comerão pão feito sem fermento durante os sete dias. Os estrangeiros que vivem entre os israelitas devem comer pão feito sem fermento. Mesmo que os israelitas vivam em outra terra, eles devem comer pão feito sem fermento.</w:t>
      </w:r>
    </w:p>
    <w:p>
      <w:pPr/>
      <w:r>
        <w:rPr>
          <w:lang w:val="pt_PT" w:bidi="pt_PT"/>
        </w:rPr>
      </w:r>
      <w:r>
        <w:rPr>
          <w:lang w:val="pt_PT" w:bidi="pt_PT"/>
        </w:rPr>
        <w:t>Na cena dois, Moisés chama os anciãos dos israelitas para vir e ouvir as instruções. Moisés diz aos anciãos o que Yahweh disse a Moisés. Moisés adiciona mais detalhes que não ouvimos antes. Quando os israelitas matarem o cordeiro, eles devem coletar o sangue do cordeiro em uma tigela. Então os israelitas usarão hissopo, que é um arbusto que tem folhas nos ramos. Eles mergulharão o hissopo no sangue e colocarão o sangue nos batentes e na verga da porta da casa. Uma vez que o sangue foi colocado, ninguém pode sair por essa porta novamente até o dia seguinte. Yahweh passará pelo Egito. O anjo da morte estará com Yahweh. O anjo da morte entrará nas casas egípcias e matará o filho primogênito. Quando Yahweh vê o sangue nos batentes e nas vergas das portas, Yahweh não permitirá que o anjo da morte entre nessa casa. Os israelitas estarão seguros.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anciãos: “Como vocês se sentem quando ouvem essas instruções?” Vocês podem ouvir:</w:t>
      </w:r>
    </w:p>
    <w:p>
      <w:pPr>
        <w:pStyle w:val="ListBullet"/>
        <w:spacing w:line="240" w:lineRule="auto"/>
        <w:ind w:left="720"/>
      </w:pPr>
      <w:r>
        <w:rPr>
          <w:lang w:val="pt_PT" w:bidi="pt_PT"/>
        </w:rPr>
      </w:r>
      <w:r>
        <w:rPr>
          <w:lang w:val="pt_PT" w:bidi="pt_PT"/>
        </w:rPr>
        <w:t>Pergunte a Moisés: “Como você está se sentindo enquanto dá essas instruções?”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aos anciãos que eles devem se lembrar dessa noite e a festa especial para sempre. Eles devem celebrar essa festa todos os anos. Eles devem garantir que os filhos saibam por que eles estão celebrando essa festa. Yahweh quer que as pessoas se lembrem que Ele poupou as famílias israelitas. O filho primogênito dos egípcios morreu, mas os israelitas estavam seguros.</w:t>
      </w:r>
    </w:p>
    <w:p>
      <w:pPr/>
      <w:r>
        <w:rPr>
          <w:lang w:val="pt_PT" w:bidi="pt_PT"/>
        </w:rPr>
      </w:r>
      <w:r>
        <w:rPr>
          <w:lang w:val="pt_PT" w:bidi="pt_PT"/>
        </w:rPr>
        <w:t>Quando Moisés terminou de falar, os anciãos curvaram seus rostos no chão e adoraram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anciãos: “Por que vocês estão adorando a Yahweh nesse momento?”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fez tudo exatamente como Yahweh havia dito para fazer.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12.14–28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De geração para geração significa que cada pai deve ensinar seu filho. Isso deve continuar por todas as </w:t>
      </w:r>
      <w:r>
        <w:rPr>
          <w:lang w:val="pt_PT" w:bidi="pt_PT"/>
        </w:rPr>
        <w:t>gerações</w:t>
      </w:r>
      <w:r>
        <w:rPr>
          <w:lang w:val="pt_PT" w:bidi="pt_PT"/>
        </w:rPr>
        <w:t xml:space="preserve"> que estão por vir.</w:t>
      </w:r>
    </w:p>
    <w:p>
      <w:pPr/>
      <w:r>
        <w:rPr>
          <w:lang w:val="pt_PT" w:bidi="pt_PT"/>
        </w:rPr>
      </w:r>
      <w:r>
        <w:rPr>
          <w:b/>
          <w:lang w:val="pt_PT" w:bidi="pt_PT"/>
        </w:rPr>
        <w:t>Yahweh</w:t>
      </w:r>
      <w:r>
        <w:rPr>
          <w:lang w:val="pt_PT" w:bidi="pt_PT"/>
        </w:rPr>
        <w:t xml:space="preserve"> é o nome de </w:t>
      </w:r>
      <w:r>
        <w:rPr>
          <w:lang w:val="pt_PT" w:bidi="pt_PT"/>
        </w:rPr>
        <w:t>Deus</w:t>
      </w:r>
      <w:r>
        <w:rPr>
          <w:lang w:val="pt_PT" w:bidi="pt_PT"/>
        </w:rPr>
        <w:t xml:space="preserve">. Use a mesma palavra para Yahweh que vocês usaram em passagens anteriores. </w:t>
      </w:r>
      <w:r>
        <w:rPr>
          <w:lang w:val="pt_PT" w:bidi="pt_PT"/>
        </w:rPr>
        <w:t>Yahweh</w:t>
      </w:r>
      <w:r>
        <w:rPr>
          <w:lang w:val="pt_PT" w:bidi="pt_PT"/>
        </w:rPr>
        <w:t xml:space="preserve"> é discutido no Glossário Mestre. </w:t>
      </w:r>
    </w:p>
    <w:p>
      <w:pPr/>
      <w:r>
        <w:rPr>
          <w:lang w:val="pt_PT" w:bidi="pt_PT"/>
        </w:rPr>
      </w:r>
      <w:r>
        <w:rPr>
          <w:lang w:val="pt_PT" w:bidi="pt_PT"/>
        </w:rPr>
        <w:t xml:space="preserve">Uma lei para todo o tempo significa que a </w:t>
      </w:r>
      <w:r>
        <w:rPr>
          <w:lang w:val="pt_PT" w:bidi="pt_PT"/>
        </w:rPr>
        <w:t>lei</w:t>
      </w:r>
      <w:r>
        <w:rPr>
          <w:lang w:val="pt_PT" w:bidi="pt_PT"/>
        </w:rPr>
        <w:t xml:space="preserve"> é permanente e não pode ser mudada.</w:t>
      </w:r>
    </w:p>
    <w:p>
      <w:pPr/>
      <w:r>
        <w:rPr>
          <w:lang w:val="pt_PT" w:bidi="pt_PT"/>
        </w:rPr>
      </w:r>
      <w:r>
        <w:rPr>
          <w:lang w:val="pt_PT" w:bidi="pt_PT"/>
        </w:rPr>
        <w:t>Fermento é o agente de levedura que faz o pão crescer. Fermento é um organismo tão pequeno que vocês não podem vê-lo, a menos que seja coletado em uma superfície, como em uma colher de chá. Fermento é encontrado na natureza e é tão leve que pode flutuar no ar. O fermento se mistura com farinha e faz a massa crescer ou ficar leve e arejada. Sem fermento, o pão seria plano e duro. Como o fermento seco flutua no ar, Yahweh diz a Moisés que os israelitas devem procurar a casa e garantir que eles removam todo o fermento da casa.</w:t>
      </w:r>
    </w:p>
    <w:p>
      <w:pPr/>
      <w:r>
        <w:rPr>
          <w:lang w:val="pt_PT" w:bidi="pt_PT"/>
        </w:rPr>
      </w:r>
      <w:r>
        <w:rPr>
          <w:lang w:val="pt_PT" w:bidi="pt_PT"/>
        </w:rPr>
        <w:t xml:space="preserve">Essa passagem fala sobre duas festas. A festa da Páscoa ocorre no décimo quinto dia do primeiro mês. Essa festa é para lembrar às pessoas que Yahweh passou pelas casas </w:t>
      </w:r>
      <w:r>
        <w:rPr>
          <w:lang w:val="pt_PT" w:bidi="pt_PT"/>
        </w:rPr>
        <w:t>israelitas</w:t>
      </w:r>
      <w:r>
        <w:rPr>
          <w:lang w:val="pt_PT" w:bidi="pt_PT"/>
        </w:rPr>
        <w:t xml:space="preserve"> para que o anjo da morte não entrasse nas casas israelitas. Use a mesma palavra para </w:t>
      </w:r>
      <w:r>
        <w:rPr>
          <w:b/>
          <w:lang w:val="pt_PT" w:bidi="pt_PT"/>
        </w:rPr>
        <w:t>Páscoa</w:t>
      </w:r>
      <w:r>
        <w:rPr>
          <w:lang w:val="pt_PT" w:bidi="pt_PT"/>
        </w:rPr>
        <w:t xml:space="preserve"> que você usou na passagem anterior, e lembrem-se de que </w:t>
      </w:r>
      <w:r>
        <w:rPr>
          <w:lang w:val="pt_PT" w:bidi="pt_PT"/>
        </w:rPr>
        <w:t>Páscoa</w:t>
      </w:r>
      <w:r>
        <w:rPr>
          <w:lang w:val="pt_PT" w:bidi="pt_PT"/>
        </w:rPr>
        <w:t xml:space="preserve"> está no Glossário Mestre.</w:t>
      </w:r>
    </w:p>
    <w:p>
      <w:pPr/>
      <w:r>
        <w:rPr>
          <w:lang w:val="pt_PT" w:bidi="pt_PT"/>
        </w:rPr>
      </w:r>
      <w:r>
        <w:rPr>
          <w:lang w:val="pt_PT" w:bidi="pt_PT"/>
        </w:rPr>
        <w:t>A Festa dos pães sem fermento também começa no décimo quinto dia do primeiro mês. Essa festa durava por 7 dias. As pessoas devem parar de trabalhar e se reunir em grupos para adorar a Yahweh no primeiro e sétimo dia do mês. A Festa dos pães sem fermento lembra ao povo que Yahweh os levou para fora do Egito.</w:t>
      </w:r>
    </w:p>
    <w:p>
      <w:pPr/>
      <w:r>
        <w:rPr>
          <w:lang w:val="pt_PT" w:bidi="pt_PT"/>
        </w:rPr>
      </w:r>
      <w:r>
        <w:rPr>
          <w:lang w:val="pt_PT" w:bidi="pt_PT"/>
        </w:rPr>
        <w:t xml:space="preserve">Pare aqui e discuta o que vocês chamarão de </w:t>
      </w:r>
      <w:r>
        <w:rPr>
          <w:b/>
          <w:lang w:val="pt_PT" w:bidi="pt_PT"/>
        </w:rPr>
        <w:t>Festa dos pães sem fermento</w:t>
      </w:r>
      <w:r>
        <w:rPr>
          <w:lang w:val="pt_PT" w:bidi="pt_PT"/>
        </w:rPr>
        <w:t xml:space="preserve">. </w:t>
      </w:r>
      <w:r>
        <w:rPr>
          <w:lang w:val="pt_PT" w:bidi="pt_PT"/>
        </w:rPr>
        <w:t>Festa dos pães sem fermento</w:t>
      </w:r>
      <w:r>
        <w:rPr>
          <w:lang w:val="pt_PT" w:bidi="pt_PT"/>
        </w:rPr>
        <w:t xml:space="preserve"> está no Glossário Mestre. Pause este áudio aqui.</w:t>
      </w:r>
    </w:p>
    <w:p>
      <w:pPr/>
      <w:r>
        <w:rPr>
          <w:lang w:val="pt_PT" w:bidi="pt_PT"/>
        </w:rPr>
      </w:r>
      <w:r>
        <w:rPr>
          <w:lang w:val="pt_PT" w:bidi="pt_PT"/>
        </w:rPr>
        <w:t>Yahweh levou as forças ou exércitos para fora do Egito. Isso se refere aos homens israelitas que serviriam no exército para defender os israelitas de seus inimigos.</w:t>
      </w:r>
    </w:p>
    <w:p>
      <w:pPr/>
      <w:r>
        <w:rPr>
          <w:lang w:val="pt_PT" w:bidi="pt_PT"/>
        </w:rPr>
      </w:r>
      <w:r>
        <w:rPr>
          <w:lang w:val="pt_PT" w:bidi="pt_PT"/>
        </w:rPr>
        <w:t>Estrangeiros</w:t>
      </w:r>
      <w:r>
        <w:rPr>
          <w:lang w:val="pt_PT" w:bidi="pt_PT"/>
        </w:rPr>
        <w:t xml:space="preserve"> se refere a essas pessoas que não são descendentes de </w:t>
      </w:r>
      <w:r>
        <w:rPr>
          <w:lang w:val="pt_PT" w:bidi="pt_PT"/>
        </w:rPr>
        <w:t>Abraão</w:t>
      </w:r>
      <w:r>
        <w:rPr>
          <w:lang w:val="pt_PT" w:bidi="pt_PT"/>
        </w:rPr>
        <w:t xml:space="preserve"> e Jacó, mas viviam na terra com os israelitas.</w:t>
      </w:r>
    </w:p>
    <w:p>
      <w:pPr/>
      <w:r>
        <w:rPr>
          <w:lang w:val="pt_PT" w:bidi="pt_PT"/>
        </w:rPr>
      </w:r>
      <w:r>
        <w:rPr>
          <w:lang w:val="pt_PT" w:bidi="pt_PT"/>
        </w:rPr>
        <w:t>Hissopo é uma pequena planta que cresce em um arbusto com folhas verdes. Se ninguém conhece hissopo em sua cultura, vocês podem dizer, pequena planta espessa.</w:t>
      </w:r>
    </w:p>
    <w:p>
      <w:pPr/>
      <w:r>
        <w:rPr>
          <w:lang w:val="pt_PT" w:bidi="pt_PT"/>
        </w:rPr>
      </w:r>
      <w:r>
        <w:rPr>
          <w:lang w:val="pt_PT" w:bidi="pt_PT"/>
        </w:rPr>
        <w:t>Pare a gravação e mostre a imagem de hissopo. Pause a gravação aqui.</w:t>
      </w:r>
    </w:p>
    <w:p>
      <w:pPr/>
      <w:r>
        <w:rPr>
          <w:lang w:val="pt_PT" w:bidi="pt_PT"/>
        </w:rPr>
      </w:r>
      <w:r>
        <w:rPr>
          <w:lang w:val="pt_PT" w:bidi="pt_PT"/>
        </w:rPr>
        <w:t xml:space="preserve">Os israelitas deveriam colocar o </w:t>
      </w:r>
      <w:r>
        <w:rPr>
          <w:lang w:val="pt_PT" w:bidi="pt_PT"/>
        </w:rPr>
        <w:t>sangue</w:t>
      </w:r>
      <w:r>
        <w:rPr>
          <w:lang w:val="pt_PT" w:bidi="pt_PT"/>
        </w:rPr>
        <w:t xml:space="preserve"> do cordeiro nos batentes e na verga da porta da casa.</w:t>
      </w:r>
    </w:p>
    <w:p>
      <w:pPr/>
      <w:r>
        <w:rPr>
          <w:lang w:val="pt_PT" w:bidi="pt_PT"/>
        </w:rPr>
      </w:r>
      <w:r>
        <w:rPr>
          <w:lang w:val="pt_PT" w:bidi="pt_PT"/>
        </w:rPr>
        <w:t>Pare a gravação e mostre a imagem do sangue sendo colocado nos batentes e na verga da porta de uma casa. Pause a gravação aqui.</w:t>
      </w:r>
    </w:p>
    <w:p>
      <w:pPr/>
      <w:r>
        <w:rPr>
          <w:lang w:val="pt_PT" w:bidi="pt_PT"/>
        </w:rPr>
      </w:r>
      <w:r>
        <w:rPr>
          <w:lang w:val="pt_PT" w:bidi="pt_PT"/>
        </w:rPr>
        <w:t xml:space="preserve">Yahweh passou pela terra do Egito. Yahweh tinha um </w:t>
      </w:r>
      <w:r>
        <w:rPr>
          <w:b/>
          <w:lang w:val="pt_PT" w:bidi="pt_PT"/>
        </w:rPr>
        <w:t>anjo</w:t>
      </w:r>
      <w:r>
        <w:rPr>
          <w:lang w:val="pt_PT" w:bidi="pt_PT"/>
        </w:rPr>
        <w:t xml:space="preserve"> da morte com Yahweh. O anjo da morte foi para as casas egípcias e matou o filho primogênito. Use o mesmo termo para "anjo" que você usou em passagens anteriores. </w:t>
      </w:r>
      <w:r>
        <w:rPr>
          <w:lang w:val="pt_PT" w:bidi="pt_PT"/>
        </w:rPr>
        <w:t>Anjo</w:t>
      </w:r>
      <w:r>
        <w:rPr>
          <w:lang w:val="pt_PT" w:bidi="pt_PT"/>
        </w:rPr>
        <w:t xml:space="preserve"> é discutido no Glossário Mestre.</w:t>
      </w:r>
    </w:p>
    <w:p>
      <w:pPr/>
      <w:r>
        <w:rPr>
          <w:lang w:val="pt_PT" w:bidi="pt_PT"/>
        </w:rPr>
      </w:r>
      <w:r>
        <w:rPr>
          <w:lang w:val="pt_PT" w:bidi="pt_PT"/>
        </w:rPr>
        <w:t xml:space="preserve">A festa da Páscoa também é chamada de sacrifício da Páscoa. </w:t>
      </w:r>
      <w:r>
        <w:rPr>
          <w:lang w:val="pt_PT" w:bidi="pt_PT"/>
        </w:rPr>
        <w:t>Sacrifício</w:t>
      </w:r>
      <w:r>
        <w:rPr>
          <w:lang w:val="pt_PT" w:bidi="pt_PT"/>
        </w:rPr>
        <w:t xml:space="preserve"> é discutido no Glossário mestre. Use a mesma palavra para sacrifício que você usou em passagens anteriores.</w:t>
      </w:r>
    </w:p>
    <w:p>
      <w:pPr/>
      <w:r>
        <w:rPr>
          <w:lang w:val="pt_PT" w:bidi="pt_PT"/>
        </w:rPr>
      </w:r>
      <w:r>
        <w:rPr>
          <w:lang w:val="pt_PT" w:bidi="pt_PT"/>
        </w:rPr>
        <w:t xml:space="preserve">A terra que Yahweh prometeu dar a vocês se refere à promessa que Yahweh fez a Abraão, Isaque e Jacó. Yahweh prometeu a terra a seus </w:t>
      </w:r>
      <w:r>
        <w:rPr>
          <w:lang w:val="pt_PT" w:bidi="pt_PT"/>
        </w:rPr>
        <w:t>descendentes</w:t>
      </w:r>
      <w:r>
        <w:rPr>
          <w:lang w:val="pt_PT" w:bidi="pt_PT"/>
        </w:rPr>
        <w:t>. Nessa passagem, Yahweh repetiu essa promessa. Use a mesma terminologia para essa terra que vocês usaram em passagens anteriores.</w:t>
      </w:r>
    </w:p>
    <w:p>
      <w:pPr/>
      <w:r>
        <w:rPr>
          <w:lang w:val="pt_PT" w:bidi="pt_PT"/>
        </w:rPr>
      </w:r>
      <w:r>
        <w:rPr>
          <w:lang w:val="pt_PT" w:bidi="pt_PT"/>
        </w:rPr>
        <w:t xml:space="preserve">Os </w:t>
      </w:r>
      <w:r>
        <w:rPr>
          <w:lang w:val="pt_PT" w:bidi="pt_PT"/>
        </w:rPr>
        <w:t>anciãos</w:t>
      </w:r>
      <w:r>
        <w:rPr>
          <w:lang w:val="pt_PT" w:bidi="pt_PT"/>
        </w:rPr>
        <w:t xml:space="preserve"> dos israelitas se curvaram no chão para adorar a Yahweh. Use a mesma palavra para adoração que vocês usaram em passagens anteriores. </w:t>
      </w:r>
      <w:r>
        <w:rPr>
          <w:lang w:val="pt_PT" w:bidi="pt_PT"/>
        </w:rPr>
        <w:t>Adoração</w:t>
      </w:r>
      <w:r>
        <w:rPr>
          <w:lang w:val="pt_PT" w:bidi="pt_PT"/>
        </w:rPr>
        <w:t xml:space="preserve"> é discutida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12:29–42</w:t>
      </w:r>
      <w:r>
        <w:rPr>
          <w:lang w:val="pt_PT" w:bidi="pt_PT"/>
        </w:rPr>
      </w:r>
    </w:p>
    <w:p>
      <w:pPr>
        <w:pStyle w:val="Heading3"/>
      </w:pPr>
      <w:r>
        <w:rPr>
          <w:lang w:val="pt_PT" w:bidi="pt_PT"/>
        </w:rPr>
        <w:t>Ouvir e Sentir</w:t>
      </w:r>
    </w:p>
    <w:p>
      <w:pPr/>
      <w:r>
        <w:rPr>
          <w:lang w:val="pt_PT" w:bidi="pt_PT"/>
        </w:rPr>
      </w:r>
      <w:r>
        <w:rPr>
          <w:lang w:val="pt_PT" w:bidi="pt_PT"/>
        </w:rPr>
        <w:t>Nesta etapa, ouçam Êxodo 12.29–42 e guardem em seus corações.</w:t>
      </w:r>
    </w:p>
    <w:p>
      <w:pPr/>
      <w:r>
        <w:rPr>
          <w:lang w:val="pt_PT" w:bidi="pt_PT"/>
        </w:rPr>
      </w:r>
      <w:r>
        <w:rPr>
          <w:lang w:val="pt_PT" w:bidi="pt_PT"/>
        </w:rPr>
        <w:t>Ouçam uma versão em áudio de Êxodo 12.29–42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12.29–42 na tradução mais fácil de entender.</w:t>
      </w:r>
    </w:p>
    <w:p>
      <w:pPr/>
      <w:r>
        <w:rPr>
          <w:lang w:val="pt_PT" w:bidi="pt_PT"/>
        </w:rPr>
      </w:r>
      <w:r>
        <w:rPr>
          <w:lang w:val="pt_PT" w:bidi="pt_PT"/>
        </w:rPr>
        <w:t>Yahweh disse a Moisés e aos israelitas tudo o que eles precisavam fazer para se preparar para deixar o Egito. Yahweh disse a Moisés para dizer aos israelitas para colocar o sangue do cordeiro em seus batentes e vergas das portas de suas casas para que eles fossem protegidos do anjo da morte quando Yahweh passasse sobre o Egito durante a noite. Yahweh deu a eles instruções sobre a refeição que deviam comer, incluindo como eles deviam preparar seu pão. Uma vez que Yahweh terminou de dar todas essas instruções aos israelitas, Yahweh começou a passar pelo Egito acompanhado pelo anjo da morte. Essa passagem é um relato narrativo do que aconteceu em seguida.</w:t>
      </w:r>
    </w:p>
    <w:p>
      <w:pPr/>
      <w:r>
        <w:rPr>
          <w:lang w:val="pt_PT" w:bidi="pt_PT"/>
        </w:rPr>
      </w:r>
      <w:r>
        <w:rPr>
          <w:lang w:val="pt_PT" w:bidi="pt_PT"/>
        </w:rPr>
        <w:t>Pare e mostre a imagem de sangue nos batentes e vergas das portas das casas. Pause a gravação aqui.</w:t>
      </w:r>
    </w:p>
    <w:p>
      <w:pPr/>
      <w:r>
        <w:rPr>
          <w:lang w:val="pt_PT" w:bidi="pt_PT"/>
        </w:rPr>
      </w:r>
      <w:r>
        <w:rPr>
          <w:lang w:val="pt_PT" w:bidi="pt_PT"/>
        </w:rPr>
        <w:t>As pessoas fizeram tudo o que Yahweh ordenou. Então à meia-noite do décimo quinto dia do primeiro mês, Yahweh fez todos os filhos primogênitos no Egito morrer. Esses meninos e homens morreram ao mesmo tempo — à meia-noite. O faraó que estava sentado em seu trono perdeu seu filho primogênito. O prisioneiro na masmorra perdeu seu filho primogênito. Isso significa que da pessoa mais importante no Egito para a pessoa menos importante, todos perderam seu filho primogênito. Até mesmo o primogênito do rebanho ou animais domésticos morreu. Quando Yahweh disse a Moisés que o primogênito morreria, Yahweh usou a serva ou a menina que tinha que moer o trigo para fazer farinha como o exemplo do menos importante. Agora Yahweh usa o exemplo do prisioneiro mais baixo em uma masmorra como um exemplo da pessoa menos importante no Egito. Uma masmorra seria uma prisão que está no subsolo. As pessoas que haviam cometido crimes geralmente estariam na prisão. Uma masmorra ou um poço subterrâneo seria uma prisão onde o criminoso não poderia escapar.</w:t>
      </w:r>
    </w:p>
    <w:p>
      <w:pPr/>
      <w:r>
        <w:rPr>
          <w:lang w:val="pt_PT" w:bidi="pt_PT"/>
        </w:rPr>
      </w:r>
      <w:r>
        <w:rPr>
          <w:lang w:val="pt_PT" w:bidi="pt_PT"/>
        </w:rPr>
        <w:t>O faraó e o povo egípcio acordaram durante a noite e descobriram que seus filhos estavam mortos. Eles também teriam descoberto que os machos primogênitos de seu rebanho estavam mortos. Havia lamento em voz alta em todo o Egito. Lamento é um grito de grande tristeza ou dor.</w:t>
      </w:r>
    </w:p>
    <w:p>
      <w:pPr/>
      <w:r>
        <w:rPr>
          <w:lang w:val="pt_PT" w:bidi="pt_PT"/>
        </w:rPr>
      </w:r>
      <w:r>
        <w:rPr>
          <w:lang w:val="pt_PT" w:bidi="pt_PT"/>
        </w:rPr>
        <w:t>Pare e discuta a seguinte pergunta: Contem uma história sobre alguém que é jovem que morre de repente. Na história, descreva o que os membros da família dessa pessoa fazem para mostrar sua tristeza e dor. Ouçam cuidadosamente as palavras usadas para descrever suas ações. Pause a gravação aqui.</w:t>
      </w:r>
    </w:p>
    <w:p>
      <w:pPr/>
      <w:r>
        <w:rPr>
          <w:lang w:val="pt_PT" w:bidi="pt_PT"/>
        </w:rPr>
      </w:r>
      <w:r>
        <w:rPr>
          <w:lang w:val="pt_PT" w:bidi="pt_PT"/>
        </w:rPr>
        <w:t>Cada casa tinha alguém que morreu. Cada casa poderia se referir a famílias estendidas, o que significa que cada família estendida tinha pelo menos uma pessoa para morrer. Casais sem filhos geralmente viviam com seus pais. Indivíduos solteiros geralmente viviam com seus pais. Uma casa poderia ter várias gerações de pessoas mais outros parentes, todos vivendo no mesmo espaço. Os egípcios provavelmente acordaram para verificar seus filhos ou podem ter ficado acordados naquela noite. A maioria dos egípcios teria ouvido sobre a previsão de que os filhos primogênitos morreriam por volta de meia-noite. Mesmo que alguns fossem dormir, eles teriam acordado pelo barulho de seus vizinhos que estavam chorando ou lamentando de dor.</w:t>
      </w:r>
    </w:p>
    <w:p>
      <w:pPr/>
      <w:r>
        <w:rPr>
          <w:lang w:val="pt_PT" w:bidi="pt_PT"/>
        </w:rPr>
      </w:r>
      <w:r>
        <w:rPr>
          <w:lang w:val="pt_PT" w:bidi="pt_PT"/>
        </w:rPr>
        <w:t>Pare e discuta a seguinte pergunta: Fale sobre como e onde suas famílias vivem. Em sua cultura, descreva quem vive em uma casa. Quando um casal se casa, onde esse casal vive? Pergunte a alguém da equipe de tradução para descrever sua família. Pause a gravação aqui.</w:t>
      </w:r>
    </w:p>
    <w:p>
      <w:pPr/>
      <w:r>
        <w:rPr>
          <w:lang w:val="pt_PT" w:bidi="pt_PT"/>
        </w:rPr>
      </w:r>
      <w:r>
        <w:rPr>
          <w:lang w:val="pt_PT" w:bidi="pt_PT"/>
        </w:rPr>
        <w:t>Naquela mesma noite, o faraó convocou Moisés e Arão. Isso foi durante a mesma noite ou logo depois da meia-noite quando todos os filhos primogênitos morreram. Isso não significa que Moisés e Arão vieram para o palácio de faraó. Isso provavelmente significa que o faraó enviou a mensagem a Moisés e Arão que provavelmente estavam na área de Gósen preparando os israelitas para a vinda do anjo da morte. O faraó disse a Moisés e Arão para saírem do Egito. Moisés e Arão deveriam levar todos os israelitas e deixar o Egito imediatamente. O faraó disse que os israelitas deveriam levar todos os seus animais com eles. Os israelitas deveriam ir e adorar a Yahweh como eles desejavam. O Faraó pediu a Moisés e Arão para abençoar o faraó antes de partir.</w:t>
      </w:r>
    </w:p>
    <w:p>
      <w:pPr/>
      <w:r>
        <w:rPr>
          <w:lang w:val="pt_PT" w:bidi="pt_PT"/>
        </w:rPr>
      </w:r>
      <w:r>
        <w:rPr>
          <w:lang w:val="pt_PT" w:bidi="pt_PT"/>
        </w:rPr>
        <w:t>Depois de ordenar que Moisés e Arão fizessem todas essas coisas, o faraó pede a Moisés para abençoar ele antes de deixar o Egito. Esse pedido que o faraó fez por uma bênção parece sugerir que o faraó finalmente aceitou o poder e autoridade de Yahweh. Outra maneira de dizer isso é que o faraó pediu a Moisés para pedir a Yahweh para ser gentil com ele ou mostrar misericórdia a ele. Quando o faraó pede a Moisés para abençoá-lo, o faraó está realmente pedindo a Moisés para orar e pedir a Yahweh para abençoá-lo. A bênção vem de Yahweh não Moisés. A única outra vez que um israelita abençoou o faraó é quando Jacó veio para o Egito e encontrou o faraó que era rei naquele momento. Jacó abençoou esse faraó. Agora 430 anos depois, esse rei ou faraó está pedindo que um israelita dê uma bênção.</w:t>
      </w:r>
    </w:p>
    <w:p>
      <w:pPr/>
      <w:r>
        <w:rPr>
          <w:lang w:val="pt_PT" w:bidi="pt_PT"/>
        </w:rPr>
      </w:r>
      <w:r>
        <w:rPr>
          <w:lang w:val="pt_PT" w:bidi="pt_PT"/>
        </w:rPr>
        <w:t>Todos os egípcios imploraram aos israelitas para deixar o Egito de uma só vez. Os egípcios pensavam que todos eles morreriam se os israelitas permanecessem no Egito.</w:t>
      </w:r>
    </w:p>
    <w:p>
      <w:pPr/>
      <w:r>
        <w:rPr>
          <w:lang w:val="pt_PT" w:bidi="pt_PT"/>
        </w:rPr>
      </w:r>
      <w:r>
        <w:rPr>
          <w:lang w:val="pt_PT" w:bidi="pt_PT"/>
        </w:rPr>
        <w:t>Os israelitas reuniram suas posses. Eles colocaram sua massa de pão que não tinha fermento na tigela de fazer pão. Então eles colocaram suas tigelas de fazer pão com a massa em suas capas ou casacos e embrulharam isso para que eles pudessem carregar facilmente as tigelas e massa. Então eles colocam essas coisas em seus ombros. Eles fizeram tudo isso antes de terem colocado o fermento com a massa. Portanto, a massa não tem fermento. Isso era exatamente como Yahweh os havia instruído na passagem anterior.</w:t>
      </w:r>
    </w:p>
    <w:p>
      <w:pPr/>
      <w:r>
        <w:rPr>
          <w:lang w:val="pt_PT" w:bidi="pt_PT"/>
        </w:rPr>
      </w:r>
      <w:r>
        <w:rPr>
          <w:lang w:val="pt_PT" w:bidi="pt_PT"/>
        </w:rPr>
        <w:t>Os israelitas já haviam pedido aos egípcios seus objetos preciosos de ouro e prata que os egípcios deram aos israelitas. Yahweh havia feito os egípcios responderem favoravelmente ao pedido dos israelitas. Os egípcios mostraram seu respeito pelos israelitas dando a eles esses objetos de ouro e prata. Dessa maneira, os israelitas levaram a riqueza do Egito com eles enquanto deixaram o Egito. Algumas traduções usam a palavra saquearam. Os israelitas saquearam a riqueza dos egípcios. Essa é a mesma palavra usada em uma campanha militar quando o exército que vence a batalha passa pelas posses do exército perdedor e leva qualquer coisa de valor. Saquear é uma palavra de ação violenta.</w:t>
      </w:r>
    </w:p>
    <w:p>
      <w:pPr/>
      <w:r>
        <w:rPr>
          <w:lang w:val="pt_PT" w:bidi="pt_PT"/>
        </w:rPr>
      </w:r>
      <w:r>
        <w:rPr>
          <w:lang w:val="pt_PT" w:bidi="pt_PT"/>
        </w:rPr>
        <w:t>Pare aqui e discuta a seguinte pergunta. Conte uma história sobre uma batalha que seu povo venceu. Descreva como o exército vencedor levou qualquer coisa de valor do exército perdedor e trouxe para casa. Ouçam cuidadosamente para ver se o contador de histórias usa palavras específicas para descrever as ações do exército vencedor. Pause a gravação aqui.</w:t>
      </w:r>
    </w:p>
    <w:p>
      <w:pPr/>
      <w:r>
        <w:rPr>
          <w:lang w:val="pt_PT" w:bidi="pt_PT"/>
        </w:rPr>
      </w:r>
      <w:r>
        <w:rPr>
          <w:lang w:val="pt_PT" w:bidi="pt_PT"/>
        </w:rPr>
        <w:t>Naquela mesma noite, os israelitas se levantaram e deixaram suas casas. Eles começaram em sua jornada. Eles deixaram a área chamada Ramsés e se dirigiram para uma área chamada Sucote. Essa ainda é a mesma noite, o décimo quinto dia do mês. O sol ainda não nasceu e os israelitas estão na estrada partindo do Egito. A passagem diz que 600.000 homens mais as mulheres e crianças começaram nessa jornada. Os israelitas levaram seus rebanhos. Isso significa que os israelitas levaram todos os seus animais domésticos ou rebanho, ou gado. Rebanhos geralmente se refere a ovelhas e cabras. Manadas geralmente se refere a vacas, cavalos, burros e camelos. Além disso, um grande grupo de pessoas que não eram israelitas decidiu ir com os israelitas enquanto eles deixaram o Egito.</w:t>
      </w:r>
    </w:p>
    <w:p>
      <w:pPr/>
      <w:r>
        <w:rPr>
          <w:lang w:val="pt_PT" w:bidi="pt_PT"/>
        </w:rPr>
      </w:r>
      <w:r>
        <w:rPr>
          <w:lang w:val="pt_PT" w:bidi="pt_PT"/>
        </w:rPr>
        <w:t>Pare aqui e mostre um mapa com Ramsés e a localização provável de Sucote marcada. Pause a gravação aqui.</w:t>
      </w:r>
    </w:p>
    <w:p>
      <w:pPr/>
      <w:r>
        <w:rPr>
          <w:lang w:val="pt_PT" w:bidi="pt_PT"/>
        </w:rPr>
      </w:r>
      <w:r>
        <w:rPr>
          <w:lang w:val="pt_PT" w:bidi="pt_PT"/>
        </w:rPr>
        <w:t>A passagem para nesse momento para dar um resumo. Os israelitas haviam vivido no Egito 430 anos. Yahweh havia prometido levar os israelitas para fora do Egito. A noite em que os israelitas deixaram o Egito, que é o décimo quinto dia do primeiro mês, era o último dia dos 430 anos. Moisés repete as instruções já dadas sobre essa noite. Os israelitas devem se lembrar dessa noite e celebrá-la todos os anos de geração em geração. Isso significa que a celebração deve acontecer nessa noite todos os anos daqui para frente. Essa é a noite em que Yahweh vigiou ou protegeu os israelitas de danos. Os israelitas devem se lembrar disso.</w:t>
      </w:r>
    </w:p>
    <w:p>
      <w:pPr/>
      <w:r>
        <w:rPr>
          <w:lang w:val="pt_PT" w:bidi="pt_PT"/>
        </w:rPr>
      </w:r>
      <w:r>
        <w:rPr>
          <w:lang w:val="pt_PT" w:bidi="pt_PT"/>
        </w:rPr>
        <w:t>Pare aqui e discuta a seguinte pergunta: Fale sobre como vocês se lembram de eventos importantes em sua cultura. Como vocês se lembram e celebram eventos que aconteceram muito antes de vocês nascerem? Como vocês ensinam seus filhos a lembrar e celebrar esses eventos importantes? Pause a gravação aqui.</w:t>
      </w:r>
    </w:p>
    <w:p>
      <w:pPr/>
      <w:r>
        <w:rPr>
          <w:lang w:val="pt_PT" w:bidi="pt_PT"/>
        </w:rPr>
      </w:r>
      <w:r>
        <w:rPr>
          <w:lang w:val="pt_PT" w:bidi="pt_PT"/>
        </w:rPr>
        <w:t>A passagem não nos lembra disso, mas quando Jacó foi para o Egito, a família tinha setenta pessoas. Agora há seiscentos mil homens mais as mulheres e crianças que estão deixando o Egito.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12.29–42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À meia-noite, todos os filhos primogênitos dos egípcios morreram. Então o faraó envia uma mensagem a Moisés e Arão dizendo a eles para deixar o Egito e levar todos os israelitas, incluindo seus animais com eles.</w:t>
      </w:r>
    </w:p>
    <w:p>
      <w:pPr/>
      <w:r>
        <w:rPr>
          <w:lang w:val="pt_PT" w:bidi="pt_PT"/>
        </w:rPr>
      </w:r>
      <w:r>
        <w:rPr>
          <w:b/>
          <w:lang w:val="pt_PT" w:bidi="pt_PT"/>
        </w:rPr>
        <w:t>Na segunda cena:</w:t>
      </w:r>
      <w:r>
        <w:rPr>
          <w:lang w:val="pt_PT" w:bidi="pt_PT"/>
        </w:rPr>
        <w:t xml:space="preserve"> Os israelitas reúnem suas posses à pressa e partem naquela noite. Eles saem tão rapidamente que eles não têm tempo para colocar o fermento no pão e esperar que o pão cresça. Os israelitas levam a riqueza do Egito com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O grupo de pessoas que vão com os israelitas</w:t>
      </w:r>
    </w:p>
    <w:p>
      <w:pPr/>
      <w:r>
        <w:rPr>
          <w:lang w:val="pt_PT" w:bidi="pt_PT"/>
        </w:rPr>
      </w:r>
      <w:r>
        <w:rPr>
          <w:lang w:val="pt_PT" w:bidi="pt_PT"/>
        </w:rPr>
        <w:t>Em grupo, prestem atenção a essas partes do cenário da passagem: Cada palavra nessa passagem sugere pressa. Faraó usa palavras de ação fortes para dizer a Moisés e Arão para sair do Egito. Então os israelitas reúnem suas posses com grande pressa e partem. Tudo nessa passagem aconteceu durante as horas entre meia-noite e o amanhecer. Lembrem-se de que essa é a noite da lua cheia, o que significa que teria havido luz suficiente para as pessoas verem como se mover durante a noite. Esses eventos estão acontecendo rapidamente para que todos os eventos descritos tenham terminado ao amanhecer. Antes de o sol nascer, os israelitas deixaram suas casas e estão indo para Sucote.</w:t>
      </w:r>
    </w:p>
    <w:p>
      <w:pPr/>
      <w:r>
        <w:rPr>
          <w:lang w:val="pt_PT" w:bidi="pt_PT"/>
        </w:rPr>
      </w:r>
      <w:r>
        <w:rPr>
          <w:lang w:val="pt_PT" w:bidi="pt_PT"/>
        </w:rPr>
        <w:t>Pare e discuta palavras que vocês podem usar. Contem algumas histórias de alguém fazendo as malas e saindo. Repitam as histórias até que vocês obtenham as palavras de ação mais fortes que sugerem grande pressa. Por exemplo: “Eles embalaram suas tigelas de pão” podem se tornar algo como: “Eles agarraram suas tigelas de pão e as envolveram em suas capas externas e as jogaram em suas costas”. Pause essa gravação aqui.</w:t>
      </w:r>
    </w:p>
    <w:p>
      <w:pPr/>
      <w:r>
        <w:rPr>
          <w:lang w:val="pt_PT" w:bidi="pt_PT"/>
        </w:rPr>
      </w:r>
      <w:r>
        <w:rPr>
          <w:lang w:val="pt_PT" w:bidi="pt_PT"/>
        </w:rPr>
        <w:t>A cena um começa logo depois que o anjo da morte entrou em cada casa e fez o filho primogênito morrer, incluindo os animais machos primogênitos. O texto original diz apenas primogênito, mas a maioria das pessoas acredita que isso significa o filho primogênito. O faraó convoca Moisés e Arão. Provavelmente, isso significa que o faraó enviou a Moisés e Arão uma mensagem urgente dizendo a eles para reunir os israelitas e saírem do Egito de uma só vez. Moisés e Arão provavelmente estavam com os israelitas durante essa noite. Isso significa que Moisés e Arão estavam longe de faraó. Faraó diz: “Vá embora!” O faraó usa uma série de palavras de ação fortes para dizer a Moisés e Arão para deixar o Egito, para levar todos os israelitas e seus animais e irem. Essas palavras de ação como “sair”, “ir”, “deixar” e “tomar” são todas palavras que significam que o faraó diz a Moisés e Arão para fazerem essas coisas. Os egípcios também estavam exortando os israelitas a deixarem o Egito o mais rapidamente possível. Os egípcios pensavam: “Todos morreremos se eles permanecerem no Egito”. O faraó pede a Moisés para abençoá-lo antes de sair. Isso significa que o faraó queria que Moisés orasse e pedisse a Yahweh para abençoá-lo.</w:t>
      </w:r>
    </w:p>
    <w:p>
      <w:pPr/>
      <w:r>
        <w:rPr>
          <w:lang w:val="pt_PT" w:bidi="pt_PT"/>
        </w:rPr>
      </w:r>
      <w:r>
        <w:rPr>
          <w:lang w:val="pt_PT" w:bidi="pt_PT"/>
        </w:rPr>
        <w:t>Na cena dois, os israelitas embalam suas posses para sair. Eles tomam sua massa de pão não cozida que ainda não tem o fermento adicionado e colocam essa massa em suas tigelas de pão — as tigelas que eles usam para fazer o pão. Então eles usam seu casaco ou capa ou envoltório externo para colocar ao redor da tigela de pão. Os israelitas embrulhavam a massa de pão de uma maneira que todo o pacote poderia ser colocado em seu ombro ou costas e facilmente carregado. Eles também já haviam pedido aos egípcios seus objetos de prata e ouro. Yahweh havia feito os egípcios darem aos israelitas tudo o que eles haviam pedido. Os israelitas reuniram esses objetos e partiram.</w:t>
      </w:r>
    </w:p>
    <w:p>
      <w:pPr/>
      <w:r>
        <w:rPr>
          <w:lang w:val="pt_PT" w:bidi="pt_PT"/>
        </w:rPr>
      </w:r>
      <w:r>
        <w:rPr>
          <w:lang w:val="pt_PT" w:bidi="pt_PT"/>
        </w:rPr>
        <w:t>“Naquela noite” significa a mesma noite que o anjo da morte havia causado as mortes de todos os filhos primogênitos e do gado egípcios. Naquela noite, os israelitas embalaram todas essas coisas e partiram ou começaram em sua jornada. Eles não tinham fermento no pão, então quando eles assaram o pão mais tarde, o pão se tornou como bolos planos.</w:t>
      </w:r>
    </w:p>
    <w:p>
      <w:pPr/>
      <w:r>
        <w:rPr>
          <w:lang w:val="pt_PT" w:bidi="pt_PT"/>
        </w:rPr>
      </w:r>
      <w:r>
        <w:rPr>
          <w:lang w:val="pt_PT" w:bidi="pt_PT"/>
        </w:rPr>
        <w:t>Seiscentos mil homens israelitas caminhando a pé deixaram o Egito mais as mulheres e crianças. Caminhar a pé significa que esses seiscentos mil homens eram capazes de lutar. Eles levaram todos os seus animais domésticos com eles. Além disso, um grande número de pessoas que não eram israelitas foram com eles.</w:t>
      </w:r>
    </w:p>
    <w:p>
      <w:pPr/>
      <w:r>
        <w:rPr>
          <w:lang w:val="pt_PT" w:bidi="pt_PT"/>
        </w:rPr>
      </w:r>
      <w:r>
        <w:rPr>
          <w:lang w:val="pt_PT" w:bidi="pt_PT"/>
        </w:rPr>
        <w:t>O resumo no final da passagem lembra aos israelitas que eles viveram no Egito 430 anos. Mas nessa noite, Yahweh manteve sua promessa de tirá-los do Egito. Yahweh novamente lembra aos israelitas que eles deviam se lembrar dessa noite e ensinar seus filhos sobre ela. Cada geração deve aprender sobre essa noite e lembrar o que Yahweh fez pelos israelitas.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12.29–42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O grupo de pessoas que vão com os israelitas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depois que os filhos egípcios primogênitos morrem, o faraó exige que Moisés e Arão levem os israelitas e saiam do Egito imediatamente. O faraó usa palavras de ação fortes para dizer a Moisés e Arão para saírem. Todos, incluindo seus animais deviam ir. Faraó diz: “Vá, mas abençoe-me enquanto você sai”.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faraó: “Como você está se sentindo agora?” Vocês podem ouvir:</w:t>
      </w:r>
    </w:p>
    <w:p>
      <w:pPr>
        <w:pStyle w:val="ListBullet"/>
        <w:spacing w:line="240" w:lineRule="auto"/>
        <w:ind w:left="720"/>
      </w:pPr>
      <w:r>
        <w:rPr>
          <w:lang w:val="pt_PT" w:bidi="pt_PT"/>
        </w:rPr>
      </w:r>
      <w:r>
        <w:rPr>
          <w:lang w:val="pt_PT" w:bidi="pt_PT"/>
        </w:rPr>
        <w:t>Pergunte a faraó: “Por que você pediu uma bênção antes de Moisés sair?” Vocês podem ouvir:</w:t>
      </w:r>
    </w:p>
    <w:p>
      <w:pPr>
        <w:pStyle w:val="ListBullet"/>
        <w:spacing w:line="240" w:lineRule="auto"/>
        <w:ind w:left="720"/>
      </w:pPr>
      <w:r>
        <w:rPr>
          <w:lang w:val="pt_PT" w:bidi="pt_PT"/>
        </w:rPr>
      </w:r>
      <w:r>
        <w:rPr>
          <w:lang w:val="pt_PT" w:bidi="pt_PT"/>
        </w:rPr>
        <w:t>Pergunte a Moisés: “Como você está se sentindo nesse momento?”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os israelitas fazem as malas rapidamente. Eles pegam sua massa de pão antes de ter tempo para colocar fermento nela. Eles colocam a massa na tigela de pão, embrulham e a colocam em seus ombros pronta para ser carregada por eles. Os israelitas também reúnem os objetos de ouro e prata que eles coletaram dos egípcios como Moisés disse a eles para fazer. Os israelitas estão com tudo embalado e prontos para ir muito rapidamente. Eles partem antes que o sol nasça.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israelitas: “O que vocês estão sentindo nesse momento?” Vocês podem ouvir:</w:t>
      </w:r>
    </w:p>
    <w:p>
      <w:pPr>
        <w:pStyle w:val="ListBullet"/>
        <w:spacing w:line="240" w:lineRule="auto"/>
        <w:ind w:left="720"/>
      </w:pPr>
      <w:r>
        <w:rPr>
          <w:lang w:val="pt_PT" w:bidi="pt_PT"/>
        </w:rPr>
      </w:r>
      <w:r>
        <w:rPr>
          <w:lang w:val="pt_PT" w:bidi="pt_PT"/>
        </w:rPr>
        <w:t>Pergunte aos egípcios: “O que vocês estão sentindo nesse momento?”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Durante essa mesma noite, seiscentos mil homens israelitas mais as mulheres e crianças deixaram suas casas e foram de volta para a terra que Yahweh havia prometido a Abraão. Eles saíram com tanta pressa que eles não tinham tempo para assar seu pão. Eles tinham que preparar bolos ou pães finos para comer que não tinham nenhum fermento neles. Além disso, um grupo de pessoas que não eram israelitas foi com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esse grupo de pessoas que não são israelitas: “Por que vocês estão indo com os israelitas?”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haviam estado no Egito 430 anos. Mas nessa noite, Yahweh manteve sua promessa. Yahweh disse a eles novamente que eles deviam se lembrar dessa noite para que todas as gerações venham a seguir. Esta noite pertence a Yahweh. Essa noite se refere ao décimo quinto dia do primeiro mês do ano, a noite em que Yahweh passou pela terra e o anjo da morte entrou nas casas dos egípcios e matou os filhos primogênitos. Os israelitas que tinham sangue em seus batentes e nas vergas das suas portas foram poupados. Yahweh quer que eles se lembrem do que aconteceu por todas as gerações futuras.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12.29–42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Essa passagem usa a expressão primogênito. Essa expressão geralmente significa o homem primogênito ou </w:t>
      </w:r>
      <w:r>
        <w:rPr>
          <w:lang w:val="pt_PT" w:bidi="pt_PT"/>
        </w:rPr>
        <w:t>filho</w:t>
      </w:r>
      <w:r>
        <w:rPr>
          <w:lang w:val="pt_PT" w:bidi="pt_PT"/>
        </w:rPr>
        <w:t xml:space="preserve"> das pessoas e filhote dos animais.</w:t>
      </w:r>
    </w:p>
    <w:p>
      <w:pPr/>
      <w:r>
        <w:rPr>
          <w:lang w:val="pt_PT" w:bidi="pt_PT"/>
        </w:rPr>
      </w:r>
      <w:r>
        <w:rPr>
          <w:lang w:val="pt_PT" w:bidi="pt_PT"/>
        </w:rPr>
        <w:t xml:space="preserve">O faraó enviou uma mensagem a Moisés e Arão. </w:t>
      </w:r>
      <w:r>
        <w:rPr>
          <w:b/>
          <w:lang w:val="pt_PT" w:bidi="pt_PT"/>
        </w:rPr>
        <w:t>Faraó</w:t>
      </w:r>
      <w:r>
        <w:rPr>
          <w:lang w:val="pt_PT" w:bidi="pt_PT"/>
        </w:rPr>
        <w:t xml:space="preserve"> é o título usado pelo rei do </w:t>
      </w:r>
      <w:r>
        <w:rPr>
          <w:lang w:val="pt_PT" w:bidi="pt_PT"/>
        </w:rPr>
        <w:t>Egito</w:t>
      </w:r>
      <w:r>
        <w:rPr>
          <w:lang w:val="pt_PT" w:bidi="pt_PT"/>
        </w:rPr>
        <w:t xml:space="preserve">. Use a mesma palavra para faraó que vocês usaram em traduções anteriores. </w:t>
      </w:r>
      <w:r>
        <w:rPr>
          <w:lang w:val="pt_PT" w:bidi="pt_PT"/>
        </w:rPr>
        <w:t>Faraó</w:t>
      </w:r>
      <w:r>
        <w:rPr>
          <w:lang w:val="pt_PT" w:bidi="pt_PT"/>
        </w:rPr>
        <w:t xml:space="preserve"> é discutido no Glossário Mestre.</w:t>
      </w:r>
    </w:p>
    <w:p>
      <w:pPr/>
      <w:r>
        <w:rPr>
          <w:lang w:val="pt_PT" w:bidi="pt_PT"/>
        </w:rPr>
      </w:r>
      <w:r>
        <w:rPr>
          <w:b/>
          <w:lang w:val="pt_PT" w:bidi="pt_PT"/>
        </w:rPr>
        <w:t>Yahweh</w:t>
      </w:r>
      <w:r>
        <w:rPr>
          <w:lang w:val="pt_PT" w:bidi="pt_PT"/>
        </w:rPr>
        <w:t xml:space="preserve"> é o nome de </w:t>
      </w:r>
      <w:r>
        <w:rPr>
          <w:lang w:val="pt_PT" w:bidi="pt_PT"/>
        </w:rPr>
        <w:t>Deus</w:t>
      </w:r>
      <w:r>
        <w:rPr>
          <w:lang w:val="pt_PT" w:bidi="pt_PT"/>
        </w:rPr>
        <w:t xml:space="preserve">. </w:t>
      </w:r>
      <w:r>
        <w:rPr>
          <w:lang w:val="pt_PT" w:bidi="pt_PT"/>
        </w:rPr>
        <w:t>Yahweh</w:t>
      </w:r>
      <w:r>
        <w:rPr>
          <w:lang w:val="pt_PT" w:bidi="pt_PT"/>
        </w:rPr>
        <w:t xml:space="preserve"> é discutido no Glossário Mestre. Use a mesma palavra para Yahweh que vocês usaram em passagens anteriores.</w:t>
      </w:r>
    </w:p>
    <w:p>
      <w:pPr/>
      <w:r>
        <w:rPr>
          <w:lang w:val="pt_PT" w:bidi="pt_PT"/>
        </w:rPr>
      </w:r>
      <w:r>
        <w:rPr>
          <w:lang w:val="pt_PT" w:bidi="pt_PT"/>
        </w:rPr>
        <w:t xml:space="preserve">Faraó diz a Moisés e Arão para irem e </w:t>
      </w:r>
      <w:r>
        <w:rPr>
          <w:b/>
          <w:lang w:val="pt_PT" w:bidi="pt_PT"/>
        </w:rPr>
        <w:t>adorarem</w:t>
      </w:r>
      <w:r>
        <w:rPr>
          <w:lang w:val="pt_PT" w:bidi="pt_PT"/>
        </w:rPr>
        <w:t xml:space="preserve"> a Yahweh. Nessa história, o povo pensava em adorar a Deus como servindo a Ele fazendo certos rituais ou atos de adoração. </w:t>
      </w:r>
      <w:r>
        <w:rPr>
          <w:lang w:val="pt_PT" w:bidi="pt_PT"/>
        </w:rPr>
        <w:t>Adoração</w:t>
      </w:r>
      <w:r>
        <w:rPr>
          <w:lang w:val="pt_PT" w:bidi="pt_PT"/>
        </w:rPr>
        <w:t xml:space="preserve"> é discutida no Glossário Mestre. Use a mesma palavra para adoração que vocês usaram em passagens anteriores.</w:t>
      </w:r>
    </w:p>
    <w:p>
      <w:pPr/>
      <w:r>
        <w:rPr>
          <w:lang w:val="pt_PT" w:bidi="pt_PT"/>
        </w:rPr>
      </w:r>
      <w:r>
        <w:rPr>
          <w:lang w:val="pt_PT" w:bidi="pt_PT"/>
        </w:rPr>
        <w:t xml:space="preserve">Faraó pede a Moisés para o </w:t>
      </w:r>
      <w:r>
        <w:rPr>
          <w:b/>
          <w:lang w:val="pt_PT" w:bidi="pt_PT"/>
        </w:rPr>
        <w:t>abençoar</w:t>
      </w:r>
      <w:r>
        <w:rPr>
          <w:lang w:val="pt_PT" w:bidi="pt_PT"/>
        </w:rPr>
        <w:t xml:space="preserve">. Isso significa que o faraó quer que Moisés peça coisas boas a Deus para ele no futuro. </w:t>
      </w:r>
      <w:r>
        <w:rPr>
          <w:lang w:val="pt_PT" w:bidi="pt_PT"/>
        </w:rPr>
        <w:t>Benção</w:t>
      </w:r>
      <w:r>
        <w:rPr>
          <w:lang w:val="pt_PT" w:bidi="pt_PT"/>
        </w:rPr>
        <w:t xml:space="preserve"> é discutido no Glossário Mestre. </w:t>
      </w:r>
    </w:p>
    <w:p>
      <w:pPr/>
      <w:r>
        <w:rPr>
          <w:lang w:val="pt_PT" w:bidi="pt_PT"/>
        </w:rPr>
      </w:r>
      <w:r>
        <w:rPr>
          <w:lang w:val="pt_PT" w:bidi="pt_PT"/>
        </w:rPr>
        <w:t xml:space="preserve">Pare aqui e discuta a palavra </w:t>
      </w:r>
      <w:r>
        <w:rPr>
          <w:b/>
          <w:lang w:val="pt_PT" w:bidi="pt_PT"/>
        </w:rPr>
        <w:t>abençoar</w:t>
      </w:r>
      <w:r>
        <w:rPr>
          <w:lang w:val="pt_PT" w:bidi="pt_PT"/>
        </w:rPr>
        <w:t>. Selecione a melhor palavra para usar que significa pedir coisas boas para essa pessoa. Se vocês escolheram uma palavra para abençoar em outras passagens, vocês podem usar a mesma palavra aqui. Pause a gravação aqui.</w:t>
      </w:r>
    </w:p>
    <w:p>
      <w:pPr/>
      <w:r>
        <w:rPr>
          <w:lang w:val="pt_PT" w:bidi="pt_PT"/>
        </w:rPr>
      </w:r>
      <w:r>
        <w:rPr>
          <w:lang w:val="pt_PT" w:bidi="pt_PT"/>
        </w:rPr>
        <w:t xml:space="preserve">Essa passagem usa palavras de ação forte para indicar pressa. O povo devia fazer as malas e sair durante essa mesma noite. O </w:t>
      </w:r>
      <w:r>
        <w:rPr>
          <w:lang w:val="pt_PT" w:bidi="pt_PT"/>
        </w:rPr>
        <w:t>anjo</w:t>
      </w:r>
      <w:r>
        <w:rPr>
          <w:lang w:val="pt_PT" w:bidi="pt_PT"/>
        </w:rPr>
        <w:t xml:space="preserve"> da morte passou à meia-noite. O povo foi embora antes de o sol nascer.</w:t>
      </w:r>
    </w:p>
    <w:p>
      <w:pPr/>
      <w:r>
        <w:rPr>
          <w:lang w:val="pt_PT" w:bidi="pt_PT"/>
        </w:rPr>
      </w:r>
      <w:r>
        <w:rPr>
          <w:lang w:val="pt_PT" w:bidi="pt_PT"/>
        </w:rPr>
        <w:t>Fermento é a substância colocada na massa de pão que faz a massa crescer. Sem esse agente de fermento, o pão ficará plano e duro. Use a mesma palavra para fermento que vocês usaram em passagens anteriores.</w:t>
      </w:r>
    </w:p>
    <w:p>
      <w:pPr/>
      <w:r>
        <w:rPr>
          <w:lang w:val="pt_PT" w:bidi="pt_PT"/>
        </w:rPr>
      </w:r>
      <w:r>
        <w:rPr>
          <w:lang w:val="pt_PT" w:bidi="pt_PT"/>
        </w:rPr>
        <w:t xml:space="preserve">Os </w:t>
      </w:r>
      <w:r>
        <w:rPr>
          <w:lang w:val="pt_PT" w:bidi="pt_PT"/>
        </w:rPr>
        <w:t>israelitas</w:t>
      </w:r>
      <w:r>
        <w:rPr>
          <w:lang w:val="pt_PT" w:bidi="pt_PT"/>
        </w:rPr>
        <w:t xml:space="preserve"> deviam se lembrar e celebrar essa noite de </w:t>
      </w:r>
      <w:r>
        <w:rPr>
          <w:lang w:val="pt_PT" w:bidi="pt_PT"/>
        </w:rPr>
        <w:t>geração</w:t>
      </w:r>
      <w:r>
        <w:rPr>
          <w:lang w:val="pt_PT" w:bidi="pt_PT"/>
        </w:rPr>
        <w:t xml:space="preserve"> em geração. Isso significa que cada pai devia ensinar seu filho sobre o que aconteceu nessa noite para que pudesse ser lembrado e celebrado. Isso é para continuar para sempre.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12:43–51</w:t>
      </w:r>
      <w:r>
        <w:rPr>
          <w:lang w:val="pt_PT" w:bidi="pt_PT"/>
        </w:rPr>
      </w:r>
    </w:p>
    <w:p>
      <w:pPr>
        <w:pStyle w:val="Heading3"/>
      </w:pPr>
      <w:r>
        <w:rPr>
          <w:lang w:val="pt_PT" w:bidi="pt_PT"/>
        </w:rPr>
        <w:t>Ouvir e Sentir</w:t>
      </w:r>
    </w:p>
    <w:p>
      <w:pPr/>
      <w:r>
        <w:rPr>
          <w:lang w:val="pt_PT" w:bidi="pt_PT"/>
        </w:rPr>
      </w:r>
      <w:r>
        <w:rPr>
          <w:lang w:val="pt_PT" w:bidi="pt_PT"/>
        </w:rPr>
        <w:t>Nesta etapa, ouçam Êxodo 12.43–51 e guardem em seus corações.</w:t>
      </w:r>
    </w:p>
    <w:p>
      <w:pPr/>
      <w:r>
        <w:rPr>
          <w:lang w:val="pt_PT" w:bidi="pt_PT"/>
        </w:rPr>
      </w:r>
      <w:r>
        <w:rPr>
          <w:lang w:val="pt_PT" w:bidi="pt_PT"/>
        </w:rPr>
        <w:t>Ouçam uma versão em áudio de Êxodo 12.43–51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12.43–51 na tradução mais fácil de entender.</w:t>
      </w:r>
    </w:p>
    <w:p>
      <w:pPr/>
      <w:r>
        <w:rPr>
          <w:lang w:val="pt_PT" w:bidi="pt_PT"/>
        </w:rPr>
      </w:r>
      <w:r>
        <w:rPr>
          <w:lang w:val="pt_PT" w:bidi="pt_PT"/>
        </w:rPr>
        <w:t>As pragas terminaram com a morte dos filhos primogênitos dos egípcios. O faraó disse a Moisés para levar os israelitas e sair do Egito imediatamente. Moisés e os israelitas saem do Egito na mesma noite ou na mesma noite em que todos os primogênitos egípcios morreram. Enquanto eles estão saindo, Yahweh dá a Moisés novamente as instruções específicas para celebrar a festa da Páscoa. Essa é a festa de celebração que os israelitas devem comer todos os anos para lembrar o que Yahweh fez por eles enquanto eles saíam do Egito. Essa é uma narração das instruções repetidas para a festa da Páscoa.</w:t>
      </w:r>
    </w:p>
    <w:p>
      <w:pPr/>
      <w:r>
        <w:rPr>
          <w:lang w:val="pt_PT" w:bidi="pt_PT"/>
        </w:rPr>
      </w:r>
      <w:r>
        <w:rPr>
          <w:lang w:val="pt_PT" w:bidi="pt_PT"/>
        </w:rPr>
        <w:t>Yahweh já deu as instruções para como selecionar o cordeiro para comer, como preparar o cordeiro e como comer o cordeiro. Yahweh já disse que os israelitas devem celebrar a Festa da Páscoa no décimo quinto dia do primeiro mês todos os anos. Agora Yahweh acrescenta a essas instruções. Yahweh diz a Moisés e Arão que pode comer a refeição de celebração especial ou refeição da festa. Essas instruções se aplicam a essa primeira refeição da Páscoa e à celebração anual no futuro.</w:t>
      </w:r>
    </w:p>
    <w:p>
      <w:pPr/>
      <w:r>
        <w:rPr>
          <w:lang w:val="pt_PT" w:bidi="pt_PT"/>
        </w:rPr>
      </w:r>
      <w:r>
        <w:rPr>
          <w:lang w:val="pt_PT" w:bidi="pt_PT"/>
        </w:rPr>
        <w:t>Pare aqui e discuta a seguinte pergunta. Fale sobre suas refeições de festa. Por que vocês celebram essas festas? Quem prepara o banquete? Quem tem permissão para comer a festa? Pause a gravação aqui.</w:t>
      </w:r>
    </w:p>
    <w:p>
      <w:pPr/>
      <w:r>
        <w:rPr>
          <w:lang w:val="pt_PT" w:bidi="pt_PT"/>
        </w:rPr>
      </w:r>
      <w:r>
        <w:rPr>
          <w:lang w:val="pt_PT" w:bidi="pt_PT"/>
        </w:rPr>
        <w:t>Primeiro, Yahweh diz quem pode comer essa refeição. A Festa da Páscoa é uma celebração religiosa. Yahweh dá instruções tão precisas que ninguém pode questionar quem pode ou não comer a refeição. Os israelitas são as únicas pessoas que podem comer essa refeição especial. Nenhum estrangeiro pode se juntar à refeição. Um estrangeiro é qualquer homem que não foi circuncidado. Um homem incircuncidado não pode ser um membro da comunidade da aliança especial que Yahweh tinha com os israelitas. Uma aliança é um acordo vinculativo e solene entre duas pessoas ou grupos, e a circuncisão era um sinal da aliança entre Yahweh e seu povo. Cada lado faz promessas que devem ser mantidas. Portanto, qualquer homem incircuncidado é um estrangeiro e não pode participar da festa religiosa. Yahweh fez Abraão se circuncidar e todos os homens em sua casa. A partir dessa época, todos os meninos nascidos em uma família israelita eram circuncidados logo depois de seu nascimento. Essa circuncisão é um sinal externo da aliança ou relacionamento especial entre Yahweh e os israelitas. Circuncisão significa cortar a pele solta na extremidade do pênis do homem. A circuncisão pode ser feita em qualquer idade. No entanto, os israelitas geralmente circuncidavam seus bebês do sexo masculino logo depois do nascimento.</w:t>
      </w:r>
    </w:p>
    <w:p>
      <w:pPr/>
      <w:r>
        <w:rPr>
          <w:lang w:val="pt_PT" w:bidi="pt_PT"/>
        </w:rPr>
      </w:r>
      <w:r>
        <w:rPr>
          <w:lang w:val="pt_PT" w:bidi="pt_PT"/>
        </w:rPr>
        <w:t>Yahweh diz que um escravo que foi comprado pelos israelitas pode comer a refeição da Páscoa se esse escravo foi circuncidado. Os israelitas poderiam se tornar escravos. No entanto, os homens teriam sido circuncidados no nascimento. Esses escravos israelitas teriam permissão para comer a festa da Páscoa. Nessa passagem, Yahweh está falando sobre escravos comprados de outras comunidades. Esses escravos não seriam israelitas e provavelmente não teriam sido circuncidados. Um escravo seria um membro permanente da comunidade. O proprietário pagou dinheiro pelo escravo. Esse escravo que é um estrangeiro pode escolher ser circuncidado e então se juntar às festas religiosas. Outros trabalhadores seriam contratados para um trabalho e, portanto, estariam no país por um tempo curto ou temporariamente. Esses trabalhadores temporários que não são israelitas recebiam um salário por seu trabalho. Esses trabalhadores temporários normalmente não teriam sido circuncidados e não teriam permissão para comer a refeição especial da Páscoa. As instruções sobre quem pode comer a refeição se aplicam apenas à circuncisão ou se tornar uma parte da comunidade religiosa. Todos que eram circuncidados, da pessoa mais rica para o escravo mais novo, poderiam participar da Festa desde que esse homem fosse circuncidado.</w:t>
      </w:r>
    </w:p>
    <w:p>
      <w:pPr/>
      <w:r>
        <w:rPr>
          <w:lang w:val="pt_PT" w:bidi="pt_PT"/>
        </w:rPr>
      </w:r>
      <w:r>
        <w:rPr>
          <w:lang w:val="pt_PT" w:bidi="pt_PT"/>
        </w:rPr>
        <w:t>Pare aqui e discuta a seguinte pergunta. Como vocês decidem quem é um membro de seu grupo religioso? Como um recém-chegado se junta a seu grupo? Quem tem permissão para participar de seus rituais especiais? Pause a gravação aqui.</w:t>
      </w:r>
    </w:p>
    <w:p>
      <w:pPr/>
      <w:r>
        <w:rPr>
          <w:lang w:val="pt_PT" w:bidi="pt_PT"/>
        </w:rPr>
      </w:r>
      <w:r>
        <w:rPr>
          <w:lang w:val="pt_PT" w:bidi="pt_PT"/>
        </w:rPr>
        <w:t>Yahweh não inclui mulheres nessas instruções. As mulheres eram parte da comunidade israelita por meio de suas conexões familiares porque os israelitas não praticavam a circuncisão feminina. Se o marido de uma mulher ou o marido de uma viúva era circuncidado, ou se uma mulher era solteira, mas acreditava em Yahweh, essa mulher poderia participar da refeição da Páscoa. Geralmente, qualquer mulher que acreditasse em Yahweh poderia participar da Festa da Páscoa. Aqueles que não acreditavam em Yahweh não tinham permissão para participar da festa.</w:t>
      </w:r>
    </w:p>
    <w:p>
      <w:pPr/>
      <w:r>
        <w:rPr>
          <w:lang w:val="pt_PT" w:bidi="pt_PT"/>
        </w:rPr>
      </w:r>
      <w:r>
        <w:rPr>
          <w:lang w:val="pt_PT" w:bidi="pt_PT"/>
        </w:rPr>
        <w:t>Então Yahweh começa a dizer a Moisés novamente onde o cordeiro pode ser comido. Yahweh já deu essas instruções, mas agora as repete. O cordeiro que eles mataram para a refeição da Páscoa deve ser comido em uma casa. Os israelitas não podiam cozinhar o cordeiro em uma casa e então levar partes do cordeiro para outras casas. Yahweh diz que aqueles que comem o cordeiro devem estar em uma casa e todos comem ao mesmo tempo. Yahweh já disse às pessoas para garantir que haja pessoas suficientes para comer todo o cordeiro para que não haja nada no final da refeição. Yahweh também diz a Moisés que os ossos do cordeiro devem permanecer inteiros. Ninguém deve quebrar nenhum dos ossos. Como o cordeiro inteiro tinha que ser comido em uma refeição com nada e os ossos não quebrados, as pessoas tinham que convidar os outros para compartilhar na festa. Isso os ajudou a construir comunidade juntos. Toda a comunidade deve celebrar essa festa especial.</w:t>
      </w:r>
    </w:p>
    <w:p>
      <w:pPr/>
      <w:r>
        <w:rPr>
          <w:lang w:val="pt_PT" w:bidi="pt_PT"/>
        </w:rPr>
      </w:r>
      <w:r>
        <w:rPr>
          <w:lang w:val="pt_PT" w:bidi="pt_PT"/>
        </w:rPr>
        <w:t>Então Yahweh dá mais instruções sobre os estrangeiros que vivem entre os israelitas. Um estrangeiro que quer participar da Festa da Páscoa deve primeiro ser circuncidado. Uma vez que esses homens foram circuncidados, nada pode impedir que eles se juntem à festa especial. Esses estrangeiros circuncidados serão os mesmos que os israelitas. Yahweh diz novamente que apenas homens circuncidados podem comer a Festa da Páscoa. Qualquer homem incircuncidado não pode comer a Festa da Páscoa. Yahweh diz que até mesmo israelitas incircuncidados não poderiam comer a festa. Os pais eram responsáveis por garantir que seus filhos fossem circuncidados logo depois do nascimento. Essa instrução soa como se alguns pais não seguissem com sua responsabilidade. No entanto, se um israelita não havia sido circuncidado, o homem poderia passar por esse procedimento e então participar da festa da Páscoa.</w:t>
      </w:r>
    </w:p>
    <w:p>
      <w:pPr/>
      <w:r>
        <w:rPr>
          <w:lang w:val="pt_PT" w:bidi="pt_PT"/>
        </w:rPr>
      </w:r>
      <w:r>
        <w:rPr>
          <w:lang w:val="pt_PT" w:bidi="pt_PT"/>
        </w:rPr>
        <w:t>Yahweh lembra a Moisés e Arão novamente que apenas homens circuncidados podem participar da Festa da Páscoa. A instrução se aplica a todos na comunidade. Isso significa que a instrução se aplica aos israelitas e aos estrangeiros que vivem na comunidade.</w:t>
      </w:r>
    </w:p>
    <w:p>
      <w:pPr/>
      <w:r>
        <w:rPr>
          <w:lang w:val="pt_PT" w:bidi="pt_PT"/>
        </w:rPr>
      </w:r>
      <w:r>
        <w:rPr>
          <w:lang w:val="pt_PT" w:bidi="pt_PT"/>
        </w:rPr>
        <w:t>Pare aqui e discuta a seguinte pergunta. Como seus líderes ajudam as pessoas a aprender instruções importantes? Que tipos de instruções são repetidas e quando? Pause a gravação aqui.</w:t>
      </w:r>
    </w:p>
    <w:p>
      <w:pPr/>
      <w:r>
        <w:rPr>
          <w:lang w:val="pt_PT" w:bidi="pt_PT"/>
        </w:rPr>
      </w:r>
      <w:r>
        <w:rPr>
          <w:lang w:val="pt_PT" w:bidi="pt_PT"/>
        </w:rPr>
        <w:t>Essa passagem terminou com o resumo de que todos os israelitas obedeceram às instruções que Yahweh deu a Moisés e Arão. Nesse mesmo dia ou no mesmo dia ou nesse dia exato, Yahweh trouxe os israelitas para fora do Egito. O povo deixou o Egito como um exército. Essa é uma imagem para descrever a maneira de sair. O líder divide o exército em grupos ou divisões. Cada divisão marcha junta. Vocês poderiam dizer que as pessoas saíram de uma maneira ordenada como um exército, com um grupo ou família seguindo depois que o grupo indo à frente e continuando de maneira ordenada até que todas as pessoas tivessem saído.</w:t>
      </w:r>
    </w:p>
    <w:p>
      <w:pPr/>
      <w:r>
        <w:rPr>
          <w:lang w:val="pt_PT" w:bidi="pt_PT"/>
        </w:rPr>
      </w:r>
      <w:r>
        <w:rPr>
          <w:lang w:val="pt_PT" w:bidi="pt_PT"/>
        </w:rPr>
        <w:t>Pare aqui e discuta a seguinte pergunta. Conte uma história sobre um grande grupo de pessoas deixando algum lugar. Em uma história, descreva o grupo correndo e caminhando sem nenhuma ordem. Então contem outra história na qual as pessoas se alinham em fileiras e caminham de uma maneira ordenada. Como o contador de histórias descreve esses dois grupos? Pause este áudio aqui.</w:t>
      </w:r>
    </w:p>
    <w:p>
      <w:pPr/>
      <w:r>
        <w:rPr>
          <w:lang w:val="pt_PT" w:bidi="pt_PT"/>
        </w:rPr>
      </w:r>
      <w:r>
        <w:rPr>
          <w:lang w:val="pt_PT" w:bidi="pt_PT"/>
        </w:rPr>
        <w:t>Ao pôr do sol do final do décimo quarto dia, os israelitas mataram o cordeiro ou cabrito e cozinharam ele. Eles colocaram o sangue nos batentes e nas verga das portas da casa. Durante a noite do décimo quinto dia que começou ao pôr do sol, Yahweh e o anjo da morte passaram à meia-noite. O faraó enviou imediatamente uma mensagem a Moisés e Arão dizendo a eles para levar os israelitas e sair do Egito. Os israelitas estavam prontos. Eles partiram do Egito durante a noite do décimo quinto dia. Isso significa que eles partiram em algum momento depois da meia-noite e antes do nascer do sol.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12.43–51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dá instruções adicionais sobre como celebrar a Festa da Páscoa a Moisés e Arão.</w:t>
      </w:r>
    </w:p>
    <w:p>
      <w:pPr/>
      <w:r>
        <w:rPr>
          <w:lang w:val="pt_PT" w:bidi="pt_PT"/>
        </w:rPr>
      </w:r>
      <w:r>
        <w:rPr>
          <w:b/>
          <w:lang w:val="pt_PT" w:bidi="pt_PT"/>
        </w:rPr>
        <w:t>Na segunda cena:</w:t>
      </w:r>
      <w:r>
        <w:rPr>
          <w:lang w:val="pt_PT" w:bidi="pt_PT"/>
        </w:rPr>
        <w:t xml:space="preserve"> As pessoas obedecem a todos os mandamentos de Yahweh e partem do Egito de uma maneira ordenada como um exército marcha.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Estrangeiros</w:t>
      </w:r>
    </w:p>
    <w:p>
      <w:pPr>
        <w:pStyle w:val="ListBullet"/>
        <w:spacing w:line="240" w:lineRule="auto"/>
        <w:ind w:left="720"/>
      </w:pPr>
      <w:r>
        <w:rPr>
          <w:lang w:val="pt_PT" w:bidi="pt_PT"/>
        </w:rPr>
      </w:r>
      <w:r>
        <w:rPr>
          <w:lang w:val="pt_PT" w:bidi="pt_PT"/>
        </w:rPr>
        <w:t>Escravos</w:t>
      </w:r>
    </w:p>
    <w:p>
      <w:pPr/>
      <w:r>
        <w:rPr>
          <w:lang w:val="pt_PT" w:bidi="pt_PT"/>
        </w:rPr>
      </w:r>
      <w:r>
        <w:rPr>
          <w:lang w:val="pt_PT" w:bidi="pt_PT"/>
        </w:rPr>
        <w:t>O grupo deve prestar atenção às partes do cenário da passagem:</w:t>
      </w:r>
    </w:p>
    <w:p>
      <w:pPr/>
      <w:r>
        <w:rPr>
          <w:lang w:val="pt_PT" w:bidi="pt_PT"/>
        </w:rPr>
      </w:r>
      <w:r>
        <w:rPr>
          <w:lang w:val="pt_PT" w:bidi="pt_PT"/>
        </w:rPr>
        <w:t>A cena um é o início de uma seção com instruções adicionais para a festa da Páscoa. Na cena um, Yahweh continua a dar instruções a Moisés e Arão sobre como os israelitas devem preparar e comer a Festa da Páscoa. As únicas pessoas que os israelitas devem permitir que compartilhem na Festa da Páscoa devem ser membros da comunidade da aliança. Isso significa que os homens deveriam ser circuncidados porque a circuncisão era o sinal de que um homem pertencia à comunidade da aliança. Qualquer estrangeiro que passe por circuncisão antes da festa pode se juntar. Yahweh diz que ninguém incircuncidado pode se juntar à festa.</w:t>
      </w:r>
    </w:p>
    <w:p>
      <w:pPr/>
      <w:r>
        <w:rPr>
          <w:lang w:val="pt_PT" w:bidi="pt_PT"/>
        </w:rPr>
      </w:r>
      <w:r>
        <w:rPr>
          <w:lang w:val="pt_PT" w:bidi="pt_PT"/>
        </w:rPr>
        <w:t>Os israelitas tinham que assar o cordeiro e comê-lo na casa. Os israelitas não poderiam levar parte do cordeiro fora da casa ou carregar parte do cordeiro para outra casa. Os israelitas tinham que comer todo o cordeiro durante essa noite. Os israelitas não devem quebrar os ossos do cordeiro enquanto eles comem o cordeiro. Cada israelita deve participar da Festa da Páscoa.</w:t>
      </w:r>
    </w:p>
    <w:p>
      <w:pPr/>
      <w:r>
        <w:rPr>
          <w:lang w:val="pt_PT" w:bidi="pt_PT"/>
        </w:rPr>
      </w:r>
      <w:r>
        <w:rPr>
          <w:lang w:val="pt_PT" w:bidi="pt_PT"/>
        </w:rPr>
        <w:t>Essa passagem fala apenas sobre o cordeiro. Instruções anteriores diziam que os israelitas poderiam comer um cordeiro ou um cabrito (cabra jovem). As instruções diziam que o animal deve ter um ano de idade e ser perfeito. Yahweh não mudou as instruções.</w:t>
      </w:r>
    </w:p>
    <w:p>
      <w:pPr/>
      <w:r>
        <w:rPr>
          <w:lang w:val="pt_PT" w:bidi="pt_PT"/>
        </w:rPr>
      </w:r>
      <w:r>
        <w:rPr>
          <w:lang w:val="pt_PT" w:bidi="pt_PT"/>
        </w:rPr>
        <w:t>Pare e discuta as seguintes perguntas: Como vocês garantem que as pessoas entendam que essas instruções não mudam as instruções anteriores? Yahweh não fala sobre as mulheres que podem comer a refeição, mas Yahweh não está deixando de fora as mulheres. As mulheres participam da refeição da Páscoa. Yahweh não mudou as instruções sobre o animal para ser morto e comido. Pause a gravação aqui.</w:t>
      </w:r>
    </w:p>
    <w:p>
      <w:pPr/>
      <w:r>
        <w:rPr>
          <w:lang w:val="pt_PT" w:bidi="pt_PT"/>
        </w:rPr>
      </w:r>
      <w:r>
        <w:rPr>
          <w:lang w:val="pt_PT" w:bidi="pt_PT"/>
        </w:rPr>
        <w:t>Yahweh repete e dá mais detalhes sobre homens que precisam ser circuncidados para participar da refeição. Essa repetição mostra o quão importante esse mandamento era para o povo. Qualquer estrangeiro que quisesse se juntar à comunidade da aliança sendo circuncidado tinha a responsabilidade de garantir que todos os homens em sua família também fossem circuncidados.</w:t>
      </w:r>
    </w:p>
    <w:p>
      <w:pPr/>
      <w:r>
        <w:rPr>
          <w:lang w:val="pt_PT" w:bidi="pt_PT"/>
        </w:rPr>
      </w:r>
      <w:r>
        <w:rPr>
          <w:lang w:val="pt_PT" w:bidi="pt_PT"/>
        </w:rPr>
        <w:t>Na cena dois, os israelitas obedecem às instruções de Yahweh. Então eles se organizam em grupos ordenados como divisões de um exército e marcham para fora do Egito.</w:t>
      </w:r>
    </w:p>
    <w:p>
      <w:pPr/>
      <w:r>
        <w:rPr>
          <w:lang w:val="pt_PT" w:bidi="pt_PT"/>
        </w:rPr>
      </w:r>
      <w:r>
        <w:rPr>
          <w:lang w:val="pt_PT" w:bidi="pt_PT"/>
        </w:rPr>
        <w:t>Pare aqui e encene essa cena. Reúna um grande grupo de pessoas de sua comunidade ou aldeia. Organize-os em grupos de 50 pessoas. Peça-lhes que se alinhem, um grupo após o outro, e marchem de uma maneira ordenada indo para longe do lugar de reunião. Agora discuta em grupo, a melhor maneira de explicar essa ação. A passagem usa a palavra exército para dar uma imagem de como as pessoas saíram de uma maneira ordenada. Pause a gravação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12.43–51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Estrangeiros</w:t>
      </w:r>
    </w:p>
    <w:p>
      <w:pPr>
        <w:pStyle w:val="ListBullet"/>
        <w:spacing w:line="240" w:lineRule="auto"/>
        <w:ind w:left="720"/>
      </w:pPr>
      <w:r>
        <w:rPr>
          <w:lang w:val="pt_PT" w:bidi="pt_PT"/>
        </w:rPr>
      </w:r>
      <w:r>
        <w:rPr>
          <w:lang w:val="pt_PT" w:bidi="pt_PT"/>
        </w:rPr>
        <w:t>Escravos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Yahweh dá a Moisés e Arão instruções adicionais sobre a Refeição da Páscoa. As únicas pessoas com permissão para comer essa refeição são aquelas que foram circuncidadas. Qualquer estrangeiro, até mesmo um escravo, que passa pela circuncisão pode comer a Refeição da Páscoa. Yahweh proíbe que os homens incircuncidados comam a refeição da Páscoa. Trabalhadores temporários ou servos contratados provavelmente não seriam circuncidados e, portanto, não seriam permitidos a comer a refeição da Páscoa.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escravos no grupo: “Como vocês estão se sentindo sobre ser circuncidados para que possam participar dessa refeição?” Vocês podem ouvir:</w:t>
      </w:r>
    </w:p>
    <w:p>
      <w:pPr>
        <w:pStyle w:val="ListBullet"/>
        <w:spacing w:line="240" w:lineRule="auto"/>
        <w:ind w:left="720"/>
      </w:pPr>
      <w:r>
        <w:rPr>
          <w:lang w:val="pt_PT" w:bidi="pt_PT"/>
        </w:rPr>
      </w:r>
      <w:r>
        <w:rPr>
          <w:lang w:val="pt_PT" w:bidi="pt_PT"/>
        </w:rPr>
        <w:t>Pergunte aos israelitas: “Como vocês se sentem sobre esse escravo estrangeiro se tornar um de vocês?”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o cordeiro deve ser comido em uma casa. Isso significa que todas as pessoas que comerem esse cordeiro devem estar na mesma casa. Yahweh diz que eles não podem levar nenhum do cordeiro para fora da casa para outra casa. Eles também não devem quebrar nenhum dos ossos do cordeiro enquanto eles comem o cordeiro. Yahweh diz que toda a comunidade dos israelitas deve comer a refeição da Páscoa. Isso significa que homens circuncidados, mulheres e crianças participarão de comer a refeição da Páscoa.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mulheres: “Como vocês se sentem sobre serem incluídas nessa refeição de festa?” Vocês podem ouvir:</w:t>
      </w:r>
    </w:p>
    <w:p>
      <w:pPr>
        <w:pStyle w:val="ListBullet"/>
        <w:spacing w:line="240" w:lineRule="auto"/>
        <w:ind w:left="720"/>
      </w:pPr>
      <w:r>
        <w:rPr>
          <w:lang w:val="pt_PT" w:bidi="pt_PT"/>
        </w:rPr>
      </w:r>
      <w:r>
        <w:rPr>
          <w:lang w:val="pt_PT" w:bidi="pt_PT"/>
        </w:rPr>
        <w:t>Pergunte a Arão: “Como você está se sentindo sobre essas instruções agora?”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Yahweh fala novamente sobre os estrangeiros. Yahweh diz a Moisés que qualquer estrangeiro que queira comer a refeição da Páscoa deve ser circuncidado juntamente com os machos em sua casa. Os estrangeiros que se submetem à circuncisão serão bem-vindos para participar da refeição. Yahweh repete que todos os homens incircuncidados devem ser excluídos de comer a refeição da Páscoa.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alguns homens incircuncidados: “Como vocês estão se sentindo sobre ser excluídos dessa festa?”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os israelitas seguem todos os mandamentos de Yahweh. Nesse mesmo dia, eles se organizaram em grupos ordenados como um exército e marcharam para longe do Egito. Esse é o dia em que Yahweh levou os israelitas para fora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“Por que vocês estão marchando para fora como um exército?”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12.43–51 na tradução mais fácil de entender.</w:t>
      </w:r>
    </w:p>
    <w:p>
      <w:pPr/>
      <w:r>
        <w:rPr>
          <w:lang w:val="pt_PT" w:bidi="pt_PT"/>
        </w:rPr>
      </w:r>
      <w:r>
        <w:rPr>
          <w:b/>
          <w:lang w:val="pt_PT" w:bidi="pt_PT"/>
        </w:rPr>
        <w:t>Yahweh</w:t>
      </w:r>
      <w:r>
        <w:rPr>
          <w:lang w:val="pt_PT" w:bidi="pt_PT"/>
        </w:rPr>
        <w:t xml:space="preserve"> deu instruções a Moisés e Arão. Use o mesmo nome para Yahweh que vocês usaram em passagens anteriores. </w:t>
      </w:r>
      <w:r>
        <w:rPr>
          <w:lang w:val="pt_PT" w:bidi="pt_PT"/>
        </w:rPr>
        <w:t>Yahweh</w:t>
      </w:r>
      <w:r>
        <w:rPr>
          <w:lang w:val="pt_PT" w:bidi="pt_PT"/>
        </w:rPr>
        <w:t xml:space="preserve"> é discutido no Glossário Mestre. </w:t>
      </w:r>
    </w:p>
    <w:p>
      <w:pPr/>
      <w:r>
        <w:rPr>
          <w:lang w:val="pt_PT" w:bidi="pt_PT"/>
        </w:rPr>
      </w:r>
      <w:r>
        <w:rPr>
          <w:lang w:val="pt_PT" w:bidi="pt_PT"/>
        </w:rPr>
        <w:t xml:space="preserve">Yahweh disse: “Essas são as </w:t>
      </w:r>
      <w:r>
        <w:rPr>
          <w:b/>
          <w:lang w:val="pt_PT" w:bidi="pt_PT"/>
        </w:rPr>
        <w:t>instruções</w:t>
      </w:r>
      <w:r>
        <w:rPr>
          <w:lang w:val="pt_PT" w:bidi="pt_PT"/>
        </w:rPr>
        <w:t xml:space="preserve"> ou </w:t>
      </w:r>
      <w:r>
        <w:rPr>
          <w:b/>
          <w:lang w:val="pt_PT" w:bidi="pt_PT"/>
        </w:rPr>
        <w:t>estatutos</w:t>
      </w:r>
      <w:r>
        <w:rPr>
          <w:lang w:val="pt_PT" w:bidi="pt_PT"/>
        </w:rPr>
        <w:t xml:space="preserve">” para a refeição da Páscoa. Outras palavras que poderiam ser usadas em vez de instruções seriam regras ou regulamentos ou </w:t>
      </w:r>
      <w:r>
        <w:rPr>
          <w:lang w:val="pt_PT" w:bidi="pt_PT"/>
        </w:rPr>
        <w:t>leis</w:t>
      </w:r>
      <w:r>
        <w:rPr>
          <w:lang w:val="pt_PT" w:bidi="pt_PT"/>
        </w:rPr>
        <w:t xml:space="preserve">. Essas geralmente são instruções relacionadas a realizar rituais específicos para </w:t>
      </w:r>
      <w:r>
        <w:rPr>
          <w:lang w:val="pt_PT" w:bidi="pt_PT"/>
        </w:rPr>
        <w:t>adoração</w:t>
      </w:r>
      <w:r>
        <w:rPr>
          <w:lang w:val="pt_PT" w:bidi="pt_PT"/>
        </w:rPr>
        <w:t xml:space="preserve"> ou uma festa especial como a Páscoa. Yahweh estava dizendo que essas regras ou instruções deviam ser seguidas.</w:t>
      </w:r>
    </w:p>
    <w:p>
      <w:pPr/>
      <w:r>
        <w:rPr>
          <w:lang w:val="pt_PT" w:bidi="pt_PT"/>
        </w:rPr>
      </w:r>
      <w:r>
        <w:rPr>
          <w:lang w:val="pt_PT" w:bidi="pt_PT"/>
        </w:rPr>
        <w:t xml:space="preserve">Pare aqui e discuta como vocês traduzirão estatutos. </w:t>
      </w:r>
      <w:r>
        <w:rPr>
          <w:b/>
          <w:lang w:val="pt_PT" w:bidi="pt_PT"/>
        </w:rPr>
        <w:t>Estatutos</w:t>
      </w:r>
      <w:r>
        <w:rPr>
          <w:lang w:val="pt_PT" w:bidi="pt_PT"/>
        </w:rPr>
        <w:t xml:space="preserve"> está no Glossário Mestre. Pause este áudio aqui.</w:t>
      </w:r>
    </w:p>
    <w:p>
      <w:pPr/>
      <w:r>
        <w:rPr>
          <w:lang w:val="pt_PT" w:bidi="pt_PT"/>
        </w:rPr>
      </w:r>
      <w:r>
        <w:rPr>
          <w:lang w:val="pt_PT" w:bidi="pt_PT"/>
        </w:rPr>
        <w:t xml:space="preserve">A refeição da </w:t>
      </w:r>
      <w:r>
        <w:rPr>
          <w:b/>
          <w:lang w:val="pt_PT" w:bidi="pt_PT"/>
        </w:rPr>
        <w:t>Páscoa</w:t>
      </w:r>
      <w:r>
        <w:rPr>
          <w:lang w:val="pt_PT" w:bidi="pt_PT"/>
        </w:rPr>
        <w:t xml:space="preserve"> é uma refeição especial comida todos os anos pelos israelitas para lembrar o que Yahweh fez por eles enquanto o </w:t>
      </w:r>
      <w:r>
        <w:rPr>
          <w:lang w:val="pt_PT" w:bidi="pt_PT"/>
        </w:rPr>
        <w:t>anjo</w:t>
      </w:r>
      <w:r>
        <w:rPr>
          <w:lang w:val="pt_PT" w:bidi="pt_PT"/>
        </w:rPr>
        <w:t xml:space="preserve"> da morte passava sobre o Egito. Use a mesma palavra que vocês já selecionaram para o termo Páscoa. Lembrem-se de que essa não deve ser uma palavra emprestada ou uma palavra de outro idioma. </w:t>
      </w:r>
      <w:r>
        <w:rPr>
          <w:lang w:val="pt_PT" w:bidi="pt_PT"/>
        </w:rPr>
        <w:t>Páscoa</w:t>
      </w:r>
      <w:r>
        <w:rPr>
          <w:lang w:val="pt_PT" w:bidi="pt_PT"/>
        </w:rPr>
        <w:t xml:space="preserve"> é discutida no Glossário Mestre.</w:t>
      </w:r>
    </w:p>
    <w:p>
      <w:pPr/>
      <w:r>
        <w:rPr>
          <w:lang w:val="pt_PT" w:bidi="pt_PT"/>
        </w:rPr>
      </w:r>
      <w:r>
        <w:rPr>
          <w:b/>
          <w:lang w:val="pt_PT" w:bidi="pt_PT"/>
        </w:rPr>
        <w:t>Escravos</w:t>
      </w:r>
      <w:r>
        <w:rPr>
          <w:lang w:val="pt_PT" w:bidi="pt_PT"/>
        </w:rPr>
        <w:t xml:space="preserve"> são pessoas que foram conquistadas ou compradas por um preço. Eles não são livres para se mover como desejam. O proprietário diz o que o escravo deve fazer. </w:t>
      </w:r>
      <w:r>
        <w:rPr>
          <w:lang w:val="pt_PT" w:bidi="pt_PT"/>
        </w:rPr>
        <w:t>Escravos</w:t>
      </w:r>
      <w:r>
        <w:rPr>
          <w:lang w:val="pt_PT" w:bidi="pt_PT"/>
        </w:rPr>
        <w:t xml:space="preserve"> são discutidos no Glossário Mestre.</w:t>
      </w:r>
    </w:p>
    <w:p>
      <w:pPr/>
      <w:r>
        <w:rPr>
          <w:lang w:val="pt_PT" w:bidi="pt_PT"/>
        </w:rPr>
      </w:r>
      <w:r>
        <w:rPr>
          <w:lang w:val="pt_PT" w:bidi="pt_PT"/>
        </w:rPr>
        <w:t xml:space="preserve">Apenas os homens que foram circuncidados podem comer a refeição da Páscoa. A </w:t>
      </w:r>
      <w:r>
        <w:rPr>
          <w:b/>
          <w:lang w:val="pt_PT" w:bidi="pt_PT"/>
        </w:rPr>
        <w:t>circuncisão</w:t>
      </w:r>
      <w:r>
        <w:rPr>
          <w:lang w:val="pt_PT" w:bidi="pt_PT"/>
        </w:rPr>
        <w:t xml:space="preserve"> é o </w:t>
      </w:r>
      <w:r>
        <w:rPr>
          <w:lang w:val="pt_PT" w:bidi="pt_PT"/>
        </w:rPr>
        <w:t>sinal</w:t>
      </w:r>
      <w:r>
        <w:rPr>
          <w:lang w:val="pt_PT" w:bidi="pt_PT"/>
        </w:rPr>
        <w:t xml:space="preserve"> externo do relacionamento de aliança especial entre Yahweh e os israelitas. </w:t>
      </w:r>
      <w:r>
        <w:rPr>
          <w:lang w:val="pt_PT" w:bidi="pt_PT"/>
        </w:rPr>
        <w:t>Circuncisão</w:t>
      </w:r>
      <w:r>
        <w:rPr>
          <w:lang w:val="pt_PT" w:bidi="pt_PT"/>
        </w:rPr>
        <w:t xml:space="preserve"> é discutida no Glossário Mestre. Use a mesma palavra para circuncisão que você usou em passagens anteriores. Uma </w:t>
      </w:r>
      <w:r>
        <w:rPr>
          <w:lang w:val="pt_PT" w:bidi="pt_PT"/>
        </w:rPr>
        <w:t>aliança</w:t>
      </w:r>
      <w:r>
        <w:rPr>
          <w:lang w:val="pt_PT" w:bidi="pt_PT"/>
        </w:rPr>
        <w:t xml:space="preserve"> é um acordo vinculativo e solene entre duas pessoas ou grupos.</w:t>
      </w:r>
    </w:p>
    <w:p>
      <w:pPr/>
      <w:r>
        <w:rPr>
          <w:lang w:val="pt_PT" w:bidi="pt_PT"/>
        </w:rPr>
      </w:r>
      <w:r>
        <w:rPr>
          <w:b/>
          <w:lang w:val="pt_PT" w:bidi="pt_PT"/>
        </w:rPr>
        <w:t>Israel</w:t>
      </w:r>
      <w:r>
        <w:rPr>
          <w:lang w:val="pt_PT" w:bidi="pt_PT"/>
        </w:rPr>
        <w:t xml:space="preserve"> é o nome do país. Israel também é o nome que Yahweh deu a Jacó que era o neto de </w:t>
      </w:r>
      <w:r>
        <w:rPr>
          <w:lang w:val="pt_PT" w:bidi="pt_PT"/>
        </w:rPr>
        <w:t>Abraão</w:t>
      </w:r>
      <w:r>
        <w:rPr>
          <w:lang w:val="pt_PT" w:bidi="pt_PT"/>
        </w:rPr>
        <w:t xml:space="preserve">. </w:t>
      </w:r>
      <w:r>
        <w:rPr>
          <w:b/>
          <w:lang w:val="pt_PT" w:bidi="pt_PT"/>
        </w:rPr>
        <w:t>Israelitas</w:t>
      </w:r>
      <w:r>
        <w:rPr>
          <w:lang w:val="pt_PT" w:bidi="pt_PT"/>
        </w:rPr>
        <w:t xml:space="preserve"> é o nome usado pelos </w:t>
      </w:r>
      <w:r>
        <w:rPr>
          <w:lang w:val="pt_PT" w:bidi="pt_PT"/>
        </w:rPr>
        <w:t>descendentes</w:t>
      </w:r>
      <w:r>
        <w:rPr>
          <w:lang w:val="pt_PT" w:bidi="pt_PT"/>
        </w:rPr>
        <w:t xml:space="preserve"> de Jacó. </w:t>
      </w:r>
      <w:r>
        <w:rPr>
          <w:lang w:val="pt_PT" w:bidi="pt_PT"/>
        </w:rPr>
        <w:t>Israel</w:t>
      </w:r>
      <w:r>
        <w:rPr>
          <w:lang w:val="pt_PT" w:bidi="pt_PT"/>
        </w:rPr>
        <w:t xml:space="preserve"> e </w:t>
      </w:r>
      <w:r>
        <w:rPr>
          <w:lang w:val="pt_PT" w:bidi="pt_PT"/>
        </w:rPr>
        <w:t>israelitas</w:t>
      </w:r>
      <w:r>
        <w:rPr>
          <w:lang w:val="pt_PT" w:bidi="pt_PT"/>
        </w:rPr>
        <w:t xml:space="preserve"> são discutidos no Glossário Mestre.</w:t>
      </w:r>
    </w:p>
    <w:p>
      <w:pPr/>
      <w:r>
        <w:rPr>
          <w:lang w:val="pt_PT" w:bidi="pt_PT"/>
        </w:rPr>
      </w:r>
      <w:r>
        <w:rPr>
          <w:lang w:val="pt_PT" w:bidi="pt_PT"/>
        </w:rPr>
        <w:t xml:space="preserve">As pessoas deixaram o Egito como um </w:t>
      </w:r>
      <w:r>
        <w:rPr>
          <w:b/>
          <w:lang w:val="pt_PT" w:bidi="pt_PT"/>
        </w:rPr>
        <w:t>exército</w:t>
      </w:r>
      <w:r>
        <w:rPr>
          <w:lang w:val="pt_PT" w:bidi="pt_PT"/>
        </w:rPr>
        <w:t>. Um exército seria dividido em grupos de soldados que marchariam juntos de uma maneira ordenada. Dizer que as pessoas saíram como um exército significa que as pessoas eram organizadas em grupos e partiram de uma maneira ordenada.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13:1–16</w:t>
      </w:r>
      <w:r>
        <w:rPr>
          <w:lang w:val="pt_PT" w:bidi="pt_PT"/>
        </w:rPr>
      </w:r>
    </w:p>
    <w:p>
      <w:pPr>
        <w:pStyle w:val="Heading3"/>
      </w:pPr>
      <w:r>
        <w:rPr>
          <w:lang w:val="pt_PT" w:bidi="pt_PT"/>
        </w:rPr>
        <w:t>Ouvir e Sentir</w:t>
      </w:r>
    </w:p>
    <w:p>
      <w:pPr/>
      <w:r>
        <w:rPr>
          <w:lang w:val="pt_PT" w:bidi="pt_PT"/>
        </w:rPr>
      </w:r>
      <w:r>
        <w:rPr>
          <w:lang w:val="pt_PT" w:bidi="pt_PT"/>
        </w:rPr>
        <w:t>Nesta etapa, ouçam Êxodo 13.1–16 e guardem em seus corações.</w:t>
      </w:r>
    </w:p>
    <w:p>
      <w:pPr/>
      <w:r>
        <w:rPr>
          <w:lang w:val="pt_PT" w:bidi="pt_PT"/>
        </w:rPr>
      </w:r>
      <w:r>
        <w:rPr>
          <w:lang w:val="pt_PT" w:bidi="pt_PT"/>
        </w:rPr>
        <w:t>Ouçam uma versão em áudio de Êxodo 13.1–16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13.1–16 na tradução mais fácil de entender.</w:t>
      </w:r>
    </w:p>
    <w:p>
      <w:pPr/>
      <w:r>
        <w:rPr>
          <w:lang w:val="pt_PT" w:bidi="pt_PT"/>
        </w:rPr>
      </w:r>
      <w:r>
        <w:rPr>
          <w:lang w:val="pt_PT" w:bidi="pt_PT"/>
        </w:rPr>
        <w:t>Os israelitas começaram a sua jornada deixando o Egito. Yahweh continua a dar instruções a Moisés para o futuro. Yahweh dá as instruções nesse momento para ajudar as pessoas a prestar atenção e lembrar de tudo o que aconteceu. Esse é um relato narrativo dos israelitas começando sua jornada:</w:t>
      </w:r>
    </w:p>
    <w:p>
      <w:pPr/>
      <w:r>
        <w:rPr>
          <w:lang w:val="pt_PT" w:bidi="pt_PT"/>
        </w:rPr>
      </w:r>
      <w:r>
        <w:rPr>
          <w:lang w:val="pt_PT" w:bidi="pt_PT"/>
        </w:rPr>
        <w:t>Primeiro Yahweh diz a Moisés que os israelitas deviam dedicar todos os primogênitos a Yahweh. Dedicar significa separar como santo ou como pertencente a Yahweh. Yahweh continua incluindo os animais primogênitos. Yahweh diz que o primogênito de todos os israelitas e os primogênitos de seus animais pertencem a Yahweh.</w:t>
      </w:r>
    </w:p>
    <w:p>
      <w:pPr/>
      <w:r>
        <w:rPr>
          <w:lang w:val="pt_PT" w:bidi="pt_PT"/>
        </w:rPr>
      </w:r>
      <w:r>
        <w:rPr>
          <w:lang w:val="pt_PT" w:bidi="pt_PT"/>
        </w:rPr>
        <w:t>Muitas pessoas pensam que o primogênito se refere apenas aos machos. Outros pensam que primogênito significa primeiro nascido, seja mulher ou homem. A língua original usa palavras masculinas. No entanto, essas palavras podem significar homens e mulheres ou apenas homens. O texto não especifica mais. No entanto, alguns acreditam que a maneira como essa passagem é redigida parece indicar que Yahweh incluiu meninos e meninas no mandamento.</w:t>
      </w:r>
    </w:p>
    <w:p>
      <w:pPr/>
      <w:r>
        <w:rPr>
          <w:lang w:val="pt_PT" w:bidi="pt_PT"/>
        </w:rPr>
      </w:r>
      <w:r>
        <w:rPr>
          <w:lang w:val="pt_PT" w:bidi="pt_PT"/>
        </w:rPr>
        <w:t>Depois de receber as instruções sobre o primogênito de Yahweh, Moisés então diz aos israelitas o que eles deviam fazer no futuro para lembrar desse dia. Moisés diz que esse dia é um dia para se lembrar para sempre. Esse dia, que começava ao pôr do sol, é o décimo quinto dia do primeiro mês, o dia em que Yahweh e o anjo da morte passaram pelo Egito para matar o filho primogênito, mas passaram sobre as casas dos israelitas. Então o faraó disse a Moisés e os israelitas para deixar o Egito imediatamente. Os israelitas se levantaram e começaram sua jornada na mesma noite. Moisés repete instruções que foram dadas antes. Essas instruções podem ter sido inseridas aqui na história que Moisés contou mais tarde para ajudar o povo a se lembrar.</w:t>
      </w:r>
    </w:p>
    <w:p>
      <w:pPr/>
      <w:r>
        <w:rPr>
          <w:lang w:val="pt_PT" w:bidi="pt_PT"/>
        </w:rPr>
      </w:r>
      <w:r>
        <w:rPr>
          <w:lang w:val="pt_PT" w:bidi="pt_PT"/>
        </w:rPr>
        <w:t>Moisés diz aos israelitas que esse dia é o dia que eles deixaram o Egito, a terra de sua escravidão. Quando Moisés chama o Egito de terra de sua escravidão, Moisés está falando de uma maneira negativa sobre o Egito. Estar em escravidão ou ser um escravo significa que vocês não são livres. Vocês não podem fazer o que querem. Vocês devem fazer o que seu dono diz a você para fazer. Os israelitas estão deixando essa escravidão para trás no Egito.</w:t>
      </w:r>
    </w:p>
    <w:p>
      <w:pPr/>
      <w:r>
        <w:rPr>
          <w:lang w:val="pt_PT" w:bidi="pt_PT"/>
        </w:rPr>
      </w:r>
      <w:r>
        <w:rPr>
          <w:lang w:val="pt_PT" w:bidi="pt_PT"/>
        </w:rPr>
        <w:t>Moisés diz que Yahweh usou o poder de sua mão poderosa. Essa é uma imagem para descrever o poder incrível que Yahweh tem.</w:t>
      </w:r>
    </w:p>
    <w:p>
      <w:pPr/>
      <w:r>
        <w:rPr>
          <w:lang w:val="pt_PT" w:bidi="pt_PT"/>
        </w:rPr>
      </w:r>
      <w:r>
        <w:rPr>
          <w:lang w:val="pt_PT" w:bidi="pt_PT"/>
        </w:rPr>
        <w:t>Moisés lembra aos israelitas que durante a festa eles devem comer pão feito sem fermento. Não deve haver fermento na casa ou no pão. Fermento é o que faz o pão crescer enquanto é cozido. Moisés deu essa instrução antes do décimo quinto dia e aqui Moisés está lembrando ao povo sobre essa instrução. A instrução sobre pão sem fermento se aplica a essa semana especial.</w:t>
      </w:r>
    </w:p>
    <w:p>
      <w:pPr/>
      <w:r>
        <w:rPr>
          <w:lang w:val="pt_PT" w:bidi="pt_PT"/>
        </w:rPr>
      </w:r>
      <w:r>
        <w:rPr>
          <w:lang w:val="pt_PT" w:bidi="pt_PT"/>
        </w:rPr>
        <w:t>Moisés diz que o povo foi liberto no mês de Abibe. Abibe é o nome antigo para esse mês. Mais tarde, os israelitas mudarão o nome desse mês para outra palavra. Esse mês ocorre na primavera entre março e abril e depende da lua. Moisés diz aos israelitas que eles devem celebrar esse evento de sair do Egito todos os anos nesse momento.</w:t>
      </w:r>
    </w:p>
    <w:p>
      <w:pPr/>
      <w:r>
        <w:rPr>
          <w:lang w:val="pt_PT" w:bidi="pt_PT"/>
        </w:rPr>
      </w:r>
      <w:r>
        <w:rPr>
          <w:lang w:val="pt_PT" w:bidi="pt_PT"/>
        </w:rPr>
        <w:t>Pare e discuta as seguintes perguntas: Fale sobre suas festas e festivais anuais. Quais ocorrem ao mesmo tempo todos os anos? Como as pessoas sabem quando a festa deve começar? Pause a gravação aqui.</w:t>
      </w:r>
    </w:p>
    <w:p>
      <w:pPr/>
      <w:r>
        <w:rPr>
          <w:lang w:val="pt_PT" w:bidi="pt_PT"/>
        </w:rPr>
      </w:r>
      <w:r>
        <w:rPr>
          <w:lang w:val="pt_PT" w:bidi="pt_PT"/>
        </w:rPr>
        <w:t>Moisés diz que quando os israelitas chegam para a terra que Yahweh prometeu a Abraão e seus descendentes, eles devem celebrar essa Festa dos Pães sem fermento. Moisés lista os grupos de pessoas que vivem na terra que Yahweh prometeu a eles nesse momento. Esses grupos de pessoas são os cananeus, heteus, amorreus, heveus e jebuseus. Esses são os nomes de tribos de pessoas que viviam na terra. Esses cinco nomes representam todas as tribos que viviam na terra naquele momento. Moisés diz ao povo que essa terra está fluindo com leite e mel. Uma terra que flui com leite e mel é uma imagem que descreve uma terra muito rica e fértil. Vacas, ovelhas e cabras produzem leite que as pessoas podem beber e usar para queijo, iogurte e outros alimentos. Esses animais precisam de grama e água para viver na terra. Moisés está dizendo que a terra tem grama e água suficientes para atender às necessidades desses animais para que eles possam produzir leite em abundância.</w:t>
      </w:r>
    </w:p>
    <w:p>
      <w:pPr/>
      <w:r>
        <w:rPr>
          <w:lang w:val="pt_PT" w:bidi="pt_PT"/>
        </w:rPr>
      </w:r>
      <w:r>
        <w:rPr>
          <w:lang w:val="pt_PT" w:bidi="pt_PT"/>
        </w:rPr>
        <w:t>As abelhas produzem mel de flores. A terra tem árvores frutíferas e outras árvores e arbustos que produzem o néctar coletado pelas abelhas que usam esse néctar para produzir mel. Essas árvores precisam de água adequada para crescer. Ao usar essa imagem de uma terra que flui com leite e mel, Moisés diz que a terra fornecerá em abundância tudo o que os israelitas precisam. Yahweh jurou ou prometeu por juramento a seus antepassados que essa terra será para os descendentes de Abraão. Os antepassados são aqueles que vieram antes, como pais, avós e bisavós. Nesse caso, antepassados significa Abraão, o filho de Abraão, Isaque e o filho de Isaque, Jacó.</w:t>
      </w:r>
    </w:p>
    <w:p>
      <w:pPr/>
      <w:r>
        <w:rPr>
          <w:lang w:val="pt_PT" w:bidi="pt_PT"/>
        </w:rPr>
      </w:r>
      <w:r>
        <w:rPr>
          <w:lang w:val="pt_PT" w:bidi="pt_PT"/>
        </w:rPr>
        <w:t xml:space="preserve">Pare aqui e mostre um mapa que inclua o </w:t>
      </w:r>
      <w:r>
        <w:rPr>
          <w:lang w:val="pt_PT" w:bidi="pt_PT"/>
        </w:rPr>
        <w:t>Egito e a Terra Prometida</w:t>
      </w:r>
      <w:r>
        <w:rPr>
          <w:lang w:val="pt_PT" w:bidi="pt_PT"/>
        </w:rPr>
        <w:t>. Os territórios desses grupos de pessoas devem ser marcados no mapa: jebuseus, cananeus, heteus, amorreus, heveus. Pause a gravação aqui.</w:t>
      </w:r>
    </w:p>
    <w:p>
      <w:pPr/>
      <w:r>
        <w:rPr>
          <w:lang w:val="pt_PT" w:bidi="pt_PT"/>
        </w:rPr>
      </w:r>
      <w:r>
        <w:rPr>
          <w:lang w:val="pt_PT" w:bidi="pt_PT"/>
        </w:rPr>
        <w:t>Então Moisés retorna para o assunto da Festa dos pães sem fermento e lembra a eles das regras para a festa. Moisés deu a eles instruções muito específicas sobre essa festa em uma passagem anterior. Aqui Moisés repete algumas das instruções. Eles devem remover todo o fermento da casa por sete dias e comer pão feito sem fermento durante esses sete dias. Então no sétimo dia, eles celebrarão uma festa para Yahweh.</w:t>
      </w:r>
    </w:p>
    <w:p>
      <w:pPr/>
      <w:r>
        <w:rPr>
          <w:lang w:val="pt_PT" w:bidi="pt_PT"/>
        </w:rPr>
      </w:r>
      <w:r>
        <w:rPr>
          <w:lang w:val="pt_PT" w:bidi="pt_PT"/>
        </w:rPr>
        <w:t>Moisés diz às pessoas que elas devem explicar essa festa a seus filhos. A festa será um sinal visível ou como algo que vocês possam ver. Um sinal significa que será um lembrete ou lembrará às pessoas do que aconteceu. Será como uma marca ou marcação que estaria em sua cabeça ou mão. Em algumas culturas antigas, os escravos eram marcados. Muitas culturas, mesmo hoje têm uma marca ou marcação que elas colocam em animais para que todos conheçam o proprietário do animal. Assim como a marca diz ao proprietário, essa festa deve declarar a todos que os israelitas pertencem a Yahweh. Moisés lembra aos israelitas novamente do poder de Yahweh usando uma figura de linguagem. Moisés fala sobre a mão forte de Yahweh. Yahweh usou essa mão forte para tirar os israelitas de sua escravidão no Egito. A mão forte é uma figura de linguagem para indicar poder incrível.</w:t>
      </w:r>
    </w:p>
    <w:p>
      <w:pPr>
        <w:pStyle w:val="ListBullet"/>
        <w:spacing w:line="240" w:lineRule="auto"/>
        <w:ind w:left="720"/>
      </w:pPr>
      <w:r>
        <w:rPr>
          <w:lang w:val="pt_PT" w:bidi="pt_PT"/>
        </w:rPr>
      </w:r>
      <w:r>
        <w:rPr>
          <w:lang w:val="pt_PT" w:bidi="pt_PT"/>
        </w:rPr>
        <w:t xml:space="preserve">Pare aqui e mostre uma imagem de um </w:t>
      </w:r>
      <w:r>
        <w:rPr>
          <w:lang w:val="pt_PT" w:bidi="pt_PT"/>
        </w:rPr>
        <w:t>animal que tem uma marca</w:t>
      </w:r>
      <w:r>
        <w:rPr>
          <w:lang w:val="pt_PT" w:bidi="pt_PT"/>
        </w:rPr>
        <w:t>.</w:t>
      </w:r>
    </w:p>
    <w:p>
      <w:pPr>
        <w:pStyle w:val="ListBullet"/>
        <w:spacing w:line="240" w:lineRule="auto"/>
        <w:ind w:left="720"/>
      </w:pPr>
      <w:r>
        <w:rPr>
          <w:lang w:val="pt_PT" w:bidi="pt_PT"/>
        </w:rPr>
      </w:r>
      <w:r>
        <w:rPr>
          <w:lang w:val="pt_PT" w:bidi="pt_PT"/>
        </w:rPr>
        <w:t>Pare aqui e discuta a seguinte pergunta: Como vocês marcam seus animais para que cada pessoa saiba qual animal pertence a ele? Do que vocês chamam essa marca? Pause a gravação aqui.</w:t>
      </w:r>
    </w:p>
    <w:p>
      <w:pPr/>
      <w:r>
        <w:rPr>
          <w:lang w:val="pt_PT" w:bidi="pt_PT"/>
        </w:rPr>
      </w:r>
      <w:r>
        <w:rPr>
          <w:lang w:val="pt_PT" w:bidi="pt_PT"/>
        </w:rPr>
        <w:t>Depois de explicar a festa, Moisés então explica o que fazer sobre os filhos primogênitos e animais machos primogênitos. Anteriormente na passagem, o primogênito poderia ter significado meninos ou meninas, mas aqui a passagem fala sobre os machos. Moisés diz que todos os filhos primogênitos e os animais machos primogênitos pertencem a Yahweh. Aqui, Moisés está falando sobre os animais domésticos, não sobre os animais selvagens. Moisés fala sobre o que o povo fará no futuro quando chegar à terra que Yahweh prometeu a ele. Naquele momento, eles devem dar a Yahweh os machos primogênitos. Isso significa que o primogênito será oferecido como um sacrifício a Yahweh.</w:t>
      </w:r>
    </w:p>
    <w:p>
      <w:pPr/>
      <w:r>
        <w:rPr>
          <w:lang w:val="pt_PT" w:bidi="pt_PT"/>
        </w:rPr>
      </w:r>
      <w:r>
        <w:rPr>
          <w:lang w:val="pt_PT" w:bidi="pt_PT"/>
        </w:rPr>
        <w:t>Então Moisés diz que o povo deve comprar de volta os filhos oferecendo um cordeiro ou uma cabra jovem no lugar do filho. Outra palavra para comprar de volta é redimir. Redimir algo é pagar um preço por isso para que seja libertado. Eles têm a opção de comprar de volta ou resgatar o burro primogênito oferecendo um cordeiro ou uma cabra jovem em seu lugar. O burro era um animal de trabalho essencial usado de muitas maneiras diferentes na fazenda. Se eles não querem comprar o burro de volta, então eles devem matar o animal quebrando seu pescoço. Não há opção para os filhos — cada filho deve ser comprado de volta ou redimido oferecendo um cordeiro ou cabra jovem em seu lugar. Os filhos pertencem a Yahweh, mas os pais devem comprar de volta o filho oferecendo um cordeiro ou cabra jovem como um sacrifício no lugar do filho. Yahweh não permitirá que os israelitas sacrifiquem seus filhos.</w:t>
      </w:r>
    </w:p>
    <w:p>
      <w:pPr/>
      <w:r>
        <w:rPr>
          <w:lang w:val="pt_PT" w:bidi="pt_PT"/>
        </w:rPr>
      </w:r>
      <w:r>
        <w:rPr>
          <w:lang w:val="pt_PT" w:bidi="pt_PT"/>
        </w:rPr>
        <w:t xml:space="preserve">Pare aqui e mostre uma imagem de um </w:t>
      </w:r>
      <w:r>
        <w:rPr>
          <w:lang w:val="pt_PT" w:bidi="pt_PT"/>
        </w:rPr>
        <w:t>burro</w:t>
      </w:r>
      <w:r>
        <w:rPr>
          <w:lang w:val="pt_PT" w:bidi="pt_PT"/>
        </w:rPr>
        <w:t>. Pause a gravação aqui.</w:t>
      </w:r>
    </w:p>
    <w:p>
      <w:pPr/>
      <w:r>
        <w:rPr>
          <w:lang w:val="pt_PT" w:bidi="pt_PT"/>
        </w:rPr>
      </w:r>
      <w:r>
        <w:rPr>
          <w:lang w:val="pt_PT" w:bidi="pt_PT"/>
        </w:rPr>
        <w:t>Moisés explica que tudo isso é para lembrar ao povo do que Yahweh fez por elas no Egito. Quando os filhos pedem uma explicação, os pais devem dizer a eles como Yahweh usou o poder de sua mão para trazer o povo para fora da escravidão. Moisés dá um resumo do que aconteceu. O faraó se recusou a deixar os israelitas saírem do Egito. Então Yahweh matou os filhos primogênitos e animais dos egípcios. Para lembrar isso, os israelitas devem oferecer como um sacrifício o primogênito de seus animais. Eles não sacrificarão seus filhos primogênitos. Os filhos pertencem a Yahweh. Mas os israelitas comprarão de volta o filho oferecendo um cordeiro ou cabra jovem como um sacrifício. Essa cerimônia será um sinal para lembrar a eles do poder de Yahweh. Moisés repete que a cerimônia será como uma marca ou uma marcação em suas mãos ou testas — quando eles virem o sinal, se lembrarão o que Yahweh fez por 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13.1–16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dá instruções a Moisés sobre a dedicação do primogênito.</w:t>
      </w:r>
    </w:p>
    <w:p>
      <w:pPr/>
      <w:r>
        <w:rPr>
          <w:lang w:val="pt_PT" w:bidi="pt_PT"/>
        </w:rPr>
      </w:r>
      <w:r>
        <w:rPr>
          <w:b/>
          <w:lang w:val="pt_PT" w:bidi="pt_PT"/>
        </w:rPr>
        <w:t>Na segunda cena:</w:t>
      </w:r>
      <w:r>
        <w:rPr>
          <w:lang w:val="pt_PT" w:bidi="pt_PT"/>
        </w:rPr>
        <w:t xml:space="preserve"> Moisés dá aos israelitas instruções específicas sobre como eles devem se lembrar dos eventos dessa noite. Eles vão celebrar uma festa especial para lembrar. Eles devem explicar o que aconteceu com seus filhos. Além disso, Moisés diz aos israelitas que os filhos primogênitos e animais machos primogênitos pertencem a Yahweh. O povo deve redimir seus filhos oferecendo um cordeiro ou cabra jovem como um sacrifício. Isso é para lembrar a eles de como Yahweh salvou suas vidas no Egito.</w:t>
      </w:r>
    </w:p>
    <w:p>
      <w:pPr/>
      <w:r>
        <w:rPr>
          <w:lang w:val="pt_PT" w:bidi="pt_PT"/>
        </w:rPr>
      </w:r>
      <w:r>
        <w:rPr>
          <w:b/>
          <w:lang w:val="pt_PT" w:bidi="pt_PT"/>
        </w:rPr>
        <w:t>Na terceira cena:</w:t>
      </w:r>
      <w:r>
        <w:rPr>
          <w:lang w:val="pt_PT" w:bidi="pt_PT"/>
        </w:rPr>
        <w:t xml:space="preserve"> Yahweh diz aos israelitas sobre o que dizer no futuro quando seus filhos pedirem a seus pais para explicar o que a festa significa.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Faraó é mencionado</w:t>
      </w:r>
    </w:p>
    <w:p>
      <w:pPr/>
      <w:r>
        <w:rPr>
          <w:lang w:val="pt_PT" w:bidi="pt_PT"/>
        </w:rPr>
      </w:r>
      <w:r>
        <w:rPr>
          <w:lang w:val="pt_PT" w:bidi="pt_PT"/>
        </w:rPr>
        <w:t>O grupo deve prestar atenção às partes do cenário da passagem:</w:t>
      </w:r>
    </w:p>
    <w:p>
      <w:pPr/>
      <w:r>
        <w:rPr>
          <w:lang w:val="pt_PT" w:bidi="pt_PT"/>
        </w:rPr>
      </w:r>
      <w:r>
        <w:rPr>
          <w:lang w:val="pt_PT" w:bidi="pt_PT"/>
        </w:rPr>
        <w:t>Nessa passagem, vemos que os mandamentos sobre dedicações do primogênito e sobre a Páscoa parecem ir juntos. Isso pode ser porque a Páscoa é a estação em que animais domesticados têm seus filhotes ao norte do Equador. Todos os territórios das histórias bíblicas ficam ao norte do Equador. Portanto, durante a Páscoa, os israelitas são cercados de animais recém-nascidos! Além disso, a Páscoa destaca o primogênito, pois era o primogênito dos humanos e animais egípcios que morreram naquela noite. Mantenham isso em mente enquanto vocês trabalham por meio das instruções de Yahweh.</w:t>
      </w:r>
    </w:p>
    <w:p>
      <w:pPr/>
      <w:r>
        <w:rPr>
          <w:lang w:val="pt_PT" w:bidi="pt_PT"/>
        </w:rPr>
      </w:r>
      <w:r>
        <w:rPr>
          <w:lang w:val="pt_PT" w:bidi="pt_PT"/>
        </w:rPr>
        <w:t>Na cena um, Yahweh diz a Moisés que o primogênito ou o primeiro bebê a abrir o útero da mãe pertence a Yahweh.</w:t>
      </w:r>
    </w:p>
    <w:p>
      <w:pPr/>
      <w:r>
        <w:rPr>
          <w:lang w:val="pt_PT" w:bidi="pt_PT"/>
        </w:rPr>
      </w:r>
      <w:r>
        <w:rPr>
          <w:lang w:val="pt_PT" w:bidi="pt_PT"/>
        </w:rPr>
        <w:t>Pause aqui e discuta a palavra útero. Que palavra ou palavras educadas vocês podem usar para útero, em qualquer cenário, que não são consideradas rudes? O útero é o lugar no corpo da mulher onde a criança que ainda não nasceu vive até o tempo de nascer. Conte uma história sobre uma mulher grávida. A história deve incluir a palavra para útero. Pause a gravação aqui.</w:t>
      </w:r>
    </w:p>
    <w:p>
      <w:pPr/>
      <w:r>
        <w:rPr>
          <w:lang w:val="pt_PT" w:bidi="pt_PT"/>
        </w:rPr>
      </w:r>
      <w:r>
        <w:rPr>
          <w:lang w:val="pt_PT" w:bidi="pt_PT"/>
        </w:rPr>
        <w:t>A passagem usa uma imagem para descrever o primogênito. A passagem diz para dedicar o primeiro a abrir o útero. O útero é o lugar no corpo da mulher onde o filho que ainda não nasceu cresce até a hora de nascer. O útero seria fechado até que uma criança nascesse. A imagem aqui é de que a criança abre o útero para sair para o mundo.</w:t>
      </w:r>
    </w:p>
    <w:p>
      <w:pPr/>
      <w:r>
        <w:rPr>
          <w:lang w:val="pt_PT" w:bidi="pt_PT"/>
        </w:rPr>
      </w:r>
      <w:r>
        <w:rPr>
          <w:lang w:val="pt_PT" w:bidi="pt_PT"/>
        </w:rPr>
        <w:t>Pare aqui e conte uma história. Conte uma história sobre alguém que tem um bebê. Esse bebê é o filho primogênito da família. Busque notar alguma figura de linguagem que possa descrever esse evento. Vocês estão tentando decidir sobre uma forma de expressar que seu povo entenderá que descreve esse processo. Pause a gravação aqui.</w:t>
      </w:r>
    </w:p>
    <w:p>
      <w:pPr/>
      <w:r>
        <w:rPr>
          <w:lang w:val="pt_PT" w:bidi="pt_PT"/>
        </w:rPr>
      </w:r>
      <w:r>
        <w:rPr>
          <w:lang w:val="pt_PT" w:bidi="pt_PT"/>
        </w:rPr>
        <w:t>Na cena dois, Moisés dá aos israelitas algumas instruções específicas para como eles devem se lembrar dos eventos desta noite quando eles chegam para a terra que Yahweh prometeu a eles. Essas instruções foram inseridas na história nesse momento para ajudar as pessoas a se lembrar delas. Esse é o décimo quinto dia do primeiro mês.</w:t>
      </w:r>
    </w:p>
    <w:p>
      <w:pPr/>
      <w:r>
        <w:rPr>
          <w:lang w:val="pt_PT" w:bidi="pt_PT"/>
        </w:rPr>
      </w:r>
      <w:r>
        <w:rPr>
          <w:lang w:val="pt_PT" w:bidi="pt_PT"/>
        </w:rPr>
        <w:t>Então Moisés dá a eles algumas informações sobre a terra que Yahweh prometeu a eles. Moisés garante a eles que Yahweh deu a eles a terra. Moisés diz a eles quem vive na terra, e ele descreve que a terra é fértil.</w:t>
      </w:r>
    </w:p>
    <w:p>
      <w:pPr/>
      <w:r>
        <w:rPr>
          <w:lang w:val="pt_PT" w:bidi="pt_PT"/>
        </w:rPr>
      </w:r>
      <w:r>
        <w:rPr>
          <w:lang w:val="pt_PT" w:bidi="pt_PT"/>
        </w:rPr>
        <w:t>Pare aqui e discuta o seguinte em grupo: Que tipo de informação é importante em sua cultura para compartilhar sobre uma terra para a qual vocês se mudarão? Pause este áudio aqui.</w:t>
      </w:r>
    </w:p>
    <w:p>
      <w:pPr/>
      <w:r>
        <w:rPr>
          <w:lang w:val="pt_PT" w:bidi="pt_PT"/>
        </w:rPr>
      </w:r>
      <w:r>
        <w:rPr>
          <w:lang w:val="pt_PT" w:bidi="pt_PT"/>
        </w:rPr>
        <w:t>Moisés diz às pessoas que elas devem se lembrar desse dia para sempre. Os israelitas vão celebrar uma festa especial todos os anos. Moisés repete algumas das instruções que já foram dadas sobre essa festa. Essa é a Festa de pão ázimo ou pão feito sem fermento. Essa festa será um sinal visível que lembrará às pessoas de tudo o que Yahweh fez por elas enquanto elas saíam do Egito. Eles devem celebrar a festa no momento designado, que significa o primeiro mês do ano. Os israelitas devem explicar a razão para a festa a seus filhos. Os filhos devem aprender que Yahweh usou sua mão forte para libertar os israelitas dos egípcios.</w:t>
      </w:r>
    </w:p>
    <w:p>
      <w:pPr/>
      <w:r>
        <w:rPr>
          <w:lang w:val="pt_PT" w:bidi="pt_PT"/>
        </w:rPr>
      </w:r>
      <w:r>
        <w:rPr>
          <w:lang w:val="pt_PT" w:bidi="pt_PT"/>
        </w:rPr>
        <w:t>Pare e discuta as seguintes perguntas: Conte uma história sobre um governante muito poderoso. Esse governante usa seu poder de maneiras poderosas. Ouça o contador de histórias para ver se ele usa quaisquer figuras de linguagem para descrever o poder que esse governante tem. Pause a gravação aqui.</w:t>
      </w:r>
    </w:p>
    <w:p>
      <w:pPr/>
      <w:r>
        <w:rPr>
          <w:lang w:val="pt_PT" w:bidi="pt_PT"/>
        </w:rPr>
      </w:r>
      <w:r>
        <w:rPr>
          <w:lang w:val="pt_PT" w:bidi="pt_PT"/>
        </w:rPr>
        <w:t>Moisés continua dando instruções. Moisés explica novamente que o macho primogênito dos animais e o filho primogênito de cada família pertencem a Yahweh. Esses devem ser dedicados a Yahweh. Os animais serão oferecidos como um sacrifício. Os israelitas devem comprar de volta o filho oferecendo um cordeiro ou uma cabra jovem como um sacrifício. Os filhos primogênitos pertencerão a Yahweh, mas não devem ser sacrificados. Além disso, os israelitas podem comprar de volta animais como o burro que é necessário para ajuda com a agricultura. Eles podem comprar de volta esses animais oferecendo um cordeiro ou uma cabra jovem em vez disso. Se eles não comprarem de volta o animal, eles devem matar o animal.</w:t>
      </w:r>
    </w:p>
    <w:p>
      <w:pPr/>
      <w:r>
        <w:rPr>
          <w:lang w:val="pt_PT" w:bidi="pt_PT"/>
        </w:rPr>
      </w:r>
      <w:r>
        <w:rPr>
          <w:lang w:val="pt_PT" w:bidi="pt_PT"/>
        </w:rPr>
        <w:t>Então na terceira cena, Moisés diz aos israelitas o que eles devem dizer a seus filhos quando os filhos perguntarem o que tudo isso significa. Os israelitas contarão a seus filhos a história de como Yahweh matou os filhos primogênitos e animais dos egípcios porque o faraó era teimoso e se recusou a permitir que os israelitas saíssem do Egito. Yahweh usou o poder de sua mão poderosa para trazer os israelitas para fora do Egito. Essa cerimônia de comprar de volta o filho primogênito e oferecer os animais primogênitos como um sacrifício será um sinal para lembrar aos israelitas que a mão poderosa de Yahweh os trouxe para fora do Egito.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13.1–16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Faraó é mencionado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Moisés diz ao povo para dedicar os filhos primogênitos e primogênito dos animais a Yahweh.</w:t>
      </w:r>
    </w:p>
    <w:p>
      <w:pPr/>
      <w:r>
        <w:rPr>
          <w:lang w:val="pt_PT" w:bidi="pt_PT"/>
        </w:rPr>
      </w:r>
      <w:r>
        <w:rPr>
          <w:lang w:val="pt_PT" w:bidi="pt_PT"/>
        </w:rPr>
        <w:t>Na cena dois, Moisés continua dando instruções às pessoas sobre como elas devem se lembrar o que aconteceu enquanto elas saíam do Egito. Eles devem celebrar uma festa especial todos os anos no mês de Abibe ou o primeiro mês do ano. Essa é a Festa dos pães sem fermento. Eles devem se livrar de todo o fermento antes de celebrar essa festa. Eles devem comer pão feito sem fermento por sete dias e então eles celebrarão a festa.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“Por que você está repetindo essas instruções?”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ao povo que Yahweh usou o poder de sua mão poderosa para tirá-las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israelitas: “O que Moisés quer dizer quando diz que o poder da mão poderosa de Yahweh fez isso?”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ao povo que ele deve celebrar essa festa quando chegar à terra que Yahweh prometeu aos seus antepassados. A terra prometida atualmente tem as tribos dos cananeus, heteus, amorreus, heveus e jebuseus vivendo nela. Yahweh prometeu a Abraão, Isaque e Jacó que essa terra seria para seus descendentes. Moisés disse aos israelitas que essa terra está fluindo com leite e mel.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israelitas: “O que vocês pensam que será uma terra que flui com leite e mel?”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aos israelitas que a festa será como um sinal visível marcado em suas testas ou mãos. O sinal lembrará a eles de tudo o que Yahweh fez por eles. Yahweh resgatou os israelitas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“Por que você diz que a festa será como algo marcado em suas testas ou mãos?”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aos israelitas que os animais machos primogênitos e filhos primogênitos pertencem a Yahweh. Os animais serão sacrificados a Yahweh. Os filhos primogênitos pertencerão a Yahweh, mas devem ser redimidos ou comprados de volta oferecendo um cordeiro ou uma cabra jovem como um sacrifício. Se os israelitas querem fazer isso, eles também podem redimir seus animais de trabalho especial como o burro oferecendo um cordeiro ou cabra jovem em seu lugar. No entanto, se eles não redimirem o burro, eles devem matar o burro primogênito.</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aos israelitas: “Como vocês se sentem sobre ter que redimir seus filhos dessa maneira?” Vocês podem ouvir: “Parece certo ter que oferecer sacrifícios a Yahweh. Olhe para o que Yahweh fez por nós”, ou: “Não acho que é justo que eu tenha que comprar de volta meu próprio filho. Mas farei isso porque é necessário”.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lembra a eles que Yahweh levou o primogênito de todos os egípcios porque o faraó era teimoso e se recusou a permitir que os israelitas saíssem do Egito. Moisés explica que o sacrifício exigido do primogênito é por causa de como Yahweh os libertou dos egípcios. Esse sacrifício do primogênito também será como um sinal ou um lembrete de como Yahweh usou sua mão poderosa e os trouxe para fora do Egito. Moisés lembra aos israelitas novamente que eles devem redimir os filhos primogênitos.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israelitas: “Como vocês se sentem agora sobre ter que redimir seu filho primogênito?”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13.1–16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para dar instruções adicionais. Use a mesma palavra para Yahweh que vocês têm usado. </w:t>
      </w:r>
      <w:r>
        <w:rPr>
          <w:lang w:val="pt_PT" w:bidi="pt_PT"/>
        </w:rPr>
        <w:t>Yahweh</w:t>
      </w:r>
      <w:r>
        <w:rPr>
          <w:lang w:val="pt_PT" w:bidi="pt_PT"/>
        </w:rPr>
        <w:t xml:space="preserve"> é discutido no Glossário Mestre. </w:t>
      </w:r>
    </w:p>
    <w:p>
      <w:pPr/>
      <w:r>
        <w:rPr>
          <w:lang w:val="pt_PT" w:bidi="pt_PT"/>
        </w:rPr>
      </w:r>
      <w:r>
        <w:rPr>
          <w:lang w:val="pt_PT" w:bidi="pt_PT"/>
        </w:rPr>
        <w:t xml:space="preserve">Yahweh diz a Moisés para dedicar ou </w:t>
      </w:r>
      <w:r>
        <w:rPr>
          <w:b/>
          <w:lang w:val="pt_PT" w:bidi="pt_PT"/>
        </w:rPr>
        <w:t>consagrar</w:t>
      </w:r>
      <w:r>
        <w:rPr>
          <w:lang w:val="pt_PT" w:bidi="pt_PT"/>
        </w:rPr>
        <w:t xml:space="preserve"> como </w:t>
      </w:r>
      <w:r>
        <w:rPr>
          <w:b/>
          <w:lang w:val="pt_PT" w:bidi="pt_PT"/>
        </w:rPr>
        <w:t>santo</w:t>
      </w:r>
      <w:r>
        <w:rPr>
          <w:lang w:val="pt_PT" w:bidi="pt_PT"/>
        </w:rPr>
        <w:t xml:space="preserve"> o primogênito de cada família, incluindo o primogênito dos animais. Esses primogênitos agora pertencem a Yahweh. Tornar algo santo ou consagrar significa colocar algo ou alguém à parte para o serviço a Yahweh. </w:t>
      </w:r>
      <w:r>
        <w:rPr>
          <w:lang w:val="pt_PT" w:bidi="pt_PT"/>
        </w:rPr>
        <w:t>Santo</w:t>
      </w:r>
      <w:r>
        <w:rPr>
          <w:lang w:val="pt_PT" w:bidi="pt_PT"/>
        </w:rPr>
        <w:t xml:space="preserve"> e </w:t>
      </w:r>
      <w:r>
        <w:rPr>
          <w:lang w:val="pt_PT" w:bidi="pt_PT"/>
        </w:rPr>
        <w:t>consagrar</w:t>
      </w:r>
      <w:r>
        <w:rPr>
          <w:lang w:val="pt_PT" w:bidi="pt_PT"/>
        </w:rPr>
        <w:t xml:space="preserve"> são discutidos no Glossário Mestre. Use a mesma palavra para santo ou consagrar que vocês usaram em passagens anteriores.</w:t>
      </w:r>
    </w:p>
    <w:p>
      <w:pPr/>
      <w:r>
        <w:rPr>
          <w:lang w:val="pt_PT" w:bidi="pt_PT"/>
        </w:rPr>
      </w:r>
      <w:r>
        <w:rPr>
          <w:lang w:val="pt_PT" w:bidi="pt_PT"/>
        </w:rPr>
        <w:t xml:space="preserve">O </w:t>
      </w:r>
      <w:r>
        <w:rPr>
          <w:b/>
          <w:lang w:val="pt_PT" w:bidi="pt_PT"/>
        </w:rPr>
        <w:t>útero</w:t>
      </w:r>
      <w:r>
        <w:rPr>
          <w:lang w:val="pt_PT" w:bidi="pt_PT"/>
        </w:rPr>
        <w:t xml:space="preserve"> é o lugar no corpo da mãe onde o filho que ainda não nasceu cresce até a hora de nascer. Use a palavra para útero que vocês decidiram usar.</w:t>
      </w:r>
    </w:p>
    <w:p>
      <w:pPr/>
      <w:r>
        <w:rPr>
          <w:lang w:val="pt_PT" w:bidi="pt_PT"/>
        </w:rPr>
      </w:r>
      <w:r>
        <w:rPr>
          <w:b/>
          <w:lang w:val="pt_PT" w:bidi="pt_PT"/>
        </w:rPr>
        <w:t>Abibe</w:t>
      </w:r>
      <w:r>
        <w:rPr>
          <w:lang w:val="pt_PT" w:bidi="pt_PT"/>
        </w:rPr>
        <w:t xml:space="preserve"> é o nome do primeiro mês ou o mês que ocorre na primavera do hemisfério norte, ou seja, entre os meses de março e abril do nosso calendário moderno. A maioria das traduções simplesmente pronuncia a palavra Abibe no idioma local em vez de traduzir seu significado. A palavra significa espigas de grão.</w:t>
      </w:r>
    </w:p>
    <w:p>
      <w:pPr/>
      <w:r>
        <w:rPr>
          <w:lang w:val="pt_PT" w:bidi="pt_PT"/>
        </w:rPr>
      </w:r>
      <w:r>
        <w:rPr>
          <w:lang w:val="pt_PT" w:bidi="pt_PT"/>
        </w:rPr>
        <w:t>“O poder de sua mão poderosa” é uma figura de linguagem para descrever o poder e força de Yahweh. Use a mesma descrição dessa imagem que vocês usaram em passagens anteriores.</w:t>
      </w:r>
    </w:p>
    <w:p>
      <w:pPr/>
      <w:r>
        <w:rPr>
          <w:lang w:val="pt_PT" w:bidi="pt_PT"/>
        </w:rPr>
      </w:r>
      <w:r>
        <w:rPr>
          <w:lang w:val="pt_PT" w:bidi="pt_PT"/>
        </w:rPr>
        <w:t xml:space="preserve">Os cananeus, heteus, amorreus, heveus e jebuseus viviam na terra onde os </w:t>
      </w:r>
      <w:r>
        <w:rPr>
          <w:lang w:val="pt_PT" w:bidi="pt_PT"/>
        </w:rPr>
        <w:t>israelitas</w:t>
      </w:r>
      <w:r>
        <w:rPr>
          <w:lang w:val="pt_PT" w:bidi="pt_PT"/>
        </w:rPr>
        <w:t xml:space="preserve"> estavam indo. Use as mesmas palavras para esses grupos de pessoas que vocês usaram em passagens anteriores.</w:t>
      </w:r>
    </w:p>
    <w:p>
      <w:pPr/>
      <w:r>
        <w:rPr>
          <w:lang w:val="pt_PT" w:bidi="pt_PT"/>
        </w:rPr>
      </w:r>
      <w:r>
        <w:rPr>
          <w:lang w:val="pt_PT" w:bidi="pt_PT"/>
        </w:rPr>
        <w:t>A Festa dos pães sem fermento</w:t>
      </w:r>
      <w:r>
        <w:rPr>
          <w:lang w:val="pt_PT" w:bidi="pt_PT"/>
        </w:rPr>
        <w:t xml:space="preserve"> é um </w:t>
      </w:r>
      <w:r>
        <w:rPr>
          <w:b/>
          <w:lang w:val="pt_PT" w:bidi="pt_PT"/>
        </w:rPr>
        <w:t>sinal</w:t>
      </w:r>
      <w:r>
        <w:rPr>
          <w:lang w:val="pt_PT" w:bidi="pt_PT"/>
        </w:rPr>
        <w:t xml:space="preserve"> para as pessoas. Um sinal nesse caso significa lembrete. </w:t>
      </w:r>
      <w:r>
        <w:rPr>
          <w:lang w:val="pt_PT" w:bidi="pt_PT"/>
        </w:rPr>
        <w:t>Sinais</w:t>
      </w:r>
      <w:r>
        <w:rPr>
          <w:lang w:val="pt_PT" w:bidi="pt_PT"/>
        </w:rPr>
        <w:t xml:space="preserve"> são discutidos no Glossário Mestre. Use a mesma palavra para sinal que você usou em passagens anteriores. </w:t>
      </w:r>
    </w:p>
    <w:p>
      <w:pPr/>
      <w:r>
        <w:rPr>
          <w:lang w:val="pt_PT" w:bidi="pt_PT"/>
        </w:rPr>
      </w:r>
      <w:r>
        <w:rPr>
          <w:lang w:val="pt_PT" w:bidi="pt_PT"/>
        </w:rPr>
        <w:t xml:space="preserve">Yahweh jurou ou deu um </w:t>
      </w:r>
      <w:r>
        <w:rPr>
          <w:b/>
          <w:lang w:val="pt_PT" w:bidi="pt_PT"/>
        </w:rPr>
        <w:t>juramento</w:t>
      </w:r>
      <w:r>
        <w:rPr>
          <w:lang w:val="pt_PT" w:bidi="pt_PT"/>
        </w:rPr>
        <w:t xml:space="preserve"> que as pessoas teriam essa terra. </w:t>
      </w:r>
      <w:r>
        <w:rPr>
          <w:lang w:val="pt_PT" w:bidi="pt_PT"/>
        </w:rPr>
        <w:t>Juramento</w:t>
      </w:r>
      <w:r>
        <w:rPr>
          <w:lang w:val="pt_PT" w:bidi="pt_PT"/>
        </w:rPr>
        <w:t xml:space="preserve"> é discutido no Glossário Mestre. Use a mesma palavra que você usou em passagens anteriores. Yahweh fez esse juramento aos antepassados dos israelitas. Esses antepassados são </w:t>
      </w:r>
      <w:r>
        <w:rPr>
          <w:lang w:val="pt_PT" w:bidi="pt_PT"/>
        </w:rPr>
        <w:t>Abraão</w:t>
      </w:r>
      <w:r>
        <w:rPr>
          <w:lang w:val="pt_PT" w:bidi="pt_PT"/>
        </w:rPr>
        <w:t>, Isaque e Jacó.</w:t>
      </w:r>
    </w:p>
    <w:p>
      <w:pPr/>
      <w:r>
        <w:rPr>
          <w:lang w:val="pt_PT" w:bidi="pt_PT"/>
        </w:rPr>
      </w:r>
      <w:r>
        <w:rPr>
          <w:lang w:val="pt_PT" w:bidi="pt_PT"/>
        </w:rPr>
        <w:t xml:space="preserve">Os israelitas deveriam </w:t>
      </w:r>
      <w:r>
        <w:rPr>
          <w:b/>
          <w:lang w:val="pt_PT" w:bidi="pt_PT"/>
        </w:rPr>
        <w:t>redimir</w:t>
      </w:r>
      <w:r>
        <w:rPr>
          <w:lang w:val="pt_PT" w:bidi="pt_PT"/>
        </w:rPr>
        <w:t xml:space="preserve"> ou comprar de volta os </w:t>
      </w:r>
      <w:r>
        <w:rPr>
          <w:lang w:val="pt_PT" w:bidi="pt_PT"/>
        </w:rPr>
        <w:t>filhos</w:t>
      </w:r>
      <w:r>
        <w:rPr>
          <w:lang w:val="pt_PT" w:bidi="pt_PT"/>
        </w:rPr>
        <w:t xml:space="preserve"> primogênitos que pertenciam a </w:t>
      </w:r>
      <w:r>
        <w:rPr>
          <w:lang w:val="pt_PT" w:bidi="pt_PT"/>
        </w:rPr>
        <w:t>Deus</w:t>
      </w:r>
      <w:r>
        <w:rPr>
          <w:lang w:val="pt_PT" w:bidi="pt_PT"/>
        </w:rPr>
        <w:t xml:space="preserve">. Redimir significa libertar ou livrar algo pagando um resgate ou preço. </w:t>
      </w:r>
      <w:r>
        <w:rPr>
          <w:lang w:val="pt_PT" w:bidi="pt_PT"/>
        </w:rPr>
        <w:t>Redimir</w:t>
      </w:r>
      <w:r>
        <w:rPr>
          <w:lang w:val="pt_PT" w:bidi="pt_PT"/>
        </w:rPr>
        <w:t xml:space="preserve"> é discutido no Glossário Mestre.</w:t>
      </w:r>
    </w:p>
    <w:p>
      <w:pPr/>
      <w:r>
        <w:rPr>
          <w:lang w:val="pt_PT" w:bidi="pt_PT"/>
        </w:rPr>
      </w:r>
      <w:r>
        <w:rPr>
          <w:lang w:val="pt_PT" w:bidi="pt_PT"/>
        </w:rPr>
        <w:t xml:space="preserve">No final da passagem, Yahweh diz aos israelitas o que dizer a seus filhos quando os filhos perguntarem o que tudo significa. Os pais explicam por que eles sacrificam os animais machos primogênitos e compram de volta os filhos primogênitos. O </w:t>
      </w:r>
      <w:r>
        <w:rPr>
          <w:b/>
          <w:lang w:val="pt_PT" w:bidi="pt_PT"/>
        </w:rPr>
        <w:t>sacrifício</w:t>
      </w:r>
      <w:r>
        <w:rPr>
          <w:lang w:val="pt_PT" w:bidi="pt_PT"/>
        </w:rPr>
        <w:t xml:space="preserve"> é um presente a Deus. Um sacrifício de animal significa que o animal é morto e o corpo é queimado como uma </w:t>
      </w:r>
      <w:r>
        <w:rPr>
          <w:lang w:val="pt_PT" w:bidi="pt_PT"/>
        </w:rPr>
        <w:t>oferta</w:t>
      </w:r>
      <w:r>
        <w:rPr>
          <w:lang w:val="pt_PT" w:bidi="pt_PT"/>
        </w:rPr>
        <w:t xml:space="preserve"> a Deus. Às vezes, parte do animal era queimada e outras partes eram comidas. </w:t>
      </w:r>
      <w:r>
        <w:rPr>
          <w:lang w:val="pt_PT" w:bidi="pt_PT"/>
        </w:rPr>
        <w:t>Sacrifício</w:t>
      </w:r>
      <w:r>
        <w:rPr>
          <w:lang w:val="pt_PT" w:bidi="pt_PT"/>
        </w:rPr>
        <w:t xml:space="preserve"> é discutido no Glossário mestre. Use a mesma palavra para sacrifício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13:17–22</w:t>
      </w:r>
      <w:r>
        <w:rPr>
          <w:lang w:val="pt_PT" w:bidi="pt_PT"/>
        </w:rPr>
      </w:r>
    </w:p>
    <w:p>
      <w:pPr>
        <w:pStyle w:val="Heading3"/>
      </w:pPr>
      <w:r>
        <w:rPr>
          <w:lang w:val="pt_PT" w:bidi="pt_PT"/>
        </w:rPr>
        <w:t>Ouvir e Sentir</w:t>
      </w:r>
    </w:p>
    <w:p>
      <w:pPr/>
      <w:r>
        <w:rPr>
          <w:lang w:val="pt_PT" w:bidi="pt_PT"/>
        </w:rPr>
      </w:r>
      <w:r>
        <w:rPr>
          <w:lang w:val="pt_PT" w:bidi="pt_PT"/>
        </w:rPr>
        <w:t>Nesta etapa, ouçam Êxodo 13.17–22 e guardem em seus corações.</w:t>
      </w:r>
    </w:p>
    <w:p>
      <w:pPr/>
      <w:r>
        <w:rPr>
          <w:lang w:val="pt_PT" w:bidi="pt_PT"/>
        </w:rPr>
      </w:r>
      <w:r>
        <w:rPr>
          <w:lang w:val="pt_PT" w:bidi="pt_PT"/>
        </w:rPr>
        <w:t>Ouçam uma versão em áudio de Êxodo 13.17–22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13.17–22 na tradução mais fácil de entender.</w:t>
      </w:r>
    </w:p>
    <w:p>
      <w:pPr/>
      <w:r>
        <w:rPr>
          <w:lang w:val="pt_PT" w:bidi="pt_PT"/>
        </w:rPr>
      </w:r>
      <w:r>
        <w:rPr>
          <w:lang w:val="pt_PT" w:bidi="pt_PT"/>
        </w:rPr>
        <w:t>Depois que Moisés terminou de dar aos israelitas suas instruções, os israelitas começaram em sua jornada. Esse é um relato narrativo do início dessa jornada.</w:t>
      </w:r>
    </w:p>
    <w:p>
      <w:pPr/>
      <w:r>
        <w:rPr>
          <w:lang w:val="pt_PT" w:bidi="pt_PT"/>
        </w:rPr>
      </w:r>
      <w:r>
        <w:rPr>
          <w:lang w:val="pt_PT" w:bidi="pt_PT"/>
        </w:rPr>
        <w:t>O faraó finalmente permitiu que os israelitas partissem do Egito. Deus levou as pessoas para fora do Egito. No entanto, Deus não levou os israelitas na estrada normal que teria sido a rota mais curta de volta para Canaã ou a Terra que Deus havia prometido a Abraão, Isaque e Jacó. Essa estrada principal passava ao longo da costa ou ao lado do Mar Mediterrâneo e pelo território filisteu. Os filisteus eram um grupo de pessoas que vieram para Canaã saindo da Grécia e se estabeleceram nas cidades e aldeias ao lado do Mar Mediterrâneo. Os filisteus eram descendentes de Cam, filho de Noé. Os filisteus haviam recebido Abraão e Isaque. No entanto, a partida dos israelitas do Egito está acontecendo centenas de anos depois e os filisteus se tornaram uma força de luta forte. Os filisteus até mesmo atacaram o Egito.</w:t>
      </w:r>
    </w:p>
    <w:p>
      <w:pPr/>
      <w:r>
        <w:rPr>
          <w:lang w:val="pt_PT" w:bidi="pt_PT"/>
        </w:rPr>
      </w:r>
      <w:r>
        <w:rPr>
          <w:lang w:val="pt_PT" w:bidi="pt_PT"/>
        </w:rPr>
        <w:t xml:space="preserve">Pare a gravação aqui e mostre um mapa. O mapa deve ter o </w:t>
      </w:r>
      <w:r>
        <w:rPr>
          <w:b/>
          <w:lang w:val="pt_PT" w:bidi="pt_PT"/>
        </w:rPr>
        <w:t>Egito e Canaã marcados</w:t>
      </w:r>
      <w:r>
        <w:rPr>
          <w:lang w:val="pt_PT" w:bidi="pt_PT"/>
        </w:rPr>
        <w:t>. Observe a rota de comércio usual indo do Egito pelo território filisteu para Canaã. Pause a gravação aqui.</w:t>
      </w:r>
    </w:p>
    <w:p>
      <w:pPr/>
      <w:r>
        <w:rPr>
          <w:lang w:val="pt_PT" w:bidi="pt_PT"/>
        </w:rPr>
      </w:r>
      <w:r>
        <w:rPr>
          <w:lang w:val="pt_PT" w:bidi="pt_PT"/>
        </w:rPr>
        <w:t>Deus não queria que os israelitas tomassem a rota mais curta que era a estrada pelo território filisteu. Deus diz que pode haver uma batalha. Deus diz que se os israelitas têm que lutar contra os filisteus agora, eles podem ficar desencorajados e mudar de ideia e retornar para o Egito. Os israelitas ainda não estavam plenamente equipados ou treinados para lutar batalhas, e os filisteus eram fortes. Eventualmente, os israelitas precisarão lutar contra os filisteus, mas fazer isso agora teria causado desencorajamento demais. Enquanto os israelitas partem do Egito, eles ainda não se tornaram um exército equipado para a batalha.</w:t>
      </w:r>
    </w:p>
    <w:p>
      <w:pPr/>
      <w:r>
        <w:rPr>
          <w:lang w:val="pt_PT" w:bidi="pt_PT"/>
        </w:rPr>
      </w:r>
      <w:r>
        <w:rPr>
          <w:lang w:val="pt_PT" w:bidi="pt_PT"/>
        </w:rPr>
        <w:t>Em vez de tomar a rota direta, Deus levou os israelitas em um caminho de rota alternativo.</w:t>
      </w:r>
    </w:p>
    <w:p>
      <w:pPr/>
      <w:r>
        <w:rPr>
          <w:lang w:val="pt_PT" w:bidi="pt_PT"/>
        </w:rPr>
      </w:r>
      <w:r>
        <w:rPr>
          <w:lang w:val="pt_PT" w:bidi="pt_PT"/>
        </w:rPr>
        <w:t xml:space="preserve">Pause a gravação novamente e olhe para o mapa. Trace a </w:t>
      </w:r>
      <w:r>
        <w:rPr>
          <w:b/>
          <w:lang w:val="pt_PT" w:bidi="pt_PT"/>
        </w:rPr>
        <w:t>rota que os israelitas tomaram enquanto deixaram o Egito</w:t>
      </w:r>
      <w:r>
        <w:rPr>
          <w:lang w:val="pt_PT" w:bidi="pt_PT"/>
        </w:rPr>
        <w:t>. Pause a gravação aqui.</w:t>
      </w:r>
    </w:p>
    <w:p>
      <w:pPr/>
      <w:r>
        <w:rPr>
          <w:lang w:val="pt_PT" w:bidi="pt_PT"/>
        </w:rPr>
      </w:r>
      <w:r>
        <w:rPr>
          <w:lang w:val="pt_PT" w:bidi="pt_PT"/>
        </w:rPr>
        <w:t>A rota que Deus orientou os israelitas a usar levou os israelitas para uma área de deserto na direção do Mar Vermelho. Uma área de deserto nesse local seria uma área seca sem muitas árvores. Provavelmente era uma área acidentada do tipo deserto. O Mar Vermelho é o corpo de água que separa a Península do Sinai do Egito. No entanto, também há uma seção de terra que formava uma ponte de terra e tinha alguns lagos nessa terra. Um desses lagos tinha muitos juncos que é uma planta do tipo grama alta que cresce na água ou perto dela. A área é chamada de Mar de Junco. Ninguém sabe exatamente qual extensão de água os israelitas cruzaram. A maioria das traduções diz Mar Vermelho, embora algumas digam Mar de Junco.</w:t>
      </w:r>
    </w:p>
    <w:p>
      <w:pPr/>
      <w:r>
        <w:rPr>
          <w:lang w:val="pt_PT" w:bidi="pt_PT"/>
        </w:rPr>
      </w:r>
      <w:r>
        <w:rPr>
          <w:lang w:val="pt_PT" w:bidi="pt_PT"/>
        </w:rPr>
        <w:t>Os israelitas deixaram o Egito como um exército pronto para a batalha. Os israelitas possivelmente eram organizados em grupos de 50. Eles marcharam como um exército, mas eles não tinham armas como espadas. Mas eles eram organizados e equipados como eram capazes, caso eles precisassem lutar. No entanto, eles não eram treinados para lutar. Eles não estavam preparados de nenhuma maneira nesse momento para uma batalha. Mas por ser organizados em grupos, eles estavam preparados para fazer o melhor que podiam caso precisassem lutar.</w:t>
      </w:r>
    </w:p>
    <w:p>
      <w:pPr/>
      <w:r>
        <w:rPr>
          <w:lang w:val="pt_PT" w:bidi="pt_PT"/>
        </w:rPr>
      </w:r>
      <w:r>
        <w:rPr>
          <w:lang w:val="pt_PT" w:bidi="pt_PT"/>
        </w:rPr>
        <w:t>Moisés levou os ossos de José. Esse pode ter sido o corpo embalsamado de José ou o corpo de José, como havia sido preservado pelos egípcios quando José morreu. José morreu cerca de 400 anos antes desse evento. José havia pedido aos israelitas para fazer um juramento que quando Deus viesse para ajudar os israelitas a deixar o Egito, eles levariam os ossos de José com eles. José queria ir com seu povo para a terra que Deus havia prometido a eles porque ele seguia o mesmo Deus que eles seguiam. José acreditava que um dia ele ressuscitaria junto com todas as pessoas mortas, e ele queria ressuscitar junto com seus colegas israelitas na terra que Deus havia prometido a eles. Os israelitas haviam feito esse juramento a José. Agora Moisés está mantendo a promessa.</w:t>
      </w:r>
    </w:p>
    <w:p>
      <w:pPr/>
      <w:r>
        <w:rPr>
          <w:lang w:val="pt_PT" w:bidi="pt_PT"/>
        </w:rPr>
      </w:r>
      <w:r>
        <w:rPr>
          <w:lang w:val="pt_PT" w:bidi="pt_PT"/>
        </w:rPr>
        <w:t>Quando os israelitas deixaram o Egito, eles foram primeiro para um lugar chamado Sucote. Então eles deixaram esse lugar e foram para outro lugar chamado Etã, que está na beira da área selvagem ou desértica.</w:t>
      </w:r>
    </w:p>
    <w:p>
      <w:pPr/>
      <w:r>
        <w:rPr>
          <w:lang w:val="pt_PT" w:bidi="pt_PT"/>
        </w:rPr>
      </w:r>
      <w:r>
        <w:rPr>
          <w:lang w:val="pt_PT" w:bidi="pt_PT"/>
        </w:rPr>
        <w:t>Yahweh guiou os israelitas. Durante o dia, Yahweh usou uma coluna ou pilar de nuvem. A passagem diz que Yahweh estava na nuvem ou Yahweh foi diante dos israelitas como um pilar de nuvem. Um pilar ou uma coluna é um objeto alto e reto. A nuvem teria sido uma nuvem escura para que fosse fácil de ver durante o dia. Essa nuvem estava na frente dos israelitas mostrando a eles o caminho a seguir. A nuvem seria fácil para todos verem. À noite, essa nuvem se transformava em um pilar de fogo. Novamente, um pilar ou uma coluna seria um objeto alto e reto. À noite, o fogo iluminava o céu e mostrava aos israelitas a direção na qual eles deveriam ir. A coluna de nuvem e a coluna de fogo era a presença de Yahweh com os israelitas e Yahweh mostrou a eles o caminho a seguir. A passagem diz que essa coluna de nuvem durante o dia e coluna de fogo à noite estava sempre presente. Yahweh não removeu sua presença dos israelitas durante essa jornada.</w:t>
      </w:r>
    </w:p>
    <w:p>
      <w:pPr/>
      <w:r>
        <w:rPr>
          <w:lang w:val="pt_PT" w:bidi="pt_PT"/>
        </w:rPr>
      </w:r>
      <w:r>
        <w:rPr>
          <w:lang w:val="pt_PT" w:bidi="pt_PT"/>
        </w:rPr>
        <w:t xml:space="preserve">Pare aqui e mostre uma imagem de uma </w:t>
      </w:r>
      <w:r>
        <w:rPr>
          <w:lang w:val="pt_PT" w:bidi="pt_PT"/>
        </w:rPr>
        <w:t>coluna</w:t>
      </w:r>
      <w:r>
        <w:rPr>
          <w:lang w:val="pt_PT" w:bidi="pt_PT"/>
        </w:rPr>
        <w:t>. Deixe a equipe ver o quão alta e reta essa coluna é. Então fale sobre a melhor maneira de descrever isso para que as pessoas entendam que o pilar de fogo e o pilar de nuvem foram diante dos israelitas para mostrar a eles o caminho.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13.17–22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primeira cena:</w:t>
      </w:r>
      <w:r>
        <w:rPr>
          <w:lang w:val="pt_PT" w:bidi="pt_PT"/>
        </w:rPr>
        <w:t xml:space="preserve"> Deus levou os israelitas enquanto eles deixaram o Egito. Deus os levou para uma cidade e então para outra na beira da região selvagem ou deserto. Moisés levou o corpo de José com eles enquanto eles deixaram o Egito. Yahweh estava com os israelitas enquanto eles deixaram o Egito.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 é mencionado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José é mencionado.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Deus, cujo nome pessoal é Yahweh</w:t>
      </w:r>
    </w:p>
    <w:p>
      <w:pPr/>
      <w:r>
        <w:rPr>
          <w:lang w:val="pt_PT" w:bidi="pt_PT"/>
        </w:rPr>
      </w:r>
      <w:r>
        <w:rPr>
          <w:lang w:val="pt_PT" w:bidi="pt_PT"/>
        </w:rPr>
        <w:t>O grupo deve prestar atenção às partes do cenário da passagem:</w:t>
      </w:r>
    </w:p>
    <w:p>
      <w:pPr/>
      <w:r>
        <w:rPr>
          <w:lang w:val="pt_PT" w:bidi="pt_PT"/>
        </w:rPr>
      </w:r>
      <w:r>
        <w:rPr>
          <w:lang w:val="pt_PT" w:bidi="pt_PT"/>
        </w:rPr>
        <w:t>Deus levou os israelitas em uma rota alternativa enquanto eles partiam do Egito. Façam o exercício a seguir para ver o que uma rota alternativa significa. Depois de fazer o exercício, decida como descrever uma rota alternativa.</w:t>
      </w:r>
    </w:p>
    <w:p>
      <w:pPr/>
      <w:r>
        <w:rPr>
          <w:lang w:val="pt_PT" w:bidi="pt_PT"/>
        </w:rPr>
      </w:r>
      <w:r>
        <w:rPr>
          <w:lang w:val="pt_PT" w:bidi="pt_PT"/>
        </w:rPr>
        <w:t>Pare a gravação aqui e encene o que se segue. Peça à equipe para ficar em um lado da sala ou um espaço aberto. Escolha um lugar no lado oposto. A equipe deve ir para esse lugar. Mas a equipe não irá diretamente. Em vez disso, a equipe irá de um lado da sala para o outro tendo que caminhar em torno de objetos que foram colocados no caminho para que eles não possam ir de uma maneira reta ou direta. Isso é o que significa ir por uma rota alternativa. Pause a gravação aqui.</w:t>
      </w:r>
    </w:p>
    <w:p>
      <w:pPr/>
      <w:r>
        <w:rPr>
          <w:lang w:val="pt_PT" w:bidi="pt_PT"/>
        </w:rPr>
      </w:r>
      <w:r>
        <w:rPr>
          <w:lang w:val="pt_PT" w:bidi="pt_PT"/>
        </w:rPr>
        <w:t>Deus levou os israelitas enquanto eles deixaram o Egito. Deus não os levou para a rota mais curta e mais direta. Essa rota pode ter resultado em os israelitas tendo que lutar uma batalha com os filisteus que viviam ao longo dessa rota. Deus disse: “Se eles têm que lutar uma batalha, os israelitas podem mudar de ideia e retornar para o Egito”. Deus levou os israelitas em uma rota alternativa por uma área selvagem perto do Mar Vermelho.</w:t>
      </w:r>
    </w:p>
    <w:p>
      <w:pPr/>
      <w:r>
        <w:rPr>
          <w:lang w:val="pt_PT" w:bidi="pt_PT"/>
        </w:rPr>
      </w:r>
      <w:r>
        <w:rPr>
          <w:lang w:val="pt_PT" w:bidi="pt_PT"/>
        </w:rPr>
        <w:t>As pessoas provavelmente foram em grupos de 50, o que significa que elas foram em formação de batalha. Vocês podem dizer que eles estavam em formação de batalha na tradução.</w:t>
      </w:r>
    </w:p>
    <w:p>
      <w:pPr/>
      <w:r>
        <w:rPr>
          <w:lang w:val="pt_PT" w:bidi="pt_PT"/>
        </w:rPr>
      </w:r>
      <w:r>
        <w:rPr>
          <w:lang w:val="pt_PT" w:bidi="pt_PT"/>
        </w:rPr>
        <w:t>Moisés levou o corpo ou ossos de José com eles. José havia pedido aos israelitas para fazer um juramento de que eles levariam o corpo de José de volta para Canaã, ou a Terra Prometida, quando os israelitas deixassem o Egito. Moisés está mantendo esse acordo.</w:t>
      </w:r>
    </w:p>
    <w:p>
      <w:pPr/>
      <w:r>
        <w:rPr>
          <w:lang w:val="pt_PT" w:bidi="pt_PT"/>
        </w:rPr>
      </w:r>
      <w:r>
        <w:rPr>
          <w:lang w:val="pt_PT" w:bidi="pt_PT"/>
        </w:rPr>
        <w:t>Os israelitas estavam caminhando. Mulheres, crianças e pessoas idosas estavam com eles. Isso significa que eles provavelmente levaram vários dias para cobrir a distância de Sucote para Etã.</w:t>
      </w:r>
    </w:p>
    <w:p>
      <w:pPr/>
      <w:r>
        <w:rPr>
          <w:lang w:val="pt_PT" w:bidi="pt_PT"/>
        </w:rPr>
      </w:r>
      <w:r>
        <w:rPr>
          <w:lang w:val="pt_PT" w:bidi="pt_PT"/>
        </w:rPr>
        <w:t>Moisés usa o nome pessoal Yahweh para descrever como Deus estava com os israelitas enquanto eles iam. Yahweh foi com os israelitas. Yahweh guiou os israelitas como um pilar ou coluna de nuvem durante o dia e como um pilar ou coluna de fogo durante a noite. Essa é uma ação contínua, o que significa que Yahweh continuou a guiar os israelitas dessa maneira. Esses pilares eram na verdade um pilar que se mostrava como fogo durante a noite e uma nuvem durante o dia. O pilar, fosse nuvem ou fogo, representava a presença de Yahweh com os israelitas. Yahweh não deixou os israelitas durante essa jornada. Ao guiar os israelitas dessa maneira, eles poderiam viajar durante o dia ou à noite. Eles sabiam a direção na qual ir. Yahweh não removeu o pilar de nuvem ou pilar de fogo da frente das pessoas.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13.17–22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Faraó é mencionado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José é mencionado.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Deus, cujo nome pessoal é Yahweh</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faraó finalmente permitiu que os israelitas saíssem. Deus guiou os israelitas enquanto eles partiam do Egito. Deus não levou os israelitas na estrada principal e mais direta. Essa estrada levava pelo país filisteu e os israelitas poderiam ter que lutar uma batalha com os filisteus se eles fossem por esse caminho. Deus disse: “Se eles têm que lutar uma batalha, eles podem querer retornar para o Egito”. Os israelitas estavam em grupos de 50 ou em formação de batalha como um exército enquanto eles deixaram 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Deus: “Por que você está levando as pessoas por um caminho tão longo?” Vocês podem ouvir:</w:t>
      </w:r>
    </w:p>
    <w:p>
      <w:pPr>
        <w:pStyle w:val="ListBullet"/>
        <w:spacing w:line="240" w:lineRule="auto"/>
        <w:ind w:left="720"/>
      </w:pPr>
      <w:r>
        <w:rPr>
          <w:lang w:val="pt_PT" w:bidi="pt_PT"/>
        </w:rPr>
      </w:r>
      <w:r>
        <w:rPr>
          <w:lang w:val="pt_PT" w:bidi="pt_PT"/>
        </w:rPr>
        <w:t>Pergunte aos israelitas: “Como vocês estão se sentindo agora enquanto estão deixando o Egito?” Você pode ouvir: “Estamos tão animados. Finalmente estamos nos afastando. Seremos livres. Não estaremos trabalhando como escravos para os egípcios novamente”, ou “Estou um pouco com medo. Não sei para onde estamos indo ou o que acontecerá quando chegarmos lá. Estamos organizados como um exército, mas nunca lutei em uma batalha. Espero que não tenhamos que lutar contra alguém para ser capaz de sair. Não sei como usar uma espada e não tenho uma espada”.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levou os ossos ou corpo de José com os israelitas enquanto eles deixaram 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“Como você está se sentindo enquanto leva os ossos de José com você?” Vocês podem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guiou os israelitas. Yahweh estava presente com os israelitas. Durante o dia, eles viram uma coluna ou pilar de nuvem na frente, guiando-os na direção que tinham que ir. À noite, eles viram uma coluna ou pilar de fogo na frente, guiando-os na direção que tinham que ir. Dessa maneira, eles poderiam viajar dia e noite. Yahweh não removeu sua presença dos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Yahweh: “Por que você está permanecendo com os israelitas?” Vocês podem ouvir:</w:t>
      </w:r>
    </w:p>
    <w:p>
      <w:pPr>
        <w:pStyle w:val="ListBullet"/>
        <w:spacing w:line="240" w:lineRule="auto"/>
        <w:ind w:left="720"/>
      </w:pPr>
      <w:r>
        <w:rPr>
          <w:lang w:val="pt_PT" w:bidi="pt_PT"/>
        </w:rPr>
      </w:r>
      <w:r>
        <w:rPr>
          <w:lang w:val="pt_PT" w:bidi="pt_PT"/>
        </w:rPr>
        <w:t>Pergunte aos israelitas: “Como vocês estão se sentindo sobre ter a presença de Yahweh com vocês como essa?”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13.17–22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faraó permitiu que os </w:t>
      </w:r>
      <w:r>
        <w:rPr>
          <w:lang w:val="pt_PT" w:bidi="pt_PT"/>
        </w:rPr>
        <w:t>israelitas</w:t>
      </w:r>
      <w:r>
        <w:rPr>
          <w:lang w:val="pt_PT" w:bidi="pt_PT"/>
        </w:rPr>
        <w:t xml:space="preserve"> deixassem o Egito. Use a mesma palavra para </w:t>
      </w:r>
      <w:r>
        <w:rPr>
          <w:b/>
          <w:lang w:val="pt_PT" w:bidi="pt_PT"/>
        </w:rPr>
        <w:t>faraó</w:t>
      </w:r>
      <w:r>
        <w:rPr>
          <w:lang w:val="pt_PT" w:bidi="pt_PT"/>
        </w:rPr>
        <w:t xml:space="preserve"> ou o </w:t>
      </w:r>
      <w:r>
        <w:rPr>
          <w:lang w:val="pt_PT" w:bidi="pt_PT"/>
        </w:rPr>
        <w:t>rei</w:t>
      </w:r>
      <w:r>
        <w:rPr>
          <w:lang w:val="pt_PT" w:bidi="pt_PT"/>
        </w:rPr>
        <w:t xml:space="preserve"> do Egito que vocês têm usado. </w:t>
      </w:r>
      <w:r>
        <w:rPr>
          <w:lang w:val="pt_PT" w:bidi="pt_PT"/>
        </w:rPr>
        <w:t>Faraó</w:t>
      </w:r>
      <w:r>
        <w:rPr>
          <w:lang w:val="pt_PT" w:bidi="pt_PT"/>
        </w:rPr>
        <w:t xml:space="preserve"> é discutido no Glossário Mestre.</w:t>
      </w:r>
    </w:p>
    <w:p>
      <w:pPr/>
      <w:r>
        <w:rPr>
          <w:lang w:val="pt_PT" w:bidi="pt_PT"/>
        </w:rPr>
      </w:r>
      <w:r>
        <w:rPr>
          <w:lang w:val="pt_PT" w:bidi="pt_PT"/>
        </w:rPr>
        <w:t xml:space="preserve">Essa passagem usa o nome Deus e o nome Yahweh. Deus e Yahweh são dois nomes para Deus. Use a mesma palavra para </w:t>
      </w:r>
      <w:r>
        <w:rPr>
          <w:b/>
          <w:lang w:val="pt_PT" w:bidi="pt_PT"/>
        </w:rPr>
        <w:t>Deus</w:t>
      </w:r>
      <w:r>
        <w:rPr>
          <w:lang w:val="pt_PT" w:bidi="pt_PT"/>
        </w:rPr>
        <w:t xml:space="preserve"> que você usou em passagens anteriores. Use a mesma palavra para </w:t>
      </w:r>
      <w:r>
        <w:rPr>
          <w:b/>
          <w:lang w:val="pt_PT" w:bidi="pt_PT"/>
        </w:rPr>
        <w:t>Yahweh</w:t>
      </w:r>
      <w:r>
        <w:rPr>
          <w:lang w:val="pt_PT" w:bidi="pt_PT"/>
        </w:rPr>
        <w:t xml:space="preserve"> que você usou em passagens anteriores. </w:t>
      </w:r>
      <w:r>
        <w:rPr>
          <w:lang w:val="pt_PT" w:bidi="pt_PT"/>
        </w:rPr>
        <w:t>Deus</w:t>
      </w:r>
      <w:r>
        <w:rPr>
          <w:lang w:val="pt_PT" w:bidi="pt_PT"/>
        </w:rPr>
        <w:t xml:space="preserve"> e </w:t>
      </w:r>
      <w:r>
        <w:rPr>
          <w:lang w:val="pt_PT" w:bidi="pt_PT"/>
        </w:rPr>
        <w:t>Yahweh</w:t>
      </w:r>
      <w:r>
        <w:rPr>
          <w:lang w:val="pt_PT" w:bidi="pt_PT"/>
        </w:rPr>
        <w:t xml:space="preserve"> são discutidos no Glossário Mestre.</w:t>
      </w:r>
    </w:p>
    <w:p>
      <w:pPr/>
      <w:r>
        <w:rPr>
          <w:lang w:val="pt_PT" w:bidi="pt_PT"/>
        </w:rPr>
      </w:r>
      <w:r>
        <w:rPr>
          <w:lang w:val="pt_PT" w:bidi="pt_PT"/>
        </w:rPr>
        <w:t>Os filisteus eram um grupo de pessoas que viviam nas cidades e aldeias costeiras de Canaã. A maioria das traduções diz os filisteus em seu idioma.</w:t>
      </w:r>
    </w:p>
    <w:p>
      <w:pPr/>
      <w:r>
        <w:rPr>
          <w:lang w:val="pt_PT" w:bidi="pt_PT"/>
        </w:rPr>
      </w:r>
      <w:r>
        <w:rPr>
          <w:b/>
          <w:lang w:val="pt_PT" w:bidi="pt_PT"/>
        </w:rPr>
        <w:t>Terra prometida</w:t>
      </w:r>
      <w:r>
        <w:rPr>
          <w:lang w:val="pt_PT" w:bidi="pt_PT"/>
        </w:rPr>
        <w:t xml:space="preserve"> é um dos termos usados para </w:t>
      </w:r>
      <w:r>
        <w:rPr>
          <w:lang w:val="pt_PT" w:bidi="pt_PT"/>
        </w:rPr>
        <w:t>Canaã</w:t>
      </w:r>
      <w:r>
        <w:rPr>
          <w:lang w:val="pt_PT" w:bidi="pt_PT"/>
        </w:rPr>
        <w:t xml:space="preserve"> ou </w:t>
      </w:r>
      <w:r>
        <w:rPr>
          <w:lang w:val="pt_PT" w:bidi="pt_PT"/>
        </w:rPr>
        <w:t>Israel</w:t>
      </w:r>
      <w:r>
        <w:rPr>
          <w:lang w:val="pt_PT" w:bidi="pt_PT"/>
        </w:rPr>
        <w:t xml:space="preserve">. O termo </w:t>
      </w:r>
      <w:r>
        <w:rPr>
          <w:b/>
          <w:lang w:val="pt_PT" w:bidi="pt_PT"/>
        </w:rPr>
        <w:t>Terra Prometida</w:t>
      </w:r>
      <w:r>
        <w:rPr>
          <w:lang w:val="pt_PT" w:bidi="pt_PT"/>
        </w:rPr>
        <w:t xml:space="preserve"> é discutido no Glossário Mestre. Essa é a terra que Deus prometeu a </w:t>
      </w:r>
      <w:r>
        <w:rPr>
          <w:lang w:val="pt_PT" w:bidi="pt_PT"/>
        </w:rPr>
        <w:t>Abraão</w:t>
      </w:r>
      <w:r>
        <w:rPr>
          <w:lang w:val="pt_PT" w:bidi="pt_PT"/>
        </w:rPr>
        <w:t>, Isaque e Jacó. Nem todas as traduções usam esse termo nessa passagem. Os israelitas estavam na rota ou estavam deixando o Egito e algumas traduções declaram o nome Terra Prometida como o lugar onde eles garantiriam que estivesse claro para onde os israelitas estavam indo.</w:t>
      </w:r>
    </w:p>
    <w:p>
      <w:pPr/>
      <w:r>
        <w:rPr>
          <w:lang w:val="pt_PT" w:bidi="pt_PT"/>
        </w:rPr>
      </w:r>
      <w:r>
        <w:rPr>
          <w:lang w:val="pt_PT" w:bidi="pt_PT"/>
        </w:rPr>
        <w:t xml:space="preserve">Um juramento feito é uma promessa solene. </w:t>
      </w:r>
      <w:r>
        <w:rPr>
          <w:lang w:val="pt_PT" w:bidi="pt_PT"/>
        </w:rPr>
        <w:t>Juramento</w:t>
      </w:r>
      <w:r>
        <w:rPr>
          <w:lang w:val="pt_PT" w:bidi="pt_PT"/>
        </w:rPr>
        <w:t xml:space="preserve"> é discutido no Glossário Mestre. Use o mesmo termo para jurar um juramento ou promessa solene que vocês usaram em traduções anteriores.</w:t>
      </w:r>
    </w:p>
    <w:p>
      <w:pPr/>
      <w:r>
        <w:rPr>
          <w:lang w:val="pt_PT" w:bidi="pt_PT"/>
        </w:rPr>
      </w:r>
      <w:r>
        <w:rPr>
          <w:lang w:val="pt_PT" w:bidi="pt_PT"/>
        </w:rPr>
        <w:t>O pilar de nuvem ou pilar de fogo representava a presença de Yahweh no acampamento com os israelitas. Yahweh manteve o pilar na frente das pessoas para que elas soubessem para qual caminho seguir.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14:1–14</w:t>
      </w:r>
      <w:r>
        <w:rPr>
          <w:lang w:val="pt_PT" w:bidi="pt_PT"/>
        </w:rPr>
      </w:r>
    </w:p>
    <w:p>
      <w:pPr>
        <w:pStyle w:val="Heading3"/>
      </w:pPr>
      <w:r>
        <w:rPr>
          <w:lang w:val="pt_PT" w:bidi="pt_PT"/>
        </w:rPr>
        <w:t>Ouvir e Sentir</w:t>
      </w:r>
    </w:p>
    <w:p>
      <w:pPr/>
      <w:r>
        <w:rPr>
          <w:lang w:val="pt_PT" w:bidi="pt_PT"/>
        </w:rPr>
      </w:r>
      <w:r>
        <w:rPr>
          <w:lang w:val="pt_PT" w:bidi="pt_PT"/>
        </w:rPr>
        <w:t>Nesta etapa, ouçam Êxodo 14.1–14 e guardem em seus corações.</w:t>
      </w:r>
    </w:p>
    <w:p>
      <w:pPr/>
      <w:r>
        <w:rPr>
          <w:lang w:val="pt_PT" w:bidi="pt_PT"/>
        </w:rPr>
      </w:r>
      <w:r>
        <w:rPr>
          <w:lang w:val="pt_PT" w:bidi="pt_PT"/>
        </w:rPr>
        <w:t>Ouçam uma versão em áudio de Êxodo 14.1–14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14.1–14 na tradução mais fácil de entender.</w:t>
      </w:r>
    </w:p>
    <w:p>
      <w:pPr/>
      <w:r>
        <w:rPr>
          <w:lang w:val="pt_PT" w:bidi="pt_PT"/>
        </w:rPr>
      </w:r>
      <w:r>
        <w:rPr>
          <w:lang w:val="pt_PT" w:bidi="pt_PT"/>
        </w:rPr>
        <w:t>Na passagem anterior, Yahweh usou uma série de eventos milagrosos para mostrar aos egípcios que ele era todo-poderoso. Esses eventos prejudicaram o Egito e seu povo. Então o Faraó finalmente libertou os israelitas da escravidão por causa do que Yahweh havia feito. O povo de Israel deixou o Egito com todos os seus pertences e viajou na direção sudeste a partir do Egito. Eles viajaram nessa direção para que pudessem evitar um povo perigoso chamado filisteus. Os filisteus os teriam atacado. O povo de Israel sabe que Yahweh tornou possível que eles deixassem o Egito e que eles são o povo especial de Yahweh. O povo de Israel é guiado por Yahweh e chegou a Etã. Esta história usa o nome pessoal para Deus, Yahweh, na maior parte da história. Esta é uma narrativa da jornada do povo de Israel desde o Egito no caminho para a terra que lhes é prometida por Yahweh.</w:t>
      </w:r>
    </w:p>
    <w:p>
      <w:pPr/>
      <w:r>
        <w:rPr>
          <w:lang w:val="pt_PT" w:bidi="pt_PT"/>
        </w:rPr>
      </w:r>
      <w:r>
        <w:rPr>
          <w:lang w:val="pt_PT" w:bidi="pt_PT"/>
        </w:rPr>
        <w:t>No início dessa passagem, Yahweh diz a Moisés para mudar a direção pela qual o povo de Israel, os israelitas, está viajando e voltar em direção ao Egito. Yahweh diz a eles para se mudarem para um lugar que fica perto de Pi-Hairote, entre Migdol e o mar. Os israelitas acampam em suas tendas à beira da água, tendo a água de um lado — com Baal-Zefom do outro lado — e o deserto do outro. Este é um lugar onde os israelitas se sentem presos — eles não podem atravessar o deserto nem a água. Yahweh faz isso de propósito para que ele possa mostrar seu poder. Não sabemos a localização exata dessas cidades e não sabemos qual mar é esse. Pode ser o Mar de Juncos, que agora é conhecido como o Golfo de Suez, o Mar Vermelho ou outro corpo de água na área.</w:t>
      </w:r>
    </w:p>
    <w:p>
      <w:pPr/>
      <w:r>
        <w:rPr>
          <w:lang w:val="pt_PT" w:bidi="pt_PT"/>
        </w:rPr>
      </w:r>
      <w:r>
        <w:rPr>
          <w:lang w:val="pt_PT" w:bidi="pt_PT"/>
        </w:rPr>
        <w:t xml:space="preserve">Parem aqui e, em grupo, olhem para um mapa do </w:t>
      </w:r>
      <w:r>
        <w:rPr>
          <w:lang w:val="pt_PT" w:bidi="pt_PT"/>
        </w:rPr>
        <w:t>leste do Egito mostrando o Golfo de Suez e outros corpos de água perto dele</w:t>
      </w:r>
      <w:r>
        <w:rPr>
          <w:lang w:val="pt_PT" w:bidi="pt_PT"/>
        </w:rPr>
        <w:t>. Pause este áudio aqui.</w:t>
      </w:r>
    </w:p>
    <w:p>
      <w:pPr/>
      <w:r>
        <w:rPr>
          <w:lang w:val="pt_PT" w:bidi="pt_PT"/>
        </w:rPr>
      </w:r>
      <w:r>
        <w:rPr>
          <w:lang w:val="pt_PT" w:bidi="pt_PT"/>
        </w:rPr>
        <w:t>Yahweh diz a Moisés que ele quer que o Faraó pense que o povo de Israel está confuso e preso no deserto. Yahweh endurece o coração do Faraó, ou o torna obstinado, contra os israelitas. O Faraó muda sua decisão sobre deixar os israelitas irem embora do Egito. Yahweh sabe que ele receberá honra quando ele derrotar o Faraó e mostrar seu poder ao povo do Egito. Yahweh está preparando uma armadilha para os egípcios, fazendo o povo de Israel parecer que não sabe para onde está indo e ficando preso entre água e um deserto que eles não podem atravessar com segurança.</w:t>
      </w:r>
    </w:p>
    <w:p>
      <w:pPr/>
      <w:r>
        <w:rPr>
          <w:lang w:val="pt_PT" w:bidi="pt_PT"/>
        </w:rPr>
      </w:r>
      <w:r>
        <w:rPr>
          <w:lang w:val="pt_PT" w:bidi="pt_PT"/>
        </w:rPr>
        <w:t>Parem aqui e discutam esta pergunta em grupo: compartilhem exemplos de animais enganando outros animais para se aproximarem parecendo vulneráveis ou fracos. Por que eles fazem isso? Pause o áudio aqui.</w:t>
      </w:r>
    </w:p>
    <w:p>
      <w:pPr/>
      <w:r>
        <w:rPr>
          <w:lang w:val="pt_PT" w:bidi="pt_PT"/>
        </w:rPr>
      </w:r>
      <w:r>
        <w:rPr>
          <w:lang w:val="pt_PT" w:bidi="pt_PT"/>
        </w:rPr>
        <w:t>O povo do Egito obedeceu às instruções de Yahweh por meio de Moisés. O Faraó e seus oficiais ouvem que o povo de Israel partiu e se arrependem de ter deixado os escravos israelitas irem embora do Egito. O Faraó reuniu seu povo guerreiro. O Faraó liderou seus guerreiros em seu próprio carro de guerra e convocou 600 condutores de carros para acompanhá-lo. O Faraó chamou mais condutores de carros para se juntarem a seu exército e ele os organizou em unidades. Os condutores de carros do Faraó lideravam cada unidade. Um carro de guerra é uma carroça de duas rodas que é puxada por dois cavalos. É usado em batalhas para se mover rapidamente em direção ao inimigo e os soldados lutam contra seu inimigo enquanto estão no carro de guerra. Um condutor de carros é alguém que dirige ou viaja em um carro de guerra. Um cavalo tem quatro patas e é usado para montaria e para puxar carroças ou outros veículos sobre rodas.</w:t>
      </w:r>
    </w:p>
    <w:p>
      <w:pPr/>
      <w:r>
        <w:rPr>
          <w:lang w:val="pt_PT" w:bidi="pt_PT"/>
        </w:rPr>
      </w:r>
      <w:r>
        <w:rPr>
          <w:lang w:val="pt_PT" w:bidi="pt_PT"/>
        </w:rPr>
        <w:t xml:space="preserve">Parem aqui e, em grupo, olhem para uma imagem de </w:t>
      </w:r>
      <w:r>
        <w:rPr>
          <w:b/>
          <w:lang w:val="pt_PT" w:bidi="pt_PT"/>
        </w:rPr>
        <w:t>pessoas em um carro de guerra</w:t>
      </w:r>
      <w:r>
        <w:rPr>
          <w:lang w:val="pt_PT" w:bidi="pt_PT"/>
        </w:rPr>
        <w:t>. Pause este áudio aqui.</w:t>
      </w:r>
    </w:p>
    <w:p>
      <w:pPr/>
      <w:r>
        <w:rPr>
          <w:lang w:val="pt_PT" w:bidi="pt_PT"/>
        </w:rPr>
      </w:r>
      <w:r>
        <w:rPr>
          <w:lang w:val="pt_PT" w:bidi="pt_PT"/>
        </w:rPr>
        <w:t xml:space="preserve">Parem aqui e olhem para uma imagem de um </w:t>
      </w:r>
      <w:r>
        <w:rPr>
          <w:lang w:val="pt_PT" w:bidi="pt_PT"/>
        </w:rPr>
        <w:t>cavalo</w:t>
      </w:r>
      <w:r>
        <w:rPr>
          <w:lang w:val="pt_PT" w:bidi="pt_PT"/>
        </w:rPr>
        <w:t>. Pause este áudio aqui.</w:t>
      </w:r>
    </w:p>
    <w:p>
      <w:pPr/>
      <w:r>
        <w:rPr>
          <w:lang w:val="pt_PT" w:bidi="pt_PT"/>
        </w:rPr>
      </w:r>
      <w:r>
        <w:rPr>
          <w:lang w:val="pt_PT" w:bidi="pt_PT"/>
        </w:rPr>
        <w:t>O exército egípcio de carros de guerra perseguiu o povo de Israel e os encontrou no novo acampamento deles. Quando o exército egípcio chega, o povo de Israel fica aterrorizado ao ver o exército. O povo de Israel "levanta os olhos", o que significa que eles olham para cima e para fora e veem o exército de carros de guerra. O povo de Israel clama a Yahweh pedindo ajuda e então se volta para falar com Moisés. O povo de Israel reclama com Moisés e pergunta a ele por que ele trouxe o povo até ali, um lugar onde eles não estão melhor do que no Egito. Os israelitas fazem perguntas sem resposta para mostrar a frustração deles e dizem que teria sido melhor continuar como escravos do que estar na situação em que estão agora.</w:t>
      </w:r>
    </w:p>
    <w:p>
      <w:pPr/>
      <w:r>
        <w:rPr>
          <w:lang w:val="pt_PT" w:bidi="pt_PT"/>
        </w:rPr>
      </w:r>
      <w:r>
        <w:rPr>
          <w:lang w:val="pt_PT" w:bidi="pt_PT"/>
        </w:rPr>
        <w:t>Parem aqui e discutam esta pergunta em grupo: contem uma história sobre uma vez em que as pessoas que vocês conhecem ficaram iradas ou frustradas com seu líder e questionaram por que estavam fazendo algo. Como as pessoas em sua cultura questionam um líder diretamente? Quais são as frases ou as ações particulares usadas para mostrar descontentamento com um líder? Pause este áudio aqui.</w:t>
      </w:r>
    </w:p>
    <w:p>
      <w:pPr/>
      <w:r>
        <w:rPr>
          <w:lang w:val="pt_PT" w:bidi="pt_PT"/>
        </w:rPr>
      </w:r>
      <w:r>
        <w:rPr>
          <w:lang w:val="pt_PT" w:bidi="pt_PT"/>
        </w:rPr>
        <w:t>Moisés diz ao povo de Israel para não ter medo e não fazer nada, além de observar Yahweh salvá-los do exército egípcio. Moisés também diz que o povo de Israel nunca verá os egípcios novamente e que Yahweh lutará por eles contra os inimigos deles. O povo de Israel não tem que fazer nada. Yahweh derrota os inimigos dos israelitas usando poder sobrenatural. Isso mostra uma parte do relacionamento especial de Yahweh com o povo de Israel.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14.1–14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os israelitas estão acampados em Etã. Yahweh diz a Moisés para voltar pelo caminho de onde eles haviam vindo e fazer um novo acampamento entre o mar e o deserto.</w:t>
      </w:r>
    </w:p>
    <w:p>
      <w:pPr/>
      <w:r>
        <w:rPr>
          <w:lang w:val="pt_PT" w:bidi="pt_PT"/>
        </w:rPr>
      </w:r>
      <w:r>
        <w:rPr>
          <w:b/>
          <w:lang w:val="pt_PT" w:bidi="pt_PT"/>
        </w:rPr>
        <w:t>Na segunda cena:</w:t>
      </w:r>
      <w:r>
        <w:rPr>
          <w:lang w:val="pt_PT" w:bidi="pt_PT"/>
        </w:rPr>
        <w:t xml:space="preserve"> os israelitas mudam o acampamento deles para perto de Pi-Hairote, entre o mar e o deserto.</w:t>
      </w:r>
    </w:p>
    <w:p>
      <w:pPr/>
      <w:r>
        <w:rPr>
          <w:lang w:val="pt_PT" w:bidi="pt_PT"/>
        </w:rPr>
      </w:r>
      <w:r>
        <w:rPr>
          <w:b/>
          <w:lang w:val="pt_PT" w:bidi="pt_PT"/>
        </w:rPr>
        <w:t>Na terceira cena:</w:t>
      </w:r>
      <w:r>
        <w:rPr>
          <w:lang w:val="pt_PT" w:bidi="pt_PT"/>
        </w:rPr>
        <w:t xml:space="preserve"> no Egito, o Faraó e seus oficiais descobrem que os israelitas voltaram e decidem recuperar seus escravos. O Faraó reúne um exército de condutores de carros e outras tropas.</w:t>
      </w:r>
    </w:p>
    <w:p>
      <w:pPr/>
      <w:r>
        <w:rPr>
          <w:lang w:val="pt_PT" w:bidi="pt_PT"/>
        </w:rPr>
      </w:r>
      <w:r>
        <w:rPr>
          <w:b/>
          <w:lang w:val="pt_PT" w:bidi="pt_PT"/>
        </w:rPr>
        <w:t>Na quarta cena:</w:t>
      </w:r>
      <w:r>
        <w:rPr>
          <w:lang w:val="pt_PT" w:bidi="pt_PT"/>
        </w:rPr>
        <w:t xml:space="preserve"> os israelitas veem o exército do Faraó chegando perto deles. O povo de Israel, os israelitas, clama a Yahweh pedindo ajuda e está irado com Moisés. Os israelitas questionam por que Moisés os levou para fora do Egito apenas para morrerem no deserto. Moisés diz a eles para não terem medo, que Yahweh lutará por eles e eles nunca verão os egípcios novamente.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oficiais de Faraó</w:t>
      </w:r>
    </w:p>
    <w:p>
      <w:pPr>
        <w:pStyle w:val="ListBullet"/>
        <w:spacing w:line="240" w:lineRule="auto"/>
        <w:ind w:left="720"/>
      </w:pPr>
      <w:r>
        <w:rPr>
          <w:lang w:val="pt_PT" w:bidi="pt_PT"/>
        </w:rPr>
      </w:r>
      <w:r>
        <w:rPr>
          <w:lang w:val="pt_PT" w:bidi="pt_PT"/>
        </w:rPr>
        <w:t>Os condutores de carros do Faraó</w:t>
      </w:r>
    </w:p>
    <w:p>
      <w:pPr>
        <w:pStyle w:val="ListBullet"/>
        <w:spacing w:line="240" w:lineRule="auto"/>
        <w:ind w:left="720"/>
      </w:pPr>
      <w:r>
        <w:rPr>
          <w:lang w:val="pt_PT" w:bidi="pt_PT"/>
        </w:rPr>
      </w:r>
      <w:r>
        <w:rPr>
          <w:lang w:val="pt_PT" w:bidi="pt_PT"/>
        </w:rPr>
        <w:t>Povo de Israel</w:t>
      </w:r>
    </w:p>
    <w:p>
      <w:pPr/>
      <w:r>
        <w:rPr>
          <w:lang w:val="pt_PT" w:bidi="pt_PT"/>
        </w:rPr>
      </w:r>
      <w:r>
        <w:rPr>
          <w:lang w:val="pt_PT" w:bidi="pt_PT"/>
        </w:rPr>
        <w:t>Em grupo, prestem atenção às partes do cenário da passagem:</w:t>
      </w:r>
    </w:p>
    <w:p>
      <w:pPr/>
      <w:r>
        <w:rPr>
          <w:lang w:val="pt_PT" w:bidi="pt_PT"/>
        </w:rPr>
      </w:r>
      <w:r>
        <w:rPr>
          <w:lang w:val="pt_PT" w:bidi="pt_PT"/>
        </w:rPr>
        <w:t>A história começa com uma frase que nos diz que esses eventos acontecem depois que eles acamparam em Etã. Não nos é dito quanto tempo se passou desde a nossa chegada a Etã.</w:t>
      </w:r>
    </w:p>
    <w:p>
      <w:pPr/>
      <w:r>
        <w:rPr>
          <w:lang w:val="pt_PT" w:bidi="pt_PT"/>
        </w:rPr>
      </w:r>
      <w:r>
        <w:rPr>
          <w:lang w:val="pt_PT" w:bidi="pt_PT"/>
        </w:rPr>
        <w:t>Na cena um, o povo de Israel está acampado na cidade de Etã. Eles estão em tendas e têm todos os seus pertences com eles. Eles acabaram de viajar para fora do Egito, evitando a terra dos filisteus, que os teriam atacado. A história nos conta de uma conversa entre Yahweh e Moisés. Não sabemos a que hora do dia a conversa acontece. O povo de Israel pode ver que Yahweh está com eles como uma coluna de nuvem durante o dia e uma coluna de fogo durante a noite. Não sabemos o quão perto Moisés está da coluna, mas ele ouve Yahweh e tem uma conversa com ele. Yahweh diz a Moisés que faça os israelitas voltarem pelo mesmo caminho por onde acabaram de vir e acamparem à beira-mar, perto de uma cidade chamada Pi-Hairote. O novo local tem o deserto de um lado e o mar do outro. Yahweh quer que os egípcios pensem que o povo de Israel ficará preso se ele enviar seu exército para capturá-los. Mas Yahweh tem um plano para revelar seu poder aos egípcios.</w:t>
      </w:r>
    </w:p>
    <w:p>
      <w:pPr/>
      <w:r>
        <w:rPr>
          <w:lang w:val="pt_PT" w:bidi="pt_PT"/>
        </w:rPr>
      </w:r>
      <w:r>
        <w:rPr>
          <w:lang w:val="pt_PT" w:bidi="pt_PT"/>
        </w:rPr>
        <w:t>Na cena dois, o povo de Israel se move e se estabelece na nova área de acampamento com o mar de um lado e o deserto do outro. Os israelitas não podem se mover facilmente pelo deserto ou atravessar a água.</w:t>
      </w:r>
    </w:p>
    <w:p>
      <w:pPr/>
      <w:r>
        <w:rPr>
          <w:lang w:val="pt_PT" w:bidi="pt_PT"/>
        </w:rPr>
      </w:r>
      <w:r>
        <w:rPr>
          <w:lang w:val="pt_PT" w:bidi="pt_PT"/>
        </w:rPr>
        <w:t>Na cena três, o Faraó está no Egito. O Faraó ouve que o povo de Israel deixou o Egito e quer que eles voltem para serem seus escravos novamente. O Faraó faz a pergunta: "O que fizemos?" O Faraó não espera uma resposta de seus oficiais, mas usa a pergunta para expressar seu arrependimento e frustração por ele ter deixado os israelitas saírem. Não sabemos quando o Faraó ouve sobre a saída dos israelitas. Isso sugere que eles saíram sem serem notados pelo Faraó ou seus oficiais. Aprendemos que Yahweh afeta a maneira como o Faraó se sente em relação aos israelitas, a fim de fazê-lo persegui-los e querer trazê-los de volta para serem sua força de trabalho escrava. O Faraó atrela seus cavalos ao seu carro de guerra para se preparar para a guerra e chama suas tropas. Ele convoca 600 carros de guerra e condutores de carros, e reúne outros condutores de carros, colocando-os sob a liderança de cada um dos seus condutores. O Faraó precisava de algum tempo para reunir seu exército. Não sabemos quanto tempo passa entre o Faraó decidindo ir atrás do povo de Israel e se movendo para ir atrás deles.</w:t>
      </w:r>
    </w:p>
    <w:p>
      <w:pPr/>
      <w:r>
        <w:rPr>
          <w:lang w:val="pt_PT" w:bidi="pt_PT"/>
        </w:rPr>
      </w:r>
      <w:r>
        <w:rPr>
          <w:lang w:val="pt_PT" w:bidi="pt_PT"/>
        </w:rPr>
        <w:t xml:space="preserve">Parem aqui e, em grupo, vejam se seria útil olhar novamente para as imagens de um </w:t>
      </w:r>
      <w:r>
        <w:rPr>
          <w:b/>
          <w:lang w:val="pt_PT" w:bidi="pt_PT"/>
        </w:rPr>
        <w:t>carro de guerra e condutores de carros</w:t>
      </w:r>
      <w:r>
        <w:rPr>
          <w:lang w:val="pt_PT" w:bidi="pt_PT"/>
        </w:rPr>
        <w:t>. Pause este áudio aqui.</w:t>
      </w:r>
    </w:p>
    <w:p>
      <w:pPr/>
      <w:r>
        <w:rPr>
          <w:lang w:val="pt_PT" w:bidi="pt_PT"/>
        </w:rPr>
      </w:r>
      <w:r>
        <w:rPr>
          <w:lang w:val="pt_PT" w:bidi="pt_PT"/>
        </w:rPr>
        <w:t>Na cena quatro, o exército egípcio encontra o povo de Israel no acampamento deles perto de Pi-Hairote. O povo de Israel olha para cima e para fora de seu acampamento, e vê o exército egípcio de carros de guerra se aproximando. Há 600 carros de guerra, e os israelitas os veriam aproximando-se à distância, em meio à poeira e ao barulho. Então o povo de Israel teve medo e clamou a Yahweh. Moisés e o restante do povo de Israel estão juntos nesse momento. O povo de Israel se volta para Moisés e reclama com Moisés. A pergunta: "É porque não há túmulos no Egito que você nos levou para morrer no deserto?" é sarcástica e não espera uma resposta. O povo de Israel não sabe que havia túmulos em abundância no Egito, mas está preocupado com o fato de que todos morrerão neste lugar.</w:t>
      </w:r>
    </w:p>
    <w:p>
      <w:pPr/>
      <w:r>
        <w:rPr>
          <w:lang w:val="pt_PT" w:bidi="pt_PT"/>
        </w:rPr>
      </w:r>
      <w:r>
        <w:rPr>
          <w:lang w:val="pt_PT" w:bidi="pt_PT"/>
        </w:rPr>
        <w:t>Observem que é Moisés quem fala com o povo de Israel. Não sabemos se Yahweh fala com Moisés antes de ele responder ao povo de Israel. Moisés está confiante de que Yahweh derrotará o Faraó e seu exército. Moisés diz ao povo de Israel: "Não tenham medo e não fujam. Vejam Yahweh salvar vocês hoje. Vocês veem os egípcios hoje, mas não os verão novamente depois de hoje. Yahweh lutará por você, e você não precisa dizer ou fazer nada".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14.1–14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oficiais de Faraó</w:t>
      </w:r>
    </w:p>
    <w:p>
      <w:pPr>
        <w:pStyle w:val="ListBullet"/>
        <w:spacing w:line="240" w:lineRule="auto"/>
        <w:ind w:left="720"/>
      </w:pPr>
      <w:r>
        <w:rPr>
          <w:lang w:val="pt_PT" w:bidi="pt_PT"/>
        </w:rPr>
      </w:r>
      <w:r>
        <w:rPr>
          <w:lang w:val="pt_PT" w:bidi="pt_PT"/>
        </w:rPr>
        <w:t>Os condutores de carros do Faraó</w:t>
      </w:r>
    </w:p>
    <w:p>
      <w:pPr>
        <w:pStyle w:val="ListBullet"/>
        <w:spacing w:line="240" w:lineRule="auto"/>
        <w:ind w:left="720"/>
      </w:pPr>
      <w:r>
        <w:rPr>
          <w:lang w:val="pt_PT" w:bidi="pt_PT"/>
        </w:rPr>
      </w:r>
      <w:r>
        <w:rPr>
          <w:lang w:val="pt_PT" w:bidi="pt_PT"/>
        </w:rPr>
        <w:t>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O povo de Israel está acampando com todos os seus pertences em uma cidade chamada Etã. Yahweh está presente com eles e fala com Moisés para dar instruções sobre o que fazer em seguida. Ele diz a Moisés para deslocar o povo de Israel de volta em direção de onde eles vieram, para um lugar que fica ao lado do deserto e de uma grande área de água.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Yahweh: “O que você está pensando?”. A pessoa pode responder coisas como: "É hora de mostrar meu poder aos egípcios", ou "Meu povo precisa saber que eu sempre os resgatarei".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de Israel se desloca para um novo lugar entre o deserto e uma grande área de água.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povo de Israel: “O que você está sentindo ou pensando?”. A pessoa pode responder coisas como: "Eu me sinto confuso por estar voltando em direção ao Egito", ou "Estou preocupado, pois não podemos seguir pelo deserto nem atravessar essa água", ou "Estou com medo de que fiquemos presos se algum exército vier contra nós", ou "Eu me sinto seguro porque confio em Moisés e Yahweh para nos liderar".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Faraó ouve que o povo de Israel foi embora e quer que eles voltem para serem sua mão-de-obra escrava. Ele reúne um exército.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Faraó: “O que você está sentindo ou pensando?” A pessoa pode responder coisas como: "Estou irado por meus escravos terem ido embora", ou "Preciso mostrar meu poder ao povo de Israel", ou "Eu sou poderoso e posso ter o que eu quero".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de Israel vê o exército egípcio e fica com medo. Eles clamam a Yahweh pedindo ajuda e reclamam com Moisés sobre estarem em um lugar que não é melhor do que o de onde eles vieram.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povo de Israel: “O que você está sentindo ou pensando?”. A pessoa pode responder coisas como: "Eu estou com medo de que todos nós vamos morrer aqui!" ou "Moisés nos trouxe aqui para sermos mortos pelos egípcios", ou "Não temos para onde ir!" Estou com tanto medo", ou "Precisamos de um milagre de Yahweh para nos salvar".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fala ao povo de Israel para dizer-lhes que não devem ter medo, que nunca mais os verão, e que Yahweh os salvará, de modo que não precisam fazer nada.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pensando?” A pessoa pode responder coisas como: "Estou frustrado por meu povo não confiar em Yahweh", ou "Estou confiante de que Yahweh nos salvará dos egípcios", ou "Estou animado para ver o que Yahweh fará para nos salvar", ou "Estou feliz por nunca precisarmos ver os egípcios novamente".</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14.1–14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Yahweh dá instruções a Moisés. </w:t>
      </w:r>
      <w:r>
        <w:rPr>
          <w:b/>
          <w:lang w:val="pt_PT" w:bidi="pt_PT"/>
        </w:rPr>
        <w:t>Yahweh</w:t>
      </w:r>
      <w:r>
        <w:rPr>
          <w:lang w:val="pt_PT" w:bidi="pt_PT"/>
        </w:rPr>
        <w:t xml:space="preserve"> é o nome pessoal para </w:t>
      </w:r>
      <w:r>
        <w:rPr>
          <w:lang w:val="pt_PT" w:bidi="pt_PT"/>
        </w:rPr>
        <w:t>Deus</w:t>
      </w:r>
      <w:r>
        <w:rPr>
          <w:lang w:val="pt_PT" w:bidi="pt_PT"/>
        </w:rPr>
        <w:t xml:space="preserve">. Nessa passagem, Deus é chamado de Yahweh. Certifiquem-se de traduzir Yahweh da mesma maneira que vocês traduziram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dá planos a Moisés para deslocar os </w:t>
      </w:r>
      <w:r>
        <w:rPr>
          <w:lang w:val="pt_PT" w:bidi="pt_PT"/>
        </w:rPr>
        <w:t>israelitas</w:t>
      </w:r>
      <w:r>
        <w:rPr>
          <w:lang w:val="pt_PT" w:bidi="pt_PT"/>
        </w:rPr>
        <w:t xml:space="preserve">. Usem a mesma palavra ou frase para israelitas, o povo de </w:t>
      </w:r>
      <w:r>
        <w:rPr>
          <w:lang w:val="pt_PT" w:bidi="pt_PT"/>
        </w:rPr>
        <w:t>Israel</w:t>
      </w:r>
      <w:r>
        <w:rPr>
          <w:lang w:val="pt_PT" w:bidi="pt_PT"/>
        </w:rPr>
        <w:t>, que vocês usaram em passagens anteriores.</w:t>
      </w:r>
    </w:p>
    <w:p>
      <w:pPr/>
      <w:r>
        <w:rPr>
          <w:lang w:val="pt_PT" w:bidi="pt_PT"/>
        </w:rPr>
      </w:r>
      <w:r>
        <w:rPr>
          <w:lang w:val="pt_PT" w:bidi="pt_PT"/>
        </w:rPr>
        <w:t xml:space="preserve">Yahweh diz a Moisés para mover o acampamento dos israelitas para um novo lugar, que fica novamente em direção ao Egito. O mar está de um lado do acampamento. O </w:t>
      </w:r>
      <w:r>
        <w:rPr>
          <w:b/>
          <w:lang w:val="pt_PT" w:bidi="pt_PT"/>
        </w:rPr>
        <w:t>mar</w:t>
      </w:r>
      <w:r>
        <w:rPr>
          <w:lang w:val="pt_PT" w:bidi="pt_PT"/>
        </w:rPr>
        <w:t xml:space="preserve"> poderia ser água salgada ou um grande corpo de água doce.</w:t>
      </w:r>
    </w:p>
    <w:p>
      <w:pPr/>
      <w:r>
        <w:rPr>
          <w:lang w:val="pt_PT" w:bidi="pt_PT"/>
        </w:rPr>
      </w:r>
      <w:r>
        <w:rPr>
          <w:lang w:val="pt_PT" w:bidi="pt_PT"/>
        </w:rPr>
        <w:t>Parem aqui e discutam em grupo qual palavra ou frase vocês usarão para mar. Pause este áudio aqui.</w:t>
      </w:r>
    </w:p>
    <w:p>
      <w:pPr/>
      <w:r>
        <w:rPr>
          <w:lang w:val="pt_PT" w:bidi="pt_PT"/>
        </w:rPr>
      </w:r>
      <w:r>
        <w:rPr>
          <w:lang w:val="pt_PT" w:bidi="pt_PT"/>
        </w:rPr>
        <w:t xml:space="preserve">Yahweh sabe que o </w:t>
      </w:r>
      <w:r>
        <w:rPr>
          <w:b/>
          <w:lang w:val="pt_PT" w:bidi="pt_PT"/>
        </w:rPr>
        <w:t>Faraó</w:t>
      </w:r>
      <w:r>
        <w:rPr>
          <w:lang w:val="pt_PT" w:bidi="pt_PT"/>
        </w:rPr>
        <w:t xml:space="preserve"> verá que eles estão presos entre o mar e o deserto. Yahweh sabe que o Faraó virá atrás dos israelitas. Usem a mesma palavra ou frase para Faraó que vocês usaram em passagens anteriores. Para mais informações sobre </w:t>
      </w:r>
      <w:r>
        <w:rPr>
          <w:lang w:val="pt_PT" w:bidi="pt_PT"/>
        </w:rPr>
        <w:t>Faraó</w:t>
      </w:r>
      <w:r>
        <w:rPr>
          <w:lang w:val="pt_PT" w:bidi="pt_PT"/>
        </w:rPr>
        <w:t>, consultem o Glossário Mestre.</w:t>
      </w:r>
    </w:p>
    <w:p>
      <w:pPr/>
      <w:r>
        <w:rPr>
          <w:lang w:val="pt_PT" w:bidi="pt_PT"/>
        </w:rPr>
      </w:r>
      <w:r>
        <w:rPr>
          <w:lang w:val="pt_PT" w:bidi="pt_PT"/>
        </w:rPr>
        <w:t xml:space="preserve">O deserto fica de um lado do novo acampamento. O </w:t>
      </w:r>
      <w:r>
        <w:rPr>
          <w:b/>
          <w:lang w:val="pt_PT" w:bidi="pt_PT"/>
        </w:rPr>
        <w:t>deserto</w:t>
      </w:r>
      <w:r>
        <w:rPr>
          <w:lang w:val="pt_PT" w:bidi="pt_PT"/>
        </w:rPr>
        <w:t xml:space="preserve"> é um lugar desabitado, onde ninguém vive nem cultiva a terra. Usem a mesma palavra ou frase para deserto que vocês usaram em passagens anteriores. Para mais informações sobre </w:t>
      </w:r>
      <w:r>
        <w:rPr>
          <w:lang w:val="pt_PT" w:bidi="pt_PT"/>
        </w:rPr>
        <w:t>deserto</w:t>
      </w:r>
      <w:r>
        <w:rPr>
          <w:lang w:val="pt_PT" w:bidi="pt_PT"/>
        </w:rPr>
        <w:t>, consultem o Glossário Mestre.</w:t>
      </w:r>
    </w:p>
    <w:p>
      <w:pPr/>
      <w:r>
        <w:rPr>
          <w:lang w:val="pt_PT" w:bidi="pt_PT"/>
        </w:rPr>
      </w:r>
      <w:r>
        <w:rPr>
          <w:lang w:val="pt_PT" w:bidi="pt_PT"/>
        </w:rPr>
        <w:t xml:space="preserve">Yahweh quer endurecer o </w:t>
      </w:r>
      <w:r>
        <w:rPr>
          <w:lang w:val="pt_PT" w:bidi="pt_PT"/>
        </w:rPr>
        <w:t>coração</w:t>
      </w:r>
      <w:r>
        <w:rPr>
          <w:lang w:val="pt_PT" w:bidi="pt_PT"/>
        </w:rPr>
        <w:t xml:space="preserve"> do Faraó. Yahweh torna o Faraó obstinado e o coloca contra os israelitas. Usem a mesma palavra ou frase para "endurecer o coração do Faraó" que vocês usaram em passagens anteriores.</w:t>
      </w:r>
    </w:p>
    <w:p>
      <w:pPr/>
      <w:r>
        <w:rPr>
          <w:lang w:val="pt_PT" w:bidi="pt_PT"/>
        </w:rPr>
      </w:r>
      <w:r>
        <w:rPr>
          <w:lang w:val="pt_PT" w:bidi="pt_PT"/>
        </w:rPr>
        <w:t xml:space="preserve">Yahweh quer mostrar sua glória aos egípcios. </w:t>
      </w:r>
      <w:r>
        <w:rPr>
          <w:b/>
          <w:lang w:val="pt_PT" w:bidi="pt_PT"/>
        </w:rPr>
        <w:t>Glória</w:t>
      </w:r>
      <w:r>
        <w:rPr>
          <w:lang w:val="pt_PT" w:bidi="pt_PT"/>
        </w:rPr>
        <w:t xml:space="preserve"> é uma maneira de descrever o poder e o esplendor de Yahweh. Use a mesma palavra ou frase para glória que você usou em passagens anteriores. Para mais informações sobre </w:t>
      </w:r>
      <w:r>
        <w:rPr>
          <w:lang w:val="pt_PT" w:bidi="pt_PT"/>
        </w:rPr>
        <w:t>glória</w:t>
      </w:r>
      <w:r>
        <w:rPr>
          <w:lang w:val="pt_PT" w:bidi="pt_PT"/>
        </w:rPr>
        <w:t>, consultem o Glossário Mestre.</w:t>
      </w:r>
    </w:p>
    <w:p>
      <w:pPr/>
      <w:r>
        <w:rPr>
          <w:lang w:val="pt_PT" w:bidi="pt_PT"/>
        </w:rPr>
      </w:r>
      <w:r>
        <w:rPr>
          <w:lang w:val="pt_PT" w:bidi="pt_PT"/>
        </w:rPr>
        <w:t xml:space="preserve">O Faraó e seus oficiais querem seus escravos israelitas de volta. </w:t>
      </w:r>
      <w:r>
        <w:rPr>
          <w:b/>
          <w:lang w:val="pt_PT" w:bidi="pt_PT"/>
        </w:rPr>
        <w:t>Oficiais</w:t>
      </w:r>
      <w:r>
        <w:rPr>
          <w:lang w:val="pt_PT" w:bidi="pt_PT"/>
        </w:rPr>
        <w:t xml:space="preserve"> são pessoas que ajudam a organizar e realizar o trabalho diário para governar um país ou grupo de pessoas. Usem a mesma palavra ou frase para oficiais que vocês usaram em passagens anteriores.</w:t>
      </w:r>
    </w:p>
    <w:p>
      <w:pPr/>
      <w:r>
        <w:rPr>
          <w:lang w:val="pt_PT" w:bidi="pt_PT"/>
        </w:rPr>
      </w:r>
      <w:r>
        <w:rPr>
          <w:b/>
          <w:lang w:val="pt_PT" w:bidi="pt_PT"/>
        </w:rPr>
        <w:t>Escravos</w:t>
      </w:r>
      <w:r>
        <w:rPr>
          <w:lang w:val="pt_PT" w:bidi="pt_PT"/>
        </w:rPr>
        <w:t xml:space="preserve"> são propriedade de outra pessoa e não têm direitos próprios. Usem a mesma palavra ou frase para escravos que vocês usaram em passagens anteriores. Para mais informações sobre </w:t>
      </w:r>
      <w:r>
        <w:rPr>
          <w:lang w:val="pt_PT" w:bidi="pt_PT"/>
        </w:rPr>
        <w:t>escravos</w:t>
      </w:r>
      <w:r>
        <w:rPr>
          <w:lang w:val="pt_PT" w:bidi="pt_PT"/>
        </w:rPr>
        <w:t>, consultem o Glossário Mestre.</w:t>
      </w:r>
    </w:p>
    <w:p>
      <w:pPr/>
      <w:r>
        <w:rPr>
          <w:lang w:val="pt_PT" w:bidi="pt_PT"/>
        </w:rPr>
      </w:r>
      <w:r>
        <w:rPr>
          <w:lang w:val="pt_PT" w:bidi="pt_PT"/>
        </w:rPr>
        <w:t xml:space="preserve">O Faraó </w:t>
      </w:r>
      <w:r>
        <w:rPr>
          <w:b/>
          <w:lang w:val="pt_PT" w:bidi="pt_PT"/>
        </w:rPr>
        <w:t>atrelou seu carro de guerra</w:t>
      </w:r>
      <w:r>
        <w:rPr>
          <w:lang w:val="pt_PT" w:bidi="pt_PT"/>
        </w:rPr>
        <w:t>. Isso significa que o Faraó preparou seu carro de guerra para ser usado, juntando os cavalos e o carro para que os cavalos pudessem puxá-lo.</w:t>
      </w:r>
    </w:p>
    <w:p>
      <w:pPr/>
      <w:r>
        <w:rPr>
          <w:lang w:val="pt_PT" w:bidi="pt_PT"/>
        </w:rPr>
      </w:r>
      <w:r>
        <w:rPr>
          <w:lang w:val="pt_PT" w:bidi="pt_PT"/>
        </w:rPr>
        <w:t xml:space="preserve">Parem aqui e, em grupo, olhem para uma imagem de um </w:t>
      </w:r>
      <w:r>
        <w:rPr>
          <w:b/>
          <w:lang w:val="pt_PT" w:bidi="pt_PT"/>
        </w:rPr>
        <w:t>carro de guerra</w:t>
      </w:r>
      <w:r>
        <w:rPr>
          <w:lang w:val="pt_PT" w:bidi="pt_PT"/>
        </w:rPr>
        <w:t>. Parem aqui e discutam em grupo qual palavra ou frase vocês usarão para carro de guerra. Se vocês já traduziram essa frase em outro livro da Bíblia, usem a mesma palavra ou frase que vocês usaram lá. Pause este áudio aqui.</w:t>
      </w:r>
    </w:p>
    <w:p>
      <w:pPr/>
      <w:r>
        <w:rPr>
          <w:lang w:val="pt_PT" w:bidi="pt_PT"/>
        </w:rPr>
      </w:r>
      <w:r>
        <w:rPr>
          <w:lang w:val="pt_PT" w:bidi="pt_PT"/>
        </w:rPr>
        <w:t xml:space="preserve">O Faraó reúne um exército de condutores de carros. </w:t>
      </w:r>
      <w:r>
        <w:rPr>
          <w:b/>
          <w:lang w:val="pt_PT" w:bidi="pt_PT"/>
        </w:rPr>
        <w:t>Condutores de carros</w:t>
      </w:r>
      <w:r>
        <w:rPr>
          <w:lang w:val="pt_PT" w:bidi="pt_PT"/>
        </w:rPr>
        <w:t xml:space="preserve"> são as pessoas que dirigem ou viajam em carros de guerra.</w:t>
      </w:r>
    </w:p>
    <w:p>
      <w:pPr/>
      <w:r>
        <w:rPr>
          <w:lang w:val="pt_PT" w:bidi="pt_PT"/>
        </w:rPr>
      </w:r>
      <w:r>
        <w:rPr>
          <w:lang w:val="pt_PT" w:bidi="pt_PT"/>
        </w:rPr>
        <w:t>Parem aqui e discutam em grupo qual palavra ou frase vocês usarão para condutores de carros. Se vocês já traduziram essa frase em outro livro da Bíblia, usem a mesma palavra ou frase que vocês usaram lá. Pause este áudio aqui.</w:t>
      </w:r>
    </w:p>
    <w:p>
      <w:pPr/>
      <w:r>
        <w:rPr>
          <w:lang w:val="pt_PT" w:bidi="pt_PT"/>
        </w:rPr>
      </w:r>
      <w:r>
        <w:rPr>
          <w:lang w:val="pt_PT" w:bidi="pt_PT"/>
        </w:rPr>
        <w:t>Cavalos são usados para puxar carros de guerra.</w:t>
      </w:r>
    </w:p>
    <w:p>
      <w:pPr/>
      <w:r>
        <w:rPr>
          <w:lang w:val="pt_PT" w:bidi="pt_PT"/>
        </w:rPr>
      </w:r>
      <w:r>
        <w:rPr>
          <w:lang w:val="pt_PT" w:bidi="pt_PT"/>
        </w:rPr>
        <w:t xml:space="preserve">Parem aqui e, em grupo, olhem para uma imagem de um </w:t>
      </w:r>
      <w:r>
        <w:rPr>
          <w:lang w:val="pt_PT" w:bidi="pt_PT"/>
        </w:rPr>
        <w:t>cavalo</w:t>
      </w:r>
      <w:r>
        <w:rPr>
          <w:lang w:val="pt_PT" w:bidi="pt_PT"/>
        </w:rPr>
        <w:t>. Pause este áudio aqui.</w:t>
      </w:r>
    </w:p>
    <w:p>
      <w:pPr/>
      <w:r>
        <w:rPr>
          <w:lang w:val="pt_PT" w:bidi="pt_PT"/>
        </w:rPr>
      </w:r>
      <w:r>
        <w:rPr>
          <w:lang w:val="pt_PT" w:bidi="pt_PT"/>
        </w:rPr>
        <w:t>Usem a mesma palavra ou frase para cavalo que vocês usaram em passagens anteriores.</w:t>
      </w:r>
    </w:p>
    <w:p>
      <w:pPr/>
      <w:r>
        <w:rPr>
          <w:lang w:val="pt_PT" w:bidi="pt_PT"/>
        </w:rPr>
      </w:r>
      <w:r>
        <w:rPr>
          <w:lang w:val="pt_PT" w:bidi="pt_PT"/>
        </w:rPr>
        <w:t xml:space="preserve">O exército egípcio de condutores de carros de guerra persegue os israelitas e se aproxima do acampamento israelita. Os israelitas erguem os olhos, olham ao redor e veem os egípcios. Então os israelitas estão com medo. Eles clamam a Yahweh. Os israelitas reclamam com Moisés. Eles perguntam se não havia túmulos suficientes no Egito e se foi por isso que vieram para o deserto. A palavra </w:t>
      </w:r>
      <w:r>
        <w:rPr>
          <w:b/>
          <w:lang w:val="pt_PT" w:bidi="pt_PT"/>
        </w:rPr>
        <w:t>túmulo</w:t>
      </w:r>
      <w:r>
        <w:rPr>
          <w:lang w:val="pt_PT" w:bidi="pt_PT"/>
        </w:rPr>
        <w:t xml:space="preserve"> significa uma câmara funerária. Esse é um lugar onde um corpo humano é colocado depois da morte. Pode ser uma caverna ou um lugar construído de pedra ou de terra. Pode ser usado para um corpo ou muitos corpos.</w:t>
      </w:r>
    </w:p>
    <w:p>
      <w:pPr/>
      <w:r>
        <w:rPr>
          <w:lang w:val="pt_PT" w:bidi="pt_PT"/>
        </w:rPr>
      </w:r>
      <w:r>
        <w:rPr>
          <w:lang w:val="pt_PT" w:bidi="pt_PT"/>
        </w:rPr>
        <w:t xml:space="preserve">Parem aqui e discutam em grupo qual palavra ou frase vocês usarão para túmulos. Se vocês já traduziram essa frase em outro livro da Bíblia, usem a mesma palavra ou frase que vocês usaram lá. Para mais informações sobre </w:t>
      </w:r>
      <w:r>
        <w:rPr>
          <w:b/>
          <w:lang w:val="pt_PT" w:bidi="pt_PT"/>
        </w:rPr>
        <w:t>túmulos</w:t>
      </w:r>
      <w:r>
        <w:rPr>
          <w:lang w:val="pt_PT" w:bidi="pt_PT"/>
        </w:rPr>
        <w:t>, consultem o Glossário Mestre. Pause este áudio aqui.</w:t>
      </w:r>
    </w:p>
    <w:p>
      <w:pPr/>
      <w:r>
        <w:rPr>
          <w:lang w:val="pt_PT" w:bidi="pt_PT"/>
        </w:rPr>
      </w:r>
      <w:r>
        <w:rPr>
          <w:lang w:val="pt_PT" w:bidi="pt_PT"/>
        </w:rPr>
        <w:t>Moisés responde aos israelitas. Ele diz a eles para não terem medo e para verem Yahweh ajudá-los e salvá-los. Yahweh lutará por eles. Os israelitas não precisam fazer ou dizer nada.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14:15–31</w:t>
      </w:r>
      <w:r>
        <w:rPr>
          <w:lang w:val="pt_PT" w:bidi="pt_PT"/>
        </w:rPr>
      </w:r>
    </w:p>
    <w:p>
      <w:pPr>
        <w:pStyle w:val="Heading3"/>
      </w:pPr>
      <w:r>
        <w:rPr>
          <w:lang w:val="pt_PT" w:bidi="pt_PT"/>
        </w:rPr>
        <w:t>Ouvir e Sentir</w:t>
      </w:r>
    </w:p>
    <w:p>
      <w:pPr/>
      <w:r>
        <w:rPr>
          <w:lang w:val="pt_PT" w:bidi="pt_PT"/>
        </w:rPr>
      </w:r>
      <w:r>
        <w:rPr>
          <w:lang w:val="pt_PT" w:bidi="pt_PT"/>
        </w:rPr>
        <w:t>Nesta etapa, ouçam Êxodo 14.15–31 e guardem em seus corações.</w:t>
      </w:r>
    </w:p>
    <w:p>
      <w:pPr/>
      <w:r>
        <w:rPr>
          <w:lang w:val="pt_PT" w:bidi="pt_PT"/>
        </w:rPr>
      </w:r>
      <w:r>
        <w:rPr>
          <w:lang w:val="pt_PT" w:bidi="pt_PT"/>
        </w:rPr>
        <w:t>Ouçam uma versão em áudio de Êxodo 14.15–31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14.15–31 na tradução mais fácil de entender.</w:t>
      </w:r>
    </w:p>
    <w:p>
      <w:pPr/>
      <w:r>
        <w:rPr>
          <w:lang w:val="pt_PT" w:bidi="pt_PT"/>
        </w:rPr>
      </w:r>
      <w:r>
        <w:rPr>
          <w:lang w:val="pt_PT" w:bidi="pt_PT"/>
        </w:rPr>
        <w:t>Essa história é uma narrativa sobre Moisés e os israelitas deixando o Egito. Antes dessa história, Yahweh trouxe as pragas para o Egito. O Faraó disse para os israelitas saírem. Yahweh endureceu o coração do Faraó, o que significa que Yahweh tornou o Faraó obstinado. O Faraó então ordenou que o exército egípcio capturasse os israelitas. Os israelitas acamparam perto do Mar Vermelho. Não sabemos quanto tempo passou entre Moisés dizer aos israelitas para "ficarem em silêncio ou calmos" e o início dessa história. Os israelitas pediram para serem resgatados. Deus respondeu nesta história, assim como em outras histórias de Êxodo.</w:t>
      </w:r>
    </w:p>
    <w:p>
      <w:pPr/>
      <w:r>
        <w:rPr>
          <w:lang w:val="pt_PT" w:bidi="pt_PT"/>
        </w:rPr>
      </w:r>
      <w:r>
        <w:rPr>
          <w:lang w:val="pt_PT" w:bidi="pt_PT"/>
        </w:rPr>
        <w:t>Quando esta história começa, todos os israelitas clamaram, para pedir por ajuda, a Yahweh. Esse clamor não é um choro de tristeza — eles estão pedindo socorro. No início dessa história, Yahweh respondeu apenas a Moisés. Moisés deve ter clamado por ajuda em favor do povo, embora a história não diga isso. Provavelmente, Moisés fala aqui pela primeira vez com Yahweh em nome de todos os israelitas. Moisés continua a falar com Yahweh em nome de todos os israelitas. Yahweh responde apenas a Moisés e não a todos os israelitas. Observem o padrão: os israelitas clamam a Yahweh e Yahweh responde. Os israelitas clamam a Yahweh para serem resgatados. Então Yahweh responde e ajuda os israelitas. Yahweh não está irado. Yahweh dá uma ordem militar para que os israelitas "levantem acampamento" e "avancem". Levantar acampamento significa recolher os pertences para deixar um lugar.</w:t>
      </w:r>
    </w:p>
    <w:p>
      <w:pPr/>
      <w:r>
        <w:rPr>
          <w:lang w:val="pt_PT" w:bidi="pt_PT"/>
        </w:rPr>
      </w:r>
      <w:r>
        <w:rPr>
          <w:lang w:val="pt_PT" w:bidi="pt_PT"/>
        </w:rPr>
        <w:t>Parem aqui e discutam esta pergunta em grupo: como seu idioma compartilha ordens militares como "fiquem calmos ou fiquem em silêncio", "levantem acampamento" e "avancem"? Como as pessoas compartilham informações com grandes grupos de pessoas, incluindo crianças e adultos, para se deslocarem como um único grupo? Como isso é diferente de estar em um exército real? Pause este áudio aqui.</w:t>
      </w:r>
    </w:p>
    <w:p>
      <w:pPr/>
      <w:r>
        <w:rPr>
          <w:lang w:val="pt_PT" w:bidi="pt_PT"/>
        </w:rPr>
      </w:r>
      <w:r>
        <w:rPr>
          <w:lang w:val="pt_PT" w:bidi="pt_PT"/>
        </w:rPr>
        <w:t>Yahweh ordena que Moisés levante o cajado com a sua mão, estenda-o sobre o Mar Vermelho, e separe a água. Yahweh compartilhou o plano de Yahweh para resgatar os israelitas. A água se dividirá, e os israelitas caminharão em terra seca por entre as águas rumo à segurança.</w:t>
      </w:r>
    </w:p>
    <w:p>
      <w:pPr/>
      <w:r>
        <w:rPr>
          <w:lang w:val="pt_PT" w:bidi="pt_PT"/>
        </w:rPr>
      </w:r>
      <w:r>
        <w:rPr>
          <w:lang w:val="pt_PT" w:bidi="pt_PT"/>
        </w:rPr>
        <w:t>Parem aqui e discutam esta pergunta em grupo: anteriormente, Yahweh ordenou que Moisés estendesse a mão de Moisés com o cajado sobre o rio Nilo, e o Nilo se transformou em sangue. Agora, Yahweh ordenou o mesmo comando e movimento sobre o Mar Vermelho. Yahweh usou o cajado para mostrar o poder de Yahweh. Façam o movimento da mesma maneira sobre o Mar Vermelho que vocês fizeram sobre o Nilo. O poder não vem do cajado ou de Moisés. O poder vem diretamente de Deus. Discutam os diferentes objetos em sua cultura que as pessoas pensam que têm poder. De onde vem o poder do objeto? Pause este áudio aqui.</w:t>
      </w:r>
    </w:p>
    <w:p>
      <w:pPr/>
      <w:r>
        <w:rPr>
          <w:lang w:val="pt_PT" w:bidi="pt_PT"/>
        </w:rPr>
      </w:r>
      <w:r>
        <w:rPr>
          <w:lang w:val="pt_PT" w:bidi="pt_PT"/>
        </w:rPr>
        <w:t xml:space="preserve">Parem aqui e, em grupo, olhem para um mapa do </w:t>
      </w:r>
      <w:r>
        <w:rPr>
          <w:lang w:val="pt_PT" w:bidi="pt_PT"/>
        </w:rPr>
        <w:t>Mar Vermelho</w:t>
      </w:r>
      <w:r>
        <w:rPr>
          <w:lang w:val="pt_PT" w:bidi="pt_PT"/>
        </w:rPr>
        <w:t>. Observem que o Mar Vermelho é uma grande fronteira natural para a maior parte do Egito que se estende quase até o seu extremo superior. Vejam os três lagos na parte superior. Não sabemos se os três lagos faziam parte do Mar Vermelho há muito tempo e agora a terra está seca. Não sabemos o lugar exato onde os israelitas atravessaram o Mar Vermelho. Falem sobre grandes extensões de água em sua região. Como as pessoas usam essas extensões de água para proteção contra inimigos? Se vocês não tiverem grandes extensões de água ou um lago perto de vocês, pensem em como um grande lago os ajudaria? Há algum problema com uma grande extensão de água como fronteira? Pause este áudio aqui.</w:t>
      </w:r>
    </w:p>
    <w:p>
      <w:pPr/>
      <w:r>
        <w:rPr>
          <w:lang w:val="pt_PT" w:bidi="pt_PT"/>
        </w:rPr>
      </w:r>
      <w:r>
        <w:rPr>
          <w:lang w:val="pt_PT" w:bidi="pt_PT"/>
        </w:rPr>
        <w:t>Yahweh diz a Moisés "eis", ou prestem atenção às minhas próximas palavras. Yahweh recebe glória, ou louvor, por causa do que Yahweh faz com o Faraó, o exército, os cavalos, os carros de guerra e os cavaleiros do Faraó. Yahweh luta contra os homens do Faraó. Vocês podem se lembrar, pela passagem anterior, de que o exército do Faraó, os cavalos, os carros de guerra e os cavaleiros provavelmente se referem aos condutores de carros, ou homens que dirigiam os carros de guerra. Assim como Yahweh diz anteriormente nessa história, Yahweh obtém a mesma glória ao derrotar os egípcios. Yahweh diz: "Eu sou" da mesma maneira que Yahweh disse a Moisés quem ele era na sarça ardente.</w:t>
      </w:r>
    </w:p>
    <w:p>
      <w:pPr/>
      <w:r>
        <w:rPr>
          <w:lang w:val="pt_PT" w:bidi="pt_PT"/>
        </w:rPr>
      </w:r>
      <w:r>
        <w:rPr>
          <w:lang w:val="pt_PT" w:bidi="pt_PT"/>
        </w:rPr>
        <w:t xml:space="preserve">Parem aqui e, em grupo, olhem para uma imagem de um </w:t>
      </w:r>
      <w:r>
        <w:rPr>
          <w:b/>
          <w:lang w:val="pt_PT" w:bidi="pt_PT"/>
        </w:rPr>
        <w:t>cavalo e um carro de guerra</w:t>
      </w:r>
      <w:r>
        <w:rPr>
          <w:lang w:val="pt_PT" w:bidi="pt_PT"/>
        </w:rPr>
        <w:t>. Pause este áudio aqui.</w:t>
      </w:r>
    </w:p>
    <w:p>
      <w:pPr/>
      <w:r>
        <w:rPr>
          <w:lang w:val="pt_PT" w:bidi="pt_PT"/>
        </w:rPr>
      </w:r>
      <w:r>
        <w:rPr>
          <w:lang w:val="pt_PT" w:bidi="pt_PT"/>
        </w:rPr>
        <w:t>Antes dessa história começar, a coluna de nuvem, ou a nuvem que formava uma grande coluna no céu, ia à frente dos israelitas, guiando-os. O Anjo de Deus aparece nessa história pela primeira vez. O Anjo de Deus viaja com os israelitas. O Anjo de Deus representa Yahweh no Antigo Testamento. Embora esse Anjo de Deus seja chamado de Anjo de Yahweh em outras histórias, esses provavelmente são os mesmos anjos. O Anjo de Deus moveu-se da frente dos israelitas para trás do acampamento israelita. Agora o Anjo de Deus protege Israel estando entre os israelitas e o exército egípcio que se aproxima. A coluna de nuvem se moveu da frente dos israelitas para trás dos israelitas da mesma maneira. A coluna de nuvem protege Israel estando entre os israelitas e o exército egípcio que se aproxima. Egípcios e israelitas ficaram longe uns dos outros durante a noite toda. A coluna de nuvem ficou escura e clara durante toda a noite. Sabemos que a coluna de nuvem ficou escura e clara ao mesmo tempo durante toda a noite. A maioria das pessoas acredita que a coluna de nuvem era escura do lado egípcio e clara do lado israelita. No entanto, a história não é clara.</w:t>
      </w:r>
    </w:p>
    <w:p>
      <w:pPr/>
      <w:r>
        <w:rPr>
          <w:lang w:val="pt_PT" w:bidi="pt_PT"/>
        </w:rPr>
      </w:r>
      <w:r>
        <w:rPr>
          <w:lang w:val="pt_PT" w:bidi="pt_PT"/>
        </w:rPr>
        <w:t>Parem a gravação aqui e discutam como isso ficaria. Como vocês explicarão uma nuvem escura e clara entre grupos de pessoas? Pause este áudio aqui.</w:t>
      </w:r>
    </w:p>
    <w:p>
      <w:pPr/>
      <w:r>
        <w:rPr>
          <w:lang w:val="pt_PT" w:bidi="pt_PT"/>
        </w:rPr>
      </w:r>
      <w:r>
        <w:rPr>
          <w:lang w:val="pt_PT" w:bidi="pt_PT"/>
        </w:rPr>
        <w:t>Moisés estendeu a sua mão com o cajado sobre o mar. Yahweh fez as águas se separarem durante toda a noite por meio de um forte vento que vinha do leste. A maior parte do vento no Egito sopra do oeste. Em uma passagem anterior, a praga dos gafanhotos soprou do leste. As águas se afastaram, ou se separaram ou se dividiram, e o fundo do mar apareceu. O fundo do mar, por onde a água se abriu, era terra seca. Os israelitas caminharam em segurança entre muros de água líquida sobre terra seca. Sabemos que todos os 2 milhões de israelitas, incluindo homens, mulheres e crianças, atravessaram com os seus pertences e animais naquela noite. Não sabemos a que horas os israelitas atravessaram o Mar Vermelho em terra seca durante a noite. Em algum momento durante a "última vigília", Yahweh olhou para os egípcios. A última vigília da noite é o período da noite das 2h às 6h.</w:t>
      </w:r>
    </w:p>
    <w:p>
      <w:pPr/>
      <w:r>
        <w:rPr>
          <w:lang w:val="pt_PT" w:bidi="pt_PT"/>
        </w:rPr>
      </w:r>
      <w:r>
        <w:rPr>
          <w:lang w:val="pt_PT" w:bidi="pt_PT"/>
        </w:rPr>
        <w:t>Parem aqui e discutam esta pergunta em grupo: como seu idioma compartilha ou explica o tempo passando ou mede o tempo? Vocês têm frases para o período antes do amanhecer? Pause este áudio aqui.</w:t>
      </w:r>
    </w:p>
    <w:p>
      <w:pPr/>
      <w:r>
        <w:rPr>
          <w:lang w:val="pt_PT" w:bidi="pt_PT"/>
        </w:rPr>
      </w:r>
      <w:r>
        <w:rPr>
          <w:lang w:val="pt_PT" w:bidi="pt_PT"/>
        </w:rPr>
        <w:t>Os egípcios podem ver os israelitas ao redor da Coluna de Nuvem. Os egípcios observaram os israelitas escaparem durante a noite, por terra seca entre as águas, nas proximidades da Nuvem. O exército do Faraó, com seus cavalos, carros de guerra e cavaleiros, perseguiu ou caçou os israelitas Mar Vermelho adentro em algum momento entre as 2h e as 6h, antes do amanhecer.</w:t>
      </w:r>
    </w:p>
    <w:p>
      <w:pPr>
        <w:pStyle w:val="ListBullet"/>
        <w:spacing w:line="240" w:lineRule="auto"/>
        <w:ind w:left="720"/>
      </w:pPr>
      <w:r>
        <w:rPr>
          <w:lang w:val="pt_PT" w:bidi="pt_PT"/>
        </w:rPr>
      </w:r>
      <w:r>
        <w:rPr>
          <w:lang w:val="pt_PT" w:bidi="pt_PT"/>
        </w:rPr>
        <w:t>Parem aqui e discutam esta pergunta. Observem as rodas finas dos carros de guerra. As rodas têm apenas a largura da mão de um homem, medida de um lado ao outro dos nós dos dedos. Os soldados dirigem bem um carro de guerra sobre terreno firme e plano. Discutam como seria conduzir um carro de guerra em areia fofa, areia úmida ou lama.</w:t>
      </w:r>
    </w:p>
    <w:p>
      <w:pPr>
        <w:pStyle w:val="ListBullet"/>
        <w:spacing w:line="240" w:lineRule="auto"/>
        <w:ind w:left="720"/>
      </w:pPr>
      <w:r>
        <w:rPr>
          <w:lang w:val="pt_PT" w:bidi="pt_PT"/>
        </w:rPr>
      </w:r>
      <w:r>
        <w:rPr>
          <w:lang w:val="pt_PT" w:bidi="pt_PT"/>
        </w:rPr>
        <w:t xml:space="preserve">Parem e olhem para uma imagem de um </w:t>
      </w:r>
      <w:r>
        <w:rPr>
          <w:lang w:val="pt_PT" w:bidi="pt_PT"/>
        </w:rPr>
        <w:t>cavalo</w:t>
      </w:r>
      <w:r>
        <w:rPr>
          <w:lang w:val="pt_PT" w:bidi="pt_PT"/>
        </w:rPr>
        <w:t>. Discutam em grupo o tamanho e a força de um cavalo. Discutam os benefícios dos cavalos para a batalha. Pause este áudio aqui.</w:t>
      </w:r>
    </w:p>
    <w:p>
      <w:pPr/>
      <w:r>
        <w:rPr>
          <w:lang w:val="pt_PT" w:bidi="pt_PT"/>
        </w:rPr>
      </w:r>
      <w:r>
        <w:rPr>
          <w:lang w:val="pt_PT" w:bidi="pt_PT"/>
        </w:rPr>
        <w:t>Lembrem-se de que Yahweh olhou, ou lançou o olhar, para baixo da Coluna de Nuvem para o acampamento do exército egípcio. "Olhar para baixo" significa duas coisas. "Olhar para baixo" significa que você permanece em um lugar mais alto e consegue ver por cima de uma pessoa ou o topo da cabeça dela. "Olhar para baixo" também significa que uma pessoa é superior, ou melhor do que alguém, e que o olhar é hostil ou pouco amigável. O olhar poderoso de Yahweh confundiu o exército e os egípcios entraram em pânico e ficaram com medo. Yahweh fez as rodas do carro de guerra desviarem para o lado errado, irem pelo caminho errado, ou caírem. Os carros de guerra se tornaram mais pesados e difíceis de conduzir. Quando os israelitas atravessaram o mar, o mar tinha um fundo seco. A Bíblia nos diz que o fundo do mar estava seco quando os israelitas atravessaram. Os egípcios os viram atravessar sobre o fundo seco, mas Yahweh os havia deixado confusos. Eles correram para o mar. As muralhas de água ainda estavam lá. O fundo do mar nessa região geralmente é formado por areia fofa, lodo ou pedras. Não sabemos exatamente como era o fundo, mas a Bíblia diz que os egípcios não podiam conduzir os carros de guerra sobre o fundo do mar. Os egípcios disseram que era preciso fugir, porque Yahweh estava lutando por Israel. Os egípcios acreditam que Yahweh luta por Israel. “É verdade. Israel assiste à batalha sem lutar. Yahweh luta a batalha.</w:t>
      </w:r>
    </w:p>
    <w:p>
      <w:pPr/>
      <w:r>
        <w:rPr>
          <w:lang w:val="pt_PT" w:bidi="pt_PT"/>
        </w:rPr>
      </w:r>
      <w:r>
        <w:rPr>
          <w:lang w:val="pt_PT" w:bidi="pt_PT"/>
        </w:rPr>
        <w:t>Parem aqui e discutam esta pergunta em grupo: imaginem como Moisés diz aos israelitas para atravessarem o terreno seco para o outro lado. Agora imaginem como os oficiais egípcios dizem a seus soldados para atravessar. Como as ordens são diferentes umas das outras? Como as pessoas em seu idioma dão e seguem ordens rapidamente? Como isso muda quando um oficial do exército diz a seus soldados para fazerem algo rapidamente? Pause este áudio aqui.</w:t>
      </w:r>
    </w:p>
    <w:p>
      <w:pPr/>
      <w:r>
        <w:rPr>
          <w:lang w:val="pt_PT" w:bidi="pt_PT"/>
        </w:rPr>
      </w:r>
      <w:r>
        <w:rPr>
          <w:lang w:val="pt_PT" w:bidi="pt_PT"/>
        </w:rPr>
        <w:t>Moisés e todos os israelitas estão do outro lado do Mar Vermelho. Yahweh diz a Moisés para estender a mão de Moisés sobre o Mar Vermelho. O exército egípcio ainda permanece no fundo, entre as muralhas de água. Yahweh diz que as muralhas de água cobrirão os carros de guerra, cavaleiros e cavalos egípcios. Moisés obedece a Yahweh e estende a mão de Moisés com o cajado. Podemos presumir que Moisés segurava o cajado, mesmo que a história não deixe isso claro. Agora começa a amanhecer. A água retorna à profundidade normal. Yahweh lança de volta ao mar todos os egípcios que tentam escapar. A água cobre todos os carros de guerra, cavaleiros e cavalos egípcios que entraram no mar. Todos os egípcios e todos os cavalos morreram.</w:t>
      </w:r>
    </w:p>
    <w:p>
      <w:pPr/>
      <w:r>
        <w:rPr>
          <w:lang w:val="pt_PT" w:bidi="pt_PT"/>
        </w:rPr>
      </w:r>
      <w:r>
        <w:rPr>
          <w:lang w:val="pt_PT" w:bidi="pt_PT"/>
        </w:rPr>
        <w:t>Os escritores hebreus gostam de resumir os pontos principais. Então foi isso que Moisés fez aqui quando estava contando essa história. Moisés nos diz que no início daquele dia, todos os israelitas caminharam em terra seca pelo meio do mar, entre paredes de água à direita e à esquerda. Naquele mesmo dia, Yahweh salvou os israelitas das mãos ou do controle dos egípcios poderosos. Agora, os israelitas viram egípcios mortos na praia. Os israelitas viram o grande poder de Yahweh derrotar os egípcios. Os israelitas temeram e acreditaram em Yahweh e no servo de Yahweh, Moisés.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14.15–31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responde aos israelitas que clamam a Yahweh pedindo ajuda. Yahweh ordena que os israelitas levantem acampamento. Yahweh diz a Moisés para dividir o Mar Vermelho. Yahweh endurecerá os corações egípcios e receberá glória.</w:t>
      </w:r>
    </w:p>
    <w:p>
      <w:pPr/>
      <w:r>
        <w:rPr>
          <w:lang w:val="pt_PT" w:bidi="pt_PT"/>
        </w:rPr>
      </w:r>
      <w:r>
        <w:rPr>
          <w:b/>
          <w:lang w:val="pt_PT" w:bidi="pt_PT"/>
        </w:rPr>
        <w:t>Na segunda cena:</w:t>
      </w:r>
      <w:r>
        <w:rPr>
          <w:lang w:val="pt_PT" w:bidi="pt_PT"/>
        </w:rPr>
        <w:t xml:space="preserve"> o Anjo do Senhor e a coluna de nuvem continuam viajando com os israelitas da história anterior. Nessa história, tanto o Anjo do Senhor quanto a coluna de nuvem se movem da frente dos israelitas para ficar atrás dos israelitas durante toda a noite.</w:t>
      </w:r>
    </w:p>
    <w:p>
      <w:pPr/>
      <w:r>
        <w:rPr>
          <w:lang w:val="pt_PT" w:bidi="pt_PT"/>
        </w:rPr>
      </w:r>
      <w:r>
        <w:rPr>
          <w:b/>
          <w:lang w:val="pt_PT" w:bidi="pt_PT"/>
        </w:rPr>
        <w:t>Na terceira cena:</w:t>
      </w:r>
      <w:r>
        <w:rPr>
          <w:lang w:val="pt_PT" w:bidi="pt_PT"/>
        </w:rPr>
        <w:t xml:space="preserve"> Moisés com o cajado, estende a sua mão sobre o Mar Vermelho. Yahweh envia um vento do leste durante toda a noite, separando a água. A água se separa em paredes altas e o fundo do mar se torna terra seca. Antes do amanhecer, todos os israelitas caminham pelo fundo do mar. Os israelitas caminham em terra seca para o outro lado para estarem seguros.</w:t>
      </w:r>
    </w:p>
    <w:p>
      <w:pPr/>
      <w:r>
        <w:rPr>
          <w:lang w:val="pt_PT" w:bidi="pt_PT"/>
        </w:rPr>
      </w:r>
      <w:r>
        <w:rPr>
          <w:b/>
          <w:lang w:val="pt_PT" w:bidi="pt_PT"/>
        </w:rPr>
        <w:t>Na quarta cena:</w:t>
      </w:r>
      <w:r>
        <w:rPr>
          <w:lang w:val="pt_PT" w:bidi="pt_PT"/>
        </w:rPr>
        <w:t xml:space="preserve"> os cavalos, carros de guerra e cavaleiros do Faraó perseguem os israelitas. Yahweh olha para baixo, para os egípcios. Yahweh confunde os egípcios e faz com que as rodas dos carros de guerra se entortem e fiquem presas, de modo que as rodas não rolam. Yahweh comanda Moisés, que está do outro lado. Moisés estende a mão de Moisés com o cajado sobre o Mar Vermelho. Yahweh faz os níveis de água subirem ao normal sobre os egípcios e todos os egípcios morrem.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Cavalos egípcios com carros de guerra</w:t>
      </w:r>
    </w:p>
    <w:p>
      <w:pPr>
        <w:pStyle w:val="ListBullet"/>
        <w:spacing w:line="240" w:lineRule="auto"/>
        <w:ind w:left="720"/>
      </w:pPr>
      <w:r>
        <w:rPr>
          <w:lang w:val="pt_PT" w:bidi="pt_PT"/>
        </w:rPr>
      </w:r>
      <w:r>
        <w:rPr>
          <w:lang w:val="pt_PT" w:bidi="pt_PT"/>
        </w:rPr>
        <w:t>Cavaleiros egípcios, exército, oficiais</w:t>
      </w:r>
    </w:p>
    <w:p>
      <w:pPr>
        <w:pStyle w:val="ListBullet"/>
        <w:spacing w:line="240" w:lineRule="auto"/>
        <w:ind w:left="720"/>
      </w:pPr>
      <w:r>
        <w:rPr>
          <w:lang w:val="pt_PT" w:bidi="pt_PT"/>
        </w:rPr>
      </w:r>
      <w:r>
        <w:rPr>
          <w:lang w:val="pt_PT" w:bidi="pt_PT"/>
        </w:rPr>
        <w:t>Anjo de Deus</w:t>
      </w:r>
    </w:p>
    <w:p>
      <w:pPr>
        <w:pStyle w:val="ListBullet"/>
        <w:spacing w:line="240" w:lineRule="auto"/>
        <w:ind w:left="720"/>
      </w:pPr>
      <w:r>
        <w:rPr>
          <w:lang w:val="pt_PT" w:bidi="pt_PT"/>
        </w:rPr>
      </w:r>
      <w:r>
        <w:rPr>
          <w:lang w:val="pt_PT" w:bidi="pt_PT"/>
        </w:rPr>
        <w:t>Coluna de Nuvem, que se move fisicamente com os israelitas, feita de nuvem e fogo.</w:t>
      </w:r>
    </w:p>
    <w:p>
      <w:pPr/>
      <w:r>
        <w:rPr>
          <w:lang w:val="pt_PT" w:bidi="pt_PT"/>
        </w:rPr>
      </w:r>
      <w:r>
        <w:rPr>
          <w:lang w:val="pt_PT" w:bidi="pt_PT"/>
        </w:rPr>
        <w:t>Em grupo, prestem atenção às partes do cenário da passagem:</w:t>
      </w:r>
    </w:p>
    <w:p>
      <w:pPr/>
      <w:r>
        <w:rPr>
          <w:lang w:val="pt_PT" w:bidi="pt_PT"/>
        </w:rPr>
      </w:r>
      <w:r>
        <w:rPr>
          <w:lang w:val="pt_PT" w:bidi="pt_PT"/>
        </w:rPr>
        <w:t>Na cena um, os personagens ficam em linha de leste a oeste. O Mar Vermelho fica a leste. Mais perto do Mar Vermelho, mais a leste, estão o Anjo de Deus e a Coluna de Nuvem. A oeste do Anjo de Deus e da Coluna de Nuvem estão os israelitas (no meio). O exército do Faraó veio do oeste, perto do rio. O grande rio é o Nilo, no mapa. O Anjo de Deus e a coluna de nuvem permanecem da última história, mas não dizem ou fazem nada na cena um.</w:t>
      </w:r>
    </w:p>
    <w:p>
      <w:pPr/>
      <w:r>
        <w:rPr>
          <w:lang w:val="pt_PT" w:bidi="pt_PT"/>
        </w:rPr>
      </w:r>
      <w:r>
        <w:rPr>
          <w:lang w:val="pt_PT" w:bidi="pt_PT"/>
        </w:rPr>
        <w:t xml:space="preserve">Parem aqui e, em grupo, olhem para um mapa do </w:t>
      </w:r>
      <w:r>
        <w:rPr>
          <w:lang w:val="pt_PT" w:bidi="pt_PT"/>
        </w:rPr>
        <w:t>Mar Vermelho</w:t>
      </w:r>
      <w:r>
        <w:rPr>
          <w:lang w:val="pt_PT" w:bidi="pt_PT"/>
        </w:rPr>
        <w:t xml:space="preserve">. Encontrem o rio Nilo e a cidade de Ramsés. O Faraó vive lá. O exército do Faraó marcha da área do rio Nilo para pegar os israelitas. Observem o Mar Vermelho. Observem como o exército se move de oeste para leste. Observem que o exército egípcio e </w:t>
      </w:r>
      <w:r>
        <w:rPr>
          <w:b/>
          <w:lang w:val="pt_PT" w:bidi="pt_PT"/>
        </w:rPr>
        <w:t>os carros de guerra</w:t>
      </w:r>
      <w:r>
        <w:rPr>
          <w:lang w:val="pt_PT" w:bidi="pt_PT"/>
        </w:rPr>
        <w:t xml:space="preserve"> do lado oeste prenderam os israelitas contra o Mar Vermelho, a leste. Como seu grupo explicará os lugares dos personagens? Pausem a gravação aqui.</w:t>
      </w:r>
    </w:p>
    <w:p>
      <w:pPr/>
      <w:r>
        <w:rPr>
          <w:lang w:val="pt_PT" w:bidi="pt_PT"/>
        </w:rPr>
      </w:r>
      <w:r>
        <w:rPr>
          <w:lang w:val="pt_PT" w:bidi="pt_PT"/>
        </w:rPr>
        <w:t>Yahweh fala primeiro com Moisés. Yahweh pergunta por que os israelitas continuam implorando ou clamando a Yahweh por ajuda. Essa história nos diz que os israelitas continuaram implorando ou clamando por ajuda repetidamente. Yahweh faz uma pergunta, mas não quer uma resposta. Em vez disso, Yahweh está chamando os israelitas à ação. Yahweh ordena que os israelitas levantem acampamento. Levantar acampamento significa retirar as estacas das tendas do chão, recolher suas roupas e comida, e se preparar para caminhar. Os israelitas desmontam as tendas para se mudarem para um novo lugar. Todos os israelitas arrumam suas coisas para partir. Os israelitas avançam para o Mar Vermelho.</w:t>
      </w:r>
    </w:p>
    <w:p>
      <w:pPr/>
      <w:r>
        <w:rPr>
          <w:lang w:val="pt_PT" w:bidi="pt_PT"/>
        </w:rPr>
      </w:r>
      <w:r>
        <w:rPr>
          <w:lang w:val="pt_PT" w:bidi="pt_PT"/>
        </w:rPr>
        <w:t>Yahweh disse o plano apenas a Moisés. Moisés ouve o plano de Yahweh para Moisés, os israelitas e os egípcios. Yahweh quer que Moisés levante a mão de Moisés com o cajado sobre o mar. Moisés não levanta a sua mão nessa cena. Yahweh diz a Moisés que a água se dividirá e os israelitas caminharão em terra seca, mas não nessa cena. Yahweh diz a Moisés que Yahweh endurecerá os corações dos egípcios, não apenas do Faraó. Yahweh diz que os egípcios perseguirão, ou seguirão, os israelitas para dentro do Mar Vermelho. Os egípcios não perseguem nessa cena. Os egípcios conhecerão Yahweh como o único Deus verdadeiro, Yahweh, e Yahweh receberá glória. Yahweh diz a Moisés para prestar atenção às suas palavras: Yahweh obterá glória porque ele terá a vitória sobre os egípcios. Yahweh repete como Yahweh obtém glória. Essa repetição mostra que é um detalhe importante. Yahweh diz o que acontecerá em seguida.</w:t>
      </w:r>
    </w:p>
    <w:p>
      <w:pPr>
        <w:pStyle w:val="ListBullet"/>
        <w:spacing w:line="240" w:lineRule="auto"/>
        <w:ind w:left="720"/>
      </w:pPr>
      <w:r>
        <w:rPr>
          <w:lang w:val="pt_PT" w:bidi="pt_PT"/>
        </w:rPr>
      </w:r>
      <w:r>
        <w:rPr>
          <w:lang w:val="pt_PT" w:bidi="pt_PT"/>
        </w:rPr>
        <w:t>Parem aqui e discutam esta pergunta em grupo: anteriormente, Deus ordenou que Moisés estendesse a mão e o cajado de Moisés sobre o rio Nilo. Agora, Deus deu a mesma ordem sobre o Mar Vermelho. Deus usou o cajado para mostrar o poder de Deus. Façam o movimento da mesma maneira. Como Yahweh usa o cajado para mostrar o poder de Yahweh? Como vocês mostram que o poder é distinto do cajado e de Moisés?</w:t>
      </w:r>
    </w:p>
    <w:p>
      <w:pPr>
        <w:pStyle w:val="ListBullet"/>
        <w:spacing w:line="240" w:lineRule="auto"/>
        <w:ind w:left="720"/>
      </w:pPr>
      <w:r>
        <w:rPr>
          <w:lang w:val="pt_PT" w:bidi="pt_PT"/>
        </w:rPr>
      </w:r>
      <w:r>
        <w:rPr>
          <w:lang w:val="pt_PT" w:bidi="pt_PT"/>
        </w:rPr>
        <w:t>Como alguém explica o que acontece no futuro? Conte sobre o que acontecerá amanhã. Observem como vocês falam sobre o futuro. Observem como isso é igual e diferente de como Yahweh fala sobre o futuro. Pause este áudio aqui.</w:t>
      </w:r>
    </w:p>
    <w:p>
      <w:pPr/>
      <w:r>
        <w:rPr>
          <w:lang w:val="pt_PT" w:bidi="pt_PT"/>
        </w:rPr>
      </w:r>
      <w:r>
        <w:rPr>
          <w:lang w:val="pt_PT" w:bidi="pt_PT"/>
        </w:rPr>
        <w:t>A cena dois começa com o Anjo de Deus e a Coluna de Nuvem. A coluna de nuvem ia à frente dos israelitas. O Anjo de Deus se move separadamente da Coluna de Nuvem. O Anjo poderia ser o próprio Yahweh ou ser dirigido por Yahweh, mas sempre representa Yahweh. O Anjo de Deus tem viajado com os israelitas todo esse tempo. Moisés deixa claro quando conta essa história que o anjo tem viajado na frente dos israelitas, e a Coluna de Nuvem também tem ido à frente.</w:t>
      </w:r>
    </w:p>
    <w:p>
      <w:pPr/>
      <w:r>
        <w:rPr>
          <w:lang w:val="pt_PT" w:bidi="pt_PT"/>
        </w:rPr>
      </w:r>
      <w:r>
        <w:rPr>
          <w:lang w:val="pt_PT" w:bidi="pt_PT"/>
        </w:rPr>
        <w:t>Parem aqui e discutam esta pergunta em grupo: que tipos de coisas representam a presença de Deus em sua cultura? Na história anterior, havia o Anjo de Yahweh na sarça. O Anjo de Yahweh na sarça não se move, mas o Anjo de Deus na história atual se move. Discutam como o Anjo de Deus se move independentemente da coluna de nuvem. A coluna de nuvem é a mesma em histórias anteriores. O Anjo de Deus e a Coluna de Nuvem representam a presença de Deus. Discutam como ambos representam Yahweh de maneiras diferentes. Pause este áudio aqui.</w:t>
      </w:r>
    </w:p>
    <w:p>
      <w:pPr/>
      <w:r>
        <w:rPr>
          <w:lang w:val="pt_PT" w:bidi="pt_PT"/>
        </w:rPr>
      </w:r>
      <w:r>
        <w:rPr>
          <w:lang w:val="pt_PT" w:bidi="pt_PT"/>
        </w:rPr>
        <w:t>Primeiro, o Anjo de Deus fica diante dos israelitas e se move para atrás dos israelitas. Segundo, a coluna de nuvem fica diante dos israelitas e se move para trás dos israelitas. O Anjo de Deus e a coluna de nuvem agora ficam entre os israelitas e o exército egípcio com 600 carros de guerra. A nuvem é escura de um lado e clara do outro lado durante toda a noite. Os israelitas e os egípcios ficaram separados.</w:t>
      </w:r>
    </w:p>
    <w:p>
      <w:pPr/>
      <w:r>
        <w:rPr>
          <w:lang w:val="pt_PT" w:bidi="pt_PT"/>
        </w:rPr>
      </w:r>
      <w:r>
        <w:rPr>
          <w:lang w:val="pt_PT" w:bidi="pt_PT"/>
        </w:rPr>
        <w:t>Na terceira cena, Moisés estende a sua mão com o cajado. O cajado mostra o poder de Yahweh. O movimento é o mesmo quando Moisés estava no rio Nilo. Com um vento muito forte vindo do leste, Yahweh separa a água. O vento sopra durante a noite toda. O fundo do mar é terra seca. A água era como muralhas. A palavra usada para muralhas significa paredes altas para proteger uma cidade. As muralhas eram líquidas. O fundo era largo o suficiente para que 2 milhões de israelitas atravessassem o Mar Vermelho em quatro horas, provavelmente entre 2h e 6h da manhã.</w:t>
      </w:r>
    </w:p>
    <w:p>
      <w:pPr/>
      <w:r>
        <w:rPr>
          <w:lang w:val="pt_PT" w:bidi="pt_PT"/>
        </w:rPr>
      </w:r>
      <w:r>
        <w:rPr>
          <w:lang w:val="pt_PT" w:bidi="pt_PT"/>
        </w:rPr>
        <w:t>Parem aqui e façam uma atividade. Despejem um pouco de água em uma tigela rasa com uma borda baixa. Todos se revezam soprando a água e vendo a água se mover. Vocês podem soprar a água com força suficiente para tirar a água do fundo da tigela? Como a água fica quando você a empurra para trás com o seu sopro? Discutam como vocês descreverão uma muralha de água. Pause este áudio aqui.</w:t>
      </w:r>
    </w:p>
    <w:p>
      <w:pPr/>
      <w:r>
        <w:rPr>
          <w:lang w:val="pt_PT" w:bidi="pt_PT"/>
        </w:rPr>
      </w:r>
      <w:r>
        <w:rPr>
          <w:lang w:val="pt_PT" w:bidi="pt_PT"/>
        </w:rPr>
        <w:t>Na quarta cena, os egípcios primeiro observam os israelitas escaparem pelo Mar Vermelho em terra seca. Em seguida, todos os cavalos, 600 carros de guerra e cavaleiros perseguem os israelitas para dentro do Mar Vermelho. Antes do amanhecer, Yahweh estava acima dos egípcios na Coluna de Fogo e Nuvem ou a partir dela. Yahweh "olhou para baixo" para os egípcios. "Olhar para baixo" significa duas coisas: ser fisicamente mais alto e poder ver por cima da cabeça de alguém, e ser superior ou melhor do que alguém (um insulto). Yahweh olhou para baixo, para os egípcios. Os egípcios ficaram confusos e entraram em pânico. Yahweh fez com que as rodas dos carros de guerra travassem, se desviassem ou se soltassem. As rodas ficaram presas e se moviam com muita dificuldade no solo fofo. Yahweh tornou os carros pesados e difíceis de conduzir. Os egípcios queriam desobedecer às ordens e sair porque reconheciam que Yahweh estava ajudando os israelitas. Yahweh ordena que Moisés estenda a mão de Moisés com o cajado sobre o Mar Vermelho. Yahweh planeja fazer a água voltar à sua profundidade normal sobre os egípcios, os carros e os cavalos. Moisés obedece. Ao amanhecer, na alvorada, o Mar Vermelho retorna ao normal. Yahweh lançou todos os egípcios que tentaram escapar de volta para o Mar Vermelho para os afogar. A água era profunda o suficiente para cobrir completamente todos os egípcios, os carros e os cavalos. Todos morreram.</w:t>
      </w:r>
    </w:p>
    <w:p>
      <w:pPr/>
      <w:r>
        <w:rPr>
          <w:lang w:val="pt_PT" w:bidi="pt_PT"/>
        </w:rPr>
      </w:r>
      <w:r>
        <w:rPr>
          <w:lang w:val="pt_PT" w:bidi="pt_PT"/>
        </w:rPr>
        <w:t>Parem aqui e discutam essa ideia em grupo. A cena quatro é muito rápida. Os egípcios assistem aos israelitas escaparem e então todos os egípcios perseguem ou caçam os israelitas para dentro do mar. Yahweh olha para os egípcios antes do amanhecer e a cena termina ao amanhecer com todos os egípcios e cavalos mortos. Alguns minutos se passam desde o olhar de Yahweh até que a água cubra os cadáveres. Discutam como vocês transmitirão o ritmo rápido com toda a ação acontecendo em poucos instantes. Pause essa gravação aqui.</w:t>
      </w:r>
    </w:p>
    <w:p>
      <w:pPr/>
      <w:r>
        <w:rPr>
          <w:lang w:val="pt_PT" w:bidi="pt_PT"/>
        </w:rPr>
      </w:r>
      <w:r>
        <w:rPr>
          <w:lang w:val="pt_PT" w:bidi="pt_PT"/>
        </w:rPr>
        <w:t>Yahweh muitas vezes inspira os escritores da Bíblia a resumir histórias importantes. Moisés resumiu essa história para ajudar os ouvintes a não esquecê-la. Moisés nos lembra que os israelitas caminharam em terra seca entre paredes de água líquida, tão altas quanto as muralhas de proteção da cidade, à direita e à esquerda. No mesmo dia, Yahweh salvou os israelitas dos egípcios poderosos. Os israelitas viram os egípcios derrotados e mortos na praia. Naquele mesmo dia, Israel viu o poder ainda maior de Yahweh contra os egípcios. Israel temeu, ou ficou em reverência, e acreditou em Yahweh e no servo de Yahweh, Moisés.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14.15–31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Cavalos egípcios com carros de guerra</w:t>
      </w:r>
    </w:p>
    <w:p>
      <w:pPr>
        <w:pStyle w:val="ListBullet"/>
        <w:spacing w:line="240" w:lineRule="auto"/>
        <w:ind w:left="720"/>
      </w:pPr>
      <w:r>
        <w:rPr>
          <w:lang w:val="pt_PT" w:bidi="pt_PT"/>
        </w:rPr>
      </w:r>
      <w:r>
        <w:rPr>
          <w:lang w:val="pt_PT" w:bidi="pt_PT"/>
        </w:rPr>
        <w:t>Cavaleiros egípcios, exército, oficiais</w:t>
      </w:r>
    </w:p>
    <w:p>
      <w:pPr>
        <w:pStyle w:val="ListBullet"/>
        <w:spacing w:line="240" w:lineRule="auto"/>
        <w:ind w:left="720"/>
      </w:pPr>
      <w:r>
        <w:rPr>
          <w:lang w:val="pt_PT" w:bidi="pt_PT"/>
        </w:rPr>
      </w:r>
      <w:r>
        <w:rPr>
          <w:lang w:val="pt_PT" w:bidi="pt_PT"/>
        </w:rPr>
        <w:t>Anjo de Deus (não fala)</w:t>
      </w:r>
    </w:p>
    <w:p>
      <w:pPr>
        <w:pStyle w:val="ListBullet"/>
        <w:spacing w:line="240" w:lineRule="auto"/>
        <w:ind w:left="720"/>
      </w:pPr>
      <w:r>
        <w:rPr>
          <w:lang w:val="pt_PT" w:bidi="pt_PT"/>
        </w:rPr>
      </w:r>
      <w:r>
        <w:rPr>
          <w:lang w:val="pt_PT" w:bidi="pt_PT"/>
        </w:rPr>
        <w:t>Coluna de nuvem, que move-se fisicamente com os israelitas, feita de nuvem e fogo (não fala)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Enquanto a cena um começa, os israelitas clamam a Yahweh pedindo ajuda. Yahweh pergunta a Moisés por quê e, em seguida, ordena aos israelitas que levantem acampamento e sigam adiante. Yahweh diz a Moisés o plano de Yahweh. Yahweh diz a Moisés o que Moisés fará e o que Yahweh fará. Yahweh revela o plano para salvar os israelitas. Yahweh revela o plano para os egípcios, mas Yahweh não diz o que acontecerá com os egípcios.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Yahweh: “Como você está se sentindo quando ouve o povo clamando por você?” Você pode ouvir respostas como: "Estou triste pelos israelitas não confiarem em mim para cuidar dos israelitas", ou "Estou frustrado pelos israelitas continuarem me perguntando como se eu não estivesse ouvindo", ou "Meu coração dói pelos israelitas quando os israelitas ficam com tanto medo".</w:t>
      </w:r>
    </w:p>
    <w:p>
      <w:pPr>
        <w:pStyle w:val="ListBullet"/>
        <w:spacing w:line="240" w:lineRule="auto"/>
        <w:ind w:left="720"/>
      </w:pPr>
      <w:r>
        <w:rPr>
          <w:lang w:val="pt_PT" w:bidi="pt_PT"/>
        </w:rPr>
      </w:r>
      <w:r>
        <w:rPr>
          <w:lang w:val="pt_PT" w:bidi="pt_PT"/>
        </w:rPr>
        <w:t>Pergunte aos israelitas: “O que vocês estão sentindo agora?”. Vocês podem ouvir respostas como: “Estou com medo de morrer”, ou “Estou com medo de que os egípcios me façam escravo novamente”, ou “Estou com raiva porque Yahweh me trouxe até aqui para morrer”, ou ainda “Estou com medo e confuso. Não sei o que acontecerá comigo".</w:t>
      </w:r>
    </w:p>
    <w:p>
      <w:pPr>
        <w:pStyle w:val="ListBullet"/>
        <w:spacing w:line="240" w:lineRule="auto"/>
        <w:ind w:left="720"/>
      </w:pPr>
      <w:r>
        <w:rPr>
          <w:lang w:val="pt_PT" w:bidi="pt_PT"/>
        </w:rPr>
      </w:r>
      <w:r>
        <w:rPr>
          <w:lang w:val="pt_PT" w:bidi="pt_PT"/>
        </w:rPr>
        <w:t>Pergunte a Moisés sobre os sentimentos no momento. Moisés pode responder: "Estou sobrecarregado. Vejo tanta desordem e nenhuma calma. Pessoas gritando. Cavalos correndo", ou "Estou admirado. Yahweh está falando comigo. Yahweh tem um plano impossível, mas já vi Yahweh fazer o impossível antes", ou "Não sei como me sinto. Tudo está acontecendo tão rápido. Mal consigo pensar. Só posso fazer".</w:t>
      </w:r>
    </w:p>
    <w:p>
      <w:pPr>
        <w:pStyle w:val="ListBullet"/>
        <w:spacing w:line="240" w:lineRule="auto"/>
        <w:ind w:left="720"/>
      </w:pPr>
      <w:r>
        <w:rPr>
          <w:lang w:val="pt_PT" w:bidi="pt_PT"/>
        </w:rPr>
      </w:r>
      <w:r>
        <w:rPr>
          <w:lang w:val="pt_PT" w:bidi="pt_PT"/>
        </w:rPr>
        <w:t>Pergunte aos egípcios sobre seus sentimentos. O ator pode dizer: "Irado. Os israelitas fizeram nossos filhos morrer", ou "Sinto-me confiante. Posso pegar facilmente escravos fugitivos".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o Anjo de Deus se move da frente dos israelitas para trás dos israelitas. A coluna de nuvem se move da frente dos israelitas para trás dos israelitas. O Anjo de Deus e a coluna de nuvem agora ficam entre os israelitas e os egípcios durante toda a noite. A coluna de nuvem fica tanto escura quanto clara. O Anjo de Deus e a coluna de nuvem representam Yahweh ou são parte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Yahweh: “Como você se sente sobre seus representantes?”. Você pode ouvir respostas como: "Sei que meu Anjo obedecerá e minha Nuvem obedecerá", ou "Sei que meu Anjo e minha Nuvem são fortes e podem proteger os israelitas".</w:t>
      </w:r>
    </w:p>
    <w:p>
      <w:pPr>
        <w:pStyle w:val="ListBullet"/>
        <w:spacing w:line="240" w:lineRule="auto"/>
        <w:ind w:left="720"/>
      </w:pPr>
      <w:r>
        <w:rPr>
          <w:lang w:val="pt_PT" w:bidi="pt_PT"/>
        </w:rPr>
      </w:r>
      <w:r>
        <w:rPr>
          <w:lang w:val="pt_PT" w:bidi="pt_PT"/>
        </w:rPr>
        <w:t>Pergunte ao Anjo: “Você está preparado para lutar por Israel?”. Você pode ouvir respostas como: "Defenderei Israel, mas não atacarei".</w:t>
      </w:r>
    </w:p>
    <w:p>
      <w:pPr>
        <w:pStyle w:val="ListBullet"/>
        <w:spacing w:line="240" w:lineRule="auto"/>
        <w:ind w:left="720"/>
      </w:pPr>
      <w:r>
        <w:rPr>
          <w:lang w:val="pt_PT" w:bidi="pt_PT"/>
        </w:rPr>
      </w:r>
      <w:r>
        <w:rPr>
          <w:lang w:val="pt_PT" w:bidi="pt_PT"/>
        </w:rPr>
        <w:t>Pergunte ao ator israelita: “Como você se sente com o Anjo de Deus e a Coluna de Nuvem protegendo você dos egípcios?”. Você pode ouvir respostas como: "Ainda estou com medo", ou "Não entendo o que aconteceu", ou "Estou em choque e quero escapar".</w:t>
      </w:r>
    </w:p>
    <w:p>
      <w:pPr>
        <w:pStyle w:val="ListBullet"/>
        <w:spacing w:line="240" w:lineRule="auto"/>
        <w:ind w:left="720"/>
      </w:pPr>
      <w:r>
        <w:rPr>
          <w:lang w:val="pt_PT" w:bidi="pt_PT"/>
        </w:rPr>
      </w:r>
      <w:r>
        <w:rPr>
          <w:lang w:val="pt_PT" w:bidi="pt_PT"/>
        </w:rPr>
        <w:t>Pergunte ao ator egípcio: “O que você sente quando vê a coluna gigante de nuvem e não pode chegar aos israelitas?”. Você pode ouvir respostas como: "Estou com medo", ou "Não entendo a nuvem e por que não posso passar", ou "Estou frustrado, não posso obedecer a meu Faraó e capturar os israelitas", ou "Estou irado. Não posso fazer o que quero".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Moisés estende a mão de Moisés com o cajado sobre o Mar Vermelho. Yahweh separa a água com vento. O vento sopra durante a noite toda. Yahweh faz uma alta muralha de água à esquerda e à direita e torna o fundo seco. Os israelitas caminham em terra seca com muralhas de água nos lados direito e esquerdo.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Discutam em grupo o que seus sentidos diriam a vocês: vendo, sentindo, cheirando e tocando. Algumas palavras sensoriais que vocês podem ouvir são "escuro, claro, vento batendo na pele, areia batendo na pele, gosto de ar salgado, cheiro de ar salgado, cheiro de ar quente e arenoso". Será que os israelitas queriam confiar em seus sentidos?</w:t>
      </w:r>
    </w:p>
    <w:p>
      <w:pPr>
        <w:pStyle w:val="ListBullet"/>
        <w:spacing w:line="240" w:lineRule="auto"/>
        <w:ind w:left="720"/>
      </w:pPr>
      <w:r>
        <w:rPr>
          <w:lang w:val="pt_PT" w:bidi="pt_PT"/>
        </w:rPr>
      </w:r>
      <w:r>
        <w:rPr>
          <w:lang w:val="pt_PT" w:bidi="pt_PT"/>
        </w:rPr>
        <w:t>Pergunte ao ator que interpreta os israelitas: “O que você vê enquanto está em pé no chão?”. Você pode ouvir respostas como: "Vejo o vento empurrar a água cada vez mais alto no ar. "A água nunca cai" ou "Vejo pessoas assustadas correndo". Qual era a sensação do chão? "O terreno é liso e firme", ou "Posso sentir terra firme".</w:t>
      </w:r>
    </w:p>
    <w:p>
      <w:pPr>
        <w:pStyle w:val="ListBullet"/>
        <w:spacing w:line="240" w:lineRule="auto"/>
        <w:ind w:left="720"/>
      </w:pPr>
      <w:r>
        <w:rPr>
          <w:lang w:val="pt_PT" w:bidi="pt_PT"/>
        </w:rPr>
      </w:r>
      <w:r>
        <w:rPr>
          <w:lang w:val="pt_PT" w:bidi="pt_PT"/>
        </w:rPr>
        <w:t>Pergunte ao ator israelita: “Como você se sente quando caminha antes do amanhecer entre muralhas de água?”. Você pode ouvir respostas como: "Estou sobrecarregado. Nunca vi nada tão incrível", ou "Estou com medo de que a água caia sobre mim", ou "Ainda estou com medo dos egípcios e agora tenho medo de me afogar", ou "Estou preocupado que todos não consigam atravessar", ou "Estou com medo de que o vento me empurre para a muralha de água".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os cavalos egípcios, carros de guerra e cavaleiros perseguem os israelitas pelo Mar Vermelho. Yahweh confunde o pensamento egípcio. Yahweh faz os carros de guerra não funcionarem e eles não podem dirigir carros de guerra no fundo do mar. Os egípcios querem sair. Yahweh diz a Moisés para levantar o cajado de Moisés sobre a água. Yahweh faz a água voltar ao seu lugar e cobre todos os egípcios, cavalos e carros. Todos os egípcios na água morrem. Todos os cavalos morrem.</w:t>
      </w:r>
    </w:p>
    <w:p>
      <w:pPr/>
      <w:r>
        <w:rPr>
          <w:lang w:val="pt_PT" w:bidi="pt_PT"/>
        </w:rPr>
      </w:r>
      <w:r>
        <w:rPr>
          <w:lang w:val="pt_PT" w:bidi="pt_PT"/>
        </w:rPr>
        <w:t>O autor resume, ou conta novamente, as partes mais importantes para mostrar o poder de Yahweh. Os israelitas clamaram para serem resgatados. Yahweh respondeu, o que continua uma ideia principal em Êxodo. Os israelitas viram os poderosos egípcios mortos por causa do poderoso Yahweh. Yahweh salvou os israelitas e foi mais poderoso com o plano impossível de Yahweh. Os israelitas temiam e confiavam em Yahweh e no servo de Yahweh,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os egípcios: “Como você se sentiu quando viu os israelitas escapando pelo mar?”. Você pode ouvir respostas como: "Fiquei irado", ou "Fiquei surpreso e com um pouco de medo. A água não pode permanecer como uma muralha".</w:t>
      </w:r>
    </w:p>
    <w:p>
      <w:pPr>
        <w:pStyle w:val="ListBullet"/>
        <w:spacing w:line="240" w:lineRule="auto"/>
        <w:ind w:left="720"/>
      </w:pPr>
      <w:r>
        <w:rPr>
          <w:lang w:val="pt_PT" w:bidi="pt_PT"/>
        </w:rPr>
      </w:r>
      <w:r>
        <w:rPr>
          <w:lang w:val="pt_PT" w:bidi="pt_PT"/>
        </w:rPr>
        <w:t>Pergunte ao ator egípcio: “Como você se sentiu quando dirigiu entre as muralhas de água e os carros de guerra não funcionaram?” Você pode ouvir respostas como: "Fiquei confuso. Não entendi o que estava errado", ou "O que está errado com o chão?" ou “Oh não! Minhas rodas caíram!"</w:t>
      </w:r>
    </w:p>
    <w:p>
      <w:pPr>
        <w:pStyle w:val="ListBullet"/>
        <w:spacing w:line="240" w:lineRule="auto"/>
        <w:ind w:left="720"/>
      </w:pPr>
      <w:r>
        <w:rPr>
          <w:lang w:val="pt_PT" w:bidi="pt_PT"/>
        </w:rPr>
      </w:r>
      <w:r>
        <w:rPr>
          <w:lang w:val="pt_PT" w:bidi="pt_PT"/>
        </w:rPr>
        <w:t>Pergunte ao ator que representa os israelitas como foi ver os egípcios persegui-los e morrerem. Você pode ouvir respostas como: "Eu fiquei com medo de que os egípcios me pegassem. Então a água desabou e todos os egípcios morreram. Ouvi os gritos", ou "Fiquei feliz pelos egípcios terem morrido", ou "Fiquei feliz e com medo de que os egípcios tenham morrido. Yahweh matou todas essas pessoas. Yahweh me matará?”. ou "Fiquei com medo quando a água caiu. Eu poderia ter morrido na água. Meu Yahweh permanece o Deus mais poderoso. Como mostro respeito a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14.15–31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pergunta a Moisés: “Por que você está clamando a mim?”. O nome de Yahweh é usado para </w:t>
      </w:r>
      <w:r>
        <w:rPr>
          <w:lang w:val="pt_PT" w:bidi="pt_PT"/>
        </w:rPr>
        <w:t>Deus</w:t>
      </w:r>
      <w:r>
        <w:rPr>
          <w:lang w:val="pt_PT" w:bidi="pt_PT"/>
        </w:rPr>
        <w:t xml:space="preserve"> nessa história. Para mais informações sobre </w:t>
      </w:r>
      <w:r>
        <w:rPr>
          <w:lang w:val="pt_PT" w:bidi="pt_PT"/>
        </w:rPr>
        <w:t>Yahweh</w:t>
      </w:r>
      <w:r>
        <w:rPr>
          <w:lang w:val="pt_PT" w:bidi="pt_PT"/>
        </w:rPr>
        <w:t xml:space="preserve">, consultem o Glossário Mestre e traduzam Yahweh da mesma maneira que vocês traduziram em passagens anteriores. O termo </w:t>
      </w:r>
      <w:r>
        <w:rPr>
          <w:b/>
          <w:lang w:val="pt_PT" w:bidi="pt_PT"/>
        </w:rPr>
        <w:t>clamar</w:t>
      </w:r>
      <w:r>
        <w:rPr>
          <w:lang w:val="pt_PT" w:bidi="pt_PT"/>
        </w:rPr>
        <w:t xml:space="preserve"> significa "chamar repetidamente". Os </w:t>
      </w:r>
      <w:r>
        <w:rPr>
          <w:lang w:val="pt_PT" w:bidi="pt_PT"/>
        </w:rPr>
        <w:t>israelitas</w:t>
      </w:r>
      <w:r>
        <w:rPr>
          <w:lang w:val="pt_PT" w:bidi="pt_PT"/>
        </w:rPr>
        <w:t xml:space="preserve"> clamaram a Yahweh repetidas vezes.</w:t>
      </w:r>
    </w:p>
    <w:p>
      <w:pPr/>
      <w:r>
        <w:rPr>
          <w:lang w:val="pt_PT" w:bidi="pt_PT"/>
        </w:rPr>
      </w:r>
      <w:r>
        <w:rPr>
          <w:lang w:val="pt_PT" w:bidi="pt_PT"/>
        </w:rPr>
        <w:t xml:space="preserve">Yahweh diz a Moisés o que Moisés fará. Yahweh diz a Moisés o que Yahweh fará. Yahweh faz planos para os israelitas e planos para os egípcios. Yahweh </w:t>
      </w:r>
      <w:r>
        <w:rPr>
          <w:b/>
          <w:lang w:val="pt_PT" w:bidi="pt_PT"/>
        </w:rPr>
        <w:t>endurecerá os corações egípcios</w:t>
      </w:r>
      <w:r>
        <w:rPr>
          <w:lang w:val="pt_PT" w:bidi="pt_PT"/>
        </w:rPr>
        <w:t xml:space="preserve">. "Coração" se refere ao coração espiritual, à vontade ou ao núcleo ou centro da pessoa. Para mais informações sobre </w:t>
      </w:r>
      <w:r>
        <w:rPr>
          <w:lang w:val="pt_PT" w:bidi="pt_PT"/>
        </w:rPr>
        <w:t>coração</w:t>
      </w:r>
      <w:r>
        <w:rPr>
          <w:lang w:val="pt_PT" w:bidi="pt_PT"/>
        </w:rPr>
        <w:t xml:space="preserve">, consultem o Glossário Mestre. "Endurecer" significa que Yahweh fará dos egípcios um povo teimoso. Em histórias anteriores, o </w:t>
      </w:r>
      <w:r>
        <w:rPr>
          <w:lang w:val="pt_PT" w:bidi="pt_PT"/>
        </w:rPr>
        <w:t>Faraó</w:t>
      </w:r>
      <w:r>
        <w:rPr>
          <w:lang w:val="pt_PT" w:bidi="pt_PT"/>
        </w:rPr>
        <w:t xml:space="preserve"> tinha um coração duro. Um "coração duro" significa uma pessoa teimosa. Usem a mesma palavra ou frase para um coração duro que vocês usaram em passagens anteriores.</w:t>
      </w:r>
    </w:p>
    <w:p>
      <w:pPr/>
      <w:r>
        <w:rPr>
          <w:lang w:val="pt_PT" w:bidi="pt_PT"/>
        </w:rPr>
      </w:r>
      <w:r>
        <w:rPr>
          <w:lang w:val="pt_PT" w:bidi="pt_PT"/>
        </w:rPr>
        <w:t xml:space="preserve">O Faraó enviou o </w:t>
      </w:r>
      <w:r>
        <w:rPr>
          <w:b/>
          <w:lang w:val="pt_PT" w:bidi="pt_PT"/>
        </w:rPr>
        <w:t>exército</w:t>
      </w:r>
      <w:r>
        <w:rPr>
          <w:lang w:val="pt_PT" w:bidi="pt_PT"/>
        </w:rPr>
        <w:t xml:space="preserve"> e 600 </w:t>
      </w:r>
      <w:r>
        <w:rPr>
          <w:b/>
          <w:lang w:val="pt_PT" w:bidi="pt_PT"/>
        </w:rPr>
        <w:t>carros de guerra</w:t>
      </w:r>
      <w:r>
        <w:rPr>
          <w:lang w:val="pt_PT" w:bidi="pt_PT"/>
        </w:rPr>
        <w:t xml:space="preserve"> anteriormente, antes dessa passagem. "Exército" nessa passagem não está claro. Talvez o Faraó tenha enviado soldados a pé junto com os carros, ou talvez o Faraó não tenha enviado. Os carros de guerra carregavam dois homens. Um homem conduzia o carro e os cavalos, e um homem disparava flechas. Um oficial cavalgava e atirava flechas. Ambos os homens trabalham com cavalos e são chamados de </w:t>
      </w:r>
      <w:r>
        <w:rPr>
          <w:b/>
          <w:lang w:val="pt_PT" w:bidi="pt_PT"/>
        </w:rPr>
        <w:t>cavaleiros</w:t>
      </w:r>
      <w:r>
        <w:rPr>
          <w:lang w:val="pt_PT" w:bidi="pt_PT"/>
        </w:rPr>
        <w:t>. Os cavalos puxam carroças, carros de guerra e trabalham para os homens como os bois, mas são menores, mais rápidos e mais inteligentes. O Faraó controlava o exército mais forte na época. O Faraó enviou um exército suficiente para capturar todos os israelitas.</w:t>
      </w:r>
    </w:p>
    <w:p>
      <w:pPr/>
      <w:r>
        <w:rPr>
          <w:lang w:val="pt_PT" w:bidi="pt_PT"/>
        </w:rPr>
      </w:r>
      <w:r>
        <w:rPr>
          <w:lang w:val="pt_PT" w:bidi="pt_PT"/>
        </w:rPr>
        <w:t xml:space="preserve">Yahweh disse que os egípcios saberão que </w:t>
      </w:r>
      <w:r>
        <w:rPr>
          <w:b/>
          <w:lang w:val="pt_PT" w:bidi="pt_PT"/>
        </w:rPr>
        <w:t>Eu sou</w:t>
      </w:r>
      <w:r>
        <w:rPr>
          <w:lang w:val="pt_PT" w:bidi="pt_PT"/>
        </w:rPr>
        <w:t xml:space="preserve"> Yahweh. "Eu sou" era o termo que Yahweh usou com Moisés na sarça ardente. Para mais informações sobre </w:t>
      </w:r>
      <w:r>
        <w:rPr>
          <w:lang w:val="pt_PT" w:bidi="pt_PT"/>
        </w:rPr>
        <w:t>Eu sou</w:t>
      </w:r>
      <w:r>
        <w:rPr>
          <w:lang w:val="pt_PT" w:bidi="pt_PT"/>
        </w:rPr>
        <w:t>, consultem o Glossário Mestre. Usem a mesma palavra ou frase para "Eu sou" que vocês usaram em passagens anteriores. Yahweh recebe glória por causa do que Yahweh faz com o Faraó, o exército do Faraó, os carros de guerra e os cavaleiros.</w:t>
      </w:r>
    </w:p>
    <w:p>
      <w:pPr/>
      <w:r>
        <w:rPr>
          <w:lang w:val="pt_PT" w:bidi="pt_PT"/>
        </w:rPr>
      </w:r>
      <w:r>
        <w:rPr>
          <w:lang w:val="pt_PT" w:bidi="pt_PT"/>
        </w:rPr>
        <w:t xml:space="preserve">O </w:t>
      </w:r>
      <w:r>
        <w:rPr>
          <w:b/>
          <w:lang w:val="pt_PT" w:bidi="pt_PT"/>
        </w:rPr>
        <w:t>Anjo de Deus</w:t>
      </w:r>
      <w:r>
        <w:rPr>
          <w:lang w:val="pt_PT" w:bidi="pt_PT"/>
        </w:rPr>
        <w:t xml:space="preserve"> moveu-se da frente dos israelitas para trás dos israelitas. Embora esse anjo seja chamado de Anjo de Deus em vez de Anjo de Yahweh aqui, provavelmente isto está se referindo à mesma coisa. Para mais informações sobre </w:t>
      </w:r>
      <w:r>
        <w:rPr>
          <w:lang w:val="pt_PT" w:bidi="pt_PT"/>
        </w:rPr>
        <w:t>Anjo de Deus</w:t>
      </w:r>
      <w:r>
        <w:rPr>
          <w:lang w:val="pt_PT" w:bidi="pt_PT"/>
        </w:rPr>
        <w:t xml:space="preserve">, ou </w:t>
      </w:r>
      <w:r>
        <w:rPr>
          <w:b/>
          <w:lang w:val="pt_PT" w:bidi="pt_PT"/>
        </w:rPr>
        <w:t>Anjo de Yahweh</w:t>
      </w:r>
      <w:r>
        <w:rPr>
          <w:lang w:val="pt_PT" w:bidi="pt_PT"/>
        </w:rPr>
        <w:t>, consultem o Glossário Mestre. Um Anjo de Yahweh falou com Moisés da sarça ardente. O Anjo de Deus é um dos três representantes de Yahweh e do poder de Yahweh nessa passagem. Usem a mesma palavra ou frase para Anjo de Deus que vocês usaram em passagens anteriores.</w:t>
      </w:r>
    </w:p>
    <w:p>
      <w:pPr/>
      <w:r>
        <w:rPr>
          <w:lang w:val="pt_PT" w:bidi="pt_PT"/>
        </w:rPr>
      </w:r>
      <w:r>
        <w:rPr>
          <w:lang w:val="pt_PT" w:bidi="pt_PT"/>
        </w:rPr>
        <w:t xml:space="preserve">A </w:t>
      </w:r>
      <w:r>
        <w:rPr>
          <w:b/>
          <w:lang w:val="pt_PT" w:bidi="pt_PT"/>
        </w:rPr>
        <w:t>Coluna de Nuvem</w:t>
      </w:r>
      <w:r>
        <w:rPr>
          <w:lang w:val="pt_PT" w:bidi="pt_PT"/>
        </w:rPr>
        <w:t xml:space="preserve"> se moveu da frente dos israelitas para trás dos israelitas. A Coluna de Nuvem é um dos três representantes do poder de Yahweh nessa passagem.</w:t>
      </w:r>
    </w:p>
    <w:p>
      <w:pPr/>
      <w:r>
        <w:rPr>
          <w:lang w:val="pt_PT" w:bidi="pt_PT"/>
        </w:rPr>
      </w:r>
      <w:r>
        <w:rPr>
          <w:lang w:val="pt_PT" w:bidi="pt_PT"/>
        </w:rPr>
        <w:t xml:space="preserve">Parem aqui e, em grupo, olhem para uma imagem de </w:t>
      </w:r>
      <w:r>
        <w:rPr>
          <w:lang w:val="pt_PT" w:bidi="pt_PT"/>
        </w:rPr>
        <w:t>duas nuvens</w:t>
      </w:r>
      <w:r>
        <w:rPr>
          <w:lang w:val="pt_PT" w:bidi="pt_PT"/>
        </w:rPr>
        <w:t>. Uma nuvem apareceu durante o dia. Uma nuvem apareceu como uma tempestade à noite. Como vocês descrevem as nuvens em seu idioma? A coluna, ou alto pilar, de nuvem representa o poder de Yahweh. Sabemos que a coluna de nuvem guiava os israelitas durante o dia e que ela se moveu para ficar entre os israelitas e os egípcios no Mar Vermelho. É possível que a coluna, ou pilar, de fogo à noite seja a mesma coluna que se parece com uma nuvem durante o dia.</w:t>
      </w:r>
    </w:p>
    <w:p>
      <w:pPr/>
      <w:r>
        <w:rPr>
          <w:lang w:val="pt_PT" w:bidi="pt_PT"/>
        </w:rPr>
      </w:r>
      <w:r>
        <w:rPr>
          <w:lang w:val="pt_PT" w:bidi="pt_PT"/>
        </w:rPr>
        <w:t>Parem e discutam como vocês falarão sobre a coluna de nuvem nessa passagem. Pausem a gravação aqui.</w:t>
      </w:r>
    </w:p>
    <w:p>
      <w:pPr/>
      <w:r>
        <w:rPr>
          <w:lang w:val="pt_PT" w:bidi="pt_PT"/>
        </w:rPr>
      </w:r>
      <w:r>
        <w:rPr>
          <w:lang w:val="pt_PT" w:bidi="pt_PT"/>
        </w:rPr>
        <w:t>Yahweh move o Anjo de Deus e a Coluna de Nuvem para uma posição de defesa militar, a fim de defender, proteger ou resguardar os israelitas. O Anjo de Deus nunca ataca, mas defende. A coluna de nuvem nunca ataca, mas defende ou guia.</w:t>
      </w:r>
    </w:p>
    <w:p>
      <w:pPr/>
      <w:r>
        <w:rPr>
          <w:lang w:val="pt_PT" w:bidi="pt_PT"/>
        </w:rPr>
      </w:r>
      <w:r>
        <w:rPr>
          <w:lang w:val="pt_PT" w:bidi="pt_PT"/>
        </w:rPr>
        <w:t xml:space="preserve">Moisés estende sua mão sobre o Mar Vermelho. Não diz que Moisés usou o cajado. Anteriormente, diz que Moisés levanta o cajado com a mão. Muito provavelmente, Moisés ainda segura o cajado em sua mão sobre o Mar Vermelho. O cajado de Moisés é um dos três representantes do poder de Yahweh nessa passagem. </w:t>
      </w:r>
      <w:r>
        <w:rPr>
          <w:b/>
          <w:lang w:val="pt_PT" w:bidi="pt_PT"/>
        </w:rPr>
        <w:t>O cajado de Moisés</w:t>
      </w:r>
      <w:r>
        <w:rPr>
          <w:lang w:val="pt_PT" w:bidi="pt_PT"/>
        </w:rPr>
        <w:t xml:space="preserve"> é um bastão usado para caminhar. Usem a mesma palavra ou frase para o cajado de Moisés que vocês usaram em passagens anteriores. </w:t>
      </w:r>
      <w:r>
        <w:rPr>
          <w:b/>
          <w:lang w:val="pt_PT" w:bidi="pt_PT"/>
        </w:rPr>
        <w:t>Fazer o mar recuar</w:t>
      </w:r>
      <w:r>
        <w:rPr>
          <w:lang w:val="pt_PT" w:bidi="pt_PT"/>
        </w:rPr>
        <w:t xml:space="preserve"> significa empurrar o mar para trás com força ou varrer o mar para trás com força. Moisés não moveu a água. Yahweh moveu a água. Yahweh soprou o </w:t>
      </w:r>
      <w:r>
        <w:rPr>
          <w:b/>
          <w:lang w:val="pt_PT" w:bidi="pt_PT"/>
        </w:rPr>
        <w:t>vento do leste</w:t>
      </w:r>
      <w:r>
        <w:rPr>
          <w:lang w:val="pt_PT" w:bidi="pt_PT"/>
        </w:rPr>
        <w:t xml:space="preserve">. Nessa passagem, o vento leste sopra durante a noite toda. Yahweh separa a água até o fundo do mar. Yahweh seca o fundo e faz a água recuar como altas </w:t>
      </w:r>
      <w:r>
        <w:rPr>
          <w:b/>
          <w:lang w:val="pt_PT" w:bidi="pt_PT"/>
        </w:rPr>
        <w:t>muralhas</w:t>
      </w:r>
      <w:r>
        <w:rPr>
          <w:lang w:val="pt_PT" w:bidi="pt_PT"/>
        </w:rPr>
        <w:t xml:space="preserve"> de cidades. A palavra para "muralha" usada nesse versículo significava altas paredes para proteger as cidades. A parede de água ainda é líquida. Yahweh empurrou a água para fora do caminho. Yahweh abre um espaço amplo entre as muralhas de água, grande o suficiente para que dois milhões de israelitas façam a travessia em quatro horas. Dois milhões de israelitas caminharam pelo mar em terra seca pouco antes ou no início da </w:t>
      </w:r>
      <w:r>
        <w:rPr>
          <w:b/>
          <w:lang w:val="pt_PT" w:bidi="pt_PT"/>
        </w:rPr>
        <w:t>última vigília da noite</w:t>
      </w:r>
      <w:r>
        <w:rPr>
          <w:lang w:val="pt_PT" w:bidi="pt_PT"/>
        </w:rPr>
        <w:t>. A última vigília da noite aconteceu entre 2 e 6 horas da manhã. Os israelitas caminharam com altas muralhas de água à esquerda e à direita.</w:t>
      </w:r>
    </w:p>
    <w:p>
      <w:pPr/>
      <w:r>
        <w:rPr>
          <w:lang w:val="pt_PT" w:bidi="pt_PT"/>
        </w:rPr>
      </w:r>
      <w:r>
        <w:rPr>
          <w:lang w:val="pt_PT" w:bidi="pt_PT"/>
        </w:rPr>
        <w:t xml:space="preserve">Todos os carros de guerra, cavalos e cavaleiros do Faraó </w:t>
      </w:r>
      <w:r>
        <w:rPr>
          <w:b/>
          <w:lang w:val="pt_PT" w:bidi="pt_PT"/>
        </w:rPr>
        <w:t>perseguem</w:t>
      </w:r>
      <w:r>
        <w:rPr>
          <w:lang w:val="pt_PT" w:bidi="pt_PT"/>
        </w:rPr>
        <w:t xml:space="preserve"> os israelitas pelo mar. Perseguir significa seguir, correr atrás ou caçar alguém. Antes do amanhecer, Yahweh </w:t>
      </w:r>
      <w:r>
        <w:rPr>
          <w:b/>
          <w:lang w:val="pt_PT" w:bidi="pt_PT"/>
        </w:rPr>
        <w:t>olhou para baixo</w:t>
      </w:r>
      <w:r>
        <w:rPr>
          <w:lang w:val="pt_PT" w:bidi="pt_PT"/>
        </w:rPr>
        <w:t xml:space="preserve">, em direção ao exército de Faraó. "Olhou para baixo" tem dois significados. "Olhar para baixo" significa estar mais alto do que outra pessoa e olhar por cima dela ou para o alto da cabeça da outra pessoa. "Olhar para baixo" também pode significar considerar-se superior ou melhor do que outra pessoa, como alguém de posição ou qualidade mais elevada. Yahweh estava na coluna de nuvem ou sobre ela quando Yahweh "olhou para baixo" em direção ao exército egípcio. Yahweh era superior ao exército e estava acima deles. Yahweh causou confusão no exército. Yahweh fez os carros de guerra desviarem, as rodas pararem de funcionar e os carros não conseguirem avançar. </w:t>
      </w:r>
    </w:p>
    <w:p>
      <w:pPr/>
      <w:r>
        <w:rPr>
          <w:lang w:val="pt_PT" w:bidi="pt_PT"/>
        </w:rPr>
      </w:r>
      <w:r>
        <w:rPr>
          <w:lang w:val="pt_PT" w:bidi="pt_PT"/>
        </w:rPr>
        <w:t>Yahweh disse a Moisés para estender a mão, com seu cajado, sobre o mar. Yahweh fez a água voltar ao normal e cobrir os cavalos, carros de guerra e cavaleiros. Yahweh fez morrer todos os cavaleiros e cavalos que entraram no mar. Todos os egípcios morreram.</w:t>
      </w:r>
    </w:p>
    <w:p>
      <w:pPr/>
      <w:r>
        <w:rPr>
          <w:lang w:val="pt_PT" w:bidi="pt_PT"/>
        </w:rPr>
      </w:r>
      <w:r>
        <w:rPr>
          <w:lang w:val="pt_PT" w:bidi="pt_PT"/>
        </w:rPr>
        <w:t xml:space="preserve">Os israelitas caminharam em terra seca com altas muralhas de água à direita e à esquerda. Yahweh salvou Israel da </w:t>
      </w:r>
      <w:r>
        <w:rPr>
          <w:b/>
          <w:lang w:val="pt_PT" w:bidi="pt_PT"/>
        </w:rPr>
        <w:t>mão</w:t>
      </w:r>
      <w:r>
        <w:rPr>
          <w:lang w:val="pt_PT" w:bidi="pt_PT"/>
        </w:rPr>
        <w:t>, ou poder, dos egípcios. Os israelitas viram os egípcios mortos. Os israelitas viram a grande "mão", ou poder, de Yahweh derrotar os egípcios. Os israelitas temiam e acreditavam em Yahweh e no servo de Yahweh, Moisés.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15:1–10</w:t>
      </w:r>
      <w:r>
        <w:rPr>
          <w:lang w:val="pt_PT" w:bidi="pt_PT"/>
        </w:rPr>
      </w:r>
    </w:p>
    <w:p>
      <w:pPr>
        <w:pStyle w:val="Heading3"/>
      </w:pPr>
      <w:r>
        <w:rPr>
          <w:lang w:val="pt_PT" w:bidi="pt_PT"/>
        </w:rPr>
        <w:t>Ouvir e Sentir</w:t>
      </w:r>
    </w:p>
    <w:p>
      <w:pPr/>
      <w:r>
        <w:rPr>
          <w:lang w:val="pt_PT" w:bidi="pt_PT"/>
        </w:rPr>
      </w:r>
      <w:r>
        <w:rPr>
          <w:lang w:val="pt_PT" w:bidi="pt_PT"/>
        </w:rPr>
        <w:t>Nesta etapa, ouçam Êxodo 15.1–10 e guardem em seus corações.</w:t>
      </w:r>
    </w:p>
    <w:p>
      <w:pPr/>
      <w:r>
        <w:rPr>
          <w:lang w:val="pt_PT" w:bidi="pt_PT"/>
        </w:rPr>
      </w:r>
      <w:r>
        <w:rPr>
          <w:lang w:val="pt_PT" w:bidi="pt_PT"/>
        </w:rPr>
        <w:t>Ouçam uma versão em áudio de Êxodo 15.1–10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15.1–10 na tradução mais fácil de entender.</w:t>
      </w:r>
    </w:p>
    <w:p>
      <w:pPr/>
      <w:r>
        <w:rPr>
          <w:lang w:val="pt_PT" w:bidi="pt_PT"/>
        </w:rPr>
      </w:r>
      <w:r>
        <w:rPr>
          <w:lang w:val="pt_PT" w:bidi="pt_PT"/>
        </w:rPr>
        <w:t>OBSERVAÇÃO: essa passagem é uma canção, que é poesia hebraica. Recomendamos que sua equipe complete a "Introdução à Poesia Módulo 1" antes de continuar com a "Etapa 2: Preparando o Cenário". Parem aqui, se necessário, e revisem as decisões de tradução que sua equipe tomou sobre a tradução de poesia. Pause este áudio aqui.</w:t>
      </w:r>
    </w:p>
    <w:p>
      <w:pPr/>
      <w:r>
        <w:rPr>
          <w:lang w:val="pt_PT" w:bidi="pt_PT"/>
        </w:rPr>
      </w:r>
      <w:r>
        <w:rPr>
          <w:lang w:val="pt_PT" w:bidi="pt_PT"/>
        </w:rPr>
        <w:t>Na passagem anterior, Yahweh resgatou o povo de Israel do exército egípcio. Yahweh fez a água do Mar Vermelho se dividir. Os israelitas foram capazes de atravessar para o outro lado do Mar em terra seca. O exército egípcio seguiu os israelitas e esperava capturar os israelitas. Quando os israelitas chegaram ao outro lado, Moisés levantou seu cajado, e Yahweh fez a água voltar ao lugar. Yahweh destruiu todo o exército egípcio afogando-os no mar.</w:t>
      </w:r>
    </w:p>
    <w:p>
      <w:pPr/>
      <w:r>
        <w:rPr>
          <w:lang w:val="pt_PT" w:bidi="pt_PT"/>
        </w:rPr>
      </w:r>
      <w:r>
        <w:rPr>
          <w:lang w:val="pt_PT" w:bidi="pt_PT"/>
        </w:rPr>
        <w:t>Quando os israelitas viram como Yahweh destruiu o exército egípcio, os israelitas cantaram uma canção de vitória. Moisés e os israelitas criaram essa canção na ocasião. Em muitas culturas, as pessoas criam novas canções imediatamente, sem hesitação. Yahweh provavelmente inspirou Moisés e os israelitas, o que tornou o trabalho mais fácil. Alguém provavelmente escreveu a canção anos depois, quando Moisés estava contando a história do Êxodo. Essa é uma canção de vitória que Moisés e os israelitas cantaram para e sobre Yahweh. Moisés e os israelitas louvaram Yahweh por dar a seu povo a vitória sobre seus inimigos. As pessoas às vezes chamam essa canção de "A Canção de Moisés e Miriã" ou "A Canção no Mar".</w:t>
      </w:r>
    </w:p>
    <w:p>
      <w:pPr/>
      <w:r>
        <w:rPr>
          <w:lang w:val="pt_PT" w:bidi="pt_PT"/>
        </w:rPr>
      </w:r>
      <w:r>
        <w:rPr>
          <w:lang w:val="pt_PT" w:bidi="pt_PT"/>
        </w:rPr>
        <w:t>Parem aqui e discutam em grupo: como as pessoas criam canções em sua cultura? Quais são algumas canções de vitória ou celebração de sua comunidade? Cantem uma dessas canções e falem sobre qual evento a canção está celebrando. Pause este áudio aqui.</w:t>
      </w:r>
    </w:p>
    <w:p>
      <w:pPr/>
      <w:r>
        <w:rPr>
          <w:lang w:val="pt_PT" w:bidi="pt_PT"/>
        </w:rPr>
      </w:r>
      <w:r>
        <w:rPr>
          <w:lang w:val="pt_PT" w:bidi="pt_PT"/>
        </w:rPr>
        <w:t>Vocês se lembrarão de que uma canção é um poema que as pessoas cantam. O poeta-cantor presume que o ouvinte conhece a história. O poeta-cantor apresenta a mesma história de uma maneira que ajuda o ouvinte e o cantor a vivenciá-la de forma mais profunda. O poeta-cantor quer transmitir as emoções da história.</w:t>
      </w:r>
    </w:p>
    <w:p>
      <w:pPr/>
      <w:r>
        <w:rPr>
          <w:lang w:val="pt_PT" w:bidi="pt_PT"/>
        </w:rPr>
      </w:r>
      <w:r>
        <w:rPr>
          <w:lang w:val="pt_PT" w:bidi="pt_PT"/>
        </w:rPr>
        <w:t>Muitos estudiosos consideram que as pessoas usavam essa canção regularmente em adoração. Os poetas-cantores criaram a canção em um formato semelhante a outros antigos hinos de adoração. As pessoas cantam hinos para louvar um deus ou uma pessoa importante. Em cada seção da canção, o povo faz declarações de louvor, declara sua fé em Yahweh e descreve as coisas que Yahweh fez ou fará. Os israelitas provavelmente cantavam essa canção com frequência. Os israelitas poderiam ensinar seus filhos e netos sobre a grande vitória de Yahweh sobre os egípcios. A canção se tornou muito popular. O apóstolo João menciona em Apocalipse 15.3 que as pessoas cantarão essa canção no céu.</w:t>
      </w:r>
    </w:p>
    <w:p>
      <w:pPr/>
      <w:r>
        <w:rPr>
          <w:lang w:val="pt_PT" w:bidi="pt_PT"/>
        </w:rPr>
      </w:r>
      <w:r>
        <w:rPr>
          <w:lang w:val="pt_PT" w:bidi="pt_PT"/>
        </w:rPr>
        <w:t>Parem aqui e discutam em grupo: quais são algumas maneiras diferentes que vocês ensinam seus filhos sobre a história de seu povo? Quais são algumas histórias ou canções importantes sobre a história de seu povo que vocês aprenderam com seus avós ou outras pessoas idosas? Pause este áudio aqui.</w:t>
      </w:r>
    </w:p>
    <w:p>
      <w:pPr/>
      <w:r>
        <w:rPr>
          <w:lang w:val="pt_PT" w:bidi="pt_PT"/>
        </w:rPr>
      </w:r>
      <w:r>
        <w:rPr>
          <w:lang w:val="pt_PT" w:bidi="pt_PT"/>
        </w:rPr>
        <w:t>Há duas ideias principais nessa canção de vitória. No início da canção, os israelitas olham para trás e descrevem o que Yahweh fez quando Yahweh derrotou o exército egípcio. Na segunda metade da canção, os cantores mudam seu foco para esperarem pelo que Yahweh fará enquanto os israelitas entram na Terra Prometida. Essa passagem é a primeira metade da canção.</w:t>
      </w:r>
    </w:p>
    <w:p>
      <w:pPr/>
      <w:r>
        <w:rPr>
          <w:lang w:val="pt_PT" w:bidi="pt_PT"/>
        </w:rPr>
      </w:r>
      <w:r>
        <w:rPr>
          <w:lang w:val="pt_PT" w:bidi="pt_PT"/>
        </w:rPr>
        <w:t>Os cantores começam declarando seu desejo de cantar a Yahweh. Os cantores fazem isso para chamar os outros para se juntarem a eles em adoração a Yahweh. O povo canta tanto como indivíduos quanto como uma comunidade — o povo de Israel. O povo declara que Yahweh é o Deus pessoal deles e o Deus de seus pais. Nesse caso, as pessoas não estão falando dos seus pais biológicos, mas dos antepassados, como Abraão ou Jacó.</w:t>
      </w:r>
    </w:p>
    <w:p>
      <w:pPr/>
      <w:r>
        <w:rPr>
          <w:lang w:val="pt_PT" w:bidi="pt_PT"/>
        </w:rPr>
      </w:r>
      <w:r>
        <w:rPr>
          <w:lang w:val="pt_PT" w:bidi="pt_PT"/>
        </w:rPr>
        <w:t>O povo admite sua fraqueza e declara que Yahweh é sua força. Os cantores descrevem Yahweh como um guerreiro. Os israelitas viviam em um tempo em que um grupo de pessoas ia à guerra contra outro. Os israelitas viram que Yahweh lutará pelos israelitas. Os israelitas estão dizendo que Yahweh é mais forte do que os inimigos dos israelitas. Os cantores dão uma visão geral de como Yahweh lutou contra o exército egípcio. Vocês se lembrarão das passagens anteriores de que o exército do Faraó, os cavalos, os carros de guerra e os cavaleiros provavelmente se referem aos condutores de carros, ou homens que dirigiam os carros de guerra. Cada carro de guerra transportava dois homens. Um homem conduzia o carro de guerra e os cavalos, e um homem disparava flechas. Ambos os homens trabalhavam com cavalos e eram chamados de cavaleiros.</w:t>
      </w:r>
    </w:p>
    <w:p>
      <w:pPr/>
      <w:r>
        <w:rPr>
          <w:lang w:val="pt_PT" w:bidi="pt_PT"/>
        </w:rPr>
      </w:r>
      <w:r>
        <w:rPr>
          <w:lang w:val="pt_PT" w:bidi="pt_PT"/>
        </w:rPr>
        <w:t>Parem aqui e, em grupo, olhem para uma imagem de um carro de guerra e cavalos, se necessário. Pause este áudio aqui.</w:t>
      </w:r>
    </w:p>
    <w:p>
      <w:pPr/>
      <w:r>
        <w:rPr>
          <w:lang w:val="pt_PT" w:bidi="pt_PT"/>
        </w:rPr>
      </w:r>
      <w:r>
        <w:rPr>
          <w:lang w:val="pt_PT" w:bidi="pt_PT"/>
        </w:rPr>
        <w:t>Os cantores descrevem o que Yahweh fez usando uma linguagem especial e criativa. Os cantores comparam o afogamento do exército a uma pedra ou um objeto pesado de chumbo que afunda no fundo das águas profundas. O chumbo é um metal pesado que os metalúrgicos podem usar para fazer objetos.</w:t>
      </w:r>
    </w:p>
    <w:p>
      <w:pPr/>
      <w:r>
        <w:rPr>
          <w:lang w:val="pt_PT" w:bidi="pt_PT"/>
        </w:rPr>
      </w:r>
      <w:r>
        <w:rPr>
          <w:lang w:val="pt_PT" w:bidi="pt_PT"/>
        </w:rPr>
        <w:t>Parem aqui e discutam em grupo: que expressões especiais vocês têm em sua cultura para comparar ou descrever outras coisas? Por exemplo, completem as seguintes frases para sua cultura:</w:t>
      </w:r>
    </w:p>
    <w:p>
      <w:pPr>
        <w:pStyle w:val="ListBullet"/>
        <w:spacing w:line="240" w:lineRule="auto"/>
        <w:ind w:left="720"/>
      </w:pPr>
      <w:r>
        <w:rPr>
          <w:lang w:val="pt_PT" w:bidi="pt_PT"/>
        </w:rPr>
      </w:r>
      <w:r>
        <w:rPr>
          <w:lang w:val="pt_PT" w:bidi="pt_PT"/>
        </w:rPr>
        <w:t>Pesado como...</w:t>
      </w:r>
    </w:p>
    <w:p>
      <w:pPr>
        <w:pStyle w:val="ListBullet"/>
        <w:spacing w:line="240" w:lineRule="auto"/>
        <w:ind w:left="720"/>
      </w:pPr>
      <w:r>
        <w:rPr>
          <w:lang w:val="pt_PT" w:bidi="pt_PT"/>
        </w:rPr>
      </w:r>
      <w:r>
        <w:rPr>
          <w:lang w:val="pt_PT" w:bidi="pt_PT"/>
        </w:rPr>
        <w:t>Leve como...</w:t>
      </w:r>
    </w:p>
    <w:p>
      <w:pPr>
        <w:pStyle w:val="ListBullet"/>
        <w:spacing w:line="240" w:lineRule="auto"/>
        <w:ind w:left="720"/>
      </w:pPr>
      <w:r>
        <w:rPr>
          <w:lang w:val="pt_PT" w:bidi="pt_PT"/>
        </w:rPr>
      </w:r>
      <w:r>
        <w:rPr>
          <w:lang w:val="pt_PT" w:bidi="pt_PT"/>
        </w:rPr>
        <w:t>Alto como...</w:t>
      </w:r>
    </w:p>
    <w:p>
      <w:pPr>
        <w:pStyle w:val="ListBullet"/>
        <w:spacing w:line="240" w:lineRule="auto"/>
        <w:ind w:left="720"/>
      </w:pPr>
      <w:r>
        <w:rPr>
          <w:lang w:val="pt_PT" w:bidi="pt_PT"/>
        </w:rPr>
      </w:r>
      <w:r>
        <w:rPr>
          <w:lang w:val="pt_PT" w:bidi="pt_PT"/>
        </w:rPr>
        <w:t>Grande como...</w:t>
      </w:r>
    </w:p>
    <w:p>
      <w:pPr/>
      <w:r>
        <w:rPr>
          <w:lang w:val="pt_PT" w:bidi="pt_PT"/>
        </w:rPr>
      </w:r>
      <w:r>
        <w:rPr>
          <w:lang w:val="pt_PT" w:bidi="pt_PT"/>
        </w:rPr>
        <w:t>Se revezem compartilhando outras comparações que as pessoas usam em sua cultura. Pause este áudio aqui.</w:t>
      </w:r>
    </w:p>
    <w:p>
      <w:pPr/>
      <w:r>
        <w:rPr>
          <w:lang w:val="pt_PT" w:bidi="pt_PT"/>
        </w:rPr>
      </w:r>
      <w:r>
        <w:rPr>
          <w:lang w:val="pt_PT" w:bidi="pt_PT"/>
        </w:rPr>
        <w:t xml:space="preserve">Em seguida, os cantores deixam de cantar </w:t>
      </w:r>
      <w:r>
        <w:rPr>
          <w:b/>
          <w:lang w:val="pt_PT" w:bidi="pt_PT"/>
        </w:rPr>
        <w:t>sobre</w:t>
      </w:r>
      <w:r>
        <w:rPr>
          <w:lang w:val="pt_PT" w:bidi="pt_PT"/>
        </w:rPr>
        <w:t xml:space="preserve"> Yahweh e passam a cantar diretamente </w:t>
      </w:r>
      <w:r>
        <w:rPr>
          <w:b/>
          <w:lang w:val="pt_PT" w:bidi="pt_PT"/>
        </w:rPr>
        <w:t>a</w:t>
      </w:r>
      <w:r>
        <w:rPr>
          <w:lang w:val="pt_PT" w:bidi="pt_PT"/>
        </w:rPr>
        <w:t xml:space="preserve"> Yahweh. Os cantores louvam Yahweh por causa do poder de Yahweh. O povo canta sobre a "mão direita" de Yahweh. Na cultura hebraica, a mão direita é um símbolo de força porque a maioria dos guerreiros usa sua espada com a mão direita. O povo descreve a mão direita de Yahweh como tendo poder glorioso. Yahweh é capaz de despedaçar, ou quebrar em pedaços, o inimigo com a mão direita de Yahweh.</w:t>
      </w:r>
    </w:p>
    <w:p>
      <w:pPr/>
      <w:r>
        <w:rPr>
          <w:lang w:val="pt_PT" w:bidi="pt_PT"/>
        </w:rPr>
      </w:r>
      <w:r>
        <w:rPr>
          <w:lang w:val="pt_PT" w:bidi="pt_PT"/>
        </w:rPr>
        <w:t>Parem aqui e discutam em grupo: contem uma história sobre um grande guerreiro ou alguém que é muito forte. Prestem atenção a como o narrador descreve a força dessa pessoa. Que palavras ou frases especiais as pessoas usam em seu idioma para descrever coisas fortes? Pause este áudio aqui.</w:t>
      </w:r>
    </w:p>
    <w:p>
      <w:pPr/>
      <w:r>
        <w:rPr>
          <w:lang w:val="pt_PT" w:bidi="pt_PT"/>
        </w:rPr>
      </w:r>
      <w:r>
        <w:rPr>
          <w:lang w:val="pt_PT" w:bidi="pt_PT"/>
        </w:rPr>
        <w:t>Os cantores usam uma linguagem criativa para descrever as coisas que Yahweh fez. Os cantores comparam como Yahweh destruiu seus inimigos a um fogo que queima restolho, ou pequenos pedaços de grama seca. Os cantores podem ter criado essa imagem a partir de duas imagens comuns de suas vidas diárias. Vocês se lembrarão de que os egípcios fizeram os israelitas recolherem restolho para fazer tijolos quando os israelitas eram escravos no Egito. Quando os israelitas deixaram o Egito, Yahweh liderou os israelitas como uma coluna de nuvem e fogo. O fogo de Yahweh queimou o restolho egípcio.</w:t>
      </w:r>
    </w:p>
    <w:p>
      <w:pPr/>
      <w:r>
        <w:rPr>
          <w:lang w:val="pt_PT" w:bidi="pt_PT"/>
        </w:rPr>
      </w:r>
      <w:r>
        <w:rPr>
          <w:lang w:val="pt_PT" w:bidi="pt_PT"/>
        </w:rPr>
        <w:t>Parem aqui e, em grupo, olhem para uma imagem de restolho ou palha, se necessário. Pause este áudio aqui.</w:t>
      </w:r>
    </w:p>
    <w:p>
      <w:pPr/>
      <w:r>
        <w:rPr>
          <w:lang w:val="pt_PT" w:bidi="pt_PT"/>
        </w:rPr>
      </w:r>
      <w:r>
        <w:rPr>
          <w:lang w:val="pt_PT" w:bidi="pt_PT"/>
        </w:rPr>
        <w:t>Parem aqui e discutam: contem uma história sobre uma vez em que uma pessoa ficou extremamente irada com outra pessoa. Pause este áudio aqui.</w:t>
      </w:r>
    </w:p>
    <w:p>
      <w:pPr/>
      <w:r>
        <w:rPr>
          <w:lang w:val="pt_PT" w:bidi="pt_PT"/>
        </w:rPr>
      </w:r>
      <w:r>
        <w:rPr>
          <w:lang w:val="pt_PT" w:bidi="pt_PT"/>
        </w:rPr>
        <w:t>Os cantores israelitas descrevem o vento que Yahweh enviou para criar a muralha de água e terra seca. Os cantores imaginam que Yahweh soprou o fôlego das narinas de Yahweh, e o fôlego de Yahweh empurrou a água amontoando-a para formar paredes de água. Os cantores disseram que a água congelou, ou engrossou, e se tornou sólida.</w:t>
      </w:r>
    </w:p>
    <w:p>
      <w:pPr/>
      <w:r>
        <w:rPr>
          <w:lang w:val="pt_PT" w:bidi="pt_PT"/>
        </w:rPr>
      </w:r>
      <w:r>
        <w:rPr>
          <w:lang w:val="pt_PT" w:bidi="pt_PT"/>
        </w:rPr>
        <w:t>Parem aqui e discutam: descrevam coisas de sua cultura ou ambiente que começam em forma líquida ou mole e então se espessam e se tornam duras. Por exemplo, água que se torna gelo ou lama mole que seca e se torna dura. Pause este áudio aqui.</w:t>
      </w:r>
    </w:p>
    <w:p>
      <w:pPr/>
      <w:r>
        <w:rPr>
          <w:lang w:val="pt_PT" w:bidi="pt_PT"/>
        </w:rPr>
      </w:r>
      <w:r>
        <w:rPr>
          <w:lang w:val="pt_PT" w:bidi="pt_PT"/>
        </w:rPr>
        <w:t>Os cantores então imaginam o que os soldados egípcios provavelmente disseram uns aos outros quando os soldados viram o caminho seco no meio do mar. Os soldados estão prontos para perseguir, capturar e destruir os israelitas. No entanto, Yahweh sopra seu fôlego novamente, e o mar cobre o exército egípcio. Mais uma vez, os cantores comparam o exército afogado a uma pedra ou um objeto pesado de chumbo que vai ao fundo das águas profundas.</w:t>
      </w:r>
    </w:p>
    <w:p>
      <w:pPr/>
      <w:r>
        <w:rPr>
          <w:lang w:val="pt_PT" w:bidi="pt_PT"/>
        </w:rPr>
      </w:r>
      <w:r>
        <w:rPr>
          <w:lang w:val="pt_PT" w:bidi="pt_PT"/>
        </w:rPr>
        <w:t>Na próxima passagem, os cantores continuam a canção imaginando o que Yahweh fará no futuro.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15.1–10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seções, os personagens e o cenário desta passagem. Em seguida, o grupo visualizará essa passagem.</w:t>
      </w:r>
    </w:p>
    <w:p>
      <w:pPr/>
      <w:r>
        <w:rPr>
          <w:lang w:val="pt_PT" w:bidi="pt_PT"/>
        </w:rPr>
      </w:r>
      <w:r>
        <w:rPr>
          <w:lang w:val="pt_PT" w:bidi="pt_PT"/>
        </w:rPr>
        <w:t>Essa passagem é a primeira parte de uma canção que o cantor dividiu em duas estrofes ou seções.</w:t>
      </w:r>
    </w:p>
    <w:p>
      <w:pPr/>
      <w:r>
        <w:rPr>
          <w:lang w:val="pt_PT" w:bidi="pt_PT"/>
        </w:rPr>
      </w:r>
      <w:r>
        <w:rPr>
          <w:b/>
          <w:lang w:val="pt_PT" w:bidi="pt_PT"/>
        </w:rPr>
        <w:t>Na primeira seção:</w:t>
      </w:r>
      <w:r>
        <w:rPr>
          <w:lang w:val="pt_PT" w:bidi="pt_PT"/>
        </w:rPr>
        <w:t xml:space="preserve"> Moisés e o povo de Israel começam a cantar uma canção sobre a vitória que Yahweh teve sobre o exército egípcio. Moisés e os israelitas proclamam que Yahweh, que afogou o exército egípcio no mar, é o Deus deles.</w:t>
      </w:r>
    </w:p>
    <w:p>
      <w:pPr/>
      <w:r>
        <w:rPr>
          <w:lang w:val="pt_PT" w:bidi="pt_PT"/>
        </w:rPr>
      </w:r>
      <w:r>
        <w:rPr>
          <w:b/>
          <w:lang w:val="pt_PT" w:bidi="pt_PT"/>
        </w:rPr>
        <w:t>Na segunda seção:</w:t>
      </w:r>
      <w:r>
        <w:rPr>
          <w:lang w:val="pt_PT" w:bidi="pt_PT"/>
        </w:rPr>
        <w:t xml:space="preserve"> os israelitas cantam sobre o poder de Yahweh sobre o inimigo. Os israelitas contam como os egípcios queriam capturar e destruir os israelitas, mas em vez disso, Yahweh destruiu o exército egípcio ao soprar o vento e fazer o mar cobrir o exército.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Soldados do exército egípcio</w:t>
      </w:r>
    </w:p>
    <w:p>
      <w:pPr>
        <w:pStyle w:val="ListBullet"/>
        <w:spacing w:line="240" w:lineRule="auto"/>
        <w:ind w:left="720"/>
      </w:pPr>
      <w:r>
        <w:rPr>
          <w:lang w:val="pt_PT" w:bidi="pt_PT"/>
        </w:rPr>
      </w:r>
      <w:r>
        <w:rPr>
          <w:lang w:val="pt_PT" w:bidi="pt_PT"/>
        </w:rPr>
        <w:t>E os cavalos do exército egípcio</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uma canção. As letras ou palavras de uma canção são um tipo de poema. Moisés criou essa canção usando métodos ou técnicas típicas da poesia hebraica.</w:t>
      </w:r>
    </w:p>
    <w:p>
      <w:pPr/>
      <w:r>
        <w:rPr>
          <w:lang w:val="pt_PT" w:bidi="pt_PT"/>
        </w:rPr>
      </w:r>
      <w:r>
        <w:rPr>
          <w:lang w:val="pt_PT" w:bidi="pt_PT"/>
        </w:rPr>
        <w:t>Parem aqui e revisem em grupo: recomendamos que sua equipe complete a "Introdução à Poesia Módulos 2 e 3" antes de continuar com a "Etapa 3: Definindo as Cenas". Se sua equipe completou a introdução à poesia, lembrem uns aos outros das maneiras especiais pelas quais os poetas usam a linguagem. Quais são as maneiras mais comuns pelas quais os poetas usam a linguagem em poemas hebraicos? Pause este áudio aqui.</w:t>
      </w:r>
    </w:p>
    <w:p>
      <w:pPr/>
      <w:r>
        <w:rPr>
          <w:lang w:val="pt_PT" w:bidi="pt_PT"/>
        </w:rPr>
      </w:r>
      <w:r>
        <w:rPr>
          <w:lang w:val="pt_PT" w:bidi="pt_PT"/>
        </w:rPr>
        <w:t>O narrador usa uma palavra para mostrar que um novo evento está acontecendo. Moisés e o povo de Israel cantam uma canção a Yahweh.</w:t>
      </w:r>
    </w:p>
    <w:p>
      <w:pPr/>
      <w:r>
        <w:rPr>
          <w:lang w:val="pt_PT" w:bidi="pt_PT"/>
        </w:rPr>
      </w:r>
      <w:r>
        <w:rPr>
          <w:lang w:val="pt_PT" w:bidi="pt_PT"/>
        </w:rPr>
        <w:t>Parem aqui e discutam qual palavra ou frase vocês usarão para mostrar que um novo evento está acontecendo. Pause este áudio aqui.</w:t>
      </w:r>
    </w:p>
    <w:p>
      <w:pPr/>
      <w:r>
        <w:rPr>
          <w:lang w:val="pt_PT" w:bidi="pt_PT"/>
        </w:rPr>
      </w:r>
      <w:r>
        <w:rPr>
          <w:lang w:val="pt_PT" w:bidi="pt_PT"/>
        </w:rPr>
        <w:t>Essa canção-poema tem um total de quatro estrofes. Nessa passagem, discutiremos as duas primeiras estrofes. Vocês se lembrarão de que os poetas criam uma estrofe em uma canção ou poema agrupando vários versos e frases paralelas para criar seções maiores. Os poetas agrupam esses versos por pensamento, significado ou estrutura semelhantes do poema. Moisés criou essas estrofes em uma estrutura de adoração. Em cada estrofe da canção, o povo faz declarações de louvor, declara ou confessa sua fé em Yahweh, e descreve as coisas que Yahweh fez ou fará.</w:t>
      </w:r>
    </w:p>
    <w:p>
      <w:pPr/>
      <w:r>
        <w:rPr>
          <w:lang w:val="pt_PT" w:bidi="pt_PT"/>
        </w:rPr>
      </w:r>
      <w:r>
        <w:rPr>
          <w:lang w:val="pt_PT" w:bidi="pt_PT"/>
        </w:rPr>
        <w:t>Na primeira estrofe, os dois primeiros versos da canção são um chamado à adoração, e os cantores apresentam o tema da canção. Os cantores chamam outras pessoas para virem e se juntarem a eles para cantar louvores a Yahweh. Os cantores falam como se fossem uma única pessoa. Eles cantam como indivíduos, mas também como um único grupo. Os cantores completam a ideia dizendo por que estão cantando: Yahweh teve uma vitória gloriosa ou grande. Na língua original, os cantores dizem: "Yahweh é muito alto", ou muito maravilhoso. Os cantores estão dizendo que Yahweh é grandemente louvado ou que Yahweh se elevou em vitória.</w:t>
      </w:r>
    </w:p>
    <w:p>
      <w:pPr/>
      <w:r>
        <w:rPr>
          <w:lang w:val="pt_PT" w:bidi="pt_PT"/>
        </w:rPr>
      </w:r>
      <w:r>
        <w:rPr>
          <w:lang w:val="pt_PT" w:bidi="pt_PT"/>
        </w:rPr>
        <w:t>Parem aqui e discutam como vocês traduzirão a frase "Yahweh é muito alto" ou "Yahweh é altamente exaltado". Algumas maneiras possíveis de traduzir essa ideia são "Yahweh conquistou uma grande vitória" ou "Yahweh é muito louvado porque Yahweh derrotou seus inimigos". Pause este áudio aqui.</w:t>
      </w:r>
    </w:p>
    <w:p>
      <w:pPr/>
      <w:r>
        <w:rPr>
          <w:lang w:val="pt_PT" w:bidi="pt_PT"/>
        </w:rPr>
      </w:r>
      <w:r>
        <w:rPr>
          <w:lang w:val="pt_PT" w:bidi="pt_PT"/>
        </w:rPr>
        <w:t>Na próxima frase complementar, os cantores explicam ainda: Yahweh jogou o cavalo e o seu cavaleiro no mar. Os egípcios durante esse tempo não montavam a cavalo. Vocês se lembrarão de que os soldados do exército egípcio estavam em carros de guerra puxados por cavalos. Dois soldados estavam em cada carro de guerra. Um homem conduzia o carro de guerra e os cavalos, e um homem, chamado de arqueiro, disparava flechas. Ambos os homens trabalhavam com cavalos e são chamados de cavaleiros. Nesse caso, o cavaleiro se refere tanto ao condutor do carro quanto ao arqueiro que acompanha o condutor no carro de guerra.</w:t>
      </w:r>
    </w:p>
    <w:p>
      <w:pPr/>
      <w:r>
        <w:rPr>
          <w:lang w:val="pt_PT" w:bidi="pt_PT"/>
        </w:rPr>
      </w:r>
      <w:r>
        <w:rPr>
          <w:lang w:val="pt_PT" w:bidi="pt_PT"/>
        </w:rPr>
        <w:t>Parem aqui e, em grupo, olhem para uma imagem de um carro de guerra e cavalos, se necessário. Pause este áudio aqui.</w:t>
      </w:r>
    </w:p>
    <w:p>
      <w:pPr/>
      <w:r>
        <w:rPr>
          <w:lang w:val="pt_PT" w:bidi="pt_PT"/>
        </w:rPr>
      </w:r>
      <w:r>
        <w:rPr>
          <w:lang w:val="pt_PT" w:bidi="pt_PT"/>
        </w:rPr>
        <w:t>Parem aqui e discutam como vocês traduzirão "cavaleiro" para que as pessoas entendam que isso se refere a pessoas que estão no carro de guerra e não a uma pessoa montada em um cavalo. Pause este áudio aqui.</w:t>
      </w:r>
    </w:p>
    <w:p>
      <w:pPr/>
      <w:r>
        <w:rPr>
          <w:lang w:val="pt_PT" w:bidi="pt_PT"/>
        </w:rPr>
      </w:r>
      <w:r>
        <w:rPr>
          <w:lang w:val="pt_PT" w:bidi="pt_PT"/>
        </w:rPr>
        <w:t>Os cantores agora confessam sua fé em Yahweh declarando quem Yahweh é para eles. Os cantores dizem que Yahweh é a força deles, o que também poderia ser dito como "Yahweh me torna forte". O significado da próxima frase na língua original não é claro. Pode ser "Yahweh é minha canção" ou "Yahweh é meu protetor". A maioria das pessoas acredita que o significado é "Yahweh é minha canção" porque muitos poetas-cantores reuniram as ideias de força e canções em outros poemas-canções. Sugerimos que sua equipe traduza essa palavra como "canção". "Yahweh é minha canção" também pode ser traduzido como "Yahweh é a razão pela qual estou cantando", ou "Cantarei sobre Yahweh". Na frase complementar, os cantores declaram que Yahweh se tornou a salvação deles. Os cantores estão aprofundando o significado, mostrando que estão cantando porque a força de Yahweh salvou os cantores de seus inimigos.</w:t>
      </w:r>
    </w:p>
    <w:p>
      <w:pPr/>
      <w:r>
        <w:rPr>
          <w:lang w:val="pt_PT" w:bidi="pt_PT"/>
        </w:rPr>
      </w:r>
      <w:r>
        <w:rPr>
          <w:lang w:val="pt_PT" w:bidi="pt_PT"/>
        </w:rPr>
        <w:t>Parem aqui e discutam como vocês traduzirão "Yahweh é minha força e minha canção". Pause este áudio aqui.</w:t>
      </w:r>
    </w:p>
    <w:p>
      <w:pPr/>
      <w:r>
        <w:rPr>
          <w:lang w:val="pt_PT" w:bidi="pt_PT"/>
        </w:rPr>
      </w:r>
      <w:r>
        <w:rPr>
          <w:lang w:val="pt_PT" w:bidi="pt_PT"/>
        </w:rPr>
        <w:t>Os cantores continuam a declarar sua fé em Yahweh com declarações paralelas ou complementares que significam a mesma coisa, mas usam palavras diferentes. Os cantores chamam Yahweh de "meu Deus" e "o Deus de meu pai". Os cantores estão dizendo que aquele que teve essa vitória é o Deus que eles adoram. Yahweh também é o Deus que o pai dos cantores adorava. Nesse contexto, mesmo que a canção diga um pai, "pai" se refere a um ou mais de seus antepassados. Os cantores provavelmente estão pensando em Abraão, Isaque e Jacó quando dizem isso e não em seus próprios pais. Na primeira declaração, os cantores dizem que louvarão ou glorificarão Yahweh. Na segunda declaração, os cantores dizem uma coisa semelhante: eles dizem que exaltarão Yahweh, o que significa que cantarão sobre a grandeza de Yahweh.</w:t>
      </w:r>
    </w:p>
    <w:p>
      <w:pPr/>
      <w:r>
        <w:rPr>
          <w:lang w:val="pt_PT" w:bidi="pt_PT"/>
        </w:rPr>
      </w:r>
      <w:r>
        <w:rPr>
          <w:lang w:val="pt_PT" w:bidi="pt_PT"/>
        </w:rPr>
        <w:t>Os cantores encerram sua declaração com uma frase resumida. Os cantores anunciam que esse Deus sobre o qual cantam é um guerreiro, e seu nome é Yahweh. Os cantores começam a descrever como Yahweh derrotou o inimigo. Na primeira frase, os cantores dizem que Deus lançou ou atirou os carros de guerra do Faraó e o exército do Faraó no mar. Na frase complementar, os cantores vão mais fundo no significado ao dar mais detalhes. Esse exército era composto pelos melhores oficiais ou oficiais escolhidos do Faraó, os quais Deus fez submergir no Mar Vermelho. Os cantores comparam os oficiais que afundam a uma rocha que vai ao fundo das águas profundas. Os cantores usarão a mesma comparação mais duas vezes mais tarde na canção, nos finais das seções dois e três. Nessas frases complementares, Moisés e os cantores usam quatro palavras diferentes para descrever a água: o mar, o Mar Vermelho, as correntes ou águas profundas e as profundezas.</w:t>
      </w:r>
    </w:p>
    <w:p>
      <w:pPr/>
      <w:r>
        <w:rPr>
          <w:lang w:val="pt_PT" w:bidi="pt_PT"/>
        </w:rPr>
      </w:r>
      <w:r>
        <w:rPr>
          <w:lang w:val="pt_PT" w:bidi="pt_PT"/>
        </w:rPr>
        <w:t>Parem aqui e discutam como vocês traduzirão a ideia dos oficiais do exército afundando como uma rocha. Vocês podem querer se lembrar das comparações que discutiram na etapa dois. Pause este áudio aqui.</w:t>
      </w:r>
    </w:p>
    <w:p>
      <w:pPr/>
      <w:r>
        <w:rPr>
          <w:lang w:val="pt_PT" w:bidi="pt_PT"/>
        </w:rPr>
      </w:r>
      <w:r>
        <w:rPr>
          <w:lang w:val="pt_PT" w:bidi="pt_PT"/>
        </w:rPr>
        <w:t>Parem aqui e discutam: alguns idiomas têm várias palavras para descrever grandes corpos d'água. Que palavras diferentes vocês têm em seu idioma que descrevem águas grandes e profundas? Que palavras vocês usarão em sua tradução para descrever as quatro palavras para o mar usadas nessa passagem? Pause este áudio aqui.</w:t>
      </w:r>
    </w:p>
    <w:p>
      <w:pPr/>
      <w:r>
        <w:rPr>
          <w:lang w:val="pt_PT" w:bidi="pt_PT"/>
        </w:rPr>
      </w:r>
      <w:r>
        <w:rPr>
          <w:lang w:val="pt_PT" w:bidi="pt_PT"/>
        </w:rPr>
        <w:t xml:space="preserve">Na segunda seção, os cantores mudam de cantar </w:t>
      </w:r>
      <w:r>
        <w:rPr>
          <w:b/>
          <w:lang w:val="pt_PT" w:bidi="pt_PT"/>
        </w:rPr>
        <w:t>sobre</w:t>
      </w:r>
      <w:r>
        <w:rPr>
          <w:lang w:val="pt_PT" w:bidi="pt_PT"/>
        </w:rPr>
        <w:t xml:space="preserve"> Yahweh para cantar diretamente </w:t>
      </w:r>
      <w:r>
        <w:rPr>
          <w:b/>
          <w:lang w:val="pt_PT" w:bidi="pt_PT"/>
        </w:rPr>
        <w:t>a</w:t>
      </w:r>
      <w:r>
        <w:rPr>
          <w:lang w:val="pt_PT" w:bidi="pt_PT"/>
        </w:rPr>
        <w:t xml:space="preserve"> Yahweh. Os cantores começam essa estrofe ou seção louvando o poder de Yahweh. Os cantores mostram que essa é uma nova estrofe cantando a mesma frase duas vezes. Os cantores cantam duas frases complementares nas quais cantam sobre a "mão direita" de Yahweh. Na cultura hebraica, a mão direita é um símbolo de força porque a maioria dos guerreiros usa suas espadas com a mão direita. Os cantores descrevem a mão direita de Yahweh como tendo poder glorioso. Yahweh é capaz de despedaçar, ou quebrar em pedaços, o inimigo com a mão direita de Yahweh.</w:t>
      </w:r>
    </w:p>
    <w:p>
      <w:pPr/>
      <w:r>
        <w:rPr>
          <w:lang w:val="pt_PT" w:bidi="pt_PT"/>
        </w:rPr>
      </w:r>
      <w:r>
        <w:rPr>
          <w:lang w:val="pt_PT" w:bidi="pt_PT"/>
        </w:rPr>
        <w:t>Nas próximas duas declarações, os cantores novamente proclamam sua fé em Yahweh. Quando os cantores louvam a grandeza da majestade de Yahweh, os cantores estão repetindo a ideia de que Yahweh é muito louvado e vitorioso. Yahweh derruba ou destrói gloriosamente os inimigos de Yahweh. Os cantores aprofundam essa ideia com uma imagem da ira ardente de Yahweh que queima os inimigos de Yahweh como restolho, ou pequenos pedaços de grama seca. Essa imagem pode estar conectada à aparência de Yahweh como uma coluna de nuvem e fogo liderando os israelitas. Vocês se lembrarão de que os egípcios fizeram os israelitas reunir restolho para fazer tijolos.</w:t>
      </w:r>
    </w:p>
    <w:p>
      <w:pPr/>
      <w:r>
        <w:rPr>
          <w:lang w:val="pt_PT" w:bidi="pt_PT"/>
        </w:rPr>
      </w:r>
      <w:r>
        <w:rPr>
          <w:lang w:val="pt_PT" w:bidi="pt_PT"/>
        </w:rPr>
        <w:t>Parem aqui e, em grupo, olhem para uma imagem de restolho ou palha, se necessário. Pause este áudio aqui.</w:t>
      </w:r>
    </w:p>
    <w:p>
      <w:pPr/>
      <w:r>
        <w:rPr>
          <w:lang w:val="pt_PT" w:bidi="pt_PT"/>
        </w:rPr>
      </w:r>
      <w:r>
        <w:rPr>
          <w:lang w:val="pt_PT" w:bidi="pt_PT"/>
        </w:rPr>
        <w:t>Parem aqui e discutam: pensem na história da pessoa irada que vocês contaram na etapa dois. Que palavras ou frases especiais as pessoas em sua cultura usam para descrever a ira ou o comportamento da pessoa irada? Pause este áudio aqui.</w:t>
      </w:r>
    </w:p>
    <w:p>
      <w:pPr/>
      <w:r>
        <w:rPr>
          <w:lang w:val="pt_PT" w:bidi="pt_PT"/>
        </w:rPr>
      </w:r>
      <w:r>
        <w:rPr>
          <w:lang w:val="pt_PT" w:bidi="pt_PT"/>
        </w:rPr>
        <w:t>Os cantores voltam a descrever os eventos da história. Os cantores descrevem o vento que dividiu a água como um sopro vindo das narinas de Yahweh. Os cantores comparam essa ação usando três frases complementares. Novamente, os cantores se referem ao Mar Vermelho com palavras que usaram anteriormente na canção: as águas, as torrentes ou águas impetuosas, e as águas profundas. Os cantores disseram que essas águas se acumularam, se levantaram como uma muralha e se solidificaram ou se tornaram sólidas no coração ou no meio do mar.</w:t>
      </w:r>
    </w:p>
    <w:p>
      <w:pPr/>
      <w:r>
        <w:rPr>
          <w:lang w:val="pt_PT" w:bidi="pt_PT"/>
        </w:rPr>
      </w:r>
      <w:r>
        <w:rPr>
          <w:lang w:val="pt_PT" w:bidi="pt_PT"/>
        </w:rPr>
        <w:t>Embora os israelitas não pudessem ouvir o exército egípcio falando uns com os outros, os cantores imaginaram os tipos de coisas que os soldados egípcios poderiam dizer. Usando três conjuntos de frases complementares, os cantores descrevem o que seus inimigos planejam fazer usando frases curtas. A segunda frase em cada par de frases complementares completa o significado da primeira frase. Os cantores estão usando uma linguagem criativa para imitar como os soldados inimigos estão cansados e sem fôlego porque os soldados vinham perseguindo os israelitas.</w:t>
      </w:r>
    </w:p>
    <w:p>
      <w:pPr/>
      <w:r>
        <w:rPr>
          <w:lang w:val="pt_PT" w:bidi="pt_PT"/>
        </w:rPr>
      </w:r>
      <w:r>
        <w:rPr>
          <w:lang w:val="pt_PT" w:bidi="pt_PT"/>
        </w:rPr>
        <w:t>Os cantores imaginam que o inimigo diz que perseguirá, e então alcançará, ou chegará aos israelitas. Em seguida, os inimigos dizem que dividirão os despojos, porque os inimigos desejam se encher ou se fartar dos despojos. Quando uma pessoa se empanturra, essa pessoa come algo vorazmente. Despojos são as coisas que um exército leva de seus inimigos, como animais, riqueza, comida ou outras posses. Finalmente, os inimigos dizem que desembainharão suas espadas, e depois destruirão os israelitas. A espada egípcia era uma arma que uma pessoa empunhava. Esse tipo de espada provavelmente era um punhal longo ou faca com uma lâmina de dois gumes, com cerca de 45 centímetros de comprimento. Um soldado colocava essa espada em um estojo de couro e a prendia a seu cinto quando não estava usando a espada.</w:t>
      </w:r>
    </w:p>
    <w:p>
      <w:pPr/>
      <w:r>
        <w:rPr>
          <w:lang w:val="pt_PT" w:bidi="pt_PT"/>
        </w:rPr>
      </w:r>
      <w:r>
        <w:rPr>
          <w:lang w:val="pt_PT" w:bidi="pt_PT"/>
        </w:rPr>
        <w:t>Pare aqui e olhe para uma imagem de uma espada, se necessário. Pause este áudio aqui.</w:t>
      </w:r>
    </w:p>
    <w:p>
      <w:pPr/>
      <w:r>
        <w:rPr>
          <w:lang w:val="pt_PT" w:bidi="pt_PT"/>
        </w:rPr>
      </w:r>
      <w:r>
        <w:rPr>
          <w:lang w:val="pt_PT" w:bidi="pt_PT"/>
        </w:rPr>
        <w:t>Parem aqui e discutam: como as pessoas em seu idioma falam sobre algo que querem muito? Como vocês descreveriam o fato de conseguir tudo o que queriam? Pause este áudio aqui.</w:t>
      </w:r>
    </w:p>
    <w:p>
      <w:pPr/>
      <w:r>
        <w:rPr>
          <w:lang w:val="pt_PT" w:bidi="pt_PT"/>
        </w:rPr>
      </w:r>
      <w:r>
        <w:rPr>
          <w:lang w:val="pt_PT" w:bidi="pt_PT"/>
        </w:rPr>
        <w:t>Os cantores então contam como Yahweh parou os planos dos inimigos com outro sopro de vento de Yahweh, fazendo o mar cobrir os egípcios. Os inimigos afundaram como um pesado peso de chumbo nas águas. Essa é a segunda vez que os cantores comparam o exército egípcio que se afoga a um objeto pesado que afunda nas águas.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15.1–10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 xml:space="preserve">Essa passagem tem duas seções.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Soldados do exército egípcio</w:t>
      </w:r>
    </w:p>
    <w:p>
      <w:pPr>
        <w:pStyle w:val="ListBullet"/>
        <w:spacing w:line="240" w:lineRule="auto"/>
        <w:ind w:left="720"/>
      </w:pPr>
      <w:r>
        <w:rPr>
          <w:lang w:val="pt_PT" w:bidi="pt_PT"/>
        </w:rPr>
      </w:r>
      <w:r>
        <w:rPr>
          <w:lang w:val="pt_PT" w:bidi="pt_PT"/>
        </w:rPr>
        <w:t>E os cavalos do exército egípcio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e o povo de Israel cantaram essa canção a Yahweh:</w:t>
      </w:r>
    </w:p>
    <w:p>
      <w:pPr/>
      <w:r>
        <w:rPr>
          <w:lang w:val="pt_PT" w:bidi="pt_PT"/>
        </w:rPr>
      </w:r>
      <w:r>
        <w:rPr>
          <w:lang w:val="pt_PT" w:bidi="pt_PT"/>
        </w:rPr>
        <w:t>Cantarei a Yahweh porque ele teve uma grande vitória;</w:t>
      </w:r>
    </w:p>
    <w:p>
      <w:pPr/>
      <w:r>
        <w:rPr>
          <w:lang w:val="pt_PT" w:bidi="pt_PT"/>
        </w:rPr>
      </w:r>
      <w:r>
        <w:rPr>
          <w:lang w:val="pt_PT" w:bidi="pt_PT"/>
        </w:rPr>
        <w:t>Yahweh jogou o cavalo e os cavaleiros dos carros de guerra no mar.</w:t>
      </w:r>
    </w:p>
    <w:p>
      <w:pPr/>
      <w:r>
        <w:rPr>
          <w:lang w:val="pt_PT" w:bidi="pt_PT"/>
        </w:rPr>
      </w:r>
      <w:r>
        <w:rPr>
          <w:lang w:val="pt_PT" w:bidi="pt_PT"/>
        </w:rPr>
        <w:t>Yahweh me torna forte, e ele é a razão pela qual estou cantando,</w:t>
      </w:r>
    </w:p>
    <w:p>
      <w:pPr/>
      <w:r>
        <w:rPr>
          <w:lang w:val="pt_PT" w:bidi="pt_PT"/>
        </w:rPr>
      </w:r>
      <w:r>
        <w:rPr>
          <w:lang w:val="pt_PT" w:bidi="pt_PT"/>
        </w:rPr>
        <w:t>Yahweh me salvou do inimigo;</w:t>
      </w:r>
    </w:p>
    <w:p>
      <w:pPr/>
      <w:r>
        <w:rPr>
          <w:lang w:val="pt_PT" w:bidi="pt_PT"/>
        </w:rPr>
      </w:r>
      <w:r>
        <w:rPr>
          <w:lang w:val="pt_PT" w:bidi="pt_PT"/>
        </w:rPr>
        <w:t>Yahweh é meu Deus, e o louvarei,</w:t>
      </w:r>
    </w:p>
    <w:p>
      <w:pPr/>
      <w:r>
        <w:rPr>
          <w:lang w:val="pt_PT" w:bidi="pt_PT"/>
        </w:rPr>
      </w:r>
      <w:r>
        <w:rPr>
          <w:lang w:val="pt_PT" w:bidi="pt_PT"/>
        </w:rPr>
        <w:t>Ele é o Deus de meus antepassados, e cantarei sobre a grandeza de Yahweh.</w:t>
      </w:r>
    </w:p>
    <w:p>
      <w:pPr/>
      <w:r>
        <w:rPr>
          <w:lang w:val="pt_PT" w:bidi="pt_PT"/>
        </w:rPr>
      </w:r>
      <w:r>
        <w:rPr>
          <w:lang w:val="pt_PT" w:bidi="pt_PT"/>
        </w:rPr>
        <w:t>Yahweh é um guerreiro; Yahweh é seu nome.</w:t>
      </w:r>
    </w:p>
    <w:p>
      <w:pPr/>
      <w:r>
        <w:rPr>
          <w:lang w:val="pt_PT" w:bidi="pt_PT"/>
        </w:rPr>
      </w:r>
      <w:r>
        <w:rPr>
          <w:lang w:val="pt_PT" w:bidi="pt_PT"/>
        </w:rPr>
        <w:t>Pause a encenação. Pergunte à pessoa que interpreta Yahweh: “O que você está sentindo ou pensando?” As pessoas podem responder coisas como:</w:t>
      </w:r>
    </w:p>
    <w:p>
      <w:pPr>
        <w:pStyle w:val="ListBullet"/>
        <w:spacing w:line="240" w:lineRule="auto"/>
        <w:ind w:left="720"/>
      </w:pPr>
      <w:r>
        <w:rPr>
          <w:lang w:val="pt_PT" w:bidi="pt_PT"/>
        </w:rPr>
      </w:r>
      <w:r>
        <w:rPr>
          <w:lang w:val="pt_PT" w:bidi="pt_PT"/>
        </w:rPr>
        <w:t>Gosto quando meu povo celebra e me dá louvor. Estou feliz quando meu povo me agradece pelas coisas que faço por eles; ou</w:t>
      </w:r>
    </w:p>
    <w:p>
      <w:pPr>
        <w:pStyle w:val="ListBullet"/>
        <w:spacing w:line="240" w:lineRule="auto"/>
        <w:ind w:left="720"/>
      </w:pPr>
      <w:r>
        <w:rPr>
          <w:lang w:val="pt_PT" w:bidi="pt_PT"/>
        </w:rPr>
      </w:r>
      <w:r>
        <w:rPr>
          <w:lang w:val="pt_PT" w:bidi="pt_PT"/>
        </w:rPr>
        <w:t>Sim, sou o Deus dos israelitas. Prometi a Abraão, Isaque e Jacó que seria o Deus dos descendentes deles. Prometi abençoar e proteger os israelitas; ou</w:t>
      </w:r>
    </w:p>
    <w:p>
      <w:pPr>
        <w:pStyle w:val="ListBullet"/>
        <w:spacing w:line="240" w:lineRule="auto"/>
        <w:ind w:left="720"/>
      </w:pPr>
      <w:r>
        <w:rPr>
          <w:lang w:val="pt_PT" w:bidi="pt_PT"/>
        </w:rPr>
      </w:r>
      <w:r>
        <w:rPr>
          <w:lang w:val="pt_PT" w:bidi="pt_PT"/>
        </w:rPr>
        <w:t>Sim, sou um guerreiro. Destruirei qualquer um que vier contra mim. Lutarei para proteger meu povo.</w:t>
      </w:r>
    </w:p>
    <w:p>
      <w:pPr/>
      <w:r>
        <w:rPr>
          <w:lang w:val="pt_PT" w:bidi="pt_PT"/>
        </w:rPr>
      </w:r>
      <w:r>
        <w:rPr>
          <w:lang w:val="pt_PT" w:bidi="pt_PT"/>
        </w:rPr>
        <w:t>Continue a encenação.</w:t>
      </w:r>
    </w:p>
    <w:p>
      <w:pPr/>
      <w:r>
        <w:rPr>
          <w:lang w:val="pt_PT" w:bidi="pt_PT"/>
        </w:rPr>
      </w:r>
      <w:r>
        <w:rPr>
          <w:lang w:val="pt_PT" w:bidi="pt_PT"/>
        </w:rPr>
        <w:t>Yahweh lançou os carros de guerra e o exército do Faraó ao mar,</w:t>
      </w:r>
    </w:p>
    <w:p>
      <w:pPr/>
      <w:r>
        <w:rPr>
          <w:lang w:val="pt_PT" w:bidi="pt_PT"/>
        </w:rPr>
      </w:r>
      <w:r>
        <w:rPr>
          <w:lang w:val="pt_PT" w:bidi="pt_PT"/>
        </w:rPr>
        <w:t>Yahweh fez com que os melhores oficiais do Faraó afundassem no Mar Vermelho.</w:t>
      </w:r>
    </w:p>
    <w:p>
      <w:pPr/>
      <w:r>
        <w:rPr>
          <w:lang w:val="pt_PT" w:bidi="pt_PT"/>
        </w:rPr>
      </w:r>
      <w:r>
        <w:rPr>
          <w:lang w:val="pt_PT" w:bidi="pt_PT"/>
        </w:rPr>
        <w:t>As águas profundas cobriram os egípcios;</w:t>
      </w:r>
    </w:p>
    <w:p>
      <w:pPr/>
      <w:r>
        <w:rPr>
          <w:lang w:val="pt_PT" w:bidi="pt_PT"/>
        </w:rPr>
      </w:r>
      <w:r>
        <w:rPr>
          <w:lang w:val="pt_PT" w:bidi="pt_PT"/>
        </w:rPr>
        <w:t>Os oficiais afundaram até o fundo do mar como uma pedra.</w:t>
      </w:r>
    </w:p>
    <w:p>
      <w:pPr/>
      <w:r>
        <w:rPr>
          <w:lang w:val="pt_PT" w:bidi="pt_PT"/>
        </w:rPr>
      </w:r>
      <w:r>
        <w:rPr>
          <w:lang w:val="pt_PT" w:bidi="pt_PT"/>
        </w:rPr>
        <w:t>Ó Yahweh, sua mão direita tem poder glorioso,</w:t>
      </w:r>
    </w:p>
    <w:p>
      <w:pPr/>
      <w:r>
        <w:rPr>
          <w:lang w:val="pt_PT" w:bidi="pt_PT"/>
        </w:rPr>
      </w:r>
      <w:r>
        <w:rPr>
          <w:lang w:val="pt_PT" w:bidi="pt_PT"/>
        </w:rPr>
        <w:t>Você usou sua mão direita, ó Yahweh, e despedaçou seu inimigo.</w:t>
      </w:r>
    </w:p>
    <w:p>
      <w:pPr/>
      <w:r>
        <w:rPr>
          <w:lang w:val="pt_PT" w:bidi="pt_PT"/>
        </w:rPr>
      </w:r>
      <w:r>
        <w:rPr>
          <w:lang w:val="pt_PT" w:bidi="pt_PT"/>
        </w:rPr>
        <w:t>Vocês derrotam gloriosamente seus inimigos;</w:t>
      </w:r>
    </w:p>
    <w:p>
      <w:pPr/>
      <w:r>
        <w:rPr>
          <w:lang w:val="pt_PT" w:bidi="pt_PT"/>
        </w:rPr>
      </w:r>
      <w:r>
        <w:rPr>
          <w:lang w:val="pt_PT" w:bidi="pt_PT"/>
        </w:rPr>
        <w:t>Você envia sua ira ardente, e ela queima completamente os inimigos como restolho.</w:t>
      </w:r>
    </w:p>
    <w:p>
      <w:pPr/>
      <w:r>
        <w:rPr>
          <w:lang w:val="pt_PT" w:bidi="pt_PT"/>
        </w:rPr>
      </w:r>
      <w:r>
        <w:rPr>
          <w:lang w:val="pt_PT" w:bidi="pt_PT"/>
        </w:rPr>
        <w:t>Pause a encenação. Perguntem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Surpreso! Vocês viram isso? O poderoso exército do Faraó desceu ao fundo do mar; ou</w:t>
      </w:r>
    </w:p>
    <w:p>
      <w:pPr>
        <w:pStyle w:val="ListBullet"/>
        <w:spacing w:line="240" w:lineRule="auto"/>
        <w:ind w:left="720"/>
      </w:pPr>
      <w:r>
        <w:rPr>
          <w:lang w:val="pt_PT" w:bidi="pt_PT"/>
        </w:rPr>
      </w:r>
      <w:r>
        <w:rPr>
          <w:lang w:val="pt_PT" w:bidi="pt_PT"/>
        </w:rPr>
        <w:t>Estou em admiração. Yahweh é tão poderoso. Yahweh esmagou os egípcios. Yahweh os queimou como se fossem o restolho que usávamos para fazer tijolos; ou</w:t>
      </w:r>
    </w:p>
    <w:p>
      <w:pPr>
        <w:pStyle w:val="ListBullet"/>
        <w:spacing w:line="240" w:lineRule="auto"/>
        <w:ind w:left="720"/>
      </w:pPr>
      <w:r>
        <w:rPr>
          <w:lang w:val="pt_PT" w:bidi="pt_PT"/>
        </w:rPr>
      </w:r>
      <w:r>
        <w:rPr>
          <w:lang w:val="pt_PT" w:bidi="pt_PT"/>
        </w:rPr>
        <w:t>Yahweh faz coisas tão incríveis. Vou garantir que ensine essa canção a meus filhos e netos para que eles não esqueçam o quão poderoso Yahweh é.</w:t>
      </w:r>
    </w:p>
    <w:p>
      <w:pPr/>
      <w:r>
        <w:rPr>
          <w:lang w:val="pt_PT" w:bidi="pt_PT"/>
        </w:rPr>
      </w:r>
      <w:r>
        <w:rPr>
          <w:lang w:val="pt_PT" w:bidi="pt_PT"/>
        </w:rPr>
        <w:t>Continue a encenação.</w:t>
      </w:r>
    </w:p>
    <w:p>
      <w:pPr/>
      <w:r>
        <w:rPr>
          <w:lang w:val="pt_PT" w:bidi="pt_PT"/>
        </w:rPr>
      </w:r>
      <w:r>
        <w:rPr>
          <w:lang w:val="pt_PT" w:bidi="pt_PT"/>
        </w:rPr>
        <w:t>Você soprou o vento de suas narinas, e as águas se amontoaram bem alto;</w:t>
      </w:r>
    </w:p>
    <w:p>
      <w:pPr/>
      <w:r>
        <w:rPr>
          <w:lang w:val="pt_PT" w:bidi="pt_PT"/>
        </w:rPr>
      </w:r>
      <w:r>
        <w:rPr>
          <w:lang w:val="pt_PT" w:bidi="pt_PT"/>
        </w:rPr>
        <w:t>As águas fluentes se levantaram como uma muralha;</w:t>
      </w:r>
    </w:p>
    <w:p>
      <w:pPr/>
      <w:r>
        <w:rPr>
          <w:lang w:val="pt_PT" w:bidi="pt_PT"/>
        </w:rPr>
      </w:r>
      <w:r>
        <w:rPr>
          <w:lang w:val="pt_PT" w:bidi="pt_PT"/>
        </w:rPr>
        <w:t>As águas profundas se endureceram no coração do mar.</w:t>
      </w:r>
    </w:p>
    <w:p>
      <w:pPr/>
      <w:r>
        <w:rPr>
          <w:lang w:val="pt_PT" w:bidi="pt_PT"/>
        </w:rPr>
      </w:r>
      <w:r>
        <w:rPr>
          <w:lang w:val="pt_PT" w:bidi="pt_PT"/>
        </w:rPr>
        <w:t>Os inimigos disseram: "Perseguiremos e pegaremos os israelitas,</w:t>
      </w:r>
    </w:p>
    <w:p>
      <w:pPr/>
      <w:r>
        <w:rPr>
          <w:lang w:val="pt_PT" w:bidi="pt_PT"/>
        </w:rPr>
      </w:r>
      <w:r>
        <w:rPr>
          <w:lang w:val="pt_PT" w:bidi="pt_PT"/>
        </w:rPr>
        <w:t>Dividirei as posses deles, porque desejo me encher dos despojos.</w:t>
      </w:r>
    </w:p>
    <w:p>
      <w:pPr/>
      <w:r>
        <w:rPr>
          <w:lang w:val="pt_PT" w:bidi="pt_PT"/>
        </w:rPr>
      </w:r>
      <w:r>
        <w:rPr>
          <w:lang w:val="pt_PT" w:bidi="pt_PT"/>
        </w:rPr>
        <w:t>Tirarei minha espada; os destruirei com minha própria mão".</w:t>
      </w:r>
    </w:p>
    <w:p>
      <w:pPr/>
      <w:r>
        <w:rPr>
          <w:lang w:val="pt_PT" w:bidi="pt_PT"/>
        </w:rPr>
      </w:r>
      <w:r>
        <w:rPr>
          <w:lang w:val="pt_PT" w:bidi="pt_PT"/>
        </w:rPr>
        <w:t>Pause a encenação. Perguntem à pessoa que interpreta o exército egípcio: “O que você está sentindo ou pensando?”. As pessoas podem responder coisas como:</w:t>
      </w:r>
    </w:p>
    <w:p>
      <w:pPr>
        <w:pStyle w:val="ListBullet"/>
        <w:spacing w:line="240" w:lineRule="auto"/>
        <w:ind w:left="720"/>
      </w:pPr>
      <w:r>
        <w:rPr>
          <w:lang w:val="pt_PT" w:bidi="pt_PT"/>
        </w:rPr>
      </w:r>
      <w:r>
        <w:rPr>
          <w:lang w:val="pt_PT" w:bidi="pt_PT"/>
        </w:rPr>
        <w:t>Olhem, o caminho está livre. Podemos persegui-los e alcançá-los; ou</w:t>
      </w:r>
    </w:p>
    <w:p>
      <w:pPr>
        <w:pStyle w:val="ListBullet"/>
        <w:spacing w:line="240" w:lineRule="auto"/>
        <w:ind w:left="720"/>
      </w:pPr>
      <w:r>
        <w:rPr>
          <w:lang w:val="pt_PT" w:bidi="pt_PT"/>
        </w:rPr>
      </w:r>
      <w:r>
        <w:rPr>
          <w:lang w:val="pt_PT" w:bidi="pt_PT"/>
        </w:rPr>
        <w:t>Ganancioso. Mal posso esperar para colocar as mãos em todos os pertences deles. Os israelitas deixaram o Egito com tantas riquezas, e levarei tudo o que quero; ou</w:t>
      </w:r>
    </w:p>
    <w:p>
      <w:pPr>
        <w:pStyle w:val="ListBullet"/>
        <w:spacing w:line="240" w:lineRule="auto"/>
        <w:ind w:left="720"/>
      </w:pPr>
      <w:r>
        <w:rPr>
          <w:lang w:val="pt_PT" w:bidi="pt_PT"/>
        </w:rPr>
      </w:r>
      <w:r>
        <w:rPr>
          <w:lang w:val="pt_PT" w:bidi="pt_PT"/>
        </w:rPr>
        <w:t>Quero vingança. Vou matar todos os israelitas. Meu filho mais velho morreu, e nossa terra sofreu muitas coisas horríveis por causa dos israelitas e do Deus deles.</w:t>
      </w:r>
    </w:p>
    <w:p>
      <w:pPr/>
      <w:r>
        <w:rPr>
          <w:lang w:val="pt_PT" w:bidi="pt_PT"/>
        </w:rPr>
      </w:r>
      <w:r>
        <w:rPr>
          <w:lang w:val="pt_PT" w:bidi="pt_PT"/>
        </w:rPr>
        <w:t>Continue a encenação.</w:t>
      </w:r>
    </w:p>
    <w:p>
      <w:pPr/>
      <w:r>
        <w:rPr>
          <w:lang w:val="pt_PT" w:bidi="pt_PT"/>
        </w:rPr>
      </w:r>
      <w:r>
        <w:rPr>
          <w:lang w:val="pt_PT" w:bidi="pt_PT"/>
        </w:rPr>
        <w:t>Mas Yahweh, você soprou seu vento novamente, e o mar cobriu os inimigos;</w:t>
      </w:r>
    </w:p>
    <w:p>
      <w:pPr/>
      <w:r>
        <w:rPr>
          <w:lang w:val="pt_PT" w:bidi="pt_PT"/>
        </w:rPr>
      </w:r>
      <w:r>
        <w:rPr>
          <w:lang w:val="pt_PT" w:bidi="pt_PT"/>
        </w:rPr>
        <w:t>Os inimigos afundaram como chumbo nas águas poderosas.</w:t>
      </w:r>
    </w:p>
    <w:p>
      <w:pPr/>
      <w:r>
        <w:rPr>
          <w:lang w:val="pt_PT" w:bidi="pt_PT"/>
        </w:rPr>
      </w:r>
      <w:r>
        <w:rPr>
          <w:lang w:val="pt_PT" w:bidi="pt_PT"/>
        </w:rPr>
        <w:t>Pause a encenação. 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Aliviado. Pensei que os egípcios iam nos pegar, mas Yahweh veio ao nosso resgate; ou</w:t>
      </w:r>
    </w:p>
    <w:p>
      <w:pPr>
        <w:pStyle w:val="ListBullet"/>
        <w:spacing w:line="240" w:lineRule="auto"/>
        <w:ind w:left="720"/>
      </w:pPr>
      <w:r>
        <w:rPr>
          <w:lang w:val="pt_PT" w:bidi="pt_PT"/>
        </w:rPr>
      </w:r>
      <w:r>
        <w:rPr>
          <w:lang w:val="pt_PT" w:bidi="pt_PT"/>
        </w:rPr>
        <w:t>Gratos. Atravessamos o mar sem problemas, mas o mesmo não aconteceu com os egípcios! Deus soprou seu fôlego, e o exército egípcio foi coberto por uma muralha de água; ou</w:t>
      </w:r>
    </w:p>
    <w:p>
      <w:pPr>
        <w:pStyle w:val="ListBullet"/>
        <w:spacing w:line="240" w:lineRule="auto"/>
        <w:ind w:left="720"/>
      </w:pPr>
      <w:r>
        <w:rPr>
          <w:lang w:val="pt_PT" w:bidi="pt_PT"/>
        </w:rPr>
      </w:r>
      <w:r>
        <w:rPr>
          <w:lang w:val="pt_PT" w:bidi="pt_PT"/>
        </w:rPr>
        <w:t>Isso foi emocionante! Yahweh destruiu facilmente o inimigo. O exército afundou até o fundo do mar, assim como as pedras que eu costumava atirar ao rio quando era criança.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15.1–10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e o povo de </w:t>
      </w:r>
      <w:r>
        <w:rPr>
          <w:b/>
          <w:lang w:val="pt_PT" w:bidi="pt_PT"/>
        </w:rPr>
        <w:t>Israel</w:t>
      </w:r>
      <w:r>
        <w:rPr>
          <w:lang w:val="pt_PT" w:bidi="pt_PT"/>
        </w:rPr>
        <w:t xml:space="preserve">, os </w:t>
      </w:r>
      <w:r>
        <w:rPr>
          <w:b/>
          <w:lang w:val="pt_PT" w:bidi="pt_PT"/>
        </w:rPr>
        <w:t>israelitas</w:t>
      </w:r>
      <w:r>
        <w:rPr>
          <w:lang w:val="pt_PT" w:bidi="pt_PT"/>
        </w:rPr>
        <w:t xml:space="preserve">, cantaram uma canção a </w:t>
      </w:r>
      <w:r>
        <w:rPr>
          <w:b/>
          <w:lang w:val="pt_PT" w:bidi="pt_PT"/>
        </w:rPr>
        <w:t>Yahweh</w:t>
      </w:r>
      <w:r>
        <w:rPr>
          <w:lang w:val="pt_PT" w:bidi="pt_PT"/>
        </w:rPr>
        <w:t>. Os israelitas são os descendentes de Jacó, que também era conhecido como Israel. Yahweh é o nome pessoal de Deus. Usem a mesma palavra ou frase para Israel, israelita e Yahweh que vocês usaram em passagens anteriores. Para mais informações sobre essas palavras, consulte o Glossário Mestre.</w:t>
      </w:r>
    </w:p>
    <w:p>
      <w:pPr/>
      <w:r>
        <w:rPr>
          <w:lang w:val="pt_PT" w:bidi="pt_PT"/>
        </w:rPr>
      </w:r>
      <w:r>
        <w:rPr>
          <w:lang w:val="pt_PT" w:bidi="pt_PT"/>
        </w:rPr>
        <w:t xml:space="preserve">Moisés e os israelitas cantam que Yahweh teve uma grande vitória quando Yahweh jogou o cavalo egípcio e o seu </w:t>
      </w:r>
      <w:r>
        <w:rPr>
          <w:b/>
          <w:lang w:val="pt_PT" w:bidi="pt_PT"/>
        </w:rPr>
        <w:t>cavaleiro</w:t>
      </w:r>
      <w:r>
        <w:rPr>
          <w:lang w:val="pt_PT" w:bidi="pt_PT"/>
        </w:rPr>
        <w:t xml:space="preserve"> ao mar. Nesse contexto, os cavaleiros são os soldados que ocupavam os carros de guerra egípcios. Os carros de guerra carregavam dois homens. Um homem conduzia o carro de guerra e os cavalos, e um homem disparava flechas. Ambos os homens trabalhavam com cavalos e andavam no carro de guerra. Esses homens são chamados de cavaleiros**. **</w:t>
      </w:r>
    </w:p>
    <w:p>
      <w:pPr/>
      <w:r>
        <w:rPr>
          <w:lang w:val="pt_PT" w:bidi="pt_PT"/>
        </w:rPr>
      </w:r>
      <w:r>
        <w:rPr>
          <w:lang w:val="pt_PT" w:bidi="pt_PT"/>
        </w:rPr>
        <w:t>Parem aqui e, em grupo, olhem para uma imagem de um carro de guerra e cavalos, se necessário. Então, discutam em grupo qual palavra ou frase vocês usarão para cavaleiro. Se vocês já traduziram essa frase em outro livro da Bíblia, usem a mesma palavra ou frase que vocês usaram lá. Pause este áudio aqui.</w:t>
      </w:r>
    </w:p>
    <w:p>
      <w:pPr/>
      <w:r>
        <w:rPr>
          <w:lang w:val="pt_PT" w:bidi="pt_PT"/>
        </w:rPr>
      </w:r>
      <w:r>
        <w:rPr>
          <w:lang w:val="pt_PT" w:bidi="pt_PT"/>
        </w:rPr>
        <w:t xml:space="preserve">O povo cantou que Yahweh é a </w:t>
      </w:r>
      <w:r>
        <w:rPr>
          <w:b/>
          <w:lang w:val="pt_PT" w:bidi="pt_PT"/>
        </w:rPr>
        <w:t>salvação</w:t>
      </w:r>
      <w:r>
        <w:rPr>
          <w:lang w:val="pt_PT" w:bidi="pt_PT"/>
        </w:rPr>
        <w:t xml:space="preserve"> deles. O povo estava dizendo que Yahweh os havia salvado de seus inimigos. Usem a mesma palavra ou frase para salvação que vocês usaram em passagens anteriores. Lembrem-se de que salvação está no Glossário Mestre.</w:t>
      </w:r>
    </w:p>
    <w:p>
      <w:pPr/>
      <w:r>
        <w:rPr>
          <w:lang w:val="pt_PT" w:bidi="pt_PT"/>
        </w:rPr>
      </w:r>
      <w:r>
        <w:rPr>
          <w:lang w:val="pt_PT" w:bidi="pt_PT"/>
        </w:rPr>
        <w:t xml:space="preserve">Os cantores disseram: "Yahweh é meu </w:t>
      </w:r>
      <w:r>
        <w:rPr>
          <w:b/>
          <w:lang w:val="pt_PT" w:bidi="pt_PT"/>
        </w:rPr>
        <w:t>Deus</w:t>
      </w:r>
      <w:r>
        <w:rPr>
          <w:lang w:val="pt_PT" w:bidi="pt_PT"/>
        </w:rPr>
        <w:t xml:space="preserve"> e eu o louvarei". Aqui, os cantores usaram o termo geral para Deus. Usem a mesma palavra para Deus que vocês usaram anteriormente. Consulte Deus no Glossário Mestre para mais informações.</w:t>
      </w:r>
    </w:p>
    <w:p>
      <w:pPr/>
      <w:r>
        <w:rPr>
          <w:lang w:val="pt_PT" w:bidi="pt_PT"/>
        </w:rPr>
      </w:r>
      <w:r>
        <w:rPr>
          <w:lang w:val="pt_PT" w:bidi="pt_PT"/>
        </w:rPr>
        <w:t>Louvar é quando uma pessoa diz coisas boas em voz alta sobre Deus e para Deus. A pessoa agradece a Deus pelas coisas boas que Deus fez.</w:t>
      </w:r>
    </w:p>
    <w:p>
      <w:pPr/>
      <w:r>
        <w:rPr>
          <w:lang w:val="pt_PT" w:bidi="pt_PT"/>
        </w:rPr>
      </w:r>
      <w:r>
        <w:rPr>
          <w:lang w:val="pt_PT" w:bidi="pt_PT"/>
        </w:rPr>
        <w:t xml:space="preserve">Parem aqui e discutam em grupo qual palavra ou frase vocês usarão para louvor. Procurem </w:t>
      </w:r>
      <w:r>
        <w:rPr>
          <w:b/>
          <w:lang w:val="pt_PT" w:bidi="pt_PT"/>
        </w:rPr>
        <w:t>louvor</w:t>
      </w:r>
      <w:r>
        <w:rPr>
          <w:lang w:val="pt_PT" w:bidi="pt_PT"/>
        </w:rPr>
        <w:t xml:space="preserve">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Os cantores então dizem que Yahweh é "o Deus de meu pai e eu o exaltarei". Nesse contexto, "</w:t>
      </w:r>
      <w:r>
        <w:rPr>
          <w:b/>
          <w:lang w:val="pt_PT" w:bidi="pt_PT"/>
        </w:rPr>
        <w:t>pai</w:t>
      </w:r>
      <w:r>
        <w:rPr>
          <w:lang w:val="pt_PT" w:bidi="pt_PT"/>
        </w:rPr>
        <w:t>" se refere aos antepassados deles. Os cantores provavelmente estão pensando em Abraão, Isaque e Jacó quando dizem isso e não em seus próprios pais. Usem a mesma palavra para pai que vocês usaram em passagens anteriores.</w:t>
      </w:r>
    </w:p>
    <w:p>
      <w:pPr/>
      <w:r>
        <w:rPr>
          <w:lang w:val="pt_PT" w:bidi="pt_PT"/>
        </w:rPr>
      </w:r>
      <w:r>
        <w:rPr>
          <w:lang w:val="pt_PT" w:bidi="pt_PT"/>
        </w:rPr>
        <w:t>"Eu o exaltarei" na língua original é "Eu o tornarei excelso". Os cantores estão dizendo que cantarão sobre a grandeza de Yahweh e darão honra a Yahweh.</w:t>
      </w:r>
    </w:p>
    <w:p>
      <w:pPr/>
      <w:r>
        <w:rPr>
          <w:lang w:val="pt_PT" w:bidi="pt_PT"/>
        </w:rPr>
      </w:r>
      <w:r>
        <w:rPr>
          <w:lang w:val="pt_PT" w:bidi="pt_PT"/>
        </w:rPr>
        <w:t xml:space="preserve">Parem aqui e discutam em grupo qual palavra ou frase vocês usarão para </w:t>
      </w:r>
      <w:r>
        <w:rPr>
          <w:b/>
          <w:lang w:val="pt_PT" w:bidi="pt_PT"/>
        </w:rPr>
        <w:t>exaltar</w:t>
      </w:r>
      <w:r>
        <w:rPr>
          <w:lang w:val="pt_PT" w:bidi="pt_PT"/>
        </w:rPr>
        <w:t>. Se vocês já traduziram essa frase em outro livro da Bíblia, usem a mesma palavra ou frase que vocês usaram lá. Pause este áudio aqui.</w:t>
      </w:r>
    </w:p>
    <w:p>
      <w:pPr/>
      <w:r>
        <w:rPr>
          <w:lang w:val="pt_PT" w:bidi="pt_PT"/>
        </w:rPr>
      </w:r>
      <w:r>
        <w:rPr>
          <w:lang w:val="pt_PT" w:bidi="pt_PT"/>
        </w:rPr>
        <w:t xml:space="preserve">Os cantores dizem que Yahweh lançou os carros de guerra e o exército do </w:t>
      </w:r>
      <w:r>
        <w:rPr>
          <w:b/>
          <w:lang w:val="pt_PT" w:bidi="pt_PT"/>
        </w:rPr>
        <w:t>Faraó</w:t>
      </w:r>
      <w:r>
        <w:rPr>
          <w:lang w:val="pt_PT" w:bidi="pt_PT"/>
        </w:rPr>
        <w:t xml:space="preserve"> ao mar. Faraó é o título que as pessoas usavam para o rei dos egípcios. Usem a mesma palavra ou frase para Faraó que vocês usaram em passagens anteriores. Para mais informações sobre Faraó, consulte o Glossário Mestre.</w:t>
      </w:r>
    </w:p>
    <w:p>
      <w:pPr/>
      <w:r>
        <w:rPr>
          <w:lang w:val="pt_PT" w:bidi="pt_PT"/>
        </w:rPr>
      </w:r>
      <w:r>
        <w:rPr>
          <w:lang w:val="pt_PT" w:bidi="pt_PT"/>
        </w:rPr>
        <w:t xml:space="preserve">Os cantores dizem que a </w:t>
      </w:r>
      <w:r>
        <w:rPr>
          <w:b/>
          <w:lang w:val="pt_PT" w:bidi="pt_PT"/>
        </w:rPr>
        <w:t>mão direita</w:t>
      </w:r>
      <w:r>
        <w:rPr>
          <w:lang w:val="pt_PT" w:bidi="pt_PT"/>
        </w:rPr>
        <w:t xml:space="preserve"> de Yahweh tem poder glorioso. Na cultura hebraica, a mão direita é um símbolo de força porque a maioria dos guerreiros usa suas espadas com a mão direita. Yahweh é capaz de despedaçar, ou quebrar em pedaços, o inimigo com a mão direita de Yahweh.</w:t>
      </w:r>
    </w:p>
    <w:p>
      <w:pPr/>
      <w:r>
        <w:rPr>
          <w:lang w:val="pt_PT" w:bidi="pt_PT"/>
        </w:rPr>
      </w:r>
      <w:r>
        <w:rPr>
          <w:lang w:val="pt_PT" w:bidi="pt_PT"/>
        </w:rPr>
        <w:t>Parem aqui e discutam em grupo qual palavra ou frase vocês usarão para "mão direita". Se vocês já traduziram essa frase em outro livro da Bíblia, usem a mesma palavra ou frase que vocês usaram lá. Pause este áudio aqui.</w:t>
      </w:r>
    </w:p>
    <w:p>
      <w:pPr/>
      <w:r>
        <w:rPr>
          <w:lang w:val="pt_PT" w:bidi="pt_PT"/>
        </w:rPr>
      </w:r>
      <w:r>
        <w:rPr>
          <w:lang w:val="pt_PT" w:bidi="pt_PT"/>
        </w:rPr>
        <w:t xml:space="preserve">Os cantores dizem que Yahweh envia sua ira ardente, que queima completamente os inimigos como </w:t>
      </w:r>
      <w:r>
        <w:rPr>
          <w:b/>
          <w:lang w:val="pt_PT" w:bidi="pt_PT"/>
        </w:rPr>
        <w:t>restolho</w:t>
      </w:r>
      <w:r>
        <w:rPr>
          <w:lang w:val="pt_PT" w:bidi="pt_PT"/>
        </w:rPr>
        <w:t>, ou pequenos pedaços de grama seca. Vocês se lembrarão de que os egípcios fizeram os israelitas reunir restolho para fazer tijolos. Usem a mesma palavra para restolho que vocês usaram em passagens anteriores.</w:t>
      </w:r>
    </w:p>
    <w:p>
      <w:pPr/>
      <w:r>
        <w:rPr>
          <w:lang w:val="pt_PT" w:bidi="pt_PT"/>
        </w:rPr>
      </w:r>
      <w:r>
        <w:rPr>
          <w:lang w:val="pt_PT" w:bidi="pt_PT"/>
        </w:rPr>
        <w:t>Parem aqui e, em grupo, olhem para uma imagem de restolho ou palha, se necessário. Pause este áudio aqui.</w:t>
      </w:r>
    </w:p>
    <w:p>
      <w:pPr/>
      <w:r>
        <w:rPr>
          <w:lang w:val="pt_PT" w:bidi="pt_PT"/>
        </w:rPr>
      </w:r>
      <w:r>
        <w:rPr>
          <w:lang w:val="pt_PT" w:bidi="pt_PT"/>
        </w:rPr>
        <w:t xml:space="preserve">Os cantores imaginam que o inimigo diz que o inimigo quer perseguir e capturar os israelitas. O inimigo quer dividir os </w:t>
      </w:r>
      <w:r>
        <w:rPr>
          <w:b/>
          <w:lang w:val="pt_PT" w:bidi="pt_PT"/>
        </w:rPr>
        <w:t>despojos</w:t>
      </w:r>
      <w:r>
        <w:rPr>
          <w:lang w:val="pt_PT" w:bidi="pt_PT"/>
        </w:rPr>
        <w:t xml:space="preserve"> ou o saque. Despojos são as coisas que um exército leva de seus inimigos derrotados, como animais, riqueza, comida ou outras posses.</w:t>
      </w:r>
    </w:p>
    <w:p>
      <w:pPr/>
      <w:r>
        <w:rPr>
          <w:lang w:val="pt_PT" w:bidi="pt_PT"/>
        </w:rPr>
      </w:r>
      <w:r>
        <w:rPr>
          <w:lang w:val="pt_PT" w:bidi="pt_PT"/>
        </w:rPr>
        <w:t>Parem aqui e discutam em grupo qual palavra ou frase vocês usarão para despojos.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15:11–18</w:t>
      </w:r>
      <w:r>
        <w:rPr>
          <w:lang w:val="pt_PT" w:bidi="pt_PT"/>
        </w:rPr>
      </w:r>
    </w:p>
    <w:p>
      <w:pPr>
        <w:pStyle w:val="Heading3"/>
      </w:pPr>
      <w:r>
        <w:rPr>
          <w:lang w:val="pt_PT" w:bidi="pt_PT"/>
        </w:rPr>
        <w:t>Ouvir e Sentir</w:t>
      </w:r>
    </w:p>
    <w:p>
      <w:pPr/>
      <w:r>
        <w:rPr>
          <w:lang w:val="pt_PT" w:bidi="pt_PT"/>
        </w:rPr>
      </w:r>
      <w:r>
        <w:rPr>
          <w:lang w:val="pt_PT" w:bidi="pt_PT"/>
        </w:rPr>
        <w:t>Nesta etapa, ouçam Êxodo 15.11–18 e guardem em seus corações.</w:t>
      </w:r>
    </w:p>
    <w:p>
      <w:pPr/>
      <w:r>
        <w:rPr>
          <w:lang w:val="pt_PT" w:bidi="pt_PT"/>
        </w:rPr>
      </w:r>
      <w:r>
        <w:rPr>
          <w:lang w:val="pt_PT" w:bidi="pt_PT"/>
        </w:rPr>
        <w:t>Ouçam uma versão em áudio de Êxodo 15.11–18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15.11–18 na tradução mais fácil de entender.</w:t>
      </w:r>
    </w:p>
    <w:p>
      <w:pPr/>
      <w:r>
        <w:rPr>
          <w:lang w:val="pt_PT" w:bidi="pt_PT"/>
        </w:rPr>
      </w:r>
      <w:r>
        <w:rPr>
          <w:lang w:val="pt_PT" w:bidi="pt_PT"/>
        </w:rPr>
        <w:t>Pause este áudio aqui.</w:t>
      </w:r>
    </w:p>
    <w:p>
      <w:pPr/>
      <w:r>
        <w:rPr>
          <w:lang w:val="pt_PT" w:bidi="pt_PT"/>
        </w:rPr>
      </w:r>
      <w:r>
        <w:rPr>
          <w:lang w:val="pt_PT" w:bidi="pt_PT"/>
        </w:rPr>
        <w:t>OBSERVAÇÃO: essa passagem é uma canção, que é poesia hebraica. Recomendamos que sua equipe complete a "Introdução à Poesia Módulo 1" antes de continuar com "Etapa 2: Preparando o Cenário". Parem aqui, se necessário, e revisem as decisões de tradução que sua equipe tomou sobre a tradução de poesia. Pause este áudio aqui.</w:t>
      </w:r>
    </w:p>
    <w:p>
      <w:pPr/>
      <w:r>
        <w:rPr>
          <w:lang w:val="pt_PT" w:bidi="pt_PT"/>
        </w:rPr>
      </w:r>
      <w:r>
        <w:rPr>
          <w:lang w:val="pt_PT" w:bidi="pt_PT"/>
        </w:rPr>
        <w:t>Na passagem anterior, quando os israelitas viram como Yahweh destruiu o exército egípcio, os israelitas cantaram uma canção. Moisés e o povo de Israel começaram a cantar uma canção sobre a vitória que Yahweh havia obtido sobre o exército egípcio. Os israelitas proclamaram que Yahweh, que afogou o exército egípcio no mar, era o Deus deles. Os israelitas cantaram sobre o poder de Yahweh sobre o inimigo. Os israelitas contaram como os egípcios queriam capturar e destruir os israelitas, mas em vez disso, Yahweh destruiu o exército egípcio ao soprar o vento e fazer o mar cobrir o exército.</w:t>
      </w:r>
    </w:p>
    <w:p>
      <w:pPr/>
      <w:r>
        <w:rPr>
          <w:lang w:val="pt_PT" w:bidi="pt_PT"/>
        </w:rPr>
      </w:r>
      <w:r>
        <w:rPr>
          <w:lang w:val="pt_PT" w:bidi="pt_PT"/>
        </w:rPr>
        <w:t>Nessa passagem, os israelitas mudam o foco da canção para esperarem pelo que Yahweh fará à medida que entrarem na Terra Prometida.</w:t>
      </w:r>
    </w:p>
    <w:p>
      <w:pPr/>
      <w:r>
        <w:rPr>
          <w:lang w:val="pt_PT" w:bidi="pt_PT"/>
        </w:rPr>
      </w:r>
      <w:r>
        <w:rPr>
          <w:lang w:val="pt_PT" w:bidi="pt_PT"/>
        </w:rPr>
        <w:t>Os cantores começam essa parte da canção perguntando a Yahweh: “Quem é como você entre os deuses?”. Os israelitas não estão esperando que Yahweh responda aos israelitas. Os israelitas estão fazendo uma afirmação contundente ao declarar que ninguém é tão grande quanto Yahweh. Ninguém pode fazer as coisas maravilhosas que Yahweh faz! O poder de Yahweh fez a terra engolir o exército egípcio. Yahweh resgatou seu povo, os israelitas. Yahweh guiou os israelitas ao lugar de morada santa de Yahweh.</w:t>
      </w:r>
    </w:p>
    <w:p>
      <w:pPr/>
      <w:r>
        <w:rPr>
          <w:lang w:val="pt_PT" w:bidi="pt_PT"/>
        </w:rPr>
      </w:r>
      <w:r>
        <w:rPr>
          <w:lang w:val="pt_PT" w:bidi="pt_PT"/>
        </w:rPr>
        <w:t>Depois que os cantores descrevem o que Yahweh fez com o exército egípcio, os cantores começam a imaginar o que acontecerá. Os cantores dizem que quando outras pessoas ouvirem sobre o que Yahweh fez, essas pessoas ficarão com medo. Os cantores israelitas usam uma linguagem especial e exagerada para descrever o medo das outras nações. Os cantores usam muitas palavras ou frases diferentes para descrever o medo.</w:t>
      </w:r>
    </w:p>
    <w:p>
      <w:pPr/>
      <w:r>
        <w:rPr>
          <w:lang w:val="pt_PT" w:bidi="pt_PT"/>
        </w:rPr>
      </w:r>
      <w:r>
        <w:rPr>
          <w:lang w:val="pt_PT" w:bidi="pt_PT"/>
        </w:rPr>
        <w:t>Parem aqui e discutam: Contem uma história bem conhecida sobre alguém que está com muito medo. Se vocês não têm esse tipo de história, contem uma história sobre alguém que vocês conhecem que estava com medo ou sobre uma vez em que vocês ficaram com muito medo. O que vocês fazem ou dizem que mostra aos ouvintes que a pessoa estava com muito medo? Pause este áudio aqui.</w:t>
      </w:r>
    </w:p>
    <w:p>
      <w:pPr/>
      <w:r>
        <w:rPr>
          <w:lang w:val="pt_PT" w:bidi="pt_PT"/>
        </w:rPr>
      </w:r>
      <w:r>
        <w:rPr>
          <w:lang w:val="pt_PT" w:bidi="pt_PT"/>
        </w:rPr>
        <w:t>Os cantores mencionam quatro dos futuros inimigos de Israel: os povos da Filístia, Edom, Moabe e Canaã. O povo da Filístia é chamado de filisteus. Os filisteus viviam ao longo da área costeira na parte sudoeste da Terra Prometida. Edom e Moabe não estão na Terra Prometida, mas os israelitas terão que passar por essas terras no caminho para a Terra Prometida. O povo de Edom, os edomitas, era descendente de Esaú. Os edomitas viviam em Edom, que ficava a sudeste do Mar Morto. O povo de Moabe, os moabitas, eram descendentes de Ló. Os moabitas vivem na região a leste do Mar Morto. Moabe ficava ao norte de Edom. Canaã é uma área de terra que fica entre o Rio Jordão a leste e o Mar Mediterrâneo a oeste. Canaã era a terra que Yahweh prometeu aos descendentes de Abraão e Jacó.</w:t>
      </w:r>
    </w:p>
    <w:p>
      <w:pPr/>
      <w:r>
        <w:rPr>
          <w:lang w:val="pt_PT" w:bidi="pt_PT"/>
        </w:rPr>
      </w:r>
      <w:r>
        <w:rPr>
          <w:lang w:val="pt_PT" w:bidi="pt_PT"/>
        </w:rPr>
        <w:t>Parem aqui e olhem para um mapa que mostra os territórios da Filístia, Edom, Moabe e Canaã. Pause este áudio aqui.</w:t>
      </w:r>
    </w:p>
    <w:p>
      <w:pPr/>
      <w:r>
        <w:rPr>
          <w:lang w:val="pt_PT" w:bidi="pt_PT"/>
        </w:rPr>
      </w:r>
      <w:r>
        <w:rPr>
          <w:lang w:val="pt_PT" w:bidi="pt_PT"/>
        </w:rPr>
        <w:t>Os cantores dizem que seus inimigos ficarão tão imóveis quanto a pedra até que Yahweh faça os israelitas passarem pelos inimigos. Yahweh trará os israelitas e os plantará na montanha de Yahweh. Os cantores usam a imagem de Yahweh plantando os israelitas, como um agricultor planta e estabelece um jardim. A montanha provavelmente se refere à área montanhosa que Yahweh prometeu dar a Jacó e aos descendentes de Jacó, os israelitas. Primeiro, os cantores descrevem a montanha como "o lugar que Yahweh fez para sua morada". Então, os cantores chamam o lugar de santuário ou lugar santo, separado para a adoração de Yahweh.</w:t>
      </w:r>
    </w:p>
    <w:p>
      <w:pPr/>
      <w:r>
        <w:rPr>
          <w:lang w:val="pt_PT" w:bidi="pt_PT"/>
        </w:rPr>
      </w:r>
      <w:r>
        <w:rPr>
          <w:lang w:val="pt_PT" w:bidi="pt_PT"/>
        </w:rPr>
        <w:t>Os cantores terminam a canção declarando que Yahweh é o rei deles que governará para sempre. Essa é a primeira vez no livro de Êxodo que o narrador se refere a qualquer um além do Faraó, o rei egípcio, como um rei.</w:t>
      </w:r>
    </w:p>
    <w:p>
      <w:pPr/>
      <w:r>
        <w:rPr>
          <w:lang w:val="pt_PT" w:bidi="pt_PT"/>
        </w:rPr>
      </w:r>
      <w:r>
        <w:rPr>
          <w:lang w:val="pt_PT" w:bidi="pt_PT"/>
        </w:rPr>
        <w:t>Na próxima passagem, descobriremos que a canção tornou-se instantaneamente popular. Miriã ensinou-a imediatamente às mulheres.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15.11–18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seções, os personagens e o cenário desta passagem. Em seguida, o grupo visualizará essa passagem.</w:t>
      </w:r>
    </w:p>
    <w:p>
      <w:pPr/>
      <w:r>
        <w:rPr>
          <w:lang w:val="pt_PT" w:bidi="pt_PT"/>
        </w:rPr>
      </w:r>
      <w:r>
        <w:rPr>
          <w:lang w:val="pt_PT" w:bidi="pt_PT"/>
        </w:rPr>
        <w:t>Essa passagem é a segunda parte de uma canção que o cantor dividiu em duas estrofes ou seções.</w:t>
      </w:r>
    </w:p>
    <w:p>
      <w:pPr/>
      <w:r>
        <w:rPr>
          <w:lang w:val="pt_PT" w:bidi="pt_PT"/>
        </w:rPr>
      </w:r>
      <w:r>
        <w:rPr>
          <w:b/>
          <w:lang w:val="pt_PT" w:bidi="pt_PT"/>
        </w:rPr>
        <w:t>Na primeira seção</w:t>
      </w:r>
      <w:r>
        <w:rPr>
          <w:lang w:val="pt_PT" w:bidi="pt_PT"/>
        </w:rPr>
        <w:t>: Os israelitas declaram que não há deus como Yahweh. O povo ao redor ouve sobre as grandes coisas que Yahweh fez pelos israelitas. Todos os inimigos de Israel tremerão de medo.</w:t>
      </w:r>
    </w:p>
    <w:p>
      <w:pPr/>
      <w:r>
        <w:rPr>
          <w:lang w:val="pt_PT" w:bidi="pt_PT"/>
        </w:rPr>
      </w:r>
      <w:r>
        <w:rPr>
          <w:b/>
          <w:lang w:val="pt_PT" w:bidi="pt_PT"/>
        </w:rPr>
        <w:t>Na segunda seção:</w:t>
      </w:r>
      <w:r>
        <w:rPr>
          <w:lang w:val="pt_PT" w:bidi="pt_PT"/>
        </w:rPr>
        <w:t xml:space="preserve"> Os israelitas cantam que Yahweh comprou os israelitas da escravidão e os trará para o lugar que Yahweh preparou para os israelitas. Yahweh governará como rei para sempre.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Exército egípcio</w:t>
      </w:r>
    </w:p>
    <w:p>
      <w:pPr>
        <w:pStyle w:val="ListBullet"/>
        <w:spacing w:line="240" w:lineRule="auto"/>
        <w:ind w:left="720"/>
      </w:pPr>
      <w:r>
        <w:rPr>
          <w:lang w:val="pt_PT" w:bidi="pt_PT"/>
        </w:rPr>
      </w:r>
      <w:r>
        <w:rPr>
          <w:lang w:val="pt_PT" w:bidi="pt_PT"/>
        </w:rPr>
        <w:t>Chefes de Edom</w:t>
      </w:r>
    </w:p>
    <w:p>
      <w:pPr>
        <w:pStyle w:val="ListBullet"/>
        <w:spacing w:line="240" w:lineRule="auto"/>
        <w:ind w:left="720"/>
      </w:pPr>
      <w:r>
        <w:rPr>
          <w:lang w:val="pt_PT" w:bidi="pt_PT"/>
        </w:rPr>
      </w:r>
      <w:r>
        <w:rPr>
          <w:lang w:val="pt_PT" w:bidi="pt_PT"/>
        </w:rPr>
        <w:t>Líderes de Moabe</w:t>
      </w:r>
    </w:p>
    <w:p>
      <w:pPr>
        <w:pStyle w:val="ListBullet"/>
        <w:spacing w:line="240" w:lineRule="auto"/>
        <w:ind w:left="720"/>
      </w:pPr>
      <w:r>
        <w:rPr>
          <w:lang w:val="pt_PT" w:bidi="pt_PT"/>
        </w:rPr>
      </w:r>
      <w:r>
        <w:rPr>
          <w:lang w:val="pt_PT" w:bidi="pt_PT"/>
        </w:rPr>
        <w:t>E pessoas que vivem em Canaã</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uma canção. As letras ou palavras de uma canção são um tipo de poema. Moisés criou essa canção usando métodos ou técnicas típicas da poesia hebraica.</w:t>
      </w:r>
    </w:p>
    <w:p>
      <w:pPr/>
      <w:r>
        <w:rPr>
          <w:lang w:val="pt_PT" w:bidi="pt_PT"/>
        </w:rPr>
      </w:r>
      <w:r>
        <w:rPr>
          <w:lang w:val="pt_PT" w:bidi="pt_PT"/>
        </w:rPr>
        <w:t>Parem aqui e revisem em grupo: recomendamos que sua equipe complete a "Introdução à Poesia Módulos 2 e 3" antes de continuar com a "Etapa 3: Definindo as Cenas". Se sua equipe completou a introdução à poesia, lembrem uns aos outros das maneiras especiais pelas quais os poetas usam a linguagem. Quais são as maneiras mais comuns pelas quais os poetas usam a linguagem em poemas hebraicos? Pause este áudio aqui.</w:t>
      </w:r>
    </w:p>
    <w:p>
      <w:pPr/>
      <w:r>
        <w:rPr>
          <w:lang w:val="pt_PT" w:bidi="pt_PT"/>
        </w:rPr>
      </w:r>
      <w:r>
        <w:rPr>
          <w:lang w:val="pt_PT" w:bidi="pt_PT"/>
        </w:rPr>
        <w:t>Essa canção-poema tem um total de quatro estrofes. Nessa passagem, discutiremos as duas últimas estrofes. Vocês se lembrarão da última passagem que Moisés criou essas estrofes em uma estrutura de adoração. Em cada estrofe da canção, o povo faz declarações de louvor, declara ou confessa sua fé em Yahweh, e descreve as coisas que Yahweh fez ou fará.</w:t>
      </w:r>
    </w:p>
    <w:p>
      <w:pPr/>
      <w:r>
        <w:rPr>
          <w:lang w:val="pt_PT" w:bidi="pt_PT"/>
        </w:rPr>
      </w:r>
      <w:r>
        <w:rPr>
          <w:lang w:val="pt_PT" w:bidi="pt_PT"/>
        </w:rPr>
        <w:t>Na última passagem, ou nas duas primeiras estrofes da canção, Moisés e o povo de Israel começaram a cantar essa canção sobre a vitória que Yahweh conquistou sobre o exército egípcio. Moisés e o povo proclamaram que Yahweh, que afogou o exército egípcio no mar, era o Deus deles. Os israelitas cantaram sobre o poder de Yahweh sobre o inimigo. Os israelitas contaram como os egípcios queriam capturar e destruir os israelitas, mas em vez disso, Yahweh destruiu o exército egípcio ao soprar o vento e fazer o mar cobrir o exército.</w:t>
      </w:r>
    </w:p>
    <w:p>
      <w:pPr/>
      <w:r>
        <w:rPr>
          <w:lang w:val="pt_PT" w:bidi="pt_PT"/>
        </w:rPr>
      </w:r>
      <w:r>
        <w:rPr>
          <w:lang w:val="pt_PT" w:bidi="pt_PT"/>
        </w:rPr>
        <w:t>Nessa passagem, os cantores mudam o foco da canção para cantar sobre a importância de tudo o que Yahweh fez. Na primeira seção dessa passagem, os cantores começam a terceira estrofe da canção-poema louvando Yahweh. Os cantores fazem duas perguntas complementares a Yahweh que eles não esperam que Yahweh responda porque a resposta é óbvia. A resposta para cada pergunta é: "Ninguém".</w:t>
      </w:r>
    </w:p>
    <w:p>
      <w:pPr/>
      <w:r>
        <w:rPr>
          <w:lang w:val="pt_PT" w:bidi="pt_PT"/>
        </w:rPr>
      </w:r>
      <w:r>
        <w:rPr>
          <w:lang w:val="pt_PT" w:bidi="pt_PT"/>
        </w:rPr>
        <w:t>Na primeira pergunta, os cantores perguntam: “Quem é como você entre os deuses, Yahweh?”. Pela pergunta deles, os cantores estão dizendo que Yahweh é diferente dos deuses das outras nações. Ninguém pode comparar esses deuses com Yahweh. Na segunda pergunta, os cantores expandem a primeira pergunta proclamando algumas das maneiras pelas quais Yahweh é especial ou único. Primeiro, Yahweh é majestoso ou glorioso em santidade. Quando os cantores contam sobre a santidade de Yahweh, os cantores estão dizendo que Yahweh é completamente bom, completamente puro, poderoso e majestoso. Os cantores estão dizendo que Yahweh é maravilhoso no poder de Yahweh. Yahweh é separado de todos os outros seres ou falsos deuses. Em seguida, Yahweh é admirável em feitos gloriosos. Os cantores estão dizendo que Yahweh é digno de admiração, respeito e louvor porque Yahweh realiza atos poderosos e faz coisas maravilhosas.</w:t>
      </w:r>
    </w:p>
    <w:p>
      <w:pPr/>
      <w:r>
        <w:rPr>
          <w:lang w:val="pt_PT" w:bidi="pt_PT"/>
        </w:rPr>
      </w:r>
      <w:r>
        <w:rPr>
          <w:lang w:val="pt_PT" w:bidi="pt_PT"/>
        </w:rPr>
        <w:t>Parem aqui e discutam como vocês traduzirão essas duas perguntas. Se as pessoas não fizerem esses tipos de perguntas em seu idioma, vocês podem traduzir as perguntas como declarações. Ou vocês podem fazer a primeira pergunta e responder à pergunta com uma declaração. Por exemplo: "Ó Yahweh, quem é como tu entre os deuses? Tu és mais poderoso do que todos os deuses. Todos estão admirados contigo e te louvarão porque realizas maravilhas incríveis". Pause este áudio aqui</w:t>
      </w:r>
    </w:p>
    <w:p>
      <w:pPr/>
      <w:r>
        <w:rPr>
          <w:lang w:val="pt_PT" w:bidi="pt_PT"/>
        </w:rPr>
      </w:r>
      <w:r>
        <w:rPr>
          <w:lang w:val="pt_PT" w:bidi="pt_PT"/>
        </w:rPr>
        <w:t>Os cantores então confessam por que acreditam que nenhum outro deus é como Yahweh. Os cantores declaram três coisas maravilhosas que Yahweh fez por eles. Na língua original, todas essas três coisas começam com o mesmo som. Os cantores fizeram isso para que a canção soasse bela e para tornar as ideias fáceis de lembrar.</w:t>
      </w:r>
    </w:p>
    <w:p>
      <w:pPr/>
      <w:r>
        <w:rPr>
          <w:lang w:val="pt_PT" w:bidi="pt_PT"/>
        </w:rPr>
      </w:r>
      <w:r>
        <w:rPr>
          <w:lang w:val="pt_PT" w:bidi="pt_PT"/>
        </w:rPr>
        <w:t>Parem aqui e discutam em grupo: Que técnicas os poetas usam em seu idioma para fazer uma canção soar bela e fácil de entender? Pensem em como vocês podem incluir essas técnicas ao tomar decisões sobre a tradução da próxima parte da canção. Pause este áudio aqui.</w:t>
      </w:r>
    </w:p>
    <w:p>
      <w:pPr/>
      <w:r>
        <w:rPr>
          <w:lang w:val="pt_PT" w:bidi="pt_PT"/>
        </w:rPr>
      </w:r>
      <w:r>
        <w:rPr>
          <w:lang w:val="pt_PT" w:bidi="pt_PT"/>
        </w:rPr>
        <w:t>Primeiro, Yahweh estendeu a sua mão direita, e a terra engoliu os inimigos dos israelitas. Sabemos pela história que os egípcios morreram quando o mar os cobriu. Os cantores estão usando uma linguagem criativa para mostrar que os inimigos dos cantores morreram. Quando uma pessoa morre, alguém geralmente enterra a pessoa morta em um túmulo na terra. Em seguida, os cantores declaram que Yahweh guiou o povo que Yahweh redimiu ou resgatou com seu amor inabalável ou leal. Na língua original, amor inabalável descreve uma pessoa que tem um amor dedicado e mantém fielmente sua aliança ou promessa forte com outra pessoa. Esse amor descreve o sentimento especial de Yahweh pelo povo de Yahweh.</w:t>
      </w:r>
    </w:p>
    <w:p>
      <w:pPr/>
      <w:r>
        <w:rPr>
          <w:lang w:val="pt_PT" w:bidi="pt_PT"/>
        </w:rPr>
      </w:r>
      <w:r>
        <w:rPr>
          <w:lang w:val="pt_PT" w:bidi="pt_PT"/>
        </w:rPr>
        <w:t>Parem aqui e discutam isso em grupo: descrevam alguém que vocês conhecem que ama as pessoas dessa maneira. Como vocês traduzirão "amor inabalável" em seu idioma para que inclua a ideia de que alguém se dedica a outra pessoa ou é fiel e leal a essa pessoa? Pause este áudio aqui.</w:t>
      </w:r>
    </w:p>
    <w:p>
      <w:pPr/>
      <w:r>
        <w:rPr>
          <w:lang w:val="pt_PT" w:bidi="pt_PT"/>
        </w:rPr>
      </w:r>
      <w:r>
        <w:rPr>
          <w:lang w:val="pt_PT" w:bidi="pt_PT"/>
        </w:rPr>
        <w:t>Em seguida, os cantores proclamam que Yahweh guia os cantores com a força de Yahweh para a morada santa de Yahweh. Não sabemos se a morada ou lugar de descanso de Yahweh se refere à Terra Prometida ou à montanha onde Yahweh encontrou Moisés. O lugar é santo ou separado porque Yahweh está lá, e Yahweh é santo. Na língua original, os pastores usavam essa palavra para "morada" para se referir ao objetivo de uma jornada ou um lugar de descanso. O povo pode estar usando essa palavra para se referir a qualquer lugar onde Yahweh lidera ou guia o povo para que eles possam descansar em segurança.</w:t>
      </w:r>
    </w:p>
    <w:p>
      <w:pPr/>
      <w:r>
        <w:rPr>
          <w:lang w:val="pt_PT" w:bidi="pt_PT"/>
        </w:rPr>
      </w:r>
      <w:r>
        <w:rPr>
          <w:lang w:val="pt_PT" w:bidi="pt_PT"/>
        </w:rPr>
        <w:t>Parem aqui e discutam: contem uma história sobre fazer uma longa jornada e finalmente chegar ao destino. Ouçam cuidadosamente como o narrador descreve o lugar onde eles finalmente param e descansam. Pause este áudio aqui.</w:t>
      </w:r>
    </w:p>
    <w:p>
      <w:pPr/>
      <w:r>
        <w:rPr>
          <w:lang w:val="pt_PT" w:bidi="pt_PT"/>
        </w:rPr>
      </w:r>
      <w:r>
        <w:rPr>
          <w:lang w:val="pt_PT" w:bidi="pt_PT"/>
        </w:rPr>
        <w:t>Os cantores começam a descrever coisas que acontecerão no futuro. Os cantores começam com uma declaração geral: "Os povos ouvirão e tremerão, ou se abalarão de medo". Os cantores levam a ideia mais profundamente nas próximas quatro frases complementares. Os cantores descrevem como seus diferentes inimigos reagirão às coisas maravilhosas que Yahweh fez. Os cantores mencionam quatro dos futuros inimigos de Israel: os povos da Filístia, Edom, Moabe e Canaã.</w:t>
      </w:r>
    </w:p>
    <w:p>
      <w:pPr/>
      <w:r>
        <w:rPr>
          <w:lang w:val="pt_PT" w:bidi="pt_PT"/>
        </w:rPr>
      </w:r>
      <w:r>
        <w:rPr>
          <w:lang w:val="pt_PT" w:bidi="pt_PT"/>
        </w:rPr>
        <w:t>Parem aqui e olhem para um mapa que mostra os territórios da Filístia, Edom, Moabe e Canaã. Pause este áudio aqui.</w:t>
      </w:r>
    </w:p>
    <w:p>
      <w:pPr/>
      <w:r>
        <w:rPr>
          <w:lang w:val="pt_PT" w:bidi="pt_PT"/>
        </w:rPr>
      </w:r>
      <w:r>
        <w:rPr>
          <w:lang w:val="pt_PT" w:bidi="pt_PT"/>
        </w:rPr>
        <w:t>Os cantores contam como essas pessoas respondem usando palavras que têm significados semelhantes. As pessoas que vivem na Filístia serão tomadas por agonia ou dominadas pela angústia. Essa ideia é semelhante às dores de parto que uma mulher experimenta quando está dando à luz. Os cantores estão usando uma linguagem criativa quando falam sobre a dor como se fosse uma pessoa que agarra ou se apodera de algo com grande força. Os cantores estão dizendo que o povo da Filístia está com tanto medo que está sentindo dor.</w:t>
      </w:r>
    </w:p>
    <w:p>
      <w:pPr/>
      <w:r>
        <w:rPr>
          <w:lang w:val="pt_PT" w:bidi="pt_PT"/>
        </w:rPr>
      </w:r>
      <w:r>
        <w:rPr>
          <w:lang w:val="pt_PT" w:bidi="pt_PT"/>
        </w:rPr>
        <w:t>Parem aqui e discutam como vocês traduzirão em seu idioma a ideia de que a agonia ou dor se apoderou das pessoas que vivem na Filístia. Pause este áudio aqui.</w:t>
      </w:r>
    </w:p>
    <w:p>
      <w:pPr/>
      <w:r>
        <w:rPr>
          <w:lang w:val="pt_PT" w:bidi="pt_PT"/>
        </w:rPr>
      </w:r>
      <w:r>
        <w:rPr>
          <w:lang w:val="pt_PT" w:bidi="pt_PT"/>
        </w:rPr>
        <w:t>Os chefes ou líderes tribais de Edom estão aterrorizados. Os líderes ou homens de poder em Moabe estremecem ou tremem de medo. Os habitantes de Canaã desfaleceram. Essa é uma linguagem especial que significa ir e vir, mostrando que o povo perdeu a coragem. Uma maneira possível de traduzir essa ideia é que as pessoas que vivem em Canaã desmaiam de medo ou estão desanimadas.</w:t>
      </w:r>
    </w:p>
    <w:p>
      <w:pPr/>
      <w:r>
        <w:rPr>
          <w:lang w:val="pt_PT" w:bidi="pt_PT"/>
        </w:rPr>
      </w:r>
      <w:r>
        <w:rPr>
          <w:lang w:val="pt_PT" w:bidi="pt_PT"/>
        </w:rPr>
        <w:t>Parem aqui e discutam: pensem na história que vocês contaram na etapa dois sobre a pessoa que estava com medo. Que expressões vocês têm em seu idioma que descrevem as pessoas que estão com medo e perderam sua coragem? Como vocês traduzirão a reação dos povos de Edom, Moabe e Canaã em seu idioma? Pause este áudio aqui.</w:t>
      </w:r>
    </w:p>
    <w:p>
      <w:pPr/>
      <w:r>
        <w:rPr>
          <w:lang w:val="pt_PT" w:bidi="pt_PT"/>
        </w:rPr>
      </w:r>
      <w:r>
        <w:rPr>
          <w:lang w:val="pt_PT" w:bidi="pt_PT"/>
        </w:rPr>
        <w:t>Todas essas pessoas terão "terror e pavor caindo sobre elas". Na língua original, terror e pavor são ideias semelhantes que significam medo forte, mas pavor também inclui a ideia de estremecer ou tremer de medo. Os cantores descrevem esses sentimentos como caindo sobre seus inimigos, o que mostra que os inimigos não esperam esses sentimentos. O terror e o pavor vieram por causa do grande braço ou poder de Yahweh, que fazia os inimigos de Israel ficarem imóveis como uma pedra. Essa é a terceira vez na canção que os cantores comparam seus inimigos a objetos pesados que não podem se mover, como uma pedra ou um pedaço de chumbo.</w:t>
      </w:r>
    </w:p>
    <w:p>
      <w:pPr/>
      <w:r>
        <w:rPr>
          <w:lang w:val="pt_PT" w:bidi="pt_PT"/>
        </w:rPr>
      </w:r>
      <w:r>
        <w:rPr>
          <w:lang w:val="pt_PT" w:bidi="pt_PT"/>
        </w:rPr>
        <w:t>Os cantores repetem a frase "até que o povo passe", que sinaliza o início da última estrofe ou seção da canção. Nessa estrofe, os cantores estão olhando para o futuro.</w:t>
      </w:r>
    </w:p>
    <w:p>
      <w:pPr/>
      <w:r>
        <w:rPr>
          <w:lang w:val="pt_PT" w:bidi="pt_PT"/>
        </w:rPr>
      </w:r>
      <w:r>
        <w:rPr>
          <w:lang w:val="pt_PT" w:bidi="pt_PT"/>
        </w:rPr>
        <w:t>Os cantores israelitas confessam sua confiança em Yahweh com três conjuntos de frases complementares. No primeiro conjunto de frases, os cantores estão ansiosos pelo momento em que Yahweh trará os israelitas e os plantará na montanha de Yahweh. Os cantores usam a imagem de Yahweh plantando os israelitas, como um agricultor planta e estabelece um jardim. Essa linguagem especial pode lembrar às pessoas de como Yahweh criou o Jardim do Éden e colocou Adão e Eva no jardim. Outra maneira de dizer isso é que Yahweh estabelecerá o povo na terra e deixará o povo viver lá.</w:t>
      </w:r>
    </w:p>
    <w:p>
      <w:pPr/>
      <w:r>
        <w:rPr>
          <w:lang w:val="pt_PT" w:bidi="pt_PT"/>
        </w:rPr>
      </w:r>
      <w:r>
        <w:rPr>
          <w:lang w:val="pt_PT" w:bidi="pt_PT"/>
        </w:rPr>
        <w:t>Parem aqui e discutam: contem uma história sobre um momento em que vocês ou alguém que vocês conhecem se mudou para uma nova área. Prestem atenção a como o narrador descreve como a pessoa se acomoda e se estabelece nesse novo lugar. Pause este áudio aqui.</w:t>
      </w:r>
    </w:p>
    <w:p>
      <w:pPr/>
      <w:r>
        <w:rPr>
          <w:lang w:val="pt_PT" w:bidi="pt_PT"/>
        </w:rPr>
      </w:r>
      <w:r>
        <w:rPr>
          <w:lang w:val="pt_PT" w:bidi="pt_PT"/>
        </w:rPr>
        <w:t>Yahweh traz o povo para a montanha de Yahweh, ou para a montanha da herança de Yahweh. Isso provavelmente se refere à área montanhosa que Yahweh prometeu dar a Jacó e aos descendentes de Jacó, os israelitas. Os cantores usam dois conjuntos de frases complementares para aprofundar o significado da montanha na Terra Prometida. Primeiro, os cantores descrevem a montanha como "o lugar que Yahweh fez para sua morada". Então, os cantores chamam o lugar de santuário ou lugar santo, separado para a adoração de Yahweh. Yahweh estabeleceu ou montou esse santuário.</w:t>
      </w:r>
    </w:p>
    <w:p>
      <w:pPr/>
      <w:r>
        <w:rPr>
          <w:lang w:val="pt_PT" w:bidi="pt_PT"/>
        </w:rPr>
      </w:r>
      <w:r>
        <w:rPr>
          <w:lang w:val="pt_PT" w:bidi="pt_PT"/>
        </w:rPr>
        <w:t>Os cantores terminam a canção declarando que Yahweh é o rei deles que governará para sempre. Essa é a primeira vez no livro de Êxodo que alguém se refere a alguém além do Faraó como um rei.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15.11–18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 xml:space="preserve">Essa passagem tem duas seções.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Exército egípcio</w:t>
      </w:r>
    </w:p>
    <w:p>
      <w:pPr>
        <w:pStyle w:val="ListBullet"/>
        <w:spacing w:line="240" w:lineRule="auto"/>
        <w:ind w:left="720"/>
      </w:pPr>
      <w:r>
        <w:rPr>
          <w:lang w:val="pt_PT" w:bidi="pt_PT"/>
        </w:rPr>
      </w:r>
      <w:r>
        <w:rPr>
          <w:lang w:val="pt_PT" w:bidi="pt_PT"/>
        </w:rPr>
        <w:t>Chefes de Edom</w:t>
      </w:r>
    </w:p>
    <w:p>
      <w:pPr>
        <w:pStyle w:val="ListBullet"/>
        <w:spacing w:line="240" w:lineRule="auto"/>
        <w:ind w:left="720"/>
      </w:pPr>
      <w:r>
        <w:rPr>
          <w:lang w:val="pt_PT" w:bidi="pt_PT"/>
        </w:rPr>
      </w:r>
      <w:r>
        <w:rPr>
          <w:lang w:val="pt_PT" w:bidi="pt_PT"/>
        </w:rPr>
        <w:t>Líderes de Moabe</w:t>
      </w:r>
    </w:p>
    <w:p>
      <w:pPr>
        <w:pStyle w:val="ListBullet"/>
        <w:spacing w:line="240" w:lineRule="auto"/>
        <w:ind w:left="720"/>
      </w:pPr>
      <w:r>
        <w:rPr>
          <w:lang w:val="pt_PT" w:bidi="pt_PT"/>
        </w:rPr>
      </w:r>
      <w:r>
        <w:rPr>
          <w:lang w:val="pt_PT" w:bidi="pt_PT"/>
        </w:rPr>
        <w:t>E pessoas que vivem em Canaã</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e os israelitas continuam cantando sua canção de vitória para Yahweh:</w:t>
      </w:r>
    </w:p>
    <w:p>
      <w:pPr/>
      <w:r>
        <w:rPr>
          <w:lang w:val="pt_PT" w:bidi="pt_PT"/>
        </w:rPr>
      </w:r>
      <w:r>
        <w:rPr>
          <w:lang w:val="pt_PT" w:bidi="pt_PT"/>
        </w:rPr>
        <w:t>Ó Yahweh, quem é como tu entre os deuses?</w:t>
      </w:r>
    </w:p>
    <w:p>
      <w:pPr/>
      <w:r>
        <w:rPr>
          <w:lang w:val="pt_PT" w:bidi="pt_PT"/>
        </w:rPr>
      </w:r>
      <w:r>
        <w:rPr>
          <w:lang w:val="pt_PT" w:bidi="pt_PT"/>
        </w:rPr>
        <w:t>Tu és mais poderoso do que todos eles.</w:t>
      </w:r>
    </w:p>
    <w:p>
      <w:pPr/>
      <w:r>
        <w:rPr>
          <w:lang w:val="pt_PT" w:bidi="pt_PT"/>
        </w:rPr>
      </w:r>
      <w:r>
        <w:rPr>
          <w:lang w:val="pt_PT" w:bidi="pt_PT"/>
        </w:rPr>
        <w:t>Todos estão admirados contigo e te louvarão porque realizas maravilhas incríveis.</w:t>
      </w:r>
    </w:p>
    <w:p>
      <w:pPr/>
      <w:r>
        <w:rPr>
          <w:lang w:val="pt_PT" w:bidi="pt_PT"/>
        </w:rPr>
      </w:r>
      <w:r>
        <w:rPr>
          <w:lang w:val="pt_PT" w:bidi="pt_PT"/>
        </w:rPr>
        <w:t>Tu estendeste a tua mão direita;</w:t>
      </w:r>
    </w:p>
    <w:p>
      <w:pPr/>
      <w:r>
        <w:rPr>
          <w:lang w:val="pt_PT" w:bidi="pt_PT"/>
        </w:rPr>
      </w:r>
      <w:r>
        <w:rPr>
          <w:lang w:val="pt_PT" w:bidi="pt_PT"/>
        </w:rPr>
        <w:t>A terra engoliu o inimigo.</w:t>
      </w:r>
    </w:p>
    <w:p>
      <w:pPr/>
      <w:r>
        <w:rPr>
          <w:lang w:val="pt_PT" w:bidi="pt_PT"/>
        </w:rPr>
      </w:r>
      <w:r>
        <w:rPr>
          <w:lang w:val="pt_PT" w:bidi="pt_PT"/>
        </w:rPr>
        <w:t>Pause a encenação. 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Que incrível! Yahweh é tão incrível. Yahweh é o verdadeiro Deus. Esses outros chamados deuses não são nada; ou</w:t>
      </w:r>
    </w:p>
    <w:p>
      <w:pPr>
        <w:pStyle w:val="ListBullet"/>
        <w:spacing w:line="240" w:lineRule="auto"/>
        <w:ind w:left="720"/>
      </w:pPr>
      <w:r>
        <w:rPr>
          <w:lang w:val="pt_PT" w:bidi="pt_PT"/>
        </w:rPr>
      </w:r>
      <w:r>
        <w:rPr>
          <w:lang w:val="pt_PT" w:bidi="pt_PT"/>
        </w:rPr>
        <w:t>Yahweh é tão forte. Vocês viram o quão facilmente Yahweh derrotou os egípcios? Ou</w:t>
      </w:r>
    </w:p>
    <w:p>
      <w:pPr>
        <w:pStyle w:val="ListBullet"/>
        <w:spacing w:line="240" w:lineRule="auto"/>
        <w:ind w:left="720"/>
      </w:pPr>
      <w:r>
        <w:rPr>
          <w:lang w:val="pt_PT" w:bidi="pt_PT"/>
        </w:rPr>
      </w:r>
      <w:r>
        <w:rPr>
          <w:lang w:val="pt_PT" w:bidi="pt_PT"/>
        </w:rPr>
        <w:t>Alegre. Yahweh faz coisas tão maravilhosas. Todos devem louvar a Yahweh.</w:t>
      </w:r>
    </w:p>
    <w:p>
      <w:pPr/>
      <w:r>
        <w:rPr>
          <w:lang w:val="pt_PT" w:bidi="pt_PT"/>
        </w:rPr>
      </w:r>
      <w:r>
        <w:rPr>
          <w:lang w:val="pt_PT" w:bidi="pt_PT"/>
        </w:rPr>
        <w:t>Continue a encenação.</w:t>
      </w:r>
    </w:p>
    <w:p>
      <w:pPr/>
      <w:r>
        <w:rPr>
          <w:lang w:val="pt_PT" w:bidi="pt_PT"/>
        </w:rPr>
      </w:r>
      <w:r>
        <w:rPr>
          <w:lang w:val="pt_PT" w:bidi="pt_PT"/>
        </w:rPr>
        <w:t>Tu lideraste o povo que resgataste com teu amor leal;</w:t>
      </w:r>
    </w:p>
    <w:p>
      <w:pPr/>
      <w:r>
        <w:rPr>
          <w:lang w:val="pt_PT" w:bidi="pt_PT"/>
        </w:rPr>
      </w:r>
      <w:r>
        <w:rPr>
          <w:lang w:val="pt_PT" w:bidi="pt_PT"/>
        </w:rPr>
        <w:t>Com tua força, conduziste o povo para tua morada santa.</w:t>
      </w:r>
    </w:p>
    <w:p>
      <w:pPr/>
      <w:r>
        <w:rPr>
          <w:lang w:val="pt_PT" w:bidi="pt_PT"/>
        </w:rPr>
      </w:r>
      <w:r>
        <w:rPr>
          <w:lang w:val="pt_PT" w:bidi="pt_PT"/>
        </w:rPr>
        <w:t>Os povos de outras nações ouvirão; eles tremem de medo;</w:t>
      </w:r>
    </w:p>
    <w:p>
      <w:pPr/>
      <w:r>
        <w:rPr>
          <w:lang w:val="pt_PT" w:bidi="pt_PT"/>
        </w:rPr>
      </w:r>
      <w:r>
        <w:rPr>
          <w:lang w:val="pt_PT" w:bidi="pt_PT"/>
        </w:rPr>
        <w:t>Os habitantes da Filístia serão tomados pela agonia.</w:t>
      </w:r>
    </w:p>
    <w:p>
      <w:pPr/>
      <w:r>
        <w:rPr>
          <w:lang w:val="pt_PT" w:bidi="pt_PT"/>
        </w:rPr>
      </w:r>
      <w:r>
        <w:rPr>
          <w:lang w:val="pt_PT" w:bidi="pt_PT"/>
        </w:rPr>
        <w:t>Agora os chefes de Edom ficarão aterrorizados;</w:t>
      </w:r>
    </w:p>
    <w:p>
      <w:pPr/>
      <w:r>
        <w:rPr>
          <w:lang w:val="pt_PT" w:bidi="pt_PT"/>
        </w:rPr>
      </w:r>
      <w:r>
        <w:rPr>
          <w:lang w:val="pt_PT" w:bidi="pt_PT"/>
        </w:rPr>
        <w:t>Os líderes de Moabe serão tomados por tremor,</w:t>
      </w:r>
    </w:p>
    <w:p>
      <w:pPr/>
      <w:r>
        <w:rPr>
          <w:lang w:val="pt_PT" w:bidi="pt_PT"/>
        </w:rPr>
      </w:r>
      <w:r>
        <w:rPr>
          <w:lang w:val="pt_PT" w:bidi="pt_PT"/>
        </w:rPr>
        <w:t>O povo de Canaã desmaiará de medo;</w:t>
      </w:r>
    </w:p>
    <w:p>
      <w:pPr/>
      <w:r>
        <w:rPr>
          <w:lang w:val="pt_PT" w:bidi="pt_PT"/>
        </w:rPr>
      </w:r>
      <w:r>
        <w:rPr>
          <w:lang w:val="pt_PT" w:bidi="pt_PT"/>
        </w:rPr>
        <w:t>Um medo forte e que faz tremer cairá sobre todos eles.</w:t>
      </w:r>
    </w:p>
    <w:p>
      <w:pPr/>
      <w:r>
        <w:rPr>
          <w:lang w:val="pt_PT" w:bidi="pt_PT"/>
        </w:rPr>
      </w:r>
      <w:r>
        <w:rPr>
          <w:lang w:val="pt_PT" w:bidi="pt_PT"/>
        </w:rPr>
        <w:t>Pause a encenação. Perguntem às pessoas que interpretam os povos da Filístia, Edom, Moabe e Canaã: “O que vocês estão sentindo ou pensando?”. As pessoas podem responder coisas como:</w:t>
      </w:r>
    </w:p>
    <w:p>
      <w:pPr>
        <w:pStyle w:val="ListBullet"/>
        <w:spacing w:line="240" w:lineRule="auto"/>
        <w:ind w:left="720"/>
      </w:pPr>
      <w:r>
        <w:rPr>
          <w:lang w:val="pt_PT" w:bidi="pt_PT"/>
        </w:rPr>
      </w:r>
      <w:r>
        <w:rPr>
          <w:lang w:val="pt_PT" w:bidi="pt_PT"/>
        </w:rPr>
        <w:t>Com medo. Vocês ouviram como o Deus dos israelitas destruiu o exército egípcio? Esse exército era muito poderoso. O que poderia acontecer conosco? Ou</w:t>
      </w:r>
    </w:p>
    <w:p>
      <w:pPr>
        <w:pStyle w:val="ListBullet"/>
        <w:spacing w:line="240" w:lineRule="auto"/>
        <w:ind w:left="720"/>
      </w:pPr>
      <w:r>
        <w:rPr>
          <w:lang w:val="pt_PT" w:bidi="pt_PT"/>
        </w:rPr>
      </w:r>
      <w:r>
        <w:rPr>
          <w:lang w:val="pt_PT" w:bidi="pt_PT"/>
        </w:rPr>
        <w:t>Aterrorizados. Nunca ouvimos falar de coisas tão milagrosas acontecendo. É melhor termos cuidado; ou</w:t>
      </w:r>
    </w:p>
    <w:p>
      <w:pPr>
        <w:pStyle w:val="ListBullet"/>
        <w:spacing w:line="240" w:lineRule="auto"/>
        <w:ind w:left="720"/>
      </w:pPr>
      <w:r>
        <w:rPr>
          <w:lang w:val="pt_PT" w:bidi="pt_PT"/>
        </w:rPr>
      </w:r>
      <w:r>
        <w:rPr>
          <w:lang w:val="pt_PT" w:bidi="pt_PT"/>
        </w:rPr>
        <w:t>Desanimado. Pensava que nosso exército era forte, mas nosso exército não é páreo para o Deus de Israel.</w:t>
      </w:r>
    </w:p>
    <w:p>
      <w:pPr/>
      <w:r>
        <w:rPr>
          <w:lang w:val="pt_PT" w:bidi="pt_PT"/>
        </w:rPr>
      </w:r>
      <w:r>
        <w:rPr>
          <w:lang w:val="pt_PT" w:bidi="pt_PT"/>
        </w:rPr>
        <w:t>Continue a encenação.</w:t>
      </w:r>
    </w:p>
    <w:p>
      <w:pPr/>
      <w:r>
        <w:rPr>
          <w:lang w:val="pt_PT" w:bidi="pt_PT"/>
        </w:rPr>
      </w:r>
      <w:r>
        <w:rPr>
          <w:lang w:val="pt_PT" w:bidi="pt_PT"/>
        </w:rPr>
        <w:t>Por causa do seu braço poderoso, essas pessoas ficarão imóveis como pedras,</w:t>
      </w:r>
    </w:p>
    <w:p>
      <w:pPr/>
      <w:r>
        <w:rPr>
          <w:lang w:val="pt_PT" w:bidi="pt_PT"/>
        </w:rPr>
      </w:r>
      <w:r>
        <w:rPr>
          <w:lang w:val="pt_PT" w:bidi="pt_PT"/>
        </w:rPr>
        <w:t>Até que seu povo passe, ó Yahweh;</w:t>
      </w:r>
    </w:p>
    <w:p>
      <w:pPr/>
      <w:r>
        <w:rPr>
          <w:lang w:val="pt_PT" w:bidi="pt_PT"/>
        </w:rPr>
      </w:r>
      <w:r>
        <w:rPr>
          <w:lang w:val="pt_PT" w:bidi="pt_PT"/>
        </w:rPr>
        <w:t>Até que o povo que Yahweh comprou tenha passado adiante.</w:t>
      </w:r>
    </w:p>
    <w:p>
      <w:pPr/>
      <w:r>
        <w:rPr>
          <w:lang w:val="pt_PT" w:bidi="pt_PT"/>
        </w:rPr>
      </w:r>
      <w:r>
        <w:rPr>
          <w:lang w:val="pt_PT" w:bidi="pt_PT"/>
        </w:rPr>
        <w:t>Yahweh, tu os trarás e os estabelecerás em tua montanha,</w:t>
      </w:r>
    </w:p>
    <w:p>
      <w:pPr/>
      <w:r>
        <w:rPr>
          <w:lang w:val="pt_PT" w:bidi="pt_PT"/>
        </w:rPr>
      </w:r>
      <w:r>
        <w:rPr>
          <w:lang w:val="pt_PT" w:bidi="pt_PT"/>
        </w:rPr>
        <w:t>O lugar que Yahweh fez para tua morada,</w:t>
      </w:r>
    </w:p>
    <w:p>
      <w:pPr/>
      <w:r>
        <w:rPr>
          <w:lang w:val="pt_PT" w:bidi="pt_PT"/>
        </w:rPr>
      </w:r>
      <w:r>
        <w:rPr>
          <w:lang w:val="pt_PT" w:bidi="pt_PT"/>
        </w:rPr>
        <w:t>O lugar santo que as mãos de Yahweh estabeleceram.</w:t>
      </w:r>
    </w:p>
    <w:p>
      <w:pPr/>
      <w:r>
        <w:rPr>
          <w:lang w:val="pt_PT" w:bidi="pt_PT"/>
        </w:rPr>
      </w:r>
      <w:r>
        <w:rPr>
          <w:lang w:val="pt_PT" w:bidi="pt_PT"/>
        </w:rPr>
        <w:t>Pause a encenação. 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Seguro e protegido. Não temos nada a temer. Yahweh nos levará com segurança para a Terra Prometida; ou</w:t>
      </w:r>
    </w:p>
    <w:p>
      <w:pPr>
        <w:pStyle w:val="ListBullet"/>
        <w:spacing w:line="240" w:lineRule="auto"/>
        <w:ind w:left="720"/>
      </w:pPr>
      <w:r>
        <w:rPr>
          <w:lang w:val="pt_PT" w:bidi="pt_PT"/>
        </w:rPr>
      </w:r>
      <w:r>
        <w:rPr>
          <w:lang w:val="pt_PT" w:bidi="pt_PT"/>
        </w:rPr>
        <w:t>Esperançoso. Estou ansioso para finalmente me estabelecer no lugar que Yahweh prometeu a nossos antepassados; ou</w:t>
      </w:r>
    </w:p>
    <w:p>
      <w:pPr>
        <w:pStyle w:val="ListBullet"/>
        <w:spacing w:line="240" w:lineRule="auto"/>
        <w:ind w:left="720"/>
      </w:pPr>
      <w:r>
        <w:rPr>
          <w:lang w:val="pt_PT" w:bidi="pt_PT"/>
        </w:rPr>
      </w:r>
      <w:r>
        <w:rPr>
          <w:lang w:val="pt_PT" w:bidi="pt_PT"/>
        </w:rPr>
        <w:t>“Confiante. Yahweh é nosso Deus. Yahweh tem um lugar especial preparado onde podemos adorar Yahweh em paz.</w:t>
      </w:r>
    </w:p>
    <w:p>
      <w:pPr/>
      <w:r>
        <w:rPr>
          <w:lang w:val="pt_PT" w:bidi="pt_PT"/>
        </w:rPr>
      </w:r>
      <w:r>
        <w:rPr>
          <w:lang w:val="pt_PT" w:bidi="pt_PT"/>
        </w:rPr>
        <w:t>Continue a encenação.</w:t>
      </w:r>
    </w:p>
    <w:p>
      <w:pPr/>
      <w:r>
        <w:rPr>
          <w:lang w:val="pt_PT" w:bidi="pt_PT"/>
        </w:rPr>
      </w:r>
      <w:r>
        <w:rPr>
          <w:lang w:val="pt_PT" w:bidi="pt_PT"/>
        </w:rPr>
        <w:t>Yahweh governará como rei para todo o sempre.</w:t>
      </w:r>
    </w:p>
    <w:p>
      <w:pPr/>
      <w:r>
        <w:rPr>
          <w:lang w:val="pt_PT" w:bidi="pt_PT"/>
        </w:rPr>
      </w:r>
      <w:r>
        <w:rPr>
          <w:lang w:val="pt_PT" w:bidi="pt_PT"/>
        </w:rPr>
        <w:t>Pause a encenação. Pergunte à pessoa que interpreta Yahweh: “O que você está sentindo ou pensando?” As pessoas podem responder coisas como:</w:t>
      </w:r>
    </w:p>
    <w:p>
      <w:pPr>
        <w:pStyle w:val="ListBullet"/>
        <w:spacing w:line="240" w:lineRule="auto"/>
        <w:ind w:left="720"/>
      </w:pPr>
      <w:r>
        <w:rPr>
          <w:lang w:val="pt_PT" w:bidi="pt_PT"/>
        </w:rPr>
      </w:r>
      <w:r>
        <w:rPr>
          <w:lang w:val="pt_PT" w:bidi="pt_PT"/>
        </w:rPr>
        <w:t>Feliz por meu povo reconhecer que eu sou o rei deles; ou</w:t>
      </w:r>
    </w:p>
    <w:p>
      <w:pPr>
        <w:pStyle w:val="ListBullet"/>
        <w:spacing w:line="240" w:lineRule="auto"/>
        <w:ind w:left="720"/>
      </w:pPr>
      <w:r>
        <w:rPr>
          <w:lang w:val="pt_PT" w:bidi="pt_PT"/>
        </w:rPr>
      </w:r>
      <w:r>
        <w:rPr>
          <w:lang w:val="pt_PT" w:bidi="pt_PT"/>
        </w:rPr>
        <w:t>Meu amor por meu povo é leal e fiel. Quero que estejamos no lugar especial que separei para que vivamos juntos; ou</w:t>
      </w:r>
    </w:p>
    <w:p>
      <w:pPr>
        <w:pStyle w:val="ListBullet"/>
        <w:spacing w:line="240" w:lineRule="auto"/>
        <w:ind w:left="720"/>
      </w:pPr>
      <w:r>
        <w:rPr>
          <w:lang w:val="pt_PT" w:bidi="pt_PT"/>
        </w:rPr>
      </w:r>
      <w:r>
        <w:rPr>
          <w:lang w:val="pt_PT" w:bidi="pt_PT"/>
        </w:rPr>
        <w:t>Essa foi uma canção tão boa. Espero que meu povo a cante com frequência e se lembre do quanto eu o amo e cuido dele.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15.11–18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Nessa passagem, Moisés e os israelitas continuam cantando uma canção de vitória para </w:t>
      </w:r>
      <w:r>
        <w:rPr>
          <w:b/>
          <w:lang w:val="pt_PT" w:bidi="pt_PT"/>
        </w:rPr>
        <w:t>Yahweh</w:t>
      </w:r>
      <w:r>
        <w:rPr>
          <w:lang w:val="pt_PT" w:bidi="pt_PT"/>
        </w:rPr>
        <w:t>. Yahweh é o nome pessoal de Deus. Embora os israelitas não sejam mencionados diretamente na canção, os israelitas estão cantando a canção. Os israelitas também se referem a si mesmos como o povo de Yahweh ou o povo que Yahweh resgatou. Usem as mesmas palavras para Yahweh que vocês usaram em passagens anteriores. Consultem o Glossário Mestre para mais informações sobre Yahweh.</w:t>
      </w:r>
    </w:p>
    <w:p>
      <w:pPr/>
      <w:r>
        <w:rPr>
          <w:lang w:val="pt_PT" w:bidi="pt_PT"/>
        </w:rPr>
      </w:r>
      <w:r>
        <w:rPr>
          <w:lang w:val="pt_PT" w:bidi="pt_PT"/>
        </w:rPr>
        <w:t xml:space="preserve">Os cantores perguntam a Yahweh: “Quem é como tu entre os </w:t>
      </w:r>
      <w:r>
        <w:rPr>
          <w:b/>
          <w:lang w:val="pt_PT" w:bidi="pt_PT"/>
        </w:rPr>
        <w:t>deuses</w:t>
      </w:r>
      <w:r>
        <w:rPr>
          <w:lang w:val="pt_PT" w:bidi="pt_PT"/>
        </w:rPr>
        <w:t>?”. Aqui, deuses se refere aos falsos deuses que algumas pessoas adoram. Às vezes as pessoas adoram outros seres espirituais ou ídolos como se esses espíritos ou ídolos tivessem poder. Às vezes as pessoas usam madeira ou metal para fazer estátuas ou pilares para representar seus deuses. Usem a mesma palavra ou frase para deuses que vocês usaram em passagens anteriores. Consulte deuses no Glossário Mestre para mais informações.</w:t>
      </w:r>
    </w:p>
    <w:p>
      <w:pPr/>
      <w:r>
        <w:rPr>
          <w:lang w:val="pt_PT" w:bidi="pt_PT"/>
        </w:rPr>
      </w:r>
      <w:r>
        <w:rPr>
          <w:lang w:val="pt_PT" w:bidi="pt_PT"/>
        </w:rPr>
        <w:t xml:space="preserve">Os cantores dizem que Yahweh é majestoso ou glorioso em </w:t>
      </w:r>
      <w:r>
        <w:rPr>
          <w:b/>
          <w:lang w:val="pt_PT" w:bidi="pt_PT"/>
        </w:rPr>
        <w:t>santidade</w:t>
      </w:r>
      <w:r>
        <w:rPr>
          <w:lang w:val="pt_PT" w:bidi="pt_PT"/>
        </w:rPr>
        <w:t>. Quando os cantores contam sobre a santidade de Yahweh, eles estão dizendo que Yahweh é completamente bom, completamente puro, poderoso e majestoso. Os cantores estão dizendo que Yahweh é maravilhoso em seu poder. Yahweh é separado de todos os outros seres ou falsos deuses. Usem a mesma palavra para santidade que vocês usaram em passagens anteriores. Consultem santo no Glossário Mestre para obter mais informações.</w:t>
      </w:r>
    </w:p>
    <w:p>
      <w:pPr/>
      <w:r>
        <w:rPr>
          <w:lang w:val="pt_PT" w:bidi="pt_PT"/>
        </w:rPr>
      </w:r>
      <w:r>
        <w:rPr>
          <w:lang w:val="pt_PT" w:bidi="pt_PT"/>
        </w:rPr>
        <w:t xml:space="preserve">Os cantores dizem que Yahweh faz feitos gloriosos ou realiza maravilhas. </w:t>
      </w:r>
      <w:r>
        <w:rPr>
          <w:b/>
          <w:lang w:val="pt_PT" w:bidi="pt_PT"/>
        </w:rPr>
        <w:t>Maravilhas</w:t>
      </w:r>
      <w:r>
        <w:rPr>
          <w:lang w:val="pt_PT" w:bidi="pt_PT"/>
        </w:rPr>
        <w:t xml:space="preserve">, às vezes chamadas de </w:t>
      </w:r>
      <w:r>
        <w:rPr>
          <w:b/>
          <w:lang w:val="pt_PT" w:bidi="pt_PT"/>
        </w:rPr>
        <w:t>milagres</w:t>
      </w:r>
      <w:r>
        <w:rPr>
          <w:lang w:val="pt_PT" w:bidi="pt_PT"/>
        </w:rPr>
        <w:t>, são coisas que acontecem que são muito incomuns, surpreendentes e parecem impossíveis. Yahweh muitas vezes realizava um milagre quando as pessoas oravam pedindo ajuda. Às vezes Deus realizava um milagre para punir as pessoas. Usem a mesma palavra para maravilha ou milagre que vocês usaram em passagens anteriores. Para mais informações, consultem "milagre" no Glossário Mestre.</w:t>
      </w:r>
    </w:p>
    <w:p>
      <w:pPr/>
      <w:r>
        <w:rPr>
          <w:lang w:val="pt_PT" w:bidi="pt_PT"/>
        </w:rPr>
      </w:r>
      <w:r>
        <w:rPr>
          <w:lang w:val="pt_PT" w:bidi="pt_PT"/>
        </w:rPr>
        <w:t xml:space="preserve">Os cantores dizem que Yahweh estendeu a sua </w:t>
      </w:r>
      <w:r>
        <w:rPr>
          <w:b/>
          <w:lang w:val="pt_PT" w:bidi="pt_PT"/>
        </w:rPr>
        <w:t>mão direita</w:t>
      </w:r>
      <w:r>
        <w:rPr>
          <w:lang w:val="pt_PT" w:bidi="pt_PT"/>
        </w:rPr>
        <w:t xml:space="preserve"> e a terra engoliu o inimigo. Na cultura hebraica, a mão direita é um símbolo de força porque a maioria dos guerreiros usa sua espada com a mão direita. Yahweh estava mostrando seu poder quando Yahweh destruiu o exército egípcio. Usem a mesma palavra ou frase para "mão direita" que vocês usaram na passagem anterior.</w:t>
      </w:r>
    </w:p>
    <w:p>
      <w:pPr/>
      <w:r>
        <w:rPr>
          <w:lang w:val="pt_PT" w:bidi="pt_PT"/>
        </w:rPr>
      </w:r>
      <w:r>
        <w:rPr>
          <w:lang w:val="pt_PT" w:bidi="pt_PT"/>
        </w:rPr>
        <w:t xml:space="preserve">Yahweh guiou o povo que ele </w:t>
      </w:r>
      <w:r>
        <w:rPr>
          <w:b/>
          <w:lang w:val="pt_PT" w:bidi="pt_PT"/>
        </w:rPr>
        <w:t>redimiu</w:t>
      </w:r>
      <w:r>
        <w:rPr>
          <w:lang w:val="pt_PT" w:bidi="pt_PT"/>
        </w:rPr>
        <w:t xml:space="preserve"> ou resgatou com seu amor inabalável ou leal. Na língua original, a palavra para redimido se refere a comprar de volta uma herança ou um membro da família que foi vendido como escravo. Yahweh resgatou os israelitas da escravidão no Egito. Usem a mesma palavra para redimir que vocês usaram em passagens anteriores. Para mais informações, consultem redimir no Glossário Mestre.</w:t>
      </w:r>
    </w:p>
    <w:p>
      <w:pPr/>
      <w:r>
        <w:rPr>
          <w:lang w:val="pt_PT" w:bidi="pt_PT"/>
        </w:rPr>
      </w:r>
      <w:r>
        <w:rPr>
          <w:lang w:val="pt_PT" w:bidi="pt_PT"/>
        </w:rPr>
        <w:t>Na língua original, a palavra para amor inabalável descreve uma pessoa que tem um amor dedicado e manterá fielmente sua aliança ou promessa forte com outra pessoa. Esse amor descreve o sentimento especial de Yahweh pelo povo de Yahweh.</w:t>
      </w:r>
    </w:p>
    <w:p>
      <w:pPr/>
      <w:r>
        <w:rPr>
          <w:lang w:val="pt_PT" w:bidi="pt_PT"/>
        </w:rPr>
      </w:r>
      <w:r>
        <w:rPr>
          <w:lang w:val="pt_PT" w:bidi="pt_PT"/>
        </w:rPr>
        <w:t xml:space="preserve">Parem aqui e discutam em grupo qual palavra ou frase vocês usarão para </w:t>
      </w:r>
      <w:r>
        <w:rPr>
          <w:b/>
          <w:lang w:val="pt_PT" w:bidi="pt_PT"/>
        </w:rPr>
        <w:t>amor inabalável</w:t>
      </w:r>
      <w:r>
        <w:rPr>
          <w:lang w:val="pt_PT" w:bidi="pt_PT"/>
        </w:rPr>
        <w:t>. Procurem amor leal no Glossário Mestre para mais informações. Se vocês já traduziram essa palavra em outro livro da Bíblia, usem a mesma palavra que usaram lá. Pause este áudio aqui.</w:t>
      </w:r>
    </w:p>
    <w:p>
      <w:pPr/>
      <w:r>
        <w:rPr>
          <w:lang w:val="pt_PT" w:bidi="pt_PT"/>
        </w:rPr>
      </w:r>
      <w:r>
        <w:rPr>
          <w:lang w:val="pt_PT" w:bidi="pt_PT"/>
        </w:rPr>
        <w:t>Os cantores dizem que os povos ou nações ouvirão sobre o que aconteceu e ficarão com medo. Na língua original, povos referem-se a um grupo de pessoas que vivem na mesma área geográfica e que têm os mesmos antepassados, semelhante a uma nação.</w:t>
      </w:r>
    </w:p>
    <w:p>
      <w:pPr/>
      <w:r>
        <w:rPr>
          <w:lang w:val="pt_PT" w:bidi="pt_PT"/>
        </w:rPr>
      </w:r>
      <w:r>
        <w:rPr>
          <w:lang w:val="pt_PT" w:bidi="pt_PT"/>
        </w:rPr>
        <w:t xml:space="preserve">Parem aqui e discutam em grupo qual palavra ou frase vocês usarão para </w:t>
      </w:r>
      <w:r>
        <w:rPr>
          <w:b/>
          <w:lang w:val="pt_PT" w:bidi="pt_PT"/>
        </w:rPr>
        <w:t>povos</w:t>
      </w:r>
      <w:r>
        <w:rPr>
          <w:lang w:val="pt_PT" w:bidi="pt_PT"/>
        </w:rPr>
        <w:t>. Procure nação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Os cantores cantam sobre os </w:t>
      </w:r>
      <w:r>
        <w:rPr>
          <w:b/>
          <w:lang w:val="pt_PT" w:bidi="pt_PT"/>
        </w:rPr>
        <w:t>chefes</w:t>
      </w:r>
      <w:r>
        <w:rPr>
          <w:lang w:val="pt_PT" w:bidi="pt_PT"/>
        </w:rPr>
        <w:t xml:space="preserve"> de Edom e os </w:t>
      </w:r>
      <w:r>
        <w:rPr>
          <w:b/>
          <w:lang w:val="pt_PT" w:bidi="pt_PT"/>
        </w:rPr>
        <w:t>líderes</w:t>
      </w:r>
      <w:r>
        <w:rPr>
          <w:lang w:val="pt_PT" w:bidi="pt_PT"/>
        </w:rPr>
        <w:t xml:space="preserve"> de Moabe. O termo chefes refere-se a líderes tribais ou de clãs. O termo líderes refere-se a homens de poder. Na língua original, chefes e líderes são duas palavras com significados semelhantes. Os cantores usam as duas palavras diferentes para fazer o poema soar mais interessante ou belo.</w:t>
      </w:r>
    </w:p>
    <w:p>
      <w:pPr/>
      <w:r>
        <w:rPr>
          <w:lang w:val="pt_PT" w:bidi="pt_PT"/>
        </w:rPr>
      </w:r>
      <w:r>
        <w:rPr>
          <w:lang w:val="pt_PT" w:bidi="pt_PT"/>
        </w:rPr>
        <w:t>Parem aqui e discutam em grupo quais palavras ou frases vocês usarão para chefes e líderes. Se vocês já traduziram essas palavras em outro livro da Bíblia, usem as mesmas palavras que vocês usaram lá. Pause este áudio aqui.</w:t>
      </w:r>
    </w:p>
    <w:p>
      <w:pPr/>
      <w:r>
        <w:rPr>
          <w:lang w:val="pt_PT" w:bidi="pt_PT"/>
        </w:rPr>
      </w:r>
      <w:r>
        <w:rPr>
          <w:lang w:val="pt_PT" w:bidi="pt_PT"/>
        </w:rPr>
        <w:t xml:space="preserve">Os cantores dizem que os habitantes de </w:t>
      </w:r>
      <w:r>
        <w:rPr>
          <w:b/>
          <w:lang w:val="pt_PT" w:bidi="pt_PT"/>
        </w:rPr>
        <w:t>Canaã</w:t>
      </w:r>
      <w:r>
        <w:rPr>
          <w:lang w:val="pt_PT" w:bidi="pt_PT"/>
        </w:rPr>
        <w:t xml:space="preserve"> se derreterão. Canaã é uma área de terra que fica entre o Rio Jordão a leste e o Mar Mediterrâneo a oeste. Canaã era a terra que Yahweh prometeu aos descendentes de Abraão e Jacó. Usem a mesma palavra ou frase para Canaã que vocês usaram em passagens anteriores. Para mais informações, procurem Canaã no Glossário Mestre.</w:t>
      </w:r>
    </w:p>
    <w:p>
      <w:pPr/>
      <w:r>
        <w:rPr>
          <w:lang w:val="pt_PT" w:bidi="pt_PT"/>
        </w:rPr>
      </w:r>
      <w:r>
        <w:rPr>
          <w:lang w:val="pt_PT" w:bidi="pt_PT"/>
        </w:rPr>
        <w:t xml:space="preserve">Yahweh trará o povo de Yahweh para a montanha de Yahweh, ou para a montanha da </w:t>
      </w:r>
      <w:r>
        <w:rPr>
          <w:b/>
          <w:lang w:val="pt_PT" w:bidi="pt_PT"/>
        </w:rPr>
        <w:t>herança</w:t>
      </w:r>
      <w:r>
        <w:rPr>
          <w:lang w:val="pt_PT" w:bidi="pt_PT"/>
        </w:rPr>
        <w:t xml:space="preserve"> de Yahweh. Isso provavelmente se refere à área montanhosa que Yahweh prometeu dar a Jacó e aos descendentes de Jacó, os israelitas. Uma herança é a propriedade que uma pessoa recebe depois que outra pessoa morre. Essa pessoa agora tem o direito de possuir essa coisa. Nesse caso, Yahweh não tem que morrer para que os israelitas herdem a terra. Como governante sobre toda a terra, Yahweh tem a autoridade para dar a terra aos israelitas.</w:t>
      </w:r>
    </w:p>
    <w:p>
      <w:pPr/>
      <w:r>
        <w:rPr>
          <w:lang w:val="pt_PT" w:bidi="pt_PT"/>
        </w:rPr>
      </w:r>
      <w:r>
        <w:rPr>
          <w:lang w:val="pt_PT" w:bidi="pt_PT"/>
        </w:rPr>
        <w:t>Parem aqui e discutam em grupo que palavra ou frase vocês usarão para herança. Se vocês já traduziram essa palavra em outro livro da Bíblia, usem a mesma palavra que usaram lá. Pause este áudio aqui.</w:t>
      </w:r>
    </w:p>
    <w:p>
      <w:pPr/>
      <w:r>
        <w:rPr>
          <w:lang w:val="pt_PT" w:bidi="pt_PT"/>
        </w:rPr>
      </w:r>
      <w:r>
        <w:rPr>
          <w:lang w:val="pt_PT" w:bidi="pt_PT"/>
        </w:rPr>
        <w:t>Então, os cantores chamam a montanha de santuário. Um santuário é um lugar santo separado para a adoração de Yahweh. Yahweh estabeleceu ou montou esse santuário.</w:t>
      </w:r>
    </w:p>
    <w:p>
      <w:pPr/>
      <w:r>
        <w:rPr>
          <w:lang w:val="pt_PT" w:bidi="pt_PT"/>
        </w:rPr>
      </w:r>
      <w:r>
        <w:rPr>
          <w:lang w:val="pt_PT" w:bidi="pt_PT"/>
        </w:rPr>
        <w:t xml:space="preserve">Parem aqui e discutam em grupo qual palavra ou frase vocês usarão para santuário. Procurem por </w:t>
      </w:r>
      <w:r>
        <w:rPr>
          <w:b/>
          <w:lang w:val="pt_PT" w:bidi="pt_PT"/>
        </w:rPr>
        <w:t>santuário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Os cantores encerram a canção dizendo que Yahweh reinará ou governará para todo o sempre. Os cantores estão dizendo que Yahweh é o rei deles, mesmo que os cantores não digam a palavra rei. Na língua original, a palavra traduzida como "reinar" significa governar como um rei.</w:t>
      </w:r>
    </w:p>
    <w:p>
      <w:pPr/>
      <w:r>
        <w:rPr>
          <w:lang w:val="pt_PT" w:bidi="pt_PT"/>
        </w:rPr>
      </w:r>
      <w:r>
        <w:rPr>
          <w:lang w:val="pt_PT" w:bidi="pt_PT"/>
        </w:rPr>
        <w:t xml:space="preserve">Parem aqui e discutam em grupo qual palavra ou frase vocês usarão para </w:t>
      </w:r>
      <w:r>
        <w:rPr>
          <w:b/>
          <w:lang w:val="pt_PT" w:bidi="pt_PT"/>
        </w:rPr>
        <w:t>reinar</w:t>
      </w:r>
      <w:r>
        <w:rPr>
          <w:lang w:val="pt_PT" w:bidi="pt_PT"/>
        </w:rPr>
        <w:t>. Se vocês já traduziram essa frase em outro livro da Bíblia, usem a mesma palavra ou frase que vocês usaram lá. Para mais informações sobre rei,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15:19–27</w:t>
      </w:r>
      <w:r>
        <w:rPr>
          <w:lang w:val="pt_PT" w:bidi="pt_PT"/>
        </w:rPr>
      </w:r>
    </w:p>
    <w:p>
      <w:pPr>
        <w:pStyle w:val="Heading3"/>
      </w:pPr>
      <w:r>
        <w:rPr>
          <w:lang w:val="pt_PT" w:bidi="pt_PT"/>
        </w:rPr>
        <w:t>Ouvir e Sentir</w:t>
      </w:r>
    </w:p>
    <w:p>
      <w:pPr/>
      <w:r>
        <w:rPr>
          <w:lang w:val="pt_PT" w:bidi="pt_PT"/>
        </w:rPr>
      </w:r>
      <w:r>
        <w:rPr>
          <w:lang w:val="pt_PT" w:bidi="pt_PT"/>
        </w:rPr>
        <w:t>Nesta etapa, ouçam Êxodo 15.19–27 e guardem em seus corações.</w:t>
      </w:r>
    </w:p>
    <w:p>
      <w:pPr/>
      <w:r>
        <w:rPr>
          <w:lang w:val="pt_PT" w:bidi="pt_PT"/>
        </w:rPr>
      </w:r>
      <w:r>
        <w:rPr>
          <w:lang w:val="pt_PT" w:bidi="pt_PT"/>
        </w:rPr>
        <w:t>Ouçam uma versão em áudio de Êxodo 15.19–27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15.19–27 na tradução mais fácil de entender.</w:t>
      </w:r>
    </w:p>
    <w:p>
      <w:pPr/>
      <w:r>
        <w:rPr>
          <w:lang w:val="pt_PT" w:bidi="pt_PT"/>
        </w:rPr>
      </w:r>
      <w:r>
        <w:rPr>
          <w:lang w:val="pt_PT" w:bidi="pt_PT"/>
        </w:rPr>
        <w:t>Yahweh acabou de libertar seu povo escolhido, Israel, dos egípcios. Embora os egípcios tenham seguido Moisés e os israelitas pelo Mar Vermelho, Yahweh fez a água desabar sobre os egípcios, matando todos eles. Moisés e os israelitas cantaram uma canção de louvor sobre quem é Yahweh. Agora, Miriã e as mulheres se juntam à sua canção, louvando a Yahweh por sua salvação dos egípcios. Moisés e Israel começam sua jornada para o deserto, e Yahweh põe à prova o seu povo escolhido e, em seguida, provê para ele.</w:t>
      </w:r>
    </w:p>
    <w:p>
      <w:pPr/>
      <w:r>
        <w:rPr>
          <w:lang w:val="pt_PT" w:bidi="pt_PT"/>
        </w:rPr>
      </w:r>
      <w:r>
        <w:rPr>
          <w:lang w:val="pt_PT" w:bidi="pt_PT"/>
        </w:rPr>
        <w:t>Moisés faz uma pausa em sua narrativa depois de sua canção para dar a seu público um resumo. O Faraó, ou o rei egípcio, e seus carros de guerra perseguiram os israelitas através do Mar Vermelho, mas enquanto os israelitas atravessavam em segurança por terra seca, Yahweh fez as águas desabarem sobre os egípcios. Isso pôs fim ao cativeiro dos israelitas — eles estavam finalmente livres! Moisés lembra a seu público que Yahweh é digno de ser louvado por seu resgate triunfante de seu povo do Faraó e dos egípcios.</w:t>
      </w:r>
    </w:p>
    <w:p>
      <w:pPr/>
      <w:r>
        <w:rPr>
          <w:lang w:val="pt_PT" w:bidi="pt_PT"/>
        </w:rPr>
      </w:r>
      <w:r>
        <w:rPr>
          <w:lang w:val="pt_PT" w:bidi="pt_PT"/>
        </w:rPr>
        <w:t xml:space="preserve">Parem aqui e olhem para uma imagem do </w:t>
      </w:r>
      <w:r>
        <w:rPr>
          <w:lang w:val="pt_PT" w:bidi="pt_PT"/>
        </w:rPr>
        <w:t>Mar Vermelho</w:t>
      </w:r>
      <w:r>
        <w:rPr>
          <w:lang w:val="pt_PT" w:bidi="pt_PT"/>
        </w:rPr>
        <w:t>. Pause este áudio aqui.</w:t>
      </w:r>
    </w:p>
    <w:p>
      <w:pPr/>
      <w:r>
        <w:rPr>
          <w:lang w:val="pt_PT" w:bidi="pt_PT"/>
        </w:rPr>
      </w:r>
      <w:r>
        <w:rPr>
          <w:lang w:val="pt_PT" w:bidi="pt_PT"/>
        </w:rPr>
        <w:t>Moisés então apresenta sua irmã Miriã pela primeira vez, chamando-a de profetisa e irmã de Arão. Muito provavelmente, Moisés está seguindo as normas culturais ao identificar Miriã com o homem mais velho da família em vez de identificá-la consigo mesmo como sua própria irmã. Arão era três anos mais velho do que Moisés. Uma profetisa é uma mulher que é profeta — elas transmitem a mensagem de Yahweh ao povo. Nesse caso, Miriã cantou sobre a vitória de Yahweh sobre os egípcios. Colocar a vitória de Yahweh em uma canção era uma maneira cultural de preservar a história dos israelitas para que seus descendentes não esquecessem quem é Yahweh ou o que Yahweh fez por eles.</w:t>
      </w:r>
    </w:p>
    <w:p>
      <w:pPr/>
      <w:r>
        <w:rPr>
          <w:lang w:val="pt_PT" w:bidi="pt_PT"/>
        </w:rPr>
      </w:r>
      <w:r>
        <w:rPr>
          <w:lang w:val="pt_PT" w:bidi="pt_PT"/>
        </w:rPr>
        <w:t>Miriã lidera as mulheres no canto. A canção de Miriã é a mesma que a canção de Moisés, a única diferença é que Miriã diz: "Cantem ao Senhor" em vez de "Cantarei para o Senhor". Miriã provavelmente lidera as mulheres no canto da canção de Moisés em resposta aos homens. Só que desta vez, as mulheres dançaram em círculo ou em um movimento giratório com pandeiros. Um pandeiro é um instrumento musical na forma de um círculo coberto por pele animal esticada como um tambor. As mulheres tocam pandeiros com seus dedos para criar música. Embora algumas traduções digam tamboril, um pandeiro é diferente porque não inclui os mesmos discos de metal ao redor da borda que fazem o instrumento chocalhar.</w:t>
      </w:r>
    </w:p>
    <w:p>
      <w:pPr/>
      <w:r>
        <w:rPr>
          <w:lang w:val="pt_PT" w:bidi="pt_PT"/>
        </w:rPr>
      </w:r>
      <w:r>
        <w:rPr>
          <w:lang w:val="pt_PT" w:bidi="pt_PT"/>
        </w:rPr>
        <w:t xml:space="preserve">Parem aqui e, em grupo, olhem para uma imagem de um </w:t>
      </w:r>
      <w:r>
        <w:rPr>
          <w:lang w:val="pt_PT" w:bidi="pt_PT"/>
        </w:rPr>
        <w:t>pandeiro</w:t>
      </w:r>
      <w:r>
        <w:rPr>
          <w:lang w:val="pt_PT" w:bidi="pt_PT"/>
        </w:rPr>
        <w:t>. Cantem uma canção de vitória de sua cultura. Quais são os diferentes papéis para homens e mulheres quando cantam canções culturais juntos? Pause este áudio aqui.</w:t>
      </w:r>
    </w:p>
    <w:p>
      <w:pPr/>
      <w:r>
        <w:rPr>
          <w:lang w:val="pt_PT" w:bidi="pt_PT"/>
        </w:rPr>
      </w:r>
      <w:r>
        <w:rPr>
          <w:lang w:val="pt_PT" w:bidi="pt_PT"/>
        </w:rPr>
        <w:t>Agora que Yahweh cumpriu sua promessa e libertou seu povo escolhido, a narrativa de Moisés começa a mudar. Como vocês se lembram, Yahweh prometeu a Moisés na sarça ardente que ele libertaria seu povo do Egito e os traria para a terra que Yahweh prometeu. Agora que Yahweh libertou seu povo, Moisés começa a guiá-los em uma jornada em direção ao monte Sinai e, por fim, à terra prometida. Moisés leva o povo do Mar Vermelho para o deserto de Sur. Este era um deserto muito seco onde poucas pessoas viviam no norte do Sinai.</w:t>
      </w:r>
    </w:p>
    <w:p>
      <w:pPr/>
      <w:r>
        <w:rPr>
          <w:lang w:val="pt_PT" w:bidi="pt_PT"/>
        </w:rPr>
      </w:r>
      <w:r>
        <w:rPr>
          <w:lang w:val="pt_PT" w:bidi="pt_PT"/>
        </w:rPr>
        <w:t xml:space="preserve">Parem aqui e, em grupo, olhem para um mapa e uma imagem do </w:t>
      </w:r>
      <w:r>
        <w:rPr>
          <w:lang w:val="pt_PT" w:bidi="pt_PT"/>
        </w:rPr>
        <w:t>deserto de Sur</w:t>
      </w:r>
      <w:r>
        <w:rPr>
          <w:lang w:val="pt_PT" w:bidi="pt_PT"/>
        </w:rPr>
        <w:t>. Pause este áudio aqui.</w:t>
      </w:r>
    </w:p>
    <w:p>
      <w:pPr/>
      <w:r>
        <w:rPr>
          <w:lang w:val="pt_PT" w:bidi="pt_PT"/>
        </w:rPr>
      </w:r>
      <w:r>
        <w:rPr>
          <w:lang w:val="pt_PT" w:bidi="pt_PT"/>
        </w:rPr>
        <w:t>Os israelitas viajaram três dias pelo deserto sem encontrar água. Quando chegam a Mara, um lugar que tinha algumas plantas e água, eles não conseguem beber a água porque era amarga e de sabor desagradável. Embora a água estivesse clara e parecesse potável, o sabor era tão horrível que os israelitas foram incapazes de bebê-la. Moisés faz questão de lembrar ao seu público que a palavra Mara significa amarga. Os israelitas esquecem rapidamente as obras maravilhosas de Yahweh no Egito e começam a murmurar ou reclamar com Moisés. Como Moisés era o representante escolhido de Yahweh para seu povo, o povo está realmente reclamando contra Yahweh quando pergunta a Moisés o que beberão. Moisés clama ou ora fervorosamente ao Senhor, Yahweh. Yahweh mais uma vez demonstra cuidado com seu povo dando a Moisés uma solução. Yahweh faz Moisés ver uma árvore, ou um pedaço de madeira. Moisés ouve Yahweh e lança a madeira na água. A água se torna doce. Nesse caso, doce significa agradável ou fácil de beber. Não temos certeza por que essa árvore em particular tornava a água doce, mas está claro que foi um milagre, ou algo que apenas Yahweh pode fazer.</w:t>
      </w:r>
    </w:p>
    <w:p>
      <w:pPr/>
      <w:r>
        <w:rPr>
          <w:lang w:val="pt_PT" w:bidi="pt_PT"/>
        </w:rPr>
      </w:r>
      <w:r>
        <w:rPr>
          <w:lang w:val="pt_PT" w:bidi="pt_PT"/>
        </w:rPr>
        <w:t>Parem e discutam em grupo: em sua cultura, quando há disputas na comunidade, para quem o povo reclama? Como as pessoas reclamam? Pause este áudio aqui.</w:t>
      </w:r>
    </w:p>
    <w:p>
      <w:pPr/>
      <w:r>
        <w:rPr>
          <w:lang w:val="pt_PT" w:bidi="pt_PT"/>
        </w:rPr>
      </w:r>
      <w:r>
        <w:rPr>
          <w:lang w:val="pt_PT" w:bidi="pt_PT"/>
        </w:rPr>
        <w:t>O Senhor, ou Yahweh, então dá a seu povo um estatuto ou lei. Estatuto, ou decisão, e instrução expressam o mesmo conceito, embora sejam palavras ligeiramente diferentes. Tanto o estatuto quanto a instrução referem-se à mesma ação — Yahweh está dando a seu povo escolhido uma regra fixa para viver depois que ele os tinha provado ou testado. Yahweh testou os israelitas permitindo que eles viajassem por três dias sem água e então chegassem a um lugar onde a água não era potável. Yahweh diz a seu povo que se eles fizerem três coisas, então ele dará a eles proteção divina. Yahweh quer que seu povo o ouça cuidadosamente para saber sua vontade. Ele quer que eles façam o que é certo aos seus olhos, o que significa fazer o que Yahweh considera ser certo. Yahweh também quer que o povo obedeça às suas regras. Yahweh diz que se eles ouvirem cuidadosamente Yahweh seu Deus, o Senhor seu Deus, então ele não dará a eles as mesmas doenças que enviou aos egípcios. Yahweh não está apenas usando seu nome pessoal, Yahweh, mas também dizendo que ele é de fato o Deus dos israelitas. Quando Yahweh diz a eles que não sofrerão das mesmas doenças que os egípcios, Yahweh não está dizendo que os israelitas nunca ficarão doentes. Em vez disso, Yahweh está prometendo que, se seu povo o obedecer, não terá que se preocupar em ser punido com pragas como os egípcios. Em vez disso, eles podem se voltar para Yahweh como seu médico ou curador.</w:t>
      </w:r>
    </w:p>
    <w:p>
      <w:pPr/>
      <w:r>
        <w:rPr>
          <w:lang w:val="pt_PT" w:bidi="pt_PT"/>
        </w:rPr>
      </w:r>
      <w:r>
        <w:rPr>
          <w:lang w:val="pt_PT" w:bidi="pt_PT"/>
        </w:rPr>
        <w:t>Os israelitas então viajam de Mara para Elim para encontrar um lugar para acampar. Embora seja difícil saber onde exatamente Elim estava localizada, uma vez que os israelitas estavam viajando em direção ao Sinai, sabemos que ficava em algum lugar entre o Mar Vermelho e o monte Sinai. Elim era um leito de rio, por isso tinha água em abundância de nascentes naturais ou poços. Também havia 70 palmeiras que produziam frutos, então é possível que houvesse frutos para o povo comer. Yahweh cuida milagrosamente de seu povo fornecendo água e sombra no meio do deserto.</w:t>
      </w:r>
    </w:p>
    <w:p>
      <w:pPr/>
      <w:r>
        <w:rPr>
          <w:lang w:val="pt_PT" w:bidi="pt_PT"/>
        </w:rPr>
      </w:r>
      <w:r>
        <w:rPr>
          <w:lang w:val="pt_PT" w:bidi="pt_PT"/>
        </w:rPr>
        <w:t xml:space="preserve">Parem aqui e, em grupo, olhem para um mapa de </w:t>
      </w:r>
      <w:r>
        <w:rPr>
          <w:lang w:val="pt_PT" w:bidi="pt_PT"/>
        </w:rPr>
        <w:t>Mara e Elim</w:t>
      </w:r>
      <w:r>
        <w:rPr>
          <w:lang w:val="pt_PT" w:bidi="pt_PT"/>
        </w:rPr>
        <w:t xml:space="preserve"> e uma imagem de uma </w:t>
      </w:r>
      <w:r>
        <w:rPr>
          <w:lang w:val="pt_PT" w:bidi="pt_PT"/>
        </w:rPr>
        <w:t>palmeira</w:t>
      </w:r>
      <w:r>
        <w:rPr>
          <w:lang w:val="pt_PT" w:bidi="pt_PT"/>
        </w:rPr>
        <w:t>. Pause este áudio aqui.</w:t>
      </w:r>
    </w:p>
    <w:p>
      <w:pPr/>
      <w:r>
        <w:rPr>
          <w:lang w:val="pt_PT" w:bidi="pt_PT"/>
        </w:rPr>
      </w:r>
      <w:r>
        <w:rPr>
          <w:lang w:val="pt_PT" w:bidi="pt_PT"/>
        </w:rPr>
        <w:t>Esse será o primeiro de vários testes que Yahweh dá a seu povo enquanto eles viajam no deserto em direção à Terra Prometida.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15.19–27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egípcios perseguem os israelitas através do Mar Vermelho. Os israelitas atravessam por terra seca e estão seguros, mas Yahweh faz as águas se fecharem sobre o Faraó e os egípcios, matando todos eles.</w:t>
      </w:r>
    </w:p>
    <w:p>
      <w:pPr/>
      <w:r>
        <w:rPr>
          <w:lang w:val="pt_PT" w:bidi="pt_PT"/>
        </w:rPr>
      </w:r>
      <w:r>
        <w:rPr>
          <w:b/>
          <w:lang w:val="pt_PT" w:bidi="pt_PT"/>
        </w:rPr>
        <w:t>Na segunda cena:</w:t>
      </w:r>
      <w:r>
        <w:rPr>
          <w:lang w:val="pt_PT" w:bidi="pt_PT"/>
        </w:rPr>
        <w:t xml:space="preserve"> Mais tarde, Moisés leva os israelitas a louvar Yahweh com uma canção. Miriã então leva as mulheres a cantar. As mulheres repetem a canção de Moisés para os homens e dançam com pandeiros.</w:t>
      </w:r>
    </w:p>
    <w:p>
      <w:pPr/>
      <w:r>
        <w:rPr>
          <w:lang w:val="pt_PT" w:bidi="pt_PT"/>
        </w:rPr>
      </w:r>
      <w:r>
        <w:rPr>
          <w:b/>
          <w:lang w:val="pt_PT" w:bidi="pt_PT"/>
        </w:rPr>
        <w:t>Na terceira cena:</w:t>
      </w:r>
      <w:r>
        <w:rPr>
          <w:lang w:val="pt_PT" w:bidi="pt_PT"/>
        </w:rPr>
        <w:t xml:space="preserve"> Moisés leva os israelitas para o deserto. Eles viajam por três dias sem água até chegarem a Mara. Eles não podem beber a água porque é amarga demais. Eles reclamam com Moisés.</w:t>
      </w:r>
    </w:p>
    <w:p>
      <w:pPr/>
      <w:r>
        <w:rPr>
          <w:lang w:val="pt_PT" w:bidi="pt_PT"/>
        </w:rPr>
      </w:r>
      <w:r>
        <w:rPr>
          <w:b/>
          <w:lang w:val="pt_PT" w:bidi="pt_PT"/>
        </w:rPr>
        <w:t>Na quarta cena:</w:t>
      </w:r>
      <w:r>
        <w:rPr>
          <w:lang w:val="pt_PT" w:bidi="pt_PT"/>
        </w:rPr>
        <w:t xml:space="preserve"> Moisés ora a Yahweh pedindo ajuda. Yahweh faz Moisés lançar um galho na água, o que torna a água potável. Yahweh diz a seu povo que, se eles derem atenção à sua voz, fizerem o que ele pensa ser certo e seguirem seus mandamentos, então ele não os fará sofrer como os egípcios. Yahweh diz que será o curador deles.</w:t>
      </w:r>
    </w:p>
    <w:p>
      <w:pPr/>
      <w:r>
        <w:rPr>
          <w:lang w:val="pt_PT" w:bidi="pt_PT"/>
        </w:rPr>
      </w:r>
      <w:r>
        <w:rPr>
          <w:b/>
          <w:lang w:val="pt_PT" w:bidi="pt_PT"/>
        </w:rPr>
        <w:t>Na quinta cena:</w:t>
      </w:r>
      <w:r>
        <w:rPr>
          <w:lang w:val="pt_PT" w:bidi="pt_PT"/>
        </w:rPr>
        <w:t xml:space="preserve"> Os israelitas viajam para Elim. Eles descansam sob palmeiras e bebem água fresca das nascentes.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(irmão de 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carros de guerra egípcios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Miriã</w:t>
      </w:r>
    </w:p>
    <w:p>
      <w:pPr>
        <w:pStyle w:val="ListBullet"/>
        <w:spacing w:line="240" w:lineRule="auto"/>
        <w:ind w:left="720"/>
      </w:pPr>
      <w:r>
        <w:rPr>
          <w:lang w:val="pt_PT" w:bidi="pt_PT"/>
        </w:rPr>
      </w:r>
      <w:r>
        <w:rPr>
          <w:lang w:val="pt_PT" w:bidi="pt_PT"/>
        </w:rPr>
        <w:t>Mulheres que cantam e dançam</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acabou de salvar seu povo da escravidão fazendo o Mar Vermelho desabar sobre o rei egípcio e seu exército.</w:t>
      </w:r>
    </w:p>
    <w:p>
      <w:pPr/>
      <w:r>
        <w:rPr>
          <w:lang w:val="pt_PT" w:bidi="pt_PT"/>
        </w:rPr>
      </w:r>
      <w:r>
        <w:rPr>
          <w:lang w:val="pt_PT" w:bidi="pt_PT"/>
        </w:rPr>
        <w:t>Moisés começa esta passagem com um resumo de como Yahweh fez as águas voltarem sobre os egípcios enquanto os israelitas atravessavam em terra seca. Moisés provavelmente apresenta esse resumo para explicar o motivo de Miriã cantar a canção de louvor a Yahweh.</w:t>
      </w:r>
    </w:p>
    <w:p>
      <w:pPr/>
      <w:r>
        <w:rPr>
          <w:lang w:val="pt_PT" w:bidi="pt_PT"/>
        </w:rPr>
      </w:r>
      <w:r>
        <w:rPr>
          <w:lang w:val="pt_PT" w:bidi="pt_PT"/>
        </w:rPr>
        <w:t>Miriã não é apenas uma profetisa e irmã de Arão, mas também irmã de Moisés. Moisés provavelmente diz que ela é a irmã de Arão porque Arão era o homem mais velho da família.</w:t>
      </w:r>
    </w:p>
    <w:p>
      <w:pPr/>
      <w:r>
        <w:rPr>
          <w:lang w:val="pt_PT" w:bidi="pt_PT"/>
        </w:rPr>
      </w:r>
      <w:r>
        <w:rPr>
          <w:lang w:val="pt_PT" w:bidi="pt_PT"/>
        </w:rPr>
        <w:t>Miriã não está cantando uma canção separada de Moisés, mas a mesma canção de louvor a Yahweh. Miriã conduz as mulheres a cantar e dançar, tocando pandeiros ou tambores. As mulheres estão repetindo a canção de Moisés para os homens. Embora apenas o primeiro versículo esteja escrito, as mulheres provavelmente cantaram toda a canção de volta para os homens. Essa canção era uma maneira cultural de transmitir a história da vitória de Yahweh sobre o Faraó para futuros descendentes dos israelitas.</w:t>
      </w:r>
    </w:p>
    <w:p>
      <w:pPr/>
      <w:r>
        <w:rPr>
          <w:lang w:val="pt_PT" w:bidi="pt_PT"/>
        </w:rPr>
      </w:r>
      <w:r>
        <w:rPr>
          <w:lang w:val="pt_PT" w:bidi="pt_PT"/>
        </w:rPr>
        <w:t>É importante lembrar que Moisés ordena ou leva os israelitas a deixarem a área do Mar Vermelho.</w:t>
      </w:r>
    </w:p>
    <w:p>
      <w:pPr/>
      <w:r>
        <w:rPr>
          <w:lang w:val="pt_PT" w:bidi="pt_PT"/>
        </w:rPr>
      </w:r>
      <w:r>
        <w:rPr>
          <w:lang w:val="pt_PT" w:bidi="pt_PT"/>
        </w:rPr>
        <w:t>É importante lembrar que os israelitas eram um grupo de 600.000 homens, mais mulheres e crianças, viajando com todos os seus pertences e animais. Eles eram um grupo muito grande viajando pelo deserto. Eles provavelmente trouxeram água para a jornada em odres. Os animais deles também precisariam de água para sobreviver. Depois de três dias, é provável que o abastecimento de água deles estivesse baixo, o que teria causado pânico entre eles.</w:t>
      </w:r>
    </w:p>
    <w:p>
      <w:pPr/>
      <w:r>
        <w:rPr>
          <w:lang w:val="pt_PT" w:bidi="pt_PT"/>
        </w:rPr>
      </w:r>
      <w:r>
        <w:rPr>
          <w:lang w:val="pt_PT" w:bidi="pt_PT"/>
        </w:rPr>
        <w:t>Parem e discutam em grupo: Qual é a diferença entre caminhar sozinho e caminhar com muitas pessoas acompanhadas de suas famílias e animais? Pause este áudio aqui.</w:t>
      </w:r>
    </w:p>
    <w:p>
      <w:pPr/>
      <w:r>
        <w:rPr>
          <w:lang w:val="pt_PT" w:bidi="pt_PT"/>
        </w:rPr>
      </w:r>
      <w:r>
        <w:rPr>
          <w:lang w:val="pt_PT" w:bidi="pt_PT"/>
        </w:rPr>
        <w:t>Os israelitas chegam ao oásis de Mara. Um oásis é um lugar no deserto que tem plantas e água. É importante lembrar que as águas em Mara e Elim provinham de fontes de água subterrânea. Esses eram poços de água naturais onde as pessoas e os animais podiam beber água fresca. No entanto, o povo não podia beber a água em Mara porque era amarga.</w:t>
      </w:r>
    </w:p>
    <w:p>
      <w:pPr/>
      <w:r>
        <w:rPr>
          <w:lang w:val="pt_PT" w:bidi="pt_PT"/>
        </w:rPr>
      </w:r>
      <w:r>
        <w:rPr>
          <w:lang w:val="pt_PT" w:bidi="pt_PT"/>
        </w:rPr>
        <w:t>É importante observar que o autor menciona Mara antes da explicação do nome. Mara, que significa amarga, recebeu este nome devido ao fato de que os israelitas descobriram que a água era amarga.</w:t>
      </w:r>
    </w:p>
    <w:p>
      <w:pPr/>
      <w:r>
        <w:rPr>
          <w:lang w:val="pt_PT" w:bidi="pt_PT"/>
        </w:rPr>
      </w:r>
      <w:r>
        <w:rPr>
          <w:lang w:val="pt_PT" w:bidi="pt_PT"/>
        </w:rPr>
        <w:t>Moisés ora e Yahweh mostra a ele qual pedaço de madeira lançar na água para torná-la doce ou potável. Então Yahweh dá a seu povo um estatuto — ou uma lei pela qual viver.</w:t>
      </w:r>
    </w:p>
    <w:p>
      <w:pPr/>
      <w:r>
        <w:rPr>
          <w:lang w:val="pt_PT" w:bidi="pt_PT"/>
        </w:rPr>
      </w:r>
      <w:r>
        <w:rPr>
          <w:lang w:val="pt_PT" w:bidi="pt_PT"/>
        </w:rPr>
        <w:t>Moisés diz que o Senhor, ou Yahweh, deu um estatuto e uma instrução para que seu povo seguisse. O estatuto e a instrução têm significados ligeiramente diferentes. Estatuto significa uma lei, ou obrigação, enquanto instrução se refere a uma decisão legal. É normal em hebraico usar duas palavras com significados semelhantes para se referir à mesma ação.</w:t>
      </w:r>
    </w:p>
    <w:p>
      <w:pPr/>
      <w:r>
        <w:rPr>
          <w:lang w:val="pt_PT" w:bidi="pt_PT"/>
        </w:rPr>
      </w:r>
      <w:r>
        <w:rPr>
          <w:lang w:val="pt_PT" w:bidi="pt_PT"/>
        </w:rPr>
        <w:t>Yahweh diz a seu povo para ouvir sua voz, fazer o que é certo aos seus olhos e obedecer aos seus mandamentos. Se os israelitas obedecerem a Yahweh, então eles não sofrerão nenhuma das doenças que os egípcios sofreram. Quando Yahweh diz que quer que seu povo faça o que é certo aos seus olhos, essa frase significa que ele quer que eles façam o que ele considera ser certo. Ele quer que seu povo obedeça à sua voz.</w:t>
      </w:r>
    </w:p>
    <w:p>
      <w:pPr/>
      <w:r>
        <w:rPr>
          <w:lang w:val="pt_PT" w:bidi="pt_PT"/>
        </w:rPr>
      </w:r>
      <w:r>
        <w:rPr>
          <w:lang w:val="pt_PT" w:bidi="pt_PT"/>
        </w:rPr>
        <w:t>Yahweh então lembra seu povo de quem ele é. Ele diz: "Eu sou Yahweh, que te cura".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15.19–27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(irmão de 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carros de guerra egípcios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Miriã</w:t>
      </w:r>
    </w:p>
    <w:p>
      <w:pPr>
        <w:pStyle w:val="ListBullet"/>
        <w:spacing w:line="240" w:lineRule="auto"/>
        <w:ind w:left="720"/>
      </w:pPr>
      <w:r>
        <w:rPr>
          <w:lang w:val="pt_PT" w:bidi="pt_PT"/>
        </w:rPr>
      </w:r>
      <w:r>
        <w:rPr>
          <w:lang w:val="pt_PT" w:bidi="pt_PT"/>
        </w:rPr>
        <w:t>Mulheres que cantam e dançam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 resumo dado por Moisés. Os egípcios perseguem os israelitas através do Mar Vermelho. Os israelitas atravessam por terra seca e estão seguros, mas Yahweh fecha as águas sobre o Faraó e os carros de guerra dos egípcios. O Faraó e os egípcios morrem na água. Moisés canta uma canção de louvor e vitória sobre quem é Yahweh. Miriã conduz as mulheres a cantar a canção de Moisés de volta para os homens e elas dançam com pandeiros.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"Com admiração. Não há deus como nosso Yahweh!" ou "Livre! Louvado seja Yahweh porque finalmente estamos livres. O Faraó está derrotado", ou "Alegre. Quero celebrar e lembrar sempre do que Yahweh fez por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Moisés levando os israelitas, um grupo de milhares de pessoas e animais, para o deserto de Sur. Eles viajam por três dias e não conseguem encontrar água potável. Finalmente chegam a Mara, onde há água e plantas.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"Animado. Agora podemos dar de beber aos nossos animais e encher nossos odres de água!" ou "Isso teria sido ruim se não pudéssemos encontrar água em um deserto!" ou “Pensativo. Nunca pensei em como seria a vida depois do Egito".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provando a água, mas ela está amarga demais para beber. Eles reclamam com Moisés, perguntando: “O que beberemos?”.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“Zangado. Por que eles estão reclamando ao primeiro sinal de problemas! Eles esqueceram o que Yahweh acabou de fazer?”. ou "Desesperado. O que devo fazer? Há tantas pessoas das quais cuidar", ou "Determinado. Sei que Yahweh me mostrará o que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Moisés orando a Yahweh pedindo ajuda. Yahweh mostra a Moisés um galho para lançar na água, o que torna a água potável. Yahweh diz a seu povo que, se eles derem atenção à sua voz, fizerem o que ele pensa ser certo e seguirem seus mandamentos, então ele não os fará sofrer como os egípcios. Yahweh diz que será o curador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“Constrangido. Esqueci-me do quão poderoso Yahweh é", ou "Pensativo. Seguir Yahweh é difícil, mas sinto-me cuidado. Estou feliz que ele será nosso curador", ou "Maravilhado. Yahweh tem poder sobre tudo".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viajando para Elim, onde descansam sob palmeiras e bebem água fresca de fontes.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15.19–27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dá um resumo do que </w:t>
      </w:r>
      <w:r>
        <w:rPr>
          <w:lang w:val="pt_PT" w:bidi="pt_PT"/>
        </w:rPr>
        <w:t>Deus</w:t>
      </w:r>
      <w:r>
        <w:rPr>
          <w:lang w:val="pt_PT" w:bidi="pt_PT"/>
        </w:rPr>
        <w:t xml:space="preserve"> fez no Mar Vermelho. Deus fechou as águas sobre o </w:t>
      </w:r>
      <w:r>
        <w:rPr>
          <w:b/>
          <w:lang w:val="pt_PT" w:bidi="pt_PT"/>
        </w:rPr>
        <w:t>Faraó</w:t>
      </w:r>
      <w:r>
        <w:rPr>
          <w:lang w:val="pt_PT" w:bidi="pt_PT"/>
        </w:rPr>
        <w:t xml:space="preserve">, ou sobre o </w:t>
      </w:r>
      <w:r>
        <w:rPr>
          <w:lang w:val="pt_PT" w:bidi="pt_PT"/>
        </w:rPr>
        <w:t>rei</w:t>
      </w:r>
      <w:r>
        <w:rPr>
          <w:lang w:val="pt_PT" w:bidi="pt_PT"/>
        </w:rPr>
        <w:t xml:space="preserve"> egípcio, e sobre os carros de guerra egípcios, libertando seu povo escolhido. Usem a mesma palavra ou frase para Faraó que vocês usaram em passagens anteriores. Para mais informações sobre </w:t>
      </w:r>
      <w:r>
        <w:rPr>
          <w:lang w:val="pt_PT" w:bidi="pt_PT"/>
        </w:rPr>
        <w:t>Faraó</w:t>
      </w:r>
      <w:r>
        <w:rPr>
          <w:lang w:val="pt_PT" w:bidi="pt_PT"/>
        </w:rPr>
        <w:t>, consulte o Glossário Mestre.</w:t>
      </w:r>
    </w:p>
    <w:p>
      <w:pPr/>
      <w:r>
        <w:rPr>
          <w:lang w:val="pt_PT" w:bidi="pt_PT"/>
        </w:rPr>
      </w:r>
      <w:r>
        <w:rPr>
          <w:lang w:val="pt_PT" w:bidi="pt_PT"/>
        </w:rPr>
        <w:t xml:space="preserve">Deus traz </w:t>
      </w:r>
      <w:r>
        <w:rPr>
          <w:b/>
          <w:lang w:val="pt_PT" w:bidi="pt_PT"/>
        </w:rPr>
        <w:t>Israel</w:t>
      </w:r>
      <w:r>
        <w:rPr>
          <w:lang w:val="pt_PT" w:bidi="pt_PT"/>
        </w:rPr>
        <w:t xml:space="preserve"> com segurança através do Mar Vermelho. Israel se refere aos </w:t>
      </w:r>
      <w:r>
        <w:rPr>
          <w:lang w:val="pt_PT" w:bidi="pt_PT"/>
        </w:rPr>
        <w:t>descendentes</w:t>
      </w:r>
      <w:r>
        <w:rPr>
          <w:lang w:val="pt_PT" w:bidi="pt_PT"/>
        </w:rPr>
        <w:t xml:space="preserve"> de Jacó. Os </w:t>
      </w:r>
      <w:r>
        <w:rPr>
          <w:lang w:val="pt_PT" w:bidi="pt_PT"/>
        </w:rPr>
        <w:t>filhos</w:t>
      </w:r>
      <w:r>
        <w:rPr>
          <w:lang w:val="pt_PT" w:bidi="pt_PT"/>
        </w:rPr>
        <w:t xml:space="preserve"> de Jacó eram chamados de filhos de Israel. Usem a mesma palavra ou frase para Israel que vocês usaram em passagens anteriores. Para mais informações sobre </w:t>
      </w:r>
      <w:r>
        <w:rPr>
          <w:lang w:val="pt_PT" w:bidi="pt_PT"/>
        </w:rPr>
        <w:t>Israel</w:t>
      </w:r>
      <w:r>
        <w:rPr>
          <w:lang w:val="pt_PT" w:bidi="pt_PT"/>
        </w:rPr>
        <w:t>, consultem o Glossário Mestre.</w:t>
      </w:r>
    </w:p>
    <w:p>
      <w:pPr/>
      <w:r>
        <w:rPr>
          <w:lang w:val="pt_PT" w:bidi="pt_PT"/>
        </w:rPr>
      </w:r>
      <w:r>
        <w:rPr>
          <w:lang w:val="pt_PT" w:bidi="pt_PT"/>
        </w:rPr>
        <w:t xml:space="preserve">Moisés diz que Miriã é uma profetisa, ou uma </w:t>
      </w:r>
      <w:r>
        <w:rPr>
          <w:b/>
          <w:lang w:val="pt_PT" w:bidi="pt_PT"/>
        </w:rPr>
        <w:t>profeta</w:t>
      </w:r>
      <w:r>
        <w:rPr>
          <w:lang w:val="pt_PT" w:bidi="pt_PT"/>
        </w:rPr>
        <w:t xml:space="preserve"> mulher. Um profeta é alguém que recebe um chamado de Deus, leva a mensagem de Deus ao povo e sabe que é o trabalho mais importante levar a mensagem de Deus ao povo. Usem a mesma palavra ou frase para profeta que vocês usaram em passagens anteriores. Para mais informações sobre </w:t>
      </w:r>
      <w:r>
        <w:rPr>
          <w:lang w:val="pt_PT" w:bidi="pt_PT"/>
        </w:rPr>
        <w:t>profeta</w:t>
      </w:r>
      <w:r>
        <w:rPr>
          <w:lang w:val="pt_PT" w:bidi="pt_PT"/>
        </w:rPr>
        <w:t>, consulte o Glossário Mestre.</w:t>
      </w:r>
    </w:p>
    <w:p>
      <w:pPr/>
      <w:r>
        <w:rPr>
          <w:lang w:val="pt_PT" w:bidi="pt_PT"/>
        </w:rPr>
      </w:r>
      <w:r>
        <w:rPr>
          <w:lang w:val="pt_PT" w:bidi="pt_PT"/>
        </w:rPr>
        <w:t xml:space="preserve">No coro de Miriã da canção de Moisés, ela chama Deus de </w:t>
      </w:r>
      <w:r>
        <w:rPr>
          <w:b/>
          <w:lang w:val="pt_PT" w:bidi="pt_PT"/>
        </w:rPr>
        <w:t>Yahweh</w:t>
      </w:r>
      <w:r>
        <w:rPr>
          <w:lang w:val="pt_PT" w:bidi="pt_PT"/>
        </w:rPr>
        <w:t xml:space="preserve">. Yahweh é o nome pessoal para Deus, e é usado em toda essa passagem. Usem o mesmo nome para Yahweh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Miriã e as mulheres dançam com </w:t>
      </w:r>
      <w:r>
        <w:rPr>
          <w:b/>
          <w:lang w:val="pt_PT" w:bidi="pt_PT"/>
        </w:rPr>
        <w:t>tamborins</w:t>
      </w:r>
      <w:r>
        <w:rPr>
          <w:lang w:val="pt_PT" w:bidi="pt_PT"/>
        </w:rPr>
        <w:t xml:space="preserve"> quando cantam. Um tamborim é um tipo de tambor de mão com pele de animal esticada sobre um círculo. É semelhante a um pandeiro, exceto que os pandeiros têm discos de metal ao redor da borda que fazem o instrumento chocalhar.</w:t>
      </w:r>
    </w:p>
    <w:p>
      <w:pPr/>
      <w:r>
        <w:rPr>
          <w:lang w:val="pt_PT" w:bidi="pt_PT"/>
        </w:rPr>
      </w:r>
      <w:r>
        <w:rPr>
          <w:lang w:val="pt_PT" w:bidi="pt_PT"/>
        </w:rPr>
        <w:t xml:space="preserve">Parem aqui e, em grupo, olhem para uma imagem de um </w:t>
      </w:r>
      <w:r>
        <w:rPr>
          <w:lang w:val="pt_PT" w:bidi="pt_PT"/>
        </w:rPr>
        <w:t>tamborim</w:t>
      </w:r>
      <w:r>
        <w:rPr>
          <w:lang w:val="pt_PT" w:bidi="pt_PT"/>
        </w:rPr>
        <w:t>. Discutam em grupo como vocês traduzirão essa palavra. Pause este áudio aqui.</w:t>
      </w:r>
    </w:p>
    <w:p>
      <w:pPr/>
      <w:r>
        <w:rPr>
          <w:lang w:val="pt_PT" w:bidi="pt_PT"/>
        </w:rPr>
      </w:r>
      <w:r>
        <w:rPr>
          <w:lang w:val="pt_PT" w:bidi="pt_PT"/>
        </w:rPr>
        <w:t xml:space="preserve">Moisés diz que Yahweh testou Israel. Isso é tudo o que a passagem diz, mas algumas traduções acrescentam que Yahweh testou Israel para que Israel provasse sua fidelidade, ou obediência a ele. Vocês podem adicionar essa explicação, se necessário. Se assim for, vocês podem encontrar mais informações sobre </w:t>
      </w:r>
      <w:r>
        <w:rPr>
          <w:lang w:val="pt_PT" w:bidi="pt_PT"/>
        </w:rPr>
        <w:t>fé</w:t>
      </w:r>
      <w:r>
        <w:rPr>
          <w:lang w:val="pt_PT" w:bidi="pt_PT"/>
        </w:rPr>
        <w:t xml:space="preserve"> no Glossário Mestre.</w:t>
      </w:r>
    </w:p>
    <w:p>
      <w:pPr/>
      <w:r>
        <w:rPr>
          <w:lang w:val="pt_PT" w:bidi="pt_PT"/>
        </w:rPr>
      </w:r>
      <w:r>
        <w:rPr>
          <w:lang w:val="pt_PT" w:bidi="pt_PT"/>
        </w:rPr>
        <w:t xml:space="preserve">Yahweh diz que se seu povo ouvir seus </w:t>
      </w:r>
      <w:r>
        <w:rPr>
          <w:lang w:val="pt_PT" w:bidi="pt_PT"/>
        </w:rPr>
        <w:t>mandamentos</w:t>
      </w:r>
      <w:r>
        <w:rPr>
          <w:lang w:val="pt_PT" w:bidi="pt_PT"/>
        </w:rPr>
        <w:t xml:space="preserve"> e obedecer aos seus </w:t>
      </w:r>
      <w:r>
        <w:rPr>
          <w:b/>
          <w:lang w:val="pt_PT" w:bidi="pt_PT"/>
        </w:rPr>
        <w:t>estatutos</w:t>
      </w:r>
      <w:r>
        <w:rPr>
          <w:lang w:val="pt_PT" w:bidi="pt_PT"/>
        </w:rPr>
        <w:t xml:space="preserve">, então ele não causará neles as mesmas doenças que enviou sobre os egípcios. Estatuto significa uma </w:t>
      </w:r>
      <w:r>
        <w:rPr>
          <w:lang w:val="pt_PT" w:bidi="pt_PT"/>
        </w:rPr>
        <w:t>lei</w:t>
      </w:r>
      <w:r>
        <w:rPr>
          <w:lang w:val="pt_PT" w:bidi="pt_PT"/>
        </w:rPr>
        <w:t xml:space="preserve">, ou obrigação. Nesse caso, estatuto se refere a Yahweh dando a seu povo escolhido uma regra fixa pela qual viver. Usem a mesma palavra ou frase para estatuto que vocês usaram em passagens anteriores. Para mais informações sobre </w:t>
      </w:r>
      <w:r>
        <w:rPr>
          <w:b/>
          <w:lang w:val="pt_PT" w:bidi="pt_PT"/>
        </w:rPr>
        <w:t>estatuto</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16:1–12</w:t>
      </w:r>
      <w:r>
        <w:rPr>
          <w:lang w:val="pt_PT" w:bidi="pt_PT"/>
        </w:rPr>
      </w:r>
    </w:p>
    <w:p>
      <w:pPr>
        <w:pStyle w:val="Heading3"/>
      </w:pPr>
      <w:r>
        <w:rPr>
          <w:lang w:val="pt_PT" w:bidi="pt_PT"/>
        </w:rPr>
        <w:t>Ouvir e Sentir</w:t>
      </w:r>
    </w:p>
    <w:p>
      <w:pPr/>
      <w:r>
        <w:rPr>
          <w:lang w:val="pt_PT" w:bidi="pt_PT"/>
        </w:rPr>
      </w:r>
      <w:r>
        <w:rPr>
          <w:lang w:val="pt_PT" w:bidi="pt_PT"/>
        </w:rPr>
        <w:t>Nesta etapa, ouçam Êxodo 16.1–12 e guardem em seus corações.</w:t>
      </w:r>
    </w:p>
    <w:p>
      <w:pPr/>
      <w:r>
        <w:rPr>
          <w:lang w:val="pt_PT" w:bidi="pt_PT"/>
        </w:rPr>
      </w:r>
      <w:r>
        <w:rPr>
          <w:lang w:val="pt_PT" w:bidi="pt_PT"/>
        </w:rPr>
        <w:t>Ouçam uma versão em áudio de Êxodo 16.1–12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16.1–12 na tradução mais fácil de entender.</w:t>
      </w:r>
    </w:p>
    <w:p>
      <w:pPr/>
      <w:r>
        <w:rPr>
          <w:lang w:val="pt_PT" w:bidi="pt_PT"/>
        </w:rPr>
      </w:r>
      <w:r>
        <w:rPr>
          <w:lang w:val="pt_PT" w:bidi="pt_PT"/>
        </w:rPr>
        <w:t>Na última história, os israelitas celebraram a vitória de Yahweh sobre o Faraó e os egípcios com uma canção de louvor. Yahweh é o nome usado para Deus em toda essa passagem. Moisés então começou a jornada deles, para longe do Egito e pelo deserto, rumo à terra que Yahweh prometeu a seu povo escolhido. Mais tarde, quando o povo reclamou da falta de água, Yahweh forneceu milagrosamente água para eles. Agora, os israelitas enfrentarão outro problema e trarão suas reclamações mais uma vez a Moisés.</w:t>
      </w:r>
    </w:p>
    <w:p>
      <w:pPr/>
      <w:r>
        <w:rPr>
          <w:lang w:val="pt_PT" w:bidi="pt_PT"/>
        </w:rPr>
      </w:r>
      <w:r>
        <w:rPr>
          <w:lang w:val="pt_PT" w:bidi="pt_PT"/>
        </w:rPr>
        <w:t>Moisés está viajando com toda a congregação do povo de Israel, ou os descendentes de Jacó, o que significa que eles são um grupo de 600.000 homens, mais mulheres, crianças e todos os seus animais e pertences. Eles têm viajado pelo deserto de Sur, que é um lugar muito seco com pouca água, plantas ou pessoas. Moisés nos diz que eles viajaram de Elim, o oásis com 70 palmeiras e água doce, para o ermo, ou deserto, de Sim. Isso significa que os israelitas provavelmente estavam viajando para o sul. O Deserto de Sim também pode ser traduzido como o deserto chamado Sim, uma vez que a palavra Sim era apenas um nome. Esse nome não tinha conexão com a palavra que em inglês é pecado (sin). A maioria dos lugares que Moisés identificou na jornada de êxodo não pode ser identificado facilmente hoje. Mas sabemos a área geral pela qual os israelitas estavam viajando.</w:t>
      </w:r>
    </w:p>
    <w:p>
      <w:pPr/>
      <w:r>
        <w:rPr>
          <w:lang w:val="pt_PT" w:bidi="pt_PT"/>
        </w:rPr>
      </w:r>
      <w:r>
        <w:rPr>
          <w:lang w:val="pt_PT" w:bidi="pt_PT"/>
        </w:rPr>
        <w:t xml:space="preserve">Parem aqui e, em grupo, olhem para um mapa da </w:t>
      </w:r>
      <w:r>
        <w:rPr>
          <w:lang w:val="pt_PT" w:bidi="pt_PT"/>
        </w:rPr>
        <w:t>Península do Sinai destacando o Mar Vermelho, a área do deserto e o monte Sinai</w:t>
      </w:r>
      <w:r>
        <w:rPr>
          <w:lang w:val="pt_PT" w:bidi="pt_PT"/>
        </w:rPr>
        <w:t>. Pause este áudio aqui.</w:t>
      </w:r>
    </w:p>
    <w:p>
      <w:pPr/>
      <w:r>
        <w:rPr>
          <w:lang w:val="pt_PT" w:bidi="pt_PT"/>
        </w:rPr>
      </w:r>
      <w:r>
        <w:rPr>
          <w:lang w:val="pt_PT" w:bidi="pt_PT"/>
        </w:rPr>
        <w:t>Ao nos dizer que é o décimo quinto dia do segundo mês, Moisés está dizendo que um pouco mais de um mês passou desde que Israel partiu do Egito. Sabemos isso porque os israelitas celebraram a Páscoa, ou o dia judaico de independência da escravidão no Egito, no décimo dia do primeiro mês. Todos os israelitas começam a murmurar, ou reclamar, com Moisés e Arão porque lhes resta pouca comida e estão com fome. Eles dizem a Moisés e Arão que pensam que teria sido melhor para Yahweh matá-los, ou morrer pela mão do Senhor, juntamente com os egípcios no Egito. Os israelitas raciocinam que pelo menos no Egito eles tinham panelas cheias de carne e pão todos os dias. Isso provavelmente era um exagero, uma vez que eles ainda eram escravos enquanto estavam no Egito. Lembrem-se de que o povo judeu considerava o pão como o alimento mais comum, então pão pode se referir a alimento em geral. Os israelitas acusam Moisés e Arão de tirá-los do Egito para matá-los de fome, ou inanição, no deserto.</w:t>
      </w:r>
    </w:p>
    <w:p>
      <w:pPr/>
      <w:r>
        <w:rPr>
          <w:lang w:val="pt_PT" w:bidi="pt_PT"/>
        </w:rPr>
      </w:r>
      <w:r>
        <w:rPr>
          <w:lang w:val="pt_PT" w:bidi="pt_PT"/>
        </w:rPr>
        <w:t>Yahweh ouve as reclamações de seu povo. Quando Yahweh fala com Moisés, ele usa uma palavra como "eis" ou "agora" porque ele quer que Moisés preste atenção. Yahweh diz a Moisés que enviará um novo tipo de pão, ou alimento, do céu, ou das alturas, que cairia como chuva. Yahweh deixa claro que o povo deve sair todos os dias de seu acampamento e colher apenas a quantidade de alimento necessária para aquele dia. Isso seria difícil para os israelitas, que eram um povo agrícola. Eles não estavam acostumados a coletar produtos agrícolas todos os dias, mas sim coletar tudo o que podiam em um dia para armazenar até que seu campo ou animal produzisse mais comida novamente.</w:t>
      </w:r>
    </w:p>
    <w:p>
      <w:pPr/>
      <w:r>
        <w:rPr>
          <w:lang w:val="pt_PT" w:bidi="pt_PT"/>
        </w:rPr>
      </w:r>
      <w:r>
        <w:rPr>
          <w:lang w:val="pt_PT" w:bidi="pt_PT"/>
        </w:rPr>
        <w:t>Parem aqui e discutam esta pergunta em grupo: como as pessoas obtêm alimentos onde vocês vivem? Discutam como as pessoas reagiriam em sua cultura se alguém pedisse a elas que pegassem apenas a quantidade de comida necessária para um único dia todos os dias. Pause este áudio aqui.</w:t>
      </w:r>
    </w:p>
    <w:p>
      <w:pPr/>
      <w:r>
        <w:rPr>
          <w:lang w:val="pt_PT" w:bidi="pt_PT"/>
        </w:rPr>
      </w:r>
      <w:r>
        <w:rPr>
          <w:lang w:val="pt_PT" w:bidi="pt_PT"/>
        </w:rPr>
        <w:t>Yahweh faz isso para cuidar dos israelitas, que estariam viajando pelo deserto por muito tempo. Yahweh também está provando, ou testando, seu povo escolhido. Yahweh quer ver se seu povo obedecerá à sua lei de coleta de alimentos, ou instrução, como uma maneira de mostrar se eles seguiriam a lei que ele ia dar a eles quando chegassem ao monte Sinai. Yahweh está testando os israelitas como seu povo de aliança, ou povo escolhido, para ver se eles o obedecerão de todo o seu coração ou com todo o seu ser.</w:t>
      </w:r>
    </w:p>
    <w:p>
      <w:pPr/>
      <w:r>
        <w:rPr>
          <w:lang w:val="pt_PT" w:bidi="pt_PT"/>
        </w:rPr>
      </w:r>
      <w:r>
        <w:rPr>
          <w:lang w:val="pt_PT" w:bidi="pt_PT"/>
        </w:rPr>
        <w:t>Yahweh então faz algo especial. Ele não apenas cuida da saúde física deles, mas também da saúde espiritual deles. Yahweh diz a Moisés que no sexto dia da semana, o povo deve reunir duas vezes mais comida em preparação para o sétimo dia. Essa regra reflete as próprias ações de Yahweh durante a Criação, quando ele descansou no sétimo dia. Os israelitas descobrirão por que devem fazer isso mais tarde quando Yahweh falar com Moisés. Essa regra permitiria que Israel experimentasse a provisão fiel de Yahweh todas as semanas.</w:t>
      </w:r>
    </w:p>
    <w:p>
      <w:pPr/>
      <w:r>
        <w:rPr>
          <w:lang w:val="pt_PT" w:bidi="pt_PT"/>
        </w:rPr>
      </w:r>
      <w:r>
        <w:rPr>
          <w:lang w:val="pt_PT" w:bidi="pt_PT"/>
        </w:rPr>
        <w:t>Como profetas, ou pessoas que Yahweh escolhe para falar em seu nome, Moisés e Arão compartilham a mensagem de Yahweh com o povo. Moisés e Arão dizem aos israelitas que foi Yahweh, não Moisés e Arão, que os tirou do Egito. Eles dizem que Yahweh provará isso fornecendo carne à noite e pão pelas manhãs que os satisfarão. Eles também dizem que o povo verá a glória de Yahweh, ou sua presença brilhante, pela manhã. Yahweh fará isso porque ele ouviu as reclamações deles contra Moisés e Arão. Yahweh considerava as reclamações deles contra si mesmo. Quando Moisés pergunta: “O que somos para que vocês se queixem de nós?”. ele não acha realmente que o povo não conhece a identidade dele. Em vez disso, Moisés está mostrando humildade e chamando a atenção para o fato de que foi o único e verdadeiro Deus — Yahweh — que os libertou do Egito, não o homem.</w:t>
      </w:r>
    </w:p>
    <w:p>
      <w:pPr/>
      <w:r>
        <w:rPr>
          <w:lang w:val="pt_PT" w:bidi="pt_PT"/>
        </w:rPr>
      </w:r>
      <w:r>
        <w:rPr>
          <w:lang w:val="pt_PT" w:bidi="pt_PT"/>
        </w:rPr>
        <w:t>Moisés então diz a Arão o que dizer aos israelitas. Arão diz ao povo para vir e se reunir onde está a presença de Yahweh. Enquanto Arão está falando, o povo desvia o olhar de Arão para o deserto e, de repente, vê a glória, ou presença resplandecente, de Yahweh brilhando de uma nuvem. Yahweh diz a Moisés que ele ouviu as reclamações dos israelitas. Yahweh diz a Moisés o que dizer aos israelitas. Yahweh confirma que ele fornecerá carne à noite e pão todas as manhãs para provar a seu povo que ele é Yahweh, o Deus dos israelitas. Yahweh tranquiliza seu povo escolhido de que apenas ele os tirou do Egito e que apenas ele é o provedor deles.</w:t>
      </w:r>
    </w:p>
    <w:p>
      <w:pPr/>
      <w:r>
        <w:rPr>
          <w:lang w:val="pt_PT" w:bidi="pt_PT"/>
        </w:rPr>
      </w:r>
      <w:r>
        <w:rPr>
          <w:lang w:val="pt_PT" w:bidi="pt_PT"/>
        </w:rPr>
        <w:t>Na próxima história, veremos Yahweh cumprir sua promessa e enviar codornizes à noite e pão do céu todas as manhãs para os israelitas comerem.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16.1–12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israelitas deixam Elim e avançam mais pelo deserto. Um mês e meio se passou desde que eles deixaram o Egito. Agora, eles chegam ao deserto de Sim.</w:t>
      </w:r>
    </w:p>
    <w:p>
      <w:pPr/>
      <w:r>
        <w:rPr>
          <w:lang w:val="pt_PT" w:bidi="pt_PT"/>
        </w:rPr>
      </w:r>
      <w:r>
        <w:rPr>
          <w:b/>
          <w:lang w:val="pt_PT" w:bidi="pt_PT"/>
        </w:rPr>
        <w:t>Na segunda cena:</w:t>
      </w:r>
      <w:r>
        <w:rPr>
          <w:lang w:val="pt_PT" w:bidi="pt_PT"/>
        </w:rPr>
        <w:t xml:space="preserve"> Os israelitas reclamaram contra Moisés e Arão, dizendo que eles trouxeram o povo para o deserto para matá-los de fome. Eles dizem que teria sido melhor para Yahweh matá-los no Egito quando eles tinham comida em abundância.</w:t>
      </w:r>
    </w:p>
    <w:p>
      <w:pPr/>
      <w:r>
        <w:rPr>
          <w:lang w:val="pt_PT" w:bidi="pt_PT"/>
        </w:rPr>
      </w:r>
      <w:r>
        <w:rPr>
          <w:b/>
          <w:lang w:val="pt_PT" w:bidi="pt_PT"/>
        </w:rPr>
        <w:t>Na terceira cena:</w:t>
      </w:r>
      <w:r>
        <w:rPr>
          <w:lang w:val="pt_PT" w:bidi="pt_PT"/>
        </w:rPr>
        <w:t xml:space="preserve"> Yahweh ouve as reclamações. Yahweh explica a Moisés como ele fornecerá comida. Yahweh quer testar o povo para ver se eles seguirão o que Ele diz sobre coletar o dobro da quantidade de comida no sexto dia.</w:t>
      </w:r>
    </w:p>
    <w:p>
      <w:pPr/>
      <w:r>
        <w:rPr>
          <w:lang w:val="pt_PT" w:bidi="pt_PT"/>
        </w:rPr>
      </w:r>
      <w:r>
        <w:rPr>
          <w:b/>
          <w:lang w:val="pt_PT" w:bidi="pt_PT"/>
        </w:rPr>
        <w:t>Na quarta cena:</w:t>
      </w:r>
      <w:r>
        <w:rPr>
          <w:lang w:val="pt_PT" w:bidi="pt_PT"/>
        </w:rPr>
        <w:t xml:space="preserve"> Moisés e Arão explicam aos israelitas que Yahweh enviará pão pelas manhãs e carne à noite porque Ele ouviu as reclamações deles contra Ele. Eles dizem que os israelitas verão a glória de Yahweh.</w:t>
      </w:r>
    </w:p>
    <w:p>
      <w:pPr/>
      <w:r>
        <w:rPr>
          <w:lang w:val="pt_PT" w:bidi="pt_PT"/>
        </w:rPr>
      </w:r>
      <w:r>
        <w:rPr>
          <w:b/>
          <w:lang w:val="pt_PT" w:bidi="pt_PT"/>
        </w:rPr>
        <w:t>Na quinta cena:</w:t>
      </w:r>
      <w:r>
        <w:rPr>
          <w:lang w:val="pt_PT" w:bidi="pt_PT"/>
        </w:rPr>
        <w:t xml:space="preserve"> Moisés instrui Arão a reunir o povo. Arão reúne o povo e eles veem a presença de Yahweh em uma nuvem. Yahweh fala dizendo que os israelitas terão carne à noite e pão do céu pelas manhãs. Dessa maneira, eles saberão que Yahweh é o Deus deles.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O povo de Israel deixa Elim e chega a uma região desértica. É importante lembrar que os israelitas estão viajando em um grupo de 600.000 homens com toda a sua família e animais. Eles têm viajado pelo deserto há mais de um mês desde que deixaram o Egito.</w:t>
      </w:r>
    </w:p>
    <w:p>
      <w:pPr/>
      <w:r>
        <w:rPr>
          <w:lang w:val="pt_PT" w:bidi="pt_PT"/>
        </w:rPr>
      </w:r>
      <w:r>
        <w:rPr>
          <w:lang w:val="pt_PT" w:bidi="pt_PT"/>
        </w:rPr>
        <w:t>O povo de Israel chega ao deserto chamado Sim e reclama fortemente com Moisés e Arão.</w:t>
      </w:r>
    </w:p>
    <w:p>
      <w:pPr/>
      <w:r>
        <w:rPr>
          <w:lang w:val="pt_PT" w:bidi="pt_PT"/>
        </w:rPr>
      </w:r>
      <w:r>
        <w:rPr>
          <w:lang w:val="pt_PT" w:bidi="pt_PT"/>
        </w:rPr>
        <w:t xml:space="preserve">Parem aqui e, em grupo, olhem para um mapa da </w:t>
      </w:r>
      <w:r>
        <w:rPr>
          <w:lang w:val="pt_PT" w:bidi="pt_PT"/>
        </w:rPr>
        <w:t>Península do Sinai destacando o Mar Vermelho, a área do deserto e o monte Sinai</w:t>
      </w:r>
      <w:r>
        <w:rPr>
          <w:lang w:val="pt_PT" w:bidi="pt_PT"/>
        </w:rPr>
        <w:t>. Pause este áudio aqui.</w:t>
      </w:r>
    </w:p>
    <w:p>
      <w:pPr/>
      <w:r>
        <w:rPr>
          <w:lang w:val="pt_PT" w:bidi="pt_PT"/>
        </w:rPr>
      </w:r>
      <w:r>
        <w:rPr>
          <w:lang w:val="pt_PT" w:bidi="pt_PT"/>
        </w:rPr>
        <w:t>O povo de Israel diz que teria sido melhor ter morrido pela mão do Senhor no Egito. "Pela mão de Yahweh" não se refere a uma mão física, mas sim a Yahweh causando uma ação. Nesse caso, o povo pensava que teria sido melhor para Yahweh tê-los matado juntamente com os egípcios em vez de morrerem de fome no deserto.</w:t>
      </w:r>
    </w:p>
    <w:p>
      <w:pPr/>
      <w:r>
        <w:rPr>
          <w:lang w:val="pt_PT" w:bidi="pt_PT"/>
        </w:rPr>
      </w:r>
      <w:r>
        <w:rPr>
          <w:lang w:val="pt_PT" w:bidi="pt_PT"/>
        </w:rPr>
        <w:t>Então Yahweh fala com Moisés. Yahweh usa uma palavra como "eis" para obter a atenção de Moisés. Yahweh diz a Moisés que Ele fará chover pão do céu. Yahweh está dizendo que Ele fará uma substância como o pão descer como a chuva. Yahweh fará isso porque ele ouviu as reclamações de seu povo contra ele.</w:t>
      </w:r>
    </w:p>
    <w:p>
      <w:pPr/>
      <w:r>
        <w:rPr>
          <w:lang w:val="pt_PT" w:bidi="pt_PT"/>
        </w:rPr>
      </w:r>
      <w:r>
        <w:rPr>
          <w:lang w:val="pt_PT" w:bidi="pt_PT"/>
        </w:rPr>
        <w:t>É importante observar que, embora o povo tenha reclamado contra Moisés e Arão, Yahweh considerava que o povo estava reclamando contra ele mesmo porque Moisés e Arão eram representantes de Yahweh perante os israelitas.</w:t>
      </w:r>
    </w:p>
    <w:p>
      <w:pPr/>
      <w:r>
        <w:rPr>
          <w:lang w:val="pt_PT" w:bidi="pt_PT"/>
        </w:rPr>
      </w:r>
      <w:r>
        <w:rPr>
          <w:lang w:val="pt_PT" w:bidi="pt_PT"/>
        </w:rPr>
        <w:t>Yahweh dá a eles uma lei, ou uma regra a seguir. O povo de Israel tem que coletar o dobro da quantidade de comida no sexto dia porque no sétimo dia o povo descansará. Os israelitas descobrirão mais tarde por que eles devem fazer isso quando Yahweh falar com Moisés.</w:t>
      </w:r>
    </w:p>
    <w:p>
      <w:pPr/>
      <w:r>
        <w:rPr>
          <w:lang w:val="pt_PT" w:bidi="pt_PT"/>
        </w:rPr>
      </w:r>
      <w:r>
        <w:rPr>
          <w:lang w:val="pt_PT" w:bidi="pt_PT"/>
        </w:rPr>
        <w:t>Yahweh dá essa regra para ver se o povo de Israel caminhará em sua lei. Aqui, Yahweh não se refere a uma caminhada física, mas sim ao fato de que Ele quer que eles O obedeçam como seu único Deus.</w:t>
      </w:r>
    </w:p>
    <w:p>
      <w:pPr/>
      <w:r>
        <w:rPr>
          <w:lang w:val="pt_PT" w:bidi="pt_PT"/>
        </w:rPr>
      </w:r>
      <w:r>
        <w:rPr>
          <w:lang w:val="pt_PT" w:bidi="pt_PT"/>
        </w:rPr>
        <w:t>Então Moisés e Arão dizem ao povo que eles saberão que foi Yahweh quem os tirou do Egito. Como Israel era um grupo tão grande, é provável que Moisés e Arão tenham dividido o povo em grupos menores e falado com eles separadamente. Moisés e Arão dizem ao povo que eles saberão que foi Yahweh que os tirou do Egito ao ver Sua glória. Glória se refere ao poder e à presença resplandecente de Yahweh.</w:t>
      </w:r>
    </w:p>
    <w:p>
      <w:pPr/>
      <w:r>
        <w:rPr>
          <w:lang w:val="pt_PT" w:bidi="pt_PT"/>
        </w:rPr>
      </w:r>
      <w:r>
        <w:rPr>
          <w:lang w:val="pt_PT" w:bidi="pt_PT"/>
        </w:rPr>
        <w:t>Então Moisés diz que Yahweh dará a eles carne à noite e pão pela manhã. Moisés também diz: "O que nós somos? Você reclamou contra Yahweh, não contra nós". A pergunta "O que nós somos?" é uma pergunta que não requer uma resposta. Moisés usa esta pergunta para fazer o povo pensar e refletir sobre o fato de que eles estão reclamando contra Yahweh.</w:t>
      </w:r>
    </w:p>
    <w:p>
      <w:pPr/>
      <w:r>
        <w:rPr>
          <w:lang w:val="pt_PT" w:bidi="pt_PT"/>
        </w:rPr>
      </w:r>
      <w:r>
        <w:rPr>
          <w:lang w:val="pt_PT" w:bidi="pt_PT"/>
        </w:rPr>
        <w:t>Então Moisés diz a Arão para chamar o povo para se aproximar da presença de Yahweh porque Ele ouviu as reclamações deles. Assim que Arão termina de falar, algo faz o povo olhar para o deserto e eles veem a glória de Yahweh aparecer em uma nuvem.</w:t>
      </w:r>
    </w:p>
    <w:p>
      <w:pPr/>
      <w:r>
        <w:rPr>
          <w:lang w:val="pt_PT" w:bidi="pt_PT"/>
        </w:rPr>
      </w:r>
      <w:r>
        <w:rPr>
          <w:lang w:val="pt_PT" w:bidi="pt_PT"/>
        </w:rPr>
        <w:t>Parem e discutam esta pergunta com seu grupo: embora não saibamos como era a glória de Yahweh, glória se refere ao poder e à presença resplandecente de Yahweh. Discutam como vocês traduzirão glória em seu idioma. Pause este áudio aqui.</w:t>
      </w:r>
    </w:p>
    <w:p>
      <w:pPr/>
      <w:r>
        <w:rPr>
          <w:lang w:val="pt_PT" w:bidi="pt_PT"/>
        </w:rPr>
      </w:r>
      <w:r>
        <w:rPr>
          <w:lang w:val="pt_PT" w:bidi="pt_PT"/>
        </w:rPr>
        <w:t>Yahweh diz a Moisés que Ele ouviu as reclamações do povo. Yahweh instrui Moisés a dizer ao povo que eles comerão carne à noite, e pão pela manhã. Embora a passagem não deixe claro, a maioria das pessoas acredita que comerá carne todas as noites, e pão todas as manhãs, então vocês podem traduzir dessa maneira.</w:t>
      </w:r>
    </w:p>
    <w:p>
      <w:pPr/>
      <w:r>
        <w:rPr>
          <w:lang w:val="pt_PT" w:bidi="pt_PT"/>
        </w:rPr>
      </w:r>
      <w:r>
        <w:rPr>
          <w:lang w:val="pt_PT" w:bidi="pt_PT"/>
        </w:rPr>
        <w:t>Embora o hebraico deixe claro que o povo ficará satisfeito quando comer o pão, a maioria das pessoas acredita que também ficará satisfeita quando comer a carne. Vocês podem deixar isso claro em sua tradução. Dessa maneira, os israelitas saberão que Yahweh é o Deus deles.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16.1–12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israelitas deixando Elim e viajando mais pelo deserto. Um mês e meio se passou enquanto eles estão viajando para longe do Egito. O grande grupo de israelitas chega ao deserto de Sim.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“Cansado. Eu estava animado por não ser um escravo, mas agora não tenho tanta certeza", ou "Com fome. Como continuaremos se ficarmos sem comida?" ou "Duvidoso. Qual é o plano de Moisés? Parece que estamos nesse deserto há muito tempo".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todos os israelitas reclamando contra Moisés e Arão, dizendo que eles trouxeram o povo para o deserto para matá-los de fome. Eles dizem que teria sido melhor para Yahweh matá-los no Egito quando eles tivessem comida em abundância.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“Chateado. Por que eles estão me culpando? Certamente eles já não se esqueceram de que foi Yahweh quem os libertou!" ou "Cansado. Não gosto de ser responsável por um grupo tão grande de pessoas", ou "Confiante. Sei que estou seguindo o plano de Yahweh. Ele fornecerá o que precisamos".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ouvindo as reclamações. Yahweh explica a Moisés como Ele fornecerá comida do céu. Yahweh diz a Moisés que quer testar o povo para ver se eles seguirão o que Ele diz sobre coletar o dobro da quantidade de comida no sexto dia.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"Animado. Estou grato pela provisão de Yahweh", ou "Nervoso. Espero que o povo não seja teimoso e siga as instruções de Yahweh", ou "Abençoado. Yahweh é tão bom para cuidar de nós, mesmo que o povo esqueça seus milagres e reclame".</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"Sei que meu povo esquece rapidamente meu poder", ou "Eles precisam entender que comigo nada é impossível", ou "Apenas quero que eles aprendam a obedecer para o seu próprio bem no futuro".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Moisés e Arão explicando aos israelitas que Yahweh enviará pão pelas manhãs e carne à noite porque Ele ouviu as reclamações deles contra Ele. Eles dizem que os israelitas verão a glória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"O que precisa acontecer para o povo aprender?" ou "Yahweh é tão paciente com eles", ou "Estou honrado por Yahweh me ter escolhido para continuar falando em Seu nome".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Moisés instruindo Arão a reunir o povo. Arão reúne o povo e eles veem a presença de Yahweh em uma nuvem. Yahweh fala por meio de Moisés, dizendo que os israelitas terão carne às noites e pão do céu pelas manhãs. Dessa maneira, eles saberão que Yahweh é o Deus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"Com admiração. Como eu poderia ter esquecido a provisão de Yahweh no Mar Vermelho ou em Mara?" ou "Com medo. Quão incrível é a presença de Yahweh!" ou "Cuidado por. Yahweh continua a prover para mim. Ele respondeu minhas orações no Egito; agora ele está enviando comida do céu!"</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16.1–12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congregação de </w:t>
      </w:r>
      <w:r>
        <w:rPr>
          <w:b/>
          <w:lang w:val="pt_PT" w:bidi="pt_PT"/>
        </w:rPr>
        <w:t>Israel</w:t>
      </w:r>
      <w:r>
        <w:rPr>
          <w:lang w:val="pt_PT" w:bidi="pt_PT"/>
        </w:rPr>
        <w:t xml:space="preserve"> continua sua jornada desde Elim. A congregação de Israel se refere a todos os </w:t>
      </w:r>
      <w:r>
        <w:rPr>
          <w:lang w:val="pt_PT" w:bidi="pt_PT"/>
        </w:rPr>
        <w:t>descendentes</w:t>
      </w:r>
      <w:r>
        <w:rPr>
          <w:lang w:val="pt_PT" w:bidi="pt_PT"/>
        </w:rPr>
        <w:t xml:space="preserve"> de Jacó como um grupo de pessoas. Esse era o grupo de milhares de pessoas que Yahweh libertou do Egito. Usem a mesma palavra ou frase para Israel que vocês usaram em passagens anteriores. Para mais informações sobre </w:t>
      </w:r>
      <w:r>
        <w:rPr>
          <w:lang w:val="pt_PT" w:bidi="pt_PT"/>
        </w:rPr>
        <w:t>Israel</w:t>
      </w:r>
      <w:r>
        <w:rPr>
          <w:lang w:val="pt_PT" w:bidi="pt_PT"/>
        </w:rPr>
        <w:t>, consultem o Glossário Mestre.</w:t>
      </w:r>
    </w:p>
    <w:p>
      <w:pPr/>
      <w:r>
        <w:rPr>
          <w:lang w:val="pt_PT" w:bidi="pt_PT"/>
        </w:rPr>
      </w:r>
      <w:r>
        <w:rPr>
          <w:lang w:val="pt_PT" w:bidi="pt_PT"/>
        </w:rPr>
        <w:t xml:space="preserve">Os </w:t>
      </w:r>
      <w:r>
        <w:rPr>
          <w:lang w:val="pt_PT" w:bidi="pt_PT"/>
        </w:rPr>
        <w:t>israelitas</w:t>
      </w:r>
      <w:r>
        <w:rPr>
          <w:lang w:val="pt_PT" w:bidi="pt_PT"/>
        </w:rPr>
        <w:t xml:space="preserve"> viajam por mais de um mês quando chegam ao </w:t>
      </w:r>
      <w:r>
        <w:rPr>
          <w:b/>
          <w:lang w:val="pt_PT" w:bidi="pt_PT"/>
        </w:rPr>
        <w:t>Deserto</w:t>
      </w:r>
      <w:r>
        <w:rPr>
          <w:lang w:val="pt_PT" w:bidi="pt_PT"/>
        </w:rPr>
        <w:t xml:space="preserve"> de Sim. Deserto pode ser traduzido como ermo, simplesmente significa uma área seca com pouca água, vegetação ou pessoas. Usem a mesma palavra ou frase para deserto que vocês usaram em passagens anteriores. Para mais informações sobre </w:t>
      </w:r>
      <w:r>
        <w:rPr>
          <w:lang w:val="pt_PT" w:bidi="pt_PT"/>
        </w:rPr>
        <w:t>deserto</w:t>
      </w:r>
      <w:r>
        <w:rPr>
          <w:lang w:val="pt_PT" w:bidi="pt_PT"/>
        </w:rPr>
        <w:t>, consultem o Glossário Mestre.</w:t>
      </w:r>
    </w:p>
    <w:p>
      <w:pPr/>
      <w:r>
        <w:rPr>
          <w:lang w:val="pt_PT" w:bidi="pt_PT"/>
        </w:rPr>
      </w:r>
      <w:r>
        <w:rPr>
          <w:lang w:val="pt_PT" w:bidi="pt_PT"/>
        </w:rPr>
        <w:t xml:space="preserve">Moisés diz que </w:t>
      </w:r>
      <w:r>
        <w:rPr>
          <w:b/>
          <w:lang w:val="pt_PT" w:bidi="pt_PT"/>
        </w:rPr>
        <w:t>Yahweh</w:t>
      </w:r>
      <w:r>
        <w:rPr>
          <w:lang w:val="pt_PT" w:bidi="pt_PT"/>
        </w:rPr>
        <w:t xml:space="preserve"> falou com ele. Yahweh é o nome pessoal para </w:t>
      </w:r>
      <w:r>
        <w:rPr>
          <w:lang w:val="pt_PT" w:bidi="pt_PT"/>
        </w:rPr>
        <w:t>Deus</w:t>
      </w:r>
      <w:r>
        <w:rPr>
          <w:lang w:val="pt_PT" w:bidi="pt_PT"/>
        </w:rPr>
        <w:t xml:space="preserve">,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O povo reclama porque não tem comida. Yahweh ouve as reclamações deles e diz a Moisés que ele fornecerá comida do </w:t>
      </w:r>
      <w:r>
        <w:rPr>
          <w:b/>
          <w:lang w:val="pt_PT" w:bidi="pt_PT"/>
        </w:rPr>
        <w:t>céu</w:t>
      </w:r>
      <w:r>
        <w:rPr>
          <w:lang w:val="pt_PT" w:bidi="pt_PT"/>
        </w:rPr>
        <w:t>. Nesse caso, céu se refere ao firmamento.</w:t>
      </w:r>
    </w:p>
    <w:p>
      <w:pPr/>
      <w:r>
        <w:rPr>
          <w:lang w:val="pt_PT" w:bidi="pt_PT"/>
        </w:rPr>
      </w:r>
      <w:r>
        <w:rPr>
          <w:lang w:val="pt_PT" w:bidi="pt_PT"/>
        </w:rPr>
        <w:t xml:space="preserve">Parem aqui e discutam em grupo qual palavra ou frase vocês usarão para </w:t>
      </w:r>
      <w:r>
        <w:rPr>
          <w:b/>
          <w:lang w:val="pt_PT" w:bidi="pt_PT"/>
        </w:rPr>
        <w:t>céu</w:t>
      </w:r>
      <w:r>
        <w:rPr>
          <w:lang w:val="pt_PT" w:bidi="pt_PT"/>
        </w:rPr>
        <w:t xml:space="preserve">, significando firmamento. Procure a palavra </w:t>
      </w:r>
      <w:r>
        <w:rPr>
          <w:lang w:val="pt_PT" w:bidi="pt_PT"/>
        </w:rPr>
        <w:t>céu</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Yahweh disse que faria chover um novo tipo de comida ou pão do céu para prover o sustento de seu povo escolhido. Mais tarde, veremos que esse tipo de alimento é fino, folhado e doce.</w:t>
      </w:r>
    </w:p>
    <w:p>
      <w:pPr/>
      <w:r>
        <w:rPr>
          <w:lang w:val="pt_PT" w:bidi="pt_PT"/>
        </w:rPr>
      </w:r>
      <w:r>
        <w:rPr>
          <w:lang w:val="pt_PT" w:bidi="pt_PT"/>
        </w:rPr>
        <w:t>Parem e discutam com sua equipe como vocês traduzirão esse tipo de comida se vocês não tiverem pão em sua cultura. Pause este áudio aqui.</w:t>
      </w:r>
    </w:p>
    <w:p>
      <w:pPr/>
      <w:r>
        <w:rPr>
          <w:lang w:val="pt_PT" w:bidi="pt_PT"/>
        </w:rPr>
      </w:r>
      <w:r>
        <w:rPr>
          <w:lang w:val="pt_PT" w:bidi="pt_PT"/>
        </w:rPr>
        <w:t xml:space="preserve">Yahweh instruiu Moisés que o povo deveria recolher duas vezes mais comida no sexto dia para que eles não tivessem que recolher comida no sétimo dia, ou no dia de descanso. Yahweh faz isso para testar seu povo para ver se eles seguirão sua lei. A </w:t>
      </w:r>
      <w:r>
        <w:rPr>
          <w:b/>
          <w:lang w:val="pt_PT" w:bidi="pt_PT"/>
        </w:rPr>
        <w:t>lei</w:t>
      </w:r>
      <w:r>
        <w:rPr>
          <w:lang w:val="pt_PT" w:bidi="pt_PT"/>
        </w:rPr>
        <w:t xml:space="preserve"> se refere a regras ou instruções de Yahweh que Moisés compartilhou com o povo </w:t>
      </w:r>
      <w:r>
        <w:rPr>
          <w:lang w:val="pt_PT" w:bidi="pt_PT"/>
        </w:rPr>
        <w:t>judeu</w:t>
      </w:r>
      <w:r>
        <w:rPr>
          <w:lang w:val="pt_PT" w:bidi="pt_PT"/>
        </w:rPr>
        <w:t xml:space="preserve"> para dizer a eles como viver. Nesse caso, a lei de Yahweh era recolher duas vezes mais comida no sexto dia. Usem a mesma palavra ou frase para lei que vocês usaram em passagens anteriores. Para mais informações sobre </w:t>
      </w:r>
      <w:r>
        <w:rPr>
          <w:lang w:val="pt_PT" w:bidi="pt_PT"/>
        </w:rPr>
        <w:t>lei</w:t>
      </w:r>
      <w:r>
        <w:rPr>
          <w:lang w:val="pt_PT" w:bidi="pt_PT"/>
        </w:rPr>
        <w:t xml:space="preserve">, consulte o Glossário Mestre. </w:t>
      </w:r>
    </w:p>
    <w:p>
      <w:pPr/>
      <w:r>
        <w:rPr>
          <w:lang w:val="pt_PT" w:bidi="pt_PT"/>
        </w:rPr>
      </w:r>
      <w:r>
        <w:rPr>
          <w:lang w:val="pt_PT" w:bidi="pt_PT"/>
        </w:rPr>
        <w:t xml:space="preserve">Moisés diz ao povo que eles verão a </w:t>
      </w:r>
      <w:r>
        <w:rPr>
          <w:b/>
          <w:lang w:val="pt_PT" w:bidi="pt_PT"/>
        </w:rPr>
        <w:t>glória</w:t>
      </w:r>
      <w:r>
        <w:rPr>
          <w:lang w:val="pt_PT" w:bidi="pt_PT"/>
        </w:rPr>
        <w:t xml:space="preserve"> de Yahweh. Glória se refere à luz ou brilho deslumbrante da presença de Yahweh. É a maneira como Yahweh mostra seu poder e presença. Os israelitas verão a glória de Yahweh mais tarde quando ele aparecer em uma nuvem.</w:t>
      </w:r>
    </w:p>
    <w:p>
      <w:pPr/>
      <w:r>
        <w:rPr>
          <w:lang w:val="pt_PT" w:bidi="pt_PT"/>
        </w:rPr>
      </w:r>
      <w:r>
        <w:rPr>
          <w:lang w:val="pt_PT" w:bidi="pt_PT"/>
        </w:rPr>
        <w:t xml:space="preserve">Parem aqui e discutam como um grupo qual palavra ou expressão vocês usarão para </w:t>
      </w:r>
      <w:r>
        <w:rPr>
          <w:b/>
          <w:lang w:val="pt_PT" w:bidi="pt_PT"/>
        </w:rPr>
        <w:t>glória</w:t>
      </w:r>
      <w:r>
        <w:rPr>
          <w:lang w:val="pt_PT" w:bidi="pt_PT"/>
        </w:rPr>
        <w:t xml:space="preserve">. Procure a palavra </w:t>
      </w:r>
      <w:r>
        <w:rPr>
          <w:lang w:val="pt_PT" w:bidi="pt_PT"/>
        </w:rPr>
        <w:t>glória</w:t>
      </w:r>
      <w:r>
        <w:rPr>
          <w:lang w:val="pt_PT" w:bidi="pt_PT"/>
        </w:rPr>
        <w:t xml:space="preserve"> no Glossário Mestre para mais informações. Se vocês já traduziram essa palavra em outro livro da Bíblia, usem a mesma palavra que vocês usaram lá.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16:13–21</w:t>
      </w:r>
      <w:r>
        <w:rPr>
          <w:lang w:val="pt_PT" w:bidi="pt_PT"/>
        </w:rPr>
      </w:r>
    </w:p>
    <w:p>
      <w:pPr>
        <w:pStyle w:val="Heading3"/>
      </w:pPr>
      <w:r>
        <w:rPr>
          <w:lang w:val="pt_PT" w:bidi="pt_PT"/>
        </w:rPr>
        <w:t>Ouvir e Sentir</w:t>
      </w:r>
    </w:p>
    <w:p>
      <w:pPr/>
      <w:r>
        <w:rPr>
          <w:lang w:val="pt_PT" w:bidi="pt_PT"/>
        </w:rPr>
      </w:r>
      <w:r>
        <w:rPr>
          <w:lang w:val="pt_PT" w:bidi="pt_PT"/>
        </w:rPr>
        <w:t>Nesta etapa, ouçam Êxodo 16.13–21 e guardem em seus corações.</w:t>
      </w:r>
    </w:p>
    <w:p>
      <w:pPr/>
      <w:r>
        <w:rPr>
          <w:lang w:val="pt_PT" w:bidi="pt_PT"/>
        </w:rPr>
      </w:r>
      <w:r>
        <w:rPr>
          <w:lang w:val="pt_PT" w:bidi="pt_PT"/>
        </w:rPr>
        <w:t>Ouçam uma versão em áudio de Êxodo 16.13–21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16.13–21 na tradução mais fácil de entender.</w:t>
      </w:r>
    </w:p>
    <w:p>
      <w:pPr/>
      <w:r>
        <w:rPr>
          <w:lang w:val="pt_PT" w:bidi="pt_PT"/>
        </w:rPr>
      </w:r>
      <w:r>
        <w:rPr>
          <w:lang w:val="pt_PT" w:bidi="pt_PT"/>
        </w:rPr>
        <w:t>Na última passagem, Yahweh ouviu os israelitas reclamando sobre não terem comida suficiente enquanto viajavam pelo deserto. Yahweh é o nome pessoal para Deus usado em toda essa passagem. Yahweh disse a Moisés e aos israelitas que ele forneceria pão do céu pelas manhãs e carne à noite. Como vocês se lembram, pão era uma maneira de se referir à comida em geral para o povo judeu, uma vez que era uma parte tão importante da dieta deles. Yahweh também deu ao povo instruções específicas para recolher o pão. Agora, Yahweh cumpre sua promessa e testa os israelitas para ver se eles seguirão suas instruções.</w:t>
      </w:r>
    </w:p>
    <w:p>
      <w:pPr/>
      <w:r>
        <w:rPr>
          <w:lang w:val="pt_PT" w:bidi="pt_PT"/>
        </w:rPr>
      </w:r>
      <w:r>
        <w:rPr>
          <w:lang w:val="pt_PT" w:bidi="pt_PT"/>
        </w:rPr>
        <w:t>Como vocês se lembram, os israelitas ainda estão viajando pelo deserto depois que Yahweh os libertou do Egito. Eles já estão viajando pelo deserto há mais de um mês. Depois que os israelitas veem a presença de Yahweh em uma nuvem, Yahweh cumpre sua promessa naquela noite e fornece codornas para os israelitas. Uma codorna é um pequeno pássaro rechonchudo, que é marrom claro com estrias pretas e pálidas. As codornas voaram e cobriram ou pousaram por todo o acampamento. Lembrem-se de que esse era um acampamento de cerca de 600.000 homens com suas famílias e pertences, então tinha que haver um número muito grande de codornas para alimentar todos. Era normal que essas aves descansassem no chão depois de fazer voos longos.</w:t>
      </w:r>
    </w:p>
    <w:p>
      <w:pPr/>
      <w:r>
        <w:rPr>
          <w:lang w:val="pt_PT" w:bidi="pt_PT"/>
        </w:rPr>
      </w:r>
      <w:r>
        <w:rPr>
          <w:lang w:val="pt_PT" w:bidi="pt_PT"/>
        </w:rPr>
        <w:t xml:space="preserve">Parem aqui e, em grupo, olhem para uma imagem de uma </w:t>
      </w:r>
      <w:r>
        <w:rPr>
          <w:lang w:val="pt_PT" w:bidi="pt_PT"/>
        </w:rPr>
        <w:t>codorna</w:t>
      </w:r>
      <w:r>
        <w:rPr>
          <w:lang w:val="pt_PT" w:bidi="pt_PT"/>
        </w:rPr>
        <w:t>. Se vocês não tiverem um nome para esse tipo de ave, podem querer incluir a descrição de que se trata de uma ave selvagem de porte médio que as pessoas podem comer. Pause este áudio aqui.</w:t>
      </w:r>
    </w:p>
    <w:p>
      <w:pPr/>
      <w:r>
        <w:rPr>
          <w:lang w:val="pt_PT" w:bidi="pt_PT"/>
        </w:rPr>
      </w:r>
      <w:r>
        <w:rPr>
          <w:lang w:val="pt_PT" w:bidi="pt_PT"/>
        </w:rPr>
        <w:t>As codornas teriam satisfeito a fome dos israelitas durante o dia, mas Moisés coloca mais ênfase no pão que Yahweh fornece na manhã seguinte. Vemos que Moisés usa repetição em sua descrição do pão porque ela é importante. O pão será um milagre diário, ou um ato que apenas Yahweh pode fazer, que mostra a provisão de Yahweh para os israelitas por mais de 40 anos. Também será a maneira como Yahweh testa continuamente seu povo para ver se eles confiam nele o suficiente para seguir suas instruções sobre recolher a comida e descansar no sétimo dia.</w:t>
      </w:r>
    </w:p>
    <w:p>
      <w:pPr/>
      <w:r>
        <w:rPr>
          <w:lang w:val="pt_PT" w:bidi="pt_PT"/>
        </w:rPr>
      </w:r>
      <w:r>
        <w:rPr>
          <w:lang w:val="pt_PT" w:bidi="pt_PT"/>
        </w:rPr>
        <w:t>Moisés descreve como o pão do céu chegou. Primeiro havia orvalho, ou gotas de água que se acumulavam no chão. Quando o orvalho secou, Moisés usa uma palavra como "eis" para expressar a surpresa que os israelitas sentiram quando viram a água deixando algo fino e em flocos sobre o chão. Quando Moisés diz que é fino como a geada, ele está descrevendo uma umidade congelada que é branca e delicada — pode ser outra maneira de dizer que o pão era fino ou em pó. Os israelitas nunca haviam visto nada como isso, então eles perguntaram uns aos outros o que era.</w:t>
      </w:r>
    </w:p>
    <w:p>
      <w:pPr/>
      <w:r>
        <w:rPr>
          <w:lang w:val="pt_PT" w:bidi="pt_PT"/>
        </w:rPr>
      </w:r>
      <w:r>
        <w:rPr>
          <w:lang w:val="pt_PT" w:bidi="pt_PT"/>
        </w:rPr>
        <w:t>Moisés diz a eles que é o pão que Yahweh deu a eles do céu, ou do firmamento. Moisés dá a eles o mandamento ou lei de Yahweh para recolher o pão. O povo só podia colher a quantidade de pão necessária para cada pessoa; isso seria um ômer por membro da família. Um ômer equivale a 2 quartos de galão ou 1,8 litros. Yahweh diz aos israelitas para reunirem um ômer para cada pessoa em sua tenda. Os israelitas não viviam em casas, mas em tendas, uma vez que viajavam longas distâncias todos os dias.</w:t>
      </w:r>
    </w:p>
    <w:p>
      <w:pPr/>
      <w:r>
        <w:rPr>
          <w:lang w:val="pt_PT" w:bidi="pt_PT"/>
        </w:rPr>
      </w:r>
      <w:r>
        <w:rPr>
          <w:lang w:val="pt_PT" w:bidi="pt_PT"/>
        </w:rPr>
        <w:t>Parem aqui e discutam esta pergunta em grupo: Como as pessoas medem as coisas em sua cultura? Discutam a melhor maneira de apresentar essa medida em sua cultura. Um exemplo são dois cocos cheios de maná. Pause este áudio aqui.</w:t>
      </w:r>
    </w:p>
    <w:p>
      <w:pPr/>
      <w:r>
        <w:rPr>
          <w:lang w:val="pt_PT" w:bidi="pt_PT"/>
        </w:rPr>
      </w:r>
      <w:r>
        <w:rPr>
          <w:lang w:val="pt_PT" w:bidi="pt_PT"/>
        </w:rPr>
        <w:t>Os israelitas obedecem a Yahweh e recolhem o pão. Como eles tiveram que adivinhar o quanto precisariam para suas famílias, alguns recolheram mais do que precisavam, enquanto outras pessoas recolheram menos do que precisavam. Mas quando mediram em ômeres, descobriram que as famílias que haviam coletado uma grande quantidade não tinham demais, e as famílias que haviam coletado uma pequena quantidade não tinham de menos.</w:t>
      </w:r>
    </w:p>
    <w:p>
      <w:pPr/>
      <w:r>
        <w:rPr>
          <w:lang w:val="pt_PT" w:bidi="pt_PT"/>
        </w:rPr>
      </w:r>
      <w:r>
        <w:rPr>
          <w:lang w:val="pt_PT" w:bidi="pt_PT"/>
        </w:rPr>
        <w:t>Moisés ordena que os israelitas não armazenem ou mantenham nada do pão para o dia seguinte. No entanto, alguns dos israelitas não ouvem a instrução de Moisés. Em vez disso, eles tentaram guardar o pão para o dia seguinte, e larvas ou pequenos vermes cresceram no pão, fazendo com que ele cheirasse mal e apodrecesse. Isso deixou Moisés irado.</w:t>
      </w:r>
    </w:p>
    <w:p>
      <w:pPr/>
      <w:r>
        <w:rPr>
          <w:lang w:val="pt_PT" w:bidi="pt_PT"/>
        </w:rPr>
      </w:r>
      <w:r>
        <w:rPr>
          <w:lang w:val="pt_PT" w:bidi="pt_PT"/>
        </w:rPr>
        <w:t>Moisés nos dá outro resumo para enfatizar a provisão diária de Yahweh e como Ele testou Israel. Ele nos diz que os israelitas acordavam todos os dias quando o sol nascia e recolhiam o pão do chão como Yahweh ordenava. E quando o sol estava alto no céu, o pão que eles deixavam no chão derretia.</w:t>
      </w:r>
    </w:p>
    <w:p>
      <w:pPr/>
      <w:r>
        <w:rPr>
          <w:lang w:val="pt_PT" w:bidi="pt_PT"/>
        </w:rPr>
      </w:r>
      <w:r>
        <w:rPr>
          <w:lang w:val="pt_PT" w:bidi="pt_PT"/>
        </w:rPr>
        <w:t>Yahweh continuará a fornecer pão para seu povo escolhido enquanto eles viajam. Em seguida, veremos Yahweh ensinar seu povo mais sobre o sábado, ou dia de descanso.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16.13–21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Depois de aparecer aos israelitas em uma nuvem, Yahweh envia codornas à noite para cobrir o acampamento israelita. Os israelitas comem felizes.</w:t>
      </w:r>
    </w:p>
    <w:p>
      <w:pPr/>
      <w:r>
        <w:rPr>
          <w:lang w:val="pt_PT" w:bidi="pt_PT"/>
        </w:rPr>
      </w:r>
      <w:r>
        <w:rPr>
          <w:b/>
          <w:lang w:val="pt_PT" w:bidi="pt_PT"/>
        </w:rPr>
        <w:t>Na segunda cena:</w:t>
      </w:r>
      <w:r>
        <w:rPr>
          <w:lang w:val="pt_PT" w:bidi="pt_PT"/>
        </w:rPr>
        <w:t xml:space="preserve"> Pela manhã, quando o sol nasce, Moisés e os israelitas veem gotículas de água no chão. Quando se evapora, os israelitas ficam surpresos ao ver algo fino e em flocos deixado para trás. Eles perguntam a Moisés o que é, e Moisés diz que é o pão de Yahweh.</w:t>
      </w:r>
    </w:p>
    <w:p>
      <w:pPr/>
      <w:r>
        <w:rPr>
          <w:lang w:val="pt_PT" w:bidi="pt_PT"/>
        </w:rPr>
      </w:r>
      <w:r>
        <w:rPr>
          <w:b/>
          <w:lang w:val="pt_PT" w:bidi="pt_PT"/>
        </w:rPr>
        <w:t>Na terceira cena:</w:t>
      </w:r>
      <w:r>
        <w:rPr>
          <w:lang w:val="pt_PT" w:bidi="pt_PT"/>
        </w:rPr>
        <w:t xml:space="preserve"> Moisés diz ao povo para colher apenas a medida de um ômer de pão para cada pessoa em sua tenda. Algumas pessoas recolhem um pouco, algumas pessoas recolhem muito, mas todos têm a quantidade certa quando a medem.</w:t>
      </w:r>
    </w:p>
    <w:p>
      <w:pPr/>
      <w:r>
        <w:rPr>
          <w:lang w:val="pt_PT" w:bidi="pt_PT"/>
        </w:rPr>
      </w:r>
      <w:r>
        <w:rPr>
          <w:b/>
          <w:lang w:val="pt_PT" w:bidi="pt_PT"/>
        </w:rPr>
        <w:t>Na quarta cena:</w:t>
      </w:r>
      <w:r>
        <w:rPr>
          <w:lang w:val="pt_PT" w:bidi="pt_PT"/>
        </w:rPr>
        <w:t xml:space="preserve"> Moisés diz ao povo para não armazenar o pão para o dia seguinte. Algumas pessoas obedecem, mas outras não. O pão armazenado cria larvas e cheira mal. Eles não podem comê-lo no dia seguinte. Moisés fica irado. Yahweh continua a fornecer pão todas as manhãs e os israelitas o recolhem para ter comida no deserto.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 que obedeceram</w:t>
      </w:r>
    </w:p>
    <w:p>
      <w:pPr>
        <w:pStyle w:val="ListBullet"/>
        <w:spacing w:line="240" w:lineRule="auto"/>
        <w:ind w:left="720"/>
      </w:pPr>
      <w:r>
        <w:rPr>
          <w:lang w:val="pt_PT" w:bidi="pt_PT"/>
        </w:rPr>
      </w:r>
      <w:r>
        <w:rPr>
          <w:lang w:val="pt_PT" w:bidi="pt_PT"/>
        </w:rPr>
        <w:t>Os israelitas que não obedeceram</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Codornas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na última passagem, Yahweh promete comida para os israelitas; esse era um grupo de milhares de pessoas com suas famílias e animais.</w:t>
      </w:r>
    </w:p>
    <w:p>
      <w:pPr/>
      <w:r>
        <w:rPr>
          <w:lang w:val="pt_PT" w:bidi="pt_PT"/>
        </w:rPr>
      </w:r>
      <w:r>
        <w:rPr>
          <w:lang w:val="pt_PT" w:bidi="pt_PT"/>
        </w:rPr>
        <w:t>Naquela mesma noite, codornas voaram e pousaram por todo o acampamento israelita. As codornas eram a carne da noite que Yahweh prometeu. É importante lembrar que os israelitas viviam em tendas porque eles tinham que levantar acampamento e viajar todos os dias para continuar sua jornada para a terra prometida. Como não havia como armazenar a carne, o povo teve que comer a codorna naquela noite.</w:t>
      </w:r>
    </w:p>
    <w:p>
      <w:pPr/>
      <w:r>
        <w:rPr>
          <w:lang w:val="pt_PT" w:bidi="pt_PT"/>
        </w:rPr>
      </w:r>
      <w:r>
        <w:rPr>
          <w:lang w:val="pt_PT" w:bidi="pt_PT"/>
        </w:rPr>
        <w:t>Na manhã seguinte, o orvalho estava no chão ao redor do acampamento. Então o orvalho evaporou e deixou algo em flocos no chão.</w:t>
      </w:r>
    </w:p>
    <w:p>
      <w:pPr/>
      <w:r>
        <w:rPr>
          <w:lang w:val="pt_PT" w:bidi="pt_PT"/>
        </w:rPr>
      </w:r>
      <w:r>
        <w:rPr>
          <w:lang w:val="pt_PT" w:bidi="pt_PT"/>
        </w:rPr>
        <w:t>Moisés usa uma palavra como "eis" para mostrar a surpresa dos israelitas. Eles nunca haviam visto nada como o pão. O povo de Israel viu e se perguntou sobre isso, perguntando uns aos outros: “O que é?”. Porque eles não sabiam o que era a substância.</w:t>
      </w:r>
    </w:p>
    <w:p>
      <w:pPr/>
      <w:r>
        <w:rPr>
          <w:lang w:val="pt_PT" w:bidi="pt_PT"/>
        </w:rPr>
      </w:r>
      <w:r>
        <w:rPr>
          <w:lang w:val="pt_PT" w:bidi="pt_PT"/>
        </w:rPr>
        <w:t>É importante lembrar que as codornas e o pão apareceram apenas ao redor do lugar onde os israelitas acamparam.</w:t>
      </w:r>
    </w:p>
    <w:p>
      <w:pPr/>
      <w:r>
        <w:rPr>
          <w:lang w:val="pt_PT" w:bidi="pt_PT"/>
        </w:rPr>
      </w:r>
      <w:r>
        <w:rPr>
          <w:lang w:val="pt_PT" w:bidi="pt_PT"/>
        </w:rPr>
        <w:t>Moisés explica que é o pão que Yahweh forneceu. Então ele diz ao povo que Yahweh ordenou que eles levassem tanto quanto cada pessoa em sua tenda pudesse comer.</w:t>
      </w:r>
    </w:p>
    <w:p>
      <w:pPr/>
      <w:r>
        <w:rPr>
          <w:lang w:val="pt_PT" w:bidi="pt_PT"/>
        </w:rPr>
      </w:r>
      <w:r>
        <w:rPr>
          <w:lang w:val="pt_PT" w:bidi="pt_PT"/>
        </w:rPr>
        <w:t>Então Moisés diz a eles para não deixarem nenhum pão até a manhã seguinte. Algumas pessoas não deram ouvidos a Moisés e guardaram uma parte até a manhã seguinte. O pão cheirava mal e tinha vermes. Moisés ficou irado com as pessoas que não ouviram.</w:t>
      </w:r>
    </w:p>
    <w:p>
      <w:pPr/>
      <w:r>
        <w:rPr>
          <w:lang w:val="pt_PT" w:bidi="pt_PT"/>
        </w:rPr>
      </w:r>
      <w:r>
        <w:rPr>
          <w:lang w:val="pt_PT" w:bidi="pt_PT"/>
        </w:rPr>
        <w:t>Moisés usa a repetição para enfatizar a provisão diária de Yahweh e a provação de Israel. Ele diz que manhã após manhã, os israelitas recolhiam o pão. Quando o dia esquentou, derreteu. É importante observar que a expressão "o sol aqueceu" ou "o sol ficou quente" não significa que o sol ficaria mais quente, mas que o dia ficaria mais quente porque o sol estaria mais alto no céu. Como eles estavam em um deserto, teria sido muito quente quando o sol estava alto no céu.</w:t>
      </w:r>
    </w:p>
    <w:p>
      <w:pPr/>
      <w:r>
        <w:rPr>
          <w:lang w:val="pt_PT" w:bidi="pt_PT"/>
        </w:rPr>
      </w:r>
      <w:r>
        <w:rPr>
          <w:lang w:val="pt_PT" w:bidi="pt_PT"/>
        </w:rPr>
        <w:t>É importante observar que quando diz "derreteu", significa que a substância que foi deixada no chão derretia, não a substância que eles recolheram.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16.13–21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 que obedeceram</w:t>
      </w:r>
    </w:p>
    <w:p>
      <w:pPr>
        <w:pStyle w:val="ListBullet"/>
        <w:spacing w:line="240" w:lineRule="auto"/>
        <w:ind w:left="720"/>
      </w:pPr>
      <w:r>
        <w:rPr>
          <w:lang w:val="pt_PT" w:bidi="pt_PT"/>
        </w:rPr>
      </w:r>
      <w:r>
        <w:rPr>
          <w:lang w:val="pt_PT" w:bidi="pt_PT"/>
        </w:rPr>
        <w:t>Os israelitas que não obedeceram</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Codornas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israelitas esperando com expectativa que Yahweh forneça a carne que ele prometeu para a noite. De repente, Yahweh envia codornas para cobrir todo o acampamento israelita. Os israelitas capturam e comem as aves alegremente.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"Feliz! Finalmente, comida! Eu estava com tanta fome", ou "Grato. Sei que essas codornas eram um presente de Yahweh. Ele cuida tão bem de nós", ou "Em admiração. Nunca vi tantas aves antes. Yahweh é tão poderoso".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Pela manhã, quando o sol nasce, Moisés e os israelitas veem orvalho no chão. Quando se evapora, os israelitas ficam surpresos ao ver algo fino e em flocos deixado para trás. Eles perguntam a Moisés o que é, e Moisés diz que é o pão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Senhor: “O que você está sentindo ou pensando?”. A pessoa pode responder coisas como: "Meu povo precisa saber que eu cumpro minhas promessas", ou "Meu povo precisa ver que Eu sou o verdadeiro provedor deles. Quero testar a fé deles em mim", ou "Meu povo precisa de um lembrete diário de quem Eu SOU; o pão lembrará a eles disso".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Moisés dizendo ao povo para recolher apenas a medida de um ômer de pão para cada pessoa em sua tenda. Algumas pessoas recolhem um pouco, algumas pessoas recolhem muito, mas todos têm a quantidade certa quando a medem.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um israelita: “O que você está sentindo ou pensando?”. A pessoa pode responder coisas como: "Não posso acreditar que todos em minha tenda estão satisfeitos", ou "Eu estava com medo de não ter recolhido o suficiente para todos", ou "Aliviada. Temos comida, não morreremos".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Moisés dizendo ao povo para não armazenar o pão para o dia seguinte. Algumas pessoas obedecem, mas outras não. O pão armazenado deles produz larvas e cheira mal. Eles não podem comê-lo no dia seguinte. Moisés fica irado.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“Zangado. Quando é que essas pessoas vão ouvir!" ou “Frustrado. Eu disse a Yahweh que não queria ser responsável por todas essas pessoas", ou "Está claro que algumas das pessoas ainda não entendem quem Yahweh realmente é".</w:t>
      </w:r>
    </w:p>
    <w:p>
      <w:pPr>
        <w:pStyle w:val="ListBullet"/>
        <w:spacing w:line="240" w:lineRule="auto"/>
        <w:ind w:left="720"/>
      </w:pPr>
      <w:r>
        <w:rPr>
          <w:lang w:val="pt_PT" w:bidi="pt_PT"/>
        </w:rPr>
      </w:r>
      <w:r>
        <w:rPr>
          <w:lang w:val="pt_PT" w:bidi="pt_PT"/>
        </w:rPr>
        <w:t>Perguntem à pessoa que interpreta um israelita desobediente: “O que você está sentindo ou pensando?”. A pessoa pode responder coisas como: "Eu pensei que poderíamos não ter outra oportunidade de ter comida", ou "Eu deveria ter ouvido Moisés. É difícil se adaptar a esse novo estilo de vida", ou "Frustrado. É difícil ver toda essa comida derretendo".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continuando a fornecer pão todas as manhãs e os israelitas recolhendo-o para ter comida no deserto.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16.13–21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Deus</w:t>
      </w:r>
      <w:r>
        <w:rPr>
          <w:lang w:val="pt_PT" w:bidi="pt_PT"/>
        </w:rPr>
        <w:t xml:space="preserve"> envia codornas para os israelitas comerem à noite. No dia seguinte, o orvalho apareceu no chão. O orvalho deixa algo fino e em flocos no chão quando a água evapora. Os </w:t>
      </w:r>
      <w:r>
        <w:rPr>
          <w:b/>
          <w:lang w:val="pt_PT" w:bidi="pt_PT"/>
        </w:rPr>
        <w:t>israelitas</w:t>
      </w:r>
      <w:r>
        <w:rPr>
          <w:lang w:val="pt_PT" w:bidi="pt_PT"/>
        </w:rPr>
        <w:t xml:space="preserve"> ficam surpresos e perguntam o que é. O termo </w:t>
      </w:r>
      <w:r>
        <w:rPr>
          <w:lang w:val="pt_PT" w:bidi="pt_PT"/>
        </w:rPr>
        <w:t>israelitas</w:t>
      </w:r>
      <w:r>
        <w:rPr>
          <w:lang w:val="pt_PT" w:bidi="pt_PT"/>
        </w:rPr>
        <w:t xml:space="preserve"> se refere ao grupo de pessoas que eram os </w:t>
      </w:r>
      <w:r>
        <w:rPr>
          <w:lang w:val="pt_PT" w:bidi="pt_PT"/>
        </w:rPr>
        <w:t>filhos</w:t>
      </w:r>
      <w:r>
        <w:rPr>
          <w:lang w:val="pt_PT" w:bidi="pt_PT"/>
        </w:rPr>
        <w:t xml:space="preserve">, ou </w:t>
      </w:r>
      <w:r>
        <w:rPr>
          <w:lang w:val="pt_PT" w:bidi="pt_PT"/>
        </w:rPr>
        <w:t>descendentes</w:t>
      </w:r>
      <w:r>
        <w:rPr>
          <w:lang w:val="pt_PT" w:bidi="pt_PT"/>
        </w:rPr>
        <w:t xml:space="preserve">, de Jacó. Usem a mesma palavra ou frase para Israel que vocês usaram em passagens anteriores. Para mais informações sobre </w:t>
      </w:r>
      <w:r>
        <w:rPr>
          <w:lang w:val="pt_PT" w:bidi="pt_PT"/>
        </w:rPr>
        <w:t>Israel</w:t>
      </w:r>
      <w:r>
        <w:rPr>
          <w:lang w:val="pt_PT" w:bidi="pt_PT"/>
        </w:rPr>
        <w:t>, consultem o Glossário Mestre.</w:t>
      </w:r>
    </w:p>
    <w:p>
      <w:pPr/>
      <w:r>
        <w:rPr>
          <w:lang w:val="pt_PT" w:bidi="pt_PT"/>
        </w:rPr>
      </w:r>
      <w:r>
        <w:rPr>
          <w:lang w:val="pt_PT" w:bidi="pt_PT"/>
        </w:rPr>
        <w:t xml:space="preserve">Moisés diz aos israelitas que é o pão que </w:t>
      </w:r>
      <w:r>
        <w:rPr>
          <w:b/>
          <w:lang w:val="pt_PT" w:bidi="pt_PT"/>
        </w:rPr>
        <w:t>Yahweh</w:t>
      </w:r>
      <w:r>
        <w:rPr>
          <w:lang w:val="pt_PT" w:bidi="pt_PT"/>
        </w:rPr>
        <w:t xml:space="preserve"> forneceu para seu povo. Certifiquem-se de usar a mesma palavra para pão que vocês usaram em passagens anteriores. Yahweh é o nome pessoal para Deus,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Deus dá instruções ao povo para recolher a comida. Moisés fica irado quando algumas pessoas não seguem suas instruções sobre armazenar o pão. Deus continua a fornecer pão todos os dias para seu povo enquanto eles viajam.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16:22–36</w:t>
      </w:r>
      <w:r>
        <w:rPr>
          <w:lang w:val="pt_PT" w:bidi="pt_PT"/>
        </w:rPr>
      </w:r>
    </w:p>
    <w:p>
      <w:pPr>
        <w:pStyle w:val="Heading3"/>
      </w:pPr>
      <w:r>
        <w:rPr>
          <w:lang w:val="pt_PT" w:bidi="pt_PT"/>
        </w:rPr>
        <w:t>Ouvir e Sentir</w:t>
      </w:r>
    </w:p>
    <w:p>
      <w:pPr/>
      <w:r>
        <w:rPr>
          <w:lang w:val="pt_PT" w:bidi="pt_PT"/>
        </w:rPr>
      </w:r>
      <w:r>
        <w:rPr>
          <w:lang w:val="pt_PT" w:bidi="pt_PT"/>
        </w:rPr>
        <w:t>Nesta etapa, ouçam Êxodo 16.22–36 e guardem em seus corações.</w:t>
      </w:r>
    </w:p>
    <w:p>
      <w:pPr/>
      <w:r>
        <w:rPr>
          <w:lang w:val="pt_PT" w:bidi="pt_PT"/>
        </w:rPr>
      </w:r>
      <w:r>
        <w:rPr>
          <w:lang w:val="pt_PT" w:bidi="pt_PT"/>
        </w:rPr>
        <w:t>Ouçam uma versão em áudio de Êxodo 16.22–36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16.22–36 na tradução mais fácil de entender.</w:t>
      </w:r>
    </w:p>
    <w:p>
      <w:pPr/>
      <w:r>
        <w:rPr>
          <w:lang w:val="pt_PT" w:bidi="pt_PT"/>
        </w:rPr>
      </w:r>
      <w:r>
        <w:rPr>
          <w:lang w:val="pt_PT" w:bidi="pt_PT"/>
        </w:rPr>
        <w:t>Yahweh cumpriu sua promessa. Ele fornecia codornas à noite e pão do céu todas as manhãs para os israelitas comerem enquanto viajavam para a Terra Prometida. Yahweh deu a seu povo instruções específicas para recolher o pão do céu para ver se seu povo o obedeceria. Agora, Yahweh ensina seu povo escolhido sobre o sábado, ou o dia de descanso.</w:t>
      </w:r>
    </w:p>
    <w:p>
      <w:pPr/>
      <w:r>
        <w:rPr>
          <w:lang w:val="pt_PT" w:bidi="pt_PT"/>
        </w:rPr>
      </w:r>
      <w:r>
        <w:rPr>
          <w:lang w:val="pt_PT" w:bidi="pt_PT"/>
        </w:rPr>
        <w:t>Como vocês se lembram, os israelitas, ou os descendentes de Jacó, estão viajando pelo deserto de Sim em algum lugar entre o Mar Vermelho e o monte Sinai.</w:t>
      </w:r>
    </w:p>
    <w:p>
      <w:pPr/>
      <w:r>
        <w:rPr>
          <w:lang w:val="pt_PT" w:bidi="pt_PT"/>
        </w:rPr>
      </w:r>
      <w:r>
        <w:rPr>
          <w:lang w:val="pt_PT" w:bidi="pt_PT"/>
        </w:rPr>
        <w:t xml:space="preserve">Parem aqui e, em grupo, olhem para um mapa da </w:t>
      </w:r>
      <w:r>
        <w:rPr>
          <w:lang w:val="pt_PT" w:bidi="pt_PT"/>
        </w:rPr>
        <w:t>Península do Sinai destacando o Mar Vermelho, a área do deserto e o monte Sinai</w:t>
      </w:r>
      <w:r>
        <w:rPr>
          <w:lang w:val="pt_PT" w:bidi="pt_PT"/>
        </w:rPr>
        <w:t>. Pause este áudio aqui.</w:t>
      </w:r>
    </w:p>
    <w:p>
      <w:pPr/>
      <w:r>
        <w:rPr>
          <w:lang w:val="pt_PT" w:bidi="pt_PT"/>
        </w:rPr>
      </w:r>
      <w:r>
        <w:rPr>
          <w:lang w:val="pt_PT" w:bidi="pt_PT"/>
        </w:rPr>
        <w:t>Os israelitas estão viajando em um grupo de 600.000 homens com todas as suas famílias e pertences. Yahweh acabou de realizar um milagre, ou um ato que apenas ele pode fazer, fornecendo pão diário do céu para os israelitas. Yahweh então deu aos israelitas mandamentos ou regras para recolher o maná.</w:t>
      </w:r>
    </w:p>
    <w:p>
      <w:pPr/>
      <w:r>
        <w:rPr>
          <w:lang w:val="pt_PT" w:bidi="pt_PT"/>
        </w:rPr>
      </w:r>
      <w:r>
        <w:rPr>
          <w:lang w:val="pt_PT" w:bidi="pt_PT"/>
        </w:rPr>
        <w:t>Uma das regras que Yahweh deu foi recolher duas vezes mais maná no sexto dia para que eles pudessem descansar no sétimo dia. Isso significaria coletar dois ômeres de maná para cada pessoa. Como vocês se lembram, um ômer equivale a 2 quartos, ou 1,8 litros. Os israelitas obedecem a Yahweh e recolhem duas vezes mais maná no sexto dia depois que o maná apareceu. Os líderes israelitas, ou os líderes tribais, ficam agradavelmente surpresos quando há maná suficiente para que todas as pessoas recolham duas vezes mais do que o habitual. Os líderes vão até Moisés e dizem a ele o que aconteceu.</w:t>
      </w:r>
    </w:p>
    <w:p>
      <w:pPr/>
      <w:r>
        <w:rPr>
          <w:lang w:val="pt_PT" w:bidi="pt_PT"/>
        </w:rPr>
      </w:r>
      <w:r>
        <w:rPr>
          <w:lang w:val="pt_PT" w:bidi="pt_PT"/>
        </w:rPr>
        <w:t>Moisés fala com o povo em nome de Yahweh e dá a eles as instruções de Yahweh sobre o sábado. Mais tarde, esse será um dos dez mandamentos que Yahweh dá a Moisés. Moisés diz ao povo que amanhã, ou o sétimo dia, será sábado, ou um dia solene de descanso. A palavra sábado significa parar. Nesse caso, as pessoas parariam de trabalhar. Recolher comida era o tipo mais básico de trabalho e algo que todos nos tempos antigos tinham que fazer.</w:t>
      </w:r>
    </w:p>
    <w:p>
      <w:pPr/>
      <w:r>
        <w:rPr>
          <w:lang w:val="pt_PT" w:bidi="pt_PT"/>
        </w:rPr>
      </w:r>
      <w:r>
        <w:rPr>
          <w:lang w:val="pt_PT" w:bidi="pt_PT"/>
        </w:rPr>
        <w:t>Parem aqui e discutam esta pergunta em grupo: Em sua cultura, quais atividades as pessoas consideram trabalho? Como as pessoas descansam do trabalho onde vocês vivem? Pause este áudio aqui.</w:t>
      </w:r>
    </w:p>
    <w:p>
      <w:pPr/>
      <w:r>
        <w:rPr>
          <w:lang w:val="pt_PT" w:bidi="pt_PT"/>
        </w:rPr>
      </w:r>
      <w:r>
        <w:rPr>
          <w:lang w:val="pt_PT" w:bidi="pt_PT"/>
        </w:rPr>
        <w:t>Então Yahweh fornece maná com antecedência para que o povo não tenha que recolhê-lo no sétimo dia. Em vez disso, Moisés instrui o povo a cozinhar o maná, assando-o ou fervendo-o para que eles não tivessem que prepará-lo no sábado. Dessa maneira, Yahweh quer que seu povo não apenas descanse do trabalho, mas também volte a concentrar-se e honre Yahweh como o Deus santo deles. Santo significa que Yahweh é separado de sua criação e que ele é moralmente perfeito. Moisés também chama o sábado de santo, o que significa que é separado para o propósito especial de descansar e adorar Yahweh.</w:t>
      </w:r>
    </w:p>
    <w:p>
      <w:pPr/>
      <w:r>
        <w:rPr>
          <w:lang w:val="pt_PT" w:bidi="pt_PT"/>
        </w:rPr>
      </w:r>
      <w:r>
        <w:rPr>
          <w:lang w:val="pt_PT" w:bidi="pt_PT"/>
        </w:rPr>
        <w:t>Ao contrário dos cinco primeiros dias, Moisés diz ao povo para guardar ou armazenar o que sobrou da porção dupla de maná cozido para o sábado. Como vocês se lembram, até agora, Yahweh não permitia que o povo armazenasse maná durante a noite. A maioria dos israelitas obedece a Yahweh e acorda no sábado para descobrir que o maná cozido deles ainda é bom para comer. Não cheirava mal nem tinha vermes. Moisés diz a eles para comerem o maná, uma vez que Yahweh não forneceria mais nada no chão naquele dia.</w:t>
      </w:r>
    </w:p>
    <w:p>
      <w:pPr/>
      <w:r>
        <w:rPr>
          <w:lang w:val="pt_PT" w:bidi="pt_PT"/>
        </w:rPr>
      </w:r>
      <w:r>
        <w:rPr>
          <w:lang w:val="pt_PT" w:bidi="pt_PT"/>
        </w:rPr>
        <w:t>Moisés usa a repetição para enfatizar que o sábado será algo que os israelitas continuarão a praticar como o povo escolhido de Yahweh. A cada cinco dias, eles recolherão apenas o maná suficiente para o que cada pessoa precisa, e não o armazenarão. No sexto dia, Yahweh forneceria uma porção dupla de maná para que eles recolhessem, mas no sétimo dia, o povo descansaria. Dessa maneira, Yahweh ensinou os israelitas sobre o sábado e a necessidade deles de um dia para descansar e honrá-lo.</w:t>
      </w:r>
    </w:p>
    <w:p>
      <w:pPr/>
      <w:r>
        <w:rPr>
          <w:lang w:val="pt_PT" w:bidi="pt_PT"/>
        </w:rPr>
      </w:r>
      <w:r>
        <w:rPr>
          <w:lang w:val="pt_PT" w:bidi="pt_PT"/>
        </w:rPr>
        <w:t>No entanto, alguns dos israelitas não obedeceram a Yahweh. Eles não armazenaram seu maná cozido durante a noite e tentaram recolher maná no sábado, mas não encontraram nada. Yahweh fala com os israelitas por meio de Moisés. Quando Yahweh pergunta: "Por quanto tempo vocês se recusarão a guardar meus mandamentos e minhas leis ou instruções?" Yahweh não espera uma resposta. Em vez disso, ele está repreendendo os israelitas que não o obedeceram. Yahweh quer que todo o seu povo confie nele o suficiente para seguir seus mandamentos.</w:t>
      </w:r>
    </w:p>
    <w:p>
      <w:pPr/>
      <w:r>
        <w:rPr>
          <w:lang w:val="pt_PT" w:bidi="pt_PT"/>
        </w:rPr>
      </w:r>
      <w:r>
        <w:rPr>
          <w:lang w:val="pt_PT" w:bidi="pt_PT"/>
        </w:rPr>
        <w:t>Moisés usa uma palavra como "ver" para obter a atenção dos israelitas. Ele quer que eles entendam que Yahweh deu a eles o sábado como um presente. É por isso que Yahweh forneceu uma porção dupla de maná no sexto dia para que o povo não tivesse que sair e recolher comida no sábado. Moisés diz ao povo para permanecer em suas tendas, ou moradias. Isso não significa que eles não podiam deixar suas tendas de forma alguma, mas provavelmente era destinado a impedir que as pessoas tentassem sair e coletar comida. Então os israelitas aprenderam a descansar no sétimo dia e a separar tempo para honrar e adorar Yahweh.</w:t>
      </w:r>
    </w:p>
    <w:p>
      <w:pPr/>
      <w:r>
        <w:rPr>
          <w:lang w:val="pt_PT" w:bidi="pt_PT"/>
        </w:rPr>
      </w:r>
      <w:r>
        <w:rPr>
          <w:lang w:val="pt_PT" w:bidi="pt_PT"/>
        </w:rPr>
        <w:t>Moisés então descreve o pão do céu, ou a comida de Yahweh que a casa, ou família, de Israel chamava de "maná". Eles a chamavam de maná porque a palavra "maná" em hebraico soa como a pergunta dos israelitas: "O que é isso?" quando eles viram o pão pela primeira vez. O maná era branco como a cor de uma semente de coentro. Ele descreve o sabor do maná como sendo de bolachas ou biscoitos finos cobertos de mel. O mel é uma substância espessa e doce feita por abelhas que as pessoas encontram na natureza. Essa era outra maneira de dizer que estava incrivelmente delicioso.</w:t>
      </w:r>
    </w:p>
    <w:p>
      <w:pPr/>
      <w:r>
        <w:rPr>
          <w:lang w:val="pt_PT" w:bidi="pt_PT"/>
        </w:rPr>
      </w:r>
      <w:r>
        <w:rPr>
          <w:lang w:val="pt_PT" w:bidi="pt_PT"/>
        </w:rPr>
        <w:t xml:space="preserve">Parem aqui e, em grupo, olhem para imagens de uma </w:t>
      </w:r>
      <w:r>
        <w:rPr>
          <w:lang w:val="pt_PT" w:bidi="pt_PT"/>
        </w:rPr>
        <w:t>semente de coentro</w:t>
      </w:r>
      <w:r>
        <w:rPr>
          <w:lang w:val="pt_PT" w:bidi="pt_PT"/>
        </w:rPr>
        <w:t xml:space="preserve">, uma </w:t>
      </w:r>
      <w:r>
        <w:rPr>
          <w:lang w:val="pt_PT" w:bidi="pt_PT"/>
        </w:rPr>
        <w:t>bolacha</w:t>
      </w:r>
      <w:r>
        <w:rPr>
          <w:lang w:val="pt_PT" w:bidi="pt_PT"/>
        </w:rPr>
        <w:t xml:space="preserve"> e </w:t>
      </w:r>
      <w:r>
        <w:rPr>
          <w:lang w:val="pt_PT" w:bidi="pt_PT"/>
        </w:rPr>
        <w:t>abelhas em um favo de mel</w:t>
      </w:r>
      <w:r>
        <w:rPr>
          <w:lang w:val="pt_PT" w:bidi="pt_PT"/>
        </w:rPr>
        <w:t>. Discutam com seu grupo: como vocês descreveriam a comida doce mais deliciosa onde vocês vivem? Pause este áudio aqui.</w:t>
      </w:r>
    </w:p>
    <w:p>
      <w:pPr/>
      <w:r>
        <w:rPr>
          <w:lang w:val="pt_PT" w:bidi="pt_PT"/>
        </w:rPr>
      </w:r>
      <w:r>
        <w:rPr>
          <w:lang w:val="pt_PT" w:bidi="pt_PT"/>
        </w:rPr>
        <w:t>Moisés fala em nome de Yahweh e diz ao povo para guardar o valor de um ômer do maná para as gerações futuras verem. Uma geração se refere a pessoas que vivem na mesma época, então Moisés está falando sobre os descendentes dos israelitas. Eles não saberão como é ter Yahweh fornecendo maná todos os dias. Moisés diz a seu irmão Arão para colocar o jarro de maná na presença de Yahweh. Mais tarde, a presença de Yahweh será representada de uma maneira diferente. Sabemos que "o Testemunho" são as tábuas da lei que Deus dará posteriormente a Moisés. Os israelitas muitas vezes se referiam a essas tábuas como o Testemunho. Yahweh dará os 10 mandamentos a Moisés no monte Sinai. Yahweh instruirá Moisés a colocar os 10 mandamentos, que também são chamados de Testemunho, com o jarro de maná na arca, ou uma caixa especial que representa a própria presença de Yahweh. Yahweh fará o maná permanecer fresco e não apodrecer, para que seja um testemunho para as gerações futuras de como ele proveu para seu povo escolhido no deserto.</w:t>
      </w:r>
    </w:p>
    <w:p>
      <w:pPr/>
      <w:r>
        <w:rPr>
          <w:lang w:val="pt_PT" w:bidi="pt_PT"/>
        </w:rPr>
      </w:r>
      <w:r>
        <w:rPr>
          <w:lang w:val="pt_PT" w:bidi="pt_PT"/>
        </w:rPr>
        <w:t>Agora Moisés resume a jornada dos israelitas. Moisés nos diz que os israelitas continuarão a comer maná por 40 anos no deserto até que cheguem a terra habitável, ou terra em que os israelitas possam se estabelecer. Nesse caso, refere-se à terra de Canaã, a terra que Yahweh prometeu a seu povo. Para referência, Moisés menciona que um ômer, ou dois quartos, é um décimo de um efá, ou vinte quartos.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16.22–36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israelitas saem no sexto dia depois que Yahweh forneceu maná do céu. A maioria das pessoas recolhe uma porção dupla como Yahweh disse a elas, mas algumas pessoas não recolhem.</w:t>
      </w:r>
    </w:p>
    <w:p>
      <w:pPr/>
      <w:r>
        <w:rPr>
          <w:lang w:val="pt_PT" w:bidi="pt_PT"/>
        </w:rPr>
      </w:r>
      <w:r>
        <w:rPr>
          <w:b/>
          <w:lang w:val="pt_PT" w:bidi="pt_PT"/>
        </w:rPr>
        <w:t>Na segunda cena:</w:t>
      </w:r>
      <w:r>
        <w:rPr>
          <w:lang w:val="pt_PT" w:bidi="pt_PT"/>
        </w:rPr>
        <w:t xml:space="preserve"> Os líderes relatam a Moisés que havia maná suficiente para que todos recolhessem uma porção dupla. Moisés fala em nome de Yahweh, dizendo: "Amanhã é sábado, um dia de descanso solene". Moisés diz a eles para cozinharem o maná para que esteja pronto para comer amanhã.</w:t>
      </w:r>
    </w:p>
    <w:p>
      <w:pPr/>
      <w:r>
        <w:rPr>
          <w:lang w:val="pt_PT" w:bidi="pt_PT"/>
        </w:rPr>
      </w:r>
      <w:r>
        <w:rPr>
          <w:b/>
          <w:lang w:val="pt_PT" w:bidi="pt_PT"/>
        </w:rPr>
        <w:t>Na terceira cena:</w:t>
      </w:r>
      <w:r>
        <w:rPr>
          <w:lang w:val="pt_PT" w:bidi="pt_PT"/>
        </w:rPr>
        <w:t xml:space="preserve"> Alguns dos israelitas obedecem a Yahweh e cozinham a porção dupla de maná, mas algumas pessoas não fazem isso. Eles acordam e descobrem que o maná ainda está bom para comer. Moisés diz ao povo para comer o maná cozido, uma vez que Yahweh não fornecerá maná no sábado. Moisés diz a eles que recolherão maná por seis dias, mas no sétimo dia, eles descansarão.</w:t>
      </w:r>
    </w:p>
    <w:p>
      <w:pPr/>
      <w:r>
        <w:rPr>
          <w:lang w:val="pt_PT" w:bidi="pt_PT"/>
        </w:rPr>
      </w:r>
      <w:r>
        <w:rPr>
          <w:b/>
          <w:lang w:val="pt_PT" w:bidi="pt_PT"/>
        </w:rPr>
        <w:t>Na quarta cena:</w:t>
      </w:r>
      <w:r>
        <w:rPr>
          <w:lang w:val="pt_PT" w:bidi="pt_PT"/>
        </w:rPr>
        <w:t xml:space="preserve"> Os israelitas que não armazenaram a porção dupla de maná saem no sábado e procuram maná, mas não encontram nada. Yahweh repreende esses israelitas por meio de Moisés, dizendo: "Por quanto tempo vocês me desobedecerão?" Moisés diz ao povo que o sábado é o presente de Yahweh para eles e diz a eles para não deixarem suas tendas. O povo descansa no sábado.</w:t>
      </w:r>
    </w:p>
    <w:p>
      <w:pPr/>
      <w:r>
        <w:rPr>
          <w:lang w:val="pt_PT" w:bidi="pt_PT"/>
        </w:rPr>
      </w:r>
      <w:r>
        <w:rPr>
          <w:b/>
          <w:lang w:val="pt_PT" w:bidi="pt_PT"/>
        </w:rPr>
        <w:t>Na quinta cena:</w:t>
      </w:r>
      <w:r>
        <w:rPr>
          <w:lang w:val="pt_PT" w:bidi="pt_PT"/>
        </w:rPr>
        <w:t xml:space="preserve"> Moisés diz a Arão para colocar o maná em um jarro e mantê-lo continuamente na presença de Yahweh para que os futuros descendentes saibam como Yahweh sustentou seu povo. Arão obedece.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(irmão de Moisés)</w:t>
      </w:r>
    </w:p>
    <w:p>
      <w:pPr>
        <w:pStyle w:val="ListBullet"/>
        <w:spacing w:line="240" w:lineRule="auto"/>
        <w:ind w:left="720"/>
      </w:pPr>
      <w:r>
        <w:rPr>
          <w:lang w:val="pt_PT" w:bidi="pt_PT"/>
        </w:rPr>
      </w:r>
      <w:r>
        <w:rPr>
          <w:lang w:val="pt_PT" w:bidi="pt_PT"/>
        </w:rPr>
        <w:t>Os líderes israelitas</w:t>
      </w:r>
    </w:p>
    <w:p>
      <w:pPr>
        <w:pStyle w:val="ListBullet"/>
        <w:spacing w:line="240" w:lineRule="auto"/>
        <w:ind w:left="720"/>
      </w:pPr>
      <w:r>
        <w:rPr>
          <w:lang w:val="pt_PT" w:bidi="pt_PT"/>
        </w:rPr>
      </w:r>
      <w:r>
        <w:rPr>
          <w:lang w:val="pt_PT" w:bidi="pt_PT"/>
        </w:rPr>
        <w:t>Os israelitas que obedecem</w:t>
      </w:r>
    </w:p>
    <w:p>
      <w:pPr>
        <w:pStyle w:val="ListBullet"/>
        <w:spacing w:line="240" w:lineRule="auto"/>
        <w:ind w:left="720"/>
      </w:pPr>
      <w:r>
        <w:rPr>
          <w:lang w:val="pt_PT" w:bidi="pt_PT"/>
        </w:rPr>
      </w:r>
      <w:r>
        <w:rPr>
          <w:lang w:val="pt_PT" w:bidi="pt_PT"/>
        </w:rPr>
        <w:t>Os israelitas que não obedecem</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os israelitas estão viajando pelo deserto em um grupo de mais de 600.000 homens com suas famílias e pertences.</w:t>
      </w:r>
    </w:p>
    <w:p>
      <w:pPr/>
      <w:r>
        <w:rPr>
          <w:lang w:val="pt_PT" w:bidi="pt_PT"/>
        </w:rPr>
      </w:r>
      <w:r>
        <w:rPr>
          <w:lang w:val="pt_PT" w:bidi="pt_PT"/>
        </w:rPr>
        <w:t>Na última passagem, Yahweh disse a Moisés que os israelitas deveriam recolher duas vezes mais maná e cozinhá-lo no sexto dia. Então os israelitas estão obedecendo a Yahweh quando recolhem dois ômeres, ou duas vezes mais maná.</w:t>
      </w:r>
    </w:p>
    <w:p>
      <w:pPr/>
      <w:r>
        <w:rPr>
          <w:lang w:val="pt_PT" w:bidi="pt_PT"/>
        </w:rPr>
      </w:r>
      <w:r>
        <w:rPr>
          <w:lang w:val="pt_PT" w:bidi="pt_PT"/>
        </w:rPr>
        <w:t>Quando Moisés fala em nome de Yahweh, ele diz que "amanhã" será um dia de descanso. Aqui, amanhã se refere ao sétimo dia desde que o maná apareceu.</w:t>
      </w:r>
    </w:p>
    <w:p>
      <w:pPr/>
      <w:r>
        <w:rPr>
          <w:lang w:val="pt_PT" w:bidi="pt_PT"/>
        </w:rPr>
      </w:r>
      <w:r>
        <w:rPr>
          <w:lang w:val="pt_PT" w:bidi="pt_PT"/>
        </w:rPr>
        <w:t>É importante lembrar que na última passagem, quando alguns israelitas desobedeceram a Yahweh e mantiveram o maná durante a noite, ele estragou e havia vermes nele. O oposto acontece agora. Os israelitas que obedecem a Yahweh e mantêm o maná cozido durante a noite descobrem que ele permanece fresco na manhã seguinte, no sábado.</w:t>
      </w:r>
    </w:p>
    <w:p>
      <w:pPr/>
      <w:r>
        <w:rPr>
          <w:lang w:val="pt_PT" w:bidi="pt_PT"/>
        </w:rPr>
      </w:r>
      <w:r>
        <w:rPr>
          <w:lang w:val="pt_PT" w:bidi="pt_PT"/>
        </w:rPr>
        <w:t>É importante lembrar que um dia passou quando Moisés diz: "Comam-no hoje..." É o sétimo dia, o dia depois que os israelitas colheram e cozinharam a porção dupla de maná.</w:t>
      </w:r>
    </w:p>
    <w:p>
      <w:pPr/>
      <w:r>
        <w:rPr>
          <w:lang w:val="pt_PT" w:bidi="pt_PT"/>
        </w:rPr>
      </w:r>
      <w:r>
        <w:rPr>
          <w:lang w:val="pt_PT" w:bidi="pt_PT"/>
        </w:rPr>
        <w:t>Quando Yahweh pergunta: "Por quanto tempo vocês se recusarão a guardar meus mandamentos e minhas leis ou instruções?" Yahweh não está falando diretamente com Moisés. Em vez disso, o "vocês" é plural, e Yahweh está falando por meio de Moisés aos israelitas que não o obedeceram. Yahweh não espera uma resposta, mas usa a pergunta como uma maneira de mostrar seu desapontamento por eles não o terem obedecido.</w:t>
      </w:r>
    </w:p>
    <w:p>
      <w:pPr/>
      <w:r>
        <w:rPr>
          <w:lang w:val="pt_PT" w:bidi="pt_PT"/>
        </w:rPr>
      </w:r>
      <w:r>
        <w:rPr>
          <w:lang w:val="pt_PT" w:bidi="pt_PT"/>
        </w:rPr>
        <w:t>É importante lembrar que Moisés usa uma palavra como "ver" para obter a atenção dos israelitas. Moisés quer que eles percebam que o sábado é o presente de Yahweh para seu povo para que eles possam ter um dia para descansar e adorá-lo.</w:t>
      </w:r>
    </w:p>
    <w:p>
      <w:pPr/>
      <w:r>
        <w:rPr>
          <w:lang w:val="pt_PT" w:bidi="pt_PT"/>
        </w:rPr>
      </w:r>
      <w:r>
        <w:rPr>
          <w:lang w:val="pt_PT" w:bidi="pt_PT"/>
        </w:rPr>
        <w:t>Quando Moisés descreve o maná como bolachas de mel, ele provavelmente está dizendo que era crocante, doce e delicioso.</w:t>
      </w:r>
    </w:p>
    <w:p>
      <w:pPr/>
      <w:r>
        <w:rPr>
          <w:lang w:val="pt_PT" w:bidi="pt_PT"/>
        </w:rPr>
      </w:r>
      <w:r>
        <w:rPr>
          <w:lang w:val="pt_PT" w:bidi="pt_PT"/>
        </w:rPr>
        <w:t>Moisés diz a Arão para guardar um jarro de maná e mantê-lo continuamente na presença de Yahweh para que os descendentes dos israelitas se lembrem do que Yahweh fez por Israel no deserto.</w:t>
      </w:r>
    </w:p>
    <w:p>
      <w:pPr/>
      <w:r>
        <w:rPr>
          <w:lang w:val="pt_PT" w:bidi="pt_PT"/>
        </w:rPr>
      </w:r>
      <w:r>
        <w:rPr>
          <w:lang w:val="pt_PT" w:bidi="pt_PT"/>
        </w:rPr>
        <w:t>É importante observar que quando Moisés diz o Testemunho, ele está se referindo às tábuas de pedra nas quais Yahweh escreve os 10 mandamentos no monte Sinai. Esse evento ainda não aconteceu. Algumas traduções usam a palavra eventualmente para garantir que as pessoas saibam que esse é um evento futuro. No futuro, quando Moisés receber os 10 mandamentos, Arão colocará o jarro de maná ao lado dos 10 mandamentos em uma caixa especial chamada de arca. A arca representará a presença de Yahweh.</w:t>
      </w:r>
    </w:p>
    <w:p>
      <w:pPr/>
      <w:r>
        <w:rPr>
          <w:lang w:val="pt_PT" w:bidi="pt_PT"/>
        </w:rPr>
      </w:r>
      <w:r>
        <w:rPr>
          <w:lang w:val="pt_PT" w:bidi="pt_PT"/>
        </w:rPr>
        <w:t>É importante lembrar que Moisés usa uma palavra como "agora" para dar um resumo de quando os israelitas viajaram por 40 anos até que chegaram à Terra Prometida, ou a terra de Canaã.</w:t>
      </w:r>
    </w:p>
    <w:p>
      <w:pPr/>
      <w:r>
        <w:rPr>
          <w:lang w:val="pt_PT" w:bidi="pt_PT"/>
        </w:rPr>
      </w:r>
      <w:r>
        <w:rPr>
          <w:lang w:val="pt_PT" w:bidi="pt_PT"/>
        </w:rPr>
        <w:t>Moisés então explica o sistema de medida, dizendo que um ômer é um décimo de um efá. Um efá equivale a 20 quartos, portanto um ômer era 2 quartos, ou cerca de 2,2 litros. Esse comentário é informação extra para o público de Moisés.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16.22–36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(irmão de Moisés)</w:t>
      </w:r>
    </w:p>
    <w:p>
      <w:pPr>
        <w:pStyle w:val="ListBullet"/>
        <w:spacing w:line="240" w:lineRule="auto"/>
        <w:ind w:left="720"/>
      </w:pPr>
      <w:r>
        <w:rPr>
          <w:lang w:val="pt_PT" w:bidi="pt_PT"/>
        </w:rPr>
      </w:r>
      <w:r>
        <w:rPr>
          <w:lang w:val="pt_PT" w:bidi="pt_PT"/>
        </w:rPr>
        <w:t>Os líderes israelitas</w:t>
      </w:r>
    </w:p>
    <w:p>
      <w:pPr>
        <w:pStyle w:val="ListBullet"/>
        <w:spacing w:line="240" w:lineRule="auto"/>
        <w:ind w:left="720"/>
      </w:pPr>
      <w:r>
        <w:rPr>
          <w:lang w:val="pt_PT" w:bidi="pt_PT"/>
        </w:rPr>
      </w:r>
      <w:r>
        <w:rPr>
          <w:lang w:val="pt_PT" w:bidi="pt_PT"/>
        </w:rPr>
        <w:t>Os israelitas que obedecem</w:t>
      </w:r>
    </w:p>
    <w:p>
      <w:pPr>
        <w:pStyle w:val="ListBullet"/>
        <w:spacing w:line="240" w:lineRule="auto"/>
        <w:ind w:left="720"/>
      </w:pPr>
      <w:r>
        <w:rPr>
          <w:lang w:val="pt_PT" w:bidi="pt_PT"/>
        </w:rPr>
      </w:r>
      <w:r>
        <w:rPr>
          <w:lang w:val="pt_PT" w:bidi="pt_PT"/>
        </w:rPr>
        <w:t>Os israelitas que não obedecem</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israelitas saindo no sexto dia depois que Yahweh forneceu pão do céu. A maioria das pessoas recolhe uma porção dupla como Yahweh disse a elas, mas algumas pessoas não recolhem.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israelitas que não obedecem a Yahweh: “O que você está sentindo ou pensando?”. A pessoa pode responder coisas como: "Duvidoso. Não irei recolher maná duplo. Vi o que acontece quando tento guardar o maná de um dia para o outro", ou "Frustrado. Moisés está sempre nos dando tantas regras", ou "Preguiçoso. Não tenho vontade de recolher duas vezes mais. Sempre haverá maná amanhã".</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líderes relatando a Moisés que havia maná suficiente para que todos recolhessem uma porção dupla. Yahweh fala por meio de Moisés, dizendo: "Amanhã é sábado, um dia de descanso solene". Moisés diz ao povo para assar ou ferver o maná para que esteja pronto para comer amanhã. Alguns dos israelitas obedecem a Yahweh e cozinham a porção dupla de maná, mas algumas pessoas não fazem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israelitas que obedecem a Yahweh: “O que você está sentindo ou pensando?”. A pessoa pode responder coisas como: "Eu pensava que o maná estragaria se o mantivéssemos durante a noite. Mas confiarei em Yahweh", ou "Curioso. Eu me pergunto o que Deus fará amanhã?”. ou "Em admiração. Acho que nunca entenderei verdadeiramente Yahweh, mas quero obedecer a ele porque Ele é um bom Deus que cuida de mim".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acordando para encontrar o maná ainda bom para comer. Moisés diz ao povo para comer o maná cozido, uma vez que Yahweh não fornecerá maná no sábado. Moisés diz a eles que recolherão maná por seis dias, mas no sétimo dia, eles descansarão.</w:t>
      </w:r>
    </w:p>
    <w:p>
      <w:pPr/>
      <w:r>
        <w:rPr>
          <w:lang w:val="pt_PT" w:bidi="pt_PT"/>
        </w:rPr>
      </w:r>
      <w:r>
        <w:rPr>
          <w:lang w:val="pt_PT" w:bidi="pt_PT"/>
        </w:rPr>
        <w:t>Encenem os israelitas que não armazenaram a porção dupla de maná saindo no sábado e procurando maná, mas eles não conseguem encontrar nada. Yahweh repreende esses israelitas por meio de Moisés, dizendo: "Por quanto tempo vocês me desobedecerão?" Moisés diz ao povo que o sábado é o presente de Yahweh para eles e diz a eles para não deixarem suas tendas. O povo descansa no sábado.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"Cansado. Essas pessoas são rebeldes em seus corações", ou "Pacientes. Com o tempo, eles verão que apenas Eu sou o Deus deles", ou "Amoroso. Eles têm um longo caminho a percorrer, mas meus filhos devem aprender a confiar em mim".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vendo o maná e perguntando: “O que é isso?”. Eles nunca viram nada como o pão de Yahweh. Eles decidem chamá-lo de maná porque soa como a pergunta deles.</w:t>
      </w:r>
    </w:p>
    <w:p>
      <w:pPr/>
      <w:r>
        <w:rPr>
          <w:lang w:val="pt_PT" w:bidi="pt_PT"/>
        </w:rPr>
      </w:r>
      <w:r>
        <w:rPr>
          <w:lang w:val="pt_PT" w:bidi="pt_PT"/>
        </w:rPr>
        <w:t>Encenem Moisés dizendo a Arão para colocar o maná em um jarro e mantê-lo continuamente na presença de Yahweh para que os futuros descendentes saibam como Yahweh sustentou seu povo. Arão obedece.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"Estou honrado que Yahweh me escolheria para um trabalho tão importante", ou "Curioso. Mas como o maná permanecerá bom por tanto tempo?”. ou "Sinto-me humilde por Deus planejar cuidar de nossos descendentes".</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16.22–36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w:t>
      </w:r>
      <w:r>
        <w:rPr>
          <w:lang w:val="pt_PT" w:bidi="pt_PT"/>
        </w:rPr>
        <w:t>israelitas</w:t>
      </w:r>
      <w:r>
        <w:rPr>
          <w:lang w:val="pt_PT" w:bidi="pt_PT"/>
        </w:rPr>
        <w:t xml:space="preserve"> saem e recolhem duas vezes mais maná no sexto dia, assim como Yahweh ordenou. Yahweh é o nome pessoal para </w:t>
      </w:r>
      <w:r>
        <w:rPr>
          <w:b/>
          <w:lang w:val="pt_PT" w:bidi="pt_PT"/>
        </w:rPr>
        <w:t>Deus</w:t>
      </w:r>
      <w:r>
        <w:rPr>
          <w:lang w:val="pt_PT" w:bidi="pt_PT"/>
        </w:rPr>
        <w:t xml:space="preserve">,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fala por meio de Moisés e ensina seu povo sobre o </w:t>
      </w:r>
      <w:r>
        <w:rPr>
          <w:b/>
          <w:lang w:val="pt_PT" w:bidi="pt_PT"/>
        </w:rPr>
        <w:t>sábado</w:t>
      </w:r>
      <w:r>
        <w:rPr>
          <w:lang w:val="pt_PT" w:bidi="pt_PT"/>
        </w:rPr>
        <w:t xml:space="preserve">. A palavra Sábado significa parar — nesse caso, parar de trabalhar. Yahweh diz a seu povo que o sétimo dia será separado como um dia de descanso e </w:t>
      </w:r>
      <w:r>
        <w:rPr>
          <w:lang w:val="pt_PT" w:bidi="pt_PT"/>
        </w:rPr>
        <w:t>adoração</w:t>
      </w:r>
      <w:r>
        <w:rPr>
          <w:lang w:val="pt_PT" w:bidi="pt_PT"/>
        </w:rPr>
        <w:t xml:space="preserve"> a Yahweh. Yahweh mais tarde dará a lei do sábado como um dos dez mandamentos no monte Sinai.</w:t>
      </w:r>
    </w:p>
    <w:p>
      <w:pPr/>
      <w:r>
        <w:rPr>
          <w:lang w:val="pt_PT" w:bidi="pt_PT"/>
        </w:rPr>
      </w:r>
      <w:r>
        <w:rPr>
          <w:lang w:val="pt_PT" w:bidi="pt_PT"/>
        </w:rPr>
        <w:t xml:space="preserve">Parem aqui e discutam em grupo qual palavra ou frase vocês usarão para </w:t>
      </w:r>
      <w:r>
        <w:rPr>
          <w:b/>
          <w:lang w:val="pt_PT" w:bidi="pt_PT"/>
        </w:rPr>
        <w:t>sábado</w:t>
      </w:r>
      <w:r>
        <w:rPr>
          <w:lang w:val="pt_PT" w:bidi="pt_PT"/>
        </w:rPr>
        <w:t xml:space="preserve">. Procurem </w:t>
      </w:r>
      <w:r>
        <w:rPr>
          <w:lang w:val="pt_PT" w:bidi="pt_PT"/>
        </w:rPr>
        <w:t>Sábado</w:t>
      </w:r>
      <w:r>
        <w:rPr>
          <w:lang w:val="pt_PT" w:bidi="pt_PT"/>
        </w:rPr>
        <w:t xml:space="preserve"> no Glossário Mestre para mais informações. Pause este áudio aqui.</w:t>
      </w:r>
    </w:p>
    <w:p>
      <w:pPr/>
      <w:r>
        <w:rPr>
          <w:lang w:val="pt_PT" w:bidi="pt_PT"/>
        </w:rPr>
      </w:r>
      <w:r>
        <w:rPr>
          <w:lang w:val="pt_PT" w:bidi="pt_PT"/>
        </w:rPr>
        <w:t xml:space="preserve">Yahweh diz que o sábado é </w:t>
      </w:r>
      <w:r>
        <w:rPr>
          <w:b/>
          <w:lang w:val="pt_PT" w:bidi="pt_PT"/>
        </w:rPr>
        <w:t>santo</w:t>
      </w:r>
      <w:r>
        <w:rPr>
          <w:lang w:val="pt_PT" w:bidi="pt_PT"/>
        </w:rPr>
        <w:t xml:space="preserve">, ou separado para um propósito especial. O sábado é santo porque é um dia separado para se concentrar em Yahweh, que é separado de sua criação e moralmente perfeito. Usem a mesma palavra para santo que vocês usaram em passagens anteriores. Para mais informações sobre </w:t>
      </w:r>
      <w:r>
        <w:rPr>
          <w:lang w:val="pt_PT" w:bidi="pt_PT"/>
        </w:rPr>
        <w:t>santo</w:t>
      </w:r>
      <w:r>
        <w:rPr>
          <w:lang w:val="pt_PT" w:bidi="pt_PT"/>
        </w:rPr>
        <w:t>, consultem o Glossário Mestre.</w:t>
      </w:r>
    </w:p>
    <w:p>
      <w:pPr/>
      <w:r>
        <w:rPr>
          <w:lang w:val="pt_PT" w:bidi="pt_PT"/>
        </w:rPr>
      </w:r>
      <w:r>
        <w:rPr>
          <w:lang w:val="pt_PT" w:bidi="pt_PT"/>
        </w:rPr>
        <w:t xml:space="preserve">Depois que as pessoas saem e tentam recolher maná no sábado, Yahweh pergunta a Moisés: “Por quanto tempo você se recusa a guardar meus </w:t>
      </w:r>
      <w:r>
        <w:rPr>
          <w:b/>
          <w:lang w:val="pt_PT" w:bidi="pt_PT"/>
        </w:rPr>
        <w:t>mandamentos</w:t>
      </w:r>
      <w:r>
        <w:rPr>
          <w:lang w:val="pt_PT" w:bidi="pt_PT"/>
        </w:rPr>
        <w:t xml:space="preserve"> e minhas instruções?”. Mandamentos se referem às regras que Deus deu a seu povo. Instruções ou </w:t>
      </w:r>
      <w:r>
        <w:rPr>
          <w:b/>
          <w:lang w:val="pt_PT" w:bidi="pt_PT"/>
        </w:rPr>
        <w:t>lei</w:t>
      </w:r>
      <w:r>
        <w:rPr>
          <w:lang w:val="pt_PT" w:bidi="pt_PT"/>
        </w:rPr>
        <w:t xml:space="preserve"> referem-se às instruções que Deus deu aos israelitas por meio de Moisés. Usem a mesma palavra ou frase para mandamento e lei que vocês usaram em passagens anteriores. Para mais informações sobre </w:t>
      </w:r>
      <w:r>
        <w:rPr>
          <w:lang w:val="pt_PT" w:bidi="pt_PT"/>
        </w:rPr>
        <w:t>mandamento</w:t>
      </w:r>
      <w:r>
        <w:rPr>
          <w:lang w:val="pt_PT" w:bidi="pt_PT"/>
        </w:rPr>
        <w:t xml:space="preserve"> e </w:t>
      </w:r>
      <w:r>
        <w:rPr>
          <w:lang w:val="pt_PT" w:bidi="pt_PT"/>
        </w:rPr>
        <w:t>lei</w:t>
      </w:r>
      <w:r>
        <w:rPr>
          <w:lang w:val="pt_PT" w:bidi="pt_PT"/>
        </w:rPr>
        <w:t>, consultem o Glossário Mestre.</w:t>
      </w:r>
    </w:p>
    <w:p>
      <w:pPr/>
      <w:r>
        <w:rPr>
          <w:lang w:val="pt_PT" w:bidi="pt_PT"/>
        </w:rPr>
      </w:r>
      <w:r>
        <w:rPr>
          <w:lang w:val="pt_PT" w:bidi="pt_PT"/>
        </w:rPr>
        <w:t xml:space="preserve">Moisés dá um resumo dos filhos, ou </w:t>
      </w:r>
      <w:r>
        <w:rPr>
          <w:lang w:val="pt_PT" w:bidi="pt_PT"/>
        </w:rPr>
        <w:t>descendentes</w:t>
      </w:r>
      <w:r>
        <w:rPr>
          <w:lang w:val="pt_PT" w:bidi="pt_PT"/>
        </w:rPr>
        <w:t xml:space="preserve">, de </w:t>
      </w:r>
      <w:r>
        <w:rPr>
          <w:b/>
          <w:lang w:val="pt_PT" w:bidi="pt_PT"/>
        </w:rPr>
        <w:t>Israel</w:t>
      </w:r>
      <w:r>
        <w:rPr>
          <w:lang w:val="pt_PT" w:bidi="pt_PT"/>
        </w:rPr>
        <w:t xml:space="preserve"> e como eles comeram maná por 40 anos. Os filhos de Israel referem-se ao povo de Israel que são os descendentes de Jacó. Esse era o grupo de mais de 600.000 pessoas que Yahweh libertou do Egito. Usem a mesma palavra ou frase para Israel que vocês usaram em passagens anteriores. Para mais informações sobre </w:t>
      </w:r>
      <w:r>
        <w:rPr>
          <w:lang w:val="pt_PT" w:bidi="pt_PT"/>
        </w:rPr>
        <w:t>Israel</w:t>
      </w:r>
      <w:r>
        <w:rPr>
          <w:lang w:val="pt_PT" w:bidi="pt_PT"/>
        </w:rPr>
        <w:t>, consultem o Glossário Mestre.</w:t>
      </w:r>
    </w:p>
    <w:p>
      <w:pPr/>
      <w:r>
        <w:rPr>
          <w:lang w:val="pt_PT" w:bidi="pt_PT"/>
        </w:rPr>
      </w:r>
      <w:r>
        <w:rPr>
          <w:lang w:val="pt_PT" w:bidi="pt_PT"/>
        </w:rPr>
        <w:t xml:space="preserve">Moisés diz a Arão para guardar um ômer de maná em um jarro para ser mantido na presença de Yahweh para as gerações futuras. Aqui, </w:t>
      </w:r>
      <w:r>
        <w:rPr>
          <w:b/>
          <w:lang w:val="pt_PT" w:bidi="pt_PT"/>
        </w:rPr>
        <w:t>geração</w:t>
      </w:r>
      <w:r>
        <w:rPr>
          <w:lang w:val="pt_PT" w:bidi="pt_PT"/>
        </w:rPr>
        <w:t xml:space="preserve"> refere-se a um grupo de pessoas que vivem na mesma época. Moisés está se referindo aos descendentes dos israelitas que não saberão como era ter Yahweh fornecendo comida do céu todos os dias. Usem a mesma palavra ou frase para geração que vocês usaram em passagens anteriores. Para mais informações sobre </w:t>
      </w:r>
      <w:r>
        <w:rPr>
          <w:lang w:val="pt_PT" w:bidi="pt_PT"/>
        </w:rPr>
        <w:t>geração</w:t>
      </w:r>
      <w:r>
        <w:rPr>
          <w:lang w:val="pt_PT" w:bidi="pt_PT"/>
        </w:rPr>
        <w:t>, consultem o Glossário Mestre.</w:t>
      </w:r>
    </w:p>
    <w:p>
      <w:pPr/>
      <w:r>
        <w:rPr>
          <w:lang w:val="pt_PT" w:bidi="pt_PT"/>
        </w:rPr>
      </w:r>
      <w:r>
        <w:rPr>
          <w:lang w:val="pt_PT" w:bidi="pt_PT"/>
        </w:rPr>
        <w:t xml:space="preserve">Moisés diz que os israelitas viajaram pelo </w:t>
      </w:r>
      <w:r>
        <w:rPr>
          <w:b/>
          <w:lang w:val="pt_PT" w:bidi="pt_PT"/>
        </w:rPr>
        <w:t>deserto</w:t>
      </w:r>
      <w:r>
        <w:rPr>
          <w:lang w:val="pt_PT" w:bidi="pt_PT"/>
        </w:rPr>
        <w:t xml:space="preserve"> por 40 anos antes de chegarem à terra de </w:t>
      </w:r>
      <w:r>
        <w:rPr>
          <w:lang w:val="pt_PT" w:bidi="pt_PT"/>
        </w:rPr>
        <w:t>Canaã</w:t>
      </w:r>
      <w:r>
        <w:rPr>
          <w:lang w:val="pt_PT" w:bidi="pt_PT"/>
        </w:rPr>
        <w:t xml:space="preserve">. Um deserto é um lugar ermo onde ninguém vive e ninguém cultivou a terra. Em Êxodo, deserto refere-se à área ao redor da montanha conhecida como Sinai, ou Horebe. Não há rios nessa área do deserto. Esse deserto era muito seco e rochoso. Usem a mesma palavra ou frase para deserto que vocês usaram em passagens anteriores. Para mais informações sobre </w:t>
      </w:r>
      <w:r>
        <w:rPr>
          <w:lang w:val="pt_PT" w:bidi="pt_PT"/>
        </w:rPr>
        <w:t>deserto</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17:1–7</w:t>
      </w:r>
      <w:r>
        <w:rPr>
          <w:lang w:val="pt_PT" w:bidi="pt_PT"/>
        </w:rPr>
      </w:r>
    </w:p>
    <w:p>
      <w:pPr>
        <w:pStyle w:val="Heading3"/>
      </w:pPr>
      <w:r>
        <w:rPr>
          <w:lang w:val="pt_PT" w:bidi="pt_PT"/>
        </w:rPr>
        <w:t>Ouvir e Sentir</w:t>
      </w:r>
    </w:p>
    <w:p>
      <w:pPr/>
      <w:r>
        <w:rPr>
          <w:lang w:val="pt_PT" w:bidi="pt_PT"/>
        </w:rPr>
      </w:r>
      <w:r>
        <w:rPr>
          <w:lang w:val="pt_PT" w:bidi="pt_PT"/>
        </w:rPr>
        <w:t>Nesta etapa, ouçam Êxodo 17.1–7 e guardem em seus corações.</w:t>
      </w:r>
    </w:p>
    <w:p>
      <w:pPr/>
      <w:r>
        <w:rPr>
          <w:lang w:val="pt_PT" w:bidi="pt_PT"/>
        </w:rPr>
      </w:r>
      <w:r>
        <w:rPr>
          <w:lang w:val="pt_PT" w:bidi="pt_PT"/>
        </w:rPr>
        <w:t>Ouçam uma versão em áudio de Êxodo 17.1–7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17.1–7 na tradução mais fácil de entender.</w:t>
      </w:r>
    </w:p>
    <w:p>
      <w:pPr/>
      <w:r>
        <w:rPr>
          <w:lang w:val="pt_PT" w:bidi="pt_PT"/>
        </w:rPr>
      </w:r>
      <w:r>
        <w:rPr>
          <w:lang w:val="pt_PT" w:bidi="pt_PT"/>
        </w:rPr>
        <w:t>Como vocês ouviram anteriormente na história de Êxodo, depois que Yahweh derrotou o exército egípcio no Mar Vermelho, os israelitas entraram em uma área do deserto onde havia muito pouca comida e água. Duas vezes os israelitas reclamaram com Moisés sobre não ter comida ou água, e duas vezes Yahweh fez milagres para fornecer o que o povo precisava.</w:t>
      </w:r>
    </w:p>
    <w:p>
      <w:pPr/>
      <w:r>
        <w:rPr>
          <w:lang w:val="pt_PT" w:bidi="pt_PT"/>
        </w:rPr>
      </w:r>
      <w:r>
        <w:rPr>
          <w:lang w:val="pt_PT" w:bidi="pt_PT"/>
        </w:rPr>
        <w:t>Essa passagem é parte da história maior da jornada de Israel para fora do Egito rumo a uma montanha chamada Sinai e uma terra que Yahweh prometeu dar a eles como seu lar. Yahweh os estava levando para a montanha porque lá ele faria um acordo especial com eles. Mas antes de Yahweh fazer isso, ele testou a obediência e a confiança deles nele.</w:t>
      </w:r>
    </w:p>
    <w:p>
      <w:pPr/>
      <w:r>
        <w:rPr>
          <w:lang w:val="pt_PT" w:bidi="pt_PT"/>
        </w:rPr>
      </w:r>
      <w:r>
        <w:rPr>
          <w:lang w:val="pt_PT" w:bidi="pt_PT"/>
        </w:rPr>
        <w:t>Essa história é sobre o povo de Israel reclamando com Moisés novamente porque eles não têm água. Eles continuaram a não confiar em Yahweh para o que precisavam. Mas Yahweh graciosamente e misericordiosamente forneceu água de uma rocha para eles beberem. Essa história é um evento importante e culminante na história de Israel. É tão importante que é mencionado muitas vezes em toda a Bíblia. Esse evento é uma imagem simbólica do pecado e rebelião dos israelitas contra Yahweh. Mas também é uma imagem da fidelidade e bondade de Yahweh com seu povo, apesar do pecado deles.</w:t>
      </w:r>
    </w:p>
    <w:p>
      <w:pPr/>
      <w:r>
        <w:rPr>
          <w:lang w:val="pt_PT" w:bidi="pt_PT"/>
        </w:rPr>
      </w:r>
      <w:r>
        <w:rPr>
          <w:lang w:val="pt_PT" w:bidi="pt_PT"/>
        </w:rPr>
        <w:t>A história começa com Israel viajando para um lugar chamado Refidim. Os israelitas vinham viajando de um lugar para outro conforme Yahweh lhes dizia para onde ir. Eles viajaram pelo deserto de Sim até que chegaram a um lugar chamado Refidim. Lá, eles pararam e montaram suas tendas para ficar por um período de tempo. Mas não havia água para o povo beber. Yahweh disse ao povo para parar em Refidim para testar o povo para ver se eles confiarão nele para fornecer a água que precisam.</w:t>
      </w:r>
    </w:p>
    <w:p>
      <w:pPr/>
      <w:r>
        <w:rPr>
          <w:lang w:val="pt_PT" w:bidi="pt_PT"/>
        </w:rPr>
      </w:r>
      <w:r>
        <w:rPr>
          <w:lang w:val="pt_PT" w:bidi="pt_PT"/>
        </w:rPr>
        <w:t>Mas Refidim não é como Mara, o lugar onde o povo de Israel esteve anteriormente, que tinha águas amargas. Em Refidim, provavelmente não há fonte de água nem maneira de acessar água que possa estar lá.</w:t>
      </w:r>
    </w:p>
    <w:p>
      <w:pPr/>
      <w:r>
        <w:rPr>
          <w:lang w:val="pt_PT" w:bidi="pt_PT"/>
        </w:rPr>
      </w:r>
      <w:r>
        <w:rPr>
          <w:lang w:val="pt_PT" w:bidi="pt_PT"/>
        </w:rPr>
        <w:t xml:space="preserve">Parem aqui e, em grupo, olhem para um mapa da </w:t>
      </w:r>
      <w:r>
        <w:rPr>
          <w:lang w:val="pt_PT" w:bidi="pt_PT"/>
        </w:rPr>
        <w:t>área chamada Deserto de Sim e Refidim</w:t>
      </w:r>
      <w:r>
        <w:rPr>
          <w:lang w:val="pt_PT" w:bidi="pt_PT"/>
        </w:rPr>
        <w:t xml:space="preserve">. Também olhem para a imagem da </w:t>
      </w:r>
      <w:r>
        <w:rPr>
          <w:lang w:val="pt_PT" w:bidi="pt_PT"/>
        </w:rPr>
        <w:t>área de Refidim</w:t>
      </w:r>
      <w:r>
        <w:rPr>
          <w:lang w:val="pt_PT" w:bidi="pt_PT"/>
        </w:rPr>
        <w:t>. Pause este áudio aqui.</w:t>
      </w:r>
    </w:p>
    <w:p>
      <w:pPr/>
      <w:r>
        <w:rPr>
          <w:lang w:val="pt_PT" w:bidi="pt_PT"/>
        </w:rPr>
      </w:r>
      <w:r>
        <w:rPr>
          <w:lang w:val="pt_PT" w:bidi="pt_PT"/>
        </w:rPr>
        <w:t>Como não havia água, o povo ficou irado com Moisés e o povo brigou, ou discutiu, com Moisés. Eles exigiram que Moisés desse água a eles para beber. Como Moisés foi aquele que os levou para fora do Egito, o povo pode ter pensado que Moisés era responsável pelas vidas deles. O povo estava irado e hostil a Moisés. Eles exigiram que ele resolvesse a situação deles imediatamente.</w:t>
      </w:r>
    </w:p>
    <w:p>
      <w:pPr/>
      <w:r>
        <w:rPr>
          <w:lang w:val="pt_PT" w:bidi="pt_PT"/>
        </w:rPr>
      </w:r>
      <w:r>
        <w:rPr>
          <w:lang w:val="pt_PT" w:bidi="pt_PT"/>
        </w:rPr>
        <w:t>Mas Moisés pergunta a eles: “Por que vocês estão discutindo contra mim e por que vocês estão testando Yahweh?”. Moisés disse isso porque a discussão dos israelitas mostrava que eles não confiavam em Yahweh. Eles estavam tentando obter o que queriam questionando se Yahweh estava realmente com eles.</w:t>
      </w:r>
    </w:p>
    <w:p>
      <w:pPr/>
      <w:r>
        <w:rPr>
          <w:lang w:val="pt_PT" w:bidi="pt_PT"/>
        </w:rPr>
      </w:r>
      <w:r>
        <w:rPr>
          <w:lang w:val="pt_PT" w:bidi="pt_PT"/>
        </w:rPr>
        <w:t>Anteriormente na história de Êxodo, quando Yahweh havia dado comida ao povo de Israel, ele os havia testado dando a eles regras para recolhê-la e comê-la. Yahweh fez isso para ver se o povo confiaria e obedeceria a ele como o Deus deles. Aqui, o povo testa Yahweh de uma maneira ruim porque Yahweh já havia mostrado que ele cuidaria deles.</w:t>
      </w:r>
    </w:p>
    <w:p>
      <w:pPr/>
      <w:r>
        <w:rPr>
          <w:lang w:val="pt_PT" w:bidi="pt_PT"/>
        </w:rPr>
      </w:r>
      <w:r>
        <w:rPr>
          <w:lang w:val="pt_PT" w:bidi="pt_PT"/>
        </w:rPr>
        <w:t>O povo de Israel estava com sede de água naquele lugar e murmurou, ou reclamou, contra Moisés sobre não ter água nenhuma. O povo novamente acusa Moisés de tentar matá-los. Eles perguntaram a Moisés: "Por que você nos tirou do Egito? Você nos tirou do Egito para matar a nós, a nossos filhos e ao nosso gado de sede?”. As duas perguntas são uma maneira forte e hostil pela qual o povo acusou Moisés de não se importar com eles e até mesmo de ter maus motivos para resgatá-los. Mais uma vez, a escravidão no Egito soa melhor do que ser livre e confiar suas vidas a Yahweh.</w:t>
      </w:r>
    </w:p>
    <w:p>
      <w:pPr/>
      <w:r>
        <w:rPr>
          <w:lang w:val="pt_PT" w:bidi="pt_PT"/>
        </w:rPr>
      </w:r>
      <w:r>
        <w:rPr>
          <w:lang w:val="pt_PT" w:bidi="pt_PT"/>
        </w:rPr>
        <w:t>Se traduzir as perguntas diretamente em perguntas em seu idioma fizer soar como se as pessoas fossem apenas curiosas, vocês podem traduzir as perguntas em afirmações. Tenham cuidado para garantir que o tom das afirmações esteja irado e soe como uma acusação. Lembrem-se de que o povo de Israel deixou o Egito com rebanhos de cabras e ovelhas e manadas de gado, e que todos eles também precisariam de água.</w:t>
      </w:r>
    </w:p>
    <w:p>
      <w:pPr/>
      <w:r>
        <w:rPr>
          <w:lang w:val="pt_PT" w:bidi="pt_PT"/>
        </w:rPr>
      </w:r>
      <w:r>
        <w:rPr>
          <w:lang w:val="pt_PT" w:bidi="pt_PT"/>
        </w:rPr>
        <w:t>Parem aqui e, em grupo, olhem para uma imagem do gado de Israel. Pause este áudio aqui.</w:t>
      </w:r>
    </w:p>
    <w:p>
      <w:pPr/>
      <w:r>
        <w:rPr>
          <w:lang w:val="pt_PT" w:bidi="pt_PT"/>
        </w:rPr>
      </w:r>
      <w:r>
        <w:rPr>
          <w:lang w:val="pt_PT" w:bidi="pt_PT"/>
        </w:rPr>
        <w:t>Diante de um grupo murmurante de pessoas, Moisés clamou a Yahweh e perguntou a Yahweh o que ele deveria fazer. Moisés disse a Yahweh que o povo estava prestes a apedrejá-lo. Apedrejamento era quando as pessoas jogavam pedras em alguém até que a pessoa morresse. Naquela época, apedrejamento era uma maneira pela qual as pessoas em uma comunidade puniam alguém, especialmente por cometer um pecado ou crime. Nas vezes anteriores que o povo reclamou com Moisés, Moisés não teve medo, mas pediu a Yahweh que desse ao povo o que eles precisavam. Desta vez, Moisés parece ter medo de que o povo o mate se eles não obtiverem água.</w:t>
      </w:r>
    </w:p>
    <w:p>
      <w:pPr/>
      <w:r>
        <w:rPr>
          <w:lang w:val="pt_PT" w:bidi="pt_PT"/>
        </w:rPr>
      </w:r>
      <w:r>
        <w:rPr>
          <w:lang w:val="pt_PT" w:bidi="pt_PT"/>
        </w:rPr>
        <w:t>Yahweh diz a Moisés para pegar alguns dos anciãos de Israel e caminhar na frente do povo, segurando em sua mão o cajado com que ele feriu o Nilo. Lembrem-se de que os anciãos de Israel geralmente eram os líderes em suas famílias e comunidade. Yahweh diz a Moisés para levar os anciãos com ele para que eles sejam testemunhas oficiais para a comunidade do que Yahweh faria naquele dia.</w:t>
      </w:r>
    </w:p>
    <w:p>
      <w:pPr/>
      <w:r>
        <w:rPr>
          <w:lang w:val="pt_PT" w:bidi="pt_PT"/>
        </w:rPr>
      </w:r>
      <w:r>
        <w:rPr>
          <w:lang w:val="pt_PT" w:bidi="pt_PT"/>
        </w:rPr>
        <w:t>O cajado, ou vara, que Moisés devia segurar era o mesmo cajado que Moisés usou no Egito quando Yahweh realizou sinais para convencer o Faraó a deixar o povo de Israel sair. Um desses sinais foi quando Yahweh disse a Moisés para ferir as águas do rio Nilo com seu cajado e Yahweh transformou a água do Nilo em sangue. Quando Moisés atingiu o rio Nilo, Yahweh tirou a água potável. Aqui em Refidim, Yahweh também disse a Moisés para bater em algo, mas desta vez Yahweh daria água potável.</w:t>
      </w:r>
    </w:p>
    <w:p>
      <w:pPr/>
      <w:r>
        <w:rPr>
          <w:lang w:val="pt_PT" w:bidi="pt_PT"/>
        </w:rPr>
      </w:r>
      <w:r>
        <w:rPr>
          <w:lang w:val="pt_PT" w:bidi="pt_PT"/>
        </w:rPr>
        <w:t>O cajado de Moisés era um símbolo importante do poder de Yahweh em toda a história do resgate de Israel do Egito. Mas o cajado por si só não era mágico ou poderoso. Era apenas o símbolo do poder de Yahweh, como a coluna de fumaça era o símbolo da presença de Yahweh. É importante que vocês não traduzam essa passagem de uma maneira que comunique que o cajado em si tem poderes mágicos.</w:t>
      </w:r>
    </w:p>
    <w:p>
      <w:pPr/>
      <w:r>
        <w:rPr>
          <w:lang w:val="pt_PT" w:bidi="pt_PT"/>
        </w:rPr>
      </w:r>
      <w:r>
        <w:rPr>
          <w:lang w:val="pt_PT" w:bidi="pt_PT"/>
        </w:rPr>
        <w:t xml:space="preserve">Parem aqui e, em grupo, revisem a imagem de um </w:t>
      </w:r>
      <w:r>
        <w:rPr>
          <w:lang w:val="pt_PT" w:bidi="pt_PT"/>
        </w:rPr>
        <w:t>cajado ou vara</w:t>
      </w:r>
      <w:r>
        <w:rPr>
          <w:lang w:val="pt_PT" w:bidi="pt_PT"/>
        </w:rPr>
        <w:t>. Vocês também podem querer revisar sua tradução de Êxodo 7. Pause este áudio aqui.</w:t>
      </w:r>
    </w:p>
    <w:p>
      <w:pPr/>
      <w:r>
        <w:rPr>
          <w:lang w:val="pt_PT" w:bidi="pt_PT"/>
        </w:rPr>
      </w:r>
      <w:r>
        <w:rPr>
          <w:lang w:val="pt_PT" w:bidi="pt_PT"/>
        </w:rPr>
        <w:t>Quando Yahweh disse a Moisés para caminhar na frente do povo, Yahweh estava confirmando que Moisés era seu servo escolhido e representante dos israelitas. Quando Moisés levou os anciãos para o lugar onde Yahweh estava esperando, Moisés estava agindo como a coluna de fumaça quando a coluna liderava o caminho do povo. Isso é importante porque significa que quando o povo murmurou contra Moisés, eles murmuraram contra Yahweh.</w:t>
      </w:r>
    </w:p>
    <w:p>
      <w:pPr/>
      <w:r>
        <w:rPr>
          <w:lang w:val="pt_PT" w:bidi="pt_PT"/>
        </w:rPr>
      </w:r>
      <w:r>
        <w:rPr>
          <w:lang w:val="pt_PT" w:bidi="pt_PT"/>
        </w:rPr>
        <w:t>Yahweh garante a Moisés que ele estará com Moisés e fornecerá ao povo o que este precisa. Yahweh diz com muita força que ele estará de pé lá na rocha em Horebe, também chamada de monte Sinai. Yahweh diz a Moisés para ferir a rocha e que, depois que ele a ferir, água sairá dela e os israelitas beberão a água. Moisés fez tudo o que Yahweh disse a ele para fazer e os anciãos assistiram a tudo isso. É importante observar que Moisés fez apenas o que Yahweh disse a ele para fazer. Moisés está agindo em nome de Yahweh, então é claramente Yahweh quem faz a água fluir para fora da rocha, não Moisés. A rocha provavelmente é um grande bloco de pedra que faz parte da base da montanha.</w:t>
      </w:r>
    </w:p>
    <w:p>
      <w:pPr/>
      <w:r>
        <w:rPr>
          <w:lang w:val="pt_PT" w:bidi="pt_PT"/>
        </w:rPr>
      </w:r>
      <w:r>
        <w:rPr>
          <w:lang w:val="pt_PT" w:bidi="pt_PT"/>
        </w:rPr>
        <w:t xml:space="preserve">Parem aqui e, em grupo, olhem para uma imagem do que provavelmente é o </w:t>
      </w:r>
      <w:r>
        <w:rPr>
          <w:lang w:val="pt_PT" w:bidi="pt_PT"/>
        </w:rPr>
        <w:t>Monte Horebe e do tipo de rochas nele</w:t>
      </w:r>
      <w:r>
        <w:rPr>
          <w:lang w:val="pt_PT" w:bidi="pt_PT"/>
        </w:rPr>
        <w:t>. Pause este áudio aqui.</w:t>
      </w:r>
    </w:p>
    <w:p>
      <w:pPr/>
      <w:r>
        <w:rPr>
          <w:lang w:val="pt_PT" w:bidi="pt_PT"/>
        </w:rPr>
      </w:r>
      <w:r>
        <w:rPr>
          <w:lang w:val="pt_PT" w:bidi="pt_PT"/>
        </w:rPr>
        <w:t>Em toda a Bíblia, as montanhas são significativas. Horebe provavelmente é outro nome para o monte Sinai, o lugar onde outros eventos importantes na história de Israel aconteceram. Horebe também é chamado de montanha de Yahweh em outras histórias. É o mesmo lugar onde Yahweh disse a Moisés para ir para o Egito e prometeu estar com ele. Yahweh muitas vezes é descrito como vivendo em uma montanha e encontros significativos com Yahweh acontecem em montanhas.</w:t>
      </w:r>
    </w:p>
    <w:p>
      <w:pPr/>
      <w:r>
        <w:rPr>
          <w:lang w:val="pt_PT" w:bidi="pt_PT"/>
        </w:rPr>
      </w:r>
      <w:r>
        <w:rPr>
          <w:lang w:val="pt_PT" w:bidi="pt_PT"/>
        </w:rPr>
        <w:t>Parem aqui e discutam esta pergunta em grupo: que tipos de lugares são significativos para sua comunidade? Onde eventos importantes e significativos costumam ocorrer em sua comunidade? Pause este áudio aqui.</w:t>
      </w:r>
    </w:p>
    <w:p>
      <w:pPr/>
      <w:r>
        <w:rPr>
          <w:lang w:val="pt_PT" w:bidi="pt_PT"/>
        </w:rPr>
      </w:r>
      <w:r>
        <w:rPr>
          <w:lang w:val="pt_PT" w:bidi="pt_PT"/>
        </w:rPr>
        <w:t>A água também é um tema significativo em toda a Bíblia. A água representa vida e florescimento. Especialmente em livros posteriores da Bíblia, água, especialmente água corrente, representa a vida eterna com Yahweh. Então, é um evento importante e simbólico que Yahweh tenha fornecido a seu povo água corrente da montanha de Yahweh.</w:t>
      </w:r>
    </w:p>
    <w:p>
      <w:pPr/>
      <w:r>
        <w:rPr>
          <w:lang w:val="pt_PT" w:bidi="pt_PT"/>
        </w:rPr>
      </w:r>
      <w:r>
        <w:rPr>
          <w:lang w:val="pt_PT" w:bidi="pt_PT"/>
        </w:rPr>
        <w:t>Parem aqui e discutam esta pergunta em grupo: quais recursos são significativos ou simbólicos na história de sua comunidade? Pause este áudio aqui.</w:t>
      </w:r>
    </w:p>
    <w:p>
      <w:pPr/>
      <w:r>
        <w:rPr>
          <w:lang w:val="pt_PT" w:bidi="pt_PT"/>
        </w:rPr>
      </w:r>
      <w:r>
        <w:rPr>
          <w:lang w:val="pt_PT" w:bidi="pt_PT"/>
        </w:rPr>
        <w:t>Depois desse evento, Moisés chamou o nome daquele lugar de Massá e Meribá, porque o povo de Israel brigou e testou Yahweh perguntando: “Yahweh está conosco ou não?”. Essa pergunta significa que o povo estava assumindo que a resposta à pergunta era não. As ações do povo de Israel mostravam claramente que eles duvidavam que Yahweh estivesse realmente com eles, mesmo que a presença de Yahweh tivesse sido clara em toda a jornada deles. A pergunta é um insulto a Yahweh e revela a infidelidade do povo a Yahweh, embora ele os tenha sustentado fielmente.</w:t>
      </w:r>
    </w:p>
    <w:p>
      <w:pPr/>
      <w:r>
        <w:rPr>
          <w:lang w:val="pt_PT" w:bidi="pt_PT"/>
        </w:rPr>
      </w:r>
      <w:r>
        <w:rPr>
          <w:lang w:val="pt_PT" w:bidi="pt_PT"/>
        </w:rPr>
        <w:t>Os nomes que Moisés escolheu lembrariam a Israel da rebelião deles contra Deus. Massa significa "provar" e é um nome tirado da palavra hebraica que significa "teste". Meribá significa contenda e é tirada da palavra hebraica que significa "briga", ou "discussão". É comum na Bíblia que os lugares sejam nomeados com base em eventos que aconteceram lá.</w:t>
      </w:r>
    </w:p>
    <w:p>
      <w:pPr/>
      <w:r>
        <w:rPr>
          <w:lang w:val="pt_PT" w:bidi="pt_PT"/>
        </w:rPr>
      </w:r>
      <w:r>
        <w:rPr>
          <w:lang w:val="pt_PT" w:bidi="pt_PT"/>
        </w:rPr>
        <w:t>Parem aqui e discutam esta pergunta em grupo: como as pessoas em sua comunidade nomeiam pessoas e lugares?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17.1–7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Na primeira cena, o povo de Israel viaja para um lugar chamado Refidim, que não tem água. O povo discute e reclama contra Moisés e exige que ele dê água a eles.</w:t>
      </w:r>
    </w:p>
    <w:p>
      <w:pPr/>
      <w:r>
        <w:rPr>
          <w:lang w:val="pt_PT" w:bidi="pt_PT"/>
        </w:rPr>
      </w:r>
      <w:r>
        <w:rPr>
          <w:b/>
          <w:lang w:val="pt_PT" w:bidi="pt_PT"/>
        </w:rPr>
        <w:t>Na segunda cena:</w:t>
      </w:r>
      <w:r>
        <w:rPr>
          <w:lang w:val="pt_PT" w:bidi="pt_PT"/>
        </w:rPr>
        <w:t xml:space="preserve"> Moisés clama a Yahweh pedindo ajuda porque o povo está murmurando contra ele. Yahweh diz a Moisés para ir à frente do povo com seu cajado e ferir a rocha em que Yahweh estará de pé.</w:t>
      </w:r>
    </w:p>
    <w:p>
      <w:pPr/>
      <w:r>
        <w:rPr>
          <w:lang w:val="pt_PT" w:bidi="pt_PT"/>
        </w:rPr>
      </w:r>
      <w:r>
        <w:rPr>
          <w:b/>
          <w:lang w:val="pt_PT" w:bidi="pt_PT"/>
        </w:rPr>
        <w:t>Na terceira cena:</w:t>
      </w:r>
      <w:r>
        <w:rPr>
          <w:lang w:val="pt_PT" w:bidi="pt_PT"/>
        </w:rPr>
        <w:t xml:space="preserve"> Moisés chama o lugar de Massá-Meribá para que o povo sempre se lembrasse do que eles fizeram e do que Yahweh fez por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Alguns dos anciãos de Israel</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pStyle w:val="ListBullet"/>
        <w:spacing w:line="240" w:lineRule="auto"/>
        <w:ind w:left="720"/>
      </w:pPr>
      <w:r>
        <w:rPr>
          <w:lang w:val="pt_PT" w:bidi="pt_PT"/>
        </w:rPr>
      </w:r>
      <w:r>
        <w:rPr>
          <w:lang w:val="pt_PT" w:bidi="pt_PT"/>
        </w:rPr>
        <w:t>O povo montou acampamento em Refidim</w:t>
      </w:r>
    </w:p>
    <w:p>
      <w:pPr>
        <w:pStyle w:val="ListBullet"/>
        <w:spacing w:line="240" w:lineRule="auto"/>
        <w:ind w:left="720"/>
      </w:pPr>
      <w:r>
        <w:rPr>
          <w:lang w:val="pt_PT" w:bidi="pt_PT"/>
        </w:rPr>
      </w:r>
      <w:r>
        <w:rPr>
          <w:lang w:val="pt_PT" w:bidi="pt_PT"/>
        </w:rPr>
        <w:t>Refidim não tinha água</w:t>
      </w:r>
    </w:p>
    <w:p>
      <w:pPr>
        <w:pStyle w:val="ListBullet"/>
        <w:spacing w:line="240" w:lineRule="auto"/>
        <w:ind w:left="720"/>
      </w:pPr>
      <w:r>
        <w:rPr>
          <w:lang w:val="pt_PT" w:bidi="pt_PT"/>
        </w:rPr>
      </w:r>
      <w:r>
        <w:rPr>
          <w:lang w:val="pt_PT" w:bidi="pt_PT"/>
        </w:rPr>
        <w:t>Eles estavam a uma distância a pé de uma montanha chamada Horebe, que muitas vezes é outro nome para o Sinai</w:t>
      </w:r>
    </w:p>
    <w:p>
      <w:pPr>
        <w:pStyle w:val="ListBullet"/>
        <w:spacing w:line="240" w:lineRule="auto"/>
        <w:ind w:left="720"/>
      </w:pPr>
      <w:r>
        <w:rPr>
          <w:lang w:val="pt_PT" w:bidi="pt_PT"/>
        </w:rPr>
      </w:r>
      <w:r>
        <w:rPr>
          <w:lang w:val="pt_PT" w:bidi="pt_PT"/>
        </w:rPr>
        <w:t>A montanha tinha pelo menos uma rocha grande sobre ela</w:t>
      </w:r>
    </w:p>
    <w:p>
      <w:pPr/>
      <w:r>
        <w:rPr>
          <w:lang w:val="pt_PT" w:bidi="pt_PT"/>
        </w:rPr>
      </w:r>
      <w:r>
        <w:rPr>
          <w:lang w:val="pt_PT" w:bidi="pt_PT"/>
        </w:rPr>
        <w:t>Na primeira cena, todo o povo israelita partiu do deserto de Sim como parte de suas viagens de lugar em lugar, como Yahweh os instruiu a fazer. Eles montaram suas tendas em Refidim, mas não havia água para o povo beber. A afirmação de que não havia água para o povo beber é importante e está em contraste com o restante do cenário. Essa história continua a história maior das viagens do povo em toda a área do deserto fora do Egito. Essa primeira parte faz a história avançar para preparar o terreno para o próximo evento. É importante observar que Yahweh instruiu o povo em cada etapa da jornada deles.</w:t>
      </w:r>
    </w:p>
    <w:p>
      <w:pPr/>
      <w:r>
        <w:rPr>
          <w:lang w:val="pt_PT" w:bidi="pt_PT"/>
        </w:rPr>
      </w:r>
      <w:r>
        <w:rPr>
          <w:lang w:val="pt_PT" w:bidi="pt_PT"/>
        </w:rPr>
        <w:t>Parem aqui e discutam esta pergunta em grupo: como vocês falam sobre Deus dando instruções ou mandamentos a seu povo? Pause este áudio aqui.</w:t>
      </w:r>
    </w:p>
    <w:p>
      <w:pPr/>
      <w:r>
        <w:rPr>
          <w:lang w:val="pt_PT" w:bidi="pt_PT"/>
        </w:rPr>
      </w:r>
      <w:r>
        <w:rPr>
          <w:lang w:val="pt_PT" w:bidi="pt_PT"/>
        </w:rPr>
        <w:t>Como não havia água, o povo ficou irado com Moisés e o povo brigou, ou discutiu, com Moisés. Eles exigiram que Moisés desse água a eles para beber. É importante observar que o povo de Israel exige, ou ordena, que Moisés dê água a eles com o propósito de beber.</w:t>
      </w:r>
    </w:p>
    <w:p>
      <w:pPr/>
      <w:r>
        <w:rPr>
          <w:lang w:val="pt_PT" w:bidi="pt_PT"/>
        </w:rPr>
      </w:r>
      <w:r>
        <w:rPr>
          <w:lang w:val="pt_PT" w:bidi="pt_PT"/>
        </w:rPr>
        <w:t>Agora a história se torna uma conversa entre Moisés e os israelitas. A história é contada de uma maneira que traz os ouvintes para a história como se eles estivessem lá ouvindo o que Moisés e o povo estavam dizendo. Moisés pergunta ao povo: “Por que vocês estão discutindo contra mim e por que vocês estão testando Yahweh?”.</w:t>
      </w:r>
    </w:p>
    <w:p>
      <w:pPr/>
      <w:r>
        <w:rPr>
          <w:lang w:val="pt_PT" w:bidi="pt_PT"/>
        </w:rPr>
      </w:r>
      <w:r>
        <w:rPr>
          <w:lang w:val="pt_PT" w:bidi="pt_PT"/>
        </w:rPr>
        <w:t>Parem aqui e discutam esta pergunta em grupo: Como as pessoas contam histórias em sua comunidade? Peça a um membro da equipe que compartilhe ou conte novamente um exemplo de uma história sobre uma conversa entre duas ou mais pessoas. Peça aos outros membros da equipe que ouçam como eles contam uma história sobre pessoas tendo uma conversa. Pause este áudio aqui.</w:t>
      </w:r>
    </w:p>
    <w:p>
      <w:pPr/>
      <w:r>
        <w:rPr>
          <w:lang w:val="pt_PT" w:bidi="pt_PT"/>
        </w:rPr>
      </w:r>
      <w:r>
        <w:rPr>
          <w:lang w:val="pt_PT" w:bidi="pt_PT"/>
        </w:rPr>
        <w:t>Os israelitas estavam com sede naquele lugar e murmuraram, ou reclamaram, contra Moisés. Eles perguntaram a ele: "Por que você nos tirou do Egito? Você nos tirou do Egito para matar a nós, a nossos filhos e ao nosso gado de sede?”. A ordem da história é que primeiro o povo percebeu que não havia água potável e trouxe a sua queixa a Moisés. Agora, o povo ficou com sede e a situação se tornou mais intensa.</w:t>
      </w:r>
    </w:p>
    <w:p>
      <w:pPr/>
      <w:r>
        <w:rPr>
          <w:lang w:val="pt_PT" w:bidi="pt_PT"/>
        </w:rPr>
      </w:r>
      <w:r>
        <w:rPr>
          <w:lang w:val="pt_PT" w:bidi="pt_PT"/>
        </w:rPr>
        <w:t>Na segunda cena, Moisés clama a Yahweh em desespero: "O que devo fazer por essas pessoas? Eles estão prontos para me apedrejar". Essa parte da história é a parte mais importante da história. Moisés fala sobre sua morte por apedrejamento como se isso certamente fosse acontecer.</w:t>
      </w:r>
    </w:p>
    <w:p>
      <w:pPr/>
      <w:r>
        <w:rPr>
          <w:lang w:val="pt_PT" w:bidi="pt_PT"/>
        </w:rPr>
      </w:r>
      <w:r>
        <w:rPr>
          <w:lang w:val="pt_PT" w:bidi="pt_PT"/>
        </w:rPr>
        <w:t>Yahweh garante a Moisés que ele estará com Moisés e fornecerá ao povo o que este precisa. Yahweh diz com muita força que ele estará de pé lá na rocha em Horebe. Yahweh usou uma palavra geralmente traduzida para o português como "eis" no início de sua resposta a Moisés para enfatizar o que ele diz em seguida e marcá-lo como muito importante.</w:t>
      </w:r>
    </w:p>
    <w:p>
      <w:pPr/>
      <w:r>
        <w:rPr>
          <w:lang w:val="pt_PT" w:bidi="pt_PT"/>
        </w:rPr>
      </w:r>
      <w:r>
        <w:rPr>
          <w:lang w:val="pt_PT" w:bidi="pt_PT"/>
        </w:rPr>
        <w:t>Yahweh então diz a Moisés para ferir a rocha em que Yahweh estaria de pé. Yahweh então diz a Moisés que Yahweh faria água sair da rocha e os israelitas beberiam a água. Agora a conversa entre Moisés e Yahweh está concluída. E Moisés fez tudo o que Yahweh disse a ele para fazer enquanto os anciãos estavam assistindo.</w:t>
      </w:r>
    </w:p>
    <w:p>
      <w:pPr/>
      <w:r>
        <w:rPr>
          <w:lang w:val="pt_PT" w:bidi="pt_PT"/>
        </w:rPr>
      </w:r>
      <w:r>
        <w:rPr>
          <w:lang w:val="pt_PT" w:bidi="pt_PT"/>
        </w:rPr>
        <w:t>A Bíblia usa a palavra "em pé" como uma maneira de descrever a presença de Yahweh em uma linguagem que os humanos podem entender. É provável que Yahweh não tenha realmente aparecido como um ser humano de pé na rocha. Até agora, Yahweh apareceu apenas como uma coluna de nuvem ou uma coluna de fogo. É possível que Yahweh tenha aparecido como a coluna de nuvem na rocha que ele queria que Moisés ferisse. Mas o texto não diz explicitamente como Yahweh apareceu, então vocês devem evitar traduzi-lo explicitamente. Se não é natural usar a palavra "em pé" para descrever Deus, traduzam-na de uma maneira que deixe claro que Yahweh estava presente na rocha.</w:t>
      </w:r>
    </w:p>
    <w:p>
      <w:pPr/>
      <w:r>
        <w:rPr>
          <w:lang w:val="pt_PT" w:bidi="pt_PT"/>
        </w:rPr>
      </w:r>
      <w:r>
        <w:rPr>
          <w:lang w:val="pt_PT" w:bidi="pt_PT"/>
        </w:rPr>
        <w:t>Parem aqui e encenem o que Yahweh disse a Moisés para fazer. Certifiquem-se de incluir que alguns dos anciãos de Israel estavam observando. Pause este áudio aqui.</w:t>
      </w:r>
    </w:p>
    <w:p>
      <w:pPr/>
      <w:r>
        <w:rPr>
          <w:lang w:val="pt_PT" w:bidi="pt_PT"/>
        </w:rPr>
      </w:r>
      <w:r>
        <w:rPr>
          <w:lang w:val="pt_PT" w:bidi="pt_PT"/>
        </w:rPr>
        <w:t>Na terceira cena, Moisés chamou o nome daquele lugar de Massá e Meribá, porque o povo de Israel brigou e testou Yahweh dizendo: "Yahweh está conosco ou não?" A história termina com a atribuição de um nome ao lugar e um resumo do ponto importante desse evento. A última parte dessa cena é uma pergunta: "Yahweh está conosco ou não?" Lembrem-se de traduzir a pergunta de uma maneira que comunique claramente que a pergunta do povo é um insulto a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17.1–7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Os anciãos de Israel</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todo o povo israelita partiu do deserto de Sim como parte de suas viagens de lugar em lugar, seguindo o que Yahweh disse a eles para fazer. Eles montaram suas tendas em Refidim. Mas não havia água para o povo beber. O povo discutiu com Moisés e exigiu que Moisés desse água a eles para beber.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 povo de Israel: “O que vocês estão sentindo ou pensando?”. A pessoa pode responder coisas como: "Estou irado porque não acredito que Yahweh está conosco", ou "Estou sendo exigente porque Moisés ou Yahweh devem nos dar o que precisamos", ou "Frustrado por continuarmos indo para lugares sem água".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pergunta ao povo: “Por que vocês estão brigando contra mim e por que vocês estão testando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"Frustrado", "Chateado" ou "Irritado".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estava com sede de água naquele lugar e murmurou, ou reclamou, contra Moisés. Eles perguntaram a Moisés por que ele os havia tirado e disseram a ele: "Por que você nos tirou do Egito? Você nos tirou do Egito para nos matar, a nossos filhos e aos nossos animais com sede?”.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 povo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Moisés clamou a Yahweh, dizendo: "O que devo fazer por essas pessoas? Eles estão prontos para me apedrejar".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cansado dessas pessoas reclamando repetidamente", ou "Estou aterrorizado que essas pessoas realmente me matem desta vez", ou "Por que essas pessoas não confiam em Yahweh para água?"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responde a Moisés dizendo a ele para sair na frente do povo com alguns dos anciãos de Israel. Yahweh também disse a Moisés para pegar em sua mão o cajado que ele usou para ferir o rio Nilo e começar a caminhar para o Monte Horebe, ou Sinai. Yahweh diz a Moisés enfaticamente que Yahweh estaria de pé lá em uma rocha em Horebe, e que Moisés deveria ferir a rocha e Yahweh faria água jorrar da rocha para que o povo pudesse beber. E Moisés fez tudo o que Yahweh disse a ele para fazer enquanto os anciãos estavam observando.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confiante de que Yahweh fornecerá água", ou "Estou aliviado por Yahweh ter me respondido e me salvar do povo", ou "Estou determinado a mostrar ao povo que eles podem confiar em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Moisés chamou o nome daquele lugar de Massá e Meribá, porque o povo de Israel brigou e testou Yahweh dizendo: "Yahweh está conosco ou não?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"Quero que os israelitas se lembrem da murmuração deles e da misericórdia de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17.1–7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Todo o povo </w:t>
      </w:r>
      <w:r>
        <w:rPr>
          <w:b/>
          <w:lang w:val="pt_PT" w:bidi="pt_PT"/>
        </w:rPr>
        <w:t>israelita</w:t>
      </w:r>
      <w:r>
        <w:rPr>
          <w:lang w:val="pt_PT" w:bidi="pt_PT"/>
        </w:rPr>
        <w:t xml:space="preserve"> partiu do deserto de Sim como parte de suas viagens de lugar em lugar, como Yahweh os instruiu a fazer. Eles montaram suas tendas em Refidim. Mas não havia água para o povo beber. Os israelitas eram descendentes de </w:t>
      </w:r>
      <w:r>
        <w:rPr>
          <w:lang w:val="pt_PT" w:bidi="pt_PT"/>
        </w:rPr>
        <w:t>Israel</w:t>
      </w:r>
      <w:r>
        <w:rPr>
          <w:lang w:val="pt_PT" w:bidi="pt_PT"/>
        </w:rPr>
        <w:t xml:space="preserve">, ou Jacó, a quem </w:t>
      </w:r>
      <w:r>
        <w:rPr>
          <w:lang w:val="pt_PT" w:bidi="pt_PT"/>
        </w:rPr>
        <w:t>Deus</w:t>
      </w:r>
      <w:r>
        <w:rPr>
          <w:lang w:val="pt_PT" w:bidi="pt_PT"/>
        </w:rPr>
        <w:t xml:space="preserve"> escolheu para ser seu povo. Usem a mesma palavra ou frase para israelitas, ou povo de Israel,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 xml:space="preserve">Em Israel, o </w:t>
      </w:r>
      <w:r>
        <w:rPr>
          <w:b/>
          <w:lang w:val="pt_PT" w:bidi="pt_PT"/>
        </w:rPr>
        <w:t>deserto</w:t>
      </w:r>
      <w:r>
        <w:rPr>
          <w:lang w:val="pt_PT" w:bidi="pt_PT"/>
        </w:rPr>
        <w:t xml:space="preserve"> era um lugar onde animais selvagens viviam e que tinha pouquíssimas fontes de alimento ou água. Um deserto, ou ermo, é um lugar estéril sem água e quase sem árvores ou arbustos. As pessoas geralmente não vivem no deserto. Usem a mesma palavra ou frase para deserto que vocês usaram em passagens anteriores. Para mais informações sobre </w:t>
      </w:r>
      <w:r>
        <w:rPr>
          <w:lang w:val="pt_PT" w:bidi="pt_PT"/>
        </w:rPr>
        <w:t>deserto</w:t>
      </w:r>
      <w:r>
        <w:rPr>
          <w:lang w:val="pt_PT" w:bidi="pt_PT"/>
        </w:rPr>
        <w:t>, consulte o Glossário Mestre.</w:t>
      </w:r>
    </w:p>
    <w:p>
      <w:pPr/>
      <w:r>
        <w:rPr>
          <w:lang w:val="pt_PT" w:bidi="pt_PT"/>
        </w:rPr>
      </w:r>
      <w:r>
        <w:rPr>
          <w:b/>
          <w:lang w:val="pt_PT" w:bidi="pt_PT"/>
        </w:rPr>
        <w:t>Yahweh</w:t>
      </w:r>
      <w:r>
        <w:rPr>
          <w:lang w:val="pt_PT" w:bidi="pt_PT"/>
        </w:rPr>
        <w:t xml:space="preserve"> é o nome pessoal e próprio de Deus. Usem a mesma palavra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Por causa da falta de água, o povo </w:t>
      </w:r>
      <w:r>
        <w:rPr>
          <w:b/>
          <w:lang w:val="pt_PT" w:bidi="pt_PT"/>
        </w:rPr>
        <w:t>discutiu</w:t>
      </w:r>
      <w:r>
        <w:rPr>
          <w:lang w:val="pt_PT" w:bidi="pt_PT"/>
        </w:rPr>
        <w:t xml:space="preserve"> com Moisés, dizendo: "Dê-nos água para beber". Moisés responde ao povo dizendo: “Por que vocês estão discutindo contra mim e por que vocês estão </w:t>
      </w:r>
      <w:r>
        <w:rPr>
          <w:b/>
          <w:lang w:val="pt_PT" w:bidi="pt_PT"/>
        </w:rPr>
        <w:t>testando</w:t>
      </w:r>
      <w:r>
        <w:rPr>
          <w:lang w:val="pt_PT" w:bidi="pt_PT"/>
        </w:rPr>
        <w:t xml:space="preserve"> Yahweh?”. A palavra traduzida como "discutido" significa lutar com força contra alguém e opor-se forçosamente a alguém ou algo. Nessa passagem, refere-se à atitude do povo e como eles falaram com Moisés. Não significa luta física.</w:t>
      </w:r>
    </w:p>
    <w:p>
      <w:pPr/>
      <w:r>
        <w:rPr>
          <w:lang w:val="pt_PT" w:bidi="pt_PT"/>
        </w:rPr>
      </w:r>
      <w:r>
        <w:rPr>
          <w:lang w:val="pt_PT" w:bidi="pt_PT"/>
        </w:rPr>
        <w:t>Parem aqui e discutam em grupo qual palavra ou frase vocês usarão para discutiu. Se vocês já traduziram essa frase em outro livro da Bíblia, usem a mesma palavra ou frase que vocês usaram lá. Certifiquem-se de usar a mesma palavra ou frase para discutido em toda essa história. Pause este áudio aqui.</w:t>
      </w:r>
    </w:p>
    <w:p>
      <w:pPr/>
      <w:r>
        <w:rPr>
          <w:lang w:val="pt_PT" w:bidi="pt_PT"/>
        </w:rPr>
      </w:r>
      <w:r>
        <w:rPr>
          <w:lang w:val="pt_PT" w:bidi="pt_PT"/>
        </w:rPr>
        <w:t>Testar significa colocar alguém à prova para fazê-lo provar algo. Usem a mesma palavra ou frase para testar que vocês usaram em passagens anteriores.</w:t>
      </w:r>
    </w:p>
    <w:p>
      <w:pPr/>
      <w:r>
        <w:rPr>
          <w:lang w:val="pt_PT" w:bidi="pt_PT"/>
        </w:rPr>
      </w:r>
      <w:r>
        <w:rPr>
          <w:lang w:val="pt_PT" w:bidi="pt_PT"/>
        </w:rPr>
        <w:t xml:space="preserve">O povo de Israel estava com sede de água naquele lugar e </w:t>
      </w:r>
      <w:r>
        <w:rPr>
          <w:b/>
          <w:lang w:val="pt_PT" w:bidi="pt_PT"/>
        </w:rPr>
        <w:t>murmurou</w:t>
      </w:r>
      <w:r>
        <w:rPr>
          <w:lang w:val="pt_PT" w:bidi="pt_PT"/>
        </w:rPr>
        <w:t>, ou reclamou, contra Moisés. O povo acusou Moisés de tentar matá-los perguntando a ele: “Por que você nos tirou do Egito? Você nos tirou do Egito para matar a nós, a nossos filhos e ao nosso gado de sede?”. Murmurar significa resmungar ou reclamar. Usem a mesma palavra ou frase para murmurar que vocês usaram em passagens anteriores.</w:t>
      </w:r>
    </w:p>
    <w:p>
      <w:pPr/>
      <w:r>
        <w:rPr>
          <w:lang w:val="pt_PT" w:bidi="pt_PT"/>
        </w:rPr>
      </w:r>
      <w:r>
        <w:rPr>
          <w:lang w:val="pt_PT" w:bidi="pt_PT"/>
        </w:rPr>
        <w:t xml:space="preserve">Moisés clamou a Yahweh, dizendo: "O que devo fazer por essas pessoas? Eles estão prontos para me apedrejar". Yahweh responde a Moisés, dizendo: "Saia na frente do povo juntamente com alguns dos </w:t>
      </w:r>
      <w:r>
        <w:rPr>
          <w:b/>
          <w:lang w:val="pt_PT" w:bidi="pt_PT"/>
        </w:rPr>
        <w:t>anciãos</w:t>
      </w:r>
      <w:r>
        <w:rPr>
          <w:lang w:val="pt_PT" w:bidi="pt_PT"/>
        </w:rPr>
        <w:t xml:space="preserve"> de Israel. Um ancião é uma pessoa com </w:t>
      </w:r>
      <w:r>
        <w:rPr>
          <w:lang w:val="pt_PT" w:bidi="pt_PT"/>
        </w:rPr>
        <w:t>autoridade</w:t>
      </w:r>
      <w:r>
        <w:rPr>
          <w:lang w:val="pt_PT" w:bidi="pt_PT"/>
        </w:rPr>
        <w:t xml:space="preserve"> na comunidade. No Antigo Testamento, um ancião era geralmente o chefe de uma família ou um grupo de famílias. Um grupo de anciãos se encontrava para tomar decisões sobre os assuntos na comunidade. Usem a mesma palavra ou frase para ancião que vocês usaram em passagens anteriores. Para mais informações sobre </w:t>
      </w:r>
      <w:r>
        <w:rPr>
          <w:lang w:val="pt_PT" w:bidi="pt_PT"/>
        </w:rPr>
        <w:t>anciãos</w:t>
      </w:r>
      <w:r>
        <w:rPr>
          <w:lang w:val="pt_PT" w:bidi="pt_PT"/>
        </w:rPr>
        <w:t>, consultem o Glossário Mestre.</w:t>
      </w:r>
    </w:p>
    <w:p>
      <w:pPr/>
      <w:r>
        <w:rPr>
          <w:lang w:val="pt_PT" w:bidi="pt_PT"/>
        </w:rPr>
      </w:r>
      <w:r>
        <w:rPr>
          <w:lang w:val="pt_PT" w:bidi="pt_PT"/>
        </w:rPr>
        <w:t xml:space="preserve">Yahweh também disse a Moisés para segurar seu cajado em sua mão, o mesmo cajado que Moisés usou para bater no rio Nilo. Yahweh então disse a Moisés para caminhar na frente do povo para uma rocha em uma montanha chamada Horebe. E Yahweh disse a Moisés enfaticamente que ele estaria de pé lá na rocha em Horebe e Moisés deveria ferir a rocha com seu cajado e Yahweh faria água jorrar da rocha e o povo beberia a água. Usem a mesma palavra para </w:t>
      </w:r>
      <w:r>
        <w:rPr>
          <w:b/>
          <w:lang w:val="pt_PT" w:bidi="pt_PT"/>
        </w:rPr>
        <w:t>cajado</w:t>
      </w:r>
      <w:r>
        <w:rPr>
          <w:lang w:val="pt_PT" w:bidi="pt_PT"/>
        </w:rPr>
        <w:t xml:space="preserve"> que vocês usaram em passagens anteriores.</w:t>
      </w:r>
    </w:p>
    <w:p>
      <w:pPr/>
      <w:r>
        <w:rPr>
          <w:lang w:val="pt_PT" w:bidi="pt_PT"/>
        </w:rPr>
      </w:r>
      <w:r>
        <w:rPr>
          <w:lang w:val="pt_PT" w:bidi="pt_PT"/>
        </w:rPr>
        <w:t>Quando Moisés havia feito o que Yahweh ordenou, e o povo havia bebido a água, Moisés chamou o nome daquele lugar de Massá e Meribá, porque o povo de Israel discutiu e testou Yahweh dizendo: “Yahweh está conosco ou não?”.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17:8–16</w:t>
      </w:r>
      <w:r>
        <w:rPr>
          <w:lang w:val="pt_PT" w:bidi="pt_PT"/>
        </w:rPr>
      </w:r>
    </w:p>
    <w:p>
      <w:pPr>
        <w:pStyle w:val="Heading3"/>
      </w:pPr>
      <w:r>
        <w:rPr>
          <w:lang w:val="pt_PT" w:bidi="pt_PT"/>
        </w:rPr>
        <w:t>Ouvir e Sentir</w:t>
      </w:r>
    </w:p>
    <w:p>
      <w:pPr/>
      <w:r>
        <w:rPr>
          <w:lang w:val="pt_PT" w:bidi="pt_PT"/>
        </w:rPr>
      </w:r>
      <w:r>
        <w:rPr>
          <w:lang w:val="pt_PT" w:bidi="pt_PT"/>
        </w:rPr>
        <w:t>Nesta etapa, ouçam Êxodo 17.8–16 e guardem em seus corações.</w:t>
      </w:r>
    </w:p>
    <w:p>
      <w:pPr/>
      <w:r>
        <w:rPr>
          <w:lang w:val="pt_PT" w:bidi="pt_PT"/>
        </w:rPr>
      </w:r>
      <w:r>
        <w:rPr>
          <w:lang w:val="pt_PT" w:bidi="pt_PT"/>
        </w:rPr>
        <w:t>Ouçam uma versão em áudio de Êxodo 17.8–16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17.8–16 na tradução mais fácil de entender.</w:t>
      </w:r>
    </w:p>
    <w:p>
      <w:pPr/>
      <w:r>
        <w:rPr>
          <w:lang w:val="pt_PT" w:bidi="pt_PT"/>
        </w:rPr>
      </w:r>
      <w:r>
        <w:rPr>
          <w:lang w:val="pt_PT" w:bidi="pt_PT"/>
        </w:rPr>
        <w:t>Essa passagem registra um evento que aconteceu durante a jornada dos israelitas do Egito para a terra que Yahweh prometeu dar a eles chamada Canaã. Yahweh continuou a liderar e sustentar os israelitas depois de resgatá-los da escravidão no Egito. Ele forneceu água e comida, apesar da murmuração e reclamação dos israelitas. Os eventos nessa passagem aconteceram logo depois que Yahweh forneceu milagrosamente água para os israelitas de uma rocha em Refidim. Refidim foi o último lugar ao qual Yahweh levou Israel antes de direcioná-los para um lugar chamado monte Sinai, onde faria um acordo especial com eles para prepará-los para entrar na terra que prometeu dar a eles.</w:t>
      </w:r>
    </w:p>
    <w:p>
      <w:pPr/>
      <w:r>
        <w:rPr>
          <w:lang w:val="pt_PT" w:bidi="pt_PT"/>
        </w:rPr>
      </w:r>
      <w:r>
        <w:rPr>
          <w:lang w:val="pt_PT" w:bidi="pt_PT"/>
        </w:rPr>
        <w:t>Essa história registra uma batalha entre Amaleque e os israelitas quando Yahweh deu a Israel a vitória sobre Amaleque. Amaleque veio para lutar contra Israel enquanto eles estavam em Refidim.</w:t>
      </w:r>
    </w:p>
    <w:p>
      <w:pPr/>
      <w:r>
        <w:rPr>
          <w:lang w:val="pt_PT" w:bidi="pt_PT"/>
        </w:rPr>
      </w:r>
      <w:r>
        <w:rPr>
          <w:lang w:val="pt_PT" w:bidi="pt_PT"/>
        </w:rPr>
        <w:t xml:space="preserve">Parem aqui e, em grupo, olhem para um mapa de </w:t>
      </w:r>
      <w:r>
        <w:rPr>
          <w:lang w:val="pt_PT" w:bidi="pt_PT"/>
        </w:rPr>
        <w:t>Refidim</w:t>
      </w:r>
      <w:r>
        <w:rPr>
          <w:lang w:val="pt_PT" w:bidi="pt_PT"/>
        </w:rPr>
        <w:t>. Pause este áudio aqui.</w:t>
      </w:r>
    </w:p>
    <w:p>
      <w:pPr/>
      <w:r>
        <w:rPr>
          <w:lang w:val="pt_PT" w:bidi="pt_PT"/>
        </w:rPr>
      </w:r>
      <w:r>
        <w:rPr>
          <w:lang w:val="pt_PT" w:bidi="pt_PT"/>
        </w:rPr>
        <w:t>Amaleque é o nome de um homem, mas Amaleque aqui se refere à tribo que descendeu de Amaleque. Era comum as pessoas se referirem a um grupo de pessoas ou tribo pelo nome de seu antepassado.</w:t>
      </w:r>
    </w:p>
    <w:p>
      <w:pPr/>
      <w:r>
        <w:rPr>
          <w:lang w:val="pt_PT" w:bidi="pt_PT"/>
        </w:rPr>
      </w:r>
      <w:r>
        <w:rPr>
          <w:lang w:val="pt_PT" w:bidi="pt_PT"/>
        </w:rPr>
        <w:t>Amaleque era um descendente de Esaú. Esaú era o irmão de Jacó, a quem Deus mais tarde renomeou Israel. Esaú e Jacó foram rivais e, portanto, seus descendentes também eram rivais. Os filhos de Amaleque se tornaram um grupo de pessoas itinerantes que viajavam por toda a região. É provável que eles atacassem outras tribos para levarem seus pertences como uma maneira de sobreviver na região do deserto.</w:t>
      </w:r>
    </w:p>
    <w:p>
      <w:pPr/>
      <w:r>
        <w:rPr>
          <w:lang w:val="pt_PT" w:bidi="pt_PT"/>
        </w:rPr>
      </w:r>
      <w:r>
        <w:rPr>
          <w:lang w:val="pt_PT" w:bidi="pt_PT"/>
        </w:rPr>
        <w:t>Outra história na Bíblia menciona esse ataque em Refidim e registra que os israelitas estavam cansados de sua viagem. Foi fácil para Amaleque, ou amalequitas, atacar os israelitas cansados e fracos. Os amalequitas também podem ter pensado nos israelitas como seus inimigos.</w:t>
      </w:r>
    </w:p>
    <w:p>
      <w:pPr/>
      <w:r>
        <w:rPr>
          <w:lang w:val="pt_PT" w:bidi="pt_PT"/>
        </w:rPr>
      </w:r>
      <w:r>
        <w:rPr>
          <w:lang w:val="pt_PT" w:bidi="pt_PT"/>
        </w:rPr>
        <w:t>Quando os amalequitas atacaram, Moisés disse a um homem chamado Josué para escolher homens e sair e lutar contra os amalequitas. Moisés diz a Josué que amanhã ele estaria de pé no topo da colina segurando o cajado de Deus. As instruções de Moisés mostram que Moisés confia que Deus está presente com seu povo. O cajado de Deus, o cajado que Moisés leva consigo, simboliza a presença e o poder de Deus. Muitas vezes, quando Deus realizava um milagre para salvar seu povo, ele instruía Moisés a usar o cajado. O cajado, ou vara, de Deus era o mesmo cajado que Moisés usou para ferir o rio Nilo e para, recentemente, ferir a rocha.</w:t>
      </w:r>
    </w:p>
    <w:p>
      <w:pPr/>
      <w:r>
        <w:rPr>
          <w:lang w:val="pt_PT" w:bidi="pt_PT"/>
        </w:rPr>
      </w:r>
      <w:r>
        <w:rPr>
          <w:lang w:val="pt_PT" w:bidi="pt_PT"/>
        </w:rPr>
        <w:t>Moisés dá suas instruções a um homem chamado Josué. A passagem aqui não diz quem era Josué, mas mais tarde na história de Israel, o autor descreve Josué como assistente de Moisés. Depois da morte de Moisés, Josué levou o povo de Israel para a terra que Deus prometeu dar a eles.</w:t>
      </w:r>
    </w:p>
    <w:p>
      <w:pPr/>
      <w:r>
        <w:rPr>
          <w:lang w:val="pt_PT" w:bidi="pt_PT"/>
        </w:rPr>
      </w:r>
      <w:r>
        <w:rPr>
          <w:lang w:val="pt_PT" w:bidi="pt_PT"/>
        </w:rPr>
        <w:t>Aqui, Moisés disse a Josué para escolher homens para o povo de Israel. Algumas traduções dizem: "Escolham alguns de nossos homens". O povo de Israel não tinha um exército, então Moisés provavelmente está dizendo a Josué para reunir tantos homens quanto puder encontrar que sejam saudáveis e aptos o suficiente para lutar.</w:t>
      </w:r>
    </w:p>
    <w:p>
      <w:pPr/>
      <w:r>
        <w:rPr>
          <w:lang w:val="pt_PT" w:bidi="pt_PT"/>
        </w:rPr>
      </w:r>
      <w:r>
        <w:rPr>
          <w:lang w:val="pt_PT" w:bidi="pt_PT"/>
        </w:rPr>
        <w:t>Josué obedece às instruções de Moisés, e no dia seguinte, os homens estão prontos para lutar. É possível que os amalequitas tenham feito um breve ataque primeiro antes de se reunirem para uma grande batalha mais tarde. Isso teria dado aos israelitas tempo para se prepararem antes de uma grande batalha no dia seguinte. O mais importante a observar aqui é que os amalequitas deixaram claro que iam lutar contra os israelitas e os israelitas tinham apenas um dia para se prepararem para a luta.</w:t>
      </w:r>
    </w:p>
    <w:p>
      <w:pPr/>
      <w:r>
        <w:rPr>
          <w:lang w:val="pt_PT" w:bidi="pt_PT"/>
        </w:rPr>
      </w:r>
      <w:r>
        <w:rPr>
          <w:lang w:val="pt_PT" w:bidi="pt_PT"/>
        </w:rPr>
        <w:t>Josué e os homens escolhidos de Israel começaram a lutar contra os amalequitas assim como Moisés instruiu. Enquanto isso, Moisés, Arão e Hur subiram ao topo de uma colina próxima que tinha vista para onde a batalha estava acontecendo. Arão é o irmão de Moisés que foi com ele para o Egito. O autor não nos diz quem era Hur, mas mais tarde, juntamente com Arão, ele age como juiz sobre Israel quando Moisés está ausente.</w:t>
      </w:r>
    </w:p>
    <w:p>
      <w:pPr/>
      <w:r>
        <w:rPr>
          <w:lang w:val="pt_PT" w:bidi="pt_PT"/>
        </w:rPr>
      </w:r>
      <w:r>
        <w:rPr>
          <w:lang w:val="pt_PT" w:bidi="pt_PT"/>
        </w:rPr>
        <w:t xml:space="preserve">Parem aqui e, em grupo, olhem para uma imagem das </w:t>
      </w:r>
      <w:r>
        <w:rPr>
          <w:lang w:val="pt_PT" w:bidi="pt_PT"/>
        </w:rPr>
        <w:t>colinas em Refidim</w:t>
      </w:r>
      <w:r>
        <w:rPr>
          <w:lang w:val="pt_PT" w:bidi="pt_PT"/>
        </w:rPr>
        <w:t>. Pause este áudio aqui.</w:t>
      </w:r>
    </w:p>
    <w:p>
      <w:pPr/>
      <w:r>
        <w:rPr>
          <w:lang w:val="pt_PT" w:bidi="pt_PT"/>
        </w:rPr>
      </w:r>
      <w:r>
        <w:rPr>
          <w:lang w:val="pt_PT" w:bidi="pt_PT"/>
        </w:rPr>
        <w:t>Enquanto Moisés estava de pé na colina, ele levantava as mãos. E sempre que ele levantava as mãos, os israelitas estavam vencendo a batalha. Mas sempre que ele descansava as mãos, os amalequitas estavam vencendo a batalha. Quando as mãos de Moisés ficaram pesadas, ou cansadas, Arão e Hur pegaram uma pedra grande o suficiente para ele se sentar e a colocaram debaixo dele, então ele se sentou nela. E Arão e Hur seguraram levantadas as mãos de Moisés, um de um lado e o outro do outro lado. E suas mãos permaneceram estáveis até o pôr do sol.</w:t>
      </w:r>
    </w:p>
    <w:p>
      <w:pPr/>
      <w:r>
        <w:rPr>
          <w:lang w:val="pt_PT" w:bidi="pt_PT"/>
        </w:rPr>
      </w:r>
      <w:r>
        <w:rPr>
          <w:lang w:val="pt_PT" w:bidi="pt_PT"/>
        </w:rPr>
        <w:t>Anteriormente, Moisés também havia levantado, ou estendido, a mão, de acordo com a instrução de Yahweh quando Yahweh trouxe as pragas sobre o Egito. Nessa história, Moisés provavelmente não estava orando a Yahweh, mas reconhecendo o poder de Yahweh e o controle divino sobre o mundo, incluindo o resultado dessa batalha. O cajado elevado simbolizava Yahweh supervisionando a batalha e lutando por seu povo contra os amalequitas. Então quando Moisés mantinha as mãos levantadas, os israelitas estavam vencendo, porque o poder de Yahweh estava com eles. Mas quando Moisés baixava as mãos quando se cansava, os amalequitas começavam a vencer.</w:t>
      </w:r>
    </w:p>
    <w:p>
      <w:pPr/>
      <w:r>
        <w:rPr>
          <w:lang w:val="pt_PT" w:bidi="pt_PT"/>
        </w:rPr>
      </w:r>
      <w:r>
        <w:rPr>
          <w:lang w:val="pt_PT" w:bidi="pt_PT"/>
        </w:rPr>
        <w:t>No entanto, Moisés é um ser humano normal que fica cansado. Lembrem-se de que Moisés está segurando o cajado de Deus em sua mão. O próprio Moisés não é divino e ele não tem nenhum poder especial próprio. Então Arão e Hur levantavam as mãos de Moisés para que suas mãos permanecessem levantadas durante todo o dia da batalha.</w:t>
      </w:r>
    </w:p>
    <w:p>
      <w:pPr/>
      <w:r>
        <w:rPr>
          <w:lang w:val="pt_PT" w:bidi="pt_PT"/>
        </w:rPr>
      </w:r>
      <w:r>
        <w:rPr>
          <w:lang w:val="pt_PT" w:bidi="pt_PT"/>
        </w:rPr>
        <w:t>Josué derrotou o exército amalequita ao fio da espada. A batalha terminou e Deus deu aos israelitas a vitória. Dizer "com a espada" era uma expressão normal naquela época, porque as espadas eram as principais armas que as pessoas usavam em batalha. Os israelitas e os amalequitas usavam espadas para lutar.</w:t>
      </w:r>
    </w:p>
    <w:p>
      <w:pPr/>
      <w:r>
        <w:rPr>
          <w:lang w:val="pt_PT" w:bidi="pt_PT"/>
        </w:rPr>
      </w:r>
      <w:r>
        <w:rPr>
          <w:lang w:val="pt_PT" w:bidi="pt_PT"/>
        </w:rPr>
        <w:t xml:space="preserve">Parem aqui e, em grupo, olhem para uma imagem de </w:t>
      </w:r>
      <w:r>
        <w:rPr>
          <w:lang w:val="pt_PT" w:bidi="pt_PT"/>
        </w:rPr>
        <w:t>espadas</w:t>
      </w:r>
      <w:r>
        <w:rPr>
          <w:lang w:val="pt_PT" w:bidi="pt_PT"/>
        </w:rPr>
        <w:t xml:space="preserve"> daquela época. Pause este áudio aqui.</w:t>
      </w:r>
    </w:p>
    <w:p>
      <w:pPr/>
      <w:r>
        <w:rPr>
          <w:lang w:val="pt_PT" w:bidi="pt_PT"/>
        </w:rPr>
      </w:r>
      <w:r>
        <w:rPr>
          <w:lang w:val="pt_PT" w:bidi="pt_PT"/>
        </w:rPr>
        <w:t>Era comum naquela época registrar uma vitória sob o nome do líder do exército. Portanto, a história diz que Josué derrotou os amalequitas, mas os israelitas apenas alcançaram a vitória pelo poder de Deus. O próprio Josué não pode dizer que a vitória foi por causa de sua boa liderança ou porque o exército israelita era tão forte. Isso porque quando Moisés baixava suas mãos e o cajado de Deus, os amalequitas começavam a superar os israelitas. O cajado era o símbolo do poder de Deus. Quando o cajado era levantado, isso simbolizava Yahweh lutando por seu povo e a dependência e confiança do povo em Yahweh por sua força. Os israelitas só conseguiram vencer seu inimigo porque Deus lhes deu a vitória.</w:t>
      </w:r>
    </w:p>
    <w:p>
      <w:pPr/>
      <w:r>
        <w:rPr>
          <w:lang w:val="pt_PT" w:bidi="pt_PT"/>
        </w:rPr>
      </w:r>
      <w:r>
        <w:rPr>
          <w:lang w:val="pt_PT" w:bidi="pt_PT"/>
        </w:rPr>
        <w:t>Agora, Yahweh dá instruções especiais a Moisés. Ele diz a Moisés para, muito provavelmente, registrar tanto a história da luta com Amaleque quanto uma promessa de que Yahweh destruiria completamente a memória de Amaleque na terra. Yahweh quer que todos se lembrem de como Yahweh deu a Israel a vitória sobre seus inimigos. Yahweh também quer "colocar a memória nos ouvidos de Josué", ou garantir que Josué ouça e se lembre dessa história.</w:t>
      </w:r>
    </w:p>
    <w:p>
      <w:pPr/>
      <w:r>
        <w:rPr>
          <w:lang w:val="pt_PT" w:bidi="pt_PT"/>
        </w:rPr>
      </w:r>
      <w:r>
        <w:rPr>
          <w:lang w:val="pt_PT" w:bidi="pt_PT"/>
        </w:rPr>
        <w:t>Josué um dia levará Israel para a terra que Deus prometeu dar a eles. Josué será o general e líder da nação que terá a responsabilidade de proteger a nação contra seus inimigos. Josué precisa se lembrar de que Yahweh declarou guerra contra os amalequitas.</w:t>
      </w:r>
    </w:p>
    <w:p>
      <w:pPr/>
      <w:r>
        <w:rPr>
          <w:lang w:val="pt_PT" w:bidi="pt_PT"/>
        </w:rPr>
      </w:r>
      <w:r>
        <w:rPr>
          <w:lang w:val="pt_PT" w:bidi="pt_PT"/>
        </w:rPr>
        <w:t xml:space="preserve">Parem aqui e, em grupo, olhem para a imagem de um </w:t>
      </w:r>
      <w:r>
        <w:rPr>
          <w:lang w:val="pt_PT" w:bidi="pt_PT"/>
        </w:rPr>
        <w:t>pergaminho</w:t>
      </w:r>
      <w:r>
        <w:rPr>
          <w:lang w:val="pt_PT" w:bidi="pt_PT"/>
        </w:rPr>
        <w:t>. Pause este áudio aqui.</w:t>
      </w:r>
    </w:p>
    <w:p>
      <w:pPr/>
      <w:r>
        <w:rPr>
          <w:lang w:val="pt_PT" w:bidi="pt_PT"/>
        </w:rPr>
      </w:r>
      <w:r>
        <w:rPr>
          <w:lang w:val="pt_PT" w:bidi="pt_PT"/>
        </w:rPr>
        <w:t>[action] Parem aqui e discutam esta pergunta em grupo: como sua comunidade garante que eventos importantes sejam lembrados? Pause este áudio aqui.</w:t>
      </w:r>
    </w:p>
    <w:p>
      <w:pPr/>
      <w:r>
        <w:rPr>
          <w:lang w:val="pt_PT" w:bidi="pt_PT"/>
        </w:rPr>
      </w:r>
      <w:r>
        <w:rPr>
          <w:lang w:val="pt_PT" w:bidi="pt_PT"/>
        </w:rPr>
        <w:t>Em última análise, é Yahweh quem declara que ele "apagará a memória de Amaleque de debaixo do céu". Isso significa que Yahweh promete eliminar os amalequitas da terra, para que ninguém se lembre deles. Atacar o povo de Yahweh é como atacar o próprio Yahweh. A declaração de Yahweh também era o cumprimento de uma promessa. Yahweh prometeu a Abraão, o antepassado do povo de Israel, que ele amaldiçoaria qualquer nação que amaldiçoasse os descendentes de Abraão.</w:t>
      </w:r>
    </w:p>
    <w:p>
      <w:pPr/>
      <w:r>
        <w:rPr>
          <w:lang w:val="pt_PT" w:bidi="pt_PT"/>
        </w:rPr>
      </w:r>
      <w:r>
        <w:rPr>
          <w:lang w:val="pt_PT" w:bidi="pt_PT"/>
        </w:rPr>
        <w:t>Então Moisés construiu um altar e o chamou de "Yahweh é minha bandeira". Construir um altar era a maneira como Moisés e o povo de Israel agradeciam e louvavam a Yahweh pelo que ele fez. Moisés nomeou o altar com base no que aconteceu na batalha contra Amaleque. Uma bandeira era algo que as pessoas levantavam para que todos pudessem vê-la. Geralmente, uma bandeira era um poste em torno do qual guerreiros reuniam em uma batalha militar para receber instruções ou obter encorajamento. Talvez o cajado de Deus seja como o mastro de Israel que representava o poder e a presença de Yahweh entre seu povo enquanto eles lutavam. A bandeira a que Moisés se refere aqui representa a vitória. Yahweh é a vitória.</w:t>
      </w:r>
    </w:p>
    <w:p>
      <w:pPr/>
      <w:r>
        <w:rPr>
          <w:lang w:val="pt_PT" w:bidi="pt_PT"/>
        </w:rPr>
      </w:r>
      <w:r>
        <w:rPr>
          <w:lang w:val="pt_PT" w:bidi="pt_PT"/>
        </w:rPr>
        <w:t xml:space="preserve">Parem aqui e, em grupo, olhem para a imagem de um </w:t>
      </w:r>
      <w:r>
        <w:rPr>
          <w:lang w:val="pt_PT" w:bidi="pt_PT"/>
        </w:rPr>
        <w:t>altar</w:t>
      </w:r>
      <w:r>
        <w:rPr>
          <w:lang w:val="pt_PT" w:bidi="pt_PT"/>
        </w:rPr>
        <w:t>. Pause este áudio aqui.</w:t>
      </w:r>
    </w:p>
    <w:p>
      <w:pPr/>
      <w:r>
        <w:rPr>
          <w:lang w:val="pt_PT" w:bidi="pt_PT"/>
        </w:rPr>
      </w:r>
      <w:r>
        <w:rPr>
          <w:lang w:val="pt_PT" w:bidi="pt_PT"/>
        </w:rPr>
        <w:t xml:space="preserve">Parem aqui e, em grupo, olhem para a imagem de um </w:t>
      </w:r>
      <w:r>
        <w:rPr>
          <w:lang w:val="pt_PT" w:bidi="pt_PT"/>
        </w:rPr>
        <w:t>poste de sinalização</w:t>
      </w:r>
      <w:r>
        <w:rPr>
          <w:lang w:val="pt_PT" w:bidi="pt_PT"/>
        </w:rPr>
        <w:t>. Pause este áudio aqui.</w:t>
      </w:r>
    </w:p>
    <w:p>
      <w:pPr/>
      <w:r>
        <w:rPr>
          <w:lang w:val="pt_PT" w:bidi="pt_PT"/>
        </w:rPr>
      </w:r>
      <w:r>
        <w:rPr>
          <w:lang w:val="pt_PT" w:bidi="pt_PT"/>
        </w:rPr>
        <w:t>Parem aqui e discutam esta pergunta em grupo: como as pessoas comemoram, ou se lembram de eventos importantes? Pause este áudio aqui.</w:t>
      </w:r>
    </w:p>
    <w:p>
      <w:pPr/>
      <w:r>
        <w:rPr>
          <w:lang w:val="pt_PT" w:bidi="pt_PT"/>
        </w:rPr>
      </w:r>
      <w:r>
        <w:rPr>
          <w:lang w:val="pt_PT" w:bidi="pt_PT"/>
        </w:rPr>
        <w:t>O que Moisés disse em seguida é difícil de entender, mas é mais provável que Moisés tenha nomeado o altar de "Yahweh é minha bandeira", porque ele diz que "as mãos estavam no trono de Yahweh". Não sabemos exatamente o que isso significa, mas sabemos que a mão de Moisés segurava o cajado de Deus. O cajado de Deus simbolizava a presença de Yahweh da mesma maneira que o trono de Yahweh simbolizava sua presença e autoridade sobre o mundo. O nome do altar demonstrou que Moisés e os israelitas reconheceram que confiavam em Yahweh e Yahweh deu a eles sua vitória. Yahweh estaria em guerra com os amalequitas de geração em geração, ou para sempre. Esse provavelmente é um resumo do que acontece, porque os amalequitas não reconheceram a autoridade e o poder de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17.8–16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amalequitas atacam o povo de Israel em Refidim. Moisés dá instruções a Josué e diz a ele que ficará na colina com o cajado de Deus.</w:t>
      </w:r>
    </w:p>
    <w:p>
      <w:pPr/>
      <w:r>
        <w:rPr>
          <w:lang w:val="pt_PT" w:bidi="pt_PT"/>
        </w:rPr>
      </w:r>
      <w:r>
        <w:rPr>
          <w:b/>
          <w:lang w:val="pt_PT" w:bidi="pt_PT"/>
        </w:rPr>
        <w:t>Na segunda cena:</w:t>
      </w:r>
      <w:r>
        <w:rPr>
          <w:lang w:val="pt_PT" w:bidi="pt_PT"/>
        </w:rPr>
        <w:t xml:space="preserve"> Josué obedece a Moisés e luta contra os amalequitas. Moisés mantém as mãos levantadas. Quando seus braços ficam cansados, Arão e Hur sustentam as mãos de Moisés.</w:t>
      </w:r>
    </w:p>
    <w:p>
      <w:pPr/>
      <w:r>
        <w:rPr>
          <w:lang w:val="pt_PT" w:bidi="pt_PT"/>
        </w:rPr>
      </w:r>
      <w:r>
        <w:rPr>
          <w:b/>
          <w:lang w:val="pt_PT" w:bidi="pt_PT"/>
        </w:rPr>
        <w:t>Na terceira cena:</w:t>
      </w:r>
      <w:r>
        <w:rPr>
          <w:lang w:val="pt_PT" w:bidi="pt_PT"/>
        </w:rPr>
        <w:t xml:space="preserve"> Yahweh diz a Moisés para registrar os eventos da batalha e diz que Yahweh um dia destruirá os amalequitas. Moisés constrói um altar em gratidão e louvor a Yahweh e o nomeia.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Amalequitas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Homens guerreiros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Hur</w:t>
      </w:r>
    </w:p>
    <w:p>
      <w:pPr/>
      <w:r>
        <w:rPr>
          <w:lang w:val="pt_PT" w:bidi="pt_PT"/>
        </w:rPr>
      </w:r>
      <w:r>
        <w:rPr>
          <w:lang w:val="pt_PT" w:bidi="pt_PT"/>
        </w:rPr>
        <w:t>Em grupo, prestem atenção às partes do cenário da passagem: o povo de Israel ainda está em Refidim. Há colinas na área.</w:t>
      </w:r>
    </w:p>
    <w:p>
      <w:pPr/>
      <w:r>
        <w:rPr>
          <w:lang w:val="pt_PT" w:bidi="pt_PT"/>
        </w:rPr>
      </w:r>
      <w:r>
        <w:rPr>
          <w:lang w:val="pt_PT" w:bidi="pt_PT"/>
        </w:rPr>
        <w:t xml:space="preserve">Parem aqui e, em grupo, olhem novamente para o mapa da </w:t>
      </w:r>
      <w:r>
        <w:rPr>
          <w:lang w:val="pt_PT" w:bidi="pt_PT"/>
        </w:rPr>
        <w:t>área de Refidim</w:t>
      </w:r>
      <w:r>
        <w:rPr>
          <w:lang w:val="pt_PT" w:bidi="pt_PT"/>
        </w:rPr>
        <w:t xml:space="preserve"> e a foto das </w:t>
      </w:r>
      <w:r>
        <w:rPr>
          <w:lang w:val="pt_PT" w:bidi="pt_PT"/>
        </w:rPr>
        <w:t>colinas na área</w:t>
      </w:r>
      <w:r>
        <w:rPr>
          <w:lang w:val="pt_PT" w:bidi="pt_PT"/>
        </w:rPr>
        <w:t>. Pause este áudio aqui.</w:t>
      </w:r>
    </w:p>
    <w:p>
      <w:pPr/>
      <w:r>
        <w:rPr>
          <w:lang w:val="pt_PT" w:bidi="pt_PT"/>
        </w:rPr>
      </w:r>
      <w:r>
        <w:rPr>
          <w:lang w:val="pt_PT" w:bidi="pt_PT"/>
        </w:rPr>
        <w:t>Os amalequitas vieram e lutaram contra eles em Refidim. Lembrem-se de que esse evento acontece enquanto os israelitas ainda estão em Refidim.</w:t>
      </w:r>
    </w:p>
    <w:p>
      <w:pPr/>
      <w:r>
        <w:rPr>
          <w:lang w:val="pt_PT" w:bidi="pt_PT"/>
        </w:rPr>
      </w:r>
      <w:r>
        <w:rPr>
          <w:lang w:val="pt_PT" w:bidi="pt_PT"/>
        </w:rPr>
        <w:t>Moisés disse a Josué: "Escolha homens para nós e saia para lutar contra os amalequitas. Amanhã estarei de pé no topo da colina com o cajado de Deus em minha mão". A passagem começa dizendo que os amalequitas lutaram contra os israelitas. Mas aqui parece que o povo teve tempo para se preparar para a batalha. Muito provavelmente, os amalequitas fizeram um primeiro ataque antes de lutar contra o grupo maior. Os israelitas tiveram tempo para planejar seu contra-ataque para o dia seguinte.</w:t>
      </w:r>
    </w:p>
    <w:p>
      <w:pPr/>
      <w:r>
        <w:rPr>
          <w:lang w:val="pt_PT" w:bidi="pt_PT"/>
        </w:rPr>
      </w:r>
      <w:r>
        <w:rPr>
          <w:lang w:val="pt_PT" w:bidi="pt_PT"/>
        </w:rPr>
        <w:t>Essa é a primeira vez na história dos israelitas que o homem Josué é mencionado. Josué se tornará um líder importante para o povo de Israel, mas nessa história não sabemos muito sobre ele.</w:t>
      </w:r>
    </w:p>
    <w:p>
      <w:pPr/>
      <w:r>
        <w:rPr>
          <w:lang w:val="pt_PT" w:bidi="pt_PT"/>
        </w:rPr>
      </w:r>
      <w:r>
        <w:rPr>
          <w:lang w:val="pt_PT" w:bidi="pt_PT"/>
        </w:rPr>
        <w:t>Parem aqui e discutam esta pergunta em grupo: como vocês apresentam novos personagens em histórias em seu idioma? Pause este áudio aqui.</w:t>
      </w:r>
    </w:p>
    <w:p>
      <w:pPr/>
      <w:r>
        <w:rPr>
          <w:lang w:val="pt_PT" w:bidi="pt_PT"/>
        </w:rPr>
      </w:r>
      <w:r>
        <w:rPr>
          <w:lang w:val="pt_PT" w:bidi="pt_PT"/>
        </w:rPr>
        <w:t>Moisés, Arão e Hur sobem ao topo de uma colina próxima enquanto Josué e seus homens escolhidos começam a lutar contra os amalequitas. Observem que isso acontece no dia seguinte e Josué leva os guerreiros de Israel a lutar contra os amalequitas. Moisés, Arão e Hur estão de pé no topo de uma colina. Muito provavelmente a colina tem vista para onde a batalha está acontecendo, mas é alta o suficiente e longe o suficiente para que Moisés, Arão e Hur estejam a salvo de ataques.</w:t>
      </w:r>
    </w:p>
    <w:p>
      <w:pPr/>
      <w:r>
        <w:rPr>
          <w:lang w:val="pt_PT" w:bidi="pt_PT"/>
        </w:rPr>
      </w:r>
      <w:r>
        <w:rPr>
          <w:lang w:val="pt_PT" w:bidi="pt_PT"/>
        </w:rPr>
        <w:t>Enquanto Moisés estava de pé na colina, ele levantava as mãos. E enquanto ele levantava a mão, os israelitas estavam vencendo a luta. Mas enquanto ele descansava a mão, os amalequitas começavam a vencer a luta. Lembrem-se de que, embora a história não diga isso aqui, Moisés estaria segurando o cajado de Deus em sua mão durante todo o tempo em que esteve na colina.</w:t>
      </w:r>
    </w:p>
    <w:p>
      <w:pPr/>
      <w:r>
        <w:rPr>
          <w:lang w:val="pt_PT" w:bidi="pt_PT"/>
        </w:rPr>
      </w:r>
      <w:r>
        <w:rPr>
          <w:lang w:val="pt_PT" w:bidi="pt_PT"/>
        </w:rPr>
        <w:t>Quando as mãos de Moisés ficavam pesadas, ou ficavam cansadas, Arão e Hur provavelmente pegavam uma pedra e a colocavam debaixo dele, e ele se sentava nela. Se vocês têm uma maneira especial de falar sobre partes de seus corpos ficando cansadas, vocês poderiam usá-la aqui.</w:t>
      </w:r>
    </w:p>
    <w:p>
      <w:pPr/>
      <w:r>
        <w:rPr>
          <w:lang w:val="pt_PT" w:bidi="pt_PT"/>
        </w:rPr>
      </w:r>
      <w:r>
        <w:rPr>
          <w:lang w:val="pt_PT" w:bidi="pt_PT"/>
        </w:rPr>
        <w:t>Parem aqui e discutam esta pergunta em grupo: como vocês falam sobre cansaço físico em seu idioma? Pause este áudio aqui.</w:t>
      </w:r>
    </w:p>
    <w:p>
      <w:pPr/>
      <w:r>
        <w:rPr>
          <w:lang w:val="pt_PT" w:bidi="pt_PT"/>
        </w:rPr>
      </w:r>
      <w:r>
        <w:rPr>
          <w:lang w:val="pt_PT" w:bidi="pt_PT"/>
        </w:rPr>
        <w:t>Enquanto Moisés estava sentado, Arão e Hur sustentavam as mãos de Moisés, um de cada lado. E as mãos de Moisés permaneceram firmes até o pôr do sol. Observem que, na linha do tempo da história, a batalha estava terminada quando o dia acabou e era noite.</w:t>
      </w:r>
    </w:p>
    <w:p>
      <w:pPr/>
      <w:r>
        <w:rPr>
          <w:lang w:val="pt_PT" w:bidi="pt_PT"/>
        </w:rPr>
      </w:r>
      <w:r>
        <w:rPr>
          <w:lang w:val="pt_PT" w:bidi="pt_PT"/>
        </w:rPr>
        <w:t>Então Josué derrotou o exército amalequita ao fio da espada. Essa parte da história conta o resultado, ou o que aconteceu em seguida, que foi por causa do que Moisés fez. Josué derrotou os amalequitas em batalha onde eles usaram espadas. Mesmo que a história diga que Josué dominou o exército amalequita, foi Yahweh quem deu a vitória a Josué e a todo Israel.</w:t>
      </w:r>
    </w:p>
    <w:p>
      <w:pPr/>
      <w:r>
        <w:rPr>
          <w:lang w:val="pt_PT" w:bidi="pt_PT"/>
        </w:rPr>
      </w:r>
      <w:r>
        <w:rPr>
          <w:lang w:val="pt_PT" w:bidi="pt_PT"/>
        </w:rPr>
        <w:t>Depois que a batalha termina, a história continua com o que acontece em seguida. Yahweh instrui Moisés a escrever provavelmente um relato da batalha e a promessa de Yahweh de apagar completamente a memória dos amalequitas da terra. Yahweh disse a Moisés para escrever isso para que os israelitas sempre se lembrassem disso e disse a Moisés para garantir que Josué especialmente o ouvisse e se lembrasse disso. Moisés então construiu um altar e o chamou de "Yahweh é minha bandeira". Moisés provavelmente nomeia o altar assim por causa do que ele fez durante a batalha, porque ele disse que as mãos foram levantadas em direção ao trono de Yahweh.</w:t>
      </w:r>
    </w:p>
    <w:p>
      <w:pPr/>
      <w:r>
        <w:rPr>
          <w:lang w:val="pt_PT" w:bidi="pt_PT"/>
        </w:rPr>
      </w:r>
      <w:r>
        <w:rPr>
          <w:lang w:val="pt_PT" w:bidi="pt_PT"/>
        </w:rPr>
        <w:t>A última parte dessa história provavelmente é uma declaração resumida da resposta de Yahweh ao que os amalequitas fizeram. Yahweh promete estar para sempre em guerra com os amalequitas.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17.8–16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Hur</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Homens guerreiros de Israel</w:t>
      </w:r>
    </w:p>
    <w:p>
      <w:pPr>
        <w:pStyle w:val="ListBullet"/>
        <w:spacing w:line="240" w:lineRule="auto"/>
        <w:ind w:left="720"/>
      </w:pPr>
      <w:r>
        <w:rPr>
          <w:lang w:val="pt_PT" w:bidi="pt_PT"/>
        </w:rPr>
      </w:r>
      <w:r>
        <w:rPr>
          <w:lang w:val="pt_PT" w:bidi="pt_PT"/>
        </w:rPr>
        <w:t>Amalequitas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amalequitas vieram e lutaram com os israelitas em Refidim.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"Estamos com medo", ou "Estamos exaustos e com medo", ou "Por que eles estão nos atacando?"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Moisés disse a Josué: "Escolha homens para nós e saiam e lutem contra os amalequitas. Amanhã estarei de pé no topo da colina com o cajado de Deus em minha mão".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Josué: “O que você está sentindo ou pensando?”. A pessoa pode responder coisas como: "Estou com medo de liderar Israel em batalha", ou "Sobrecarregado porque Israel não tem um exército treinado", ou "Determinado a obedecer a Moisés e confiar em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Arão e Hur subiram à colina com vista para a batalha. Josué e os homens escolhidos de Israel lutaram contra os amalequitas assim como Moisés o instruiu. Enquanto Moisés estava de pé na colina, ele levantava as mãos. E enquanto ele levantava as mãos, os israelitas estavam vencendo a batalha. Mas enquanto ele descansava a mão, os amalequitas começavam a vencer a batalha. Quando as mãos de Moisés ficaram cansadas, Arão e Hur pegaram uma pedra e a colocaram debaixo dele, e ele se sentou nela. E Arão e Hur seguravam as mãos de Moisés, um de um lado e o outro do outro lado. E suas mãos permaneceram estáveis até o pôr do sol. Então, Josué destruiu os amalequitas ao fio da espada.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Josué: “O que você está sentindo ou pensando?”. A pessoa pode responder coisas como: "Louvado seja Yahweh por nos dar a vitória!" ou "Grato", ou "Aliviado".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Yahweh disse a Moisés: "Escreva isso em um livro como memória e repita-o aos ouvidos de Josué, porque certamente apagarei a memória de Amaleque de debaixo do céu". E então Moisés construiu um altar e chamou seu nome de "Yahweh é minha bandeira". Moisés provavelmente nomeou o altar assim porque ele disse que as mãos foram levantadas em direção ao trono de Yahweh. A história termina com um resumo da resposta de Yahweh ao que os amalequitas fizeram, reafirmando a promessa que Yahweh disse a Moisés para escrever, que Yahweh estaria em guerra contra Amaleque para sempre.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"Triunfante" ou "Estou confiante de que Yahweh sempre nos protegerá", ou "Grato".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17.8–16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amalequitas vieram e lutaram com o povo de </w:t>
      </w:r>
      <w:r>
        <w:rPr>
          <w:lang w:val="pt_PT" w:bidi="pt_PT"/>
        </w:rPr>
        <w:t>Israel</w:t>
      </w:r>
      <w:r>
        <w:rPr>
          <w:lang w:val="pt_PT" w:bidi="pt_PT"/>
        </w:rPr>
        <w:t xml:space="preserve"> em Refidim. Se sua tradução diz Amaleque, traduzam isso de uma maneira que deixe claro que Amaleque se refere a um grupo inteiro de pessoas e não a uma pessoa.</w:t>
      </w:r>
    </w:p>
    <w:p>
      <w:pPr/>
      <w:r>
        <w:rPr>
          <w:lang w:val="pt_PT" w:bidi="pt_PT"/>
        </w:rPr>
      </w:r>
      <w:r>
        <w:rPr>
          <w:lang w:val="pt_PT" w:bidi="pt_PT"/>
        </w:rPr>
        <w:t xml:space="preserve">Moisés disse a Josué: "Escolha homens para nós e saia para lutar contra os amalequitas. Amanhã estarei de pé no topo da colina com o cajado de Deus em minha mão". O </w:t>
      </w:r>
      <w:r>
        <w:rPr>
          <w:b/>
          <w:lang w:val="pt_PT" w:bidi="pt_PT"/>
        </w:rPr>
        <w:t>cajado</w:t>
      </w:r>
      <w:r>
        <w:rPr>
          <w:lang w:val="pt_PT" w:bidi="pt_PT"/>
        </w:rPr>
        <w:t>, ou vara, de Deus era o mesmo cajado que Moisés usou para ferir o rio Nilo no Egito e para ferir recentemente a rocha na montanha. Usem a mesma palavra ou frase para cajado que vocês usaram em passagens anteriores.</w:t>
      </w:r>
    </w:p>
    <w:p>
      <w:pPr/>
      <w:r>
        <w:rPr>
          <w:lang w:val="pt_PT" w:bidi="pt_PT"/>
        </w:rPr>
      </w:r>
      <w:r>
        <w:rPr>
          <w:b/>
          <w:lang w:val="pt_PT" w:bidi="pt_PT"/>
        </w:rPr>
        <w:t>Deus</w:t>
      </w:r>
      <w:r>
        <w:rPr>
          <w:lang w:val="pt_PT" w:bidi="pt_PT"/>
        </w:rPr>
        <w:t xml:space="preserve"> é o termo geral para Deus, não o nome pessoal Yahweh. Usem o mesmo termo para Deus que vocês usaram em passagens anteriores. Para mais informações sobre </w:t>
      </w:r>
      <w:r>
        <w:rPr>
          <w:lang w:val="pt_PT" w:bidi="pt_PT"/>
        </w:rPr>
        <w:t>Deus</w:t>
      </w:r>
      <w:r>
        <w:rPr>
          <w:lang w:val="pt_PT" w:bidi="pt_PT"/>
        </w:rPr>
        <w:t>, consultem o Glossário Mestre.</w:t>
      </w:r>
    </w:p>
    <w:p>
      <w:pPr/>
      <w:r>
        <w:rPr>
          <w:lang w:val="pt_PT" w:bidi="pt_PT"/>
        </w:rPr>
      </w:r>
      <w:r>
        <w:rPr>
          <w:lang w:val="pt_PT" w:bidi="pt_PT"/>
        </w:rPr>
        <w:t xml:space="preserve">Josué lutou contra os amalequitas assim como Moisés o instruiu, e Moisés, Arão e Hur subiram ao topo da colina. Enquanto Moisés estava de pé na colina, ele levantava as mãos. E enquanto ele levantava as mãos, os </w:t>
      </w:r>
      <w:r>
        <w:rPr>
          <w:b/>
          <w:lang w:val="pt_PT" w:bidi="pt_PT"/>
        </w:rPr>
        <w:t>israelitas</w:t>
      </w:r>
      <w:r>
        <w:rPr>
          <w:lang w:val="pt_PT" w:bidi="pt_PT"/>
        </w:rPr>
        <w:t xml:space="preserve"> estavam vencendo a batalha. Israelitas se refere às pessoas que são </w:t>
      </w:r>
      <w:r>
        <w:rPr>
          <w:lang w:val="pt_PT" w:bidi="pt_PT"/>
        </w:rPr>
        <w:t>descendentes</w:t>
      </w:r>
      <w:r>
        <w:rPr>
          <w:lang w:val="pt_PT" w:bidi="pt_PT"/>
        </w:rPr>
        <w:t xml:space="preserve"> de Abraão. Usem a mesma palavra ou frase para israelitas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 xml:space="preserve">Então </w:t>
      </w:r>
      <w:r>
        <w:rPr>
          <w:b/>
          <w:lang w:val="pt_PT" w:bidi="pt_PT"/>
        </w:rPr>
        <w:t>Yahweh</w:t>
      </w:r>
      <w:r>
        <w:rPr>
          <w:lang w:val="pt_PT" w:bidi="pt_PT"/>
        </w:rPr>
        <w:t xml:space="preserve"> disse a Moisés: "Escreva isso em um </w:t>
      </w:r>
      <w:r>
        <w:rPr>
          <w:b/>
          <w:lang w:val="pt_PT" w:bidi="pt_PT"/>
        </w:rPr>
        <w:t>rolo</w:t>
      </w:r>
      <w:r>
        <w:rPr>
          <w:lang w:val="pt_PT" w:bidi="pt_PT"/>
        </w:rPr>
        <w:t xml:space="preserve"> como algo a ser lembrado e certifique-se de que Josué o ouça, porque apagarei completamente a memória de Amaleque de debaixo do céu". Yahweh é o nome pessoal e próprio de Deus. Usem a mesma palavra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b/>
          <w:lang w:val="pt_PT" w:bidi="pt_PT"/>
        </w:rPr>
        <w:t>Céu</w:t>
      </w:r>
      <w:r>
        <w:rPr>
          <w:lang w:val="pt_PT" w:bidi="pt_PT"/>
        </w:rPr>
        <w:t xml:space="preserve"> aqui poderia se referir tanto ao lugar onde Deus vive quanto ao céu visível. A frase "sob o céu" significa em todos os lugares da terra.</w:t>
      </w:r>
    </w:p>
    <w:p>
      <w:pPr/>
      <w:r>
        <w:rPr>
          <w:lang w:val="pt_PT" w:bidi="pt_PT"/>
        </w:rPr>
      </w:r>
      <w:r>
        <w:rPr>
          <w:lang w:val="pt_PT" w:bidi="pt_PT"/>
        </w:rPr>
        <w:t xml:space="preserve">Parem aqui e discutam em grupo qual palavra ou frase vocês usarão para "debaixo do céu". Procure a palavra </w:t>
      </w:r>
      <w:r>
        <w:rPr>
          <w:lang w:val="pt_PT" w:bidi="pt_PT"/>
        </w:rPr>
        <w:t>céu</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Um </w:t>
      </w:r>
      <w:r>
        <w:rPr>
          <w:b/>
          <w:lang w:val="pt_PT" w:bidi="pt_PT"/>
        </w:rPr>
        <w:t>rolo</w:t>
      </w:r>
      <w:r>
        <w:rPr>
          <w:lang w:val="pt_PT" w:bidi="pt_PT"/>
        </w:rPr>
        <w:t xml:space="preserve"> era um pedaço de material como papel, geralmente feito de fibras vegetais. Uma pessoa geralmente escrevia de um lado e então enrolava a peça de uma extremidade à outra. Essa era uma maneira comum pela qual as pessoas escreviam cartas, anúncios ou registravam eventos importantes. Algumas traduções podem dizer livro em vez de rolo.</w:t>
      </w:r>
    </w:p>
    <w:p>
      <w:pPr/>
      <w:r>
        <w:rPr>
          <w:lang w:val="pt_PT" w:bidi="pt_PT"/>
        </w:rPr>
      </w:r>
      <w:r>
        <w:rPr>
          <w:lang w:val="pt_PT" w:bidi="pt_PT"/>
        </w:rPr>
        <w:t>Parem aqui e discutam em grupo qual palavra ou frase vocês usarão para rolo ou livro. Se vocês já traduziram essa frase em outro livro da Bíblia, usem a mesma palavra ou frase que vocês usaram lá. Pause este áudio aqui.</w:t>
      </w:r>
    </w:p>
    <w:p>
      <w:pPr/>
      <w:r>
        <w:rPr>
          <w:lang w:val="pt_PT" w:bidi="pt_PT"/>
        </w:rPr>
      </w:r>
      <w:r>
        <w:rPr>
          <w:lang w:val="pt_PT" w:bidi="pt_PT"/>
        </w:rPr>
        <w:t xml:space="preserve">Moisés construiu um </w:t>
      </w:r>
      <w:r>
        <w:rPr>
          <w:b/>
          <w:lang w:val="pt_PT" w:bidi="pt_PT"/>
        </w:rPr>
        <w:t>altar</w:t>
      </w:r>
      <w:r>
        <w:rPr>
          <w:lang w:val="pt_PT" w:bidi="pt_PT"/>
        </w:rPr>
        <w:t xml:space="preserve"> e o chamou de "Yahweh é minha bandeira". Ele disse: "Porque as mãos foram levantadas em direção ao trono de Yahweh. Yahweh estará em guerra contra os amalequitas </w:t>
      </w:r>
      <w:r>
        <w:rPr>
          <w:b/>
          <w:lang w:val="pt_PT" w:bidi="pt_PT"/>
        </w:rPr>
        <w:t>de geração em geração</w:t>
      </w:r>
      <w:r>
        <w:rPr>
          <w:lang w:val="pt_PT" w:bidi="pt_PT"/>
        </w:rPr>
        <w:t xml:space="preserve">". Altares eram usados para adorar Yahweh, o que incluía fazer </w:t>
      </w:r>
      <w:r>
        <w:rPr>
          <w:lang w:val="pt_PT" w:bidi="pt_PT"/>
        </w:rPr>
        <w:t>sacrifícios</w:t>
      </w:r>
      <w:r>
        <w:rPr>
          <w:lang w:val="pt_PT" w:bidi="pt_PT"/>
        </w:rPr>
        <w:t xml:space="preserve"> a Yahweh ou comemorar eventos importantes. </w:t>
      </w:r>
      <w:r>
        <w:rPr>
          <w:lang w:val="pt_PT" w:bidi="pt_PT"/>
        </w:rPr>
        <w:t>A adoração</w:t>
      </w:r>
      <w:r>
        <w:rPr>
          <w:lang w:val="pt_PT" w:bidi="pt_PT"/>
        </w:rPr>
        <w:t xml:space="preserve"> sempre incluía ação de graças e </w:t>
      </w:r>
      <w:r>
        <w:rPr>
          <w:lang w:val="pt_PT" w:bidi="pt_PT"/>
        </w:rPr>
        <w:t>louvor</w:t>
      </w:r>
      <w:r>
        <w:rPr>
          <w:lang w:val="pt_PT" w:bidi="pt_PT"/>
        </w:rPr>
        <w:t xml:space="preserve"> pelo que Yahweh fez. Usem a mesma palavra ou frase para altar que vocês usaram em passagens anteriores. Para obterem mais informações sobre </w:t>
      </w:r>
      <w:r>
        <w:rPr>
          <w:lang w:val="pt_PT" w:bidi="pt_PT"/>
        </w:rPr>
        <w:t>altar</w:t>
      </w:r>
      <w:r>
        <w:rPr>
          <w:lang w:val="pt_PT" w:bidi="pt_PT"/>
        </w:rPr>
        <w:t>, consultem o Glossário Mestre.</w:t>
      </w:r>
    </w:p>
    <w:p>
      <w:pPr/>
      <w:r>
        <w:rPr>
          <w:lang w:val="pt_PT" w:bidi="pt_PT"/>
        </w:rPr>
      </w:r>
      <w:r>
        <w:rPr>
          <w:lang w:val="pt_PT" w:bidi="pt_PT"/>
        </w:rPr>
        <w:t xml:space="preserve">Parem aqui e, em grupo, olhem para a imagem de uma </w:t>
      </w:r>
      <w:r>
        <w:rPr>
          <w:lang w:val="pt_PT" w:bidi="pt_PT"/>
        </w:rPr>
        <w:t>bandeira, ou mastro de sinalização</w:t>
      </w:r>
      <w:r>
        <w:rPr>
          <w:lang w:val="pt_PT" w:bidi="pt_PT"/>
        </w:rPr>
        <w:t xml:space="preserve">. Discutam em grupo qual palavra ou frase vocês usarão para </w:t>
      </w:r>
      <w:r>
        <w:rPr>
          <w:b/>
          <w:lang w:val="pt_PT" w:bidi="pt_PT"/>
        </w:rPr>
        <w:t>bandeira</w:t>
      </w:r>
      <w:r>
        <w:rPr>
          <w:lang w:val="pt_PT" w:bidi="pt_PT"/>
        </w:rPr>
        <w:t>. Uma bandeira é algo que pode ser levantado para que as pessoas possam vê-la ou ver algo nela. Aqui pode se referir a um mastro que poderia ser usado em uma batalha para que soldados se reunissem em torno dele para receber instruções ou encorajamento. Se vocês já traduziram essa frase em outro livro da Bíblia, usem a mesma palavra ou frase que vocês usaram lá. Pause este áudio aqui.</w:t>
      </w:r>
    </w:p>
    <w:p>
      <w:pPr/>
      <w:r>
        <w:rPr>
          <w:lang w:val="pt_PT" w:bidi="pt_PT"/>
        </w:rPr>
      </w:r>
      <w:r>
        <w:rPr>
          <w:lang w:val="pt_PT" w:bidi="pt_PT"/>
        </w:rPr>
        <w:t xml:space="preserve">Uma </w:t>
      </w:r>
      <w:r>
        <w:rPr>
          <w:b/>
          <w:lang w:val="pt_PT" w:bidi="pt_PT"/>
        </w:rPr>
        <w:t>geração</w:t>
      </w:r>
      <w:r>
        <w:rPr>
          <w:lang w:val="pt_PT" w:bidi="pt_PT"/>
        </w:rPr>
        <w:t xml:space="preserve"> se refere a todas as pessoas que nascem por volta da mesma época até começarem a ter seus próprios filhos. Também se refere ao período de tempo dessas pessoas ou à duração de tempo de uma vida. Nessa passagem, a frase "de geração em geração" significa que nunca haverá uma geração em que Yahweh não seja um inimigo dos amalequitas.</w:t>
      </w:r>
    </w:p>
    <w:p>
      <w:pPr/>
      <w:r>
        <w:rPr>
          <w:lang w:val="pt_PT" w:bidi="pt_PT"/>
        </w:rPr>
      </w:r>
      <w:r>
        <w:rPr>
          <w:lang w:val="pt_PT" w:bidi="pt_PT"/>
        </w:rPr>
        <w:t xml:space="preserve">Parem aqui e discutam em grupo qual palavra ou frase vocês usarão para "de geração em geração". Consulte </w:t>
      </w:r>
      <w:r>
        <w:rPr>
          <w:lang w:val="pt_PT" w:bidi="pt_PT"/>
        </w:rPr>
        <w:t>geração</w:t>
      </w:r>
      <w:r>
        <w:rPr>
          <w:lang w:val="pt_PT" w:bidi="pt_PT"/>
        </w:rPr>
        <w:t xml:space="preserve"> no Glossário Mestre para mais informações. Se vocês já traduziram essa frase em outro livro da Bíblia, usem a mesma palavra ou frase que vocês usaram lá.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18:1–12</w:t>
      </w:r>
      <w:r>
        <w:rPr>
          <w:lang w:val="pt_PT" w:bidi="pt_PT"/>
        </w:rPr>
      </w:r>
    </w:p>
    <w:p>
      <w:pPr>
        <w:pStyle w:val="Heading3"/>
      </w:pPr>
      <w:r>
        <w:rPr>
          <w:lang w:val="pt_PT" w:bidi="pt_PT"/>
        </w:rPr>
        <w:t>Ouvir e Sentir</w:t>
      </w:r>
    </w:p>
    <w:p>
      <w:pPr/>
      <w:r>
        <w:rPr>
          <w:lang w:val="pt_PT" w:bidi="pt_PT"/>
        </w:rPr>
      </w:r>
      <w:r>
        <w:rPr>
          <w:lang w:val="pt_PT" w:bidi="pt_PT"/>
        </w:rPr>
        <w:t>Nesta etapa, ouçam Êxodo 18.1–12 e guardem em seus corações.</w:t>
      </w:r>
    </w:p>
    <w:p>
      <w:pPr/>
      <w:r>
        <w:rPr>
          <w:lang w:val="pt_PT" w:bidi="pt_PT"/>
        </w:rPr>
      </w:r>
      <w:r>
        <w:rPr>
          <w:lang w:val="pt_PT" w:bidi="pt_PT"/>
        </w:rPr>
        <w:t>Ouçam uma versão em áudio de Êxodo 18.1–12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18.1–12 na tradução mais fácil de entender.</w:t>
      </w:r>
    </w:p>
    <w:p>
      <w:pPr/>
      <w:r>
        <w:rPr>
          <w:lang w:val="pt_PT" w:bidi="pt_PT"/>
        </w:rPr>
      </w:r>
      <w:r>
        <w:rPr>
          <w:lang w:val="pt_PT" w:bidi="pt_PT"/>
        </w:rPr>
        <w:t>Essa história é uma narrativa sobre Moisés e os israelitas depois que deixaram o Egito. Antes dessa história, Yahweh salvou os israelitas da escravidão egípcia e fez planos para ajudá-los. Yahweh forneceu milagrosamente comida e água no deserto. Yahweh também ajudou os israelitas a vencer sua primeira batalha contra um inimigo, os amalequitas. Sabemos que essa história aconteceu depois da guerra contra os amalequitas, mas não sabemos quanto tempo depois. Essa história pode ter acontecido logo depois que os israelitas venceram a guerra contra os amalequitas, ou pode ter acontecido algumas semanas depois que os israelitas chegaram ao monte Sinai. De qualquer forma, essa história aconteceu por volta do período em que os israelitas estavam no monte Sinai ou a caminho do monte Sinai depois da batalha com os amalequitas. A história reúne Moisés com sua esposa, filhos e sogro, Jetro.</w:t>
      </w:r>
    </w:p>
    <w:p>
      <w:pPr/>
      <w:r>
        <w:rPr>
          <w:lang w:val="pt_PT" w:bidi="pt_PT"/>
        </w:rPr>
      </w:r>
      <w:r>
        <w:rPr>
          <w:lang w:val="pt_PT" w:bidi="pt_PT"/>
        </w:rPr>
        <w:t>Essa história reintroduz Jetro. Jetro é o sogro de Moisés, ou o pai da esposa de Moisés, Zípora. Jetro era um midianita. Os midianitas eram os filhos e descendentes de Abraão e sua concubina, Quetura. A concubina é a segunda esposa que não é completamente livre ou igual em status à primeira esposa, portanto, os midianitas não nasceram livres como Isaque e seu filho, Jacó, também chamado de Israel. Os filhos midianitas de uma concubina são legítimos, mas têm um status inferior ao dos filhos da primeira esposa. Os midianitas não eram o povo escolhido e prometido como Isaque e seu filho, e eles não herdaram a Terra Prometida. Há muito tempo, Abraão provavelmente teria criado seu filho Midiã para conhecer Yahweh. Como Midiã era o filho da concubina Quetura, Midiã provavelmente não teria seguido Yahweh da mesma maneira que Isaque fez. Nessa história, Jetro adorava um deus e era um sacerdote, isto é, um líder religioso para os midianitas, os descendentes de Midiã. Não está claro se Jetro conhecia plenamente Yahweh ou se Jetro sabia apenas um pouco sobre Yahweh. Nessa passagem, Jetro ouviu o que o Deus da Criação havia feito por Moisés e os israelitas. Jetro também ouviu como o mesmo Deus verdadeiro, cujo nome era Yahweh, havia libertado os israelitas do Egito. A resposta de Jetro nessa passagem é muito diferente da resposta dos amalequitas aos israelitas na história anterior.</w:t>
      </w:r>
    </w:p>
    <w:p>
      <w:pPr/>
      <w:r>
        <w:rPr>
          <w:lang w:val="pt_PT" w:bidi="pt_PT"/>
        </w:rPr>
      </w:r>
      <w:r>
        <w:rPr>
          <w:lang w:val="pt_PT" w:bidi="pt_PT"/>
        </w:rPr>
        <w:t>Parem aqui e discutam esta pergunta em grupo: nessa passagem, o escritor da história usa tanto o termo geral para o Deus da Criação quanto Yahweh, o único Deus verdadeiro para o mesmo santo Yahweh.</w:t>
      </w:r>
    </w:p>
    <w:p>
      <w:pPr>
        <w:pStyle w:val="ListBullet"/>
        <w:spacing w:line="240" w:lineRule="auto"/>
        <w:ind w:left="720"/>
      </w:pPr>
      <w:r>
        <w:rPr>
          <w:lang w:val="pt_PT" w:bidi="pt_PT"/>
        </w:rPr>
      </w:r>
      <w:r>
        <w:rPr>
          <w:lang w:val="pt_PT" w:bidi="pt_PT"/>
        </w:rPr>
        <w:t xml:space="preserve">Parem aqui e olhem para um mapa da </w:t>
      </w:r>
      <w:r>
        <w:rPr>
          <w:lang w:val="pt_PT" w:bidi="pt_PT"/>
        </w:rPr>
        <w:t>Península do Sinai e do território de Midiã</w:t>
      </w:r>
      <w:r>
        <w:rPr>
          <w:lang w:val="pt_PT" w:bidi="pt_PT"/>
        </w:rPr>
        <w:t>. Jetro vivia em Midiã. Moisés deixou o Egito, que ficava a oeste. Moisés estava em Refidim pouco antes disso. Moisés agora estava no monte Sinai ou perto dele, na parte sul da Península do Sinai.</w:t>
      </w:r>
    </w:p>
    <w:p>
      <w:pPr>
        <w:pStyle w:val="ListBullet"/>
        <w:spacing w:line="240" w:lineRule="auto"/>
        <w:ind w:left="720"/>
      </w:pPr>
      <w:r>
        <w:rPr>
          <w:lang w:val="pt_PT" w:bidi="pt_PT"/>
        </w:rPr>
      </w:r>
      <w:r>
        <w:rPr>
          <w:lang w:val="pt_PT" w:bidi="pt_PT"/>
        </w:rPr>
        <w:t>Discutam em grupo como as informações eram compartilhadas na Bíblia.</w:t>
      </w:r>
    </w:p>
    <w:p>
      <w:pPr>
        <w:pStyle w:val="ListBullet"/>
        <w:spacing w:line="240" w:lineRule="auto"/>
        <w:ind w:left="720"/>
      </w:pPr>
      <w:r>
        <w:rPr>
          <w:lang w:val="pt_PT" w:bidi="pt_PT"/>
        </w:rPr>
      </w:r>
      <w:r>
        <w:rPr>
          <w:lang w:val="pt_PT" w:bidi="pt_PT"/>
        </w:rPr>
        <w:t>Pause o áudio aqui.</w:t>
      </w:r>
    </w:p>
    <w:p>
      <w:pPr/>
      <w:r>
        <w:rPr>
          <w:lang w:val="pt_PT" w:bidi="pt_PT"/>
        </w:rPr>
      </w:r>
      <w:r>
        <w:rPr>
          <w:lang w:val="pt_PT" w:bidi="pt_PT"/>
        </w:rPr>
        <w:t>Antes dessa passagem, Moisés havia enviado sua esposa, Zípora, e seus dois filhos para o pai dela, Jetro, um sacerdote do povo de Midiã. Jetro levou Zípora e os dois filhos para viver com Jetro, longe do Egito. Anteriormente, Moisés deu a cada filho um nome com significado especial sobre a vida de Moisés. O primeiro filho de Moisés era Gérson, que significa visitante, viajante ou estranho que vivia em um lugar por um tempo. Moisés chamou seu segundo filho Eliezer, que significa que o Deus de Moisés ajudou e livrou Moisés da espada do Faraó. "Livrou da espada do Faraó" significa que Deus salvou Moisés da tentativa do Faraó de matá-lo quando Moisés era um jovem. Jetro agora fica sabendo que Moisés e os israelitas estavam livres do Egito e se encontravam perto de Midiã. Jetro leva Zípora e os dois filhos para encontrar Moisés no deserto, no monte Sinai ou perto dele.</w:t>
      </w:r>
    </w:p>
    <w:p>
      <w:pPr/>
      <w:r>
        <w:rPr>
          <w:lang w:val="pt_PT" w:bidi="pt_PT"/>
        </w:rPr>
      </w:r>
      <w:r>
        <w:rPr>
          <w:lang w:val="pt_PT" w:bidi="pt_PT"/>
        </w:rPr>
        <w:t xml:space="preserve">Parem aqui e mostrem uma foto do deserto </w:t>
      </w:r>
      <w:r>
        <w:rPr>
          <w:lang w:val="pt_PT" w:bidi="pt_PT"/>
        </w:rPr>
        <w:t>ao redor do monte Sinai</w:t>
      </w:r>
      <w:r>
        <w:rPr>
          <w:lang w:val="pt_PT" w:bidi="pt_PT"/>
        </w:rPr>
        <w:t>. Pause este áudio aqui.</w:t>
      </w:r>
    </w:p>
    <w:p>
      <w:pPr/>
      <w:r>
        <w:rPr>
          <w:lang w:val="pt_PT" w:bidi="pt_PT"/>
        </w:rPr>
      </w:r>
      <w:r>
        <w:rPr>
          <w:lang w:val="pt_PT" w:bidi="pt_PT"/>
        </w:rPr>
        <w:t>Jetro envia uma mensagem a Moisés informando que Jetro, Zípora e os filhos chegarão em breve. Não sabemos como a mensagem foi transmitida ou quanto tempo passou até a saída de Moisés de sua tenda para saudá-los. Moisés saindo da tenda para saudar Jetro mostra que Moisés o considerava um homem digno de honra, como uma autoridade importante em visita de outro país. Moisés também estava mostrando respeito ao pai de sua esposa. Moisés não ficou lá dentro esperando que Jetro viesse até ele. Moisés inclinou a cabeça para que ficasse abaixo da de Jetro em sinal de respeito. Moisés pode ter curvado a cabeça até o chão. Moisés provavelmente beijou a bochecha ou o ar ao lado da bochecha de Jetro como sinal de respeito. Jetro perguntou a Moisés sobre seu bem-estar, ou saúde. Moisés perguntou a Jetro sobre seu bem-estar, ou saúde.</w:t>
      </w:r>
    </w:p>
    <w:p>
      <w:pPr/>
      <w:r>
        <w:rPr>
          <w:lang w:val="pt_PT" w:bidi="pt_PT"/>
        </w:rPr>
      </w:r>
      <w:r>
        <w:rPr>
          <w:lang w:val="pt_PT" w:bidi="pt_PT"/>
        </w:rPr>
        <w:t>Parem aqui e discutam esta pergunta em grupo: todas as famílias compartilham informações de forma diferente. Como sua família transmite mensagens uns aos outros? Em que tipos de lugares especiais sua família se encontra? Moisés e Jetro conheciam o monte Sinai e sabiam como encontrá-lo. Pause este áudio aqui.</w:t>
      </w:r>
    </w:p>
    <w:p>
      <w:pPr/>
      <w:r>
        <w:rPr>
          <w:lang w:val="pt_PT" w:bidi="pt_PT"/>
        </w:rPr>
      </w:r>
      <w:r>
        <w:rPr>
          <w:lang w:val="pt_PT" w:bidi="pt_PT"/>
        </w:rPr>
        <w:t>Todos os grupos de pessoas têm maneiras de mostrar respeito. Jetro era um líder religioso midianita importante. Jetro também era o pai da esposa de Moisés.</w:t>
      </w:r>
    </w:p>
    <w:p>
      <w:pPr>
        <w:pStyle w:val="ListBullet"/>
        <w:spacing w:line="240" w:lineRule="auto"/>
        <w:ind w:left="720"/>
      </w:pPr>
      <w:r>
        <w:rPr>
          <w:lang w:val="pt_PT" w:bidi="pt_PT"/>
        </w:rPr>
      </w:r>
      <w:r>
        <w:rPr>
          <w:lang w:val="pt_PT" w:bidi="pt_PT"/>
        </w:rPr>
        <w:t>Discutam como vocês mostram respeito pelas pessoas importantes.</w:t>
      </w:r>
    </w:p>
    <w:p>
      <w:pPr>
        <w:pStyle w:val="ListBullet"/>
        <w:spacing w:line="240" w:lineRule="auto"/>
        <w:ind w:left="720"/>
      </w:pPr>
      <w:r>
        <w:rPr>
          <w:lang w:val="pt_PT" w:bidi="pt_PT"/>
        </w:rPr>
      </w:r>
      <w:r>
        <w:rPr>
          <w:lang w:val="pt_PT" w:bidi="pt_PT"/>
        </w:rPr>
        <w:t>Pause o áudio aqui.</w:t>
      </w:r>
    </w:p>
    <w:p>
      <w:pPr/>
      <w:r>
        <w:rPr>
          <w:lang w:val="pt_PT" w:bidi="pt_PT"/>
        </w:rPr>
      </w:r>
      <w:r>
        <w:rPr>
          <w:lang w:val="pt_PT" w:bidi="pt_PT"/>
        </w:rPr>
        <w:t>Jetro e Moisés perguntaram sobre o bem-estar, ou saúde, um do outro. Eles estavam perguntando uns aos outros se estavam em paz, o que se refere a eles terem uma vida plena e completa. As pessoas muitas vezes usavam essa palavra para paz como uma bênção, desejando umas às outras uma vida plena, que incluía união na família e na comunidade, além de boa saúde.</w:t>
      </w:r>
    </w:p>
    <w:p>
      <w:pPr>
        <w:pStyle w:val="ListBullet"/>
        <w:spacing w:line="240" w:lineRule="auto"/>
        <w:ind w:left="720"/>
      </w:pPr>
      <w:r>
        <w:rPr>
          <w:lang w:val="pt_PT" w:bidi="pt_PT"/>
        </w:rPr>
      </w:r>
      <w:r>
        <w:rPr>
          <w:lang w:val="pt_PT" w:bidi="pt_PT"/>
        </w:rPr>
        <w:t>Parem aqui e discutam esta pergunta em grupo: discutam em grupo como as pessoas em seu idioma perguntam como as pessoas estão quando cumprimentam alguém. Peça aos membros da equipe que encenem o cumprimento a um membro da família que não veem há muito tempo. Ouça as palavras e frases que eles usam.</w:t>
      </w:r>
    </w:p>
    <w:p>
      <w:pPr>
        <w:pStyle w:val="ListBullet"/>
        <w:spacing w:line="240" w:lineRule="auto"/>
        <w:ind w:left="720"/>
      </w:pPr>
      <w:r>
        <w:rPr>
          <w:lang w:val="pt_PT" w:bidi="pt_PT"/>
        </w:rPr>
      </w:r>
      <w:r>
        <w:rPr>
          <w:lang w:val="pt_PT" w:bidi="pt_PT"/>
        </w:rPr>
        <w:t>Pause o áudio aqui.</w:t>
      </w:r>
    </w:p>
    <w:p>
      <w:pPr/>
      <w:r>
        <w:rPr>
          <w:lang w:val="pt_PT" w:bidi="pt_PT"/>
        </w:rPr>
      </w:r>
      <w:r>
        <w:rPr>
          <w:lang w:val="pt_PT" w:bidi="pt_PT"/>
        </w:rPr>
        <w:t>Depois que Moisés e Jetro terminaram a saudação, os dois homens foram para a tenda de Moisés. Sabemos que Zípora e os filhos chegaram, mas eles podem não ter ido para a tenda dele. Nessa cultura, homens e mulheres tinham tendas separadas e as crianças ficavam com as mulheres. O foco dessa história são Jetro e Moisés. Jetro e Moisés entraram na tenda sozinhos, embora Jetro seja um visitante estrangeiro. Os outros líderes israelitas não irão socializar com ele nem visitá-lo. Na tenda, Moisés conta, ou explica, a Jetro tudo o que Yahweh fez. Moisés explica que Yahweh derrotou o Faraó e os egípcios pelos israelitas. Moisés conta tanto sobre as vitórias quanto sobre os tempos difíceis. Moisés é verdadeiro e honesto com Jetro.</w:t>
      </w:r>
    </w:p>
    <w:p>
      <w:pPr/>
      <w:r>
        <w:rPr>
          <w:lang w:val="pt_PT" w:bidi="pt_PT"/>
        </w:rPr>
      </w:r>
      <w:r>
        <w:rPr>
          <w:lang w:val="pt_PT" w:bidi="pt_PT"/>
        </w:rPr>
        <w:t>Jetro ouviu sobre Yahweh. Pela primeira vez, Jetro louvou Yahweh, o único Deus verdadeiro. Jetro aceitou pela primeira vez o Deus da criação como o mesmo Deus, Yahweh, o único Deus verdadeiro. Yahweh resgatou os israelitas e derrotou os egípcios poderosos. Jetro faz uma conexão pessoal com Yahweh. Jetro diz "agora eu sei", o que significa que "eu não entendia antes, mas agora entendo" ou "agora reconheço e me conecto com Yahweh". Yahweh é o único Deus verdadeiro e está acima de todos os outros deuses de que Jetro ouviu falar. Jetro está convencido de que Yahweh está acima porque Moisés compartilhou com Jetro a verdade sobre como Deus salvou os israelitas dos egípcios.</w:t>
      </w:r>
    </w:p>
    <w:p>
      <w:pPr/>
      <w:r>
        <w:rPr>
          <w:lang w:val="pt_PT" w:bidi="pt_PT"/>
        </w:rPr>
      </w:r>
      <w:r>
        <w:rPr>
          <w:lang w:val="pt_PT" w:bidi="pt_PT"/>
        </w:rPr>
        <w:t>Em seguida, Jetro decide honrar ao Deus da criação com Moisés, que é parte de sua família. Jetro trouxe um animal para queimar inteiro. Nos tempos antigos, as pessoas comumente traziam sacrifícios a deuses para mostrar que estavam se voltando para o deus e queriam ser leais a ele. Embora os israelitas ainda não soubessem tudo sobre o sistema sacrificial de Yahweh, as pessoas entendiam que algo deveria morrer para que elas pudessem viver. Sabemos por passagens anteriores que Jetro possuía ovelhas e cabras, então é possível que o animal que ele trouxe fosse uma ovelha ou cabra. Jetro também trouxe outras ofertas a Deus para sacrifício. As ofertas não são claras, mas poderiam ser cereais ou pão. O irmão de Moisés, Arão, e outros anciãos israelitas se juntaram à ação de graças a Deus no altar de Deus. Arão, os anciãos israelitas, Moisés e Jetro adoraram e comeram uma refeição sagrada juntos diante de Deus. A refeição foi uma adoração conjunta diante de Yahweh entre dois grupos de pessoas. A refeição foi significativa para mostrar que diferentes grupos de pessoas podem adorar a Deus juntos. A refeição também mostrava que os líderes israelitas aceitaram Jetro em comunhão, ou comunidade, com Israel.</w:t>
      </w:r>
    </w:p>
    <w:p>
      <w:pPr>
        <w:pStyle w:val="ListBullet"/>
        <w:spacing w:line="240" w:lineRule="auto"/>
        <w:ind w:left="720"/>
      </w:pPr>
      <w:r>
        <w:rPr>
          <w:lang w:val="pt_PT" w:bidi="pt_PT"/>
        </w:rPr>
      </w:r>
      <w:r>
        <w:rPr>
          <w:lang w:val="pt_PT" w:bidi="pt_PT"/>
        </w:rPr>
        <w:t>Parem aqui e discutam esta pergunta em grupo: Até agora, apenas Moisés falou com Jetro. Agora Arão se encontra com Jetro. Arão se tornará o primeiro sumo sacerdote dos israelitas libertos. Talvez Arão tenha supervisionado os sacrifícios a Deus por Jetro.</w:t>
      </w:r>
    </w:p>
    <w:p>
      <w:pPr>
        <w:pStyle w:val="ListBullet"/>
        <w:spacing w:line="240" w:lineRule="auto"/>
        <w:ind w:left="720"/>
      </w:pPr>
      <w:r>
        <w:rPr>
          <w:lang w:val="pt_PT" w:bidi="pt_PT"/>
        </w:rPr>
      </w:r>
      <w:r>
        <w:rPr>
          <w:lang w:val="pt_PT" w:bidi="pt_PT"/>
        </w:rPr>
        <w:t>Pause o áudio aqui.</w:t>
      </w:r>
    </w:p>
    <w:p>
      <w:pPr/>
      <w:r>
        <w:rPr>
          <w:lang w:val="pt_PT" w:bidi="pt_PT"/>
        </w:rPr>
      </w:r>
      <w:r>
        <w:rPr>
          <w:lang w:val="pt_PT" w:bidi="pt_PT"/>
        </w:rPr>
        <w:t>Parem aqui e discutam esta pergunta em grupo: Os homens comeram uma refeição especial diante de Deus para adorar a Deus juntos.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18.1–12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Antes dessa passagem, Moisés enviou sua esposa e seus dois filhos para viver com Jetro, o pai de sua esposa. Nessa passagem, Jetro ouviu sobre tudo o que Deus fez para que Moisés e os israelitas fossem libertos dos egípcios. Jetro ouviu que Yahweh tirou Israel do Egito. Jetro envia uma mensagem a Moisés. Jetro diz a Moisés que está vindo e trazendo Zípora e os dois filhos. Moisés deixa sua tenda para cumprimentar Jetro. Moisés e Jetro perguntam um ao outro como estão, ou se estão em paz ou com boa saúde. Moisés e Jetro vão para a tenda de Moisés.</w:t>
      </w:r>
    </w:p>
    <w:p>
      <w:pPr/>
      <w:r>
        <w:rPr>
          <w:lang w:val="pt_PT" w:bidi="pt_PT"/>
        </w:rPr>
      </w:r>
      <w:r>
        <w:rPr>
          <w:b/>
          <w:lang w:val="pt_PT" w:bidi="pt_PT"/>
        </w:rPr>
        <w:t>Na segunda cena:</w:t>
      </w:r>
      <w:r>
        <w:rPr>
          <w:lang w:val="pt_PT" w:bidi="pt_PT"/>
        </w:rPr>
        <w:t xml:space="preserve"> Dentro da tenda, Moisés compartilha histórias sobre Yahweh com Jetro. Moisés conta a Jetro todas as maneiras pelas quais Yahweh salvou os israelitas. Yahweh puniu o Faraó e os egípcios. Yahweh libertou os israelitas dos egípcios. Jetro se alegra porque Yahweh fez muitas coisas boas para salvar Israel do Faraó e do Egito. Jetro bendiz Yahweh. Jetro entende que Yahweh é o maior de todos os deuses que ele conhece.</w:t>
      </w:r>
    </w:p>
    <w:p>
      <w:pPr/>
      <w:r>
        <w:rPr>
          <w:lang w:val="pt_PT" w:bidi="pt_PT"/>
        </w:rPr>
      </w:r>
      <w:r>
        <w:rPr>
          <w:b/>
          <w:lang w:val="pt_PT" w:bidi="pt_PT"/>
        </w:rPr>
        <w:t>Na terceira cena:</w:t>
      </w:r>
      <w:r>
        <w:rPr>
          <w:lang w:val="pt_PT" w:bidi="pt_PT"/>
        </w:rPr>
        <w:t xml:space="preserve"> Em seguida, Jetro quer honrar Yahweh com um sacrifício. Jetro traz animais e outros itens para sacrifício, talvez cereais, pão ou vinho. Embora Arão provavelmente ainda não seja oficialmente o sumo sacerdote de Israel, ele participa do sacrifício. Anciãos e homens respeitados de Israel também se juntam a Moisés, Jetro e Arão para o sacrifício. O sacrifício acontece no lugar especial onde os israelitas sacrificam a Yahweh. Os homens comem juntos como parte da experiência de adoração.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Jetro</w:t>
      </w:r>
    </w:p>
    <w:p>
      <w:pPr>
        <w:pStyle w:val="ListBullet"/>
        <w:spacing w:line="240" w:lineRule="auto"/>
        <w:ind w:left="720"/>
      </w:pPr>
      <w:r>
        <w:rPr>
          <w:lang w:val="pt_PT" w:bidi="pt_PT"/>
        </w:rPr>
      </w:r>
      <w:r>
        <w:rPr>
          <w:lang w:val="pt_PT" w:bidi="pt_PT"/>
        </w:rPr>
        <w:t>Zípora com os dois filhos (viajam com Jetro, mas não falam nessa passagem)</w:t>
      </w:r>
    </w:p>
    <w:p>
      <w:pPr>
        <w:pStyle w:val="ListBullet"/>
        <w:spacing w:line="240" w:lineRule="auto"/>
        <w:ind w:left="720"/>
      </w:pPr>
      <w:r>
        <w:rPr>
          <w:lang w:val="pt_PT" w:bidi="pt_PT"/>
        </w:rPr>
      </w:r>
      <w:r>
        <w:rPr>
          <w:lang w:val="pt_PT" w:bidi="pt_PT"/>
        </w:rPr>
        <w:t>Arão (não fala nessa passagem)</w:t>
      </w:r>
    </w:p>
    <w:p>
      <w:pPr>
        <w:pStyle w:val="ListBullet"/>
        <w:spacing w:line="240" w:lineRule="auto"/>
        <w:ind w:left="720"/>
      </w:pPr>
      <w:r>
        <w:rPr>
          <w:lang w:val="pt_PT" w:bidi="pt_PT"/>
        </w:rPr>
      </w:r>
      <w:r>
        <w:rPr>
          <w:lang w:val="pt_PT" w:bidi="pt_PT"/>
        </w:rPr>
        <w:t>Anciãos de Israel (não falam)</w:t>
      </w:r>
    </w:p>
    <w:p>
      <w:pPr/>
      <w:r>
        <w:rPr>
          <w:lang w:val="pt_PT" w:bidi="pt_PT"/>
        </w:rPr>
      </w:r>
      <w:r>
        <w:rPr>
          <w:lang w:val="pt_PT" w:bidi="pt_PT"/>
        </w:rPr>
        <w:t>Em grupo, prestem atenção às partes do cenário da passagem:</w:t>
      </w:r>
    </w:p>
    <w:p>
      <w:pPr/>
      <w:r>
        <w:rPr>
          <w:lang w:val="pt_PT" w:bidi="pt_PT"/>
        </w:rPr>
      </w:r>
      <w:r>
        <w:rPr>
          <w:lang w:val="pt_PT" w:bidi="pt_PT"/>
        </w:rPr>
        <w:t>Na cena um, os personagens estão separados. No extremo sudeste, a terra de Midiã, estão Jetro, Zípora e os dois filhos. Moisés havia enviado sua esposa Zípora e seus dois filhos para viver com Jetro muito tempo antes dessa passagem. No início dessa passagem, Jetro ouve notícias sobre Moisés e os israelitas no Egito.</w:t>
      </w:r>
    </w:p>
    <w:p>
      <w:pPr/>
      <w:r>
        <w:rPr>
          <w:lang w:val="pt_PT" w:bidi="pt_PT"/>
        </w:rPr>
      </w:r>
      <w:r>
        <w:rPr>
          <w:lang w:val="pt_PT" w:bidi="pt_PT"/>
        </w:rPr>
        <w:t>Moisés, Arão e os anciãos de Israel estão no extremo oeste, perto do rio Nilo, acima ou perto do Mar Vermelho. Moisés e os israelitas viajam para sudeste, em direção ao monte Sinai. Os israelitas batalham contra os amalequitas pouco antes dessa passagem, enquanto os israelitas viajam para sudeste até o monte Sinai. O monte Sinai fica entre o Egito e Midiã. Observem que os israelitas não vão para Midiã. Não está claro exatamente como Jetro ouviu o que aconteceu com Moisés e os israelitas.</w:t>
      </w:r>
    </w:p>
    <w:p>
      <w:pPr/>
      <w:r>
        <w:rPr>
          <w:lang w:val="pt_PT" w:bidi="pt_PT"/>
        </w:rPr>
      </w:r>
      <w:r>
        <w:rPr>
          <w:lang w:val="pt_PT" w:bidi="pt_PT"/>
        </w:rPr>
        <w:t xml:space="preserve">Parem aqui e olhem para um mapa da </w:t>
      </w:r>
      <w:r>
        <w:rPr>
          <w:lang w:val="pt_PT" w:bidi="pt_PT"/>
        </w:rPr>
        <w:t>Península do Sinai e do território de Midiã</w:t>
      </w:r>
      <w:r>
        <w:rPr>
          <w:lang w:val="pt_PT" w:bidi="pt_PT"/>
        </w:rPr>
        <w:t>. Observem que tanto os israelitas quanto Jetro estão se deslocando para o centro do mapa perto do monte Sinai. O centro do mapa é o local tradicional do monte Sinai, mas é possível que o monte Sinai ficasse em um local diferente. O monte Sinai é uma montanha muito grande. Provavelmente era bem conhecido na época. Pause este áudio aqui.</w:t>
      </w:r>
    </w:p>
    <w:p>
      <w:pPr/>
      <w:r>
        <w:rPr>
          <w:lang w:val="pt_PT" w:bidi="pt_PT"/>
        </w:rPr>
      </w:r>
      <w:r>
        <w:rPr>
          <w:lang w:val="pt_PT" w:bidi="pt_PT"/>
        </w:rPr>
        <w:t>Parem aqui e discutam a seguinte pergunta: as pessoas enviam mensagens de maneiras diferentes. Como vocês explicarão a ideia de transmitir uma mensagem por um caminho tão longo? Pause a gravação de áudio aqui.</w:t>
      </w:r>
    </w:p>
    <w:p>
      <w:pPr/>
      <w:r>
        <w:rPr>
          <w:lang w:val="pt_PT" w:bidi="pt_PT"/>
        </w:rPr>
      </w:r>
      <w:r>
        <w:rPr>
          <w:lang w:val="pt_PT" w:bidi="pt_PT"/>
        </w:rPr>
        <w:t>Agora ouvimos sobre a família de Moisés e como ele deu nome a seus filhos antes dessa história acontecer. Os nomes mostram o que aconteceu na vida de Moisés. Moisés diz que Deus o salvou da "espada do Faraó". Uma espada é uma faca longa que as pessoas podem usar para matar animais ou outras pessoas. A "espada do Faraó" é uma linguagem especial que significa que Deus salvou Moisés de ser morto por Faraó.</w:t>
      </w:r>
    </w:p>
    <w:p>
      <w:pPr/>
      <w:r>
        <w:rPr>
          <w:lang w:val="pt_PT" w:bidi="pt_PT"/>
        </w:rPr>
      </w:r>
      <w:r>
        <w:rPr>
          <w:lang w:val="pt_PT" w:bidi="pt_PT"/>
        </w:rPr>
        <w:t>Parem aqui e discutam a seguinte pergunta: como vocês explicarão que os nomes dos meninos têm significado? Como vocês explicarão que os significados são de histórias anteriores a essa história sobre a vida de Moisés? Pause este áudio aqui.</w:t>
      </w:r>
    </w:p>
    <w:p>
      <w:pPr/>
      <w:r>
        <w:rPr>
          <w:lang w:val="pt_PT" w:bidi="pt_PT"/>
        </w:rPr>
      </w:r>
      <w:r>
        <w:rPr>
          <w:lang w:val="pt_PT" w:bidi="pt_PT"/>
        </w:rPr>
        <w:t>Moisés chega perto do monte Sinai primeiro. Jetro é um sacerdote do povo de Midiã. Ele é respeitado em Midiã. Jetro enviou uma mensagem adiante a Moisés para informar que Jetro, Zípora e os dois filhos estavam vindo ao seu encontro. Quando Jetro chegou ao acampamento, alguém contou a Moisés, e Moisés deixou sua tenda para cumprimentar Jetro. Moisés se inclina diante de Jetro. Moisés beija Jetro. Moisés e Jetro perguntam um ao outro se estão em a paz, com boa saúde, ou como estão. Moisés inclinou a cabeça mais baixo do que a cabeça de Jetro. Moisés provavelmente se inclinou e tocou a cabeça no chão na frente de Jetro para mostrar honra e respeito ao pai de sua esposa e ao sacerdote de Midiã. Moisés cumprimentou Jetro antes de falar com Zípora ou com seus filhos, por causa do costume do povo.</w:t>
      </w:r>
    </w:p>
    <w:p>
      <w:pPr/>
      <w:r>
        <w:rPr>
          <w:lang w:val="pt_PT" w:bidi="pt_PT"/>
        </w:rPr>
      </w:r>
      <w:r>
        <w:rPr>
          <w:lang w:val="pt_PT" w:bidi="pt_PT"/>
        </w:rPr>
        <w:t>Parem aqui e discutam isso em grupo: como as pessoas na sua língua demonstram honra? Como as pessoas cumprimentam familiares que não veem há muito tempo? Moisés beijou Jetro na bochecha. O beijo foi um beijo amigável apenas como cumprimento. Pode ter tocado levemente a bochecha ou o ar ao lado da bochecha. Como vocês mostrarão o beijo entre Moisés e Jetro em seu idioma? Pause este áudio aqui.</w:t>
      </w:r>
    </w:p>
    <w:p>
      <w:pPr/>
      <w:r>
        <w:rPr>
          <w:lang w:val="pt_PT" w:bidi="pt_PT"/>
        </w:rPr>
      </w:r>
      <w:r>
        <w:rPr>
          <w:lang w:val="pt_PT" w:bidi="pt_PT"/>
        </w:rPr>
        <w:t>A Bíblia nunca afirma que Moisés cumprimenta Zípora ou os filhos. Zípora e os filhos ficaram fora da tenda. Na cultura da época, homens e mulheres tinham tendas separadas. Nessa passagem, não está claro se Moisés havia preparado uma tenda para Zípora, sua esposa, e os filhos, mas provavelmente eles estão em outra tenda. Moisés não cumprimentou sua esposa e filhos nessa história, mas ele provavelmente os cumprimentou mais tarde, de acordo com a cultura daquela época.</w:t>
      </w:r>
    </w:p>
    <w:p>
      <w:pPr/>
      <w:r>
        <w:rPr>
          <w:lang w:val="pt_PT" w:bidi="pt_PT"/>
        </w:rPr>
      </w:r>
      <w:r>
        <w:rPr>
          <w:lang w:val="pt_PT" w:bidi="pt_PT"/>
        </w:rPr>
        <w:t>A cena dois começa com Moisés e Jetro dentro da tenda de Moisés. Moisés conta a Jetro sobre Yahweh. Yahweh era mais poderoso do que o Faraó e o Egito. Moisés fala sobre Yahweh ter realizado milagres em passagens anteriores. Moisés contou a verdade e não escondeu os tempos dolorosos. Yahweh salvou Israel repetidas vezes no Egito e depois que o povo foi libertado do Egito. Moisés contou a Jetro como Yahweh resgatou Israel das dificuldades e dos problemas assustadores.</w:t>
      </w:r>
    </w:p>
    <w:p>
      <w:pPr/>
      <w:r>
        <w:rPr>
          <w:lang w:val="pt_PT" w:bidi="pt_PT"/>
        </w:rPr>
      </w:r>
      <w:r>
        <w:rPr>
          <w:lang w:val="pt_PT" w:bidi="pt_PT"/>
        </w:rPr>
        <w:t>Parem aqui e discutam: não está claro o que estava na tenda. Moisés teria sido um bom anfitrião ao compartilhar com o convidado honrado na casa de Moisés. Finja que você é um anfitrião ou que tem um visitante importante em sua casa. O que você faria? Estava quente no deserto e mais fresco à sombra da tenda. Que tipo de coisas vocês fazem depois de uma longa viagem? Pause este áudio aqui.</w:t>
      </w:r>
    </w:p>
    <w:p>
      <w:pPr/>
      <w:r>
        <w:rPr>
          <w:lang w:val="pt_PT" w:bidi="pt_PT"/>
        </w:rPr>
      </w:r>
      <w:r>
        <w:rPr>
          <w:lang w:val="pt_PT" w:bidi="pt_PT"/>
        </w:rPr>
        <w:t>Parem aqui e discutam esta pergunta em grupo: na sua cultura, onde dois amigos se sentariam em uma tenda enquanto conversam? Moisés se importa muito com Jetro. Como vocês mostrarão que se importam muito com seu visitante? Moisés quer compartilhar notícias muito importantes sobre Yahweh com Jetro. Moisés quer que Jetro entenda mais sobre Yahweh. Como Moisés pode ajudar Jetro a se sentir mais confortável, para que Jetro ouça e aprenda sobre Yahweh? Pause a gravação de áudio aqui.</w:t>
      </w:r>
    </w:p>
    <w:p>
      <w:pPr/>
      <w:r>
        <w:rPr>
          <w:lang w:val="pt_PT" w:bidi="pt_PT"/>
        </w:rPr>
      </w:r>
      <w:r>
        <w:rPr>
          <w:lang w:val="pt_PT" w:bidi="pt_PT"/>
        </w:rPr>
        <w:t>A cena dois termina com Jetro se alegrando com a vitória de Yahweh. Yahweh derrotou o Faraó e os egípcios. Yahweh resgatou Israel. Jetro bendisse Yahweh. Jetro exclama que Yahweh liberta Israel do Faraó arrogante e do Egito. Jetro está convencido de que Yahweh é maior do que todos esses deuses que as pessoas adoram.</w:t>
      </w:r>
    </w:p>
    <w:p>
      <w:pPr/>
      <w:r>
        <w:rPr>
          <w:lang w:val="pt_PT" w:bidi="pt_PT"/>
        </w:rPr>
      </w:r>
      <w:r>
        <w:rPr>
          <w:lang w:val="pt_PT" w:bidi="pt_PT"/>
        </w:rPr>
        <w:t>A cena três começa com Jetro querendo honrar Yahweh com um sacrifício. Jetro levou ou trouxe um animal inteiro para ser sacrificado. A Bíblia não diz que Jetro matou o animal. Jetro, Moisés ou Arão podem ter sacrificado o animal. Arão algum dia será o sumo sacerdote dos israelitas, então pode ter sido Arão quem sacrificou o animal. Arão e os anciãos israelitas vieram para se juntar a Moisés e Jetro. Agora Jetro, o midianita, que é da família de Moisés e um parente distante de Israel, adorará o Deus da criação como uma única família juntamente com os israelitas.</w:t>
      </w:r>
    </w:p>
    <w:p>
      <w:pPr/>
      <w:r>
        <w:rPr>
          <w:lang w:val="pt_PT" w:bidi="pt_PT"/>
        </w:rPr>
      </w:r>
      <w:r>
        <w:rPr>
          <w:lang w:val="pt_PT" w:bidi="pt_PT"/>
        </w:rPr>
        <w:t>O animal inteiro que eles sacrificaram pode ter sido uma ovelha ou uma cabra, porque sabemos que Jetro possuía ovelhas e cabras. Jetro ofereceu outros sacrifícios. Outros sacrifícios podem ter sido animais, cereais, pão ou vinho. Outros animais ou cereais não eram queimados completamente, como acontecia com o animal inteiro, assim, Jetro, Moisés, Arão e os anciãos israelitas podiam comer juntos alguns desses animais como parte da adoração. Jetro, o midianita, e os israelitas se uniram durante a refeição de adoração. Isso é significativo porque tanto os midianitas quanto os israelitas eram descendentes de Abraão de muito tempo atrás.</w:t>
      </w:r>
    </w:p>
    <w:p>
      <w:pPr/>
      <w:r>
        <w:rPr>
          <w:lang w:val="pt_PT" w:bidi="pt_PT"/>
        </w:rPr>
      </w:r>
      <w:r>
        <w:rPr>
          <w:lang w:val="pt_PT" w:bidi="pt_PT"/>
        </w:rPr>
        <w:t>Parem aqui e discutam: Jetro reconheceu que Yahweh é o Deus salvador. Jetro queria reconhecer ou honrar Yahweh porque Jetro entende que Yahweh é o maior. Como as pessoas em sua cultura mostram honra? Como as pessoas mostram quando entendem uma ideia nova e maravilhosa? Muitas pessoas acreditam que Jetro pode ter aceitado Yahweh como o único Deus verdadeiro nessa história. Jetro está animado com Yahweh. Como vocês mostrarão entusiasmo por Yahweh e pelas vitórias de Yahweh que Jetro compreende?</w:t>
      </w:r>
    </w:p>
    <w:p>
      <w:pPr/>
      <w:r>
        <w:rPr>
          <w:lang w:val="pt_PT" w:bidi="pt_PT"/>
        </w:rPr>
      </w:r>
      <w:r>
        <w:rPr>
          <w:lang w:val="pt_PT" w:bidi="pt_PT"/>
        </w:rPr>
        <w:t>Jetro, Moisés, Arão e os anciãos comeram juntos na presença de Deus. Isso significa que a refeição deles era um ato de adorar a Deus juntos.</w:t>
      </w:r>
    </w:p>
    <w:p>
      <w:pPr/>
      <w:r>
        <w:rPr>
          <w:lang w:val="pt_PT" w:bidi="pt_PT"/>
        </w:rPr>
      </w:r>
      <w:r>
        <w:rPr>
          <w:lang w:val="pt_PT" w:bidi="pt_PT"/>
        </w:rPr>
        <w:t>Parem aqui e discutam em grupo: como vocês encenarão a refeição de adoração? Como vocês falarão sobre comer juntos "na presença de Deus?"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18.1–12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Jetro</w:t>
      </w:r>
    </w:p>
    <w:p>
      <w:pPr>
        <w:pStyle w:val="ListBullet"/>
        <w:spacing w:line="240" w:lineRule="auto"/>
        <w:ind w:left="720"/>
      </w:pPr>
      <w:r>
        <w:rPr>
          <w:lang w:val="pt_PT" w:bidi="pt_PT"/>
        </w:rPr>
      </w:r>
      <w:r>
        <w:rPr>
          <w:lang w:val="pt_PT" w:bidi="pt_PT"/>
        </w:rPr>
        <w:t>Zípora com os dois filhos (viajam com Jetro, mas não falam nessa passagem)</w:t>
      </w:r>
    </w:p>
    <w:p>
      <w:pPr>
        <w:pStyle w:val="ListBullet"/>
        <w:spacing w:line="240" w:lineRule="auto"/>
        <w:ind w:left="720"/>
      </w:pPr>
      <w:r>
        <w:rPr>
          <w:lang w:val="pt_PT" w:bidi="pt_PT"/>
        </w:rPr>
      </w:r>
      <w:r>
        <w:rPr>
          <w:lang w:val="pt_PT" w:bidi="pt_PT"/>
        </w:rPr>
        <w:t>Arão (não fala nessa passagem)</w:t>
      </w:r>
    </w:p>
    <w:p>
      <w:pPr>
        <w:pStyle w:val="ListBullet"/>
        <w:spacing w:line="240" w:lineRule="auto"/>
        <w:ind w:left="720"/>
      </w:pPr>
      <w:r>
        <w:rPr>
          <w:lang w:val="pt_PT" w:bidi="pt_PT"/>
        </w:rPr>
      </w:r>
      <w:r>
        <w:rPr>
          <w:lang w:val="pt_PT" w:bidi="pt_PT"/>
        </w:rPr>
        <w:t>Anciãos de Israel (não falam)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Quando a cena um começa, Jetro, Zípora e os filhos de Zípora estão vivendo em Midiã, no leste. Antes dessa passagem, Moisés havia enviado sua esposa, Zípora, e seus dois filhos ao pai de Zípora, Jetro, um sacerdote do povo de Midiã. Jetro levou Zípora e os dois filhos para viver com Jetro, longe do Egito. Anteriormente, Moisés deu a cada filho um nome com significado especial sobre a vida de Moisés. O primeiro filho de Moisés era Gérson, que significa visitante, viajante ou estranho que vivia em um lugar por um tempo. Moisés chamou seu segundo filho Eliezer, que significa que o Deus de Moisés ajudou e livrou Moisés da espada do Faraó. Livrado da espada do Faraó significa que Deus salvou Moisés da tentativa do Faraó de matá-lo anteriormente.</w:t>
      </w:r>
    </w:p>
    <w:p>
      <w:pPr/>
      <w:r>
        <w:rPr>
          <w:lang w:val="pt_PT" w:bidi="pt_PT"/>
        </w:rPr>
      </w:r>
      <w:r>
        <w:rPr>
          <w:lang w:val="pt_PT" w:bidi="pt_PT"/>
        </w:rPr>
        <w:t>Agora, Jetro ouve tudo o que o Deus da criação fez por Moisés e pelos israelitas. Jetro ouve que Yahweh tirou Moisés e os israelitas do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Zípora e os filhos: “Como você se sente sabendo que Moisés, seu marido e o pai das crianças, está vivo e próximo?” Você pode ouvir respostas como: "Estou aliviado pela vida de Moisés", ou "Estamos ansiosos para ver Moisés, porque não o vemos há muito tempo".</w:t>
      </w:r>
    </w:p>
    <w:p>
      <w:pPr>
        <w:pStyle w:val="ListBullet"/>
        <w:spacing w:line="240" w:lineRule="auto"/>
        <w:ind w:left="720"/>
      </w:pPr>
      <w:r>
        <w:rPr>
          <w:lang w:val="pt_PT" w:bidi="pt_PT"/>
        </w:rPr>
      </w:r>
      <w:r>
        <w:rPr>
          <w:lang w:val="pt_PT" w:bidi="pt_PT"/>
        </w:rPr>
        <w:t>Perguntem aos atores que interpretam Zípora e os filhos: “Como os nomes dos filhos demonstram os verdadeiros sentimentos de Moisés?”. Você pode ouvir respostas como: "Moisés se sentiu como um estrangeiro no Egito e em Midiã porque era um hebreu", ou "Moisés estava solitário, uma vez que Moisés nunca teve um lar que fosse somente seu", ou "Moisés sabia que algum dia viajaria um longo caminho antes de viver na terra prometida".</w:t>
      </w:r>
    </w:p>
    <w:p>
      <w:pPr>
        <w:pStyle w:val="ListBullet"/>
        <w:spacing w:line="240" w:lineRule="auto"/>
        <w:ind w:left="720"/>
      </w:pPr>
      <w:r>
        <w:rPr>
          <w:lang w:val="pt_PT" w:bidi="pt_PT"/>
        </w:rPr>
      </w:r>
      <w:r>
        <w:rPr>
          <w:lang w:val="pt_PT" w:bidi="pt_PT"/>
        </w:rPr>
        <w:t>Perguntem ao ator que interpreta Jetro como Jetro se sentiu quando Zípora e os filhos vieram para viver com Jetro. Você pode ouvir respostas como: "Fiquei surpreso ao ver minha filha. Ela era uma mulher casada e mãe. Zípora estava em apuros com Moisés?” ou "Por que Zípora não estava com Moisés? Zípora e os filhos estavam em perigo?”. ou "O que posso fazer para manter Zípora e os filhos seguros e saudáveis?"</w:t>
      </w:r>
    </w:p>
    <w:p>
      <w:pPr>
        <w:pStyle w:val="ListBullet"/>
        <w:spacing w:line="240" w:lineRule="auto"/>
        <w:ind w:left="720"/>
      </w:pPr>
      <w:r>
        <w:rPr>
          <w:lang w:val="pt_PT" w:bidi="pt_PT"/>
        </w:rPr>
      </w:r>
      <w:r>
        <w:rPr>
          <w:lang w:val="pt_PT" w:bidi="pt_PT"/>
        </w:rPr>
        <w:t>Perguntem ao ator que interpreta Jetro como Jetro se sentia em relação a Moisés. Você pode ouvir respostas como: "Gosto de Moisés e sinto falta dele", ou "Fiquei surpreso, preocupado e irado, porque Moisés enviou minha filha e os filhos pelo deserto perigoso sem ele para proteção", ou "Eu sei que Deus abençoou Moisés e estou curioso sobre o que está acontecendo com Moisés".</w:t>
      </w:r>
    </w:p>
    <w:p>
      <w:pPr>
        <w:pStyle w:val="ListBullet"/>
        <w:spacing w:line="240" w:lineRule="auto"/>
        <w:ind w:left="720"/>
      </w:pPr>
      <w:r>
        <w:rPr>
          <w:lang w:val="pt_PT" w:bidi="pt_PT"/>
        </w:rPr>
      </w:r>
      <w:r>
        <w:rPr>
          <w:lang w:val="pt_PT" w:bidi="pt_PT"/>
        </w:rPr>
        <w:t>Perguntem ao ator que interpreta Moisés como ele se sente em relação a Jetro. Você pode ouvir respostas como: "Admiro o pai de minha esposa. Quero que ele conheça Yahweh como eu conheço Yahweh", ou "Preciso da ajuda de Jetro para manter Zípora e os meninos seguros", ou "Sei que Jetro pode manter Zípora e os meninos seguros, longe do Faraó".</w:t>
      </w:r>
    </w:p>
    <w:p>
      <w:pPr>
        <w:pStyle w:val="ListBullet"/>
        <w:spacing w:line="240" w:lineRule="auto"/>
        <w:ind w:left="720"/>
      </w:pPr>
      <w:r>
        <w:rPr>
          <w:lang w:val="pt_PT" w:bidi="pt_PT"/>
        </w:rPr>
      </w:r>
      <w:r>
        <w:rPr>
          <w:lang w:val="pt_PT" w:bidi="pt_PT"/>
        </w:rPr>
        <w:t>Perguntem ao ator que interpreta Moisés como ele se sente em relação a Zípora e aos filhos. Você pode ouvir respostas como: "Sei que minha esposa Zípora é uma mulher inteligente e capaz que pode atravessar um deserto com segurança porque cresceu em um deserto", ou "Enviei Zípora e os filhos para que minha família permaneça livre da escravidão", ou "Eu amo e sinto muito a falta de Zípora e de meus dois filhos".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Jetro ouve como Deus ajudou Moisés e os israelitas e libertou os israelitas do Faraó e dos egípcios. Jetro viaja para encontrar Moisés no monte Sinai ou perto dele. Jetro traz Zípora e os dois filhos. Jetro envia uma mensagem a Moisés lhe contando o plano de viagem de Jetro, Zípora e dos dois filhos. Moisés recebe a mensagem e sai de sua tenda para cumprimentar Jetro. Quando Moisés vê Jetro, Moisés se inclina diante de Jetro e beija a bochecha de Jetro. Tanto Jetro quanto Moisés perguntam um ao outro sobre sua saúde, ou sua paz, ou como ele está se indo.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Jetro como ele está se sentindo depois de uma viagem tão longa para ver Moisés. Você pode ouvir respostas como: "Estou nervoso e animado para ver Moisés. Ouvi tantas histórias emocionantes, elas são verdadeiras?”. ou "Estou honrado por Moisés ter se lembrado de me honrar como o pai de Zípora. Moisés é um homem importante, mas ele me honrou".</w:t>
      </w:r>
    </w:p>
    <w:p>
      <w:pPr>
        <w:pStyle w:val="ListBullet"/>
        <w:spacing w:line="240" w:lineRule="auto"/>
        <w:ind w:left="720"/>
      </w:pPr>
      <w:r>
        <w:rPr>
          <w:lang w:val="pt_PT" w:bidi="pt_PT"/>
        </w:rPr>
      </w:r>
      <w:r>
        <w:rPr>
          <w:lang w:val="pt_PT" w:bidi="pt_PT"/>
        </w:rPr>
        <w:t>Perguntem ao ator que interpreta Moisés como ele se sente ao ver sua família depois de tanto tempo e de tantos perigos. Você pode ouvir respostas como: "Espero que Jetro esteja bem. Jetro é um homem muito idoso e a viagem seria difícil para ele. Eu me sinto honrado que Jetro viajaria para me ver", ou "Eu amo minha família e quero mostrar respeito", ou "Sinto falta deles depois de estar sem eles no Egito".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a cena dois começa, Moisés e Jetro entram na tenda. Moisés conta a Jetro sobre todas as maneiras pelas quais Yahweh resgata Moisés e os israelitas do Faraó arrogante e dos egípcios. Yahweh liberta os israelitas dos egípcios. Moisés explica as experiências difíceis. Moisés explica que Yahweh está resolvendo problemas com milagres. Em seguida, Jetro ficou feliz por Yahweh ter alcançado a vitória sobre o Egito e o Faraó. Jetro exclama uma bênção a Yahweh. Jetro testemunha que Yahweh libertou Moisés e os israelitas do controle do Faraó e dos egípcios. Jetro proclama que Yahweh é o maior de todos os deuses dos quais Jetro já ouviu falar.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Moisés por que ele está contando todos os detalhes sobre Yahweh, as dificuldades e as vitórias a Jetro. Você pode ouvir respostas como: "Meu povo israelita e minha família midianita por casamento gostam de compartilhar histórias de vitória", ou "Jetro e eu vivemos em grupos de pessoas que compartilham histórias como parte de ser um bom anfitrião", ou "Eu amo o pai de minha esposa. Quero que ele conheça Yahweh, o único Deus verdadeiro, como eu o conheço".</w:t>
      </w:r>
    </w:p>
    <w:p>
      <w:pPr>
        <w:pStyle w:val="ListBullet"/>
        <w:spacing w:line="240" w:lineRule="auto"/>
        <w:ind w:left="720"/>
      </w:pPr>
      <w:r>
        <w:rPr>
          <w:lang w:val="pt_PT" w:bidi="pt_PT"/>
        </w:rPr>
      </w:r>
      <w:r>
        <w:rPr>
          <w:lang w:val="pt_PT" w:bidi="pt_PT"/>
        </w:rPr>
        <w:t>Perguntem ao ator que interpreta Jetro como Jetro se sente quando ouve as histórias. Você pode ouvir respostas como: "Fiquei surpreso", ou "Fiquei curioso sobre Yahweh", ou "Agora entendo por que Zípora precisava ficar comigo", ou "Agora entendo que Yahweh é o maior".</w:t>
      </w:r>
    </w:p>
    <w:p>
      <w:pPr>
        <w:pStyle w:val="ListBullet"/>
        <w:spacing w:line="240" w:lineRule="auto"/>
        <w:ind w:left="720"/>
      </w:pPr>
      <w:r>
        <w:rPr>
          <w:lang w:val="pt_PT" w:bidi="pt_PT"/>
        </w:rPr>
      </w:r>
      <w:r>
        <w:rPr>
          <w:lang w:val="pt_PT" w:bidi="pt_PT"/>
        </w:rPr>
        <w:t>Perguntem a Jetro por que saber mais o faz bendizer Yahweh. Você pode ouvir respostas como: "Estou tão animado. Agora entendo Moisés e por que ele escolheu voltar para o Egito", ou "Estou tão aliviado. Yahweh é um grande Deus digno de louvor", ou "Finalmente entendo por que Moisés e outros israelitas são dedicados. Yahweh é grande e poderoso".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cena três começa com Jetro levando um animal como sacrifício. Arão e os anciãos de Israel se juntam a Jetro e Moisés. Alguém sacrifica o animal. O animal é queimado completamente. Jetro oferece outros sacrifícios, como animais menores, ou cereais, ou vinho. Os outros sacrifícios específicos são desconhecidos. Jetro, o midianita, com Moisés, Arão e os anciãos israelitas comeram uma refeição especial juntos. A refeição foi uma refeição de adoração diante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Jetro como ele se sente sobre compartilhar o sacrifício. Você pode ouvir respostas como: "Me sinto tão humilde ao dar honra a Yahweh", ou "Yahweh é grande e só quero agradecer".</w:t>
      </w:r>
    </w:p>
    <w:p>
      <w:pPr>
        <w:pStyle w:val="ListBullet"/>
        <w:spacing w:line="240" w:lineRule="auto"/>
        <w:ind w:left="720"/>
      </w:pPr>
      <w:r>
        <w:rPr>
          <w:lang w:val="pt_PT" w:bidi="pt_PT"/>
        </w:rPr>
      </w:r>
      <w:r>
        <w:rPr>
          <w:lang w:val="pt_PT" w:bidi="pt_PT"/>
        </w:rPr>
        <w:t>Perguntem a Moisés como ele se sente quando vê Jetro, o pai de sua esposa, entendendo mais sobre Yahweh e querendo adorar Yahweh de alguma maneira. Você pode ouvir respostas como: "Me senti humilde ao saber que ajudei o pai de minha esposa a conhecer meu Deus, o único Deus verdadeiro", ou "Estou feliz por adorar como família", ou "Estou feliz por ter minha família midianita e minha família israelita sob um mesmo teto".</w:t>
      </w:r>
    </w:p>
    <w:p>
      <w:pPr>
        <w:pStyle w:val="ListBullet"/>
        <w:spacing w:line="240" w:lineRule="auto"/>
        <w:ind w:left="720"/>
      </w:pPr>
      <w:r>
        <w:rPr>
          <w:lang w:val="pt_PT" w:bidi="pt_PT"/>
        </w:rPr>
      </w:r>
      <w:r>
        <w:rPr>
          <w:lang w:val="pt_PT" w:bidi="pt_PT"/>
        </w:rPr>
        <w:t>Perguntem ao ator que interpreta Arão como ele se sente ao supervisionar um sacrifício com alguém que não é judeu. Você pode ouvir respostas como: "No início, eu estava preocupado. Mais tarde, fiquei feliz em adorar com Jetro", ou "Fiquei feliz porque Jetro se importou com Yahweh, o único Deus verdadeiro", ou "Confio em meu irmão Moisés. Confio em meu Deus".</w:t>
      </w:r>
    </w:p>
    <w:p>
      <w:pPr>
        <w:pStyle w:val="ListBullet"/>
        <w:spacing w:line="240" w:lineRule="auto"/>
        <w:ind w:left="720"/>
      </w:pPr>
      <w:r>
        <w:rPr>
          <w:lang w:val="pt_PT" w:bidi="pt_PT"/>
        </w:rPr>
      </w:r>
      <w:r>
        <w:rPr>
          <w:lang w:val="pt_PT" w:bidi="pt_PT"/>
        </w:rPr>
        <w:t>Perguntem aos anciãos como se sentiram sobre adorar com um midianita. Você pode ouvir respostas como: "Acabamos de deixar o Egito e sobrevivemos a uma guerra com os amalequitas. Jetro, o midianita, é a primeira pessoa que não é um israelita que aprendeu sobre Yahweh. Sinto-me inseguro sobre ele, mas feliz", ou "Estou feliz por adorar com primos distantes o mesmo Deus único e verdadeiro,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18.1–12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Essa história reúne Moisés com sua esposa, filhos e sogro, Jetro.</w:t>
      </w:r>
    </w:p>
    <w:p>
      <w:pPr/>
      <w:r>
        <w:rPr>
          <w:lang w:val="pt_PT" w:bidi="pt_PT"/>
        </w:rPr>
      </w:r>
      <w:r>
        <w:rPr>
          <w:lang w:val="pt_PT" w:bidi="pt_PT"/>
        </w:rPr>
        <w:t xml:space="preserve">A história começa com Jetro sendo reintroduzido. Jetro é o sogro de Moisés, ou o pai da esposa de Moisés, Zípora. Jetro era um midianita. Nessa história, Jetro adorava um deus e era </w:t>
      </w:r>
      <w:r>
        <w:rPr>
          <w:b/>
          <w:lang w:val="pt_PT" w:bidi="pt_PT"/>
        </w:rPr>
        <w:t>sacerdote</w:t>
      </w:r>
      <w:r>
        <w:rPr>
          <w:lang w:val="pt_PT" w:bidi="pt_PT"/>
        </w:rPr>
        <w:t xml:space="preserve">, o que significa um líder religioso para os midianitas. Por favor, observem que Jetro não era um sacerdote para Yahweh. Antes dessa passagem, não está claro se Jetro conhecia plenamente Yahweh ou se Jetro sabia apenas um pouco sobre Yahweh. Antes dessa passagem, Jetro pode não ter conhecido Yahweh de forma alguma. Traduzam sacerdote da mesma maneira que vocês traduziram antes, e para mais informações sobre </w:t>
      </w:r>
      <w:r>
        <w:rPr>
          <w:lang w:val="pt_PT" w:bidi="pt_PT"/>
        </w:rPr>
        <w:t>sacerdote</w:t>
      </w:r>
      <w:r>
        <w:rPr>
          <w:lang w:val="pt_PT" w:bidi="pt_PT"/>
        </w:rPr>
        <w:t>, consultem o Glossário Mestre.</w:t>
      </w:r>
    </w:p>
    <w:p>
      <w:pPr/>
      <w:r>
        <w:rPr>
          <w:lang w:val="pt_PT" w:bidi="pt_PT"/>
        </w:rPr>
      </w:r>
      <w:r>
        <w:rPr>
          <w:lang w:val="pt_PT" w:bidi="pt_PT"/>
        </w:rPr>
        <w:t xml:space="preserve">Nessa passagem, o escritor escolhe cuidadosamente dois nomes para descrever o Deus dos </w:t>
      </w:r>
      <w:r>
        <w:rPr>
          <w:lang w:val="pt_PT" w:bidi="pt_PT"/>
        </w:rPr>
        <w:t>israelitas</w:t>
      </w:r>
      <w:r>
        <w:rPr>
          <w:lang w:val="pt_PT" w:bidi="pt_PT"/>
        </w:rPr>
        <w:t xml:space="preserve">. Ele usou o nome geral para </w:t>
      </w:r>
      <w:r>
        <w:rPr>
          <w:b/>
          <w:lang w:val="pt_PT" w:bidi="pt_PT"/>
        </w:rPr>
        <w:t>Deus</w:t>
      </w:r>
      <w:r>
        <w:rPr>
          <w:lang w:val="pt_PT" w:bidi="pt_PT"/>
        </w:rPr>
        <w:t xml:space="preserve"> e o nome pessoal de Deus, </w:t>
      </w:r>
      <w:r>
        <w:rPr>
          <w:b/>
          <w:lang w:val="pt_PT" w:bidi="pt_PT"/>
        </w:rPr>
        <w:t>Yahweh</w:t>
      </w:r>
      <w:r>
        <w:rPr>
          <w:lang w:val="pt_PT" w:bidi="pt_PT"/>
        </w:rPr>
        <w:t xml:space="preserve">. O nome geral para Deus mostra que Deus tem um relacionamento com o mundo porque ele o criou. O nome Yahweh mostra que Deus tem um relacionamento pessoal, particular e poderoso com seu povo. Tanto </w:t>
      </w:r>
      <w:r>
        <w:rPr>
          <w:lang w:val="pt_PT" w:bidi="pt_PT"/>
        </w:rPr>
        <w:t>Deus</w:t>
      </w:r>
      <w:r>
        <w:rPr>
          <w:lang w:val="pt_PT" w:bidi="pt_PT"/>
        </w:rPr>
        <w:t xml:space="preserve"> quanto </w:t>
      </w:r>
      <w:r>
        <w:rPr>
          <w:lang w:val="pt_PT" w:bidi="pt_PT"/>
        </w:rPr>
        <w:t>Yahweh</w:t>
      </w:r>
      <w:r>
        <w:rPr>
          <w:lang w:val="pt_PT" w:bidi="pt_PT"/>
        </w:rPr>
        <w:t xml:space="preserve"> estão no Glossário Mestre. Usem as mesmas palavras que vocês usaram em passagens anteriores para esses títulos ou nomes de Deus.</w:t>
      </w:r>
    </w:p>
    <w:p>
      <w:pPr/>
      <w:r>
        <w:rPr>
          <w:lang w:val="pt_PT" w:bidi="pt_PT"/>
        </w:rPr>
      </w:r>
      <w:r>
        <w:rPr>
          <w:lang w:val="pt_PT" w:bidi="pt_PT"/>
        </w:rPr>
        <w:t xml:space="preserve">O primeiro </w:t>
      </w:r>
      <w:r>
        <w:rPr>
          <w:lang w:val="pt_PT" w:bidi="pt_PT"/>
        </w:rPr>
        <w:t>filho</w:t>
      </w:r>
      <w:r>
        <w:rPr>
          <w:lang w:val="pt_PT" w:bidi="pt_PT"/>
        </w:rPr>
        <w:t xml:space="preserve"> de Moisés foi </w:t>
      </w:r>
      <w:r>
        <w:rPr>
          <w:b/>
          <w:lang w:val="pt_PT" w:bidi="pt_PT"/>
        </w:rPr>
        <w:t>Gérson</w:t>
      </w:r>
      <w:r>
        <w:rPr>
          <w:lang w:val="pt_PT" w:bidi="pt_PT"/>
        </w:rPr>
        <w:t xml:space="preserve">, que significa um visitante, viajante ou estrangeiro que vive em um lugar por algum tempo. Moisés chamou seu segundo filho de Eliezer. </w:t>
      </w:r>
      <w:r>
        <w:rPr>
          <w:b/>
          <w:lang w:val="pt_PT" w:bidi="pt_PT"/>
        </w:rPr>
        <w:t>Eliezer</w:t>
      </w:r>
      <w:r>
        <w:rPr>
          <w:lang w:val="pt_PT" w:bidi="pt_PT"/>
        </w:rPr>
        <w:t xml:space="preserve"> significa que Moisés e o pai de Moisés </w:t>
      </w:r>
      <w:r>
        <w:rPr>
          <w:lang w:val="pt_PT" w:bidi="pt_PT"/>
        </w:rPr>
        <w:t>adoravam</w:t>
      </w:r>
      <w:r>
        <w:rPr>
          <w:lang w:val="pt_PT" w:bidi="pt_PT"/>
        </w:rPr>
        <w:t xml:space="preserve"> a Deus, e Deus ajudou e livrou Moisés </w:t>
      </w:r>
      <w:r>
        <w:rPr>
          <w:b/>
          <w:lang w:val="pt_PT" w:bidi="pt_PT"/>
        </w:rPr>
        <w:t>da espada do</w:t>
      </w:r>
      <w:r>
        <w:rPr>
          <w:lang w:val="pt_PT" w:bidi="pt_PT"/>
        </w:rPr>
        <w:t xml:space="preserve"> </w:t>
      </w:r>
      <w:r>
        <w:rPr>
          <w:lang w:val="pt_PT" w:bidi="pt_PT"/>
        </w:rPr>
        <w:t>Faraó</w:t>
      </w:r>
      <w:r>
        <w:rPr>
          <w:lang w:val="pt_PT" w:bidi="pt_PT"/>
        </w:rPr>
        <w:t xml:space="preserve">. </w:t>
      </w:r>
      <w:r>
        <w:rPr>
          <w:b/>
          <w:lang w:val="pt_PT" w:bidi="pt_PT"/>
        </w:rPr>
        <w:t>Pai de Moisés</w:t>
      </w:r>
      <w:r>
        <w:rPr>
          <w:lang w:val="pt_PT" w:bidi="pt_PT"/>
        </w:rPr>
        <w:t xml:space="preserve"> nessa passagem pode significar tanto o pai de nascimento de Moisés quanto todos os antepassados israelitas, remontando até </w:t>
      </w:r>
      <w:r>
        <w:rPr>
          <w:lang w:val="pt_PT" w:bidi="pt_PT"/>
        </w:rPr>
        <w:t>Abraão</w:t>
      </w:r>
      <w:r>
        <w:rPr>
          <w:lang w:val="pt_PT" w:bidi="pt_PT"/>
        </w:rPr>
        <w:t xml:space="preserve">, muito tempo atrás. "Livrou da espada" de Faraó significa que Deus salvou Moisés do Faraó que tentou matá-lo anteriormente. Nessa história, a espada é uma figura de linguagem que representa poder suficiente para uma pessoa matar outra pessoa. Uma </w:t>
      </w:r>
      <w:r>
        <w:rPr>
          <w:b/>
          <w:lang w:val="pt_PT" w:bidi="pt_PT"/>
        </w:rPr>
        <w:t>espada</w:t>
      </w:r>
      <w:r>
        <w:rPr>
          <w:lang w:val="pt_PT" w:bidi="pt_PT"/>
        </w:rPr>
        <w:t xml:space="preserve"> é uma longa lâmina usada em batalha.</w:t>
      </w:r>
    </w:p>
    <w:p>
      <w:pPr/>
      <w:r>
        <w:rPr>
          <w:lang w:val="pt_PT" w:bidi="pt_PT"/>
        </w:rPr>
      </w:r>
      <w:r>
        <w:rPr>
          <w:lang w:val="pt_PT" w:bidi="pt_PT"/>
        </w:rPr>
        <w:t xml:space="preserve">Jetro agora ouve que Moisés e os israelitas estavam livres do Egito e estavam perto de Midiã. Jetro leva Zípora e os dois filhos para encontrar Moisés no </w:t>
      </w:r>
      <w:r>
        <w:rPr>
          <w:lang w:val="pt_PT" w:bidi="pt_PT"/>
        </w:rPr>
        <w:t>deserto</w:t>
      </w:r>
      <w:r>
        <w:rPr>
          <w:lang w:val="pt_PT" w:bidi="pt_PT"/>
        </w:rPr>
        <w:t xml:space="preserve">, ou área desértica, no </w:t>
      </w:r>
      <w:r>
        <w:rPr>
          <w:b/>
          <w:lang w:val="pt_PT" w:bidi="pt_PT"/>
        </w:rPr>
        <w:t>monte Sinai</w:t>
      </w:r>
      <w:r>
        <w:rPr>
          <w:lang w:val="pt_PT" w:bidi="pt_PT"/>
        </w:rPr>
        <w:t xml:space="preserve"> ou perto dele. monte Sinai significa montanha de Deus e às vezes é chamado de montanha de Deus na história.</w:t>
      </w:r>
    </w:p>
    <w:p>
      <w:pPr/>
      <w:r>
        <w:rPr>
          <w:lang w:val="pt_PT" w:bidi="pt_PT"/>
        </w:rPr>
      </w:r>
      <w:r>
        <w:rPr>
          <w:lang w:val="pt_PT" w:bidi="pt_PT"/>
        </w:rPr>
        <w:t xml:space="preserve">Quando Moisés e Jetro se cumprimentaram, Moisés perguntou a Jetro sobre seu bem-estar, ou saúde. Moisés e Jetro usaram a palavra </w:t>
      </w:r>
      <w:r>
        <w:rPr>
          <w:b/>
          <w:lang w:val="pt_PT" w:bidi="pt_PT"/>
        </w:rPr>
        <w:t>shalom</w:t>
      </w:r>
      <w:r>
        <w:rPr>
          <w:lang w:val="pt_PT" w:bidi="pt_PT"/>
        </w:rPr>
        <w:t xml:space="preserve">, que significa paz. Nessa passagem, o termo shalom é usado para perguntar sobre a saúde ou a viagem pacífica do homem. Moisés e Jetro não estavam abençoando um ao outro com paz, mas com plenitude de vida, o que inclui unidade em sua família e comunidade e boa saúde. Era uma saudação. Para mais informações sobre </w:t>
      </w:r>
      <w:r>
        <w:rPr>
          <w:lang w:val="pt_PT" w:bidi="pt_PT"/>
        </w:rPr>
        <w:t>paz</w:t>
      </w:r>
      <w:r>
        <w:rPr>
          <w:lang w:val="pt_PT" w:bidi="pt_PT"/>
        </w:rPr>
        <w:t>, consultem o Glossário Mestre.</w:t>
      </w:r>
    </w:p>
    <w:p>
      <w:pPr/>
      <w:r>
        <w:rPr>
          <w:lang w:val="pt_PT" w:bidi="pt_PT"/>
        </w:rPr>
      </w:r>
      <w:r>
        <w:rPr>
          <w:lang w:val="pt_PT" w:bidi="pt_PT"/>
        </w:rPr>
        <w:t xml:space="preserve">Jetro ouviu sobre Yahweh. Pela primeira vez, Jetro </w:t>
      </w:r>
      <w:r>
        <w:rPr>
          <w:b/>
          <w:lang w:val="pt_PT" w:bidi="pt_PT"/>
        </w:rPr>
        <w:t>bendisse</w:t>
      </w:r>
      <w:r>
        <w:rPr>
          <w:lang w:val="pt_PT" w:bidi="pt_PT"/>
        </w:rPr>
        <w:t xml:space="preserve"> e </w:t>
      </w:r>
      <w:r>
        <w:rPr>
          <w:b/>
          <w:lang w:val="pt_PT" w:bidi="pt_PT"/>
        </w:rPr>
        <w:t>louvou</w:t>
      </w:r>
      <w:r>
        <w:rPr>
          <w:lang w:val="pt_PT" w:bidi="pt_PT"/>
        </w:rPr>
        <w:t xml:space="preserve"> Yahweh, o único Deus verdadeiro. Quando uma pessoa bendiz a Deus, ela o </w:t>
      </w:r>
      <w:r>
        <w:rPr>
          <w:lang w:val="pt_PT" w:bidi="pt_PT"/>
        </w:rPr>
        <w:t>louva</w:t>
      </w:r>
      <w:r>
        <w:rPr>
          <w:lang w:val="pt_PT" w:bidi="pt_PT"/>
        </w:rPr>
        <w:t xml:space="preserve">, ou quer dizer que Deus é maravilhoso. Traduzam bendizer ou louvar da mesma maneira que vocês traduziram em passagens anteriores, e para mais informações sobre </w:t>
      </w:r>
      <w:r>
        <w:rPr>
          <w:lang w:val="pt_PT" w:bidi="pt_PT"/>
        </w:rPr>
        <w:t>bendito</w:t>
      </w:r>
      <w:r>
        <w:rPr>
          <w:lang w:val="pt_PT" w:bidi="pt_PT"/>
        </w:rPr>
        <w:t xml:space="preserve">, consultem o Glossário Mestre. Jetro está convencido de que Yahweh é o deus altíssimo porque Moisés compartilhou com Jetro a verdade sobre como Yahweh salvou os israelitas dos egípcios. Algumas traduções usam palavras que dizem que Yahweh salvou os israelitas da </w:t>
      </w:r>
      <w:r>
        <w:rPr>
          <w:b/>
          <w:lang w:val="pt_PT" w:bidi="pt_PT"/>
        </w:rPr>
        <w:t>mão do</w:t>
      </w:r>
      <w:r>
        <w:rPr>
          <w:lang w:val="pt_PT" w:bidi="pt_PT"/>
        </w:rPr>
        <w:t xml:space="preserve"> Faraó, o que significa o poder ou o controle do Faraó.</w:t>
      </w:r>
    </w:p>
    <w:p>
      <w:pPr/>
      <w:r>
        <w:rPr>
          <w:lang w:val="pt_PT" w:bidi="pt_PT"/>
        </w:rPr>
      </w:r>
      <w:r>
        <w:rPr>
          <w:lang w:val="pt_PT" w:bidi="pt_PT"/>
        </w:rPr>
        <w:t xml:space="preserve">Em seguida, Jetro decide honrar o Deus da criação com Moisés e sua família. Jetro trouxe um animal para ser queimado inteiro para um </w:t>
      </w:r>
      <w:r>
        <w:rPr>
          <w:b/>
          <w:lang w:val="pt_PT" w:bidi="pt_PT"/>
        </w:rPr>
        <w:t>sacrifício</w:t>
      </w:r>
      <w:r>
        <w:rPr>
          <w:lang w:val="pt_PT" w:bidi="pt_PT"/>
        </w:rPr>
        <w:t xml:space="preserve">. Usem a mesma palavra para sacrifício que vocês usaram em passagens anteriores. Para mais informações sobre </w:t>
      </w:r>
      <w:r>
        <w:rPr>
          <w:lang w:val="pt_PT" w:bidi="pt_PT"/>
        </w:rPr>
        <w:t>sacrifício</w:t>
      </w:r>
      <w:r>
        <w:rPr>
          <w:lang w:val="pt_PT" w:bidi="pt_PT"/>
        </w:rPr>
        <w:t xml:space="preserve">, consulte o Glossário Mestre. O irmão de Moisés, Arão e outros </w:t>
      </w:r>
      <w:r>
        <w:rPr>
          <w:lang w:val="pt_PT" w:bidi="pt_PT"/>
        </w:rPr>
        <w:t>anciãos</w:t>
      </w:r>
      <w:r>
        <w:rPr>
          <w:lang w:val="pt_PT" w:bidi="pt_PT"/>
        </w:rPr>
        <w:t xml:space="preserve"> israelitas se juntaram à ação de graças a Deus diante de Deus. Arão, os anciãos israelitas, Moisés e Jetro adoraram e comeram uma refeição especial juntos diante de Deus. </w:t>
      </w:r>
      <w:r>
        <w:rPr>
          <w:b/>
          <w:lang w:val="pt_PT" w:bidi="pt_PT"/>
        </w:rPr>
        <w:t>Pão ou refeição</w:t>
      </w:r>
      <w:r>
        <w:rPr>
          <w:lang w:val="pt_PT" w:bidi="pt_PT"/>
        </w:rPr>
        <w:t xml:space="preserve"> nessa passagem significa uma refeição comunitária de ação de graças, dando honra a Deus. A refeição incluiria carne do sacrifício, provavelmente pão de verdade e talvez outra comida sacrificada. </w:t>
      </w:r>
      <w:r>
        <w:rPr>
          <w:b/>
          <w:lang w:val="pt_PT" w:bidi="pt_PT"/>
        </w:rPr>
        <w:t>Diante de Deus</w:t>
      </w:r>
      <w:r>
        <w:rPr>
          <w:lang w:val="pt_PT" w:bidi="pt_PT"/>
        </w:rPr>
        <w:t xml:space="preserve"> significa estar de frente para Deus, ou na presença de Deus. Portanto, a refeição era claramente uma experiência de adoração entre os homens honrando a Deus e incluindo a Deus.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18:13–27</w:t>
      </w:r>
      <w:r>
        <w:rPr>
          <w:lang w:val="pt_PT" w:bidi="pt_PT"/>
        </w:rPr>
      </w:r>
    </w:p>
    <w:p>
      <w:pPr>
        <w:pStyle w:val="Heading3"/>
      </w:pPr>
      <w:r>
        <w:rPr>
          <w:lang w:val="pt_PT" w:bidi="pt_PT"/>
        </w:rPr>
        <w:t>Ouvir e Sentir</w:t>
      </w:r>
    </w:p>
    <w:p>
      <w:pPr/>
      <w:r>
        <w:rPr>
          <w:lang w:val="pt_PT" w:bidi="pt_PT"/>
        </w:rPr>
      </w:r>
      <w:r>
        <w:rPr>
          <w:lang w:val="pt_PT" w:bidi="pt_PT"/>
        </w:rPr>
        <w:t>Nesta etapa, ouçam Êxodo 18.13–27 e guardem em seus corações.</w:t>
      </w:r>
    </w:p>
    <w:p>
      <w:pPr/>
      <w:r>
        <w:rPr>
          <w:lang w:val="pt_PT" w:bidi="pt_PT"/>
        </w:rPr>
      </w:r>
      <w:r>
        <w:rPr>
          <w:lang w:val="pt_PT" w:bidi="pt_PT"/>
        </w:rPr>
        <w:t>Pause este áudio aqui.</w:t>
      </w:r>
    </w:p>
    <w:p>
      <w:pPr/>
      <w:r>
        <w:rPr>
          <w:lang w:val="pt_PT" w:bidi="pt_PT"/>
        </w:rPr>
      </w:r>
      <w:r>
        <w:rPr>
          <w:lang w:val="pt_PT" w:bidi="pt_PT"/>
        </w:rPr>
        <w:t>Ouçam uma versão em áudio de 18.13–27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 Pausem este áudio aqui.</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18.13–27 na tradução mais fácil de entender.</w:t>
      </w:r>
    </w:p>
    <w:p>
      <w:pPr/>
      <w:r>
        <w:rPr>
          <w:lang w:val="pt_PT" w:bidi="pt_PT"/>
        </w:rPr>
      </w:r>
      <w:r>
        <w:rPr>
          <w:lang w:val="pt_PT" w:bidi="pt_PT"/>
        </w:rPr>
        <w:t>Essa história é uma narrativa sobre Moisés e Jetro depois que Jetro entende que Yahweh é o Deus mais elevado ou mais poderoso de quem ele já ouviu falar. Antes dessa história, Jetro ouviu como Yahweh salvou os israelitas e os libertou da escravidão egípcia. Pouco antes dessa história, Jetro trouxe sua filha, a esposa de Moisés, e os dois filhos para encontrar Moisés perto do Monte Sinai. Pode ser que eles estejam perto do Monte. Sinai ou na área ao redor ou se aproximando do Monte. Sinai. Essa história explica a mudança de Israel, de pensar como escravos para se organizar como uma nação.</w:t>
      </w:r>
    </w:p>
    <w:p>
      <w:pPr/>
      <w:r>
        <w:rPr>
          <w:lang w:val="pt_PT" w:bidi="pt_PT"/>
        </w:rPr>
      </w:r>
      <w:r>
        <w:rPr>
          <w:lang w:val="pt_PT" w:bidi="pt_PT"/>
        </w:rPr>
        <w:t>Essa história começa no dia depois da refeição compartilhada entre Jetro, Moisés, Arão e os anciãos de Israel na presença de Deus. Jetro assistiu a Moisés trabalhar para o povo israelita. Moisés se sentou e julgou o povo israelita. Isso significa que Moisés realmente se sentou e o povo ficou em pé. Quando alguém se sentava, mostrava que tinha autoridade para atuar como juiz e tomar decisões legais sobre problemas entre as pessoas. Também mostrava que Moisés tinha a autoridade para tomar uma decisão e então realizar a punição conforme necessário. Observem que o povo israelita ficava de pé ao redor de Moisés ou diante dele, enquanto ele permanecia sentado e ouvia casos diferentes, discussões ou disputas ao longo do dia.</w:t>
      </w:r>
    </w:p>
    <w:p>
      <w:pPr/>
      <w:r>
        <w:rPr>
          <w:lang w:val="pt_PT" w:bidi="pt_PT"/>
        </w:rPr>
      </w:r>
      <w:r>
        <w:rPr>
          <w:lang w:val="pt_PT" w:bidi="pt_PT"/>
        </w:rPr>
        <w:t>Parem aqui e discutam isso em grupo: contem uma história sobre uma vez em que vocês viram um grande grupo de pessoas esperando por algo. O que eles estavam esperando, e por que eles estavam esperando? Quanto tempo eles esperaram? Eles poderiam mudar o tempo que precisavam esperar? Quem era o responsável ou o líder? Pausem a gravação aqui.</w:t>
      </w:r>
    </w:p>
    <w:p>
      <w:pPr/>
      <w:r>
        <w:rPr>
          <w:lang w:val="pt_PT" w:bidi="pt_PT"/>
        </w:rPr>
      </w:r>
      <w:r>
        <w:rPr>
          <w:lang w:val="pt_PT" w:bidi="pt_PT"/>
        </w:rPr>
        <w:t>Parem aqui e discutam esta pergunta em grupo: anteriormente, os israelitas eram escravos dos egípcios. Agora, os israelitas eram livres, mas não tinham figuras de autoridade, além de Moisés e dos anciãos. Os israelitas não confiavam plenamente em Moisés como seu novo líder. Yahweh escolheu Moisés para liderar. Moisés agora estava liderando e julgando todas as disputas entre o povo israelita. Como as pessoas em sua cultura resolvem disputas? O que acontece quando as disputas são resolvidas? Quem toma a decisão? Onde as pessoas ficam de pé ou se sentam enquanto estão falando? Quem pune o malfeitor se alguém diz que ele fez algo errado? Pausem a gravação aqui.</w:t>
      </w:r>
    </w:p>
    <w:p>
      <w:pPr/>
      <w:r>
        <w:rPr>
          <w:lang w:val="pt_PT" w:bidi="pt_PT"/>
        </w:rPr>
      </w:r>
      <w:r>
        <w:rPr>
          <w:lang w:val="pt_PT" w:bidi="pt_PT"/>
        </w:rPr>
        <w:t>Parem aqui e discutam esta pergunta em grupo: Moisés era a única pessoa que Deus escolheu para liderar o povo. Os escravos esperam que um senhor ou governante tome decisões. As pessoas livres tomam decisões independentes. Contem uma história sobre um escravo ou pessoa que está aprendendo a tomar suas próprias decisões. Como essa pessoa aprendeu a tomar decisões? Quem os ajudou a aprender a tomar decisões? Pause este áudio aqui.</w:t>
      </w:r>
    </w:p>
    <w:p>
      <w:pPr/>
      <w:r>
        <w:rPr>
          <w:lang w:val="pt_PT" w:bidi="pt_PT"/>
        </w:rPr>
      </w:r>
      <w:r>
        <w:rPr>
          <w:lang w:val="pt_PT" w:bidi="pt_PT"/>
        </w:rPr>
        <w:t>Moisés resolvia as disputas do povo israelita desde a manhã até a noite. Jetro assistiu ou observou atentamente que Moisés trabalhava o dia todo para o povo. Jetro faz uma pergunta a Moisés, mas não espera que Moisés responda à pergunta. Jetro sabe a resposta à pergunta. Jetro faz a pergunta porque ele quer que Moisés pense no problema ou no trabalho que Moisés faz durante o dia todo. Jetro pergunta a Moisés: “Moisés, que trabalho você faz o dia todo?”. Jetro pergunta a Moisés: “Moisés, por que você é o único a resolver disputas e por que as pessoas têm permissão para se aglomerar ao seu redor, Moisés?”. Moisés explica que os israelitas querem que Moisés pergunte a Deus sobre os problemas dos israelitas. Os israelitas pedem a Moisés que resolva as disputas entre israelitas. Moisés ouve as disputas entre os israelitas e toma uma decisão sobre a disputa com base nos estatutos ou instruções de Deus e nos ensinamentos de Deus sobre como viver.</w:t>
      </w:r>
    </w:p>
    <w:p>
      <w:pPr/>
      <w:r>
        <w:rPr>
          <w:lang w:val="pt_PT" w:bidi="pt_PT"/>
        </w:rPr>
      </w:r>
      <w:r>
        <w:rPr>
          <w:lang w:val="pt_PT" w:bidi="pt_PT"/>
        </w:rPr>
        <w:t>Jetro diz a Moisés que Moisés não está fazendo bem o trabalho. Moisés ficará cansado demais ou até mesmo doente de tanto trabalhar, por ser o único a resolver disputas. Jetro diz que Moisés deixará os israelitas cansados demais por terem que esperar somente por Moisés para resolver todas as disputas. O trabalho é um fardo grande demais para que Moisés ou uma pessoa faça sozinho. Jetro quer dar conselhos a Moisés. Jetro acredita que se Moisés prestar atenção ao conselho de Jetro, Deus estará com Moisés ou abençoará Moisés. Moisés continuará como representante dos israelitas diante de Deus. Moisés trará disputas na frente ou na presença de Deus.</w:t>
      </w:r>
    </w:p>
    <w:p>
      <w:pPr/>
      <w:r>
        <w:rPr>
          <w:lang w:val="pt_PT" w:bidi="pt_PT"/>
        </w:rPr>
      </w:r>
      <w:r>
        <w:rPr>
          <w:lang w:val="pt_PT" w:bidi="pt_PT"/>
        </w:rPr>
        <w:t>Em seguida, Jetro diz a Moisés para ensinar aos israelitas os estatutos, ou leis individuais, e o sistema de leis, ou as muitas leis que trabalham juntas para um sistema de vida. Mais tarde, Moisés explicará a lei aos israelitas. Jetro diz a Moisés para mostrar ao povo a maneira como eles devem caminhar, ou viver suas vidas, e o trabalho que eles devem fazer.</w:t>
      </w:r>
    </w:p>
    <w:p>
      <w:pPr/>
      <w:r>
        <w:rPr>
          <w:lang w:val="pt_PT" w:bidi="pt_PT"/>
        </w:rPr>
      </w:r>
      <w:r>
        <w:rPr>
          <w:lang w:val="pt_PT" w:bidi="pt_PT"/>
        </w:rPr>
        <w:t>Primeiro, Jetro diz a Moisés que observe os homens israelitas. Então, Moisés observa atentamente e escolhe homens de todos os israelitas. Os homens terão quatro qualidades. Primeiro, os homens são capazes, ou cheios de habilidade. Em segundo lugar, os homens temem a Deus ou reverenciam a Deus, o que significa que eles honram e obedecem a Deus. Em terceiro lugar, os homens são dignos de confiança ou confiáveis. Em quarto lugar, os homens são honestos e não aceitam subornos ou lucros ilegais.</w:t>
      </w:r>
    </w:p>
    <w:p>
      <w:pPr/>
      <w:r>
        <w:rPr>
          <w:lang w:val="pt_PT" w:bidi="pt_PT"/>
        </w:rPr>
      </w:r>
      <w:r>
        <w:rPr>
          <w:lang w:val="pt_PT" w:bidi="pt_PT"/>
        </w:rPr>
        <w:t>Em seguida, Jetro sugere que Moisés coloque homens como líderes sobre os israelitas em grupos organizados. Alguns homens serão líderes de milhares de israelitas. Alguns homens serão líderes de centenas de israelitas. Alguns homens serão líderes de cinquenta israelitas. Alguns líderes estarão à frente de dez israelitas. Os homens julgarão e resolverão disputas menores como um trabalho diário e permanente. Os homens levarão a Moisés disputas importantes ou difíceis. Os homens carregarão o fardo de julgar as disputas com Moisés, tornando mais fácil para Moisés e os homens. Jetro deu um último conselho a Moisés. Jetro aconselha a Moisés que, se Deus disser a Moisés para seguir esse conselho, Moisés obterá uma boa recompensa. Jetro presume que Deus concordará com seu conselho, e que Moisés deverá segui-lo. A boa recompensa é que Moisés perseverará e não ficará cansado demais com o trabalho. Além disso, os israelitas chegarão às suas casas em paz ou plenamente satisfeitos.</w:t>
      </w:r>
    </w:p>
    <w:p>
      <w:pPr/>
      <w:r>
        <w:rPr>
          <w:lang w:val="pt_PT" w:bidi="pt_PT"/>
        </w:rPr>
      </w:r>
      <w:r>
        <w:rPr>
          <w:lang w:val="pt_PT" w:bidi="pt_PT"/>
        </w:rPr>
        <w:t>Parem aqui e discutam em grupo tipos de pessoas que atuam como juiz ou resolvem disputas, decidem quem está certo e errado, e aplicam e implementam punições. Como vocês escolhem as pessoas que podem julgar se algo está certo ou errado? Pause o áudio aqui.</w:t>
      </w:r>
    </w:p>
    <w:p>
      <w:pPr/>
      <w:r>
        <w:rPr>
          <w:lang w:val="pt_PT" w:bidi="pt_PT"/>
        </w:rPr>
      </w:r>
      <w:r>
        <w:rPr>
          <w:lang w:val="pt_PT" w:bidi="pt_PT"/>
        </w:rPr>
        <w:t>Moisés ouviu Jetro. Moisés seguiu todos os conselhos de Jetro. Moisés escolheu homens israelitas capazes. Moisés nomeia os homens para julgar e resolver as disputas de grupos de israelitas. Os grupos de israelitas eram formados por mil, cem, cinquenta e dez em cada grupo de pessoas. Os homens israelitas continuamente governavam julgavam e resolviam casos menores. Os governantes israelitas enviaram casos difíceis a Moisés para resolver. Então Moisés disse adeus a Jetro e Jetro saiu para ir para casa, em Midiã.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18.13–27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essa passagem começa no dia depois que Jetro tem uma refeição de adoração na presença de Deus com Moisés, Arão, que é o irmão de Moisés e é o sumo sacerdote, e outros homens anciãos israelitas. Jetro observa e pensa em Moisés. Jetro vê Moisés sentado com autoridade, tomando decisões o dia todo para o povo israelita. Moisés resolve todas as disputas e responde a perguntas sobre Deus para o povo israelita. Jetro diz a Moisés que Moisés ficará cansado e não fará um bom trabalho. Jetro dá conselhos a Moisés para ajudar Moisés a compartilhar o trabalho.</w:t>
      </w:r>
    </w:p>
    <w:p>
      <w:pPr/>
      <w:r>
        <w:rPr>
          <w:lang w:val="pt_PT" w:bidi="pt_PT"/>
        </w:rPr>
      </w:r>
      <w:r>
        <w:rPr>
          <w:b/>
          <w:lang w:val="pt_PT" w:bidi="pt_PT"/>
        </w:rPr>
        <w:t>Na segunda cena:</w:t>
      </w:r>
      <w:r>
        <w:rPr>
          <w:lang w:val="pt_PT" w:bidi="pt_PT"/>
        </w:rPr>
        <w:t xml:space="preserve"> a segunda cena começa com Moisés ouvindo Jetro. Moisés escolheu homens israelitas para governar e resolver disputas com Moisés.</w:t>
      </w:r>
    </w:p>
    <w:p>
      <w:pPr/>
      <w:r>
        <w:rPr>
          <w:lang w:val="pt_PT" w:bidi="pt_PT"/>
        </w:rPr>
      </w:r>
      <w:r>
        <w:rPr>
          <w:b/>
          <w:lang w:val="pt_PT" w:bidi="pt_PT"/>
        </w:rPr>
        <w:t>Na terceira cena</w:t>
      </w:r>
      <w:r>
        <w:rPr>
          <w:lang w:val="pt_PT" w:bidi="pt_PT"/>
        </w:rPr>
        <w:t>: Moisés diz adeus a Jetro, o pai de sua esposa. Jetro retorna a sua casa em Midiã.</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Jetro</w:t>
      </w:r>
    </w:p>
    <w:p>
      <w:pPr>
        <w:pStyle w:val="ListBullet"/>
        <w:spacing w:line="240" w:lineRule="auto"/>
        <w:ind w:left="720"/>
      </w:pPr>
      <w:r>
        <w:rPr>
          <w:lang w:val="pt_PT" w:bidi="pt_PT"/>
        </w:rPr>
      </w:r>
      <w:r>
        <w:rPr>
          <w:lang w:val="pt_PT" w:bidi="pt_PT"/>
        </w:rPr>
        <w:t>Homens israelitas, não falam</w:t>
      </w:r>
    </w:p>
    <w:p>
      <w:pPr/>
      <w:r>
        <w:rPr>
          <w:lang w:val="pt_PT" w:bidi="pt_PT"/>
        </w:rPr>
      </w:r>
      <w:r>
        <w:rPr>
          <w:lang w:val="pt_PT" w:bidi="pt_PT"/>
        </w:rPr>
        <w:t>Em grupo, prestem atenção às partes do cenário da passagem:</w:t>
      </w:r>
    </w:p>
    <w:p>
      <w:pPr/>
      <w:r>
        <w:rPr>
          <w:lang w:val="pt_PT" w:bidi="pt_PT"/>
        </w:rPr>
      </w:r>
      <w:r>
        <w:rPr>
          <w:lang w:val="pt_PT" w:bidi="pt_PT"/>
        </w:rPr>
        <w:t>A cena um começa no dia depois que Jetro come uma refeição na presença de Deus com Moisés, Arão e homens anciãos israelitas. Hoje, Jetro observa os israelitas. Ele observa Moisés de perto. Ele nunca viu o povo israelita antes. Jetro fala com Moisés provavelmente por volta da hora em que o sol estava se pondo. Sabemos disso porque a Bíblia diz que Moisés se sentou e julgou até a noite. Jetro observou Moisés o dia todo.</w:t>
      </w:r>
    </w:p>
    <w:p>
      <w:pPr/>
      <w:r>
        <w:rPr>
          <w:lang w:val="pt_PT" w:bidi="pt_PT"/>
        </w:rPr>
      </w:r>
      <w:r>
        <w:rPr>
          <w:lang w:val="pt_PT" w:bidi="pt_PT"/>
        </w:rPr>
        <w:t>Parem aqui e discutam esta pergunta em grupo: contem uma história sobre uma vez que vocês visitaram pessoas em um grupo diferente, que eram muito diferentes de vocês. Como eles agiram de forma diferente? Como eles tomavam decisões de forma diferente? Pause este áudio aqui.</w:t>
      </w:r>
    </w:p>
    <w:p>
      <w:pPr/>
      <w:r>
        <w:rPr>
          <w:lang w:val="pt_PT" w:bidi="pt_PT"/>
        </w:rPr>
      </w:r>
      <w:r>
        <w:rPr>
          <w:lang w:val="pt_PT" w:bidi="pt_PT"/>
        </w:rPr>
        <w:t>Jetro faz perguntas a Moisés sobre o trabalho que Moisés faz. A Bíblia não diz onde a conversa aconteceu. Pode ter acontecido na tenda de Moisés para ter privacidade. Jetro pergunta o que Moisés está fazendo, embora Jetro tenha acabado de observar Moisés. Jetro quer saber por que Moisés é a única pessoa a resolver disputas. Moisés explica que alguns israelitas têm perguntas para fazer a Deus e outros israelitas têm disputas para resolver. Jetro diz a Moisés que a maneira como Moisés trabalha não é boa, porque Moisés é o único que resolve disputas. Moisés é o único que conhece a lei de Deus. Moisés e o povo israelita ficarão cansados. O fardo é pesado demais ou difícil demais para uma única pessoa.</w:t>
      </w:r>
    </w:p>
    <w:p>
      <w:pPr/>
      <w:r>
        <w:rPr>
          <w:lang w:val="pt_PT" w:bidi="pt_PT"/>
        </w:rPr>
      </w:r>
      <w:r>
        <w:rPr>
          <w:lang w:val="pt_PT" w:bidi="pt_PT"/>
        </w:rPr>
        <w:t>Parem aqui e discutam em grupo: contem uma história sobre uma vez em que alguém estava fazendo um trabalho que era difícil demais para essa pessoa. Descrevam o trabalho e descrevam como o trabalho os afetou. Prestem atenção às palavras que vocês usam quando descrevem fazer um trabalho que é difícil demais para vocês fazerem sozinhos. Pause este áudio aqui.</w:t>
      </w:r>
    </w:p>
    <w:p>
      <w:pPr/>
      <w:r>
        <w:rPr>
          <w:lang w:val="pt_PT" w:bidi="pt_PT"/>
        </w:rPr>
      </w:r>
      <w:r>
        <w:rPr>
          <w:lang w:val="pt_PT" w:bidi="pt_PT"/>
        </w:rPr>
        <w:t>Jetro acredita que se Moisés prestar atenção ao conselho de Jetro, Deus estará com Moisés ou abençoará Moisés. Jetro diz que Moisés deve continuar como o representante israelita diante de Deus. Moisés trará as disputas perante Deus, ou na presença de Deus.</w:t>
      </w:r>
    </w:p>
    <w:p>
      <w:pPr/>
      <w:r>
        <w:rPr>
          <w:lang w:val="pt_PT" w:bidi="pt_PT"/>
        </w:rPr>
      </w:r>
      <w:r>
        <w:rPr>
          <w:lang w:val="pt_PT" w:bidi="pt_PT"/>
        </w:rPr>
        <w:t>Jetro apresenta seu conselho em várias etapas ou em forma de uma lista. Jetro dá conselhos a Moisés de uma maneira ordenada. Primeiro, Jetro dá conselhos gerais a Moisés sobre como Moisés deve ensinar o povo. O primeiro conselho é que Moisés ensine a todos os israelitas a lei de Deus. Moisés deve ensinar o povo israelita como viver na vida diária.</w:t>
      </w:r>
    </w:p>
    <w:p>
      <w:pPr/>
      <w:r>
        <w:rPr>
          <w:lang w:val="pt_PT" w:bidi="pt_PT"/>
        </w:rPr>
      </w:r>
      <w:r>
        <w:rPr>
          <w:lang w:val="pt_PT" w:bidi="pt_PT"/>
        </w:rPr>
        <w:t>Então, Jetro diz a Moisés para escolher homens com quatro características: homens com capacidade, homens que temem ou honram a Deus, homens que são verdadeiros e homens que não roubam. Os homens compartilharão o fardo de liderar com Moisés. Jetro diz a Moisés que os homens resolverão disputas em grupos de mil, cem, cinquenta e dez pessoas. Novamente, Jetro trabalha dos problemas maiores para os menores e dos grupos maiores para os menores. Os homens resolverão disputas de menor importância ou de pequeno porte. Os homens trarão disputas grandes ou difíceis a Moisés. Moisés precisará seguir o conselho de Jetro, se Deus ordenar que Moisés faça isso, para receber a boa recompensa. A boa recompensa é que Moisés terá resistência e não ficará exausto com o trabalho. Além disso, os israelitas chegarão em casa em paz, ou plenamente satisfeitos.</w:t>
      </w:r>
    </w:p>
    <w:p>
      <w:pPr/>
      <w:r>
        <w:rPr>
          <w:lang w:val="pt_PT" w:bidi="pt_PT"/>
        </w:rPr>
      </w:r>
      <w:r>
        <w:rPr>
          <w:lang w:val="pt_PT" w:bidi="pt_PT"/>
        </w:rPr>
        <w:t>Na cena dois, Moisés ouviu Jetro e seguiu todos os conselhos de Jetro. Moisés seguiu todos os conselhos de Jetro. Não está claro quando Moisés começou a fazer o que Jetro disse a ele para fazer. Não sabemos como Moisés ensinou a todo o povo as leis e sistemas de leis trabalhando em conjunto. Moisés escolheu homens israelitas capazes. Moisés nomeia os homens para julgar e resolver as disputas de grupos de israelitas. Os grupos de israelitas eram formados por mil, cem, cinquenta e dez em cada grupo de pessoas. Os homens israelitas continuamente governavam julgavam e resolviam casos menores. Os governantes israelitas enviaram casos difíceis a Moisés para resolver.</w:t>
      </w:r>
    </w:p>
    <w:p>
      <w:pPr/>
      <w:r>
        <w:rPr>
          <w:lang w:val="pt_PT" w:bidi="pt_PT"/>
        </w:rPr>
      </w:r>
      <w:r>
        <w:rPr>
          <w:lang w:val="pt_PT" w:bidi="pt_PT"/>
        </w:rPr>
        <w:t>Na cena três, Moisés disse adeus a Jetro, e Jetro saiu para ir para casa em Midiã. Não sabemos quanto tempo Jetro ficou e observou Israel crescer e tornar-se uma nação com os primeiros líderes com Moisés. A linguagem da história nos diz que Moisés e Jetro se despediram amigavelmente. A esposa e os filhos de Moisés não são mencionados, então presumimos que eles ficaram com Moisés e os israelitas.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18.13–27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Jetro</w:t>
      </w:r>
    </w:p>
    <w:p>
      <w:pPr>
        <w:pStyle w:val="ListBullet"/>
        <w:spacing w:line="240" w:lineRule="auto"/>
        <w:ind w:left="720"/>
      </w:pPr>
      <w:r>
        <w:rPr>
          <w:lang w:val="pt_PT" w:bidi="pt_PT"/>
        </w:rPr>
      </w:r>
      <w:r>
        <w:rPr>
          <w:lang w:val="pt_PT" w:bidi="pt_PT"/>
        </w:rPr>
        <w:t>Homens israelitas, não falam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Essa história começa no dia depois que Jetro compartilhou uma refeição na presença de Deus com Moisés, Arão e os anciãos de Israel. Jetro assistiu a Moisés trabalhar para o povo israelita. Moisés se sentava e resolvia problemas entre as pessoas. O povo israelita ficava de pé ao redor de Moisés ou diante dele, enquanto ele se sentava e ouvia casos diferentes, discussões ou disputas ao longo do dia. Jetro passou o dia observando Moisés responder a perguntas e resolver disputas do nascer ao pôr do sol. Jetro viu muitos israelitas ficarem ao redor de Moisés durante o dia todo, esperando por uma pergunta ou problema para ser respondido.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Jetro: “O que você está sentindo enquanto caminha o dia todo observando os israelitas libertos?”. Você pode ouvir respostas como: "Os israelitas são muito diferentes de mim. Eles estão viajando em um grupo muito grande. Eu me pergunto como eles sobreviverão agora que são pessoas livres".</w:t>
      </w:r>
    </w:p>
    <w:p>
      <w:pPr>
        <w:pStyle w:val="ListBullet"/>
        <w:spacing w:line="240" w:lineRule="auto"/>
        <w:ind w:left="720"/>
      </w:pPr>
      <w:r>
        <w:rPr>
          <w:lang w:val="pt_PT" w:bidi="pt_PT"/>
        </w:rPr>
      </w:r>
      <w:r>
        <w:rPr>
          <w:lang w:val="pt_PT" w:bidi="pt_PT"/>
        </w:rPr>
        <w:t>"Essas pessoas estão falando uma língua diferente da sua, você se sente confortável caminhando perto delas?" Você pode ouvir respostas como: "Não entendo o que eles estão dizendo. Alguns deles são amigáveis e alguns são tímidos. Gostaria de poder falar com mais deles".</w:t>
      </w:r>
    </w:p>
    <w:p>
      <w:pPr>
        <w:pStyle w:val="ListBullet"/>
        <w:spacing w:line="240" w:lineRule="auto"/>
        <w:ind w:left="720"/>
      </w:pPr>
      <w:r>
        <w:rPr>
          <w:lang w:val="pt_PT" w:bidi="pt_PT"/>
        </w:rPr>
      </w:r>
      <w:r>
        <w:rPr>
          <w:lang w:val="pt_PT" w:bidi="pt_PT"/>
        </w:rPr>
        <w:t>"Eles estão de pé, sem fazer nada, enquanto esperam por Moisés. Jetro é um líder em sua comunidade. É frustrante observar um líder não liderar bem?”. Você pode ouvir respostas como: "Sinto pena dos israelitas. Eles sofreram tanto e agora desperdiçam seus dias esperando por Moisés". Ou: "Sinto pena de Moisés. Ele trabalha tão duro por seu povo. Moisés vai acabar ficando doente de tanto trabalhar. Moisés precisa de ajuda. Posso ajudar Moisés?”. Ou: "Os israelitas não têm líderes, além de Moisés. Por que eles não lideram? Por que apenas Moisés lidera?”.</w:t>
      </w:r>
    </w:p>
    <w:p>
      <w:pPr>
        <w:pStyle w:val="ListBullet"/>
        <w:spacing w:line="240" w:lineRule="auto"/>
        <w:ind w:left="720"/>
      </w:pPr>
      <w:r>
        <w:rPr>
          <w:lang w:val="pt_PT" w:bidi="pt_PT"/>
        </w:rPr>
      </w:r>
      <w:r>
        <w:rPr>
          <w:lang w:val="pt_PT" w:bidi="pt_PT"/>
        </w:rPr>
        <w:t>"Moisés é seu genro. Ele ouvirá você e os conselhos que você lhe der?”. Você pode ouvir respostas como: "Espero que Moisés me ouça". Ou: "Espero que meu conselho ajude Moisés e os israelitas".</w:t>
      </w:r>
    </w:p>
    <w:p>
      <w:pPr>
        <w:pStyle w:val="ListBullet"/>
        <w:spacing w:line="240" w:lineRule="auto"/>
        <w:ind w:left="720"/>
      </w:pPr>
      <w:r>
        <w:rPr>
          <w:lang w:val="pt_PT" w:bidi="pt_PT"/>
        </w:rPr>
      </w:r>
      <w:r>
        <w:rPr>
          <w:lang w:val="pt_PT" w:bidi="pt_PT"/>
        </w:rPr>
        <w:t>Pergunte ao ator que interpreta os homens israelitas, como eles se sentem ficando parados, sem fazer nada, o dia todo? Você pode ouvir respostas como: "Gostaria que Moisés ouvisse meu problema". Ou: "Quero ajudar, mas não sei como ajudar". Ou: "Estou frustrado por não fazer nada o dia todo".</w:t>
      </w:r>
    </w:p>
    <w:p>
      <w:pPr>
        <w:pStyle w:val="ListBullet"/>
        <w:spacing w:line="240" w:lineRule="auto"/>
        <w:ind w:left="720"/>
      </w:pPr>
      <w:r>
        <w:rPr>
          <w:lang w:val="pt_PT" w:bidi="pt_PT"/>
        </w:rPr>
      </w:r>
      <w:r>
        <w:rPr>
          <w:lang w:val="pt_PT" w:bidi="pt_PT"/>
        </w:rPr>
        <w:t>Pergunte ao ator que interpreta Moisés: “Como você se sente ouvindo os problemas e disputas de outras pessoas durante o dia todo?”. Você pode ouvir respostas como: "Estou tão cansado e frustrado. Não consigo realizar outros trabalhos". Ou: "Não gosto de todo mundo ficar de pé ao meu redor e se inclinar sobre mim". "Estou irado pelo fato de as pessoas não poderem realizar trabalhos". Ou: "Preciso de ajuda, mas não sei a quem perguntar".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Jetro acredita que se Moisés prestar atenção ao conselho de Jetro, Deus estará com Moisés ou abençoará Moisés. Moisés continuará como representante dos israelitas diante de Deus. Moisés trará disputas na frente ou na presença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Moisés como ele se sente ao representar os israelitas diante de Deus. Você pode ouvir respostas como: "Estou honrado por carregar os problemas de Israel diante de Deus". Ou: "Não sou digno de tamanha responsabilidade". Ou: "Quero me concentrar em Deus e deixar que outras pessoas se concentrem em disputas diárias".</w:t>
      </w:r>
    </w:p>
    <w:p>
      <w:pPr/>
      <w:r>
        <w:rPr>
          <w:lang w:val="pt_PT" w:bidi="pt_PT"/>
        </w:rPr>
      </w:r>
      <w:r>
        <w:rPr>
          <w:lang w:val="pt_PT" w:bidi="pt_PT"/>
        </w:rPr>
        <w:t>Jetro apresenta seu conselho em várias etapas ou em forma de uma lista. O primeiro conselho é que Moisés ensine a todos os israelitas a lei de Deus. Em segundo lugar, Jetro diz a Moisés para escolher homens com quatro características: homens com capacidade, homens que temem ou honram a Deus, homens que são verdadeiros e homens que não roubam. Os homens compartilharão o fardo de liderar com Moisés. Jetro diz a Moisés que os homens resolverão disputas em grupos de mil, cem, cinquenta e dez pessoas. Os homens resolverão disputas de menor importância ou de pequeno porte. Os homens trarão disputas grandes ou difíceis a Moisés. Moisés precisará seguir o conselho de Jetro, se Deus ordenar que Moisés faça isso, para receber a boa recompensa. A boa recompensa é que Moisés terá resistência e não ficará exausto com o trabalho. Além disso, os israelitas chegarão em casa em paz.</w:t>
      </w:r>
    </w:p>
    <w:p>
      <w:pPr/>
      <w:r>
        <w:rPr>
          <w:lang w:val="pt_PT" w:bidi="pt_PT"/>
        </w:rPr>
      </w:r>
      <w:r>
        <w:rPr>
          <w:lang w:val="pt_PT" w:bidi="pt_PT"/>
        </w:rPr>
        <w:t>Moisés ouviu Jetro. Moisés seguiu todos os conselhos de Jetro. Moisés escolheu homens israelitas capazes. Moisés nomeia os homens para julgar e resolver as disputas de grupos de israelitas. Então Moisés disse adeus a Jetro, e Jetro saiu para ir para casa, em Midiã.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Moisés como ele se sente ao escolher homens para liderar e resolver disputas. Você pode ouvir respostas como: "Há tantos homens, como eu escolho?" ou "Eu peço a Deus que me diga quem escolher".</w:t>
      </w:r>
    </w:p>
    <w:p>
      <w:pPr>
        <w:pStyle w:val="ListBullet"/>
        <w:spacing w:line="240" w:lineRule="auto"/>
        <w:ind w:left="720"/>
      </w:pPr>
      <w:r>
        <w:rPr>
          <w:lang w:val="pt_PT" w:bidi="pt_PT"/>
        </w:rPr>
      </w:r>
      <w:r>
        <w:rPr>
          <w:lang w:val="pt_PT" w:bidi="pt_PT"/>
        </w:rPr>
        <w:t>Pergunte ao ator que interpreta os homens israelitas, como é a sensação de agora ser responsável por liderar e resolver disputas? Você pode ouvir respostas como: "Estou tão surpreso que Moisés tenha me escolhido para liderar", ou "Estou feliz por resolver disputas e ajudar meu povo", ou "Espero que eu possa ajudar a resolver problemas. O trabalho é tão grande".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18.13–27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Jetro assistiu a Moisés trabalhar para o povo israelita. Moisés se sentou e julgou o povo israelita. A função de Moisés não era a mesma de um juiz em um tribunal em alguns países. Moisés era mais como um grande líder resolvendo problemas.</w:t>
      </w:r>
    </w:p>
    <w:p>
      <w:pPr/>
      <w:r>
        <w:rPr>
          <w:lang w:val="pt_PT" w:bidi="pt_PT"/>
        </w:rPr>
      </w:r>
      <w:r>
        <w:rPr>
          <w:lang w:val="pt_PT" w:bidi="pt_PT"/>
        </w:rPr>
        <w:t>Parem aqui e discutam como vocês dirão que Moisés era um juiz. Se vocês usaram "juiz" em outras histórias, discutam como vocês podem usar as mesmas palavras aqui. Encene como vocês demonstrarão autoridade para tomar decisões e resolver conflitos. Discutam como Moisés resolvia disputas da mesma forma ou de forma diferente do que as pessoas fazem no seu idioma. Pause o áudio aqui.</w:t>
      </w:r>
    </w:p>
    <w:p>
      <w:pPr/>
      <w:r>
        <w:rPr>
          <w:lang w:val="pt_PT" w:bidi="pt_PT"/>
        </w:rPr>
      </w:r>
      <w:r>
        <w:rPr>
          <w:lang w:val="pt_PT" w:bidi="pt_PT"/>
        </w:rPr>
        <w:t xml:space="preserve">Depois de observar Moisés resolvendo disputas durante o dia todo, Jetro pergunta a Moisés por que Moisés é o único a resolver disputas. Moisés ouve disputas entre os israelitas e toma uma decisão sobre a disputa com base nos estatutos de Deus e nos ensinamentos de Deus sobre como viver. Os </w:t>
      </w:r>
      <w:r>
        <w:rPr>
          <w:b/>
          <w:lang w:val="pt_PT" w:bidi="pt_PT"/>
        </w:rPr>
        <w:t>estatutos</w:t>
      </w:r>
      <w:r>
        <w:rPr>
          <w:lang w:val="pt_PT" w:bidi="pt_PT"/>
        </w:rPr>
        <w:t xml:space="preserve"> são instruções ou regras específicas. Os ensinamentos de Deus sobre como viver eram as leis de Deus, ou instruções sobre a vida diária e como geralmente viver a vida em obediência a Deus.</w:t>
      </w:r>
    </w:p>
    <w:p>
      <w:pPr/>
      <w:r>
        <w:rPr>
          <w:lang w:val="pt_PT" w:bidi="pt_PT"/>
        </w:rPr>
      </w:r>
      <w:r>
        <w:rPr>
          <w:lang w:val="pt_PT" w:bidi="pt_PT"/>
        </w:rPr>
        <w:t xml:space="preserve">Parem aqui e falem sobre como vocês traduzirão </w:t>
      </w:r>
      <w:r>
        <w:rPr>
          <w:b/>
          <w:lang w:val="pt_PT" w:bidi="pt_PT"/>
        </w:rPr>
        <w:t>estatutos</w:t>
      </w:r>
      <w:r>
        <w:rPr>
          <w:lang w:val="pt_PT" w:bidi="pt_PT"/>
        </w:rPr>
        <w:t xml:space="preserve"> e </w:t>
      </w:r>
      <w:r>
        <w:rPr>
          <w:b/>
          <w:lang w:val="pt_PT" w:bidi="pt_PT"/>
        </w:rPr>
        <w:t>leis</w:t>
      </w:r>
      <w:r>
        <w:rPr>
          <w:lang w:val="pt_PT" w:bidi="pt_PT"/>
        </w:rPr>
        <w:t xml:space="preserve"> sobre como seguir os ensinamentos de Deus. Consultem o Glossário Mestre para mais informações sobre </w:t>
      </w:r>
      <w:r>
        <w:rPr>
          <w:b/>
          <w:lang w:val="pt_PT" w:bidi="pt_PT"/>
        </w:rPr>
        <w:t>estatutos</w:t>
      </w:r>
      <w:r>
        <w:rPr>
          <w:lang w:val="pt_PT" w:bidi="pt_PT"/>
        </w:rPr>
        <w:t xml:space="preserve"> e </w:t>
      </w:r>
      <w:r>
        <w:rPr>
          <w:lang w:val="pt_PT" w:bidi="pt_PT"/>
        </w:rPr>
        <w:t>leis</w:t>
      </w:r>
      <w:r>
        <w:rPr>
          <w:lang w:val="pt_PT" w:bidi="pt_PT"/>
        </w:rPr>
        <w:t>. Pause este áudio aqui.</w:t>
      </w:r>
    </w:p>
    <w:p>
      <w:pPr/>
      <w:r>
        <w:rPr>
          <w:lang w:val="pt_PT" w:bidi="pt_PT"/>
        </w:rPr>
      </w:r>
      <w:r>
        <w:rPr>
          <w:lang w:val="pt_PT" w:bidi="pt_PT"/>
        </w:rPr>
        <w:t xml:space="preserve">Moisés observará os homens israelitas e escolherá homens para ajudá-lo a tomar decisões. Moisés quer que os homens </w:t>
      </w:r>
      <w:r>
        <w:rPr>
          <w:b/>
          <w:lang w:val="pt_PT" w:bidi="pt_PT"/>
        </w:rPr>
        <w:t>temam a Deus</w:t>
      </w:r>
      <w:r>
        <w:rPr>
          <w:lang w:val="pt_PT" w:bidi="pt_PT"/>
        </w:rPr>
        <w:t xml:space="preserve">. Temer a Deus significa que os homens reverenciam ou honram a Deus. Traduzam isso da mesma maneira que nas passagens anteriores. Para mais informações, consultem o Glossário Mestre para </w:t>
      </w:r>
      <w:r>
        <w:rPr>
          <w:lang w:val="pt_PT" w:bidi="pt_PT"/>
        </w:rPr>
        <w:t>temor de Deus</w:t>
      </w:r>
      <w:r>
        <w:rPr>
          <w:lang w:val="pt_PT" w:bidi="pt_PT"/>
        </w:rPr>
        <w:t>.</w:t>
      </w:r>
    </w:p>
    <w:p>
      <w:pPr/>
      <w:r>
        <w:rPr>
          <w:lang w:val="pt_PT" w:bidi="pt_PT"/>
        </w:rPr>
      </w:r>
      <w:r>
        <w:rPr>
          <w:lang w:val="pt_PT" w:bidi="pt_PT"/>
        </w:rPr>
        <w:t xml:space="preserve">Algum dia, os israelitas chegarão em </w:t>
      </w:r>
      <w:r>
        <w:rPr>
          <w:b/>
          <w:lang w:val="pt_PT" w:bidi="pt_PT"/>
        </w:rPr>
        <w:t>paz</w:t>
      </w:r>
      <w:r>
        <w:rPr>
          <w:lang w:val="pt_PT" w:bidi="pt_PT"/>
        </w:rPr>
        <w:t xml:space="preserve"> ao lugar para onde desejam ir. Não temos certeza de onde fica o lugar, então usem um termo geral para lugar. Traduzam paz da mesma maneira que antes. Para mais informações sobre </w:t>
      </w:r>
      <w:r>
        <w:rPr>
          <w:lang w:val="pt_PT" w:bidi="pt_PT"/>
        </w:rPr>
        <w:t>paz</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19:1–15</w:t>
      </w:r>
      <w:r>
        <w:rPr>
          <w:lang w:val="pt_PT" w:bidi="pt_PT"/>
        </w:rPr>
      </w:r>
    </w:p>
    <w:p>
      <w:pPr>
        <w:pStyle w:val="Heading3"/>
      </w:pPr>
      <w:r>
        <w:rPr>
          <w:lang w:val="pt_PT" w:bidi="pt_PT"/>
        </w:rPr>
        <w:t>Ouvir e Sentir</w:t>
      </w:r>
    </w:p>
    <w:p>
      <w:pPr/>
      <w:r>
        <w:rPr>
          <w:lang w:val="pt_PT" w:bidi="pt_PT"/>
        </w:rPr>
      </w:r>
      <w:r>
        <w:rPr>
          <w:lang w:val="pt_PT" w:bidi="pt_PT"/>
        </w:rPr>
        <w:t>Nesta etapa, ouçam Êxodo 19.1–15 e guardem em seus corações.</w:t>
      </w:r>
    </w:p>
    <w:p>
      <w:pPr/>
      <w:r>
        <w:rPr>
          <w:lang w:val="pt_PT" w:bidi="pt_PT"/>
        </w:rPr>
      </w:r>
      <w:r>
        <w:rPr>
          <w:lang w:val="pt_PT" w:bidi="pt_PT"/>
        </w:rPr>
        <w:t>Pause este áudio aqui.</w:t>
      </w:r>
    </w:p>
    <w:p>
      <w:pPr/>
      <w:r>
        <w:rPr>
          <w:lang w:val="pt_PT" w:bidi="pt_PT"/>
        </w:rPr>
      </w:r>
      <w:r>
        <w:rPr>
          <w:lang w:val="pt_PT" w:bidi="pt_PT"/>
        </w:rPr>
        <w:t>Ouçam uma versão em áudio de Êxodo 19.1–15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19.1–15 na tradução mais fácil de entender.</w:t>
      </w:r>
    </w:p>
    <w:p>
      <w:pPr/>
      <w:r>
        <w:rPr>
          <w:lang w:val="pt_PT" w:bidi="pt_PT"/>
        </w:rPr>
      </w:r>
      <w:r>
        <w:rPr>
          <w:lang w:val="pt_PT" w:bidi="pt_PT"/>
        </w:rPr>
        <w:t>Na história anterior, Deus ajudou o povo de Israel a escapar do Egito por meio de seu servo Moisés. Eles têm viajado desde que saíram do Egito. Eles estão indo para o lugar que Deus prometeu entregar a eles. Enquanto estavam no caminho, eles pararam e acamparam em um lugar chamado Refidim. Então, depois de algum tempo, eles continuaram sua jornada. Na presente história, eles chegaram a um lugar chamado Sinai.</w:t>
      </w:r>
    </w:p>
    <w:p>
      <w:pPr/>
      <w:r>
        <w:rPr>
          <w:lang w:val="pt_PT" w:bidi="pt_PT"/>
        </w:rPr>
      </w:r>
      <w:r>
        <w:rPr>
          <w:lang w:val="pt_PT" w:bidi="pt_PT"/>
        </w:rPr>
        <w:t>A história começa na terceira lua nova, ou três meses depois que o povo de Israel saiu do Egito. Esse mês é chamado de terceira lua nova na história porque, no calendário hebreu, um novo mês começa quando a lua nova aparece. No primeiro dia do terceiro mês, o povo de Israel chegou ao deserto do Sinai. Um deserto ou lugar ermo é um lugar muito seco e quente, porque não chove lá com muita frequência. Pessoas e animais geralmente não vivem lá, porque não há água para beber. Esse deserto fica no lugar chamado Sinai. Lá eles montaram outro acampamento para ficarem por um tempo. Também há uma montanha no Sinai chamada Monte Sinai. Moisés subiu àquela montanha para falar com Deus. As pessoas naquela época acreditavam que era possível encontrar Deus quando subiam para um lugar muito alto como uma montanha.</w:t>
      </w:r>
    </w:p>
    <w:p>
      <w:pPr/>
      <w:r>
        <w:rPr>
          <w:lang w:val="pt_PT" w:bidi="pt_PT"/>
        </w:rPr>
      </w:r>
      <w:r>
        <w:rPr>
          <w:lang w:val="pt_PT" w:bidi="pt_PT"/>
        </w:rPr>
        <w:t xml:space="preserve">Parem aqui e, em grupo, olhem para uma imagem do </w:t>
      </w:r>
      <w:r>
        <w:rPr>
          <w:lang w:val="pt_PT" w:bidi="pt_PT"/>
        </w:rPr>
        <w:t>Sinai com o Monte Sinai e o deserto do Sinai em vista</w:t>
      </w:r>
      <w:r>
        <w:rPr>
          <w:lang w:val="pt_PT" w:bidi="pt_PT"/>
        </w:rPr>
        <w:t>. Pause este áudio aqui.</w:t>
      </w:r>
    </w:p>
    <w:p>
      <w:pPr/>
      <w:r>
        <w:rPr>
          <w:lang w:val="pt_PT" w:bidi="pt_PT"/>
        </w:rPr>
      </w:r>
      <w:r>
        <w:rPr>
          <w:lang w:val="pt_PT" w:bidi="pt_PT"/>
        </w:rPr>
        <w:t>Então Yahweh chamou Moisés do topo da montanha. Aqui Moisés usa o nome pessoal de Deus, Yahweh, para descrever o que acontece quando ele fala com Yahweh na montanha. Yahweh disse a Moisés para dar suas instruções à casa de Jacó, o povo de Israel. Às vezes, o povo de Israel é chamado de "a casa de Jacó" ou "os descendentes de Jacó" porque eles são os descendentes de Jacó, que é outro nome para o filho de Isaque, Israel. Yahweh disse que o povo de Israel viu o que ele fez com os egípcios. Yahweh estava lembrando ao povo de Israel sobre as coisas poderosas que ele fez com os egípcios quando resgatou os israelitas da escravidão no Egito. Yahweh também disse que carregou o povo de Israel sobre asas de águias e os trouxe para junto de si. Uma águia é uma ave grande e forte. Pode comer animais menores e voar muito alto no céu. Quando uma águia filhote aprende a voar, muitas vezes cai do céu. A águia-mãe garante que quando o filhote cair, ela o pegará para que ele não caia no chão. Yahweh está dizendo que ele é como uma águia-mãe. Ele cuidou do povo de Israel, e os carregou para longe do Egito para que pudessem estar com ele.</w:t>
      </w:r>
    </w:p>
    <w:p>
      <w:pPr/>
      <w:r>
        <w:rPr>
          <w:lang w:val="pt_PT" w:bidi="pt_PT"/>
        </w:rPr>
      </w:r>
      <w:r>
        <w:rPr>
          <w:lang w:val="pt_PT" w:bidi="pt_PT"/>
        </w:rPr>
        <w:t xml:space="preserve">Parem aqui e, em grupo, olhem para uma imagem de uma </w:t>
      </w:r>
      <w:r>
        <w:rPr>
          <w:lang w:val="pt_PT" w:bidi="pt_PT"/>
        </w:rPr>
        <w:t>águia</w:t>
      </w:r>
      <w:r>
        <w:rPr>
          <w:lang w:val="pt_PT" w:bidi="pt_PT"/>
        </w:rPr>
        <w:t>. Pause este áudio aqui.</w:t>
      </w:r>
    </w:p>
    <w:p>
      <w:pPr/>
      <w:r>
        <w:rPr>
          <w:lang w:val="pt_PT" w:bidi="pt_PT"/>
        </w:rPr>
      </w:r>
      <w:r>
        <w:rPr>
          <w:lang w:val="pt_PT" w:bidi="pt_PT"/>
        </w:rPr>
        <w:t>Yahweh também disse que, embora ele possua toda a terra e tudo o que nela há, Yahweh considerará o povo de Israel uma propriedade preciosa, seu povo muito especial. Isso significa que Yahweh mostrará cuidado e amor especiais pelo povo de Israel entre todos os povos da terra. O povo de Israel também será um reino de sacerdotes e uma nação santa. Sacerdotes eram pessoas que Yahweh chamava para servi-lo de maneira especial. Yahweh deu a eles a tarefa de ajudar seus semelhantes a conhecer Yahweh e levá-los a Yahweh. O povo de Israel será chamado de reino de sacerdotes porque Yahweh é o rei, e o povo de Israel levará o povo da terra a Yahweh. O povo de Israel também será chamado de nação santa. Quando alguém é santo, significa que ele não é como todos os outros ao seu redor. Em vez disso, significa que ele é como Yahweh, que também é santo, e ele deve servir somente a Yahweh durante toda a sua vida. Para o povo de Israel, isso significa que eles devem adorar e servir somente a Yahweh por toda a sua vida. Por meio do povo de Israel, o povo do mundo conhecerá Yahweh. Yahweh fará isso se eles obedecerem à voz de Yahweh ou às suas instruções, e se eles mantiverem a aliança de Yahweh. Uma aliança é um acordo entre duas pessoas ou grupos de pessoas. As pessoas que entram em alianças concordam em ter certas obrigações umas com as outras, e esperam que cada uma faça tudo o que for necessário para cumprir suas obrigações. As pessoas que cumprem suas obrigações de aliança recebem honra e recompensa, enquanto aquelas que falham perdem honra e são punidas. Para o povo de Israel, isso significa que eles devem cumprir suas obrigações de aliança com Yahweh servindo e adorando somente a ele por toda a sua vida. Essas são coisas que Yahweh disse que Moisés deveria dizer ao povo de Israel.</w:t>
      </w:r>
    </w:p>
    <w:p>
      <w:pPr/>
      <w:r>
        <w:rPr>
          <w:lang w:val="pt_PT" w:bidi="pt_PT"/>
        </w:rPr>
      </w:r>
      <w:r>
        <w:rPr>
          <w:lang w:val="pt_PT" w:bidi="pt_PT"/>
        </w:rPr>
        <w:t>Parem aqui e discutam esta pergunta em grupo: como as pessoas em sua cultura fazem acordos com outras pessoas? O que acontece quando eles cumprem suas obrigações? O que acontece quando eles não cumprem suas obrigações? Pause este áudio aqui.</w:t>
      </w:r>
    </w:p>
    <w:p>
      <w:pPr/>
      <w:r>
        <w:rPr>
          <w:lang w:val="pt_PT" w:bidi="pt_PT"/>
        </w:rPr>
      </w:r>
      <w:r>
        <w:rPr>
          <w:lang w:val="pt_PT" w:bidi="pt_PT"/>
        </w:rPr>
        <w:t>Moisés fez o que Yahweh disse a ele para fazer. Moisés desceu da montanha. Então, ele chamou os anciãos e contou a eles tudo o que Yahweh lhe disse. Moisés falou com os anciãos primeiro porque eles eram as pessoas mais respeitadas da tribo. Eles deram sabedoria e orientação a suas comunidades, e eram responsáveis por dizer a eles tudo o que Yahweh disse. Quando o povo ouviu dos anciãos o que Yahweh disse a eles, todo o povo respondeu a Yahweh. Eles concordaram e fizeram a promessa de que fariam tudo o que Yahweh disse a eles para fazer. Quando o povo de Israel concordou com tudo o que Yahweh disse, eles entraram em uma aliança com Yahweh. Isso significa que eles prometeram cumprir suas obrigações com Yahweh adorando-o, servindo-o e obedecendo somente a ele pelo resto de suas vidas.</w:t>
      </w:r>
    </w:p>
    <w:p>
      <w:pPr/>
      <w:r>
        <w:rPr>
          <w:lang w:val="pt_PT" w:bidi="pt_PT"/>
        </w:rPr>
      </w:r>
      <w:r>
        <w:rPr>
          <w:lang w:val="pt_PT" w:bidi="pt_PT"/>
        </w:rPr>
        <w:t>Moisés relatou as palavras do povo a Yahweh. Quando Moisés falou com Yahweh, muito provavelmente ele subiu novamente à montanha. Então, Yahweh disse a Moisés que ele estava vindo ao encontro de Moisés em uma nuvem espessa. Yahweh fará isso para que o povo possa ouvi-lo falar com Moisés, e o povo saiba que Yahweh fala com ele. Como resultado, o povo deve acreditar e confiar em Moisés durante todo o tempo que viver.</w:t>
      </w:r>
    </w:p>
    <w:p>
      <w:pPr/>
      <w:r>
        <w:rPr>
          <w:lang w:val="pt_PT" w:bidi="pt_PT"/>
        </w:rPr>
      </w:r>
      <w:r>
        <w:rPr>
          <w:lang w:val="pt_PT" w:bidi="pt_PT"/>
        </w:rPr>
        <w:t xml:space="preserve">Parem aqui e, em grupo, olhem para uma imagem de </w:t>
      </w:r>
      <w:r>
        <w:rPr>
          <w:lang w:val="pt_PT" w:bidi="pt_PT"/>
        </w:rPr>
        <w:t>nuvens</w:t>
      </w:r>
      <w:r>
        <w:rPr>
          <w:lang w:val="pt_PT" w:bidi="pt_PT"/>
        </w:rPr>
        <w:t>. Pause este áudio aqui.</w:t>
      </w:r>
    </w:p>
    <w:p>
      <w:pPr/>
      <w:r>
        <w:rPr>
          <w:lang w:val="pt_PT" w:bidi="pt_PT"/>
        </w:rPr>
      </w:r>
      <w:r>
        <w:rPr>
          <w:lang w:val="pt_PT" w:bidi="pt_PT"/>
        </w:rPr>
        <w:t>Além disso, quando Moisés relatou as palavras do povo a Yahweh, Yahweh disse a Moisés para consagrar o povo. Consagração era a prática de tornar algo ou alguém puro à vista de Deus para que pudesse ser separado, ou santo para os propósitos de Yahweh. Uma pessoa que se submete à consagração normalmente toma um banho e lava suas roupas. Yahweh é santo e puro. Se o povo deve ver Yahweh, ele também precisa ser santo e puro. Yahweh disse que eles precisam estar prontos porque no terceiro dia, Yahweh descerá no Monte Sinai e todo o povo o verá. Quando Yahweh desce sobre a montanha, essa montanha se torna um lugar santo ao qual nenhuma pessoa pode ir ou tocar sem a permissão de Yahweh. Qualquer pessoa ou animal que tocasse a montanha teria que ser punido com a morte. As pessoas devem apedrejar a pessoa ou até o animal até que morra, ou atingi-lo com flechas. As pessoas devem matar o ofensor dessa maneira, porque ninguém pode tocá-lo. Mas Deus cuida e protege seu povo da morte, porque eles são seu povo especial. Então, Yahweh disse a Moisés para estabelecer limites ao redor da montanha. Isso significa que Moisés precisa cercar a montanha com um sinal que advirta o povo a não subir à montanha ou tocá-la. Eles têm permissão para subir à montanha apenas quando ouvirem o som do longo toque de trombeta. Uma trombeta era feita do chifre de um animal, geralmente um carneiro. Esse tipo de chifre produz um som alto e forte quando as pessoas o tocam.</w:t>
      </w:r>
    </w:p>
    <w:p>
      <w:pPr/>
      <w:r>
        <w:rPr>
          <w:lang w:val="pt_PT" w:bidi="pt_PT"/>
        </w:rPr>
      </w:r>
      <w:r>
        <w:rPr>
          <w:lang w:val="pt_PT" w:bidi="pt_PT"/>
        </w:rPr>
        <w:t xml:space="preserve">Parem aqui e, em grupo, olhem para uma imagem de um </w:t>
      </w:r>
      <w:r>
        <w:rPr>
          <w:b/>
          <w:lang w:val="pt_PT" w:bidi="pt_PT"/>
        </w:rPr>
        <w:t>chifre de carneiro</w:t>
      </w:r>
      <w:r>
        <w:rPr>
          <w:lang w:val="pt_PT" w:bidi="pt_PT"/>
        </w:rPr>
        <w:t>. Pause este áudio aqui.</w:t>
      </w:r>
    </w:p>
    <w:p>
      <w:pPr/>
      <w:r>
        <w:rPr>
          <w:lang w:val="pt_PT" w:bidi="pt_PT"/>
        </w:rPr>
      </w:r>
      <w:r>
        <w:rPr>
          <w:lang w:val="pt_PT" w:bidi="pt_PT"/>
        </w:rPr>
        <w:t>Então, Moisés desceu da montanha para consagrar o povo. O povo lavava suas roupas para que fossem ritualmente limpas ou puras. Moisés também disse a eles para estarem prontos para o terceiro dia. Como parte da preparação deles para a vinda de Yahweh, os homens não devem se aproximar de uma mulher. Isso significa que os homens não devem ter relações sexuais com nenhuma mulher durante esse tempo. Isso ocorre porque as pessoas naquela época acreditavam que os fluidos que saíam do corpo de um homem ou de uma mulher, especialmente durante o sexo, representavam a vida. Toda a vida é considerada valiosa por Deus. Todas as pessoas devem manter as suas vidas puras e intactas. Uma maneira de fazer isso é evitando qualquer relação sexual.</w:t>
      </w:r>
    </w:p>
    <w:p>
      <w:pPr/>
      <w:r>
        <w:rPr>
          <w:lang w:val="pt_PT" w:bidi="pt_PT"/>
        </w:rPr>
      </w:r>
      <w:r>
        <w:rPr>
          <w:lang w:val="pt_PT" w:bidi="pt_PT"/>
        </w:rPr>
        <w:t>Parem aqui e discutam esta pergunta em grupo: o que as pessoas em sua cultura fazem para se preparar para ocasiões especiais? Se Deus fosse encontrar seu povo, como eles se purificariam para que Deus ficasse satisfeito em encontrá-los?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19.1–15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 povo de Israel chegou ao Sinai de Refidim. Eles montam acampamento no deserto do Sinai, e Moisés sobe ao Monte Sinai.</w:t>
      </w:r>
    </w:p>
    <w:p>
      <w:pPr/>
      <w:r>
        <w:rPr>
          <w:lang w:val="pt_PT" w:bidi="pt_PT"/>
        </w:rPr>
      </w:r>
      <w:r>
        <w:rPr>
          <w:b/>
          <w:lang w:val="pt_PT" w:bidi="pt_PT"/>
        </w:rPr>
        <w:t>Na segunda cena:</w:t>
      </w:r>
      <w:r>
        <w:rPr>
          <w:lang w:val="pt_PT" w:bidi="pt_PT"/>
        </w:rPr>
        <w:t xml:space="preserve"> Yahweh fala da aliança com o povo por meio de Moisés.</w:t>
      </w:r>
    </w:p>
    <w:p>
      <w:pPr/>
      <w:r>
        <w:rPr>
          <w:lang w:val="pt_PT" w:bidi="pt_PT"/>
        </w:rPr>
      </w:r>
      <w:r>
        <w:rPr>
          <w:b/>
          <w:lang w:val="pt_PT" w:bidi="pt_PT"/>
        </w:rPr>
        <w:t>Na terceira cena:</w:t>
      </w:r>
      <w:r>
        <w:rPr>
          <w:lang w:val="pt_PT" w:bidi="pt_PT"/>
        </w:rPr>
        <w:t xml:space="preserve"> Moisés fala com os anciãos.</w:t>
      </w:r>
    </w:p>
    <w:p>
      <w:pPr/>
      <w:r>
        <w:rPr>
          <w:lang w:val="pt_PT" w:bidi="pt_PT"/>
        </w:rPr>
      </w:r>
      <w:r>
        <w:rPr>
          <w:b/>
          <w:lang w:val="pt_PT" w:bidi="pt_PT"/>
        </w:rPr>
        <w:t>Na quarta cena:</w:t>
      </w:r>
      <w:r>
        <w:rPr>
          <w:lang w:val="pt_PT" w:bidi="pt_PT"/>
        </w:rPr>
        <w:t xml:space="preserve"> Yahweh dá instruções a Moisés.</w:t>
      </w:r>
    </w:p>
    <w:p>
      <w:pPr/>
      <w:r>
        <w:rPr>
          <w:lang w:val="pt_PT" w:bidi="pt_PT"/>
        </w:rPr>
      </w:r>
      <w:r>
        <w:rPr>
          <w:b/>
          <w:lang w:val="pt_PT" w:bidi="pt_PT"/>
        </w:rPr>
        <w:t>Na quinta cena:</w:t>
      </w:r>
      <w:r>
        <w:rPr>
          <w:lang w:val="pt_PT" w:bidi="pt_PT"/>
        </w:rPr>
        <w:t xml:space="preserve"> Moisés consagra o povo e dá a eles outras instruções de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Na cena um, o povo de Israel começa sua jornada novamente de um lugar chamado Refidim até o Sinai. Refidim fica muito perto do Sinai. Leva apenas um dia para ir de Refidim até o Sinai. Na terceira lua nova, ou três meses depois que o povo de Israel saiu do Egito, o povo de Israel chegou ao deserto do Sinai. Nesse deserto, o povo de Israel montou seu acampamento. Isso significa que o povo de Israel montou suas tendas naquele lugar. A cena termina com Moisés subindo à montanha, que também fica no Sinai.</w:t>
      </w:r>
    </w:p>
    <w:p>
      <w:pPr/>
      <w:r>
        <w:rPr>
          <w:lang w:val="pt_PT" w:bidi="pt_PT"/>
        </w:rPr>
      </w:r>
      <w:r>
        <w:rPr>
          <w:lang w:val="pt_PT" w:bidi="pt_PT"/>
        </w:rPr>
        <w:t xml:space="preserve">Parem aqui e, em grupo, olhem para uma imagem do </w:t>
      </w:r>
      <w:r>
        <w:rPr>
          <w:b/>
          <w:lang w:val="pt_PT" w:bidi="pt_PT"/>
        </w:rPr>
        <w:t>Sinai com o Monte Sinai e o deserto do Sinai em vista</w:t>
      </w:r>
      <w:r>
        <w:rPr>
          <w:lang w:val="pt_PT" w:bidi="pt_PT"/>
        </w:rPr>
        <w:t>. Pause este áudio aqui.</w:t>
      </w:r>
    </w:p>
    <w:p>
      <w:pPr/>
      <w:r>
        <w:rPr>
          <w:lang w:val="pt_PT" w:bidi="pt_PT"/>
        </w:rPr>
      </w:r>
      <w:r>
        <w:rPr>
          <w:lang w:val="pt_PT" w:bidi="pt_PT"/>
        </w:rPr>
        <w:t>Na cena dois, Yahweh fala com Moisés sobre o que ele precisa dizer ao povo de Israel. Nessa cena, o próprio Yahweh fala com Moisés. Aqui, Yahweh dá três discursos. O primeiro é para Moisés quando ele lhe diz: "Tu dirás à casa de Jacó, e dirás ao povo de Israel..." As palavras "casa de Jacó" e "o povo de Israel" se referem aos israelitas. Yahweh se referiu aos israelitas de duas maneiras diferentes aqui, porque ele quer enfatizar que tudo o que ele está prestes a dizer é para eles. Yahweh quer que os israelitas ouçam cuidadosamente o que ele está prestes a dizer. Isso é seguido pelo segundo discurso. Nesse segundo discurso, Yahweh ainda está falando com Moisés, mas o discurso é para o povo de Israel. Então, Moisés ouve atentamente, porque precisa contar tudo ao povo mais tarde. Yahweh disse que o povo de Israel viu por si mesmo o que Deus fez. Ele derrotou os egípcios e, como uma águia-mãe, ajudou-os e carregou-os para longe do Egito, para que pudessem estar com ele. Quando Yahweh disse isso, enfatizou o fato de que o povo de Israel viu tudo o que Yahweh fez. Depois de dizer isso, Yahweh se volta para um novo foco, que é a aliança. Yahweh começa esse novo foco usando uma palavra que mostra que tudo o que Yahweh está prestes a dizer é muito importante. O povo deve ouvir atentamente, porque Yahweh está prestes a dizer a eles o que espera que o povo faça depois que viu tudo o que ele fez por eles. Yahweh disse que, se o povo ouvisse sua voz e guardasse sua aliança, Yahweh os recompensaria. Ouvir a voz de Yahweh significava que eles deveriam obedecer a Yahweh, e guardar sua aliança significava que deveriam adorar e servir somente a Yahweh. Essas eram as obrigações da aliança do povo de Israel. Se eles fizessem essas coisas, Yahweh cumpriria suas obrigações de aliança e recompensaria o povo de Israel. Yahweh disse que faria do povo de Israel sua posse preciosa, ou seu povo especial entre todos os povos da terra. Ele também disse que faria deles um reino de sacerdotes e uma nação santa. Como um reino de sacerdotes e uma nação santa, eles deveriam mostrar a todos os povos do mundo como Yahweh é. Por meio deles, o povo do mundo conheceria Yahweh e viria a Yahweh. Assim termina o segundo discurso de Yahweh. Depois disso, Yahweh faz seu terceiro e último discurso, que é novamente para Moisés, no qual ele diz: "Estas são as palavras que você dirá ao povo de Israel". Ao representar a cena, é importante encená-la usando os discursos reais de Yahweh.</w:t>
      </w:r>
    </w:p>
    <w:p>
      <w:pPr/>
      <w:r>
        <w:rPr>
          <w:lang w:val="pt_PT" w:bidi="pt_PT"/>
        </w:rPr>
      </w:r>
      <w:r>
        <w:rPr>
          <w:lang w:val="pt_PT" w:bidi="pt_PT"/>
        </w:rPr>
        <w:t>Na cena três, Moisés desce da montanha. Então, ele chama os anciãos e conta a eles tudo o que Yahweh disse. Então os anciãos contaram tudo a suas comunidades até que todo o povo de Israel ouviu as palavras de Yahweh. Depois que ouviram tudo dos anciãos, o povo de Israel respondeu em conjunto e disse: "Tudo o que Yahweh falou, nós faremos". Nessa resposta, o povo enfatizou o quanto estava disposto a obedecer a Yahweh. Eles disseram que fariam tudo, isto é, tudo o que Yahweh havia falado. Depois disso, os anciãos contaram a Moisés tudo o que o povo disse.</w:t>
      </w:r>
    </w:p>
    <w:p>
      <w:pPr/>
      <w:r>
        <w:rPr>
          <w:lang w:val="pt_PT" w:bidi="pt_PT"/>
        </w:rPr>
      </w:r>
      <w:r>
        <w:rPr>
          <w:lang w:val="pt_PT" w:bidi="pt_PT"/>
        </w:rPr>
        <w:t>Na cena quatro, Moisés sobe à montanha novamente para relatar a resposta do povo a Yahweh. Assim como na segunda cena, Yahweh fala com Moisés novamente em três discursos. No primeiro discurso, Yahweh diz a Moisés o que ele está prestes a fazer, e o que Moisés precisa fazer para preparar o povo. Yahweh começa esse discurso usando uma palavra que diz a Moisés que ele precisa ouvir atentamente o que Yahweh vai dizer. Yahweh está vindo a Moisés em uma nuvem espessa. Isso significa que quando Yahweh vier, haverá uma nuvem espessa ao seu redor. Yahweh viria a Moisés para que o povo o ouvisse falar com Moisés, e o povo confiasse em Moisés por todo o tempo em que vivessem. Então, pela segunda vez, Moisés relata a resposta do povo a Yahweh. Não sabemos se Moisés desceu, e depois subiu novamente quando relatou esse discurso pela segunda vez. Também é possível que Moisés não tenha descido da montanha. Se Moisés não tiver descido da montanha, é possível que Moisés tenha decidido relatar a resposta do povo novamente a Yahweh como sua própria forma de responder às instruções de Yahweh. Então, Yahweh diz a Moisés que vá e consagre o povo hoje e amanhã. Para se consagrarem, eles precisam lavar seus corpos e deixar suas roupas limpas. Eles precisam estar prontos para o terceiro dia, ou o dia depois de amanhã, porque no terceiro dia, Yahweh descerá no Monte Sinai e eles verão Yahweh. Yahweh também disse a Moisés para colocar um sinal ao redor da montanha para dizer ao povo que não deveriam tocar a montanha ou subir até ela. Não sabemos com certeza com o que esse sinal se parecia. Mas quando as pessoas virem esse sinal, deverão sentir que precisam ter cuidado para não tocar a montanha. Depois disso, Yahweh vai para seu segundo discurso, que é para o povo de Israel. Nesse segundo discurso, Yahweh diz ao povo que eles devem ter cuidado para não tocar na montanha ou subir até ela. Qualquer um que toque a montanha, seja homem ou animal, deve ser punido com a morte. As pessoas devem apedrejá-lo até que morra, ou atingi-lo com flechas. Ele deve morrer e ninguém pode tocá-lo. Aqui termina o segundo discurso. O terceiro e último discurso de Yahweh é dirigido a Moisés, onde ele disse que o povo poderia subir à montanha quando ouvisse o longo som do toque da trombeta.</w:t>
      </w:r>
    </w:p>
    <w:p>
      <w:pPr/>
      <w:r>
        <w:rPr>
          <w:lang w:val="pt_PT" w:bidi="pt_PT"/>
        </w:rPr>
      </w:r>
      <w:r>
        <w:rPr>
          <w:lang w:val="pt_PT" w:bidi="pt_PT"/>
        </w:rPr>
        <w:t>Parem aqui e discutam esta pergunta em grupo: como as pessoas em sua cultura advertem as outras pessoas de que não devem ir a um certo lugar porque ele é perigoso? Que objetos eles usam para mostrar que um certo lugar é perigoso e que as pessoas não têm permissão para ir lá? Enquanto vocês descrevem essas coisas, prestem atenção a como falam sobre esses limites. Pause este áudio aqui.</w:t>
      </w:r>
    </w:p>
    <w:p>
      <w:pPr/>
      <w:r>
        <w:rPr>
          <w:lang w:val="pt_PT" w:bidi="pt_PT"/>
        </w:rPr>
      </w:r>
      <w:r>
        <w:rPr>
          <w:lang w:val="pt_PT" w:bidi="pt_PT"/>
        </w:rPr>
        <w:t>Na cena cinco, Moisés desce novamente da montanha. Ele fez o que Yahweh disse a ele e consagrou o povo. As pessoas se lavaram e lavaram suas roupas. Ele também disse ao povo que estivesse pronto para o terceiro dia. Ele também disse aos homens entre eles para não se aproximarem de uma mulher. Isso significa que os homens não deveriam ter relações sexuais com nenhuma mulher enquanto se preparam para a vinda de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19.1–15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cinco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o povo de Israel chegou ao Sinai vindo de Refidim. Eles montam acampamento no deserto do Sinai, e Moisés sobe ao Monte Sinai.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"As pessoas já devem estar cansadas. Devemos parar aqui e descansar por um tempo", ou "Agora que estamos aqui no Sinai, devo perguntar a Deus o que ele quer que façamos em seguida".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Yahweh fala da aliança com o povo por meio de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"Amo meu povo, e é por isso que os resgatei como uma águia-mãe", ou "Sinto compaixão por meu povo porque eles estão cansados da longa jornada. Cuido deles e é por isso que quero abençoá-los. Então eles precisam ouvir minha voz e guardar minha aliança".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Moisés conta aos anciãos tudo o que Yahweh disse, para que os anciãos também contassem tudo às suas comunidades. O povo concorda em fazer tudo o que Yahweh disse.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O povo pode responder coisas como: "Amamos Yahweh! Ele fez grandes coisas por nós. Ele derrotou os egípcios e nos tirou do Egito como uma águia-mãe, para que pudéssemos estar com ele", ou "Devemos fazer tudo o que Yahweh disse. É a única resposta certa depois de tudo o que Yahweh fez por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Moisés relata a resposta do povo a Yahweh. Yahweh dá instruções a Moisés para preparar o povo, porque ele descerá para se encontrar com Moisés. Todo o povo verá Yahweh quando ele vier.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"Devo descer para encontrar Moisés para que o povo de Israel acredite nele para sempre", ou "Moisés deve consagrar o povo para que eles estejam prontos quando eu vier".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quinta cena, Moisés consagra o povo e dá a eles outras instruções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Você pode ouvir coisas como: "Estou um pouco preocupado por Yahweh estar vindo para nos encontrar. Devo seguir tudo o que ele me disse para fazer para que o povo esteja pronto quando ele vier", ou "Yahweh é santo e puro. O povo precisa ser santo e puro se quiser receber Deus quando ele vier".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19.1–15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história presente é sobre como Deus e o povo de </w:t>
      </w:r>
      <w:r>
        <w:rPr>
          <w:lang w:val="pt_PT" w:bidi="pt_PT"/>
        </w:rPr>
        <w:t>Israel</w:t>
      </w:r>
      <w:r>
        <w:rPr>
          <w:lang w:val="pt_PT" w:bidi="pt_PT"/>
        </w:rPr>
        <w:t xml:space="preserve"> concordam em fazer uma aliança um com o outro.</w:t>
      </w:r>
    </w:p>
    <w:p>
      <w:pPr/>
      <w:r>
        <w:rPr>
          <w:lang w:val="pt_PT" w:bidi="pt_PT"/>
        </w:rPr>
      </w:r>
      <w:r>
        <w:rPr>
          <w:lang w:val="pt_PT" w:bidi="pt_PT"/>
        </w:rPr>
        <w:t xml:space="preserve">A história começa na </w:t>
      </w:r>
      <w:r>
        <w:rPr>
          <w:b/>
          <w:lang w:val="pt_PT" w:bidi="pt_PT"/>
        </w:rPr>
        <w:t>terceira lua nova</w:t>
      </w:r>
      <w:r>
        <w:rPr>
          <w:lang w:val="pt_PT" w:bidi="pt_PT"/>
        </w:rPr>
        <w:t xml:space="preserve">. A terceira lua nova corresponde ao terceiro mês desde o momento em que o povo de Israel deixou o Egito. É chamado de terceira lua nova na história porque, no calendário </w:t>
      </w:r>
      <w:r>
        <w:rPr>
          <w:lang w:val="pt_PT" w:bidi="pt_PT"/>
        </w:rPr>
        <w:t>hebreu</w:t>
      </w:r>
      <w:r>
        <w:rPr>
          <w:lang w:val="pt_PT" w:bidi="pt_PT"/>
        </w:rPr>
        <w:t>, um novo mês começa quando a lua nova aparece.</w:t>
      </w:r>
    </w:p>
    <w:p>
      <w:pPr/>
      <w:r>
        <w:rPr>
          <w:lang w:val="pt_PT" w:bidi="pt_PT"/>
        </w:rPr>
      </w:r>
      <w:r>
        <w:rPr>
          <w:lang w:val="pt_PT" w:bidi="pt_PT"/>
        </w:rPr>
        <w:t xml:space="preserve">No primeiro dia da terceira lua nova, o povo chegou ao </w:t>
      </w:r>
      <w:r>
        <w:rPr>
          <w:b/>
          <w:lang w:val="pt_PT" w:bidi="pt_PT"/>
        </w:rPr>
        <w:t>deserto</w:t>
      </w:r>
      <w:r>
        <w:rPr>
          <w:lang w:val="pt_PT" w:bidi="pt_PT"/>
        </w:rPr>
        <w:t xml:space="preserve"> do Sinai. Um deserto, ou um lugar ermo, é um lugar muito seco e quente, porque a chuva não vem lá com muita frequência. Pessoas e animais geralmente não vivem lá, porque não há água para beber. Usem a mesma palavra que vocês usaram antes para a palavra lugar ermo. Vocês podem verificar o Glossário Mestre para mais informações sobre o </w:t>
      </w:r>
      <w:r>
        <w:rPr>
          <w:lang w:val="pt_PT" w:bidi="pt_PT"/>
        </w:rPr>
        <w:t>lugar ermo</w:t>
      </w:r>
      <w:r>
        <w:rPr>
          <w:lang w:val="pt_PT" w:bidi="pt_PT"/>
        </w:rPr>
        <w:t xml:space="preserve">. Há também uma montanha no Sinai que é chamada de </w:t>
      </w:r>
      <w:r>
        <w:rPr>
          <w:b/>
          <w:lang w:val="pt_PT" w:bidi="pt_PT"/>
        </w:rPr>
        <w:t>Monte Sinai</w:t>
      </w:r>
      <w:r>
        <w:rPr>
          <w:lang w:val="pt_PT" w:bidi="pt_PT"/>
        </w:rPr>
        <w:t>. Usem a mesma palavra que vocês usaram antes para a palavra Sinai.</w:t>
      </w:r>
    </w:p>
    <w:p>
      <w:pPr/>
      <w:r>
        <w:rPr>
          <w:lang w:val="pt_PT" w:bidi="pt_PT"/>
        </w:rPr>
      </w:r>
      <w:r>
        <w:rPr>
          <w:lang w:val="pt_PT" w:bidi="pt_PT"/>
        </w:rPr>
        <w:t xml:space="preserve">A palavra geral para Deus é usada no início dessa passagem quando Moisés diz que ele subiu até </w:t>
      </w:r>
      <w:r>
        <w:rPr>
          <w:lang w:val="pt_PT" w:bidi="pt_PT"/>
        </w:rPr>
        <w:t>Deus</w:t>
      </w:r>
      <w:r>
        <w:rPr>
          <w:lang w:val="pt_PT" w:bidi="pt_PT"/>
        </w:rPr>
        <w:t xml:space="preserve">. Mas aqui, Moisés chama Deus por seu nome pessoal, </w:t>
      </w:r>
      <w:r>
        <w:rPr>
          <w:b/>
          <w:lang w:val="pt_PT" w:bidi="pt_PT"/>
        </w:rPr>
        <w:t>Yahweh</w:t>
      </w:r>
      <w:r>
        <w:rPr>
          <w:lang w:val="pt_PT" w:bidi="pt_PT"/>
        </w:rPr>
        <w:t xml:space="preserve">, que é usado em toda essa passagem. Usem o mesmo nome para Yahweh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Yahweh disse a Moisés para lembrar ao povo de Israel sobre o que ele fez com os </w:t>
      </w:r>
      <w:r>
        <w:rPr>
          <w:b/>
          <w:lang w:val="pt_PT" w:bidi="pt_PT"/>
        </w:rPr>
        <w:t>egípcios</w:t>
      </w:r>
      <w:r>
        <w:rPr>
          <w:lang w:val="pt_PT" w:bidi="pt_PT"/>
        </w:rPr>
        <w:t xml:space="preserve">. Os egípcios eram o povo que vivia no Egito. Yahweh também os carregou nas </w:t>
      </w:r>
      <w:r>
        <w:rPr>
          <w:b/>
          <w:lang w:val="pt_PT" w:bidi="pt_PT"/>
        </w:rPr>
        <w:t>asas de águia</w:t>
      </w:r>
      <w:r>
        <w:rPr>
          <w:lang w:val="pt_PT" w:bidi="pt_PT"/>
        </w:rPr>
        <w:t xml:space="preserve"> e os trouxe até ele. Yahweh está se comparando a uma águia. Yahweh está dizendo que, como uma águia que carrega seu filhote em suas asas, Yahweh também carregou o povo de Israel para fora do Egito.</w:t>
      </w:r>
    </w:p>
    <w:p>
      <w:pPr/>
      <w:r>
        <w:rPr>
          <w:lang w:val="pt_PT" w:bidi="pt_PT"/>
        </w:rPr>
      </w:r>
      <w:r>
        <w:rPr>
          <w:lang w:val="pt_PT" w:bidi="pt_PT"/>
        </w:rPr>
        <w:t>Parem aqui e, em grupo, olhem para uma imagem de uma águia. Pausem este áudio aqui e discutam como vocês podem traduzir a palavra águia.</w:t>
      </w:r>
    </w:p>
    <w:p>
      <w:pPr/>
      <w:r>
        <w:rPr>
          <w:lang w:val="pt_PT" w:bidi="pt_PT"/>
        </w:rPr>
      </w:r>
      <w:r>
        <w:rPr>
          <w:lang w:val="pt_PT" w:bidi="pt_PT"/>
        </w:rPr>
        <w:t xml:space="preserve">Yahweh disse que se o povo </w:t>
      </w:r>
      <w:r>
        <w:rPr>
          <w:b/>
          <w:lang w:val="pt_PT" w:bidi="pt_PT"/>
        </w:rPr>
        <w:t>ouvisse sua voz</w:t>
      </w:r>
      <w:r>
        <w:rPr>
          <w:lang w:val="pt_PT" w:bidi="pt_PT"/>
        </w:rPr>
        <w:t xml:space="preserve">, ou se ele obedecesse às instruções de Yahweh, e se ele </w:t>
      </w:r>
      <w:r>
        <w:rPr>
          <w:b/>
          <w:lang w:val="pt_PT" w:bidi="pt_PT"/>
        </w:rPr>
        <w:t>mantivesse sua aliança</w:t>
      </w:r>
      <w:r>
        <w:rPr>
          <w:lang w:val="pt_PT" w:bidi="pt_PT"/>
        </w:rPr>
        <w:t xml:space="preserve">, ou se ele cumprisse suas obrigações da aliança com Yahweh, Yahweh faria deles sua </w:t>
      </w:r>
      <w:r>
        <w:rPr>
          <w:b/>
          <w:lang w:val="pt_PT" w:bidi="pt_PT"/>
        </w:rPr>
        <w:t>propriedade preciosa</w:t>
      </w:r>
      <w:r>
        <w:rPr>
          <w:lang w:val="pt_PT" w:bidi="pt_PT"/>
        </w:rPr>
        <w:t xml:space="preserve">. Isso significa que entre todos os povos da terra, Deus considerará o povo de Israel como seu povo muito especial. Eles serão </w:t>
      </w:r>
      <w:r>
        <w:rPr>
          <w:b/>
          <w:lang w:val="pt_PT" w:bidi="pt_PT"/>
        </w:rPr>
        <w:t>um reino de sacerdotes</w:t>
      </w:r>
      <w:r>
        <w:rPr>
          <w:lang w:val="pt_PT" w:bidi="pt_PT"/>
        </w:rPr>
        <w:t xml:space="preserve"> que conduzirão o povo da terra a Yahweh. Eles também serão </w:t>
      </w:r>
      <w:r>
        <w:rPr>
          <w:b/>
          <w:lang w:val="pt_PT" w:bidi="pt_PT"/>
        </w:rPr>
        <w:t>uma nação santa</w:t>
      </w:r>
      <w:r>
        <w:rPr>
          <w:lang w:val="pt_PT" w:bidi="pt_PT"/>
        </w:rPr>
        <w:t xml:space="preserve"> que será como Deus, e eles </w:t>
      </w:r>
      <w:r>
        <w:rPr>
          <w:lang w:val="pt_PT" w:bidi="pt_PT"/>
        </w:rPr>
        <w:t>adorarão</w:t>
      </w:r>
      <w:r>
        <w:rPr>
          <w:lang w:val="pt_PT" w:bidi="pt_PT"/>
        </w:rPr>
        <w:t xml:space="preserve"> e servirão apenas a Deus. Vocês podem verificar o Glossário Mestre para mais informações sobre as palavras </w:t>
      </w:r>
      <w:r>
        <w:rPr>
          <w:lang w:val="pt_PT" w:bidi="pt_PT"/>
        </w:rPr>
        <w:t>aliança</w:t>
      </w:r>
      <w:r>
        <w:rPr>
          <w:lang w:val="pt_PT" w:bidi="pt_PT"/>
        </w:rPr>
        <w:t xml:space="preserve">, </w:t>
      </w:r>
      <w:r>
        <w:rPr>
          <w:lang w:val="pt_PT" w:bidi="pt_PT"/>
        </w:rPr>
        <w:t>nação</w:t>
      </w:r>
      <w:r>
        <w:rPr>
          <w:lang w:val="pt_PT" w:bidi="pt_PT"/>
        </w:rPr>
        <w:t xml:space="preserve">, </w:t>
      </w:r>
      <w:r>
        <w:rPr>
          <w:lang w:val="pt_PT" w:bidi="pt_PT"/>
        </w:rPr>
        <w:t>sacerdotes</w:t>
      </w:r>
      <w:r>
        <w:rPr>
          <w:lang w:val="pt_PT" w:bidi="pt_PT"/>
        </w:rPr>
        <w:t xml:space="preserve"> e </w:t>
      </w:r>
      <w:r>
        <w:rPr>
          <w:lang w:val="pt_PT" w:bidi="pt_PT"/>
        </w:rPr>
        <w:t>santo</w:t>
      </w:r>
      <w:r>
        <w:rPr>
          <w:lang w:val="pt_PT" w:bidi="pt_PT"/>
        </w:rPr>
        <w:t>.</w:t>
      </w:r>
    </w:p>
    <w:p>
      <w:pPr/>
      <w:r>
        <w:rPr>
          <w:lang w:val="pt_PT" w:bidi="pt_PT"/>
        </w:rPr>
      </w:r>
      <w:r>
        <w:rPr>
          <w:lang w:val="pt_PT" w:bidi="pt_PT"/>
        </w:rPr>
        <w:t xml:space="preserve">Moisés contou tudo o que Yahweh disse aos </w:t>
      </w:r>
      <w:r>
        <w:rPr>
          <w:b/>
          <w:lang w:val="pt_PT" w:bidi="pt_PT"/>
        </w:rPr>
        <w:t>anciãos</w:t>
      </w:r>
      <w:r>
        <w:rPr>
          <w:lang w:val="pt_PT" w:bidi="pt_PT"/>
        </w:rPr>
        <w:t xml:space="preserve">. Moisés falou com os anciãos primeiro porque eles eram as pessoas mais respeitadas da tribo. Eles eram responsáveis por dizer a eles tudo o que Yahweh disse. Vocês podem verificar o Glossário Mestre para mais informações sobre </w:t>
      </w:r>
      <w:r>
        <w:rPr>
          <w:lang w:val="pt_PT" w:bidi="pt_PT"/>
        </w:rPr>
        <w:t>anciãos</w:t>
      </w:r>
      <w:r>
        <w:rPr>
          <w:lang w:val="pt_PT" w:bidi="pt_PT"/>
        </w:rPr>
        <w:t>. Depois que o povo ouviu tudo o que Yahweh disse por meio dos anciãos, eles concordaram em fazer tudo o que Deus disse a eles.</w:t>
      </w:r>
    </w:p>
    <w:p>
      <w:pPr/>
      <w:r>
        <w:rPr>
          <w:lang w:val="pt_PT" w:bidi="pt_PT"/>
        </w:rPr>
      </w:r>
      <w:r>
        <w:rPr>
          <w:lang w:val="pt_PT" w:bidi="pt_PT"/>
        </w:rPr>
        <w:t xml:space="preserve">Moisés relatou a resposta do povo a Yahweh. Então Yahweh disse que ele viria até Moisés em uma nuvem espessa para que o povo pudesse ouvir Yahweh falar com Moisés e o povo confiasse em Moisés para sempre. Yahweh também disse a Moisés para </w:t>
      </w:r>
      <w:r>
        <w:rPr>
          <w:b/>
          <w:lang w:val="pt_PT" w:bidi="pt_PT"/>
        </w:rPr>
        <w:t>consagrar</w:t>
      </w:r>
      <w:r>
        <w:rPr>
          <w:lang w:val="pt_PT" w:bidi="pt_PT"/>
        </w:rPr>
        <w:t xml:space="preserve"> o povo de Israel por dois dias, porque ele desceria no terceiro dia. A consagração era a prática de tornar algo ou alguém puro à vista de Deus para que ele pudesse ser santo, ou separado para o serviço a Deus. Uma pessoa que se submete à consagração normalmente toma um banho e lava suas roupas. Usem a mesma palavra que vocês usaram antes para a palavra consagrar. Vocês podem verificar o Glossário Mestre para mais informações sobre a palavra </w:t>
      </w:r>
      <w:r>
        <w:rPr>
          <w:lang w:val="pt_PT" w:bidi="pt_PT"/>
        </w:rPr>
        <w:t>consagrar</w:t>
      </w:r>
      <w:r>
        <w:rPr>
          <w:lang w:val="pt_PT" w:bidi="pt_PT"/>
        </w:rPr>
        <w:t>.</w:t>
      </w:r>
    </w:p>
    <w:p>
      <w:pPr/>
      <w:r>
        <w:rPr>
          <w:lang w:val="pt_PT" w:bidi="pt_PT"/>
        </w:rPr>
      </w:r>
      <w:r>
        <w:rPr>
          <w:lang w:val="pt_PT" w:bidi="pt_PT"/>
        </w:rPr>
        <w:t xml:space="preserve">Yahweh disse a Moisés para cercar a montanha com um sinal que advirta o povo a não subir à montanha ou tocá-la. Eles têm permissão para subir à montanha apenas quando ouvirem o som do longo toque de trombeta. Nessa história, o povo usou o </w:t>
      </w:r>
      <w:r>
        <w:rPr>
          <w:b/>
          <w:lang w:val="pt_PT" w:bidi="pt_PT"/>
        </w:rPr>
        <w:t>chifre de carneiro</w:t>
      </w:r>
      <w:r>
        <w:rPr>
          <w:lang w:val="pt_PT" w:bidi="pt_PT"/>
        </w:rPr>
        <w:t xml:space="preserve"> como sua trombeta. Esse tipo de chifre produz um som alto e forte quando as pessoas o tocam.</w:t>
      </w:r>
    </w:p>
    <w:p>
      <w:pPr/>
      <w:r>
        <w:rPr>
          <w:lang w:val="pt_PT" w:bidi="pt_PT"/>
        </w:rPr>
      </w:r>
      <w:r>
        <w:rPr>
          <w:lang w:val="pt_PT" w:bidi="pt_PT"/>
        </w:rPr>
        <w:t>Parem aqui e, em grupo, olhem para uma imagem de um chifre de carneiro. Pausem este áudio aqui e discutam como vocês podem traduzir a palavra chifre de carneiro.</w:t>
      </w:r>
    </w:p>
    <w:p>
      <w:pPr/>
      <w:r>
        <w:rPr>
          <w:lang w:val="pt_PT" w:bidi="pt_PT"/>
        </w:rPr>
      </w:r>
      <w:r>
        <w:rPr>
          <w:lang w:val="pt_PT" w:bidi="pt_PT"/>
        </w:rPr>
        <w:t xml:space="preserve">Então, Moisés desceu da montanha para consagrar o povo e o povo lavou suas roupas. Moisés também disse a eles para estarem prontos para o terceiro dia. Como parte de sua preparação para a vinda de Yahweh, os </w:t>
      </w:r>
      <w:r>
        <w:rPr>
          <w:b/>
          <w:lang w:val="pt_PT" w:bidi="pt_PT"/>
        </w:rPr>
        <w:t>homens não devem se aproximar de uma mulher</w:t>
      </w:r>
      <w:r>
        <w:rPr>
          <w:lang w:val="pt_PT" w:bidi="pt_PT"/>
        </w:rPr>
        <w:t>, nem ter relações sexuais com nenhuma mulher durante esse tempo. Isso é porque as pessoas naquela época acreditavam que os fluidos que saíam do corpo de um homem ou de uma mulher representavam a vida, e toda a vida é considerada valiosa diante de Deus.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19:16–25</w:t>
      </w:r>
      <w:r>
        <w:rPr>
          <w:lang w:val="pt_PT" w:bidi="pt_PT"/>
        </w:rPr>
      </w:r>
    </w:p>
    <w:p>
      <w:pPr>
        <w:pStyle w:val="Heading3"/>
      </w:pPr>
      <w:r>
        <w:rPr>
          <w:lang w:val="pt_PT" w:bidi="pt_PT"/>
        </w:rPr>
        <w:t>Ouvir e Sentir</w:t>
      </w:r>
    </w:p>
    <w:p>
      <w:pPr/>
      <w:r>
        <w:rPr>
          <w:lang w:val="pt_PT" w:bidi="pt_PT"/>
        </w:rPr>
      </w:r>
      <w:r>
        <w:rPr>
          <w:lang w:val="pt_PT" w:bidi="pt_PT"/>
        </w:rPr>
        <w:t>Nesta etapa, ouçam Êxodo 19.16–25 e guardem em seus corações.</w:t>
      </w:r>
    </w:p>
    <w:p>
      <w:pPr/>
      <w:r>
        <w:rPr>
          <w:lang w:val="pt_PT" w:bidi="pt_PT"/>
        </w:rPr>
      </w:r>
      <w:r>
        <w:rPr>
          <w:lang w:val="pt_PT" w:bidi="pt_PT"/>
        </w:rPr>
        <w:t>Pause este áudio aqui.</w:t>
      </w:r>
    </w:p>
    <w:p>
      <w:pPr/>
      <w:r>
        <w:rPr>
          <w:lang w:val="pt_PT" w:bidi="pt_PT"/>
        </w:rPr>
      </w:r>
      <w:r>
        <w:rPr>
          <w:lang w:val="pt_PT" w:bidi="pt_PT"/>
        </w:rPr>
        <w:t>Ouçam uma versão em áudio de Êxodo 19.16–25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19.16–25 na tradução mais fácil de entender.</w:t>
      </w:r>
    </w:p>
    <w:p>
      <w:pPr/>
      <w:r>
        <w:rPr>
          <w:lang w:val="pt_PT" w:bidi="pt_PT"/>
        </w:rPr>
      </w:r>
      <w:r>
        <w:rPr>
          <w:lang w:val="pt_PT" w:bidi="pt_PT"/>
        </w:rPr>
        <w:t>Na história anterior, o povo de Israel chegou ao Sinai. Nessa história, Yahweh e o povo de Israel concordaram em fazer uma aliança. Moisés deu instruções ao povo para que se consagrasse, ou se tornasse santo, porque Yahweh desceria e o povo precisava estar preparado. Esta história fala sobre o que aconteceu quando Yahweh desceu para encontrar o povo de Israel.</w:t>
      </w:r>
    </w:p>
    <w:p>
      <w:pPr/>
      <w:r>
        <w:rPr>
          <w:lang w:val="pt_PT" w:bidi="pt_PT"/>
        </w:rPr>
      </w:r>
      <w:r>
        <w:rPr>
          <w:lang w:val="pt_PT" w:bidi="pt_PT"/>
        </w:rPr>
        <w:t>A história começa na manhã do terceiro dia depois que eles chegaram ao deserto do Sinai. Havia trovões e raios, e uma nuvem muito espessa ao redor da montanha. Um raio é um grande clarão de luz no céu, que muitas vezes é acompanhado por um som forte chamado trovão. O raio é muito perigoso. Quando um raio atinge uma pessoa, ela muitas vezes morre. Trovões, raios e nuvens densas são forças comuns da natureza que aparecem no céu quando há uma tempestade.</w:t>
      </w:r>
    </w:p>
    <w:p>
      <w:pPr/>
      <w:r>
        <w:rPr>
          <w:lang w:val="pt_PT" w:bidi="pt_PT"/>
        </w:rPr>
      </w:r>
      <w:r>
        <w:rPr>
          <w:lang w:val="pt_PT" w:bidi="pt_PT"/>
        </w:rPr>
        <w:t xml:space="preserve">Parem aqui e, em grupo, olhem para uma imagem do </w:t>
      </w:r>
      <w:r>
        <w:rPr>
          <w:b/>
          <w:lang w:val="pt_PT" w:bidi="pt_PT"/>
        </w:rPr>
        <w:t>Monte Sinai com uma nuvem espessa ao seu redor e com raios ou em condições de tempestade</w:t>
      </w:r>
      <w:r>
        <w:rPr>
          <w:lang w:val="pt_PT" w:bidi="pt_PT"/>
        </w:rPr>
        <w:t>. Pause este áudio aqui.</w:t>
      </w:r>
    </w:p>
    <w:p>
      <w:pPr/>
      <w:r>
        <w:rPr>
          <w:lang w:val="pt_PT" w:bidi="pt_PT"/>
        </w:rPr>
      </w:r>
      <w:r>
        <w:rPr>
          <w:lang w:val="pt_PT" w:bidi="pt_PT"/>
        </w:rPr>
        <w:t>O povo ouviu um toque de trombeta muito alto, embora não saibamos quem tocou a trombeta. Uma trombeta era feita do chifre de um animal, que geralmente é um carneiro. Ela produz um som alto e forte quando as pessoas a tocam.</w:t>
      </w:r>
    </w:p>
    <w:p>
      <w:pPr/>
      <w:r>
        <w:rPr>
          <w:lang w:val="pt_PT" w:bidi="pt_PT"/>
        </w:rPr>
      </w:r>
      <w:r>
        <w:rPr>
          <w:lang w:val="pt_PT" w:bidi="pt_PT"/>
        </w:rPr>
        <w:t xml:space="preserve">Parem aqui e, em grupo, olhem para uma imagem de um </w:t>
      </w:r>
      <w:r>
        <w:rPr>
          <w:b/>
          <w:lang w:val="pt_PT" w:bidi="pt_PT"/>
        </w:rPr>
        <w:t>chifre de carneiro</w:t>
      </w:r>
      <w:r>
        <w:rPr>
          <w:lang w:val="pt_PT" w:bidi="pt_PT"/>
        </w:rPr>
        <w:t>. Pause este áudio aqui.</w:t>
      </w:r>
    </w:p>
    <w:p>
      <w:pPr/>
      <w:r>
        <w:rPr>
          <w:lang w:val="pt_PT" w:bidi="pt_PT"/>
        </w:rPr>
      </w:r>
      <w:r>
        <w:rPr>
          <w:lang w:val="pt_PT" w:bidi="pt_PT"/>
        </w:rPr>
        <w:t>Como resultado de tudo o que eles viram e ouviram naquela manhã, todas as pessoas tremeram de medo. Então, Moisés levou o povo para fora de seu acampamento para encontrar a Deus. Eles ficaram bem ao pé da montanha.</w:t>
      </w:r>
    </w:p>
    <w:p>
      <w:pPr/>
      <w:r>
        <w:rPr>
          <w:lang w:val="pt_PT" w:bidi="pt_PT"/>
        </w:rPr>
      </w:r>
      <w:r>
        <w:rPr>
          <w:lang w:val="pt_PT" w:bidi="pt_PT"/>
        </w:rPr>
        <w:t>Então Yahweh desceu do céu e havia fogo ao seu redor. As pessoas naquela época acreditavam que somente Yahweh tinha o poder sobre coisas da natureza como fogo, trovões e raios. Quando Yahweh se mostrava às pessoas, geralmente pelo menos o fogo, os trovões ou os raios também estavam presentes. Primeiro, trovões, raios e uma nuvem espessa vieram para sinalizar que Yahweh estava chegando. Então, quando Yahweh veio, ele veio com fogo ao seu redor. Também é possível que Yahweh tenha realmente vindo na forma de fogo. Isso significa que o que o povo viu foi fogo, mas na verdade era Yahweh. Como resultado, havia muita fumaça ao redor da montanha e a montanha também tremeu muito. A fumaça subia como a fumaça que sai de um forno ou de uma fornalha. Um forno era como um pequeno edifício feito de tijolos, com fogo em seu interior, onde as pessoas coziam peças de cerâmica e outros materiais. Quando eles assavam algo, a fumaça saía pela parte de cima do forno.</w:t>
      </w:r>
    </w:p>
    <w:p>
      <w:pPr>
        <w:pStyle w:val="ListBullet"/>
        <w:spacing w:line="240" w:lineRule="auto"/>
        <w:ind w:left="720"/>
      </w:pPr>
      <w:r>
        <w:rPr>
          <w:lang w:val="pt_PT" w:bidi="pt_PT"/>
        </w:rPr>
      </w:r>
      <w:r>
        <w:rPr>
          <w:lang w:val="pt_PT" w:bidi="pt_PT"/>
        </w:rPr>
        <w:t xml:space="preserve">Parem aqui e, em grupo, olhem para uma imagem de um </w:t>
      </w:r>
      <w:r>
        <w:rPr>
          <w:lang w:val="pt_PT" w:bidi="pt_PT"/>
        </w:rPr>
        <w:t>forno feito de tijolos com fumaça saindo dele</w:t>
      </w:r>
      <w:r>
        <w:rPr>
          <w:lang w:val="pt_PT" w:bidi="pt_PT"/>
        </w:rPr>
        <w:t>.</w:t>
      </w:r>
    </w:p>
    <w:p>
      <w:pPr>
        <w:pStyle w:val="ListBullet"/>
        <w:spacing w:line="240" w:lineRule="auto"/>
        <w:ind w:left="720"/>
      </w:pPr>
      <w:r>
        <w:rPr>
          <w:lang w:val="pt_PT" w:bidi="pt_PT"/>
        </w:rPr>
      </w:r>
      <w:r>
        <w:rPr>
          <w:lang w:val="pt_PT" w:bidi="pt_PT"/>
        </w:rPr>
        <w:t>Vocês também podem discutir esta pergunta em grupo: como as pessoas em sua cultura podem imaginar que Deus desce para encontrá-las? Quais são algumas coisas que as pessoas esperariam ver se Deus descesse? Pause este áudio aqui.</w:t>
      </w:r>
    </w:p>
    <w:p>
      <w:pPr/>
      <w:r>
        <w:rPr>
          <w:lang w:val="pt_PT" w:bidi="pt_PT"/>
        </w:rPr>
      </w:r>
      <w:r>
        <w:rPr>
          <w:lang w:val="pt_PT" w:bidi="pt_PT"/>
        </w:rPr>
        <w:t>À medida que isso estava acontecendo, o som de trombeta se tornou cada vez mais alto. Quando Moisés falou com Yahweh, Deus respondeu a ele em trovões. Isso significa que Deus estava usando uma voz alta, que era como um trovão, para falar com Moisés. Apenas Moisés sabia o que Yahweh estava dizendo por meio dos trovões. Mesmo que as pessoas nunca tenham visto o rosto de Yahweh, e mesmo que nunca tenham ouvido a voz de Yahweh, Yahweh estava com eles naquela época. O povo encontrou Yahweh. Então Yahweh chamou Moisés para subir ao topo da montanha. Então, Moisés subiu.</w:t>
      </w:r>
    </w:p>
    <w:p>
      <w:pPr/>
      <w:r>
        <w:rPr>
          <w:lang w:val="pt_PT" w:bidi="pt_PT"/>
        </w:rPr>
      </w:r>
      <w:r>
        <w:rPr>
          <w:lang w:val="pt_PT" w:bidi="pt_PT"/>
        </w:rPr>
        <w:t>No topo da montanha, Yahweh falou com Moisés. Yahweh disse a Moisés para lembrar ao povo que eles não deveriam ultrapassar os limites que Moisés havia colocado anteriormente ao redor da montanha. Na história anterior, Yahweh disse a Moisés para estabelecer limites ao redor da montanha. Moisés cercou a montanha com um sinal para dizer ao povo que eles não deveriam tocar a montanha nem subir até ela. Yahweh não permitia que nenhum homem o visse face a face. Se alguém visse o rosto de Yahweh sem sua permissão, ele morreria. É por isso que Yahweh se mostrou apenas usando fogo e fumaça. Até mesmo os sacerdotes que se aproximavam regularmente de Yahweh para servi-lo tinham que se consagrar, caso contrário, Yahweh ficaria irado com eles e os puniria. A consagração era a prática de tornar algo ou alguém puro aos olhos de Yahweh para que fossem separados para seu serviço. Yahweh levava sua santidade a sério, e ele esperava que todos os que vinham até ele fossem puros e limpos. Uma pessoa que se submete à consagração normalmente toma um banho e lava suas roupas. Se os sacerdotes não se consagrassem diante de Yahweh, Yahweh ficaria irado com eles, e os puniria.</w:t>
      </w:r>
    </w:p>
    <w:p>
      <w:pPr/>
      <w:r>
        <w:rPr>
          <w:lang w:val="pt_PT" w:bidi="pt_PT"/>
        </w:rPr>
      </w:r>
      <w:r>
        <w:rPr>
          <w:lang w:val="pt_PT" w:bidi="pt_PT"/>
        </w:rPr>
        <w:t>Parem aqui e discutam esta pergunta em grupo: o que as pessoas em sua cultura fazem para se preparar para ocasiões especiais? Se Deus fosse encontrar seu povo, como eles se purificariam para que Deus ficasse satisfeito em encontrá-los? Pause este áudio aqui.</w:t>
      </w:r>
    </w:p>
    <w:p>
      <w:pPr/>
      <w:r>
        <w:rPr>
          <w:lang w:val="pt_PT" w:bidi="pt_PT"/>
        </w:rPr>
      </w:r>
      <w:r>
        <w:rPr>
          <w:lang w:val="pt_PT" w:bidi="pt_PT"/>
        </w:rPr>
        <w:t>Moisés respondeu a Yahweh. Ele disse que o povo não poderia subir ao Monte Sinai, porque Yahweh disse a eles para estabelecer limites ao redor da montanha e consagrá-la. Então Yahweh disse a Moisés para descer e subir novamente com seu irmão Arão. Então Yahweh enfatiza novamente que Moisés não deve permitir que os sacerdotes e o restante do povo ultrapassem os limites que Moisés estabeleceu. Se eles fizessem isso, Yahweh ficaria irado com eles, e ele os puniria. Então, Moisés desceu até o povo e contou a eles o que Yahweh disse.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19.16–25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havia trovões, raios e uma nuvem espessa ao redor do Monte Sinai e o som de uma trombeta. Moisés levou o povo para fora de seu acampamento para encontrar a Deus.</w:t>
      </w:r>
    </w:p>
    <w:p>
      <w:pPr/>
      <w:r>
        <w:rPr>
          <w:lang w:val="pt_PT" w:bidi="pt_PT"/>
        </w:rPr>
      </w:r>
      <w:r>
        <w:rPr>
          <w:b/>
          <w:lang w:val="pt_PT" w:bidi="pt_PT"/>
        </w:rPr>
        <w:t>Na segunda cena:</w:t>
      </w:r>
      <w:r>
        <w:rPr>
          <w:lang w:val="pt_PT" w:bidi="pt_PT"/>
        </w:rPr>
        <w:t xml:space="preserve"> Yahweh desceu com fogo ao seu redor. Havia muita fumaça ao redor da montanha, e a montanha também tremeu muito. Yahweh chamou Moisés para subir à montanha.</w:t>
      </w:r>
    </w:p>
    <w:p>
      <w:pPr/>
      <w:r>
        <w:rPr>
          <w:lang w:val="pt_PT" w:bidi="pt_PT"/>
        </w:rPr>
      </w:r>
      <w:r>
        <w:rPr>
          <w:b/>
          <w:lang w:val="pt_PT" w:bidi="pt_PT"/>
        </w:rPr>
        <w:t>Na terceira cena:</w:t>
      </w:r>
      <w:r>
        <w:rPr>
          <w:lang w:val="pt_PT" w:bidi="pt_PT"/>
        </w:rPr>
        <w:t xml:space="preserve"> Yahweh e Moisés falam sobre advertir o povo para que não tente abrir caminho à força para ver Yahweh. Yahweh também disse a Moisés para trazer seu irmão Arão com ele para a montanha.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Ao visualizar essa história, é importante lembrar que Moisés e o povo estavam no lugar chamado Sinai. Esse lugar tem um deserto e uma montanha. O povo estava vivendo dentro de seus acampamentos no deserto. Na história, Yahweh desceu na montanha, enquanto o povo ficou ao pé da montanha. As cenas um e dois aconteceram ao pé da montanha, enquanto a cena três aconteceu no topo da montanha.</w:t>
      </w:r>
    </w:p>
    <w:p>
      <w:pPr/>
      <w:r>
        <w:rPr>
          <w:lang w:val="pt_PT" w:bidi="pt_PT"/>
        </w:rPr>
      </w:r>
      <w:r>
        <w:rPr>
          <w:lang w:val="pt_PT" w:bidi="pt_PT"/>
        </w:rPr>
        <w:t>Na cena um, havia trovões, raios e uma nuvem espessa ao redor do Monte Sinai. Essas grandes ou dramáticas forças da natureza pareciam sinalizar que Yahweh estava prestes a descer no Monte Sinai. Enquanto essas coisas estavam acontecendo, alguém tocou uma trombeta muito alto. O povo no acampamento tremia porque estava com medo do que estava acontecendo. Então, Moisés levou o povo para fora do acampamento, ou para fora de suas tendas para encontrar a Deus. Como o povo de Israel era muito numeroso, Moisés pode ter pedido a ajuda dos anciãos para conduzir o povo. Isso teria levado algum tempo porque havia muitas pessoas. Então, o povo ficou ao pé da montanha, talvez olhando para os trovões, raios e uma nuvem espessa ao redor do Monte Sinai.</w:t>
      </w:r>
    </w:p>
    <w:p>
      <w:pPr/>
      <w:r>
        <w:rPr>
          <w:lang w:val="pt_PT" w:bidi="pt_PT"/>
        </w:rPr>
      </w:r>
      <w:r>
        <w:rPr>
          <w:lang w:val="pt_PT" w:bidi="pt_PT"/>
        </w:rPr>
        <w:t xml:space="preserve">Parem aqui e, em grupo, olhem para uma imagem do </w:t>
      </w:r>
      <w:r>
        <w:rPr>
          <w:b/>
          <w:lang w:val="pt_PT" w:bidi="pt_PT"/>
        </w:rPr>
        <w:t>Monte Sinai com trovões, raios e uma nuvem espessa ao seu redor</w:t>
      </w:r>
      <w:r>
        <w:rPr>
          <w:lang w:val="pt_PT" w:bidi="pt_PT"/>
        </w:rPr>
        <w:t>. Pause este áudio aqui.</w:t>
      </w:r>
    </w:p>
    <w:p>
      <w:pPr/>
      <w:r>
        <w:rPr>
          <w:lang w:val="pt_PT" w:bidi="pt_PT"/>
        </w:rPr>
      </w:r>
      <w:r>
        <w:rPr>
          <w:lang w:val="pt_PT" w:bidi="pt_PT"/>
        </w:rPr>
        <w:t>Na cena dois, Yahweh desceu do céu e havia fogo ao seu redor. Houve também uma grande fumaça que subia como a fumaça de uma fornalha.</w:t>
      </w:r>
    </w:p>
    <w:p>
      <w:pPr/>
      <w:r>
        <w:rPr>
          <w:lang w:val="pt_PT" w:bidi="pt_PT"/>
        </w:rPr>
      </w:r>
      <w:r>
        <w:rPr>
          <w:lang w:val="pt_PT" w:bidi="pt_PT"/>
        </w:rPr>
        <w:t xml:space="preserve">Parem aqui e, em grupo, olhem para uma imagem de um </w:t>
      </w:r>
      <w:r>
        <w:rPr>
          <w:lang w:val="pt_PT" w:bidi="pt_PT"/>
        </w:rPr>
        <w:t>forno que era feito de tijolos com fumaça saindo dele</w:t>
      </w:r>
      <w:r>
        <w:rPr>
          <w:lang w:val="pt_PT" w:bidi="pt_PT"/>
        </w:rPr>
        <w:t>. Pause este áudio aqui.</w:t>
      </w:r>
    </w:p>
    <w:p>
      <w:pPr/>
      <w:r>
        <w:rPr>
          <w:lang w:val="pt_PT" w:bidi="pt_PT"/>
        </w:rPr>
      </w:r>
      <w:r>
        <w:rPr>
          <w:lang w:val="pt_PT" w:bidi="pt_PT"/>
        </w:rPr>
        <w:t>Vocês também podem discutir esta pergunta em grupo: que objeto em sua cultura é como um forno que tem fumaça saindo dele? Ao descrever a fumaça, uma pessoa pode desenhar no chão ou usar as mãos para dizer que a fumaça era como a fumaça de uma fornalha. Pause este áudio aqui.</w:t>
      </w:r>
    </w:p>
    <w:p>
      <w:pPr/>
      <w:r>
        <w:rPr>
          <w:lang w:val="pt_PT" w:bidi="pt_PT"/>
        </w:rPr>
      </w:r>
      <w:r>
        <w:rPr>
          <w:lang w:val="pt_PT" w:bidi="pt_PT"/>
        </w:rPr>
        <w:t>Toda a montanha estava tremendo muito. Enquanto isso acontecia, as pessoas ao pé da montanha podem ter sentido o tremor e provavelmente estavam com medo do que estava acontecendo. Enquanto isso, a pessoa que estava tocando a trombeta a tocava cada vez mais alto. Moisés ainda estava ao pé da montanha com o povo. Moisés estava falando com Yahweh repetidamente, e Yahweh estava respondendo em uma voz que soava como trovão. Então Yahweh desceu ao topo da montanha. Então ele chamou Moisés para subir à montanha, e Moisés subiu. É importante lembrar ao encenar essa cena que o povo nunca viu Yahweh, apenas os relâmpagos, os trovões, as nuvens densas, o fogo e a fumaça que cercavam o Monte Sinai. O povo também não ouviu a voz de Yahweh. Eles ouviram apenas o trovão e a trombeta. Apenas Moisés sabia o que Yahweh estava dizendo por meio do trovão.</w:t>
      </w:r>
    </w:p>
    <w:p>
      <w:pPr/>
      <w:r>
        <w:rPr>
          <w:lang w:val="pt_PT" w:bidi="pt_PT"/>
        </w:rPr>
      </w:r>
      <w:r>
        <w:rPr>
          <w:lang w:val="pt_PT" w:bidi="pt_PT"/>
        </w:rPr>
        <w:t>Na cena três, o foco muda para o topo da montanha. Yahweh falou com Moisés e deu a ele instruções para advertir o povo que não deveria ultrapassar os limites que Moisés colocou ao redor da montanha. Enquanto Yahweh mencionava isso, Yahweh pode ter apontado para o sinal ou para os limites que Moisés estabeleceu ao redor. Yahweh também disse que até mesmo os sacerdotes que se aproximavam regularmente de Yahweh para servi-lo deveriam se consagrar para mostrar que eram santos, ou separados para o serviço a Yahweh. Isso significa que os sacerdotes devem lavar a si mesmos e suas roupas. Se eles não fizessem isso, Yahweh ficaria irado com eles, e os puniria. Moisés respondeu a Yahweh e disse que o povo não poderia subir ao Monte Sinai. Moisés explicou o motivo usando exatamente as palavras que Yahweh havia falado na história anterior. Moisés disse: "O povo não pode subir ao Monte Sinai, porque você mesmo nos advertiu, dizendo: 'Estabeleçam limites ao redor da montanha e consagrem-na'". Então, Yahweh disse a Moisés para descer da montanha e subir novamente com seu irmão Arão. Yahweh disse novamente que Moisés deveria ter cuidado para garantir que não deixasse os sacerdotes e o povo ultrapassarem os limites ao redor da montanha e subirem para ver Yahweh. Se eles fizessem isso, Yahweh ficaria irado com o povo, e os puniria. A cena termina com Moisés descendo da montanha e contando ao povo sobre tudo o que Yahweh disse a ele. Ao encenar essa cena, lembrem-se de que eram Yahweh e Moisés que estavam falando. Isso significa que é importante usar as palavras que Yahweh e Moisés falaram. Também é importante mostrar que quando Yahweh estava falando sobre advertir o povo, Yahweh estava mostrando seu amor e cuidado por eles. Ao mesmo tempo, quando Yahweh estava falando sobre punir o povo caso eles desobedecessem, Yahweh estava falando muito sério. Ele realmente puniria o povo se eles desobedecessem.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19.16–25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é composta de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havia trovões, raios e uma nuvem espessa ao redor do Monte Sinai. O povo estava com medo, mas Moisés levou o povo para fora de seu acampamento para encontrar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As pessoas podem responder coisas como: "Estamos com medo. Yahweh é tão poderoso que pode controlar até mesmo o trovão, o raio e as nuvens!" ou "Sabíamos que Yahweh estava vindo para nos encontrar. Devemos sair de nossas tendas como Moisés disse para nos encontrarmos com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Yahweh desceu com fogo ao seu redor. Havia muita fumaça ao redor da montanha, e a montanha também tremeu muito. Yahweh chamou Moisés para subir à montanha.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animado por encontrar meu povo!" ou "Estou feliz por meu povo ter se consagrado e se ter preparado para minha vinda".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Yahweh e Moisés falam sobre advertir o povo para que não forçasse a passagem a fim de ver Yahweh. Yahweh também disse a Moisés para trazer seu irmão Arão com ele para a montanha.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realmente ama o povo de Israel. É por isso que ele está repetindo sua advertência para que o povo obedeça a Yahweh, e Yahweh não os puna", ou "Yahweh deve ter coisas grandes e importantes para nos dizer, assim como antes, é por isso que ele está me pedindo para trazer meu irmão Arão para subir à montanha. Devo garantir que o povo de Israel siga minhas instruções e se lembre dos limites que estabeleci".</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19.16–25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história presente é sobre o que aconteceu quando Deus desceu no Monte Sinai para encontrar o povo de </w:t>
      </w:r>
      <w:r>
        <w:rPr>
          <w:lang w:val="pt_PT" w:bidi="pt_PT"/>
        </w:rPr>
        <w:t>Israel</w:t>
      </w:r>
      <w:r>
        <w:rPr>
          <w:lang w:val="pt_PT" w:bidi="pt_PT"/>
        </w:rPr>
        <w:t>.</w:t>
      </w:r>
    </w:p>
    <w:p>
      <w:pPr/>
      <w:r>
        <w:rPr>
          <w:lang w:val="pt_PT" w:bidi="pt_PT"/>
        </w:rPr>
      </w:r>
      <w:r>
        <w:rPr>
          <w:lang w:val="pt_PT" w:bidi="pt_PT"/>
        </w:rPr>
        <w:t xml:space="preserve">A história começa na manhã do </w:t>
      </w:r>
      <w:r>
        <w:rPr>
          <w:b/>
          <w:lang w:val="pt_PT" w:bidi="pt_PT"/>
        </w:rPr>
        <w:t>terceiro dia</w:t>
      </w:r>
      <w:r>
        <w:rPr>
          <w:lang w:val="pt_PT" w:bidi="pt_PT"/>
        </w:rPr>
        <w:t xml:space="preserve">. Este é o terceiro dia depois que eles chegaram ao </w:t>
      </w:r>
      <w:r>
        <w:rPr>
          <w:lang w:val="pt_PT" w:bidi="pt_PT"/>
        </w:rPr>
        <w:t>deserto</w:t>
      </w:r>
      <w:r>
        <w:rPr>
          <w:lang w:val="pt_PT" w:bidi="pt_PT"/>
        </w:rPr>
        <w:t xml:space="preserve"> do Sinai. As pessoas estavam vivendo no acampamento, nas tendas que elas armaram.</w:t>
      </w:r>
    </w:p>
    <w:p>
      <w:pPr/>
      <w:r>
        <w:rPr>
          <w:lang w:val="pt_PT" w:bidi="pt_PT"/>
        </w:rPr>
      </w:r>
      <w:r>
        <w:rPr>
          <w:lang w:val="pt_PT" w:bidi="pt_PT"/>
        </w:rPr>
        <w:t xml:space="preserve">Nesse dia, o </w:t>
      </w:r>
      <w:r>
        <w:rPr>
          <w:b/>
          <w:lang w:val="pt_PT" w:bidi="pt_PT"/>
        </w:rPr>
        <w:t>trovão</w:t>
      </w:r>
      <w:r>
        <w:rPr>
          <w:lang w:val="pt_PT" w:bidi="pt_PT"/>
        </w:rPr>
        <w:t xml:space="preserve"> rugiu e </w:t>
      </w:r>
      <w:r>
        <w:rPr>
          <w:b/>
          <w:lang w:val="pt_PT" w:bidi="pt_PT"/>
        </w:rPr>
        <w:t>raios</w:t>
      </w:r>
      <w:r>
        <w:rPr>
          <w:lang w:val="pt_PT" w:bidi="pt_PT"/>
        </w:rPr>
        <w:t xml:space="preserve"> brilharam. Isso significa que o povo viu clarões de relâmpagos e ouviu repetidamente os sons de trovões, e viu </w:t>
      </w:r>
      <w:r>
        <w:rPr>
          <w:b/>
          <w:lang w:val="pt_PT" w:bidi="pt_PT"/>
        </w:rPr>
        <w:t>uma nuvem espessa</w:t>
      </w:r>
      <w:r>
        <w:rPr>
          <w:lang w:val="pt_PT" w:bidi="pt_PT"/>
        </w:rPr>
        <w:t xml:space="preserve"> no Monte Sinai. Trovões, raios e nuvens densas são forças comuns da natureza que aparecem no céu quando há uma tempestade. Geralmente há chuva que acompanha uma tempestade, mas nem sempre. Nesse caso, parece apenas que há uma tempestade, mas não há menção de chuva. Enquanto isso acontecia, alguém tocou a </w:t>
      </w:r>
      <w:r>
        <w:rPr>
          <w:b/>
          <w:lang w:val="pt_PT" w:bidi="pt_PT"/>
        </w:rPr>
        <w:t>trombeta</w:t>
      </w:r>
      <w:r>
        <w:rPr>
          <w:lang w:val="pt_PT" w:bidi="pt_PT"/>
        </w:rPr>
        <w:t xml:space="preserve"> muito alto. Uma trombeta era feita do chifre de um animal, geralmente um carneiro. Esse tipo de chifre produz um som alto e forte quando as pessoas o tocam. Quando o povo ouviu o toque alto da trombeta, o povo </w:t>
      </w:r>
      <w:r>
        <w:rPr>
          <w:b/>
          <w:lang w:val="pt_PT" w:bidi="pt_PT"/>
        </w:rPr>
        <w:t>tremeu</w:t>
      </w:r>
      <w:r>
        <w:rPr>
          <w:lang w:val="pt_PT" w:bidi="pt_PT"/>
        </w:rPr>
        <w:t>. Isso significa que o povo tremeu de medo. Usem as mesmas palavras que vocês usaram antes para as "palavras", "trovão", "raio", "nuvem" e "trombeta".</w:t>
      </w:r>
    </w:p>
    <w:p>
      <w:pPr/>
      <w:r>
        <w:rPr>
          <w:lang w:val="pt_PT" w:bidi="pt_PT"/>
        </w:rPr>
      </w:r>
      <w:r>
        <w:rPr>
          <w:lang w:val="pt_PT" w:bidi="pt_PT"/>
        </w:rPr>
        <w:t xml:space="preserve">Moisés levou o povo para fora do acampamento, ou de suas tendas. Então, o povo parou ao </w:t>
      </w:r>
      <w:r>
        <w:rPr>
          <w:b/>
          <w:lang w:val="pt_PT" w:bidi="pt_PT"/>
        </w:rPr>
        <w:t>pé da montanha</w:t>
      </w:r>
      <w:r>
        <w:rPr>
          <w:lang w:val="pt_PT" w:bidi="pt_PT"/>
        </w:rPr>
        <w:t>. O pé da montanha é a parte mais baixa da montanha.</w:t>
      </w:r>
    </w:p>
    <w:p>
      <w:pPr/>
      <w:r>
        <w:rPr>
          <w:lang w:val="pt_PT" w:bidi="pt_PT"/>
        </w:rPr>
      </w:r>
      <w:r>
        <w:rPr>
          <w:lang w:val="pt_PT" w:bidi="pt_PT"/>
        </w:rPr>
        <w:t xml:space="preserve">A palavra geral para </w:t>
      </w:r>
      <w:r>
        <w:rPr>
          <w:lang w:val="pt_PT" w:bidi="pt_PT"/>
        </w:rPr>
        <w:t>Deus</w:t>
      </w:r>
      <w:r>
        <w:rPr>
          <w:lang w:val="pt_PT" w:bidi="pt_PT"/>
        </w:rPr>
        <w:t xml:space="preserve"> é usada no início dessa passagem. Mas, nesta passagem, Deus será chamado por vezes pelo seu nome pessoal </w:t>
      </w:r>
      <w:r>
        <w:rPr>
          <w:b/>
          <w:lang w:val="pt_PT" w:bidi="pt_PT"/>
        </w:rPr>
        <w:t>Yahweh</w:t>
      </w:r>
      <w:r>
        <w:rPr>
          <w:lang w:val="pt_PT" w:bidi="pt_PT"/>
        </w:rPr>
        <w:t xml:space="preserve">. Usem o mesmo nome para Yahweh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O Monte Sinai </w:t>
      </w:r>
      <w:r>
        <w:rPr>
          <w:b/>
          <w:lang w:val="pt_PT" w:bidi="pt_PT"/>
        </w:rPr>
        <w:t>estava envolvido em fumaça</w:t>
      </w:r>
      <w:r>
        <w:rPr>
          <w:lang w:val="pt_PT" w:bidi="pt_PT"/>
        </w:rPr>
        <w:t xml:space="preserve"> porque Yahweh desceu sobre ele </w:t>
      </w:r>
      <w:r>
        <w:rPr>
          <w:b/>
          <w:lang w:val="pt_PT" w:bidi="pt_PT"/>
        </w:rPr>
        <w:t>em fogo</w:t>
      </w:r>
      <w:r>
        <w:rPr>
          <w:lang w:val="pt_PT" w:bidi="pt_PT"/>
        </w:rPr>
        <w:t xml:space="preserve">. Quando Yahweh desceu em fogo, significa que Yahweh foi cercado de fogo, ou que Yahweh veio na forma de fogo. Isso significa que o que o povo viu foi fogo, mas na verdade era Yahweh. Como resultado, havia muita fumaça ao redor da montanha e a montanha também tremeu muito. A fumaça subia como a fumaça que sai de um </w:t>
      </w:r>
      <w:r>
        <w:rPr>
          <w:b/>
          <w:lang w:val="pt_PT" w:bidi="pt_PT"/>
        </w:rPr>
        <w:t>forno</w:t>
      </w:r>
      <w:r>
        <w:rPr>
          <w:lang w:val="pt_PT" w:bidi="pt_PT"/>
        </w:rPr>
        <w:t>. Um forno era como uma pequena construção feita de tijolos. As pessoas não moravam nele, porque o utilizavam para queimar cerâmica e outros materiais. Quando eles queimavam algo, a fumaça saía pela parte de cima do forno. Usem as mesmas palavras que vocês usaram antes para as palavras fogo e forno.</w:t>
      </w:r>
    </w:p>
    <w:p>
      <w:pPr/>
      <w:r>
        <w:rPr>
          <w:lang w:val="pt_PT" w:bidi="pt_PT"/>
        </w:rPr>
      </w:r>
      <w:r>
        <w:rPr>
          <w:lang w:val="pt_PT" w:bidi="pt_PT"/>
        </w:rPr>
        <w:t xml:space="preserve">Yahweh chamou Moisés para subir à montanha. Então, Moisés subiu. Quando Moisés falou com Yahweh, Deus o respondeu por meio </w:t>
      </w:r>
      <w:r>
        <w:rPr>
          <w:b/>
          <w:lang w:val="pt_PT" w:bidi="pt_PT"/>
        </w:rPr>
        <w:t>de trovões</w:t>
      </w:r>
      <w:r>
        <w:rPr>
          <w:lang w:val="pt_PT" w:bidi="pt_PT"/>
        </w:rPr>
        <w:t>. Isso significa que Deus estava usando o trovão para falar com Moisés.</w:t>
      </w:r>
    </w:p>
    <w:p>
      <w:pPr/>
      <w:r>
        <w:rPr>
          <w:lang w:val="pt_PT" w:bidi="pt_PT"/>
        </w:rPr>
      </w:r>
      <w:r>
        <w:rPr>
          <w:lang w:val="pt_PT" w:bidi="pt_PT"/>
        </w:rPr>
        <w:t xml:space="preserve">Yahweh disse a Moisés que advertisse o povo para que não ultrapassasse o sinal que os avisava a não subir ao monte nem tocá-lo. Isso significa que eles não devem forçar a passagem para subir ao monte a fim de ver Yahweh, porque Yahweh não permitiu que nenhum homem o visse. Se eles fizessem isso, </w:t>
      </w:r>
      <w:r>
        <w:rPr>
          <w:b/>
          <w:lang w:val="pt_PT" w:bidi="pt_PT"/>
        </w:rPr>
        <w:t>pereceriam</w:t>
      </w:r>
      <w:r>
        <w:rPr>
          <w:lang w:val="pt_PT" w:bidi="pt_PT"/>
        </w:rPr>
        <w:t xml:space="preserve">. Isso significa que eles morreriam. Até mesmo os </w:t>
      </w:r>
      <w:r>
        <w:rPr>
          <w:lang w:val="pt_PT" w:bidi="pt_PT"/>
        </w:rPr>
        <w:t>sacerdotes</w:t>
      </w:r>
      <w:r>
        <w:rPr>
          <w:lang w:val="pt_PT" w:bidi="pt_PT"/>
        </w:rPr>
        <w:t xml:space="preserve"> que regularmente se aproximavam de Yahweh para servi-lo deveriam se </w:t>
      </w:r>
      <w:r>
        <w:rPr>
          <w:b/>
          <w:lang w:val="pt_PT" w:bidi="pt_PT"/>
        </w:rPr>
        <w:t>consagrar</w:t>
      </w:r>
      <w:r>
        <w:rPr>
          <w:lang w:val="pt_PT" w:bidi="pt_PT"/>
        </w:rPr>
        <w:t xml:space="preserve">. A consagração era a prática de tornar algo ou alguém puro à vista de Yahweh para que ele pudesse ser </w:t>
      </w:r>
      <w:r>
        <w:rPr>
          <w:lang w:val="pt_PT" w:bidi="pt_PT"/>
        </w:rPr>
        <w:t>santo</w:t>
      </w:r>
      <w:r>
        <w:rPr>
          <w:lang w:val="pt_PT" w:bidi="pt_PT"/>
        </w:rPr>
        <w:t xml:space="preserve">, ou separado para o serviço a Deus. Uma pessoa que se submete à consagração normalmente toma um banho e lava suas roupas. Usem a mesma palavra que vocês usaram antes para a palavra consagrar. Vocês podem verificar o Glossário Mestre para mais informações sobre a palavra </w:t>
      </w:r>
      <w:r>
        <w:rPr>
          <w:lang w:val="pt_PT" w:bidi="pt_PT"/>
        </w:rPr>
        <w:t>consagrar</w:t>
      </w:r>
      <w:r>
        <w:rPr>
          <w:lang w:val="pt_PT" w:bidi="pt_PT"/>
        </w:rPr>
        <w:t xml:space="preserve">. Se os sacerdotes não se consagrassem diante de Yahweh, Yahweh </w:t>
      </w:r>
      <w:r>
        <w:rPr>
          <w:b/>
          <w:lang w:val="pt_PT" w:bidi="pt_PT"/>
        </w:rPr>
        <w:t>irromperia</w:t>
      </w:r>
      <w:r>
        <w:rPr>
          <w:lang w:val="pt_PT" w:bidi="pt_PT"/>
        </w:rPr>
        <w:t xml:space="preserve"> contra eles. Isso significa que Yahweh ficaria irado com eles, e os puniria.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p>
    <w:p>
      <w:pPr/>
      <w:r>
        <w:rPr>
          <w:lang w:val="pt_PT" w:bidi="pt_PT"/>
        </w:rPr>
      </w:r>
      <w:r>
        <w:rPr>
          <w:b/>
          <w:lang w:val="pt_PT" w:bidi="pt_PT"/>
        </w:rPr>
        <w:t>Esse é o fim da gravação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20:1–7</w:t>
      </w:r>
      <w:r>
        <w:rPr>
          <w:lang w:val="pt_PT" w:bidi="pt_PT"/>
        </w:rPr>
      </w:r>
    </w:p>
    <w:p>
      <w:pPr>
        <w:pStyle w:val="Heading3"/>
      </w:pPr>
      <w:r>
        <w:rPr>
          <w:lang w:val="pt_PT" w:bidi="pt_PT"/>
        </w:rPr>
        <w:t>Ouvir e Sentir</w:t>
      </w:r>
    </w:p>
    <w:p>
      <w:pPr/>
      <w:r>
        <w:rPr>
          <w:lang w:val="pt_PT" w:bidi="pt_PT"/>
        </w:rPr>
      </w:r>
      <w:r>
        <w:rPr>
          <w:lang w:val="pt_PT" w:bidi="pt_PT"/>
        </w:rPr>
        <w:t>Nesta etapa, ouçam Êxodo 20.1–7 e guardem em seus corações.</w:t>
      </w:r>
    </w:p>
    <w:p>
      <w:pPr/>
      <w:r>
        <w:rPr>
          <w:lang w:val="pt_PT" w:bidi="pt_PT"/>
        </w:rPr>
      </w:r>
      <w:r>
        <w:rPr>
          <w:lang w:val="pt_PT" w:bidi="pt_PT"/>
        </w:rPr>
        <w:t>Pause este áudio aqui.</w:t>
      </w:r>
    </w:p>
    <w:p>
      <w:pPr/>
      <w:r>
        <w:rPr>
          <w:lang w:val="pt_PT" w:bidi="pt_PT"/>
        </w:rPr>
      </w:r>
      <w:r>
        <w:rPr>
          <w:lang w:val="pt_PT" w:bidi="pt_PT"/>
        </w:rPr>
        <w:t>Ouçam uma versão em áudio de Êxodo 20.1–7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20.1–7 na tradução mais fácil de entender.</w:t>
      </w:r>
    </w:p>
    <w:p>
      <w:pPr/>
      <w:r>
        <w:rPr>
          <w:lang w:val="pt_PT" w:bidi="pt_PT"/>
        </w:rPr>
      </w:r>
      <w:r>
        <w:rPr>
          <w:lang w:val="pt_PT" w:bidi="pt_PT"/>
        </w:rPr>
        <w:t>A história anterior era sobre o que aconteceu quando Yahweh desceu para encontrar o povo de Israel no Monte Sinai. A história terminou quando Moisés obedeceu às instruções de Deus de trazer seu irmão Arão com ele e advertir o povo de Israel para que não tentasse subir à força até a montanha. Esta história e as próximas falam sobre as palavras de Deus para o povo de Israel obedecer.</w:t>
      </w:r>
    </w:p>
    <w:p>
      <w:pPr/>
      <w:r>
        <w:rPr>
          <w:lang w:val="pt_PT" w:bidi="pt_PT"/>
        </w:rPr>
      </w:r>
      <w:r>
        <w:rPr>
          <w:lang w:val="pt_PT" w:bidi="pt_PT"/>
        </w:rPr>
        <w:t>A história começa com uma introdução: "E Deus falou todas essas palavras". Essa história e a próxima história mostram que Deus deu dez palavras ao povo de Israel. A maioria das pessoas chama essas dez palavras de "Dez Mandamentos", porque são uma lista de instruções que Deus espera que o povo obedeça enquanto viver. Essas palavras são muito importantes porque mostram ao povo de Israel como viver em paz com outras pessoas, e como viver de uma maneira que agrada a Deus. Ao obedecer a essas palavras, todas as pessoas ao seu redor devem ver a maneira correta de viver que agrada a Deus. A história presente fala apenas sobre os três primeiros mandamentos.</w:t>
      </w:r>
    </w:p>
    <w:p>
      <w:pPr/>
      <w:r>
        <w:rPr>
          <w:lang w:val="pt_PT" w:bidi="pt_PT"/>
        </w:rPr>
      </w:r>
      <w:r>
        <w:rPr>
          <w:lang w:val="pt_PT" w:bidi="pt_PT"/>
        </w:rPr>
        <w:t>Nessa história, Deus estava falando com todo o povo de Israel. Na história anterior, Deus disse a Moisés para descer da montanha e trazer seu irmão Arão de volta à montanha com ele. Moisés obedeceu a Deus e desceu da montanha como Deus ordenou. Então, na presente história, Moisés provavelmente estava no pé da montanha, com o povo no acampamento deles.</w:t>
      </w:r>
    </w:p>
    <w:p>
      <w:pPr/>
      <w:r>
        <w:rPr>
          <w:lang w:val="pt_PT" w:bidi="pt_PT"/>
        </w:rPr>
      </w:r>
      <w:r>
        <w:rPr>
          <w:lang w:val="pt_PT" w:bidi="pt_PT"/>
        </w:rPr>
        <w:t>Deus disse: "Eu sou Yahweh, seu Deus, que o tirou da terra do Egito, da casa da escravidão". Deus está dizendo três coisas ao povo de Israel nesse discurso. Primeiro, Deus está dizendo que seu nome é Yahweh, e esse é seu nome pessoal. Yahweh está lembrando ao povo quem ele é. Em segundo lugar, Yahweh é o Deus de Israel. O povo de Israel não tem outro Deus além de Yahweh. Em terceiro lugar, Yahweh, que é o Deus de Israel, os resgatou do Egito, da terra onde eram escravos. Esse discurso de Deus lembra ao povo quem é Deus, o que Deus fez por eles e o relacionamento deles com Deus. É por isso que Deus agora dá ao povo israelita as dez palavras que eles precisam obedecer. Isso é importante. Isso significa que o povo de Israel deveria obedecer a Deus, porque Deus os amou e os resgatou do Egito.</w:t>
      </w:r>
    </w:p>
    <w:p>
      <w:pPr/>
      <w:r>
        <w:rPr>
          <w:lang w:val="pt_PT" w:bidi="pt_PT"/>
        </w:rPr>
      </w:r>
      <w:r>
        <w:rPr>
          <w:lang w:val="pt_PT" w:bidi="pt_PT"/>
        </w:rPr>
        <w:t>Parem aqui e discutam esta pergunta em grupo: quando uma pessoa em sua cultura faz algo bom por outra pessoa, o que ela espera em troca? Pause este áudio aqui.</w:t>
      </w:r>
    </w:p>
    <w:p>
      <w:pPr/>
      <w:r>
        <w:rPr>
          <w:lang w:val="pt_PT" w:bidi="pt_PT"/>
        </w:rPr>
      </w:r>
      <w:r>
        <w:rPr>
          <w:lang w:val="pt_PT" w:bidi="pt_PT"/>
        </w:rPr>
        <w:t>No primeiro mandamento, Deus disse: "Não terás outros deuses diante de mim". Outras nações adoram outros deuses, mas há apenas um Deus que resgatou Israel do Egito, e Deus fez uma aliança com o povo de Israel. Esse único Deus é Yahweh. Portanto, o povo de Israel deve adorar e obedecer apenas a Yahweh. Eles não podem adorar nenhum outro Deus além de Yahweh.</w:t>
      </w:r>
    </w:p>
    <w:p>
      <w:pPr/>
      <w:r>
        <w:rPr>
          <w:lang w:val="pt_PT" w:bidi="pt_PT"/>
        </w:rPr>
      </w:r>
      <w:r>
        <w:rPr>
          <w:lang w:val="pt_PT" w:bidi="pt_PT"/>
        </w:rPr>
        <w:t>O segundo mandamento está relacionado ao primeiro. Deus disse que o povo de Israel não deveria fazer nenhuma imagem esculpida ou nenhum ídolo, ou qualquer semelhança de qualquer ser. As pessoas de outras nações não apenas adoravam outros deuses, mas também faziam ídolos ou imagens esculpidas de certas pessoas ou animais que representavam seus deuses. Eles moldavam essas imagens usando madeira, pedra, argila ou metal. Depois de fazer essas imagens, o povo as adorava. Eles acreditavam que, se adorassem os ídolos ou as imagens de seus deuses, os deuses os abençoariam. Mas Yahweh disse que o povo de Israel não deveria seguir o que outras nações estavam fazendo. O povo não deve criar nenhum ídolo ou imagem que se pareça com qualquer ser no céu, como aves, ou seres da terra, como serpentes, ou seres no oceano, como peixes.</w:t>
      </w:r>
    </w:p>
    <w:p>
      <w:pPr/>
      <w:r>
        <w:rPr>
          <w:lang w:val="pt_PT" w:bidi="pt_PT"/>
        </w:rPr>
      </w:r>
      <w:r>
        <w:rPr>
          <w:lang w:val="pt_PT" w:bidi="pt_PT"/>
        </w:rPr>
        <w:t xml:space="preserve">Parem aqui e, em grupo, olhem para uma imagem de um </w:t>
      </w:r>
      <w:r>
        <w:rPr>
          <w:lang w:val="pt_PT" w:bidi="pt_PT"/>
        </w:rPr>
        <w:t>ídolo ou uma imagem antiga esculpida</w:t>
      </w:r>
      <w:r>
        <w:rPr>
          <w:lang w:val="pt_PT" w:bidi="pt_PT"/>
        </w:rPr>
        <w:t>. Pause este áudio aqui.</w:t>
      </w:r>
    </w:p>
    <w:p>
      <w:pPr/>
      <w:r>
        <w:rPr>
          <w:lang w:val="pt_PT" w:bidi="pt_PT"/>
        </w:rPr>
      </w:r>
      <w:r>
        <w:rPr>
          <w:lang w:val="pt_PT" w:bidi="pt_PT"/>
        </w:rPr>
        <w:t>Vocês também podem discutir esta pergunta em grupo: como as pessoas em sua cultura adoram seu deus? Se eles fazem uma imagem ou um ídolo, o que fazem com a imagem que representa seu deus? Pause este áudio aqui.</w:t>
      </w:r>
    </w:p>
    <w:p>
      <w:pPr/>
      <w:r>
        <w:rPr>
          <w:lang w:val="pt_PT" w:bidi="pt_PT"/>
        </w:rPr>
      </w:r>
      <w:r>
        <w:rPr>
          <w:lang w:val="pt_PT" w:bidi="pt_PT"/>
        </w:rPr>
        <w:t>Deus disse que o povo não deveria fazer esses ídolos, ou imagens, e adorá-los, porque ele, Yahweh, é um Deus ciumento. A palavra "ciumento" mostra que Deus valoriza tanto seu relacionamento de aliança especial com o povo de Israel que ele quer ser o único Deus que eles adoram. Isso é como um relacionamento de casamento onde duas pessoas prometem ser fiéis uma à outra, o que significa ser parceiros de aliança.</w:t>
      </w:r>
    </w:p>
    <w:p>
      <w:pPr/>
      <w:r>
        <w:rPr>
          <w:lang w:val="pt_PT" w:bidi="pt_PT"/>
        </w:rPr>
      </w:r>
      <w:r>
        <w:rPr>
          <w:lang w:val="pt_PT" w:bidi="pt_PT"/>
        </w:rPr>
        <w:t>Deus se sente ferido e chateado quando o povo o trai adorando outros deuses usando as imagens que criaram. Ele não tolera esse comportamento; ele o considera um sinal de que o povo o odeia. Isso levaria Deus a puni-los.</w:t>
      </w:r>
    </w:p>
    <w:p>
      <w:pPr/>
      <w:r>
        <w:rPr>
          <w:lang w:val="pt_PT" w:bidi="pt_PT"/>
        </w:rPr>
      </w:r>
      <w:r>
        <w:rPr>
          <w:lang w:val="pt_PT" w:bidi="pt_PT"/>
        </w:rPr>
        <w:t>Deus continua dizendo que estenderá a punição além daqueles que desobedecem, para incluir suas famílias — filhos, netos e bisnetos. No Antigo Testamento, as ações e os erros de uma pessoa afetavam toda a família. Quando os pais faziam algo, seus filhos os seguiam e faziam a mesma coisa. Então toda a família os seguiria. Se os pais não adorassem Yahweh, mas em vez disso adorassem outro deus, seus filhos, seus netos e bisnetos provavelmente adorariam o mesmo deus. É por isso que a punição de Deus se estende além daqueles que desobedecem.</w:t>
      </w:r>
    </w:p>
    <w:p>
      <w:pPr/>
      <w:r>
        <w:rPr>
          <w:lang w:val="pt_PT" w:bidi="pt_PT"/>
        </w:rPr>
      </w:r>
      <w:r>
        <w:rPr>
          <w:lang w:val="pt_PT" w:bidi="pt_PT"/>
        </w:rPr>
        <w:t>Parem aqui e discutam esta pergunta em grupo: como as pessoas em sua cultura se sentem quando as pessoas que elas amam e em quem confiam as traem? Pause este áudio aqui.</w:t>
      </w:r>
    </w:p>
    <w:p>
      <w:pPr/>
      <w:r>
        <w:rPr>
          <w:lang w:val="pt_PT" w:bidi="pt_PT"/>
        </w:rPr>
      </w:r>
      <w:r>
        <w:rPr>
          <w:lang w:val="pt_PT" w:bidi="pt_PT"/>
        </w:rPr>
        <w:t>Mas Deus mostra amor inabalável a milhares ou muitas gerações de pessoas que o amam e obedecem a ele. Para Deus, amá-lo significa obedecer a seus mandamentos. Para aqueles que o amam e guardam seus mandamentos, ele mostra amor inabalável a eles, à sua família e às gerações futuras. O amor inabalável descreve um tipo de amor, bondade e misericórdia que dura e não muda. Deus fez uma aliança com seu povo, então isso significa que Deus amará o povo de Israel e manterá suas promessas com eles, mesmo que o povo seja infiel a ele.</w:t>
      </w:r>
    </w:p>
    <w:p>
      <w:pPr/>
      <w:r>
        <w:rPr>
          <w:lang w:val="pt_PT" w:bidi="pt_PT"/>
        </w:rPr>
      </w:r>
      <w:r>
        <w:rPr>
          <w:lang w:val="pt_PT" w:bidi="pt_PT"/>
        </w:rPr>
        <w:t>Parem aqui e discutam esta pergunta em grupo: como as pessoas em sua cultura chamam o tipo de amor que é como um amor inabalável? Como eles demonstram que têm esse tipo de amor? Pause este áudio aqui.</w:t>
      </w:r>
    </w:p>
    <w:p>
      <w:pPr/>
      <w:r>
        <w:rPr>
          <w:lang w:val="pt_PT" w:bidi="pt_PT"/>
        </w:rPr>
      </w:r>
      <w:r>
        <w:rPr>
          <w:lang w:val="pt_PT" w:bidi="pt_PT"/>
        </w:rPr>
        <w:t>No terceiro mandamento, Deus disse: "Não tomarás o nome de Yahweh, teu Deus, em vão". Deus adverte aqui contra o uso indevido do nome de Yahweh para propósitos maus ou desonestos. Fazer promessas em nome de Yahweh é sério. Se alguém quebra uma promessa que fez em nome de Yahweh, a reputação de Yahweh é arruinada. Yahweh também proíbe usar seu nome para magia ou manipulação. Desobedecer a esse mandamento significa que uma pessoa enfrentará a punição de Yahweh, pois "Yahweh não o considerará isento de culpa".</w:t>
      </w:r>
    </w:p>
    <w:p>
      <w:pPr/>
      <w:r>
        <w:rPr>
          <w:lang w:val="pt_PT" w:bidi="pt_PT"/>
        </w:rPr>
      </w:r>
      <w:r>
        <w:rPr>
          <w:lang w:val="pt_PT" w:bidi="pt_PT"/>
        </w:rPr>
        <w:t>Parem aqui e discutam esta pergunta em grupo: o que as pessoas em sua cultura fazem quando outras pessoas insultam ou danificam sua honra ou reputação? Vocês também podem fazer esta pergunta em grupo: como as pessoas em sua cultura podem usar o nome de Deus para propósitos maus?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20.1–7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Deus lembra ao povo de Israel sobre quem ele é, o que ele fez por eles e o relacionamento deles com Deus.</w:t>
      </w:r>
    </w:p>
    <w:p>
      <w:pPr/>
      <w:r>
        <w:rPr>
          <w:lang w:val="pt_PT" w:bidi="pt_PT"/>
        </w:rPr>
      </w:r>
      <w:r>
        <w:rPr>
          <w:b/>
          <w:lang w:val="pt_PT" w:bidi="pt_PT"/>
        </w:rPr>
        <w:t>Na segunda cena:</w:t>
      </w:r>
      <w:r>
        <w:rPr>
          <w:lang w:val="pt_PT" w:bidi="pt_PT"/>
        </w:rPr>
        <w:t xml:space="preserve"> Deus entrega seu primeiro e segundo mandamentos.</w:t>
      </w:r>
    </w:p>
    <w:p>
      <w:pPr/>
      <w:r>
        <w:rPr>
          <w:lang w:val="pt_PT" w:bidi="pt_PT"/>
        </w:rPr>
      </w:r>
      <w:r>
        <w:rPr>
          <w:b/>
          <w:lang w:val="pt_PT" w:bidi="pt_PT"/>
        </w:rPr>
        <w:t>Na terceira cena:</w:t>
      </w:r>
      <w:r>
        <w:rPr>
          <w:lang w:val="pt_PT" w:bidi="pt_PT"/>
        </w:rPr>
        <w:t xml:space="preserve"> Deus entrega seu terceiro mandamento.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Ao visualizar essa história, é importante lembrar que Moisés e o povo estavam no lugar chamado Sinai. Esse lugar tem um deserto e uma montanha chamada Monte Sinai. Havia raios, trovões, uma nuvem espessa, um grande fogo e grande fumaça ao redor do topo da montanha. Moisés está com o povo na base da montanha. Na história, Deus estaria falando da montanha por meio das nuvens e dos trovões. Ele estaria falando com todo o povo de Israel ao pé da montanha. O povo ouviu a Deus, mas também ouviu a trombeta ficando cada vez mais alta e mais próxima deles.</w:t>
      </w:r>
    </w:p>
    <w:p>
      <w:pPr/>
      <w:r>
        <w:rPr>
          <w:lang w:val="pt_PT" w:bidi="pt_PT"/>
        </w:rPr>
      </w:r>
      <w:r>
        <w:rPr>
          <w:lang w:val="pt_PT" w:bidi="pt_PT"/>
        </w:rPr>
        <w:t xml:space="preserve">Parem aqui e, em grupo, olhem para uma imagem do </w:t>
      </w:r>
      <w:r>
        <w:rPr>
          <w:b/>
          <w:lang w:val="pt_PT" w:bidi="pt_PT"/>
        </w:rPr>
        <w:t>Monte Sinai em meio a uma tempestade</w:t>
      </w:r>
      <w:r>
        <w:rPr>
          <w:lang w:val="pt_PT" w:bidi="pt_PT"/>
        </w:rPr>
        <w:t>. Pause este áudio aqui.</w:t>
      </w:r>
    </w:p>
    <w:p>
      <w:pPr/>
      <w:r>
        <w:rPr>
          <w:lang w:val="pt_PT" w:bidi="pt_PT"/>
        </w:rPr>
      </w:r>
      <w:r>
        <w:rPr>
          <w:lang w:val="pt_PT" w:bidi="pt_PT"/>
        </w:rPr>
        <w:t>Toda a história registra os discursos de Deus. Ao encenar a história, é importante representar as cenas usando as próprias palavras que Deus falou na história.</w:t>
      </w:r>
    </w:p>
    <w:p>
      <w:pPr/>
      <w:r>
        <w:rPr>
          <w:lang w:val="pt_PT" w:bidi="pt_PT"/>
        </w:rPr>
      </w:r>
      <w:r>
        <w:rPr>
          <w:lang w:val="pt_PT" w:bidi="pt_PT"/>
        </w:rPr>
        <w:t>Na cena um, Deus disse: "Eu sou Yahweh, seu Deus, que tirou você da terra do Egito, da casa de escravidão". Nesse discurso, Deus estava lembrando o povo de Israel de quem ele é, do que ele fez por eles e do relacionamento deles com Deus.</w:t>
      </w:r>
    </w:p>
    <w:p>
      <w:pPr/>
      <w:r>
        <w:rPr>
          <w:lang w:val="pt_PT" w:bidi="pt_PT"/>
        </w:rPr>
      </w:r>
      <w:r>
        <w:rPr>
          <w:lang w:val="pt_PT" w:bidi="pt_PT"/>
        </w:rPr>
        <w:t>Parem aqui e discutam esta pergunta em grupo: como as pessoas em sua cultura lembram outras pessoas de algo muito importante? Pause este áudio aqui.</w:t>
      </w:r>
    </w:p>
    <w:p>
      <w:pPr/>
      <w:r>
        <w:rPr>
          <w:lang w:val="pt_PT" w:bidi="pt_PT"/>
        </w:rPr>
      </w:r>
      <w:r>
        <w:rPr>
          <w:lang w:val="pt_PT" w:bidi="pt_PT"/>
        </w:rPr>
        <w:t>Na cena dois, Deus diz ao povo de Israel que eles não devem adorar outros deuses. Deus também diz ao povo que não deve fazer ídolos ou imagens esculpidas de pessoas ou animais que vejam no céu, na terra e no oceano. Eles não devem fazer imagens, nem curvar-se para adorá-las ou servi-las. Deus explica: "Porque eu, Yahweh, seu Deus, sou um Deus ciumento". Isso significa que apenas Yahweh Deus merece o amor e a adoração do povo. Se o povo der seu amor e adoração a outros deuses, significará que o povo odeia Yahweh, seu Deus. Em resposta, Deus certamente puniria o povo e toda a sua família. Então Deus mostra um forte contraste quando explica o que fará com o povo quando amarem e obedecerem aos mandamentos de Deus. Deus diz que ele demonstrará amor inabalável a eles e seus futuros descendentes quando eles amarem a Deus. Esses serão os mandamentos mais importantes em histórias posteriores. Ao encenar essa cena, certifique-se de mostrar que Yahweh está enfatizando esses mandamentos e suas consequências.</w:t>
      </w:r>
    </w:p>
    <w:p>
      <w:pPr/>
      <w:r>
        <w:rPr>
          <w:lang w:val="pt_PT" w:bidi="pt_PT"/>
        </w:rPr>
      </w:r>
      <w:r>
        <w:rPr>
          <w:lang w:val="pt_PT" w:bidi="pt_PT"/>
        </w:rPr>
        <w:t>Na cena três, Deus diz que o povo não deve tomar o nome de Yahweh, seu Deus, em vão. Isso significa que as pessoas não devem usar o nome de Deus para manipulá-lo ou enganar outras pessoas. Deus certamente punirá as pessoas que usarem o nome de Deus para o mal. Na língua original, Deus usa uma forma negativa dessa declaração: "Não o deixarei impune". Essa é uma maneira realmente forte de dizer que ele certamente punirá as pessoas que usam o nome de Deus para o mal.</w:t>
      </w:r>
    </w:p>
    <w:p>
      <w:pPr/>
      <w:r>
        <w:rPr>
          <w:lang w:val="pt_PT" w:bidi="pt_PT"/>
        </w:rPr>
      </w:r>
      <w:r>
        <w:rPr>
          <w:lang w:val="pt_PT" w:bidi="pt_PT"/>
        </w:rPr>
        <w:t>É importante observar que os três primeiros mandamentos se concentram em como o povo de Israel deve se relacionar com Yahweh, seu Deus. Especificamente, essas são coisas que o povo de Israel não deve fazer contra Yahweh. Lembrem-se de que nas histórias anteriores, Deus disse que ele faria do povo de Israel uma nação santa. Isso significa que o povo de Israel seria diferente de outras nações; eles não seguiriam os comportamentos e práticas de outras nações em sua adoração a outros deuses.</w:t>
      </w:r>
    </w:p>
    <w:p>
      <w:pPr/>
      <w:r>
        <w:rPr>
          <w:lang w:val="pt_PT" w:bidi="pt_PT"/>
        </w:rPr>
      </w:r>
      <w:r>
        <w:rPr>
          <w:lang w:val="pt_PT" w:bidi="pt_PT"/>
        </w:rPr>
        <w:t>Parem aqui e discutam esta pergunta em grupo: se as pessoas em sua cultura querem dizer aos outros que não devem realizar uma determinada ação ou ter um determinado comportamento, como elas dizem isso de uma maneira que enfatize que elas devem realmente evitar fazê-lo?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20.1–7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é composta de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Deus lembra ao povo de Israel sobre quem ele é, o que ele fez por eles e o relacionamento deles com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 pessoa pode responder coisas como: "Temos certeza de que Deus dirá algo muito importante de que precisamos nos lembrar, e é por isso que Deus está nos lembrando dessas coisas", ou "Devemos sempre nos lembrar de que nosso Deus é Yahweh. Não temos outro deus além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Deus dá o primeiro e o segundo mandamento.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"Amo meu povo. É por isso que os resgatei do Egito, onde sofreram por muito tempo", ou "Tenho compaixão por meu povo. Devo dizer a eles que não devem ter nenhum outro deus, porque não é bom para eles. Eu sou o único Deus que pode abençoá-los".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Deus dá o terceiro mandamento.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àqueles que interpretam o povo: “O que vocês estão sentindo ou pensando?” A pessoa pode responder coisas como: "Devemos ter muito cuidado ao usar o nome de Deus. Não devemos usar o nome de Deus para propósitos maus", ou "Amamos a Deus e faremos o nosso melhor para sempre respeitar e honrar o nome de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20.1–7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história presente é sobre as três primeiras palavras que </w:t>
      </w:r>
      <w:r>
        <w:rPr>
          <w:lang w:val="pt_PT" w:bidi="pt_PT"/>
        </w:rPr>
        <w:t>Deus</w:t>
      </w:r>
      <w:r>
        <w:rPr>
          <w:lang w:val="pt_PT" w:bidi="pt_PT"/>
        </w:rPr>
        <w:t xml:space="preserve"> deu ao povo de </w:t>
      </w:r>
      <w:r>
        <w:rPr>
          <w:lang w:val="pt_PT" w:bidi="pt_PT"/>
        </w:rPr>
        <w:t>Israel</w:t>
      </w:r>
      <w:r>
        <w:rPr>
          <w:lang w:val="pt_PT" w:bidi="pt_PT"/>
        </w:rPr>
        <w:t>.</w:t>
      </w:r>
    </w:p>
    <w:p>
      <w:pPr/>
      <w:r>
        <w:rPr>
          <w:lang w:val="pt_PT" w:bidi="pt_PT"/>
        </w:rPr>
      </w:r>
      <w:r>
        <w:rPr>
          <w:lang w:val="pt_PT" w:bidi="pt_PT"/>
        </w:rPr>
        <w:t xml:space="preserve">A história começa com uma introdução: "E Deus falou todas essas </w:t>
      </w:r>
      <w:r>
        <w:rPr>
          <w:b/>
          <w:lang w:val="pt_PT" w:bidi="pt_PT"/>
        </w:rPr>
        <w:t>palavras</w:t>
      </w:r>
      <w:r>
        <w:rPr>
          <w:lang w:val="pt_PT" w:bidi="pt_PT"/>
        </w:rPr>
        <w:t xml:space="preserve">". As palavras que Deus falou aqui também são chamadas de mandamentos, porque são uma lista de instruções que Deus espera que o povo obedeça por toda a sua vida. Usem a mesma palavra para "palavras" ou "mandamentos" que vocês usaram em passagens anteriores. Para mais informações sobre as palavras </w:t>
      </w:r>
      <w:r>
        <w:rPr>
          <w:lang w:val="pt_PT" w:bidi="pt_PT"/>
        </w:rPr>
        <w:t>mandamentos</w:t>
      </w:r>
      <w:r>
        <w:rPr>
          <w:lang w:val="pt_PT" w:bidi="pt_PT"/>
        </w:rPr>
        <w:t>, vocês podem consultar o Glossário Mestre.</w:t>
      </w:r>
    </w:p>
    <w:p>
      <w:pPr/>
      <w:r>
        <w:rPr>
          <w:lang w:val="pt_PT" w:bidi="pt_PT"/>
        </w:rPr>
      </w:r>
      <w:r>
        <w:rPr>
          <w:lang w:val="pt_PT" w:bidi="pt_PT"/>
        </w:rPr>
        <w:t xml:space="preserve">Então Deus disse: "Eu sou </w:t>
      </w:r>
      <w:r>
        <w:rPr>
          <w:b/>
          <w:lang w:val="pt_PT" w:bidi="pt_PT"/>
        </w:rPr>
        <w:t>Yahweh</w:t>
      </w:r>
      <w:r>
        <w:rPr>
          <w:lang w:val="pt_PT" w:bidi="pt_PT"/>
        </w:rPr>
        <w:t xml:space="preserve">, seu </w:t>
      </w:r>
      <w:r>
        <w:rPr>
          <w:b/>
          <w:lang w:val="pt_PT" w:bidi="pt_PT"/>
        </w:rPr>
        <w:t>Deus</w:t>
      </w:r>
      <w:r>
        <w:rPr>
          <w:lang w:val="pt_PT" w:bidi="pt_PT"/>
        </w:rPr>
        <w:t xml:space="preserve">, que tirou você da terra do Egito, da </w:t>
      </w:r>
      <w:r>
        <w:rPr>
          <w:b/>
          <w:lang w:val="pt_PT" w:bidi="pt_PT"/>
        </w:rPr>
        <w:t>casa da escravidão</w:t>
      </w:r>
      <w:r>
        <w:rPr>
          <w:lang w:val="pt_PT" w:bidi="pt_PT"/>
        </w:rPr>
        <w:t xml:space="preserve">". A casa da escravidão é outra maneira de se referir ao Egito, onde o povo de Israel era escravo. Yahweh é o nome pessoal de Deus. É importante ouvir atentamente a história, porque às vezes a palavra geral para "Deus" é usada, e às vezes o nome pessoal de Deus, Yahweh, é usado. Procurem </w:t>
      </w:r>
      <w:r>
        <w:rPr>
          <w:lang w:val="pt_PT" w:bidi="pt_PT"/>
        </w:rPr>
        <w:t>Yahweh</w:t>
      </w:r>
      <w:r>
        <w:rPr>
          <w:lang w:val="pt_PT" w:bidi="pt_PT"/>
        </w:rPr>
        <w:t xml:space="preserve"> e </w:t>
      </w:r>
      <w:r>
        <w:rPr>
          <w:lang w:val="pt_PT" w:bidi="pt_PT"/>
        </w:rPr>
        <w:t>escravo</w:t>
      </w:r>
      <w:r>
        <w:rPr>
          <w:lang w:val="pt_PT" w:bidi="pt_PT"/>
        </w:rPr>
        <w:t xml:space="preserve"> no Glossário Mestre para mais informações.</w:t>
      </w:r>
    </w:p>
    <w:p>
      <w:pPr/>
      <w:r>
        <w:rPr>
          <w:lang w:val="pt_PT" w:bidi="pt_PT"/>
        </w:rPr>
      </w:r>
      <w:r>
        <w:rPr>
          <w:lang w:val="pt_PT" w:bidi="pt_PT"/>
        </w:rPr>
        <w:t xml:space="preserve">Então Deus deu o primeiro mandamento: "Não terás </w:t>
      </w:r>
      <w:r>
        <w:rPr>
          <w:b/>
          <w:lang w:val="pt_PT" w:bidi="pt_PT"/>
        </w:rPr>
        <w:t>outros deuses diante de mim</w:t>
      </w:r>
      <w:r>
        <w:rPr>
          <w:lang w:val="pt_PT" w:bidi="pt_PT"/>
        </w:rPr>
        <w:t xml:space="preserve">". Esses deuses, ou ídolos, são falsos deuses. As pessoas de outras nações adoram esses falsos deuses. Mas o povo de Israel não deve adorá-los como outras nações fazem. Eles devem </w:t>
      </w:r>
      <w:r>
        <w:rPr>
          <w:lang w:val="pt_PT" w:bidi="pt_PT"/>
        </w:rPr>
        <w:t>adorar</w:t>
      </w:r>
      <w:r>
        <w:rPr>
          <w:lang w:val="pt_PT" w:bidi="pt_PT"/>
        </w:rPr>
        <w:t xml:space="preserve"> Yahweh porque Yahweh é o único Deus verdadeiro, e ele é o único Deus do povo de Israel. Para mais informações sobre a palavra </w:t>
      </w:r>
      <w:r>
        <w:rPr>
          <w:lang w:val="pt_PT" w:bidi="pt_PT"/>
        </w:rPr>
        <w:t>deuses</w:t>
      </w:r>
      <w:r>
        <w:rPr>
          <w:lang w:val="pt_PT" w:bidi="pt_PT"/>
        </w:rPr>
        <w:t>, vocês podem consultar o Glossário Mestre.</w:t>
      </w:r>
    </w:p>
    <w:p>
      <w:pPr/>
      <w:r>
        <w:rPr>
          <w:lang w:val="pt_PT" w:bidi="pt_PT"/>
        </w:rPr>
      </w:r>
      <w:r>
        <w:rPr>
          <w:lang w:val="pt_PT" w:bidi="pt_PT"/>
        </w:rPr>
        <w:t xml:space="preserve">Então Deus deu o segundo mandamento. Deus disse que o povo de Israel não fará um </w:t>
      </w:r>
      <w:r>
        <w:rPr>
          <w:b/>
          <w:lang w:val="pt_PT" w:bidi="pt_PT"/>
        </w:rPr>
        <w:t>ídolo</w:t>
      </w:r>
      <w:r>
        <w:rPr>
          <w:lang w:val="pt_PT" w:bidi="pt_PT"/>
        </w:rPr>
        <w:t xml:space="preserve">, ou </w:t>
      </w:r>
      <w:r>
        <w:rPr>
          <w:b/>
          <w:lang w:val="pt_PT" w:bidi="pt_PT"/>
        </w:rPr>
        <w:t>imagem esculpida</w:t>
      </w:r>
      <w:r>
        <w:rPr>
          <w:lang w:val="pt_PT" w:bidi="pt_PT"/>
        </w:rPr>
        <w:t xml:space="preserve">, de nenhuma pessoa ou objeto, seja do </w:t>
      </w:r>
      <w:r>
        <w:rPr>
          <w:lang w:val="pt_PT" w:bidi="pt_PT"/>
        </w:rPr>
        <w:t>céu</w:t>
      </w:r>
      <w:r>
        <w:rPr>
          <w:lang w:val="pt_PT" w:bidi="pt_PT"/>
        </w:rPr>
        <w:t xml:space="preserve">, na terra ou no mar. Um ídolo, ou uma imagem esculpida, é um objeto que as pessoas fazem usando madeira, pedra, argila ou metal. Eles fizeram essas imagens e então as adoraram, porque acreditavam que seus deuses os </w:t>
      </w:r>
      <w:r>
        <w:rPr>
          <w:lang w:val="pt_PT" w:bidi="pt_PT"/>
        </w:rPr>
        <w:t>abençoariam</w:t>
      </w:r>
      <w:r>
        <w:rPr>
          <w:lang w:val="pt_PT" w:bidi="pt_PT"/>
        </w:rPr>
        <w:t xml:space="preserve"> se eles adorassem essas imagens.</w:t>
      </w:r>
    </w:p>
    <w:p>
      <w:pPr/>
      <w:r>
        <w:rPr>
          <w:lang w:val="pt_PT" w:bidi="pt_PT"/>
        </w:rPr>
      </w:r>
      <w:r>
        <w:rPr>
          <w:lang w:val="pt_PT" w:bidi="pt_PT"/>
        </w:rPr>
        <w:t xml:space="preserve">Parem aqui e discutam esta pergunta em grupo: como vocês traduziriam a palavra ídolo ou imagem esculpida em seu idioma? Procurem a palavra </w:t>
      </w:r>
      <w:r>
        <w:rPr>
          <w:lang w:val="pt_PT" w:bidi="pt_PT"/>
        </w:rPr>
        <w:t>ídolo</w:t>
      </w:r>
      <w:r>
        <w:rPr>
          <w:lang w:val="pt_PT" w:bidi="pt_PT"/>
        </w:rPr>
        <w:t xml:space="preserve"> no Glossário Mestre para mais informações. Pause este áudio aqui.</w:t>
      </w:r>
    </w:p>
    <w:p>
      <w:pPr/>
      <w:r>
        <w:rPr>
          <w:lang w:val="pt_PT" w:bidi="pt_PT"/>
        </w:rPr>
      </w:r>
      <w:r>
        <w:rPr>
          <w:lang w:val="pt_PT" w:bidi="pt_PT"/>
        </w:rPr>
        <w:t xml:space="preserve">Deus disse que eles não deveriam fazer ou adorar esses ídolos, ou imagens esculpidas, porque Yahweh é </w:t>
      </w:r>
      <w:r>
        <w:rPr>
          <w:b/>
          <w:lang w:val="pt_PT" w:bidi="pt_PT"/>
        </w:rPr>
        <w:t>um Deus ciumento</w:t>
      </w:r>
      <w:r>
        <w:rPr>
          <w:lang w:val="pt_PT" w:bidi="pt_PT"/>
        </w:rPr>
        <w:t xml:space="preserve">. Deus está dizendo que apenas ele merece o amor e a adoração do povo. Se o povo der seu amor e adoração a outros deuses, significará que o povo odeia Yahweh, seu Deus. Em resposta, Deus </w:t>
      </w:r>
      <w:r>
        <w:rPr>
          <w:b/>
          <w:lang w:val="pt_PT" w:bidi="pt_PT"/>
        </w:rPr>
        <w:t>visitaria a iniquidade dos pais nos filhos até a terceira e a quarta gerações</w:t>
      </w:r>
      <w:r>
        <w:rPr>
          <w:lang w:val="pt_PT" w:bidi="pt_PT"/>
        </w:rPr>
        <w:t xml:space="preserve">. A palavra iniquidade não é a mesma coisa que </w:t>
      </w:r>
      <w:r>
        <w:rPr>
          <w:lang w:val="pt_PT" w:bidi="pt_PT"/>
        </w:rPr>
        <w:t>pecado</w:t>
      </w:r>
      <w:r>
        <w:rPr>
          <w:lang w:val="pt_PT" w:bidi="pt_PT"/>
        </w:rPr>
        <w:t>. Iniquidade se refere à culpa de uma pessoa, ou sua responsabilidade de enfrentar as consequências negativas de seu pecado quando ele peca contra Deus. Essa expressão significa que Deus puniria não apenas a pessoa que adora outro deus, mas também sua família, toda a sua casa.</w:t>
      </w:r>
    </w:p>
    <w:p>
      <w:pPr/>
      <w:r>
        <w:rPr>
          <w:lang w:val="pt_PT" w:bidi="pt_PT"/>
        </w:rPr>
      </w:r>
      <w:r>
        <w:rPr>
          <w:lang w:val="pt_PT" w:bidi="pt_PT"/>
        </w:rPr>
        <w:t xml:space="preserve">Parem aqui e discutam como vocês traduzirão a frase: "Deus visitará a iniquidade dos pais contra os filhos até a terceira e a quarta geração". Prestem atenção às palavras para geração e iniquidade. Vocês podem usar a mesma palavra para geração que vocês usaram em passagens anteriores. Procurem a palavra </w:t>
      </w:r>
      <w:r>
        <w:rPr>
          <w:lang w:val="pt_PT" w:bidi="pt_PT"/>
        </w:rPr>
        <w:t>geração</w:t>
      </w:r>
      <w:r>
        <w:rPr>
          <w:lang w:val="pt_PT" w:bidi="pt_PT"/>
        </w:rPr>
        <w:t xml:space="preserve"> no Glossário Mestre para mais informações. Como vocês traduziriam a palavra iniquidade, ou culpa, em seu idioma? Pause este áudio aqui.</w:t>
      </w:r>
    </w:p>
    <w:p>
      <w:pPr/>
      <w:r>
        <w:rPr>
          <w:lang w:val="pt_PT" w:bidi="pt_PT"/>
        </w:rPr>
      </w:r>
      <w:r>
        <w:rPr>
          <w:lang w:val="pt_PT" w:bidi="pt_PT"/>
        </w:rPr>
        <w:t xml:space="preserve">Mas se o povo amar e obedecer aos mandamentos de Deus, Deus também mostrará </w:t>
      </w:r>
      <w:r>
        <w:rPr>
          <w:b/>
          <w:lang w:val="pt_PT" w:bidi="pt_PT"/>
        </w:rPr>
        <w:t>amor inabalável</w:t>
      </w:r>
      <w:r>
        <w:rPr>
          <w:lang w:val="pt_PT" w:bidi="pt_PT"/>
        </w:rPr>
        <w:t xml:space="preserve"> a milhares, ou aos </w:t>
      </w:r>
      <w:r>
        <w:rPr>
          <w:lang w:val="pt_PT" w:bidi="pt_PT"/>
        </w:rPr>
        <w:t>descendentes</w:t>
      </w:r>
      <w:r>
        <w:rPr>
          <w:lang w:val="pt_PT" w:bidi="pt_PT"/>
        </w:rPr>
        <w:t xml:space="preserve"> presentes e futuros. O amor inabalável descreve um tipo de amor que não muda. É um tipo de amor que mostra bondade e </w:t>
      </w:r>
      <w:r>
        <w:rPr>
          <w:lang w:val="pt_PT" w:bidi="pt_PT"/>
        </w:rPr>
        <w:t>misericórdia</w:t>
      </w:r>
      <w:r>
        <w:rPr>
          <w:lang w:val="pt_PT" w:bidi="pt_PT"/>
        </w:rPr>
        <w:t xml:space="preserve">, e um tipo de amor que nunca falha. O amor inabalável de Yahweh se refere a seu amor imutável pelo povo de Israel. Yahweh os ama tanto que, mesmo que eles se tornem infiéis a sua </w:t>
      </w:r>
      <w:r>
        <w:rPr>
          <w:lang w:val="pt_PT" w:bidi="pt_PT"/>
        </w:rPr>
        <w:t>aliança</w:t>
      </w:r>
      <w:r>
        <w:rPr>
          <w:lang w:val="pt_PT" w:bidi="pt_PT"/>
        </w:rPr>
        <w:t xml:space="preserve"> com Yahweh, o amor inabalável de Yahweh o manterá fiel a sua aliança com eles. O amor inabalável de Yahweh é uma ideia importante em todo o Antigo Testamento, porque é o tipo de amor que Deus sempre mostra a seu povo, e o tipo de amor que ele espera de seu povo. Traduzam amor inabalável da mesma maneira que vocês o traduziram antes.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20:8–17</w:t>
      </w:r>
      <w:r>
        <w:rPr>
          <w:lang w:val="pt_PT" w:bidi="pt_PT"/>
        </w:rPr>
      </w:r>
    </w:p>
    <w:p>
      <w:pPr>
        <w:pStyle w:val="Heading3"/>
      </w:pPr>
      <w:r>
        <w:rPr>
          <w:lang w:val="pt_PT" w:bidi="pt_PT"/>
        </w:rPr>
        <w:t>Ouvir e Sentir</w:t>
      </w:r>
    </w:p>
    <w:p>
      <w:pPr/>
      <w:r>
        <w:rPr>
          <w:lang w:val="pt_PT" w:bidi="pt_PT"/>
        </w:rPr>
      </w:r>
      <w:r>
        <w:rPr>
          <w:lang w:val="pt_PT" w:bidi="pt_PT"/>
        </w:rPr>
        <w:t>Nesta etapa, ouçam Êxodo 20.8–17 e guardem em seus corações.</w:t>
      </w:r>
    </w:p>
    <w:p>
      <w:pPr/>
      <w:r>
        <w:rPr>
          <w:lang w:val="pt_PT" w:bidi="pt_PT"/>
        </w:rPr>
      </w:r>
      <w:r>
        <w:rPr>
          <w:lang w:val="pt_PT" w:bidi="pt_PT"/>
        </w:rPr>
        <w:t>Pause este áudio aqui.</w:t>
      </w:r>
    </w:p>
    <w:p>
      <w:pPr/>
      <w:r>
        <w:rPr>
          <w:lang w:val="pt_PT" w:bidi="pt_PT"/>
        </w:rPr>
      </w:r>
      <w:r>
        <w:rPr>
          <w:lang w:val="pt_PT" w:bidi="pt_PT"/>
        </w:rPr>
        <w:t>Ouçam uma versão em áudio de Êxodo 20.8–17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20.8–17 na tradução mais fácil de entender.</w:t>
      </w:r>
    </w:p>
    <w:p>
      <w:pPr/>
      <w:r>
        <w:rPr>
          <w:lang w:val="pt_PT" w:bidi="pt_PT"/>
        </w:rPr>
      </w:r>
      <w:r>
        <w:rPr>
          <w:lang w:val="pt_PT" w:bidi="pt_PT"/>
        </w:rPr>
        <w:t>A história anterior é sobre as três primeiras palavras que Deus deu ao povo de Israel. As histórias anteriores e a presente mostram que Deus deu dez palavras ao povo de Israel. A maioria das pessoas chama essas dez palavras de "Dez Mandamentos", porque são uma lista de instruções que Deus espera que as pessoas obedeçam por toda a sua vida. Essas palavras são muito importantes porque mostram ao povo de Israel como viver em paz com outras pessoas, e como viver de uma maneira que agrada a Deus. Ao obedecer a essas palavras, todas as pessoas ao seu redor devem ver a maneira correta de viver que agrada a Deus. A história presente fala apenas sobre os próximos sete mandamentos.</w:t>
      </w:r>
    </w:p>
    <w:p>
      <w:pPr/>
      <w:r>
        <w:rPr>
          <w:lang w:val="pt_PT" w:bidi="pt_PT"/>
        </w:rPr>
      </w:r>
      <w:r>
        <w:rPr>
          <w:lang w:val="pt_PT" w:bidi="pt_PT"/>
        </w:rPr>
        <w:t>Essa história começa com a quarta palavra, ou mandamento. Deus disse: "Lembrem-se do dia de sábado, para mantê-lo santo". Nessa instrução sobre o dia de sábado, Deus diz ao povo para se lembrar dele e mantê-lo especial como um dia de descanso. Deus deixa claro que o povo deve trabalhar por seis dias, mas o povo deve dedicar o sétimo dia, que Deus chama de sábado, a Yahweh, seu Deus. Deus usa seu nome pessoal Yahweh aqui para enfatizar ao seu povo que ele é o Deus deles e que ele os escolheu. As pessoas, suas famílias, os servos e até mesmo os animais não devem trabalhar nesse dia de sábado. Deus não diz a seu povo o que significa "trabalhar", mas mais tarde ele lhes dá exemplos. Deus justifica esse mandamento contando novamente a história da criação. Ele enfatiza que ele, Yahweh, criou o mundo em seis dias e então descansou no sétimo dia. Então Yahweh abençoou o sétimo dia e o tornou um dia especial para ele. Os israelitas são o povo escolhido de Deus, por isso Deus espera que os israelitas se separem observando o sábado. Isso imita o que Deus fez no sétimo dia. Eles devem dedicar o dia à adoração e à conexão com Yahweh, o Deus deles.</w:t>
      </w:r>
    </w:p>
    <w:p>
      <w:pPr/>
      <w:r>
        <w:rPr>
          <w:lang w:val="pt_PT" w:bidi="pt_PT"/>
        </w:rPr>
      </w:r>
      <w:r>
        <w:rPr>
          <w:lang w:val="pt_PT" w:bidi="pt_PT"/>
        </w:rPr>
        <w:t>Parem aqui e discutam esta pergunta em grupo: como as pessoas em sua cultura podem descansar de todo o trabalho que fazem e dedicar aquele dia a Deus? Pause este áudio aqui.</w:t>
      </w:r>
    </w:p>
    <w:p>
      <w:pPr/>
      <w:r>
        <w:rPr>
          <w:lang w:val="pt_PT" w:bidi="pt_PT"/>
        </w:rPr>
      </w:r>
      <w:r>
        <w:rPr>
          <w:lang w:val="pt_PT" w:bidi="pt_PT"/>
        </w:rPr>
        <w:t>A partir do quinto mandamento de Deus, as instruções de Deus seriam sobre um relacionamento correto com outras pessoas. Os mandamentos anteriores eram sobre honrar a Deus. Um comportamento natural que se segue também é honrar as autoridades terrenas, neste caso, os pais. No quinto mandamento de Deus, ele disse: "Honra teu pai e tua mãe". Honrar uma pessoa significa mostrar que ela é grande e digna de respeito. O povo deve honrar seus pais mostrando respeito, obediência e cuidado por eles. É importante observar que essa instrução reconhece o valor das mães, o que é diferente das ideias da cultura daquela época, na qual os homens tinham maior importância na sociedade. Os homens tipicamente tinham o poder e tomavam decisões. Eles lideraram nações e famílias, e seus filhos, como herdeiros masculinos, herdaram as posses de seus pais. Eles também tinham papéis de liderança. Portanto, embora as mulheres fossem consideradas menos importantes, o mandamento de Deus aqui enfatiza honra igual para ambos os pais. Se o povo honrasse seus pais, Deus lhes prometia uma vida longa e próspera na terra que lhes havia dado.</w:t>
      </w:r>
    </w:p>
    <w:p>
      <w:pPr/>
      <w:r>
        <w:rPr>
          <w:lang w:val="pt_PT" w:bidi="pt_PT"/>
        </w:rPr>
      </w:r>
      <w:r>
        <w:rPr>
          <w:lang w:val="pt_PT" w:bidi="pt_PT"/>
        </w:rPr>
        <w:t>Parem aqui e discutam esta pergunta em grupo: como os filhos em sua cultura mostram que honram seu pai e sua mãe? Pause este áudio aqui.</w:t>
      </w:r>
    </w:p>
    <w:p>
      <w:pPr/>
      <w:r>
        <w:rPr>
          <w:lang w:val="pt_PT" w:bidi="pt_PT"/>
        </w:rPr>
      </w:r>
      <w:r>
        <w:rPr>
          <w:lang w:val="pt_PT" w:bidi="pt_PT"/>
        </w:rPr>
        <w:t>Tanto o quarto quanto o quinto mandamentos são mandamentos positivos. Deus enfatiza o que o povo de Israel deve fazer: eles devem guardar o dia de sábado como santo, e devem honrar seu pai e sua mãe. Os três primeiros mandamentos antes disso, e os próximos cinco mandamentos depois disso são mandamentos negativos, o que significa que Deus se concentra no que o povo de Israel não deve fazer.</w:t>
      </w:r>
    </w:p>
    <w:p>
      <w:pPr/>
      <w:r>
        <w:rPr>
          <w:lang w:val="pt_PT" w:bidi="pt_PT"/>
        </w:rPr>
      </w:r>
      <w:r>
        <w:rPr>
          <w:lang w:val="pt_PT" w:bidi="pt_PT"/>
        </w:rPr>
        <w:t>No sexto mandamento, Deus disse: "Não assassinarás". Assassinato é quando uma pessoa mata outra pessoa sem a aprovação de Deus. Deus não diz aqui quando está tudo bem matar outra pessoa, mas Deus dará exemplos em histórias posteriores. O ponto aqui é que Deus não quer que o povo de Israel vá e mate ninguém apenas porque odiasse alguém ou apenas porque quisesse se vingar. Se eles têm um problema com qualquer pessoa na comunidade, não podem simplesmente decidir ser violentos e buscar justiça por conta própria. Deus daria instruções ao povo mais tarde sobre o que fazer se eles tivessem um problema com qualquer um na comunidade. Mas para Deus, o assassinato não é uma opção. Em Gênesis, Deus deixou claro que criou os seres humanos à sua imagem. Deus criou os humanos para serem como ele. Deus valoriza a vida.</w:t>
      </w:r>
    </w:p>
    <w:p>
      <w:pPr/>
      <w:r>
        <w:rPr>
          <w:lang w:val="pt_PT" w:bidi="pt_PT"/>
        </w:rPr>
      </w:r>
      <w:r>
        <w:rPr>
          <w:lang w:val="pt_PT" w:bidi="pt_PT"/>
        </w:rPr>
        <w:t>No sétimo mandamento, Deus disse: "Não cometerás adultério". Adultério geralmente se refere ao ato de se envolver em relações sexuais com uma pessoa casada. Então, se um homem casado tiver relações sexuais com uma mulher casada que não seja sua esposa, essa ação seria chamada de pecado de adultério. Se uma mulher casada tiver relações sexuais com qualquer homem que não seja seu marido, essa ação também seria chamada de pecado de adultério. O adultério, portanto, era um pecado que envolvia sexo. Deus não permitiu que pessoas casadas tivessem relações sexuais com homens ou mulheres que não fossem seu marido ou esposa, porque o sexo normalmente resulta em ter filhos. Naquela época, era importante ter certeza de quem era o pai de qualquer filho que nascesse. Por exemplo, se uma mulher casada tiver relações sexuais com outro homem que não seja seu marido, e engravidar, ela não seria capaz de dizer se o pai do filho que está gerando é seu marido ou o outro homem. Esse mandamento mostra a importância que Deus coloca no casamento e na honra da família em geral.</w:t>
      </w:r>
    </w:p>
    <w:p>
      <w:pPr/>
      <w:r>
        <w:rPr>
          <w:lang w:val="pt_PT" w:bidi="pt_PT"/>
        </w:rPr>
      </w:r>
      <w:r>
        <w:rPr>
          <w:lang w:val="pt_PT" w:bidi="pt_PT"/>
        </w:rPr>
        <w:t>Parem aqui e discutam esta pergunta em grupo: como as pessoas em sua cultura chamam a ação de alguém quando ele ou ela tem relações sexuais com uma pessoa que não seja seu próprio marido ou esposa? Pause este áudio aqui.</w:t>
      </w:r>
    </w:p>
    <w:p>
      <w:pPr/>
      <w:r>
        <w:rPr>
          <w:lang w:val="pt_PT" w:bidi="pt_PT"/>
        </w:rPr>
      </w:r>
      <w:r>
        <w:rPr>
          <w:lang w:val="pt_PT" w:bidi="pt_PT"/>
        </w:rPr>
        <w:t>No oitavo mandamento, Deus disse "Não roubarás". Roubar é o ato de tomar a propriedade de outra pessoa sem a permissão dela. Uma pessoa pode fazer isso secretamente ou abertamente, onde as pessoas podem vê-la. Uma pessoa também pode fazer isso enganando ou forçando a outra pessoa a dar a ela o que lhe pertence. Independentemente de como uma pessoa faça isso, se ela leva o que outra pessoa possui sem a permissão dela, é o pecado de roubar, e Deus não permite isso.</w:t>
      </w:r>
    </w:p>
    <w:p>
      <w:pPr/>
      <w:r>
        <w:rPr>
          <w:lang w:val="pt_PT" w:bidi="pt_PT"/>
        </w:rPr>
      </w:r>
      <w:r>
        <w:rPr>
          <w:lang w:val="pt_PT" w:bidi="pt_PT"/>
        </w:rPr>
        <w:t>No nono mandamento, Deus disse: "Não darás falso testemunho contra o teu próximo". Vizinho se refere a qualquer indivíduo na comunidade, um membro da família, um amigo ou simplesmente um companheiro israelita. Dar testemunho a favor ou contra o próximo era a prática comum das pessoas naquela época durante um julgamento. Um julgamento é uma reunião onde um juiz decide qual deve ser o resultado para as pessoas em certas situações. Em um julgamento, o juiz pediria testemunhas, ou pessoas que pudessem ter informações importantes que poderiam ajudá-lo a tomar uma decisão. O juiz esperava que as testemunhas dessem informações verdadeiras e corretas para que sua decisão também fosse correta. Se uma testemunha desse informações falsas sobre uma pessoa, o juiz poderia tomar a decisão errada que poderia prejudicar uma pessoa inocente. Esse mandamento é importante porque mostra que Deus quer que o povo de Israel seja justo e honesto, assim como ele é. Isso significa que ao dar justiça, o povo de Israel deve aprender a dizer o que é verdadeiro e o que não é verdadeiro, e deve dar às pessoas o que merecem, seja recompensa ou seja punição. Isso também significa que Deus valoriza a honestidade e a verdade. Então, o povo da aliança de Deus nunca deve contar mentiras.</w:t>
      </w:r>
    </w:p>
    <w:p>
      <w:pPr/>
      <w:r>
        <w:rPr>
          <w:lang w:val="pt_PT" w:bidi="pt_PT"/>
        </w:rPr>
      </w:r>
      <w:r>
        <w:rPr>
          <w:lang w:val="pt_PT" w:bidi="pt_PT"/>
        </w:rPr>
        <w:t>No décimo e último mandamento, Deus disse: "Não cobiçarás a casa do teu próximo". Cobiça se refere ao sentimento quando uma pessoa realmente quer tomar algo que pertence a outra pessoa. A casa do vizinho se refere a tudo o que seu vizinho possui. Deus explica o que isso inclui: ele não deve cobiçar a esposa de seu vizinho, ou seu servo, ou sua serva, ou seu boi, ou seu burro, ou qualquer coisa que esse vizinho possua. Um boi é um touro adulto. Um burro é um animal que se parece com um cavalo, mas é menor do que um cavalo. As pessoas consideram o boi e o burro como animais de trabalho. Elas usavam esses animais para ajudá-las em seu trabalho, por isso normalmente viviam juntos com as pessoas que os possuíam. Deus está dizendo que o povo de Israel não deve ansiar ou desejar fortemente nada que pertença a seu próximo.</w:t>
      </w:r>
    </w:p>
    <w:p>
      <w:pPr/>
      <w:r>
        <w:rPr>
          <w:lang w:val="pt_PT" w:bidi="pt_PT"/>
        </w:rPr>
      </w:r>
      <w:r>
        <w:rPr>
          <w:lang w:val="pt_PT" w:bidi="pt_PT"/>
        </w:rPr>
        <w:t xml:space="preserve">Parem aqui e, em grupo, olhem para uma imagem de um </w:t>
      </w:r>
      <w:r>
        <w:rPr>
          <w:b/>
          <w:lang w:val="pt_PT" w:bidi="pt_PT"/>
        </w:rPr>
        <w:t>boi</w:t>
      </w:r>
      <w:r>
        <w:rPr>
          <w:lang w:val="pt_PT" w:bidi="pt_PT"/>
        </w:rPr>
        <w:t xml:space="preserve"> e um </w:t>
      </w:r>
      <w:r>
        <w:rPr>
          <w:lang w:val="pt_PT" w:bidi="pt_PT"/>
        </w:rPr>
        <w:t>burro</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20.8–17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Deus entrega o quarto mandamento sobre o dia de sábado.</w:t>
      </w:r>
    </w:p>
    <w:p>
      <w:pPr/>
      <w:r>
        <w:rPr>
          <w:lang w:val="pt_PT" w:bidi="pt_PT"/>
        </w:rPr>
      </w:r>
      <w:r>
        <w:rPr>
          <w:b/>
          <w:lang w:val="pt_PT" w:bidi="pt_PT"/>
        </w:rPr>
        <w:t>Na segunda cena:</w:t>
      </w:r>
      <w:r>
        <w:rPr>
          <w:lang w:val="pt_PT" w:bidi="pt_PT"/>
        </w:rPr>
        <w:t xml:space="preserve"> Deus entrega o quinto mandamento sobre honrar o pai e a mãe.</w:t>
      </w:r>
    </w:p>
    <w:p>
      <w:pPr/>
      <w:r>
        <w:rPr>
          <w:lang w:val="pt_PT" w:bidi="pt_PT"/>
        </w:rPr>
      </w:r>
      <w:r>
        <w:rPr>
          <w:b/>
          <w:lang w:val="pt_PT" w:bidi="pt_PT"/>
        </w:rPr>
        <w:t>Na terceira cena:</w:t>
      </w:r>
      <w:r>
        <w:rPr>
          <w:lang w:val="pt_PT" w:bidi="pt_PT"/>
        </w:rPr>
        <w:t xml:space="preserve"> Deus dá o sexto mandamento sobre assassinato.</w:t>
      </w:r>
    </w:p>
    <w:p>
      <w:pPr/>
      <w:r>
        <w:rPr>
          <w:lang w:val="pt_PT" w:bidi="pt_PT"/>
        </w:rPr>
      </w:r>
      <w:r>
        <w:rPr>
          <w:b/>
          <w:lang w:val="pt_PT" w:bidi="pt_PT"/>
        </w:rPr>
        <w:t>Na quarta cena:</w:t>
      </w:r>
      <w:r>
        <w:rPr>
          <w:lang w:val="pt_PT" w:bidi="pt_PT"/>
        </w:rPr>
        <w:t xml:space="preserve"> Deus dá o sétimo mandamento sobre adultério.</w:t>
      </w:r>
    </w:p>
    <w:p>
      <w:pPr/>
      <w:r>
        <w:rPr>
          <w:lang w:val="pt_PT" w:bidi="pt_PT"/>
        </w:rPr>
      </w:r>
      <w:r>
        <w:rPr>
          <w:b/>
          <w:lang w:val="pt_PT" w:bidi="pt_PT"/>
        </w:rPr>
        <w:t>Na quinta cena:</w:t>
      </w:r>
      <w:r>
        <w:rPr>
          <w:lang w:val="pt_PT" w:bidi="pt_PT"/>
        </w:rPr>
        <w:t xml:space="preserve"> Deus dá o oitavo mandamento sobre roubar.</w:t>
      </w:r>
    </w:p>
    <w:p>
      <w:pPr/>
      <w:r>
        <w:rPr>
          <w:lang w:val="pt_PT" w:bidi="pt_PT"/>
        </w:rPr>
      </w:r>
      <w:r>
        <w:rPr>
          <w:b/>
          <w:lang w:val="pt_PT" w:bidi="pt_PT"/>
        </w:rPr>
        <w:t>Na sexta cena</w:t>
      </w:r>
      <w:r>
        <w:rPr>
          <w:lang w:val="pt_PT" w:bidi="pt_PT"/>
        </w:rPr>
        <w:t>: Deus entrega o nono mandamento sobre dar falso testemunho contra o próximo.</w:t>
      </w:r>
    </w:p>
    <w:p>
      <w:pPr/>
      <w:r>
        <w:rPr>
          <w:lang w:val="pt_PT" w:bidi="pt_PT"/>
        </w:rPr>
      </w:r>
      <w:r>
        <w:rPr>
          <w:b/>
          <w:lang w:val="pt_PT" w:bidi="pt_PT"/>
        </w:rPr>
        <w:t>Na sétima cena</w:t>
      </w:r>
      <w:r>
        <w:rPr>
          <w:lang w:val="pt_PT" w:bidi="pt_PT"/>
        </w:rPr>
        <w:t>: Deus dá o décimo mandamento sobre cobiçar os bens do próximo.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Ao visualizar essa história, é importante lembrar que Moisés e o povo estavam no lugar chamado Sinai. Esse lugar tem um deserto e uma montanha chamada Monte Sinai. Havia raios, trovões, uma nuvem espessa, um grande fogo e grande fumaça ao redor do topo da montanha. Moisés está com o povo na base da montanha. Na história, Deus estaria falando da montanha por meio das nuvens e dos trovões. Ele estaria falando com todo o povo de Israel ao pé da montanha. O povo ouviu a Deus, mas também ouviu a trombeta ficando cada vez mais alta e mais próxima deles.</w:t>
      </w:r>
    </w:p>
    <w:p>
      <w:pPr/>
      <w:r>
        <w:rPr>
          <w:lang w:val="pt_PT" w:bidi="pt_PT"/>
        </w:rPr>
      </w:r>
      <w:r>
        <w:rPr>
          <w:lang w:val="pt_PT" w:bidi="pt_PT"/>
        </w:rPr>
        <w:t xml:space="preserve">Parem aqui e, em grupo, olhem para uma imagem do </w:t>
      </w:r>
      <w:r>
        <w:rPr>
          <w:b/>
          <w:lang w:val="pt_PT" w:bidi="pt_PT"/>
        </w:rPr>
        <w:t>Monte Sinai com trovões, raios e uma nuvem espessa ao seu redor</w:t>
      </w:r>
      <w:r>
        <w:rPr>
          <w:lang w:val="pt_PT" w:bidi="pt_PT"/>
        </w:rPr>
        <w:t>. Pause este áudio aqui.</w:t>
      </w:r>
    </w:p>
    <w:p>
      <w:pPr/>
      <w:r>
        <w:rPr>
          <w:lang w:val="pt_PT" w:bidi="pt_PT"/>
        </w:rPr>
      </w:r>
      <w:r>
        <w:rPr>
          <w:lang w:val="pt_PT" w:bidi="pt_PT"/>
        </w:rPr>
        <w:t>Toda a história registra os discursos de Deus. Ao encenar a história, é importante representar as cenas usando as próprias palavras que Deus falou na história.</w:t>
      </w:r>
    </w:p>
    <w:p>
      <w:pPr/>
      <w:r>
        <w:rPr>
          <w:lang w:val="pt_PT" w:bidi="pt_PT"/>
        </w:rPr>
      </w:r>
      <w:r>
        <w:rPr>
          <w:b/>
          <w:lang w:val="pt_PT" w:bidi="pt_PT"/>
        </w:rPr>
        <w:t>Na cena um</w:t>
      </w:r>
      <w:r>
        <w:rPr>
          <w:lang w:val="pt_PT" w:bidi="pt_PT"/>
        </w:rPr>
        <w:t>, Deus disse: "Lembra-te do dia de sábado, para mantê-lo santo". Esse mandamento começa com uma ordem que mostra que os israelitas já estão fazendo essa ação, e Deus quer que eles continuem fazendo isso. O povo deve trabalhar por seis dias, mas o sétimo dia também é um dia especial para Yahweh, o Deus deles. Yahweh abençoou o sétimo dia como um sábado para ele. Deus lista as pessoas que não devem trabalhar nesse dia: seu filho, sua filha, seu servo, sua serva, animais de trabalho e qualquer estrangeiro na cidade. Então, Deus explica a razão para esse mandamento. Em seis dias, ele criou tudo — os céus, ou o céu, a terra, o mar e tudo o que neles há. Mas no sétimo dia, ele descansou de todo o seu trabalho. A próxima declaração é importante porque resume esse mandamento. Deus abençoou o sétimo dia como o dia de sábado, e o tornou santo, um dia especial dedicado a ele.</w:t>
      </w:r>
    </w:p>
    <w:p>
      <w:pPr/>
      <w:r>
        <w:rPr>
          <w:lang w:val="pt_PT" w:bidi="pt_PT"/>
        </w:rPr>
      </w:r>
      <w:r>
        <w:rPr>
          <w:lang w:val="pt_PT" w:bidi="pt_PT"/>
        </w:rPr>
        <w:t>Parem aqui e discutam esta pergunta em grupo: como as pessoas em sua cultura falam sobre continuar fazendo algo que já estão fazendo? Pause este áudio aqui.</w:t>
      </w:r>
    </w:p>
    <w:p>
      <w:pPr/>
      <w:r>
        <w:rPr>
          <w:lang w:val="pt_PT" w:bidi="pt_PT"/>
        </w:rPr>
      </w:r>
      <w:r>
        <w:rPr>
          <w:b/>
          <w:lang w:val="pt_PT" w:bidi="pt_PT"/>
        </w:rPr>
        <w:t>Na cena dois</w:t>
      </w:r>
      <w:r>
        <w:rPr>
          <w:lang w:val="pt_PT" w:bidi="pt_PT"/>
        </w:rPr>
        <w:t>, Deus disse que o povo deve honrar seu pai e sua mãe para que Deus os abençoe com uma vida longa e próspera na terra que Deus está dando a eles. É importante observar que Deus menciona tanto o pai quanto a mãe nesse mandamento.</w:t>
      </w:r>
    </w:p>
    <w:p>
      <w:pPr/>
      <w:r>
        <w:rPr>
          <w:lang w:val="pt_PT" w:bidi="pt_PT"/>
        </w:rPr>
      </w:r>
      <w:r>
        <w:rPr>
          <w:b/>
          <w:lang w:val="pt_PT" w:bidi="pt_PT"/>
        </w:rPr>
        <w:t>Na cena três</w:t>
      </w:r>
      <w:r>
        <w:rPr>
          <w:lang w:val="pt_PT" w:bidi="pt_PT"/>
        </w:rPr>
        <w:t>, Deus disse que o povo não deve assassinar ninguém. Na língua original, Deus declarou esse mandamento em uma forma negativa para enfatizar que eles não deveriam fazer isso.</w:t>
      </w:r>
    </w:p>
    <w:p>
      <w:pPr/>
      <w:r>
        <w:rPr>
          <w:lang w:val="pt_PT" w:bidi="pt_PT"/>
        </w:rPr>
      </w:r>
      <w:r>
        <w:rPr>
          <w:b/>
          <w:lang w:val="pt_PT" w:bidi="pt_PT"/>
        </w:rPr>
        <w:t>Na cena quatro</w:t>
      </w:r>
      <w:r>
        <w:rPr>
          <w:lang w:val="pt_PT" w:bidi="pt_PT"/>
        </w:rPr>
        <w:t>, Deus disse que o povo não deve cometer adultério. Na língua original, Deus declarou esse mandamento em uma forma negativa para enfatizar que eles não deveriam fazer isso.</w:t>
      </w:r>
    </w:p>
    <w:p>
      <w:pPr/>
      <w:r>
        <w:rPr>
          <w:lang w:val="pt_PT" w:bidi="pt_PT"/>
        </w:rPr>
      </w:r>
      <w:r>
        <w:rPr>
          <w:b/>
          <w:lang w:val="pt_PT" w:bidi="pt_PT"/>
        </w:rPr>
        <w:t>Na cena cinco</w:t>
      </w:r>
      <w:r>
        <w:rPr>
          <w:lang w:val="pt_PT" w:bidi="pt_PT"/>
        </w:rPr>
        <w:t>, Deus disse que o povo não deve roubar. Na língua original, Deus declarou esse mandamento em uma forma negativa para enfatizar que eles não deveriam fazer isso.</w:t>
      </w:r>
    </w:p>
    <w:p>
      <w:pPr/>
      <w:r>
        <w:rPr>
          <w:lang w:val="pt_PT" w:bidi="pt_PT"/>
        </w:rPr>
      </w:r>
      <w:r>
        <w:rPr>
          <w:b/>
          <w:lang w:val="pt_PT" w:bidi="pt_PT"/>
        </w:rPr>
        <w:t>Na cena seis</w:t>
      </w:r>
      <w:r>
        <w:rPr>
          <w:lang w:val="pt_PT" w:bidi="pt_PT"/>
        </w:rPr>
        <w:t>, Deus disse que o povo não deve dar falso testemunho contra o seu próximo. Na língua original, Deus declarou esse mandamento em uma forma negativa para enfatizar que eles não deveriam fazer isso.</w:t>
      </w:r>
    </w:p>
    <w:p>
      <w:pPr/>
      <w:r>
        <w:rPr>
          <w:lang w:val="pt_PT" w:bidi="pt_PT"/>
        </w:rPr>
      </w:r>
      <w:r>
        <w:rPr>
          <w:lang w:val="pt_PT" w:bidi="pt_PT"/>
        </w:rPr>
        <w:t>Parem aqui e discutam esta pergunta em grupo: como as pessoas em sua cultura chamam a ação de alguém quando essa pessoa conta mentiras sobre outra? Pause este áudio aqui.</w:t>
      </w:r>
    </w:p>
    <w:p>
      <w:pPr/>
      <w:r>
        <w:rPr>
          <w:lang w:val="pt_PT" w:bidi="pt_PT"/>
        </w:rPr>
      </w:r>
      <w:r>
        <w:rPr>
          <w:b/>
          <w:lang w:val="pt_PT" w:bidi="pt_PT"/>
        </w:rPr>
        <w:t>Na cena sete</w:t>
      </w:r>
      <w:r>
        <w:rPr>
          <w:lang w:val="pt_PT" w:bidi="pt_PT"/>
        </w:rPr>
        <w:t>, Deus disse que o povo não deveria cobiçar a casa de seu vizinho, nem suas propriedades. Então, Deus reafirma a primeira parte do mandamento e, em seguida, lista os tipos de propriedades que eles não devem cobiçar: a esposa de seu próximo, seus servos, suas servas, seu boi, seu burro ou qualquer coisa que seu próximo possua.</w:t>
      </w:r>
    </w:p>
    <w:p>
      <w:pPr/>
      <w:r>
        <w:rPr>
          <w:lang w:val="pt_PT" w:bidi="pt_PT"/>
        </w:rPr>
      </w:r>
      <w:r>
        <w:rPr>
          <w:lang w:val="pt_PT" w:bidi="pt_PT"/>
        </w:rPr>
        <w:t>Parem aqui e discutam esta pergunta em grupo: em sua cultura, quem as pessoas consideram como membros de sua família e casa?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20.8–17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Deus dá o quarto mandamento sobre o dia de sábado.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"Estou feliz por meu povo poder trabalhar por seis dias, mas no sétimo dia, eles precisam descansar. Porque abençoei o sétimo dia como um dia de sábado para mim", ou "Criei tudo em seis dias, mas descansei no sétimo dia. Fico feliz sempre que me lembro disso. Meu povo fará o mesmo".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Deus dá o quinto mandamento sobre honrar pai e mãe.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"Oh! Devemos honrar nosso pai e nossa mãe como honramos e respeitamos Yahweh. Sinto muito por não ter feito isso antes", ou "Estamos animados com a bênção de uma longa vida que Deus prometeu se honrássemos nosso pai e nossa mãe!"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Deus dá o sexto mandamento sobre assassinato.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"Estou feliz por me lembrar de que criei todos os humanos à minha imagem. Eles são muito importantes para mim. Então, meu povo não pode assassinar ou matar ninguém sem minha aprovação", ou "Fico com o coração partido quando vejo pessoas assassinando alguém. É um grande pecado que me faz sentir triste e ferido. Não quero que eles assassinem ninguém".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Deus dá o sétimo mandamento sobre adultério.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tão feliz por Yahweh estar protegendo nossas famílias!" ou "Deus está certo. Devemos ter cuidado de não cometer adultério, para que saibamos com certeza quem são os membros de nossa família".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quinta cena, Deus dá o oitavo mandamento contra o roubo.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"Meu povo não deve tomar o que pertence a outras pessoas", ou "Preciso garantir que o povo perceba que nunca deve roubar. Odeio roubar".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sexta cena, Deus dá o nono mandamento sobre não dar falso testemunho contra o próximo.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"É fácil dar falso testemunho sobre uma pessoa, e às vezes queremos fazer isso. Agora aprendi que Deus não quer que demos falso testemunho ou informações contra nosso próximo", ou "Espero que o povo de Israel entenda que se alguém pedir a eles que testemunhem, devem dar apenas informações verdadeiras".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sétima cena, Deus dá o décimo mandamento sobre cobiçar a propriedade do próximo.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"Estou triste por meu povo não estar satisfeito e não desfrutando das coisas que eu dei a eles; que eles querem tomar o que os outros possuem", ou "Meu povo deve aprender a estar satisfeito com o que eu dei a eles em vez de querer tomar o que seu próximo possui".</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20.8–17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A história presente é sobre as próximas sete palavras, ou mandamentos, que Deus deu ao povo de Israel.</w:t>
      </w:r>
    </w:p>
    <w:p>
      <w:pPr/>
      <w:r>
        <w:rPr>
          <w:lang w:val="pt_PT" w:bidi="pt_PT"/>
        </w:rPr>
      </w:r>
      <w:r>
        <w:rPr>
          <w:lang w:val="pt_PT" w:bidi="pt_PT"/>
        </w:rPr>
        <w:t xml:space="preserve">A história começa com o quarto </w:t>
      </w:r>
      <w:r>
        <w:rPr>
          <w:lang w:val="pt_PT" w:bidi="pt_PT"/>
        </w:rPr>
        <w:t>mandamento</w:t>
      </w:r>
      <w:r>
        <w:rPr>
          <w:lang w:val="pt_PT" w:bidi="pt_PT"/>
        </w:rPr>
        <w:t xml:space="preserve">. </w:t>
      </w:r>
      <w:r>
        <w:rPr>
          <w:lang w:val="pt_PT" w:bidi="pt_PT"/>
        </w:rPr>
        <w:t>Deus</w:t>
      </w:r>
      <w:r>
        <w:rPr>
          <w:lang w:val="pt_PT" w:bidi="pt_PT"/>
        </w:rPr>
        <w:t xml:space="preserve"> disse: "Lembrem-se do dia de </w:t>
      </w:r>
      <w:r>
        <w:rPr>
          <w:b/>
          <w:lang w:val="pt_PT" w:bidi="pt_PT"/>
        </w:rPr>
        <w:t>sábado</w:t>
      </w:r>
      <w:r>
        <w:rPr>
          <w:lang w:val="pt_PT" w:bidi="pt_PT"/>
        </w:rPr>
        <w:t xml:space="preserve">, para mantê-lo </w:t>
      </w:r>
      <w:r>
        <w:rPr>
          <w:b/>
          <w:lang w:val="pt_PT" w:bidi="pt_PT"/>
        </w:rPr>
        <w:t>santo</w:t>
      </w:r>
      <w:r>
        <w:rPr>
          <w:lang w:val="pt_PT" w:bidi="pt_PT"/>
        </w:rPr>
        <w:t xml:space="preserve">". A palavra sábado significa descanso, e o dia de sábado significa um dia de descanso. A palavra santo significa ser separado para o serviço a Deus. Qualquer pessoa ou objeto que é santo significa que Deus é o dono dessa pessoa ou desse objeto. Nessa história, guardar o sábado como santo significa que o povo deve considerar o sétimo dia, ou o dia de sábado, como o dia de Deus. Eles devem dedicar esse dia não ao trabalho, mas a Deus. Traduzam as palavras </w:t>
      </w:r>
      <w:r>
        <w:rPr>
          <w:lang w:val="pt_PT" w:bidi="pt_PT"/>
        </w:rPr>
        <w:t>santo</w:t>
      </w:r>
      <w:r>
        <w:rPr>
          <w:lang w:val="pt_PT" w:bidi="pt_PT"/>
        </w:rPr>
        <w:t xml:space="preserve"> e </w:t>
      </w:r>
      <w:r>
        <w:rPr>
          <w:lang w:val="pt_PT" w:bidi="pt_PT"/>
        </w:rPr>
        <w:t>sábado</w:t>
      </w:r>
      <w:r>
        <w:rPr>
          <w:lang w:val="pt_PT" w:bidi="pt_PT"/>
        </w:rPr>
        <w:t xml:space="preserve"> da mesma maneira que vocês as traduziram antes, e procurem por elas no Glossário Mestre para mais informações.</w:t>
      </w:r>
    </w:p>
    <w:p>
      <w:pPr/>
      <w:r>
        <w:rPr>
          <w:lang w:val="pt_PT" w:bidi="pt_PT"/>
        </w:rPr>
      </w:r>
      <w:r>
        <w:rPr>
          <w:lang w:val="pt_PT" w:bidi="pt_PT"/>
        </w:rPr>
        <w:t xml:space="preserve">Deus também disse: "Seis dias vocês trabalharão, e farão todo o seu trabalho, mas o sétimo dia é um sábado para </w:t>
      </w:r>
      <w:r>
        <w:rPr>
          <w:b/>
          <w:lang w:val="pt_PT" w:bidi="pt_PT"/>
        </w:rPr>
        <w:t>Yahweh</w:t>
      </w:r>
      <w:r>
        <w:rPr>
          <w:lang w:val="pt_PT" w:bidi="pt_PT"/>
        </w:rPr>
        <w:t xml:space="preserve">, seu Deus". Yahweh é o nome pessoal de Deus. Usem o mesmo nome para Yahweh que vocês usaram em passagens anteriores. Procure </w:t>
      </w:r>
      <w:r>
        <w:rPr>
          <w:lang w:val="pt_PT" w:bidi="pt_PT"/>
        </w:rPr>
        <w:t>Yahweh</w:t>
      </w:r>
      <w:r>
        <w:rPr>
          <w:lang w:val="pt_PT" w:bidi="pt_PT"/>
        </w:rPr>
        <w:t xml:space="preserve"> no Glossário Mestre para mais informações.</w:t>
      </w:r>
    </w:p>
    <w:p>
      <w:pPr/>
      <w:r>
        <w:rPr>
          <w:lang w:val="pt_PT" w:bidi="pt_PT"/>
        </w:rPr>
      </w:r>
      <w:r>
        <w:rPr>
          <w:lang w:val="pt_PT" w:bidi="pt_PT"/>
        </w:rPr>
        <w:t xml:space="preserve">"Nele, você não fará nenhum trabalho, nem você, nem seu </w:t>
      </w:r>
      <w:r>
        <w:rPr>
          <w:lang w:val="pt_PT" w:bidi="pt_PT"/>
        </w:rPr>
        <w:t>filho</w:t>
      </w:r>
      <w:r>
        <w:rPr>
          <w:lang w:val="pt_PT" w:bidi="pt_PT"/>
        </w:rPr>
        <w:t xml:space="preserve">, nem sua </w:t>
      </w:r>
      <w:r>
        <w:rPr>
          <w:b/>
          <w:lang w:val="pt_PT" w:bidi="pt_PT"/>
        </w:rPr>
        <w:t>filha</w:t>
      </w:r>
      <w:r>
        <w:rPr>
          <w:lang w:val="pt_PT" w:bidi="pt_PT"/>
        </w:rPr>
        <w:t xml:space="preserve">, seu servo, nem sua </w:t>
      </w:r>
      <w:r>
        <w:rPr>
          <w:b/>
          <w:lang w:val="pt_PT" w:bidi="pt_PT"/>
        </w:rPr>
        <w:t>serva</w:t>
      </w:r>
      <w:r>
        <w:rPr>
          <w:lang w:val="pt_PT" w:bidi="pt_PT"/>
        </w:rPr>
        <w:t xml:space="preserve">, nem seus </w:t>
      </w:r>
      <w:r>
        <w:rPr>
          <w:b/>
          <w:lang w:val="pt_PT" w:bidi="pt_PT"/>
        </w:rPr>
        <w:t>animais de criação</w:t>
      </w:r>
      <w:r>
        <w:rPr>
          <w:lang w:val="pt_PT" w:bidi="pt_PT"/>
        </w:rPr>
        <w:t xml:space="preserve">, nem o </w:t>
      </w:r>
      <w:r>
        <w:rPr>
          <w:b/>
          <w:lang w:val="pt_PT" w:bidi="pt_PT"/>
        </w:rPr>
        <w:t>estrangeiro que está dentro de seus portões</w:t>
      </w:r>
      <w:r>
        <w:rPr>
          <w:lang w:val="pt_PT" w:bidi="pt_PT"/>
        </w:rPr>
        <w:t xml:space="preserve">". Um servo é alguém que vive na mesma casa que seu </w:t>
      </w:r>
      <w:r>
        <w:rPr>
          <w:lang w:val="pt_PT" w:bidi="pt_PT"/>
        </w:rPr>
        <w:t>senhor</w:t>
      </w:r>
      <w:r>
        <w:rPr>
          <w:lang w:val="pt_PT" w:bidi="pt_PT"/>
        </w:rPr>
        <w:t xml:space="preserve"> para servir às necessidades da família de seu senhor. Um servo poderia ser homem ou mulher. "Animais de criação" se refere aos animais que as pessoas usam para ajudar em seu trabalho. O estrangeiro dentro de suas portas se refere a uma pessoa que não é realmente um membro de sua nação ou grupo de pessoas, mas está vivendo dentro de seu território por alguma razão. Traduzam as palavras servo, animais de criação e estrangeiro da mesma maneira que vocês as traduziram antes. Procurem </w:t>
      </w:r>
      <w:r>
        <w:rPr>
          <w:lang w:val="pt_PT" w:bidi="pt_PT"/>
        </w:rPr>
        <w:t>servo</w:t>
      </w:r>
      <w:r>
        <w:rPr>
          <w:lang w:val="pt_PT" w:bidi="pt_PT"/>
        </w:rPr>
        <w:t xml:space="preserve"> e </w:t>
      </w:r>
      <w:r>
        <w:rPr>
          <w:lang w:val="pt_PT" w:bidi="pt_PT"/>
        </w:rPr>
        <w:t>estrangeiro</w:t>
      </w:r>
      <w:r>
        <w:rPr>
          <w:lang w:val="pt_PT" w:bidi="pt_PT"/>
        </w:rPr>
        <w:t xml:space="preserve"> no Glossário Mestre para mais informações.</w:t>
      </w:r>
    </w:p>
    <w:p>
      <w:pPr/>
      <w:r>
        <w:rPr>
          <w:lang w:val="pt_PT" w:bidi="pt_PT"/>
        </w:rPr>
      </w:r>
      <w:r>
        <w:rPr>
          <w:lang w:val="pt_PT" w:bidi="pt_PT"/>
        </w:rPr>
        <w:t xml:space="preserve">Deus explica a razão para esse mandamento: "Porque em seis dias Yahweh fez o </w:t>
      </w:r>
      <w:r>
        <w:rPr>
          <w:b/>
          <w:lang w:val="pt_PT" w:bidi="pt_PT"/>
        </w:rPr>
        <w:t>céu</w:t>
      </w:r>
      <w:r>
        <w:rPr>
          <w:lang w:val="pt_PT" w:bidi="pt_PT"/>
        </w:rPr>
        <w:t xml:space="preserve">, a </w:t>
      </w:r>
      <w:r>
        <w:rPr>
          <w:b/>
          <w:lang w:val="pt_PT" w:bidi="pt_PT"/>
        </w:rPr>
        <w:t>terra</w:t>
      </w:r>
      <w:r>
        <w:rPr>
          <w:lang w:val="pt_PT" w:bidi="pt_PT"/>
        </w:rPr>
        <w:t xml:space="preserve">, o </w:t>
      </w:r>
      <w:r>
        <w:rPr>
          <w:b/>
          <w:lang w:val="pt_PT" w:bidi="pt_PT"/>
        </w:rPr>
        <w:t>mar</w:t>
      </w:r>
      <w:r>
        <w:rPr>
          <w:lang w:val="pt_PT" w:bidi="pt_PT"/>
        </w:rPr>
        <w:t xml:space="preserve"> e tudo o que está neles, e descansou no sétimo dia. Portanto, Yahweh </w:t>
      </w:r>
      <w:r>
        <w:rPr>
          <w:b/>
          <w:lang w:val="pt_PT" w:bidi="pt_PT"/>
        </w:rPr>
        <w:t>abençoou</w:t>
      </w:r>
      <w:r>
        <w:rPr>
          <w:lang w:val="pt_PT" w:bidi="pt_PT"/>
        </w:rPr>
        <w:t xml:space="preserve"> o dia de sábado e o tornou santo". Os céus aqui se referem ao céu e ao lugar onde as estrelas estão. A terra se refere a toda a terra no mundo. O mar se refere a todas as águas no mundo. Abençoar é quando uma pessoa dá favor a outra pessoa. Quando Yahweh abençoou o dia de sábado, significa que ele o tornou santo, um dia especial dedicado apenas a Deus. Traduzam as palavras céu, terra, mar e abençoar da mesma maneira que vocês as traduziram antes. Procurem as palavras </w:t>
      </w:r>
      <w:r>
        <w:rPr>
          <w:lang w:val="pt_PT" w:bidi="pt_PT"/>
        </w:rPr>
        <w:t>céu</w:t>
      </w:r>
      <w:r>
        <w:rPr>
          <w:lang w:val="pt_PT" w:bidi="pt_PT"/>
        </w:rPr>
        <w:t xml:space="preserve"> e </w:t>
      </w:r>
      <w:r>
        <w:rPr>
          <w:lang w:val="pt_PT" w:bidi="pt_PT"/>
        </w:rPr>
        <w:t>abençoar</w:t>
      </w:r>
      <w:r>
        <w:rPr>
          <w:lang w:val="pt_PT" w:bidi="pt_PT"/>
        </w:rPr>
        <w:t xml:space="preserve"> no Glossário Mestre para mais informações.</w:t>
      </w:r>
    </w:p>
    <w:p>
      <w:pPr/>
      <w:r>
        <w:rPr>
          <w:lang w:val="pt_PT" w:bidi="pt_PT"/>
        </w:rPr>
      </w:r>
      <w:r>
        <w:rPr>
          <w:lang w:val="pt_PT" w:bidi="pt_PT"/>
        </w:rPr>
        <w:t xml:space="preserve">Então Deus deu o sexto mandamento. Deus disse: "Não </w:t>
      </w:r>
      <w:r>
        <w:rPr>
          <w:b/>
          <w:lang w:val="pt_PT" w:bidi="pt_PT"/>
        </w:rPr>
        <w:t>assassinarás</w:t>
      </w:r>
      <w:r>
        <w:rPr>
          <w:lang w:val="pt_PT" w:bidi="pt_PT"/>
        </w:rPr>
        <w:t>". Assassinato é quando uma pessoa mata outra pessoa sem a aprovação de Deus. Deus não diz aqui quando é permitido matar outra pessoa, mas Deus dará exemplos em histórias posteriores.</w:t>
      </w:r>
    </w:p>
    <w:p>
      <w:pPr/>
      <w:r>
        <w:rPr>
          <w:lang w:val="pt_PT" w:bidi="pt_PT"/>
        </w:rPr>
      </w:r>
      <w:r>
        <w:rPr>
          <w:lang w:val="pt_PT" w:bidi="pt_PT"/>
        </w:rPr>
        <w:t xml:space="preserve">Então Deus deu o sétimo mandamento. Deus disse: "Não cometerás, ou praticarás, </w:t>
      </w:r>
      <w:r>
        <w:rPr>
          <w:b/>
          <w:lang w:val="pt_PT" w:bidi="pt_PT"/>
        </w:rPr>
        <w:t>adultério</w:t>
      </w:r>
      <w:r>
        <w:rPr>
          <w:lang w:val="pt_PT" w:bidi="pt_PT"/>
        </w:rPr>
        <w:t>". Adultério comumente se refere a um ato de se envolver em relações sexuais com uma pessoa casada com quem você não é casado.</w:t>
      </w:r>
    </w:p>
    <w:p>
      <w:pPr/>
      <w:r>
        <w:rPr>
          <w:lang w:val="pt_PT" w:bidi="pt_PT"/>
        </w:rPr>
      </w:r>
      <w:r>
        <w:rPr>
          <w:lang w:val="pt_PT" w:bidi="pt_PT"/>
        </w:rPr>
        <w:t xml:space="preserve">Parem aqui e discutam em grupo qual palavra ou frase vocês usarão para adultério. Para mais informações sobre </w:t>
      </w:r>
      <w:r>
        <w:rPr>
          <w:lang w:val="pt_PT" w:bidi="pt_PT"/>
        </w:rPr>
        <w:t>adultério</w:t>
      </w:r>
      <w:r>
        <w:rPr>
          <w:lang w:val="pt_PT" w:bidi="pt_PT"/>
        </w:rPr>
        <w:t>, vocês podem consultar o Glossário Mestre. Pause este áudio aqui.</w:t>
      </w:r>
    </w:p>
    <w:p>
      <w:pPr/>
      <w:r>
        <w:rPr>
          <w:lang w:val="pt_PT" w:bidi="pt_PT"/>
        </w:rPr>
      </w:r>
      <w:r>
        <w:rPr>
          <w:lang w:val="pt_PT" w:bidi="pt_PT"/>
        </w:rPr>
        <w:t xml:space="preserve">Então Deus deu o oitavo mandamento. Deus disse: "Não </w:t>
      </w:r>
      <w:r>
        <w:rPr>
          <w:b/>
          <w:lang w:val="pt_PT" w:bidi="pt_PT"/>
        </w:rPr>
        <w:t>roubarás</w:t>
      </w:r>
      <w:r>
        <w:rPr>
          <w:lang w:val="pt_PT" w:bidi="pt_PT"/>
        </w:rPr>
        <w:t>". Roubar é o ato de tomar a propriedade de outra pessoa sem a permissão dela.</w:t>
      </w:r>
    </w:p>
    <w:p>
      <w:pPr/>
      <w:r>
        <w:rPr>
          <w:lang w:val="pt_PT" w:bidi="pt_PT"/>
        </w:rPr>
      </w:r>
      <w:r>
        <w:rPr>
          <w:lang w:val="pt_PT" w:bidi="pt_PT"/>
        </w:rPr>
        <w:t xml:space="preserve">Então Deus deu o nono mandamento. Deus disse: "Não darás falso </w:t>
      </w:r>
      <w:r>
        <w:rPr>
          <w:b/>
          <w:lang w:val="pt_PT" w:bidi="pt_PT"/>
        </w:rPr>
        <w:t>testemunho</w:t>
      </w:r>
      <w:r>
        <w:rPr>
          <w:lang w:val="pt_PT" w:bidi="pt_PT"/>
        </w:rPr>
        <w:t xml:space="preserve"> contra seu </w:t>
      </w:r>
      <w:r>
        <w:rPr>
          <w:b/>
          <w:lang w:val="pt_PT" w:bidi="pt_PT"/>
        </w:rPr>
        <w:t>vizinho</w:t>
      </w:r>
      <w:r>
        <w:rPr>
          <w:lang w:val="pt_PT" w:bidi="pt_PT"/>
        </w:rPr>
        <w:t xml:space="preserve">". A palavra vizinho se refere a qualquer indivíduo na comunidade. Ele poderia ser um membro da família, um amigo ou simplesmente um </w:t>
      </w:r>
      <w:r>
        <w:rPr>
          <w:lang w:val="pt_PT" w:bidi="pt_PT"/>
        </w:rPr>
        <w:t>israelita</w:t>
      </w:r>
      <w:r>
        <w:rPr>
          <w:lang w:val="pt_PT" w:bidi="pt_PT"/>
        </w:rPr>
        <w:t xml:space="preserve">. Traduzam as palavras testemunha e vizinho da mesma maneira que vocês as traduziram antes. Para mais informações sobre a palavra </w:t>
      </w:r>
      <w:r>
        <w:rPr>
          <w:b/>
          <w:lang w:val="pt_PT" w:bidi="pt_PT"/>
        </w:rPr>
        <w:t>vizinho</w:t>
      </w:r>
      <w:r>
        <w:rPr>
          <w:lang w:val="pt_PT" w:bidi="pt_PT"/>
        </w:rPr>
        <w:t>, vocês podem consultar o Glossário Mestre.</w:t>
      </w:r>
    </w:p>
    <w:p>
      <w:pPr/>
      <w:r>
        <w:rPr>
          <w:lang w:val="pt_PT" w:bidi="pt_PT"/>
        </w:rPr>
      </w:r>
      <w:r>
        <w:rPr>
          <w:lang w:val="pt_PT" w:bidi="pt_PT"/>
        </w:rPr>
        <w:t xml:space="preserve">Então Deus deu o décimo e último mandamento. Deus disse: "Não </w:t>
      </w:r>
      <w:r>
        <w:rPr>
          <w:b/>
          <w:lang w:val="pt_PT" w:bidi="pt_PT"/>
        </w:rPr>
        <w:t>cobiçarás</w:t>
      </w:r>
      <w:r>
        <w:rPr>
          <w:lang w:val="pt_PT" w:bidi="pt_PT"/>
        </w:rPr>
        <w:t xml:space="preserve"> a </w:t>
      </w:r>
      <w:r>
        <w:rPr>
          <w:b/>
          <w:lang w:val="pt_PT" w:bidi="pt_PT"/>
        </w:rPr>
        <w:t>casa do teu vizinho</w:t>
      </w:r>
      <w:r>
        <w:rPr>
          <w:lang w:val="pt_PT" w:bidi="pt_PT"/>
        </w:rPr>
        <w:t>; não cobiçarás a mulher do teu vizinho, nem o seu servo, nem a sua serva, nem o seu boi, nem o seu burro, nem coisa alguma do teu vizinho". Cobiça se refere ao sentimento que alguém tem de querer tomar algo que pertence a outra pessoa. A casa do vizinho se refere a tudo o que esse vizinho possui.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20:18–26</w:t>
      </w:r>
      <w:r>
        <w:rPr>
          <w:lang w:val="pt_PT" w:bidi="pt_PT"/>
        </w:rPr>
      </w:r>
    </w:p>
    <w:p>
      <w:pPr>
        <w:pStyle w:val="Heading3"/>
      </w:pPr>
      <w:r>
        <w:rPr>
          <w:lang w:val="pt_PT" w:bidi="pt_PT"/>
        </w:rPr>
        <w:t>Ouvir e Sentir</w:t>
      </w:r>
    </w:p>
    <w:p>
      <w:pPr/>
      <w:r>
        <w:rPr>
          <w:lang w:val="pt_PT" w:bidi="pt_PT"/>
        </w:rPr>
      </w:r>
      <w:r>
        <w:rPr>
          <w:lang w:val="pt_PT" w:bidi="pt_PT"/>
        </w:rPr>
        <w:t>Nesta etapa, ouçam Êxodo 20.18–26 e guardem em seus corações.</w:t>
      </w:r>
    </w:p>
    <w:p>
      <w:pPr/>
      <w:r>
        <w:rPr>
          <w:lang w:val="pt_PT" w:bidi="pt_PT"/>
        </w:rPr>
      </w:r>
      <w:r>
        <w:rPr>
          <w:lang w:val="pt_PT" w:bidi="pt_PT"/>
        </w:rPr>
        <w:t>Pause este áudio aqui.</w:t>
      </w:r>
    </w:p>
    <w:p>
      <w:pPr/>
      <w:r>
        <w:rPr>
          <w:lang w:val="pt_PT" w:bidi="pt_PT"/>
        </w:rPr>
      </w:r>
      <w:r>
        <w:rPr>
          <w:lang w:val="pt_PT" w:bidi="pt_PT"/>
        </w:rPr>
        <w:t>Ouçam uma versão em áudio de Êxodo 20.18–26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20.18–26 na tradução mais fácil de entender.</w:t>
      </w:r>
    </w:p>
    <w:p>
      <w:pPr/>
      <w:r>
        <w:rPr>
          <w:lang w:val="pt_PT" w:bidi="pt_PT"/>
        </w:rPr>
      </w:r>
      <w:r>
        <w:rPr>
          <w:lang w:val="pt_PT" w:bidi="pt_PT"/>
        </w:rPr>
        <w:t>As histórias anteriores eram sobre as dez palavras que Deus deu ao povo de Israel. A maioria das pessoas chama essas dez palavras de "Dez Mandamentos", porque são uma lista de instruções que Deus espera que as pessoas obedeçam por toda a sua vida. A presente história é sobre como o povo então respondeu a Deus. Nessa história, Deus também fala sobre construir um altar para ele.</w:t>
      </w:r>
    </w:p>
    <w:p>
      <w:pPr/>
      <w:r>
        <w:rPr>
          <w:lang w:val="pt_PT" w:bidi="pt_PT"/>
        </w:rPr>
      </w:r>
      <w:r>
        <w:rPr>
          <w:lang w:val="pt_PT" w:bidi="pt_PT"/>
        </w:rPr>
        <w:t>Nessa história, Deus estava falando com todo o povo de Israel. Na história anterior, Deus disse a Moisés para descer da montanha e trazer seu irmão Arão de volta à montanha com ele. Moisés obedeceu a Deus e desceu da montanha como Deus ordenou. Então, na presente história, Moisés provavelmente estava no pé da montanha, com o povo no acampamento deles. O povo ainda não podia ver o que estava acontecendo na montanha. Tudo o que eles podiam ver era o trovão, os relâmpagos e a fumaça ao redor da montanha. Também havia um toque de trombeta muito forte. Isso significa que alguém tocou uma trombeta em som alto. Uma trombeta era feita do chifre de um animal, geralmente um carneiro, que produz um som alto e forte quando as pessoas a tocam.</w:t>
      </w:r>
    </w:p>
    <w:p>
      <w:pPr/>
      <w:r>
        <w:rPr>
          <w:lang w:val="pt_PT" w:bidi="pt_PT"/>
        </w:rPr>
      </w:r>
      <w:r>
        <w:rPr>
          <w:lang w:val="pt_PT" w:bidi="pt_PT"/>
        </w:rPr>
        <w:t xml:space="preserve">Parem aqui e, em grupo, olhem para uma imagem de um </w:t>
      </w:r>
      <w:r>
        <w:rPr>
          <w:b/>
          <w:lang w:val="pt_PT" w:bidi="pt_PT"/>
        </w:rPr>
        <w:t>chifre de carneiro</w:t>
      </w:r>
      <w:r>
        <w:rPr>
          <w:lang w:val="pt_PT" w:bidi="pt_PT"/>
        </w:rPr>
        <w:t>. Pause este áudio aqui.</w:t>
      </w:r>
    </w:p>
    <w:p>
      <w:pPr/>
      <w:r>
        <w:rPr>
          <w:lang w:val="pt_PT" w:bidi="pt_PT"/>
        </w:rPr>
      </w:r>
      <w:r>
        <w:rPr>
          <w:lang w:val="pt_PT" w:bidi="pt_PT"/>
        </w:rPr>
        <w:t>Fogo, trovão e raios são grandes forças da natureza. As pessoas naquela época acreditavam que apenas Yahweh tinha poder sobre essas grandes forças da natureza. Então, sempre que Yahweh estava presente, uma ou todas essas forças da natureza geralmente estavam presentes também. Quando o povo viu essas grandes forças da natureza, ficou com medo e tremeu. Então, eles ficaram afastados da montanha. Isso significa que o povo se afastou da montanha para encontrar um lugar onde se sentia seguro.</w:t>
      </w:r>
    </w:p>
    <w:p>
      <w:pPr/>
      <w:r>
        <w:rPr>
          <w:lang w:val="pt_PT" w:bidi="pt_PT"/>
        </w:rPr>
      </w:r>
      <w:r>
        <w:rPr>
          <w:lang w:val="pt_PT" w:bidi="pt_PT"/>
        </w:rPr>
        <w:t xml:space="preserve">Parem aqui e, em grupo, olhem para uma imagem do </w:t>
      </w:r>
      <w:r>
        <w:rPr>
          <w:b/>
          <w:lang w:val="pt_PT" w:bidi="pt_PT"/>
        </w:rPr>
        <w:t>Monte Sinai com trovões, relâmpagos, uma nuvem espessa e fumaça ao seu redor</w:t>
      </w:r>
      <w:r>
        <w:rPr>
          <w:lang w:val="pt_PT" w:bidi="pt_PT"/>
        </w:rPr>
        <w:t>. Pause este áudio aqui.</w:t>
      </w:r>
    </w:p>
    <w:p>
      <w:pPr/>
      <w:r>
        <w:rPr>
          <w:lang w:val="pt_PT" w:bidi="pt_PT"/>
        </w:rPr>
      </w:r>
      <w:r>
        <w:rPr>
          <w:lang w:val="pt_PT" w:bidi="pt_PT"/>
        </w:rPr>
        <w:t>Então o povo pediu a Moisés que falasse com eles, e eles ouviriam. O povo se sentiu mais confortável com Moisés transmitindo-lhes as palavras de Deus, em vez de Deus se comunicar diretamente com eles. Eles pediram a Moisés que não deixasse Yahweh falar com eles, ou eles morreriam. Em uma história anterior, aprendemos que, quando Deus falava, ele falava em meio a trovões. Sempre que o povo ouvia um trovão, significava que Deus estava falando. Se houve um trovão, também significa que houve um raio. Essa é talvez a razão pela qual o povo de Israel não queria que Deus falasse com eles. Porque se Deus falasse com eles, significava que haveria raios e trovões. Raios e trovões eram perigosos, e o povo estava com medo de que, se Deus falasse com eles, morreriam.</w:t>
      </w:r>
    </w:p>
    <w:p>
      <w:pPr/>
      <w:r>
        <w:rPr>
          <w:lang w:val="pt_PT" w:bidi="pt_PT"/>
        </w:rPr>
      </w:r>
      <w:r>
        <w:rPr>
          <w:lang w:val="pt_PT" w:bidi="pt_PT"/>
        </w:rPr>
        <w:t>Moisés respondeu ao povo e disse a eles que não deveriam temer a Deus, ou ter medo dele. Deus não desceu com o raio e o trovão para matá-los. Moisés disse que Deus desceu dessa maneira para testá-los. Moisés está dizendo que a razão pela qual Deus desceu era para ver se o povo de Israel teria o temor de Deus uma vez que visse que Deus era muito poderoso. Então, Moisés disse que o povo não deveria ter medo de Deus. Mas eles deveriam ter o temor de Deus, ou uma grande honra e respeito por Deus.</w:t>
      </w:r>
    </w:p>
    <w:p>
      <w:pPr/>
      <w:r>
        <w:rPr>
          <w:lang w:val="pt_PT" w:bidi="pt_PT"/>
        </w:rPr>
      </w:r>
      <w:r>
        <w:rPr>
          <w:lang w:val="pt_PT" w:bidi="pt_PT"/>
        </w:rPr>
        <w:t>É importante entender que há dois tipos de medos sobre os quais Moisés estava falando aqui. O primeiro tipo de medo descreve o que uma pessoa sente quando está com medo, porque não se sente segura. Quando uma pessoa tem esse tipo de medo, ela normalmente quer evitar qualquer pessoa, objeto ou lugar que não a ajude a se sentir segura. Esse era o tipo de medo que o povo de Israel tinha. Eles não se sentiam seguros para estar perto de Deus por causa dos raios e trovões que apareceram quando Deus falou. Mas Moisés disse ao povo para não temer a Deus dessa maneira. O temor que Deus queria que o povo de Israel tivesse era o temor de Deus. O temor de Deus se refere ao grande respeito e honra que uma pessoa tem por Deus. Alguém que tem temor de Deus quer se aproximar de Deus. Ele também está ansioso para aprender sobre o que deixa Deus feliz e como Deus trabalha no mundo. Ele também obedece a Deus e não comete pecado contra ele. Pecado se refere à ação de uma pessoa que desobedece a Deus.</w:t>
      </w:r>
    </w:p>
    <w:p>
      <w:pPr/>
      <w:r>
        <w:rPr>
          <w:lang w:val="pt_PT" w:bidi="pt_PT"/>
        </w:rPr>
      </w:r>
      <w:r>
        <w:rPr>
          <w:lang w:val="pt_PT" w:bidi="pt_PT"/>
        </w:rPr>
        <w:t>Parem aqui e discutam esta pergunta em grupo: como as pessoas em sua cultura demonstram que estão com medo de algo? Pause este áudio aqui.</w:t>
      </w:r>
    </w:p>
    <w:p>
      <w:pPr/>
      <w:r>
        <w:rPr>
          <w:lang w:val="pt_PT" w:bidi="pt_PT"/>
        </w:rPr>
      </w:r>
      <w:r>
        <w:rPr>
          <w:lang w:val="pt_PT" w:bidi="pt_PT"/>
        </w:rPr>
        <w:t>Vocês também podem discutir esta pergunta em grupo: como as pessoas em sua cultura podem mostrar que têm uma grande honra e respeito por Deus? Pause este áudio aqui.</w:t>
      </w:r>
    </w:p>
    <w:p>
      <w:pPr/>
      <w:r>
        <w:rPr>
          <w:lang w:val="pt_PT" w:bidi="pt_PT"/>
        </w:rPr>
      </w:r>
      <w:r>
        <w:rPr>
          <w:lang w:val="pt_PT" w:bidi="pt_PT"/>
        </w:rPr>
        <w:t>Mesmo que Moisés tenha dito a eles para não terem medo de Deus, o povo ficou longe. Eles ficaram longe da montanha enquanto Moisés se aproximava da escuridão densa onde Deus estava. Isso significa que Moisés foi na direção da montanha onde havia escuridão densa por causa da nuvem e da fumaça que cobriam a montanha. Deus estava na montanha, então Moisés foi para a montanha onde Deus estava.</w:t>
      </w:r>
    </w:p>
    <w:p>
      <w:pPr/>
      <w:r>
        <w:rPr>
          <w:lang w:val="pt_PT" w:bidi="pt_PT"/>
        </w:rPr>
      </w:r>
      <w:r>
        <w:rPr>
          <w:lang w:val="pt_PT" w:bidi="pt_PT"/>
        </w:rPr>
        <w:t>Quando Moisés encontrou Deus no topo da montanha, Yahweh falou com Moisés. Yahweh é o nome pessoal para Deus. Yahweh disse que o povo viu por si mesmo que ele falou com eles do céu. Isso significa que o povo viu com seus próprios olhos como Yahweh desceu do céu para falar com eles. Então Yahweh disse que o povo não deveria fazer deuses de prata ou deuses de ouro, o que significa qualquer imagem feita pelo homem de um deus. Aqui, Yahweh estava lembrando a Moisés sobre o primeiro e o segundo mandamentos que Deus disse a ele. O povo de Israel não tem outro deus. O único Deus do povo de Israel é Yahweh, o Deus deles. Portanto, o povo não deve fazer imagens ou estátuas para representar outros deuses.</w:t>
      </w:r>
    </w:p>
    <w:p>
      <w:pPr/>
      <w:r>
        <w:rPr>
          <w:lang w:val="pt_PT" w:bidi="pt_PT"/>
        </w:rPr>
      </w:r>
      <w:r>
        <w:rPr>
          <w:lang w:val="pt_PT" w:bidi="pt_PT"/>
        </w:rPr>
        <w:t>Em vez de imagens ou estátuas, Yahweh disse que o povo deveria fazer um altar de terra para Yahweh. Um altar de terra era um objeto que as pessoas faziam usando pedra ou terra. Eles moldavam esses materiais para criar uma plataforma elevada onde podiam oferecer seus sacrifícios, ou presentes, a Deus. Um sacrifício se refere a um animal que uma pessoa mata para que possa dá-lo como uma oferta a Yahweh. Há tipos diferentes de ofertas, e Yahweh explicaria as diferentes ofertas em histórias posteriores. Mas aqui, Yahweh mencionou alguns exemplos das ofertas que o povo poderia oferecer usando o altar da terra. Essas incluem ofertas queimadas, ou animais que as pessoas queimam no altar, e ofertas de paz, ou de comunhão, ou animais que as pessoas não queimam. Yahweh também mencionou ovelhas e bois como exemplos de animais que eles poderiam oferecer.</w:t>
      </w:r>
    </w:p>
    <w:p>
      <w:pPr/>
      <w:r>
        <w:rPr>
          <w:lang w:val="pt_PT" w:bidi="pt_PT"/>
        </w:rPr>
      </w:r>
      <w:r>
        <w:rPr>
          <w:lang w:val="pt_PT" w:bidi="pt_PT"/>
        </w:rPr>
        <w:t xml:space="preserve">Parem aqui e, em grupo, olhem para uma imagem de </w:t>
      </w:r>
      <w:r>
        <w:rPr>
          <w:b/>
          <w:lang w:val="pt_PT" w:bidi="pt_PT"/>
        </w:rPr>
        <w:t>um altar que era feito de terra</w:t>
      </w:r>
      <w:r>
        <w:rPr>
          <w:lang w:val="pt_PT" w:bidi="pt_PT"/>
        </w:rPr>
        <w:t xml:space="preserve"> e uma imagem de uma </w:t>
      </w:r>
      <w:r>
        <w:rPr>
          <w:lang w:val="pt_PT" w:bidi="pt_PT"/>
        </w:rPr>
        <w:t>ovelha</w:t>
      </w:r>
      <w:r>
        <w:rPr>
          <w:lang w:val="pt_PT" w:bidi="pt_PT"/>
        </w:rPr>
        <w:t xml:space="preserve"> e um </w:t>
      </w:r>
      <w:r>
        <w:rPr>
          <w:b/>
          <w:lang w:val="pt_PT" w:bidi="pt_PT"/>
        </w:rPr>
        <w:t>boi</w:t>
      </w:r>
      <w:r>
        <w:rPr>
          <w:lang w:val="pt_PT" w:bidi="pt_PT"/>
        </w:rPr>
        <w:t>. Pause este áudio aqui.</w:t>
      </w:r>
    </w:p>
    <w:p>
      <w:pPr/>
      <w:r>
        <w:rPr>
          <w:lang w:val="pt_PT" w:bidi="pt_PT"/>
        </w:rPr>
      </w:r>
      <w:r>
        <w:rPr>
          <w:lang w:val="pt_PT" w:bidi="pt_PT"/>
        </w:rPr>
        <w:t>Então Yahweh disse: "Em todos os lugares onde eu fizer com que meu nome seja lembrado, virei até vocês e os abençoarei". Isso significa que quando Yahweh escolhe um lugar para o povo se lembrar e adorá-lo, o povo deve construir um altar lá. Quando o povo oferecia sacrifícios, ele também descia do céu para estar com o povo e o abençoar. Nessa história, Yahweh abençoará o povo fazendo-os prosperar para que eles tenham tudo o que precisam. Yahweh fará o povo prosperar para que eles tenham tudo o que precisam na vida, e sejam bem-sucedidos na vida enquanto obedecem a Yahweh.</w:t>
      </w:r>
    </w:p>
    <w:p>
      <w:pPr/>
      <w:r>
        <w:rPr>
          <w:lang w:val="pt_PT" w:bidi="pt_PT"/>
        </w:rPr>
      </w:r>
      <w:r>
        <w:rPr>
          <w:lang w:val="pt_PT" w:bidi="pt_PT"/>
        </w:rPr>
        <w:t>Yahweh também disse que, se o povo fizesse um altar de pedra para Deus, não deveria construir esse altar usando pedras lavradas, ou pedras que as pessoas cortassem usando ferramentas para criar formas diferentes. Deus não queria que o povo cortasse as pedras porque Deus não queria que o povo esculpisse pedras cortadas para fazer imagens, como outras nações faziam. Yahweh disse a eles que não fizessem imagens esculpidas de nenhuma pessoa ou coisa, inclusive dele. Assim, se decidissem fazer um altar de pedra, deveriam simplesmente encontrar pedras naturais em sua forma bruta e colocá-las juntas. Se o povo fizesse um altar de pedra usando pedras lavradas, Deus o consideraria impróprio ou desrespeitoso, e não aceitaria o altar de pedra, bem como qualquer oferta que as pessoas oferecessem usando esse altar.</w:t>
      </w:r>
    </w:p>
    <w:p>
      <w:pPr/>
      <w:r>
        <w:rPr>
          <w:lang w:val="pt_PT" w:bidi="pt_PT"/>
        </w:rPr>
      </w:r>
      <w:r>
        <w:rPr>
          <w:lang w:val="pt_PT" w:bidi="pt_PT"/>
        </w:rPr>
        <w:t xml:space="preserve">Parem aqui e, em grupo, olhem para uma imagem de um </w:t>
      </w:r>
      <w:r>
        <w:rPr>
          <w:lang w:val="pt_PT" w:bidi="pt_PT"/>
        </w:rPr>
        <w:t>altar de pedra</w:t>
      </w:r>
      <w:r>
        <w:rPr>
          <w:lang w:val="pt_PT" w:bidi="pt_PT"/>
        </w:rPr>
        <w:t>. Pause este áudio aqui.</w:t>
      </w:r>
    </w:p>
    <w:p>
      <w:pPr/>
      <w:r>
        <w:rPr>
          <w:lang w:val="pt_PT" w:bidi="pt_PT"/>
        </w:rPr>
      </w:r>
      <w:r>
        <w:rPr>
          <w:lang w:val="pt_PT" w:bidi="pt_PT"/>
        </w:rPr>
        <w:t>Yahweh acrescenta outra instrução. O povo não deveria subir ao altar de Yahweh usando degraus, porque poderia expor sua nudez. As pessoas de outras nações construíam altares altos com escadas. Como as pessoas da época usavam roupas largas, as pessoas que estavam de pé abaixo do altar podiam ver a nudez da pessoa, ou sua genitália, quando ela subia ao altar. Yahweh possivelmente disse isso porque não quer que a genitália do povo seja exposta ao altar santo que eles usariam na adoração. Isso é o que outras nações faziam quando adoravam seu deus, mas os israelitas deveriam ser santos. Então, quando vêm a Yahweh para adorar e fazer suas ofertas, devem se comportar e usar roupas de uma maneira que as pessoas os respeitem. Também significa que eles precisam respeitar os outros. Isso significa que quando construírem o altar de terra ou pedra, não deveria ser um altar alto com degraus.</w:t>
      </w:r>
    </w:p>
    <w:p>
      <w:pPr/>
      <w:r>
        <w:rPr>
          <w:lang w:val="pt_PT" w:bidi="pt_PT"/>
        </w:rPr>
      </w:r>
      <w:r>
        <w:rPr>
          <w:lang w:val="pt_PT" w:bidi="pt_PT"/>
        </w:rPr>
        <w:t>Parem aqui e discutam esta pergunta em grupo: como as pessoas em sua cultura falam sobre a genitália, ou partes íntimas, das pessoas? Pause este áudio aqui.</w:t>
      </w:r>
    </w:p>
    <w:p>
      <w:pPr/>
      <w:r>
        <w:rPr>
          <w:lang w:val="pt_PT" w:bidi="pt_PT"/>
        </w:rPr>
      </w:r>
      <w:r>
        <w:rPr>
          <w:lang w:val="pt_PT" w:bidi="pt_PT"/>
        </w:rPr>
        <w:t>Vocês também podem discutir esta pergunta em grupo: como as pessoas em sua cultura mostram respeito a Deus e a outras pessoas durante a adoração?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20.18–26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as pessoas veem raios e trovões ao redor da montanha e ficam com medo. Então, eles dizem a Moisés para não deixar Deus falar com eles. Mas Moisés diz a eles que eles não devem temer a Deus. Mas as pessoas ficaram longe da montanha.</w:t>
      </w:r>
    </w:p>
    <w:p>
      <w:pPr/>
      <w:r>
        <w:rPr>
          <w:lang w:val="pt_PT" w:bidi="pt_PT"/>
        </w:rPr>
      </w:r>
      <w:r>
        <w:rPr>
          <w:b/>
          <w:lang w:val="pt_PT" w:bidi="pt_PT"/>
        </w:rPr>
        <w:t>Na segunda cena:</w:t>
      </w:r>
      <w:r>
        <w:rPr>
          <w:lang w:val="pt_PT" w:bidi="pt_PT"/>
        </w:rPr>
        <w:t xml:space="preserve"> Yahweh diz a Moisés para dizer ao povo de Israel que eles não devem fazer deuses de prata ou ouro. Em vez disso, eles devem construir um altar de terra para Yahweh. Yahweh também dá instruções sobre fazer um altar de pedra.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Aqui, a palavra geral para Deus é usada, mas quando Deus começa a falar diretamente com Moisés, Moisés usa o nome pessoal de Deus, Yahweh.</w:t>
      </w:r>
    </w:p>
    <w:p>
      <w:pPr/>
      <w:r>
        <w:rPr>
          <w:lang w:val="pt_PT" w:bidi="pt_PT"/>
        </w:rPr>
      </w:r>
      <w:r>
        <w:rPr>
          <w:lang w:val="pt_PT" w:bidi="pt_PT"/>
        </w:rPr>
        <w:t>Ao visualizar essa história, é importante lembrar que Moisés e o povo estavam no lugar chamado Sinai. Esse lugar tem um deserto e uma montanha. O povo estava ao pé da montanha, fora de suas tendas, e Moisés estava com o povo ao pé da montanha. Na história, Deus estaria falando da montanha por meio das nuvens e dos trovões. Ele estaria falando com todo o povo de Israel ao pé da montanha. A cena um se concentra na base da montanha, enquanto a cena dois se concentra no topo da montanha. Todas as cenas também mostram os personagens falando. Então, é importante usar as falas dos personagens em cada cena.</w:t>
      </w:r>
    </w:p>
    <w:p>
      <w:pPr/>
      <w:r>
        <w:rPr>
          <w:lang w:val="pt_PT" w:bidi="pt_PT"/>
        </w:rPr>
      </w:r>
      <w:r>
        <w:rPr>
          <w:b/>
          <w:lang w:val="pt_PT" w:bidi="pt_PT"/>
        </w:rPr>
        <w:t>Na cena um</w:t>
      </w:r>
      <w:r>
        <w:rPr>
          <w:lang w:val="pt_PT" w:bidi="pt_PT"/>
        </w:rPr>
        <w:t>, havia raios, trovões, uma nuvem espessa, um grande fogo e grande fumaça ao redor da montanha. Também ouvimos o som da trombeta, mas não sabemos quem a está tocando. Quando o povo de Israel viu e ouviu tudo isso, eles ficaram com medo e tremeram, ou se estremeceram, de pavor. Então, eles ficaram afastados, longe da montanha. Então o povo pediu a Moisés que falasse com eles em vez de Deus, e eles ouviriam. Moisés não deve deixar Deus falar com eles diretamente. As pessoas estão com muito medo de que possam morrer se Deus falar com elas. Isso é porque quando Deus falou, raios e trovões apareceram. Ao visualizar isso, é importante mostrar que o povo está com muito medo, e como consequência, eles pediram a Moisés que falasse com eles em vez de Yahweh.</w:t>
      </w:r>
    </w:p>
    <w:p>
      <w:pPr/>
      <w:r>
        <w:rPr>
          <w:lang w:val="pt_PT" w:bidi="pt_PT"/>
        </w:rPr>
      </w:r>
      <w:r>
        <w:rPr>
          <w:lang w:val="pt_PT" w:bidi="pt_PT"/>
        </w:rPr>
        <w:t xml:space="preserve">Parem aqui e, em grupo, olhem novamente para uma imagem do </w:t>
      </w:r>
      <w:r>
        <w:rPr>
          <w:b/>
          <w:lang w:val="pt_PT" w:bidi="pt_PT"/>
        </w:rPr>
        <w:t>Monte Sinai em condições de tempestade</w:t>
      </w:r>
      <w:r>
        <w:rPr>
          <w:lang w:val="pt_PT" w:bidi="pt_PT"/>
        </w:rPr>
        <w:t>, se necessário. Pause este áudio aqui.</w:t>
      </w:r>
    </w:p>
    <w:p>
      <w:pPr/>
      <w:r>
        <w:rPr>
          <w:lang w:val="pt_PT" w:bidi="pt_PT"/>
        </w:rPr>
      </w:r>
      <w:r>
        <w:rPr>
          <w:lang w:val="pt_PT" w:bidi="pt_PT"/>
        </w:rPr>
        <w:t>Moisés disse ao povo que eles não deveriam ter medo de Deus. Deus não desceu para matá-los, mas para testá-los. Deus queria saber se o povo teria o temor de Deus para que o povo obedecesse a Yahweh e não cometesse pecado contra ele. Lembrem-se de que Moisés estava falando sobre dois tipos de medo aqui. O primeiro tipo de medo descreve o que uma pessoa sente quando está com medo, porque não se sente segura. O outro tipo de medo que os israelitas devem ter é o temor de Deus, que se refere ao grande respeito e honra que uma pessoa tem por Deus. Mas o povo ficou longe da montanha. Enquanto isso, Moisés se aproximou da escuridão densa onde Deus estava.</w:t>
      </w:r>
    </w:p>
    <w:p>
      <w:pPr/>
      <w:r>
        <w:rPr>
          <w:lang w:val="pt_PT" w:bidi="pt_PT"/>
        </w:rPr>
      </w:r>
      <w:r>
        <w:rPr>
          <w:lang w:val="pt_PT" w:bidi="pt_PT"/>
        </w:rPr>
        <w:t>Parem aqui e discutam esta pergunta em grupo: como as pessoas em sua cultura podem descrever esses dois tipos de medo? Que palavras elas usam? Pause este áudio aqui.</w:t>
      </w:r>
    </w:p>
    <w:p>
      <w:pPr/>
      <w:r>
        <w:rPr>
          <w:lang w:val="pt_PT" w:bidi="pt_PT"/>
        </w:rPr>
      </w:r>
      <w:r>
        <w:rPr>
          <w:b/>
          <w:lang w:val="pt_PT" w:bidi="pt_PT"/>
        </w:rPr>
        <w:t>Na cena dois</w:t>
      </w:r>
      <w:r>
        <w:rPr>
          <w:lang w:val="pt_PT" w:bidi="pt_PT"/>
        </w:rPr>
        <w:t>, a cena se concentra no topo da montanha onde Yahweh falou com Moisés. Aqui, Yahweh deu instruções ao povo de Israel sobre construir um altar para ele. Yahweh começou seu discurso com uma instrução a Moisés: "Isso é o que você dirá ao povo de Israel". Então, ele dá seu próximo discurso, que é para o povo. Yahweh disse que o povo viu com seus próprios olhos como Deus desceu do céu para falar com eles. Eles viram que Deus era realmente poderoso. Então, o povo não deve fazer imagens feitas de prata ou ouro para representar outros deuses. "Deuses de prata" ou "deuses de ouro" é uma repetição que significa que eles não devem fazer deuses de nenhum tipo de material.</w:t>
      </w:r>
    </w:p>
    <w:p>
      <w:pPr/>
      <w:r>
        <w:rPr>
          <w:lang w:val="pt_PT" w:bidi="pt_PT"/>
        </w:rPr>
      </w:r>
      <w:r>
        <w:rPr>
          <w:lang w:val="pt_PT" w:bidi="pt_PT"/>
        </w:rPr>
        <w:t>Em vez disso, Yahweh disse que eles deveriam construir um altar de terra para Yahweh. Eles devem construir um altar em cada lugar "onde meu nome é lembrado". A frase, "onde meu nome é lembrado", é uma maneira de dizer que Yahweh quer que o povo se lembre dele e o adore. Eles devem usar esse altar para oferecer sacrifício de ofertas queimadas e ofertas de paz usando tanto suas ovelhas quanto seus bois. Sempre que o povo oferecer os seus sacrifícios, Yahweh descerá do céu e abençoará o povo. Isso significa que Yahweh suprirá as necessidades do povo, e ele os ajudará a prosperar enquanto obedecem a Yahweh.</w:t>
      </w:r>
    </w:p>
    <w:p>
      <w:pPr/>
      <w:r>
        <w:rPr>
          <w:lang w:val="pt_PT" w:bidi="pt_PT"/>
        </w:rPr>
      </w:r>
      <w:r>
        <w:rPr>
          <w:lang w:val="pt_PT" w:bidi="pt_PT"/>
        </w:rPr>
        <w:t>Parem aqui e discutam esta pergunta em grupo: que objetos as pessoas poderiam dar como presentes a Deus? Além disso, como eles podem oferecer esses presentes a Deus? Pause este áudio aqui.</w:t>
      </w:r>
    </w:p>
    <w:p>
      <w:pPr/>
      <w:r>
        <w:rPr>
          <w:lang w:val="pt_PT" w:bidi="pt_PT"/>
        </w:rPr>
      </w:r>
      <w:r>
        <w:rPr>
          <w:lang w:val="pt_PT" w:bidi="pt_PT"/>
        </w:rPr>
        <w:t>Yahweh também disse que se o povo decidir fazer um altar usando pedra em vez de terra, eles não devem usar pedras lavradas, ou pedras que tenham sido cortadas com ferramentas. Yahweh disse que considerará isso desrespeitoso. Deus não aceitaria o altar de pedra cortada, nem qualquer oferta que as pessoas apresentassem usando esse altar. Além disso, se fizessem um altar de pedras, não deveriam subir ao altar por meio de degraus. Yahweh diz que o povo não deve construir escadas para o altar de pedra, porque se eles subirem ao altar de Yahweh, eles podem expor sua nudez, ou sua genitália, ao altar. Deus não quer que eles exponham sua nudez, ou sua genitália, quando sobem ao altar de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20.18–26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as pessoas veem raios e trovões ao redor da montanha e as pessoas ficam com medo. Então, eles dizem a Moisés para não deixar Deus falar com eles diretamente. Mas Moisés diz a eles que eles não devem temer a Deus. Mas as pessoas ficaram longe da montanha.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As pessoas podem responder coisas como: Uau! Deus é tão poderoso que pode controlar até mesmo o trovão, os raios e as nuvens!" ou "Estamos com medo de Deus. Raios e trovões aparecem quando ele fala. Devemos nos afastar e pedir a Moisés que fale conosco em vez de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Yahweh diz a Moisés para dizer ao povo de Israel que eles não devem fazer deuses de prata ou ouro. Em vez disso, eles devem construir um altar de terra para Yahweh. Yahweh também dá instruções sobre fazer um altar de pedra.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"Eu sou um Deus zeloso. Moisés deve lembrar ao povo que eles não devem fazer deuses usando prata, ouro ou qualquer outro material. Sou o único Deus do povo de Israel", ou "Estou animado para receber a adoração de meu povo, e fico muito feliz quando meu povo me honra. Mas preciso garantir que o povo não faça um altar com escadas. Caso contrário, ficarei triste porque eles estarão me desonrando ao expor a genitália deles".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20.18–26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história começa quando o povo presenciou o trovão, o relâmpago, o som da trombeta e a montanha fumegante. Trovões, raios e nuvens densas são forças comuns da natureza que aparecem no céu quando há uma tempestade. Geralmente tempestades são acompanhadas de chuva, mas nem sempre. Nesse caso, parece apenas que há uma tempestade, mas não há menção de chuva. Enquanto isso acontecia, alguém tocou a trombeta muito alto. Uma trombeta era um instrumento feito do chifre de um animal, geralmente um carneiro, que produz um estrondo alto quando as pessoas o sopram. O monte Sinai estava fumegando porque Deus desceu sobre ele em fogo. Significa que </w:t>
      </w:r>
      <w:r>
        <w:rPr>
          <w:lang w:val="pt_PT" w:bidi="pt_PT"/>
        </w:rPr>
        <w:t>Deus</w:t>
      </w:r>
      <w:r>
        <w:rPr>
          <w:lang w:val="pt_PT" w:bidi="pt_PT"/>
        </w:rPr>
        <w:t xml:space="preserve"> estava cercado de fogo, ou que Deus veio na forma de fogo. Quando o povo viu e ouviu tudo isso, ficou com medo e tremeu. Isso significa que o povo tremeu de medo. Então eles se mantiveram à distância. Isso significa que o povo se afastou da montanha para encontrar um lugar onde se sentia seguro. Traduzam as palavras trovão, raio, trombeta, fumaça e tremeu da maneira como vocês as traduziram antes.</w:t>
      </w:r>
    </w:p>
    <w:p>
      <w:pPr/>
      <w:r>
        <w:rPr>
          <w:lang w:val="pt_PT" w:bidi="pt_PT"/>
        </w:rPr>
      </w:r>
      <w:r>
        <w:rPr>
          <w:lang w:val="pt_PT" w:bidi="pt_PT"/>
        </w:rPr>
        <w:t xml:space="preserve">Quando o povo temeu a Deus, Moisés respondeu ao povo. Ele disse que o povo não deveria ter medo porque Deus desceu para testá-los, não para matá-los. Provação significa que Deus queria ver se o povo teria o </w:t>
      </w:r>
      <w:r>
        <w:rPr>
          <w:b/>
          <w:lang w:val="pt_PT" w:bidi="pt_PT"/>
        </w:rPr>
        <w:t>temor de Deus</w:t>
      </w:r>
      <w:r>
        <w:rPr>
          <w:lang w:val="pt_PT" w:bidi="pt_PT"/>
        </w:rPr>
        <w:t xml:space="preserve"> sobre eles para que não cometessem </w:t>
      </w:r>
      <w:r>
        <w:rPr>
          <w:b/>
          <w:lang w:val="pt_PT" w:bidi="pt_PT"/>
        </w:rPr>
        <w:t>pecado</w:t>
      </w:r>
      <w:r>
        <w:rPr>
          <w:lang w:val="pt_PT" w:bidi="pt_PT"/>
        </w:rPr>
        <w:t xml:space="preserve">. O temor de Deus se refere ao grande respeito e honra que uma pessoa tem por Deus. Uma pessoa que tem temor de Deus obedece a ele para que não peque contra ele. Pecado se refere à ação de uma pessoa que desobedece a Deus. Traduzam as palavras provação e pecado da mesma maneira que vocês as traduziram antes. Para mais informações sobre o </w:t>
      </w:r>
      <w:r>
        <w:rPr>
          <w:lang w:val="pt_PT" w:bidi="pt_PT"/>
        </w:rPr>
        <w:t>temor de Deus</w:t>
      </w:r>
      <w:r>
        <w:rPr>
          <w:lang w:val="pt_PT" w:bidi="pt_PT"/>
        </w:rPr>
        <w:t xml:space="preserve"> e </w:t>
      </w:r>
      <w:r>
        <w:rPr>
          <w:lang w:val="pt_PT" w:bidi="pt_PT"/>
        </w:rPr>
        <w:t>pecado</w:t>
      </w:r>
      <w:r>
        <w:rPr>
          <w:lang w:val="pt_PT" w:bidi="pt_PT"/>
        </w:rPr>
        <w:t>, vocês podem consultar o Glossário Mestre.</w:t>
      </w:r>
    </w:p>
    <w:p>
      <w:pPr/>
      <w:r>
        <w:rPr>
          <w:lang w:val="pt_PT" w:bidi="pt_PT"/>
        </w:rPr>
      </w:r>
      <w:r>
        <w:rPr>
          <w:lang w:val="pt_PT" w:bidi="pt_PT"/>
        </w:rPr>
        <w:t>Mesmo que Moisés tenha dito a eles para não terem medo de Deus, o povo ficou longe. Isso significa que o povo permaneceu de pé em algum lugar longe da montanha porque não se sentiam seguros perto da montanha. Enquanto isso, Moisés se aproximou da escuridão densa onde Deus estava. Isso significa que Moisés foi na direção da montanha onde havia escuridão densa por causa da nuvem e da fumaça que cobriam a montanha. Deus estava na montanha, então Moisés foi para a montanha onde Deus estava.</w:t>
      </w:r>
    </w:p>
    <w:p>
      <w:pPr/>
      <w:r>
        <w:rPr>
          <w:lang w:val="pt_PT" w:bidi="pt_PT"/>
        </w:rPr>
      </w:r>
      <w:r>
        <w:rPr>
          <w:lang w:val="pt_PT" w:bidi="pt_PT"/>
        </w:rPr>
        <w:t xml:space="preserve">Então Yahweh falou com Moisés novamente. </w:t>
      </w:r>
      <w:r>
        <w:rPr>
          <w:b/>
          <w:lang w:val="pt_PT" w:bidi="pt_PT"/>
        </w:rPr>
        <w:t>Yahweh</w:t>
      </w:r>
      <w:r>
        <w:rPr>
          <w:lang w:val="pt_PT" w:bidi="pt_PT"/>
        </w:rPr>
        <w:t xml:space="preserve"> chamou Moisés do topo da montanha. Yahweh é o nome pessoal de Deus, e é usado em toda essa passagem. Usem o mesmo nome para Yahweh que vocês usaram em passagens anteriores. Procure </w:t>
      </w:r>
      <w:r>
        <w:rPr>
          <w:lang w:val="pt_PT" w:bidi="pt_PT"/>
        </w:rPr>
        <w:t>Yahweh</w:t>
      </w:r>
      <w:r>
        <w:rPr>
          <w:lang w:val="pt_PT" w:bidi="pt_PT"/>
        </w:rPr>
        <w:t xml:space="preserve"> no Glossário Mestre para mais informações. Yahweh disse a Moisés para dizer ao povo que eles viram por si mesmos, ou com seus próprios olhos, que Yahweh falou com eles do </w:t>
      </w:r>
      <w:r>
        <w:rPr>
          <w:lang w:val="pt_PT" w:bidi="pt_PT"/>
        </w:rPr>
        <w:t>céu</w:t>
      </w:r>
      <w:r>
        <w:rPr>
          <w:lang w:val="pt_PT" w:bidi="pt_PT"/>
        </w:rPr>
        <w:t>. Isso significa que o povo viu com seus próprios olhos como Deus desceu do céu para falar com eles.</w:t>
      </w:r>
    </w:p>
    <w:p>
      <w:pPr/>
      <w:r>
        <w:rPr>
          <w:lang w:val="pt_PT" w:bidi="pt_PT"/>
        </w:rPr>
      </w:r>
      <w:r>
        <w:rPr>
          <w:lang w:val="pt_PT" w:bidi="pt_PT"/>
        </w:rPr>
        <w:t xml:space="preserve">Yahweh também disse que o povo não deve fazer </w:t>
      </w:r>
      <w:r>
        <w:rPr>
          <w:b/>
          <w:lang w:val="pt_PT" w:bidi="pt_PT"/>
        </w:rPr>
        <w:t>deuses de prata</w:t>
      </w:r>
      <w:r>
        <w:rPr>
          <w:lang w:val="pt_PT" w:bidi="pt_PT"/>
        </w:rPr>
        <w:t xml:space="preserve">. Da mesma maneira, eles não devem fazer para si mesmos </w:t>
      </w:r>
      <w:r>
        <w:rPr>
          <w:b/>
          <w:lang w:val="pt_PT" w:bidi="pt_PT"/>
        </w:rPr>
        <w:t>deuses de ouro</w:t>
      </w:r>
      <w:r>
        <w:rPr>
          <w:lang w:val="pt_PT" w:bidi="pt_PT"/>
        </w:rPr>
        <w:t xml:space="preserve">. O povo não deve fazer nenhuma imagem ou estátua para representar outros </w:t>
      </w:r>
      <w:r>
        <w:rPr>
          <w:lang w:val="pt_PT" w:bidi="pt_PT"/>
        </w:rPr>
        <w:t>deuses</w:t>
      </w:r>
      <w:r>
        <w:rPr>
          <w:lang w:val="pt_PT" w:bidi="pt_PT"/>
        </w:rPr>
        <w:t xml:space="preserve">. O povo de </w:t>
      </w:r>
      <w:r>
        <w:rPr>
          <w:lang w:val="pt_PT" w:bidi="pt_PT"/>
        </w:rPr>
        <w:t>Israel</w:t>
      </w:r>
      <w:r>
        <w:rPr>
          <w:lang w:val="pt_PT" w:bidi="pt_PT"/>
        </w:rPr>
        <w:t xml:space="preserve"> tem apenas um Deus, e esse é Yahweh. Em vez de fazer deuses, o povo deve fazer um </w:t>
      </w:r>
      <w:r>
        <w:rPr>
          <w:b/>
          <w:lang w:val="pt_PT" w:bidi="pt_PT"/>
        </w:rPr>
        <w:t>altar</w:t>
      </w:r>
      <w:r>
        <w:rPr>
          <w:lang w:val="pt_PT" w:bidi="pt_PT"/>
        </w:rPr>
        <w:t xml:space="preserve"> de terra para Yahweh. Um altar era um objeto que as pessoas faziam usando pedra ou terra. Eles moldavam esses materiais para criar uma plataforma elevada onde podiam oferecer seus sacrifícios, ou presentes, a Deus. Um altar de terra era um altar feito do solo. Yahweh disse que eles deveriam usar esse altar para </w:t>
      </w:r>
      <w:r>
        <w:rPr>
          <w:b/>
          <w:lang w:val="pt_PT" w:bidi="pt_PT"/>
        </w:rPr>
        <w:t>sacrificar</w:t>
      </w:r>
      <w:r>
        <w:rPr>
          <w:lang w:val="pt_PT" w:bidi="pt_PT"/>
        </w:rPr>
        <w:t xml:space="preserve"> suas </w:t>
      </w:r>
      <w:r>
        <w:rPr>
          <w:b/>
          <w:lang w:val="pt_PT" w:bidi="pt_PT"/>
        </w:rPr>
        <w:t>ofertas queimadas</w:t>
      </w:r>
      <w:r>
        <w:rPr>
          <w:lang w:val="pt_PT" w:bidi="pt_PT"/>
        </w:rPr>
        <w:t xml:space="preserve"> e suas </w:t>
      </w:r>
      <w:r>
        <w:rPr>
          <w:b/>
          <w:lang w:val="pt_PT" w:bidi="pt_PT"/>
        </w:rPr>
        <w:t>ofertas de paz, ou ofertas de comunhão</w:t>
      </w:r>
      <w:r>
        <w:rPr>
          <w:lang w:val="pt_PT" w:bidi="pt_PT"/>
        </w:rPr>
        <w:t xml:space="preserve">, usando suas ovelhas e bois. Um sacrifício se refere a um animal que uma pessoa mata para que possa dá-lo como uma oferta a Yahweh. Ofertas queimadas eram animais que as pessoas matavam e queimavam como seu presente a Deus. As ofertas de paz eram animais que as pessoas matavam, mas não queimavam como seu presente a Deus. Traduzam as palavras </w:t>
      </w:r>
      <w:r>
        <w:rPr>
          <w:lang w:val="pt_PT" w:bidi="pt_PT"/>
        </w:rPr>
        <w:t>altar</w:t>
      </w:r>
      <w:r>
        <w:rPr>
          <w:lang w:val="pt_PT" w:bidi="pt_PT"/>
        </w:rPr>
        <w:t xml:space="preserve">, </w:t>
      </w:r>
      <w:r>
        <w:rPr>
          <w:lang w:val="pt_PT" w:bidi="pt_PT"/>
        </w:rPr>
        <w:t>sacrifício</w:t>
      </w:r>
      <w:r>
        <w:rPr>
          <w:lang w:val="pt_PT" w:bidi="pt_PT"/>
        </w:rPr>
        <w:t xml:space="preserve">, </w:t>
      </w:r>
      <w:r>
        <w:rPr>
          <w:lang w:val="pt_PT" w:bidi="pt_PT"/>
        </w:rPr>
        <w:t>oferta queimada</w:t>
      </w:r>
      <w:r>
        <w:rPr>
          <w:lang w:val="pt_PT" w:bidi="pt_PT"/>
        </w:rPr>
        <w:t xml:space="preserve"> e </w:t>
      </w:r>
      <w:r>
        <w:rPr>
          <w:b/>
          <w:lang w:val="pt_PT" w:bidi="pt_PT"/>
        </w:rPr>
        <w:t>oferta de paz ou de comunhão</w:t>
      </w:r>
      <w:r>
        <w:rPr>
          <w:lang w:val="pt_PT" w:bidi="pt_PT"/>
        </w:rPr>
        <w:t>, da mesma maneira que vocês as traduziram antes. Para mais informações sobre essas palavras, vocês podem consultar o Glossário Mestre.</w:t>
      </w:r>
    </w:p>
    <w:p>
      <w:pPr/>
      <w:r>
        <w:rPr>
          <w:lang w:val="pt_PT" w:bidi="pt_PT"/>
        </w:rPr>
      </w:r>
      <w:r>
        <w:rPr>
          <w:lang w:val="pt_PT" w:bidi="pt_PT"/>
        </w:rPr>
        <w:t xml:space="preserve">Yahweh também disse: "Em todos os lugares onde eu fizer meu nome ser lembrado, virei até vocês e </w:t>
      </w:r>
      <w:r>
        <w:rPr>
          <w:b/>
          <w:lang w:val="pt_PT" w:bidi="pt_PT"/>
        </w:rPr>
        <w:t>abençoarei</w:t>
      </w:r>
      <w:r>
        <w:rPr>
          <w:lang w:val="pt_PT" w:bidi="pt_PT"/>
        </w:rPr>
        <w:t xml:space="preserve"> vocês". Isso significa que quando Deus escolhe um lugar para o povo se lembrar e </w:t>
      </w:r>
      <w:r>
        <w:rPr>
          <w:lang w:val="pt_PT" w:bidi="pt_PT"/>
        </w:rPr>
        <w:t>adorar</w:t>
      </w:r>
      <w:r>
        <w:rPr>
          <w:lang w:val="pt_PT" w:bidi="pt_PT"/>
        </w:rPr>
        <w:t xml:space="preserve"> ele, o povo deve construir um altar lá. Quando o povo oferecesse sacrifícios, ele desceria do céu para estar com o povo e os abençoar. Abençoar é quando uma pessoa dá favor a outra pessoa. Nessa história, isso quer dizer que Yahweh fará o povo prosperar para que eles tenham tudo o que precisam na vida, e eles sejam bem-sucedidos na vida enquanto obedecem a Yahweh. Traduzam a palavra abençoar da mesma maneira que vocês a traduziram antes. Para mais informações sobre a palavra </w:t>
      </w:r>
      <w:r>
        <w:rPr>
          <w:lang w:val="pt_PT" w:bidi="pt_PT"/>
        </w:rPr>
        <w:t>abençoar</w:t>
      </w:r>
      <w:r>
        <w:rPr>
          <w:lang w:val="pt_PT" w:bidi="pt_PT"/>
        </w:rPr>
        <w:t>, vocês podem consultar o Glossário Mestre.</w:t>
      </w:r>
    </w:p>
    <w:p>
      <w:pPr/>
      <w:r>
        <w:rPr>
          <w:lang w:val="pt_PT" w:bidi="pt_PT"/>
        </w:rPr>
      </w:r>
      <w:r>
        <w:rPr>
          <w:lang w:val="pt_PT" w:bidi="pt_PT"/>
        </w:rPr>
        <w:t>Yahweh acrescenta que se o povo for fazer um altar de pedra, o povo não deverá usar pedras talhadas. Pedras talhadas eram pedras que as pessoas cortavam usando ferramentas para criar diferentes formatos de pedra. Se o povo usasse ferramentas para cortar as pedras para construir o altar de pedra, Deus consideraria o altar profano ou desrespeitoso. Deus não aceitaria o altar de pedra, bem como qualquer oferta que as pessoas dessem usando esse altar. O povo também não deveria subir por degraus até o altar de Yahweh. Isso significa que quando o povo construir o altar de pedra, eles não devem construir escadas. Yahweh não quer que eles mostrem sua nudez, ou sua genitália, sempre que sobem ao altar de Yahweh.</w:t>
      </w:r>
    </w:p>
    <w:p>
      <w:pPr/>
      <w:r>
        <w:rPr>
          <w:lang w:val="pt_PT" w:bidi="pt_PT"/>
        </w:rPr>
      </w:r>
      <w:r>
        <w:rPr>
          <w:lang w:val="pt_PT" w:bidi="pt_PT"/>
        </w:rPr>
        <w:t>Parem aqui e discutam em grupo qual palavra ou frase vocês usarão para nudez ou genitália. Lembrem-se de usar uma palavra que seja apropriada à sua cultura.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21:1–11</w:t>
      </w:r>
      <w:r>
        <w:rPr>
          <w:lang w:val="pt_PT" w:bidi="pt_PT"/>
        </w:rPr>
      </w:r>
    </w:p>
    <w:p>
      <w:pPr>
        <w:pStyle w:val="Heading3"/>
      </w:pPr>
      <w:r>
        <w:rPr>
          <w:lang w:val="pt_PT" w:bidi="pt_PT"/>
        </w:rPr>
        <w:t>Ouvir e Sentir</w:t>
      </w:r>
    </w:p>
    <w:p>
      <w:pPr/>
      <w:r>
        <w:rPr>
          <w:lang w:val="pt_PT" w:bidi="pt_PT"/>
        </w:rPr>
      </w:r>
      <w:r>
        <w:rPr>
          <w:lang w:val="pt_PT" w:bidi="pt_PT"/>
        </w:rPr>
        <w:t>Nesta etapa, ouçam Êxodo 21.1–11 e guardem em seus corações.</w:t>
      </w:r>
    </w:p>
    <w:p>
      <w:pPr/>
      <w:r>
        <w:rPr>
          <w:lang w:val="pt_PT" w:bidi="pt_PT"/>
        </w:rPr>
      </w:r>
      <w:r>
        <w:rPr>
          <w:lang w:val="pt_PT" w:bidi="pt_PT"/>
        </w:rPr>
        <w:t>Ouçam uma versão em áudio de Êxodo 21.1–11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21.1–11 na tradução mais fácil de entender.</w:t>
      </w:r>
    </w:p>
    <w:p>
      <w:pPr/>
      <w:r>
        <w:rPr>
          <w:lang w:val="pt_PT" w:bidi="pt_PT"/>
        </w:rPr>
      </w:r>
      <w:r>
        <w:rPr>
          <w:lang w:val="pt_PT" w:bidi="pt_PT"/>
        </w:rPr>
        <w:t>Yahweh resgata o povo de Israel do Egito. O povo de Yahweh está no monte Sinai e Yahweh está dando a seu povo leis e instruções para ajudá-los a viver em um relacionamento correto com Yahweh e uns com os outros. Yahweh acabou de dar a seu povo suas "Dez Palavras", ou dez leis importantes. Agora Yahweh está dando a seu povo instruções e leis sobre como se comportar como pessoas que têm uma aliança, ou promessa especial, com Yahweh. Nessa passagem, há várias leis sobre o tratamento de escravos masculinos e femininos.</w:t>
      </w:r>
    </w:p>
    <w:p>
      <w:pPr/>
      <w:r>
        <w:rPr>
          <w:lang w:val="pt_PT" w:bidi="pt_PT"/>
        </w:rPr>
      </w:r>
      <w:r>
        <w:rPr>
          <w:lang w:val="pt_PT" w:bidi="pt_PT"/>
        </w:rPr>
        <w:t>Essa passagem começa com uma introdução a um longo conjunto de leis que o povo israelita chamava de "Livro da Aliança", ou "O Código da Aliança". Yahweh havia prometido aos israelitas que ele permaneceria com eles e seria o Deus deles. Os israelitas haviam prometido seguir Yahweh. Essas instruções ajudaram o povo a seguir bem Yahweh. Yahweh ainda está falando com Moisés e dando a Moisés uma mensagem para dizer ao povo de Israel. Yahweh dá a Moisés "leis", que poderiam ser chamadas de "julgamentos" ou "mandamentos". O Livro da Aliança começa com leis específicas sobre a vida cotidiana. Essa primeira seção é sobre como tratar outras pessoas, especialmente como elas devem tratar as pessoas mais vulneráveis na sociedade. Algumas das pessoas mais vulneráveis na sociedade são aquelas com o menor poder. Aqui, Yahweh diz a Israel como tratar seus escravos.</w:t>
      </w:r>
    </w:p>
    <w:p>
      <w:pPr/>
      <w:r>
        <w:rPr>
          <w:lang w:val="pt_PT" w:bidi="pt_PT"/>
        </w:rPr>
      </w:r>
      <w:r>
        <w:rPr>
          <w:lang w:val="pt_PT" w:bidi="pt_PT"/>
        </w:rPr>
        <w:t>Yahweh diz a Moisés que se um israelita comprar um escravo hebreu masculino, ele deve deixar o escravo ficar livre depois de trabalhar para seu senhor por seis anos. Esses escravos em particular, ou servos, eram propriedade de seu mestre e não tinham direitos nem capacidade de deixar seu mestre durante o tempo de serviço a ele. Às vezes, um escravo se vendia ao senhor. O escravo provavelmente era pobre e precisava dos benefícios que um senhor fornecia. O senhor, ou dono da propriedade, poderia viver em uma fazenda e precisava de mais trabalhadores para trabalhar em sua terra. Uma fazenda é a terra onde as pessoas cultivam plantações para obter comida. A palavra "hebreu" poderia significar outros israelitas, ou poderia significar outras pessoas pobres de classe baixa. Depois de seus seis anos de trabalho, o escravo não precisará pagar nada, o que significa que ele não deve nenhum dinheiro a seu senhor. Durante o tempo de Moisés, a escravidão era comum e as pessoas a aceitavam. Era semelhante a um trabalhador assinando um contrato, ou um acordo, para trabalhar por um certo período de tempo. O senhor concordava em fornecer comida, habitação e às vezes roupas para o escravo.</w:t>
      </w:r>
    </w:p>
    <w:p>
      <w:pPr/>
      <w:r>
        <w:rPr>
          <w:lang w:val="pt_PT" w:bidi="pt_PT"/>
        </w:rPr>
      </w:r>
      <w:r>
        <w:rPr>
          <w:lang w:val="pt_PT" w:bidi="pt_PT"/>
        </w:rPr>
        <w:t>Parem aqui e discutam esta pergunta em grupo: quando vocês trabalham para alguém, que tipos de contratos ou acordos vocês fazem? Quanto tempo os trabalhadores trabalham para um chefe ou empregador? Pause este áudio aqui.</w:t>
      </w:r>
    </w:p>
    <w:p>
      <w:pPr/>
      <w:r>
        <w:rPr>
          <w:lang w:val="pt_PT" w:bidi="pt_PT"/>
        </w:rPr>
      </w:r>
      <w:r>
        <w:rPr>
          <w:lang w:val="pt_PT" w:bidi="pt_PT"/>
        </w:rPr>
        <w:t>Essas leis específicas sobre escravos e senhores deveriam mostrar aos israelitas como valorizar aqueles que os serviam. Yahweh não queria que seu povo se tornasse duro na maneira como tratava seus servos. Os padrões que Yahweh define para tratar escravos são muito mais altos do que a maneira como os egípcios tratavam os israelitas no Egito — Yahweh queria que seu povo libertasse seus escravos depois de um período de tempo definido.</w:t>
      </w:r>
    </w:p>
    <w:p>
      <w:pPr/>
      <w:r>
        <w:rPr>
          <w:lang w:val="pt_PT" w:bidi="pt_PT"/>
        </w:rPr>
      </w:r>
      <w:r>
        <w:rPr>
          <w:lang w:val="pt_PT" w:bidi="pt_PT"/>
        </w:rPr>
        <w:t>Em seguida, há leis para garantir que o escravo e o senhor mantenham seus direitos no final de seu acordo ou contrato. Se um escravo não for casado quando começa a trabalhar para seu senhor, então o escravo deve sair solteiro ao final de seis anos. Se o escravo era casado antes de trabalhar para o senhor, então o escravo e sua esposa e filhos saem juntos no final dos seis anos. Ambas as situações significam que o escravo sairá da mesma maneira que ele entrou no contrato. Se o escravo se casar enquanto está trabalhando para o senhor, então as regras são diferentes.</w:t>
      </w:r>
    </w:p>
    <w:p>
      <w:pPr/>
      <w:r>
        <w:rPr>
          <w:lang w:val="pt_PT" w:bidi="pt_PT"/>
        </w:rPr>
      </w:r>
      <w:r>
        <w:rPr>
          <w:lang w:val="pt_PT" w:bidi="pt_PT"/>
        </w:rPr>
        <w:t>Durante o tempo de Moisés, todos os casamentos eram arranjados. A família do marido precisava pagar dinheiro à família da noiva quando eles se casavam. Se o senhor desse a seu escravo homem uma esposa, então o senhor era responsável pelo preço que a família do marido normalmente pagava pela noiva. O senhor não queria perder essa serva feminina e seus filhos quando o escravo homem terminasse seus seis anos de trabalho. O escravo homem precisava pagar o dinheiro do senhor para libertar sua esposa e filhos. Seria difícil para um escravo ganhar dinheiro suficiente para pagar isso. Ou, o escravo poderia decidir viver em outro lugar e esperar que a esposa e os filhos terminassem seu contrato de trabalho. O escravo provavelmente preferiria viver com sua esposa e filhos.</w:t>
      </w:r>
    </w:p>
    <w:p>
      <w:pPr/>
      <w:r>
        <w:rPr>
          <w:lang w:val="pt_PT" w:bidi="pt_PT"/>
        </w:rPr>
      </w:r>
      <w:r>
        <w:rPr>
          <w:lang w:val="pt_PT" w:bidi="pt_PT"/>
        </w:rPr>
        <w:t>Parem aqui e discutam esta pergunta em grupo: descrevam o casamento em sua cultura. Os casamentos são arranjados ou por escolha? Que tipo de arranjos financeiros as pessoas fazem para casamentos? Pause este áudio aqui.</w:t>
      </w:r>
    </w:p>
    <w:p>
      <w:pPr/>
      <w:r>
        <w:rPr>
          <w:lang w:val="pt_PT" w:bidi="pt_PT"/>
        </w:rPr>
      </w:r>
      <w:r>
        <w:rPr>
          <w:lang w:val="pt_PT" w:bidi="pt_PT"/>
        </w:rPr>
        <w:t>Finalmente, o escravo homem poderia decidir trabalhar para o senhor pelo restante da vida do escravo. O senhor continuaria a fornecer comida, habitação e provavelmente roupas para o escravo e sua esposa e filhos. Eles provavelmente também teriam algum dinheiro do senhor, então essa escolha seria boa para o escravo e sua família. Nesse caso, é como se o escravo estivesse dizendo: "Eu amo meu senhor, minha esposa e meus filhos; não sairei como um homem livre". Outra maneira de traduzir "amor" é "ser dedicado a" meu senhor, esposa e filhos. Se o escravo escolher ficar com o senhor por toda a vida, há coisas específicas que o senhor e o escravo devem fazer para mostrar essa mudança.</w:t>
      </w:r>
    </w:p>
    <w:p>
      <w:pPr/>
      <w:r>
        <w:rPr>
          <w:lang w:val="pt_PT" w:bidi="pt_PT"/>
        </w:rPr>
      </w:r>
      <w:r>
        <w:rPr>
          <w:lang w:val="pt_PT" w:bidi="pt_PT"/>
        </w:rPr>
        <w:t>Se o escravo escolher ficar com o senhor por toda a vida, o senhor deve trazer o escravo "diante de Yahweh". Algumas pessoas dizem que isso poderia significar que o senhor e o escravo deveriam vir "diante dos juízes", que representavam Yahweh para o povo. Provavelmente significa que o senhor deve trazer o escravo ao lugar de adoração onde Yahweh se encontra com seu povo. O senhor e o servo provavelmente faziam promessas no lugar de adoração, na frente dos líderes do lugar de adoração, e na frente de Yahweh. Depois de fazer essas promessas, o senhor colocava o escravo contra uma porta ou batente e furava um buraco na orelha do escravo. O senhor provavelmente fazia o buraco no lóbulo da orelha do servo. Uma porta é uma cobertura sobre a abertura de um cômodo, e um batente é a lateral da porta. Tanto a porta quanto o batente provavelmente eram feitos de madeira. A porta ou batente provavelmente também ficava no lugar de adoração, mas pode ser um lugar na casa do mestre.</w:t>
      </w:r>
    </w:p>
    <w:p>
      <w:pPr/>
      <w:r>
        <w:rPr>
          <w:lang w:val="pt_PT" w:bidi="pt_PT"/>
        </w:rPr>
      </w:r>
      <w:r>
        <w:rPr>
          <w:lang w:val="pt_PT" w:bidi="pt_PT"/>
        </w:rPr>
        <w:t xml:space="preserve">Parem aqui e, em grupo, olhem para uma imagem de uma </w:t>
      </w:r>
      <w:r>
        <w:rPr>
          <w:b/>
          <w:lang w:val="pt_PT" w:bidi="pt_PT"/>
        </w:rPr>
        <w:t>porta</w:t>
      </w:r>
      <w:r>
        <w:rPr>
          <w:lang w:val="pt_PT" w:bidi="pt_PT"/>
        </w:rPr>
        <w:t xml:space="preserve"> e </w:t>
      </w:r>
      <w:r>
        <w:rPr>
          <w:b/>
          <w:lang w:val="pt_PT" w:bidi="pt_PT"/>
        </w:rPr>
        <w:t>batentes</w:t>
      </w:r>
      <w:r>
        <w:rPr>
          <w:lang w:val="pt_PT" w:bidi="pt_PT"/>
        </w:rPr>
        <w:t>. Pause este áudio aqui.</w:t>
      </w:r>
    </w:p>
    <w:p>
      <w:pPr/>
      <w:r>
        <w:rPr>
          <w:lang w:val="pt_PT" w:bidi="pt_PT"/>
        </w:rPr>
      </w:r>
      <w:r>
        <w:rPr>
          <w:lang w:val="pt_PT" w:bidi="pt_PT"/>
        </w:rPr>
        <w:t>O senhor colocava um agulhão no lóbulo da orelha do escravo para fazer o buraco. Um agulhão é uma ferramenta para fazer um buraco. O senhor provavelmente colocava a orelha do escravo contra a porta ou batente e empurrava a ferramenta pela orelha para a porta ou batente de madeira. É possível que o senhor também colocasse um anel de algum tipo pelo buraco. O propósito do buraco era mostrar uma mudança permanente para o escravo — agora o escravo trabalha para o senhor pelo restante de sua vida. O senhor também precisava continuar a dar trabalho ao escravo pelo resto de sua vida. Todas as pessoas podiam ver o buraco na orelha do escravo, e todos sabiam que o escravo trabalhava para o senhor por toda a vida.</w:t>
      </w:r>
    </w:p>
    <w:p>
      <w:pPr/>
      <w:r>
        <w:rPr>
          <w:lang w:val="pt_PT" w:bidi="pt_PT"/>
        </w:rPr>
      </w:r>
      <w:r>
        <w:rPr>
          <w:lang w:val="pt_PT" w:bidi="pt_PT"/>
        </w:rPr>
        <w:t xml:space="preserve">Parem aqui e, em grupo, olhem para uma imagem de um </w:t>
      </w:r>
      <w:r>
        <w:rPr>
          <w:lang w:val="pt_PT" w:bidi="pt_PT"/>
        </w:rPr>
        <w:t>agulhão</w:t>
      </w:r>
      <w:r>
        <w:rPr>
          <w:lang w:val="pt_PT" w:bidi="pt_PT"/>
        </w:rPr>
        <w:t>. Pause este áudio aqui.</w:t>
      </w:r>
    </w:p>
    <w:p>
      <w:pPr/>
      <w:r>
        <w:rPr>
          <w:lang w:val="pt_PT" w:bidi="pt_PT"/>
        </w:rPr>
      </w:r>
      <w:r>
        <w:rPr>
          <w:lang w:val="pt_PT" w:bidi="pt_PT"/>
        </w:rPr>
        <w:t>A próxima seção da passagem é sobre escravas. Se um pai vende sua filha como uma serva, ela não pode ser livre depois de seis anos como os escravos masculinos ficam livres depois de seis anos de trabalho para um senhor. O pai provavelmente vendia sua filha para pagar dívidas. Também é provável que o pai vendesse sua filha como noiva a alguém. Se a filha fosse vendida tanto como noiva quanto como um servo, então a quantia de dinheiro provavelmente seria muito mais do que o dinheiro pago por um escravo homem. O casamento da filha com o novo proprietário não terminaria no final de seis anos, então é por isso que a filha não fica livre depois de seis anos.</w:t>
      </w:r>
    </w:p>
    <w:p>
      <w:pPr/>
      <w:r>
        <w:rPr>
          <w:lang w:val="pt_PT" w:bidi="pt_PT"/>
        </w:rPr>
      </w:r>
      <w:r>
        <w:rPr>
          <w:lang w:val="pt_PT" w:bidi="pt_PT"/>
        </w:rPr>
        <w:t>Nos tempos de Moisés, havia muitas razões pelas quais alguém poderia comprar uma mulher tanto como serva quanto como esposa ao mesmo tempo. O homem talvez já tivesse uma primeira esposa sem filhos, e ele queria uma segunda esposa para que ele pudesse ter filhos. Ou talvez o homem já tivesse filhos de sua primeira esposa. Essas crianças possuiriam a terra do homem depois que o homem morresse. O homem talvez quisesse uma outra esposa, mas ele não queria que os filhos de uma segunda esposa possuíssem sua terra depois que ele morresse. Essa segunda esposa serva não teria o direito de possuir terra ou dar a terra do homem a seus filhos depois que ela morresse. No entanto, essas regras no Livro da Aliança também protegem a esposa serva. Essa passagem mostra que até mesmo as esposas servas tinham direitos. O homem deve cuidar de sua esposa serva de algumas maneiras.</w:t>
      </w:r>
    </w:p>
    <w:p>
      <w:pPr/>
      <w:r>
        <w:rPr>
          <w:lang w:val="pt_PT" w:bidi="pt_PT"/>
        </w:rPr>
      </w:r>
      <w:r>
        <w:rPr>
          <w:lang w:val="pt_PT" w:bidi="pt_PT"/>
        </w:rPr>
        <w:t>Uma das maneiras pelas quais o homem deve cuidar de sua esposa serva é deixar que o pai dela a compre de volta se o homem não estiver feliz com sua esposa serva. O homem não deveria vender a esposa serva a pessoas estrangeiras, provavelmente significando pessoas que não são israelitas. Isso protege a mulher e permite que ela volte para seu pai e sua família. Se o homem não quiser mais ser casado com a esposa serva, ele está quebrando sua promessa de casamento com a esposa serva. É por isso que ele deve deixar o pai da esposa serva comprá-la de volta.</w:t>
      </w:r>
    </w:p>
    <w:p>
      <w:pPr/>
      <w:r>
        <w:rPr>
          <w:lang w:val="pt_PT" w:bidi="pt_PT"/>
        </w:rPr>
      </w:r>
      <w:r>
        <w:rPr>
          <w:lang w:val="pt_PT" w:bidi="pt_PT"/>
        </w:rPr>
        <w:t>Quando o homem compra a esposa serva do pai dela, o homem pode dar a esposa serva a seu próprio filho como esposa serva. Se o homem fizer isso, ele precisa tratar a esposa serva de seu filho como sua própria filha. Durante o tempo de Moisés, havia regras específicas sobre como as pessoas cuidavam das esposas de seus filhos. Essa lei mostra que o homem precisa tratar uma esposa serva da mesma forma que se ela fosse a própria filha do homem.</w:t>
      </w:r>
    </w:p>
    <w:p>
      <w:pPr/>
      <w:r>
        <w:rPr>
          <w:lang w:val="pt_PT" w:bidi="pt_PT"/>
        </w:rPr>
      </w:r>
      <w:r>
        <w:rPr>
          <w:lang w:val="pt_PT" w:bidi="pt_PT"/>
        </w:rPr>
        <w:t>Parem aqui e discutam esta pergunta em grupo: descrevam o relacionamento entre um pai e uma filha em sua cultura. Como esse relacionamento é diferente do relacionamento entre um pai e a esposa de seu filho? Pause este áudio aqui.</w:t>
      </w:r>
    </w:p>
    <w:p>
      <w:pPr/>
      <w:r>
        <w:rPr>
          <w:lang w:val="pt_PT" w:bidi="pt_PT"/>
        </w:rPr>
      </w:r>
      <w:r>
        <w:rPr>
          <w:lang w:val="pt_PT" w:bidi="pt_PT"/>
        </w:rPr>
        <w:t>Finalmente, se o homem que se casou com a esposa serva tomar uma segunda esposa, independentemente de ela ser uma serva ou não, há regras específicas sobre como o homem deve cuidar da primeira esposa. O homem deve tratar ambas as esposas igualmente. O homem ainda deve dar à primeira esposa a mesma quantidade de comida, roupas e direitos de casamento. "Direitos de casamento" significam as coisas que um marido deve fazer por sua esposa. A maioria das pessoas pensa que isso é sobre o homem ter relações sexuais com sua primeira esposa para que ela possa ter filhos. O homem deve dar à sua primeira esposa as mesmas relações sexuais que ele dá à segunda esposa.</w:t>
      </w:r>
    </w:p>
    <w:p>
      <w:pPr/>
      <w:r>
        <w:rPr>
          <w:lang w:val="pt_PT" w:bidi="pt_PT"/>
        </w:rPr>
      </w:r>
      <w:r>
        <w:rPr>
          <w:lang w:val="pt_PT" w:bidi="pt_PT"/>
        </w:rPr>
        <w:t>Se o homem não tratar as duas esposas igualmente, então a esposa serva tem permissão para deixar tanto o casamento quanto seu trabalho para o homem. Ela sairá como uma mulher livre, e ninguém precisará comprá-la de volta. Se o pai dela a vendeu para pagar as dívidas dele, a dívida estará quitada e ela estará livre.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21.1–11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diz a Moisés leis específicas sobre escravos homens. Os escravos homens devem deixar seus senhores no final de seu contrato, depois de seis anos, da mesma maneira que entraram no contrato. Se eles entrarem casados, devem sair casados. Se eles vierem solteiros, devem sair solteiros.</w:t>
      </w:r>
    </w:p>
    <w:p>
      <w:pPr/>
      <w:r>
        <w:rPr>
          <w:lang w:val="pt_PT" w:bidi="pt_PT"/>
        </w:rPr>
      </w:r>
      <w:r>
        <w:rPr>
          <w:b/>
          <w:lang w:val="pt_PT" w:bidi="pt_PT"/>
        </w:rPr>
        <w:t>Na segunda cena:</w:t>
      </w:r>
      <w:r>
        <w:rPr>
          <w:lang w:val="pt_PT" w:bidi="pt_PT"/>
        </w:rPr>
        <w:t xml:space="preserve"> Yahweh diz a Moisés uma lei sobre como um escravo homem pode trabalhar para seu senhor pelo restante de sua vida.</w:t>
      </w:r>
    </w:p>
    <w:p>
      <w:pPr/>
      <w:r>
        <w:rPr>
          <w:lang w:val="pt_PT" w:bidi="pt_PT"/>
        </w:rPr>
      </w:r>
      <w:r>
        <w:rPr>
          <w:b/>
          <w:lang w:val="pt_PT" w:bidi="pt_PT"/>
        </w:rPr>
        <w:t>Na terceira cena:</w:t>
      </w:r>
      <w:r>
        <w:rPr>
          <w:lang w:val="pt_PT" w:bidi="pt_PT"/>
        </w:rPr>
        <w:t xml:space="preserve"> Yahweh diz a Moisés algumas leis sobre o tratamento de escravas.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Senhor</w:t>
      </w:r>
    </w:p>
    <w:p>
      <w:pPr>
        <w:pStyle w:val="ListBullet"/>
        <w:spacing w:line="240" w:lineRule="auto"/>
        <w:ind w:left="720"/>
      </w:pPr>
      <w:r>
        <w:rPr>
          <w:lang w:val="pt_PT" w:bidi="pt_PT"/>
        </w:rPr>
      </w:r>
      <w:r>
        <w:rPr>
          <w:lang w:val="pt_PT" w:bidi="pt_PT"/>
        </w:rPr>
        <w:t>Escravo homem</w:t>
      </w:r>
    </w:p>
    <w:p>
      <w:pPr>
        <w:pStyle w:val="ListBullet"/>
        <w:spacing w:line="240" w:lineRule="auto"/>
        <w:ind w:left="720"/>
      </w:pPr>
      <w:r>
        <w:rPr>
          <w:lang w:val="pt_PT" w:bidi="pt_PT"/>
        </w:rPr>
      </w:r>
      <w:r>
        <w:rPr>
          <w:lang w:val="pt_PT" w:bidi="pt_PT"/>
        </w:rPr>
        <w:t>A esposa e os filhos do escravo homem</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Filha, que se torna a esposa serva</w:t>
      </w:r>
    </w:p>
    <w:p>
      <w:pPr>
        <w:pStyle w:val="ListBullet"/>
        <w:spacing w:line="240" w:lineRule="auto"/>
        <w:ind w:left="720"/>
      </w:pPr>
      <w:r>
        <w:rPr>
          <w:lang w:val="pt_PT" w:bidi="pt_PT"/>
        </w:rPr>
      </w:r>
      <w:r>
        <w:rPr>
          <w:lang w:val="pt_PT" w:bidi="pt_PT"/>
        </w:rPr>
        <w:t>O filho do senhor</w:t>
      </w:r>
    </w:p>
    <w:p>
      <w:pPr>
        <w:pStyle w:val="ListBullet"/>
        <w:spacing w:line="240" w:lineRule="auto"/>
        <w:ind w:left="720"/>
      </w:pPr>
      <w:r>
        <w:rPr>
          <w:lang w:val="pt_PT" w:bidi="pt_PT"/>
        </w:rPr>
      </w:r>
      <w:r>
        <w:rPr>
          <w:lang w:val="pt_PT" w:bidi="pt_PT"/>
        </w:rPr>
        <w:t>E a primeira esposa do senhor</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as primeiras leis no Livro da Aliança. As leis em todas as três cenas são sobre escravos homens e mulheres. Lembrem-se de que essas leis são para proteger os escravos homens e mulheres. Lembrem-se também de que o povo de Israel foi escravo no Egito, e que os egípcios trataram mal os israelitas no Egito. Agora, Yahweh está dando ao povo de Israel regras específicas sobre como cuidar de seus próprios escravos ou servos. Lembrem-se de que Yahweh quer que os israelitas tratem seus escravos de forma justa como trabalhadores com direitos e liberdade depois de completarem seu acordo de seis anos.</w:t>
      </w:r>
    </w:p>
    <w:p>
      <w:pPr/>
      <w:r>
        <w:rPr>
          <w:lang w:val="pt_PT" w:bidi="pt_PT"/>
        </w:rPr>
      </w:r>
      <w:r>
        <w:rPr>
          <w:lang w:val="pt_PT" w:bidi="pt_PT"/>
        </w:rPr>
        <w:t>Na primeira cena, a primeira parte diz que essas são as leis para dar ao povo de Israel. Lembrem-se de que as primeiras leis são sobre escravos homens. Essa lei é sobre uma situação em que um israelita pode estar se ele comprar um escravo homem. Primeiro, há uma lei sobre um escravo solteiro. Lembrem-se de que o escravo homem provavelmente se vendeu ao senhor e trabalhou para ele. No final dos seis anos do contrato de trabalho, a lei diz que o escravo homem deve ser livre. Se ele não era casado no início do contrato, e ele ainda não está casado no final do contrato, ele não precisa pagar nenhum dinheiro ao senhor. Lembrem-se de que esse escravo hebreu pode ser outro israelita, ou ele pode ser de uma tribo diferente de pessoas, ou de uma classe mais baixa de pessoas.</w:t>
      </w:r>
    </w:p>
    <w:p>
      <w:pPr/>
      <w:r>
        <w:rPr>
          <w:lang w:val="pt_PT" w:bidi="pt_PT"/>
        </w:rPr>
      </w:r>
      <w:r>
        <w:rPr>
          <w:lang w:val="pt_PT" w:bidi="pt_PT"/>
        </w:rPr>
        <w:t>Em seguida, se o escravo homem for casado quando começa a trabalhar para o senhor, então o escravo homem deve levar sua esposa consigo quando ele terminar seu contrato. A esposa e quaisquer filhos estariam vivendo na casa do senhor com o escravo homem, e o senhor daria a eles toda a comida e roupas. O escravo homem entrou no contrato casado, e ele terminou o contrato de seis anos também casado. Lembrem-se de que os filhos do escravo homem também iriam com o escravo homem.</w:t>
      </w:r>
    </w:p>
    <w:p>
      <w:pPr/>
      <w:r>
        <w:rPr>
          <w:lang w:val="pt_PT" w:bidi="pt_PT"/>
        </w:rPr>
      </w:r>
      <w:r>
        <w:rPr>
          <w:lang w:val="pt_PT" w:bidi="pt_PT"/>
        </w:rPr>
        <w:t>Finalmente, se o senhor dá ao escravo homem uma escrava para se casar durante os seis anos de trabalho para seu senhor, então o escravo homem não pode levar sua nova esposa e filhos consigo. O escravo homem começou o contrato solteiro, então ele deve deixar o contrato sem sua esposa. Lembrem-se de que o senhor deu ao escravo homem essa escrava como esposa, e o escravo homem não tinha dinheiro para pagar por sua nova esposa. O escravo homem está trabalhando para pagar por sua esposa. Se ele termina seu contrato de trabalho com o senhor, o escravo homem ainda precisa pagar ao senhor mais dinheiro por sua esposa.</w:t>
      </w:r>
    </w:p>
    <w:p>
      <w:pPr/>
      <w:r>
        <w:rPr>
          <w:lang w:val="pt_PT" w:bidi="pt_PT"/>
        </w:rPr>
      </w:r>
      <w:r>
        <w:rPr>
          <w:lang w:val="pt_PT" w:bidi="pt_PT"/>
        </w:rPr>
        <w:t>Na segunda cena, lembrem-se de que isso começa com uma situação diferente que também era possível de acontecer. Nessa situação, o escravo homem não quer deixar sua esposa e filhos. O escravo homem diz ao senhor que quer ficar com sua nova esposa e filhos. O escravo homem decide fazer uma promessa de trabalhar para o senhor pelo restante de sua vida. Lembrem-se de que essa é uma boa situação para o escravo homem, porque o senhor continuará a fornecer comida, habitação e provavelmente roupas para o escravo e sua esposa e filhos.</w:t>
      </w:r>
    </w:p>
    <w:p>
      <w:pPr/>
      <w:r>
        <w:rPr>
          <w:lang w:val="pt_PT" w:bidi="pt_PT"/>
        </w:rPr>
      </w:r>
      <w:r>
        <w:rPr>
          <w:lang w:val="pt_PT" w:bidi="pt_PT"/>
        </w:rPr>
        <w:t>Lembrem-se de que as leis protegem tanto o senhor quanto o escravo homem. O senhor e o escravo devem ir para o lugar de adoração onde o povo se encontra com Yahweh e fazer a promessa na frente dos líderes e na frente de Yahweh. Lembrem-se também de que o senhor coloca o escravo ao lado de uma porta ou batente e faz um buraco no lóbulo da orelha do escravo. Esse buraco em seu ouvido é um lembrete todos os dias dessa promessa de que o senhor dará ao escravo homem comida, uma casa, roupas e trabalho. Lembrem-se de que todos na comunidade poderiam ver que o escravo prometeu trabalhar para o senhor pelo restante da vida do escravo.</w:t>
      </w:r>
    </w:p>
    <w:p>
      <w:pPr/>
      <w:r>
        <w:rPr>
          <w:lang w:val="pt_PT" w:bidi="pt_PT"/>
        </w:rPr>
      </w:r>
      <w:r>
        <w:rPr>
          <w:lang w:val="pt_PT" w:bidi="pt_PT"/>
        </w:rPr>
        <w:t xml:space="preserve">Parem aqui e, em grupo, olhem para imagens de uma </w:t>
      </w:r>
      <w:r>
        <w:rPr>
          <w:b/>
          <w:lang w:val="pt_PT" w:bidi="pt_PT"/>
        </w:rPr>
        <w:t>porta</w:t>
      </w:r>
      <w:r>
        <w:rPr>
          <w:lang w:val="pt_PT" w:bidi="pt_PT"/>
        </w:rPr>
        <w:t xml:space="preserve">, </w:t>
      </w:r>
      <w:r>
        <w:rPr>
          <w:b/>
          <w:lang w:val="pt_PT" w:bidi="pt_PT"/>
        </w:rPr>
        <w:t>batentes</w:t>
      </w:r>
      <w:r>
        <w:rPr>
          <w:lang w:val="pt_PT" w:bidi="pt_PT"/>
        </w:rPr>
        <w:t xml:space="preserve"> e um </w:t>
      </w:r>
      <w:r>
        <w:rPr>
          <w:lang w:val="pt_PT" w:bidi="pt_PT"/>
        </w:rPr>
        <w:t>agulhão</w:t>
      </w:r>
      <w:r>
        <w:rPr>
          <w:lang w:val="pt_PT" w:bidi="pt_PT"/>
        </w:rPr>
        <w:t xml:space="preserve"> novamente, se necessário. Pause este áudio aqui.</w:t>
      </w:r>
    </w:p>
    <w:p>
      <w:pPr/>
      <w:r>
        <w:rPr>
          <w:lang w:val="pt_PT" w:bidi="pt_PT"/>
        </w:rPr>
      </w:r>
      <w:r>
        <w:rPr>
          <w:lang w:val="pt_PT" w:bidi="pt_PT"/>
        </w:rPr>
        <w:t>Na terceira cena, lembrem-se de que o pai que vende sua filha como serva provavelmente precisa pagar uma dívida. Lembrem-se de que isso era comum durante o tempo de Moisés. Além disso, é provável que o pai tenha vendido sua filha como esposa, e também como serva. Lembrem-se de que a lei sobre escravos homens não é a mesma lei para esses tipos de escravas. Essas escravas não podem sair depois de seis anos trabalhando para seu senhor.</w:t>
      </w:r>
    </w:p>
    <w:p>
      <w:pPr/>
      <w:r>
        <w:rPr>
          <w:lang w:val="pt_PT" w:bidi="pt_PT"/>
        </w:rPr>
      </w:r>
      <w:r>
        <w:rPr>
          <w:lang w:val="pt_PT" w:bidi="pt_PT"/>
        </w:rPr>
        <w:t>Lembrem-se de que as leis sobre escravas as protegem. Se o homem que compra a esposa serva não está feliz com ela, ele não pode decidir vendê-la a quem ele quiser. O homem deve vendê-la de volta a seu próprio pai. A esposa serva retornará à sua própria família. Lembrem-se de que isso é porque o homem que a comprou quebrou seu contrato por não querer permanecer casado com ela.</w:t>
      </w:r>
    </w:p>
    <w:p>
      <w:pPr/>
      <w:r>
        <w:rPr>
          <w:lang w:val="pt_PT" w:bidi="pt_PT"/>
        </w:rPr>
      </w:r>
      <w:r>
        <w:rPr>
          <w:lang w:val="pt_PT" w:bidi="pt_PT"/>
        </w:rPr>
        <w:t>Lembrem-se também de que se o homem dá a serva a seu próprio filho para que eles possam se casar, há leis para protegê-la. O homem precisa cuidar dessa esposa serva de seu filho da mesma maneira que ele cuida de sua própria filha.</w:t>
      </w:r>
    </w:p>
    <w:p>
      <w:pPr/>
      <w:r>
        <w:rPr>
          <w:lang w:val="pt_PT" w:bidi="pt_PT"/>
        </w:rPr>
      </w:r>
      <w:r>
        <w:rPr>
          <w:lang w:val="pt_PT" w:bidi="pt_PT"/>
        </w:rPr>
        <w:t>Também é importante lembrar que se o homem se casa com uma segunda esposa, seja ela serva ou não, ele precisa tratá-la igualmente como a primeira esposa que ele já tem. Ele deve tratar ambas as esposas da mesma forma. O homem deve dar à primeira esposa a mesma quantidade de comida, roupas e direitos de casamento que ele dá à segunda esposa. Uma esposa serva é livre para deixar o homem se o homem não a tratar da mesma maneira que a outra esposa. O pai da esposa serva não precisa pagar nenhum dinheiro para recuperá-la. A esposa serva é livre para sair sem qualquer pagamento.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21.1–11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Senhor</w:t>
      </w:r>
    </w:p>
    <w:p>
      <w:pPr>
        <w:pStyle w:val="ListBullet"/>
        <w:spacing w:line="240" w:lineRule="auto"/>
        <w:ind w:left="720"/>
      </w:pPr>
      <w:r>
        <w:rPr>
          <w:lang w:val="pt_PT" w:bidi="pt_PT"/>
        </w:rPr>
      </w:r>
      <w:r>
        <w:rPr>
          <w:lang w:val="pt_PT" w:bidi="pt_PT"/>
        </w:rPr>
        <w:t>Escravo homem</w:t>
      </w:r>
    </w:p>
    <w:p>
      <w:pPr>
        <w:pStyle w:val="ListBullet"/>
        <w:spacing w:line="240" w:lineRule="auto"/>
        <w:ind w:left="720"/>
      </w:pPr>
      <w:r>
        <w:rPr>
          <w:lang w:val="pt_PT" w:bidi="pt_PT"/>
        </w:rPr>
      </w:r>
      <w:r>
        <w:rPr>
          <w:lang w:val="pt_PT" w:bidi="pt_PT"/>
        </w:rPr>
        <w:t>A esposa e os filhos do escravo homem</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Filha, que se torna a esposa serva</w:t>
      </w:r>
    </w:p>
    <w:p>
      <w:pPr>
        <w:pStyle w:val="ListBullet"/>
        <w:spacing w:line="240" w:lineRule="auto"/>
        <w:ind w:left="720"/>
      </w:pPr>
      <w:r>
        <w:rPr>
          <w:lang w:val="pt_PT" w:bidi="pt_PT"/>
        </w:rPr>
      </w:r>
      <w:r>
        <w:rPr>
          <w:lang w:val="pt_PT" w:bidi="pt_PT"/>
        </w:rPr>
        <w:t>O filho do senhor</w:t>
      </w:r>
    </w:p>
    <w:p>
      <w:pPr>
        <w:pStyle w:val="ListBullet"/>
        <w:spacing w:line="240" w:lineRule="auto"/>
        <w:ind w:left="720"/>
      </w:pPr>
      <w:r>
        <w:rPr>
          <w:lang w:val="pt_PT" w:bidi="pt_PT"/>
        </w:rPr>
      </w:r>
      <w:r>
        <w:rPr>
          <w:lang w:val="pt_PT" w:bidi="pt_PT"/>
        </w:rPr>
        <w:t>E a primeira esposa do senhor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ele diz a Moisés que essas próximas leis são leis para dar ao povo de Israel. O primeiro grupo de leis é sobre escravos homens. Se um israelita compra um escravo hebreu homem, o senhor do escravo precisa deixar o escravo livre depois de seis anos de trabalho. O escravo não precisa pagar nada depois que ele termina de trabalhar para seu senhor por seis anos.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mestre: “O que você está pensando ou sentindo?”. A pessoa pode responder coisas como: "Me perguntando por que preciso deixar o meu escravo livre", ou "Pensando em como nós mesmos já fomos escravos no Egito", ou "Feliz por meu escravo ter trabalhado para mim por seis anos".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Há três situações diferentes para o escravo:</w:t>
      </w:r>
    </w:p>
    <w:p>
      <w:pPr>
        <w:pStyle w:val="ListBullet"/>
        <w:spacing w:line="240" w:lineRule="auto"/>
        <w:ind w:left="720"/>
      </w:pPr>
      <w:r>
        <w:rPr>
          <w:lang w:val="pt_PT" w:bidi="pt_PT"/>
        </w:rPr>
      </w:r>
      <w:r>
        <w:rPr>
          <w:lang w:val="pt_PT" w:bidi="pt_PT"/>
        </w:rPr>
        <w:t>Não casado quando ele começa a trabalhar para seu senhor.</w:t>
      </w:r>
    </w:p>
    <w:p>
      <w:pPr>
        <w:pStyle w:val="ListBullet"/>
        <w:spacing w:line="240" w:lineRule="auto"/>
        <w:ind w:left="720"/>
      </w:pPr>
      <w:r>
        <w:rPr>
          <w:lang w:val="pt_PT" w:bidi="pt_PT"/>
        </w:rPr>
      </w:r>
      <w:r>
        <w:rPr>
          <w:lang w:val="pt_PT" w:bidi="pt_PT"/>
        </w:rPr>
        <w:t>Casado quando ele começa a trabalhar para seu senhor.</w:t>
      </w:r>
    </w:p>
    <w:p>
      <w:pPr>
        <w:pStyle w:val="ListBullet"/>
        <w:spacing w:line="240" w:lineRule="auto"/>
        <w:ind w:left="720"/>
      </w:pPr>
      <w:r>
        <w:rPr>
          <w:lang w:val="pt_PT" w:bidi="pt_PT"/>
        </w:rPr>
      </w:r>
      <w:r>
        <w:rPr>
          <w:lang w:val="pt_PT" w:bidi="pt_PT"/>
        </w:rPr>
        <w:t>O escravo se casa durante seu trabalho de seis anos para seu senhor.</w:t>
      </w:r>
    </w:p>
    <w:p>
      <w:pPr/>
      <w:r>
        <w:rPr>
          <w:lang w:val="pt_PT" w:bidi="pt_PT"/>
        </w:rPr>
      </w:r>
      <w:r>
        <w:rPr>
          <w:lang w:val="pt_PT" w:bidi="pt_PT"/>
        </w:rPr>
        <w:t>Se o escravo homem não é casado quando ele começa a trabalhar para seu senhor, então o escravo deve sair sem ser casado no final de seis anos de trabalho. Se o escravo homem é casado quando ele começa a trabalhar para seu senhor, então o escravo deve sair com sua esposa e filhos no final dos seis anos. Se o escravo se casa com uma escrava do senhor durante seu tempo trabalhando para seu senhor, então a esposa e os filhos não ficam livres com o escravo no final de seis anos.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escravo homem: “O que você está pensando ou sentindo?”. A pessoa pode responder coisas como: "Triste por minha esposa e filhos não poderem vir comigo como pessoas livres, uma vez que me casei com ela durante meu tempo trabalhando para meu senhor", ou "Querendo ter dinheiro suficiente para comprar liberdade para minha esposa e filhos", ou "Desejando que houvesse uma maneira de ficar com minha esposa e filhos e não ser separado deles".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escravo pode decidir que quer ficar com seu senhor pelo restante da vida do escravo. Ele diz: "Amo meu senhor e minha esposa e filhos. Não quero deixá-los agora". Há regras específicas sobre o que o escravo e o senhor devem fazer para mostrar que o escravo quer ficar com o senhor por toda a vida. O senhor precisa levar o escravo para uma porta ou batente, provavelmente no lugar onde as pessoas se encontram com Yahweh. O senhor e o escravo provavelmente fazem promessas diante de Yahweh sobre o escravo trabalhar pelo restante de sua vida para o senhor, e o senhor cuidar do escravo e sua família também. Então o senhor usa uma ferramenta para fazer um furo na orelha do escravo contra a porta ou batente, provavelmente também no lugar de adoração. Esse furo mostra o serviço permanente do escravo ao senhor.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escravo homem: “O que você está pensando ou sentindo?”. A pessoa pode responder coisas como: "Feliz por tomar essa decisão de ficar com meu senhor, minha esposa e meus filhos por toda a vida", ou "Feliz por meu senhor continuar a fornecer comida, habitação, roupas e pagar por toda a minha família", ou "Dedicado a meu senhor e a minha família".</w:t>
      </w:r>
    </w:p>
    <w:p>
      <w:pPr>
        <w:pStyle w:val="ListBullet"/>
        <w:spacing w:line="240" w:lineRule="auto"/>
        <w:ind w:left="720"/>
      </w:pPr>
      <w:r>
        <w:rPr>
          <w:lang w:val="pt_PT" w:bidi="pt_PT"/>
        </w:rPr>
      </w:r>
      <w:r>
        <w:rPr>
          <w:lang w:val="pt_PT" w:bidi="pt_PT"/>
        </w:rPr>
        <w:t>Além disso, perguntem à pessoa que interpreta o mestre: “O que você está pensando ou sentindo?”. A pessoa pode responder coisas como: "Feliz por tomar essa decisão oficial hoje para manter meu escravo por toda a vida", ou "Feliz por meu escravo e sua família ficarem trabalhando para mim", ou "Comprometido a cuidar de meu escravo e sua família".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Em seguida, há mais leis sobre escravas. Se um pai vende sua filha como serva, ela não fica livre depois de trabalhar para seu senhor por seis anos. Isso provavelmente é porque ela também é uma noiva para o senhor ou para seu filho.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pai: “O que você está pensando ou sentindo?”. A pessoa pode responder coisas como: "Esperançoso de que minha filha tenha uma vida melhor agora que ela é casada com esse homem e ele pode cuidar dela", ou "Feliz por pagar minhas dívidas vendendo minha filha a esse homem", ou "Desejando ter outra maneira de pagar minhas dívidas".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o senhor não está feliz com a filha como sua serva e esposa, então ele precisa deixar o pai comprá-la de volta. O senhor não pode vender a filha a um estrangeiro.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a filha: “O que você está pensando ou sentindo?”. A pessoa pode responder coisas como: "Feliz por poder voltar para a casa de meu pai agora", ou "Triste pelo fato de o casamento e o trabalho com o senhor não terem dado certo", ou "Feliz pelo fato de o senhor não ter me vendido a um estrangeiro e me feito deixar meu povo".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senhor pode dar a serva a seu filho como esposa. Se o filho do senhor se casa com a serva, então o senhor precisa tratar a moça como sua própria filha. Finalmente, se o próprio senhor se casa com a serva, ou ele tem uma segunda esposa, seja ela serva ou não, ele precisa tratar as duas esposas igualmente. O senhor precisa dar à primeira esposa a mesma quantidade de comida, roupas e direitos de casamento que ele dá a sua segunda esposa. Se o senhor não trata a segunda esposa da mesma forma que sua outra esposa, a esposa serva pode deixar o casamento e o trabalho. Ela sairá como uma mulher livre sem pagar qualquer quantia em dinheiro.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a esposa serva: “O que você está sentindo?”. A pessoa pode responder coisas como: "Feliz por meu novo senhor fornecer comida, roupas e direitos de casamento para mim", ou "Feliz por estar protegido por essas leis sobre escravos", ou "Esperando ter filhos para meu senhor".</w:t>
      </w:r>
    </w:p>
    <w:p>
      <w:pPr>
        <w:pStyle w:val="ListBullet"/>
        <w:spacing w:line="240" w:lineRule="auto"/>
        <w:ind w:left="720"/>
      </w:pPr>
      <w:r>
        <w:rPr>
          <w:lang w:val="pt_PT" w:bidi="pt_PT"/>
        </w:rPr>
      </w:r>
      <w:r>
        <w:rPr>
          <w:lang w:val="pt_PT" w:bidi="pt_PT"/>
        </w:rPr>
        <w:t>Além disso, perguntem à pessoa que interpreta a outra esposa: “O que você está sentindo?”. A pessoa pode responder coisas como: "Com ciúmes da esposa serva" ou "Não entendendo por que a esposa serva precisa ser tratada igualmente a mim, uma vez que ela é uma serva", ou "Feliz por ter a esposa serva na família agora, porque ela pode gerar filhos ao nosso senhor".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21.1–11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diz a Moisés as </w:t>
      </w:r>
      <w:r>
        <w:rPr>
          <w:b/>
          <w:lang w:val="pt_PT" w:bidi="pt_PT"/>
        </w:rPr>
        <w:t>leis</w:t>
      </w:r>
      <w:r>
        <w:rPr>
          <w:lang w:val="pt_PT" w:bidi="pt_PT"/>
        </w:rPr>
        <w:t xml:space="preserve"> sobre escravos e escravas. Essas leis são regras, ou instruções, para o povo de </w:t>
      </w:r>
      <w:r>
        <w:rPr>
          <w:lang w:val="pt_PT" w:bidi="pt_PT"/>
        </w:rPr>
        <w:t>Israel</w:t>
      </w:r>
      <w:r>
        <w:rPr>
          <w:lang w:val="pt_PT" w:bidi="pt_PT"/>
        </w:rPr>
        <w:t xml:space="preserve"> sobre como viver. Na língua original, a palavra lei aqui significa "regra de autoridade". Em outras partes de Êxodo, uma palavra diferente para lei é usada.</w:t>
      </w:r>
    </w:p>
    <w:p>
      <w:pPr/>
      <w:r>
        <w:rPr>
          <w:lang w:val="pt_PT" w:bidi="pt_PT"/>
        </w:rPr>
      </w:r>
      <w:r>
        <w:rPr>
          <w:lang w:val="pt_PT" w:bidi="pt_PT"/>
        </w:rPr>
        <w:t xml:space="preserve">Parem aqui e discutam, como um grupo, qual palavra ou frase vocês usarão para </w:t>
      </w:r>
      <w:r>
        <w:rPr>
          <w:b/>
          <w:lang w:val="pt_PT" w:bidi="pt_PT"/>
        </w:rPr>
        <w:t>lei</w:t>
      </w:r>
      <w:r>
        <w:rPr>
          <w:lang w:val="pt_PT" w:bidi="pt_PT"/>
        </w:rPr>
        <w:t xml:space="preserve">. Vocês usarão a mesma palavra que em outros lugares em Êxodo, ou uma palavra semelhante? Consultem a palavra </w:t>
      </w:r>
      <w:r>
        <w:rPr>
          <w:lang w:val="pt_PT" w:bidi="pt_PT"/>
        </w:rPr>
        <w:t>lei</w:t>
      </w:r>
      <w:r>
        <w:rPr>
          <w:lang w:val="pt_PT" w:bidi="pt_PT"/>
        </w:rPr>
        <w:t xml:space="preserve"> no Glossário Mestre para mais informações. Pause este áudio aqui.</w:t>
      </w:r>
    </w:p>
    <w:p>
      <w:pPr/>
      <w:r>
        <w:rPr>
          <w:lang w:val="pt_PT" w:bidi="pt_PT"/>
        </w:rPr>
      </w:r>
      <w:r>
        <w:rPr>
          <w:lang w:val="pt_PT" w:bidi="pt_PT"/>
        </w:rPr>
        <w:t xml:space="preserve">A primeira lei é sobre escravos homens. Se alguém compra um escravo homem </w:t>
      </w:r>
      <w:r>
        <w:rPr>
          <w:b/>
          <w:lang w:val="pt_PT" w:bidi="pt_PT"/>
        </w:rPr>
        <w:t>hebreu</w:t>
      </w:r>
      <w:r>
        <w:rPr>
          <w:lang w:val="pt_PT" w:bidi="pt_PT"/>
        </w:rPr>
        <w:t xml:space="preserve">, esse escravo precisa ser libertado no final de seis anos. Hebreu significa uma pessoa que é um descendente de Abraão. Às vezes também significa um estrangeiro que é pobre. Usem a mesma palavra para hebreu que vocês usaram em passagens anteriores. Para mais informações sobre </w:t>
      </w:r>
      <w:r>
        <w:rPr>
          <w:lang w:val="pt_PT" w:bidi="pt_PT"/>
        </w:rPr>
        <w:t>hebreu</w:t>
      </w:r>
      <w:r>
        <w:rPr>
          <w:lang w:val="pt_PT" w:bidi="pt_PT"/>
        </w:rPr>
        <w:t>, consultem o Glossário Mestre.</w:t>
      </w:r>
    </w:p>
    <w:p>
      <w:pPr/>
      <w:r>
        <w:rPr>
          <w:lang w:val="pt_PT" w:bidi="pt_PT"/>
        </w:rPr>
      </w:r>
      <w:r>
        <w:rPr>
          <w:b/>
          <w:lang w:val="pt_PT" w:bidi="pt_PT"/>
        </w:rPr>
        <w:t>Escravos</w:t>
      </w:r>
      <w:r>
        <w:rPr>
          <w:lang w:val="pt_PT" w:bidi="pt_PT"/>
        </w:rPr>
        <w:t xml:space="preserve"> e </w:t>
      </w:r>
      <w:r>
        <w:rPr>
          <w:lang w:val="pt_PT" w:bidi="pt_PT"/>
        </w:rPr>
        <w:t>servos</w:t>
      </w:r>
      <w:r>
        <w:rPr>
          <w:lang w:val="pt_PT" w:bidi="pt_PT"/>
        </w:rPr>
        <w:t xml:space="preserve"> eram comuns durante o tempo de Moisés. Um </w:t>
      </w:r>
      <w:r>
        <w:rPr>
          <w:b/>
          <w:lang w:val="pt_PT" w:bidi="pt_PT"/>
        </w:rPr>
        <w:t>senhor</w:t>
      </w:r>
      <w:r>
        <w:rPr>
          <w:lang w:val="pt_PT" w:bidi="pt_PT"/>
        </w:rPr>
        <w:t xml:space="preserve"> comprou um escravo com dinheiro, e então o escravo vivia na casa do senhor e trabalhava para o senhor. Um senhor também pode ser uma palavra para alguém com alto status. Usem a mesma palavra para escravo que vocês usaram em passagens anteriores. Para mais informações sobre </w:t>
      </w:r>
      <w:r>
        <w:rPr>
          <w:lang w:val="pt_PT" w:bidi="pt_PT"/>
        </w:rPr>
        <w:t>escravos</w:t>
      </w:r>
      <w:r>
        <w:rPr>
          <w:lang w:val="pt_PT" w:bidi="pt_PT"/>
        </w:rPr>
        <w:t>, consultem o Glossário Mestre.</w:t>
      </w:r>
    </w:p>
    <w:p>
      <w:pPr/>
      <w:r>
        <w:rPr>
          <w:lang w:val="pt_PT" w:bidi="pt_PT"/>
        </w:rPr>
      </w:r>
      <w:r>
        <w:rPr>
          <w:lang w:val="pt_PT" w:bidi="pt_PT"/>
        </w:rPr>
        <w:t xml:space="preserve">Parem aqui e discutam em grupo qual palavra ou frase vocês usarão para </w:t>
      </w:r>
      <w:r>
        <w:rPr>
          <w:b/>
          <w:lang w:val="pt_PT" w:bidi="pt_PT"/>
        </w:rPr>
        <w:t>senhor</w:t>
      </w:r>
      <w:r>
        <w:rPr>
          <w:lang w:val="pt_PT" w:bidi="pt_PT"/>
        </w:rPr>
        <w:t xml:space="preserve">. Procure a palavra </w:t>
      </w:r>
      <w:r>
        <w:rPr>
          <w:lang w:val="pt_PT" w:bidi="pt_PT"/>
        </w:rPr>
        <w:t>senhor</w:t>
      </w:r>
      <w:r>
        <w:rPr>
          <w:lang w:val="pt_PT" w:bidi="pt_PT"/>
        </w:rPr>
        <w:t xml:space="preserve"> no Glossário Mestre para mais informações. Pause este áudio aqui.</w:t>
      </w:r>
    </w:p>
    <w:p>
      <w:pPr/>
      <w:r>
        <w:rPr>
          <w:lang w:val="pt_PT" w:bidi="pt_PT"/>
        </w:rPr>
      </w:r>
      <w:r>
        <w:rPr>
          <w:lang w:val="pt_PT" w:bidi="pt_PT"/>
        </w:rPr>
        <w:t xml:space="preserve">Se o escravo quer ficar com seu senhor, esposa e filhos, então o senhor leva o escravo para uma porta ou batente. Algumas traduções dizem "levem-no diante dos juízes", e algumas dizem: "levem-no diante de Yahweh". Qualquer uma das interpretações é possível, uma vez que isso é sobre o senhor e o escravo fazendo um compromisso um com o outro diante de Yahweh, provavelmente no lugar de </w:t>
      </w:r>
      <w:r>
        <w:rPr>
          <w:lang w:val="pt_PT" w:bidi="pt_PT"/>
        </w:rPr>
        <w:t>adoração</w:t>
      </w:r>
      <w:r>
        <w:rPr>
          <w:lang w:val="pt_PT" w:bidi="pt_PT"/>
        </w:rPr>
        <w:t>. O senhor faz um buraco no lóbulo da orelha do escravo com um agulhão para mostrar que o escravo agora trabalha para o senhor pelo restante da vida do escravo.</w:t>
      </w:r>
    </w:p>
    <w:p>
      <w:pPr/>
      <w:r>
        <w:rPr>
          <w:lang w:val="pt_PT" w:bidi="pt_PT"/>
        </w:rPr>
      </w:r>
      <w:r>
        <w:rPr>
          <w:lang w:val="pt_PT" w:bidi="pt_PT"/>
        </w:rPr>
        <w:t xml:space="preserve">Parem aqui e, em grupo, olhem para imagens de uma </w:t>
      </w:r>
      <w:r>
        <w:rPr>
          <w:b/>
          <w:lang w:val="pt_PT" w:bidi="pt_PT"/>
        </w:rPr>
        <w:t>porta</w:t>
      </w:r>
      <w:r>
        <w:rPr>
          <w:lang w:val="pt_PT" w:bidi="pt_PT"/>
        </w:rPr>
        <w:t xml:space="preserve">, </w:t>
      </w:r>
      <w:r>
        <w:rPr>
          <w:b/>
          <w:lang w:val="pt_PT" w:bidi="pt_PT"/>
        </w:rPr>
        <w:t>batentes</w:t>
      </w:r>
      <w:r>
        <w:rPr>
          <w:lang w:val="pt_PT" w:bidi="pt_PT"/>
        </w:rPr>
        <w:t xml:space="preserve"> e um </w:t>
      </w:r>
      <w:r>
        <w:rPr>
          <w:lang w:val="pt_PT" w:bidi="pt_PT"/>
        </w:rPr>
        <w:t>agulhão</w:t>
      </w:r>
      <w:r>
        <w:rPr>
          <w:lang w:val="pt_PT" w:bidi="pt_PT"/>
        </w:rPr>
        <w:t xml:space="preserve"> novamente, se necessário. Pause este áudio aqui.</w:t>
      </w:r>
    </w:p>
    <w:p>
      <w:pPr/>
      <w:r>
        <w:rPr>
          <w:lang w:val="pt_PT" w:bidi="pt_PT"/>
        </w:rPr>
      </w:r>
      <w:r>
        <w:rPr>
          <w:lang w:val="pt_PT" w:bidi="pt_PT"/>
        </w:rPr>
        <w:t xml:space="preserve">Se um pai vende sua </w:t>
      </w:r>
      <w:r>
        <w:rPr>
          <w:b/>
          <w:lang w:val="pt_PT" w:bidi="pt_PT"/>
        </w:rPr>
        <w:t>filha</w:t>
      </w:r>
      <w:r>
        <w:rPr>
          <w:lang w:val="pt_PT" w:bidi="pt_PT"/>
        </w:rPr>
        <w:t xml:space="preserve"> a um senhor para ser a esposa serva do senhor, há regras específicas. O pai pode comprar de volta sua filha do senhor se o senhor não estiver feliz com sua nova esposa serva. A palavra na língua original é </w:t>
      </w:r>
      <w:r>
        <w:rPr>
          <w:b/>
          <w:lang w:val="pt_PT" w:bidi="pt_PT"/>
        </w:rPr>
        <w:t>redimir</w:t>
      </w:r>
      <w:r>
        <w:rPr>
          <w:lang w:val="pt_PT" w:bidi="pt_PT"/>
        </w:rPr>
        <w:t xml:space="preserve">, e significa soltar, ou libertar. Usem a mesma palavra para redimir que vocês usaram em passagens anteriores. Para mais informações sobre </w:t>
      </w:r>
      <w:r>
        <w:rPr>
          <w:lang w:val="pt_PT" w:bidi="pt_PT"/>
        </w:rPr>
        <w:t>redimir</w:t>
      </w:r>
      <w:r>
        <w:rPr>
          <w:lang w:val="pt_PT" w:bidi="pt_PT"/>
        </w:rPr>
        <w:t>, consultem o Glossário Mestre.</w:t>
      </w:r>
    </w:p>
    <w:p>
      <w:pPr/>
      <w:r>
        <w:rPr>
          <w:lang w:val="pt_PT" w:bidi="pt_PT"/>
        </w:rPr>
      </w:r>
      <w:r>
        <w:rPr>
          <w:lang w:val="pt_PT" w:bidi="pt_PT"/>
        </w:rPr>
        <w:t xml:space="preserve">O senhor não pode vender a esposa serva a um </w:t>
      </w:r>
      <w:r>
        <w:rPr>
          <w:b/>
          <w:lang w:val="pt_PT" w:bidi="pt_PT"/>
        </w:rPr>
        <w:t>estrangeiro</w:t>
      </w:r>
      <w:r>
        <w:rPr>
          <w:lang w:val="pt_PT" w:bidi="pt_PT"/>
        </w:rPr>
        <w:t xml:space="preserve">. Um estrangeiro é qualquer um que não seja da nação de Israel. Usem a mesma palavra para estrangeiro que vocês usaram em passagens anteriores. Para mais informações sobre </w:t>
      </w:r>
      <w:r>
        <w:rPr>
          <w:lang w:val="pt_PT" w:bidi="pt_PT"/>
        </w:rPr>
        <w:t>estrangeiros</w:t>
      </w:r>
      <w:r>
        <w:rPr>
          <w:lang w:val="pt_PT" w:bidi="pt_PT"/>
        </w:rPr>
        <w:t>, consultem o Glossário Mestre.</w:t>
      </w:r>
    </w:p>
    <w:p>
      <w:pPr/>
      <w:r>
        <w:rPr>
          <w:lang w:val="pt_PT" w:bidi="pt_PT"/>
        </w:rPr>
      </w:r>
      <w:r>
        <w:rPr>
          <w:lang w:val="pt_PT" w:bidi="pt_PT"/>
        </w:rPr>
        <w:t xml:space="preserve">Se a esposa serva se casa com o </w:t>
      </w:r>
      <w:r>
        <w:rPr>
          <w:lang w:val="pt_PT" w:bidi="pt_PT"/>
        </w:rPr>
        <w:t>filho</w:t>
      </w:r>
      <w:r>
        <w:rPr>
          <w:lang w:val="pt_PT" w:bidi="pt_PT"/>
        </w:rPr>
        <w:t xml:space="preserve"> do senhor, o senhor precisa tratar a esposa serva como sua filha. Durante o tempo de Moisés, havia costumes específicos sobre como um pai cuidava de suas filhas.</w:t>
      </w:r>
    </w:p>
    <w:p>
      <w:pPr/>
      <w:r>
        <w:rPr>
          <w:lang w:val="pt_PT" w:bidi="pt_PT"/>
        </w:rPr>
      </w:r>
      <w:r>
        <w:rPr>
          <w:lang w:val="pt_PT" w:bidi="pt_PT"/>
        </w:rPr>
        <w:t>Se o próprio senhor se casa com a esposa serva, ele precisa tratá-la da mesma forma que qualquer outra esposa que ele tenha. O senhor precisa dar à sua outra esposa e sua esposa serva iguais alimentos, roupas e direitos de casamento. Este é o único lugar em que a frase "direitos de casamento" aparece no Antigo ou Novo Testamento, mas provavelmente significa relações sexuais.</w:t>
      </w:r>
    </w:p>
    <w:p>
      <w:pPr/>
      <w:r>
        <w:rPr>
          <w:lang w:val="pt_PT" w:bidi="pt_PT"/>
        </w:rPr>
      </w:r>
      <w:r>
        <w:rPr>
          <w:lang w:val="pt_PT" w:bidi="pt_PT"/>
        </w:rPr>
        <w:t xml:space="preserve">Parem aqui e discutam em grupo qual palavra ou frase vocês usarão para </w:t>
      </w:r>
      <w:r>
        <w:rPr>
          <w:b/>
          <w:lang w:val="pt_PT" w:bidi="pt_PT"/>
        </w:rPr>
        <w:t>direitos de casamento</w:t>
      </w:r>
      <w:r>
        <w:rPr>
          <w:lang w:val="pt_PT" w:bidi="pt_PT"/>
        </w:rPr>
        <w:t>. Qual é uma maneira apropriada de falar sobre relações sexuais, ou direitos de casamento, em sua cultura?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21:12–17</w:t>
      </w:r>
      <w:r>
        <w:rPr>
          <w:lang w:val="pt_PT" w:bidi="pt_PT"/>
        </w:rPr>
      </w:r>
    </w:p>
    <w:p>
      <w:pPr>
        <w:pStyle w:val="Heading3"/>
      </w:pPr>
      <w:r>
        <w:rPr>
          <w:lang w:val="pt_PT" w:bidi="pt_PT"/>
        </w:rPr>
        <w:t>Ouvir e Sentir</w:t>
      </w:r>
    </w:p>
    <w:p>
      <w:pPr/>
      <w:r>
        <w:rPr>
          <w:lang w:val="pt_PT" w:bidi="pt_PT"/>
        </w:rPr>
      </w:r>
      <w:r>
        <w:rPr>
          <w:lang w:val="pt_PT" w:bidi="pt_PT"/>
        </w:rPr>
        <w:t>Nesta etapa, ouçam Êxodo 21.12–17 e guardem em seus corações.</w:t>
      </w:r>
    </w:p>
    <w:p>
      <w:pPr/>
      <w:r>
        <w:rPr>
          <w:lang w:val="pt_PT" w:bidi="pt_PT"/>
        </w:rPr>
      </w:r>
      <w:r>
        <w:rPr>
          <w:lang w:val="pt_PT" w:bidi="pt_PT"/>
        </w:rPr>
        <w:t>Ouçam uma versão em áudio de Êxodo 21.12–17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21.12–17 na tradução mais fácil de entender.</w:t>
      </w:r>
    </w:p>
    <w:p>
      <w:pPr/>
      <w:r>
        <w:rPr>
          <w:lang w:val="pt_PT" w:bidi="pt_PT"/>
        </w:rPr>
      </w:r>
      <w:r>
        <w:rPr>
          <w:lang w:val="pt_PT" w:bidi="pt_PT"/>
        </w:rPr>
        <w:t>Yahweh dá leis específicas aos israelitas através de Moisés, sobre como seguir Yahweh. Essa seção da lei é chamada de Livro da Aliança. Antes dessa passagem, havia leis sobre como tratar escravos homens e mulheres. Essas leis são para todo o povo de Yahweh, e as regras não são diferentes com base no status ou dinheiro de uma pessoa. Agora, Yahweh dá leis, ou regras ou instruções, sobre a punição por ferir outra pessoa. Há duas seções de lei aqui. Primeiro, há leis sobre a punição para alguém que mata outra pessoa de propósito ou por acidente. Então, há leis sobre a punição por ferir a própria mãe e o pai de uma pessoa e a punição por alguém que sequestra outra pessoa. A maioria das leis tem a pena de morte.</w:t>
      </w:r>
    </w:p>
    <w:p>
      <w:pPr/>
      <w:r>
        <w:rPr>
          <w:lang w:val="pt_PT" w:bidi="pt_PT"/>
        </w:rPr>
      </w:r>
      <w:r>
        <w:rPr>
          <w:lang w:val="pt_PT" w:bidi="pt_PT"/>
        </w:rPr>
        <w:t>Todas as leis nessa passagem têm uma causa e efeito. Isso significa que todos eles dizem: "Se um certo crime acontece, então essa é a punição pelo crime, ou ação errada". Na primeira seção, há três leis sobre assassinato, ou o que deve acontecer quando uma pessoa ataca outra pessoa e a pessoa morre. Essas leis mostram o quão importante a vida humana é para Yahweh. Yahweh diz que a única maneira de punir uma pessoa por tirar uma vida humana é tirar a vida dela em troca. Além disso, não havia cadeias ou prisões na época de Moisés, portanto não havia para onde levar um assassino para ser punido. Uma cadeia, ou prisão, é um lugar para colocar as pessoas que fazem ações erradas. As pessoas na cadeia, ou prisão, não são livres para sair. A primeira lei é que se alguém mata outra pessoa, o assassino deve morrer. Isso inclui qualquer pessoa que mate qualquer outra pessoa — seja ela um homem, uma mulher, uma pessoa idosa, uma pessoa jovem, uma pessoa rica ou uma pessoa pobre.</w:t>
      </w:r>
    </w:p>
    <w:p>
      <w:pPr/>
      <w:r>
        <w:rPr>
          <w:lang w:val="pt_PT" w:bidi="pt_PT"/>
        </w:rPr>
      </w:r>
      <w:r>
        <w:rPr>
          <w:lang w:val="pt_PT" w:bidi="pt_PT"/>
        </w:rPr>
        <w:t>A próxima lei é que, se a morte for um acidente, a pessoa que causou a morte de outra pessoa não deve morrer. No idioma original, diz "se a pessoa não ficar à espreita". Isso significa que a pessoa não planeja matar a outra pessoa. O próprio Yahweh fará um lugar seguro para a pessoa que matou acidentalmente outra pessoa. Ouviremos sobre esses lugares mais tarde na lei de Yahweh. Muitas vezes, no entanto, em culturas próximas, as pessoas poderiam ir a um altar em um templo a seu deus para encontrar refúgio. Durante o tempo de Moisés, normalmente não havia diferença entre matar alguém por acidente ou de propósito. As leis de outras nações diziam que, se alguém matasse qualquer pessoa por qualquer razão ou por acidente, a família da pessoa que morreu tinha o direito de matar alguém da família do assassino. A nova lei de Yahweh aqui é diferente da maneira como as pessoas durante o tempo de Moisés puniam uma pessoa que matava alguém. Agora, a lei de Yahweh protege alguém que mata outra pessoa por acidente. Na língua original, diz que a morte aconteceu porque "Yahweh deixou que isso acontecesse por sua mão". Yahweh não intervém ou impede a morte da pessoa, e a pessoa não teve a intenção de matar a outra pessoa.</w:t>
      </w:r>
    </w:p>
    <w:p>
      <w:pPr/>
      <w:r>
        <w:rPr>
          <w:lang w:val="pt_PT" w:bidi="pt_PT"/>
        </w:rPr>
      </w:r>
      <w:r>
        <w:rPr>
          <w:lang w:val="pt_PT" w:bidi="pt_PT"/>
        </w:rPr>
        <w:t>Parem aqui e discutam esta pergunta em grupo: qual é a punição por matar uma pessoa em sua comunidade? Como a punição é diferente para uma pessoa que planeja matar alguém e uma pessoa que mata alguém por acidente? Pause este áudio aqui.</w:t>
      </w:r>
    </w:p>
    <w:p>
      <w:pPr/>
      <w:r>
        <w:rPr>
          <w:lang w:val="pt_PT" w:bidi="pt_PT"/>
        </w:rPr>
      </w:r>
      <w:r>
        <w:rPr>
          <w:lang w:val="pt_PT" w:bidi="pt_PT"/>
        </w:rPr>
        <w:t>A lei de Yahweh não protege uma pessoa que mata alguém de propósito. Em outras culturas próximas, era comum as pessoas irem a seu lugar de adoração a seus deuses para encontrar refúgio quando faziam algo errado. Yahweh estava mudando essa prática para seu povo. As pessoas que matavam outros sem intenção poderiam ir ao altar de Yahweh para encontrar refúgio, mas não as pessoas que matavam alguém de propósito. As pessoas iam ao altar de Yahweh para se agarrarem aos chifres, ou aos cantos altos do altar de Yahweh. O altar era onde as pessoas matavam animais e queimavam os animais como uma oferta a Yahweh. As pessoas também queimavam incenso no altar.</w:t>
      </w:r>
    </w:p>
    <w:p>
      <w:pPr/>
      <w:r>
        <w:rPr>
          <w:lang w:val="pt_PT" w:bidi="pt_PT"/>
        </w:rPr>
      </w:r>
      <w:r>
        <w:rPr>
          <w:lang w:val="pt_PT" w:bidi="pt_PT"/>
        </w:rPr>
        <w:t xml:space="preserve">Parem aqui e, em grupo, olhem para a imagem de um </w:t>
      </w:r>
      <w:r>
        <w:rPr>
          <w:lang w:val="pt_PT" w:bidi="pt_PT"/>
        </w:rPr>
        <w:t>altar</w:t>
      </w:r>
      <w:r>
        <w:rPr>
          <w:lang w:val="pt_PT" w:bidi="pt_PT"/>
        </w:rPr>
        <w:t>. Pause este áudio aqui.</w:t>
      </w:r>
    </w:p>
    <w:p>
      <w:pPr/>
      <w:r>
        <w:rPr>
          <w:lang w:val="pt_PT" w:bidi="pt_PT"/>
        </w:rPr>
      </w:r>
      <w:r>
        <w:rPr>
          <w:lang w:val="pt_PT" w:bidi="pt_PT"/>
        </w:rPr>
        <w:t>Uma pessoa que matou alguém de propósito pode se agarrar ao altar, porque ela acreditava que, se Yahweh não a matasse imediatamente, isso mostraria a outras pessoas que ela era inocente. Yahweh nunca disse para fazer isso, e nessa lei, Yahweh mostra que, mesmo que um assassino vá para se agarrar ao altar no lugar de adoração a Yahweh para proteção, o povo deve arrastar o assassino do altar e então matar o assassino. O altar de Yahweh não protege um assassino que matou alguém de propósito. Essa pessoa deve morrer. Nenhuma localização pode proteger essa pessoa, nem mesmo o lugar de adoração a Yahweh.</w:t>
      </w:r>
    </w:p>
    <w:p>
      <w:pPr/>
      <w:r>
        <w:rPr>
          <w:lang w:val="pt_PT" w:bidi="pt_PT"/>
        </w:rPr>
      </w:r>
      <w:r>
        <w:rPr>
          <w:lang w:val="pt_PT" w:bidi="pt_PT"/>
        </w:rPr>
        <w:t>Na segunda seção, as próximas três leis estão todas relacionadas umas às outras. Para todas as três leis, o crime, ou erro, não é assassinato, mas todas as três leis têm a pena de morte. A primeira e a última lei novamente tratam do mesmo tipo de crime — ferir os próprios pais. Ambas as leis estão relacionadas à quinta palavra, ou mandamento, na lei que Yahweh deu a Moisés — honre seu pai e sua mãe. A lei do meio é sobre sequestrar outra pessoa. Sequestro significa levar outra pessoa para vendê-la. Essa lei é semelhante à oitava palavra, ou mandamento, sobre não roubar.</w:t>
      </w:r>
    </w:p>
    <w:p>
      <w:pPr/>
      <w:r>
        <w:rPr>
          <w:lang w:val="pt_PT" w:bidi="pt_PT"/>
        </w:rPr>
      </w:r>
      <w:r>
        <w:rPr>
          <w:lang w:val="pt_PT" w:bidi="pt_PT"/>
        </w:rPr>
        <w:t>Primeiro, qualquer um que ataque seus pais precisa morrer. "Ataque" significa ferir fisicamente sua própria mãe ou pai, ou outra pessoa como um avô ou um mestre. Na língua original, significa que alguém ataca um dos pais e depois o deixa no chão para morrer. O pai ou a mãe não morre, mas fica gravemente ferido e poderia ter morrido. A outra lei sobre matar alguém propositalmente significa que a pessoa que matou alguém precisa morrer, mas aqui uma pessoa morre apenas por atacar seus pais. Isso mostra que Yahweh vê honrar e tratar bem os pais de uma pessoa como algo muito importante.</w:t>
      </w:r>
    </w:p>
    <w:p>
      <w:pPr/>
      <w:r>
        <w:rPr>
          <w:lang w:val="pt_PT" w:bidi="pt_PT"/>
        </w:rPr>
      </w:r>
      <w:r>
        <w:rPr>
          <w:lang w:val="pt_PT" w:bidi="pt_PT"/>
        </w:rPr>
        <w:t>Parem aqui e discutam esta pergunta em grupo: falem sobre os tipos de coisas que as pessoas fazem para honrar seus pais em sua cultura. Qual é a punição se alguém atacar o próprio pai ou a própria mãe? Pause este áudio aqui.</w:t>
      </w:r>
    </w:p>
    <w:p>
      <w:pPr/>
      <w:r>
        <w:rPr>
          <w:lang w:val="pt_PT" w:bidi="pt_PT"/>
        </w:rPr>
      </w:r>
      <w:r>
        <w:rPr>
          <w:lang w:val="pt_PT" w:bidi="pt_PT"/>
        </w:rPr>
        <w:t>Em seguida, há uma lei sobre sequestro. Sequestro é quando qualquer pessoa rouba outra pessoa e a leva para longe de sua casa e família. Geralmente, o sequestrador quer vender a pessoa sequestrada como escrava. A lei diz que o sequestrador merece morrer, mesmo que ele ainda não tenha vendido a pessoa. Durante o tempo de Moisés, o sequestro geralmente estava relacionado ao comércio de escravos. Mesmo que alguém ainda tenha a pessoa roubada e ainda não tenha feito o roubo original ou obtido nenhum dinheiro, ainda assim essa pessoa merece morrer. Essa lei mostra que é importante para Yahweh que seu povo seja livre.</w:t>
      </w:r>
    </w:p>
    <w:p>
      <w:pPr/>
      <w:r>
        <w:rPr>
          <w:lang w:val="pt_PT" w:bidi="pt_PT"/>
        </w:rPr>
      </w:r>
      <w:r>
        <w:rPr>
          <w:lang w:val="pt_PT" w:bidi="pt_PT"/>
        </w:rPr>
        <w:t>Parem aqui e discutam esta pergunta em grupo: contem uma história sobre sequestro em sua cultura. Qual é a punição para alguém que sequestra outra pessoa, ou para alguém que ainda mantém a pessoa sequestrada? Pause este áudio aqui.</w:t>
      </w:r>
    </w:p>
    <w:p>
      <w:pPr/>
      <w:r>
        <w:rPr>
          <w:lang w:val="pt_PT" w:bidi="pt_PT"/>
        </w:rPr>
      </w:r>
      <w:r>
        <w:rPr>
          <w:lang w:val="pt_PT" w:bidi="pt_PT"/>
        </w:rPr>
        <w:t>Finalmente, a última lei nessa seção também é sobre não respeitar, ou honrar, seus pais. A lei de Yahweh diz que se alguém amaldiçoa seus pais, essa pessoa merece morrer. "Amaldiçoar" provavelmente não significa apenas dizer "Gostaria que vocês estivessem mortos" a seus pais. Provavelmente também signifique dizer publicamente em nome de Yahweh que a pessoa não quer mais saber de seus pais e não os respeitará ou servirá mais. A pessoa não quer cuidar delas em sua velhice — esse era um papel importante para os filhos desempenharem por seus pais idosos no tempo de Moisés. A pessoa também provavelmente deseja o mal a seus pais e quer desonrá-los. Este é o oposto da quinta palavra, ou mandamento — honre seu pai e sua mãe. Se alguém amaldiçoa seus pais, essa pessoa deve morrer.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21.12–17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há três leis sobre matar alguém. Para uma pessoa que mata outra pessoa de propósito, a punição é a morte da pessoa que matou alguém. Para alguém que mata outra pessoa por acidente, a lei de Yahweh a protege da morte.</w:t>
      </w:r>
    </w:p>
    <w:p>
      <w:pPr/>
      <w:r>
        <w:rPr>
          <w:lang w:val="pt_PT" w:bidi="pt_PT"/>
        </w:rPr>
      </w:r>
      <w:r>
        <w:rPr>
          <w:b/>
          <w:lang w:val="pt_PT" w:bidi="pt_PT"/>
        </w:rPr>
        <w:t>Na segunda cena:</w:t>
      </w:r>
      <w:r>
        <w:rPr>
          <w:lang w:val="pt_PT" w:bidi="pt_PT"/>
        </w:rPr>
        <w:t xml:space="preserve"> há três leis sobre crimes, ou erros cometidos, todas as quais resultam em morte como punição pelo crime. Duas das leis são sobre atacar ou amaldiçoar os próprios pais de uma pessoa. A outra lei é sobre sequestrar, ou levar alguém embora.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Pessoa que planeja matar alguém</w:t>
      </w:r>
    </w:p>
    <w:p>
      <w:pPr>
        <w:pStyle w:val="ListBullet"/>
        <w:spacing w:line="240" w:lineRule="auto"/>
        <w:ind w:left="720"/>
      </w:pPr>
      <w:r>
        <w:rPr>
          <w:lang w:val="pt_PT" w:bidi="pt_PT"/>
        </w:rPr>
      </w:r>
      <w:r>
        <w:rPr>
          <w:lang w:val="pt_PT" w:bidi="pt_PT"/>
        </w:rPr>
        <w:t>Pessoa que é morta por outra pessoa</w:t>
      </w:r>
    </w:p>
    <w:p>
      <w:pPr>
        <w:pStyle w:val="ListBullet"/>
        <w:spacing w:line="240" w:lineRule="auto"/>
        <w:ind w:left="720"/>
      </w:pPr>
      <w:r>
        <w:rPr>
          <w:lang w:val="pt_PT" w:bidi="pt_PT"/>
        </w:rPr>
      </w:r>
      <w:r>
        <w:rPr>
          <w:lang w:val="pt_PT" w:bidi="pt_PT"/>
        </w:rPr>
        <w:t>Pessoas na comunidade que matam a pessoa que matou alguém</w:t>
      </w:r>
    </w:p>
    <w:p>
      <w:pPr>
        <w:pStyle w:val="ListBullet"/>
        <w:spacing w:line="240" w:lineRule="auto"/>
        <w:ind w:left="720"/>
      </w:pPr>
      <w:r>
        <w:rPr>
          <w:lang w:val="pt_PT" w:bidi="pt_PT"/>
        </w:rPr>
      </w:r>
      <w:r>
        <w:rPr>
          <w:lang w:val="pt_PT" w:bidi="pt_PT"/>
        </w:rPr>
        <w:t>Pessoa que mata alguém por acidente</w:t>
      </w:r>
    </w:p>
    <w:p>
      <w:pPr>
        <w:pStyle w:val="ListBullet"/>
        <w:spacing w:line="240" w:lineRule="auto"/>
        <w:ind w:left="720"/>
      </w:pPr>
      <w:r>
        <w:rPr>
          <w:lang w:val="pt_PT" w:bidi="pt_PT"/>
        </w:rPr>
      </w:r>
      <w:r>
        <w:rPr>
          <w:lang w:val="pt_PT" w:bidi="pt_PT"/>
        </w:rPr>
        <w:t>Pessoa que ataca sua mãe ou pai</w:t>
      </w:r>
    </w:p>
    <w:p>
      <w:pPr>
        <w:pStyle w:val="ListBullet"/>
        <w:spacing w:line="240" w:lineRule="auto"/>
        <w:ind w:left="720"/>
      </w:pPr>
      <w:r>
        <w:rPr>
          <w:lang w:val="pt_PT" w:bidi="pt_PT"/>
        </w:rPr>
      </w:r>
      <w:r>
        <w:rPr>
          <w:lang w:val="pt_PT" w:bidi="pt_PT"/>
        </w:rPr>
        <w:t>Mãe e pai</w:t>
      </w:r>
    </w:p>
    <w:p>
      <w:pPr>
        <w:pStyle w:val="ListBullet"/>
        <w:spacing w:line="240" w:lineRule="auto"/>
        <w:ind w:left="720"/>
      </w:pPr>
      <w:r>
        <w:rPr>
          <w:lang w:val="pt_PT" w:bidi="pt_PT"/>
        </w:rPr>
      </w:r>
      <w:r>
        <w:rPr>
          <w:lang w:val="pt_PT" w:bidi="pt_PT"/>
        </w:rPr>
        <w:t>Sequestrador</w:t>
      </w:r>
    </w:p>
    <w:p>
      <w:pPr>
        <w:pStyle w:val="ListBullet"/>
        <w:spacing w:line="240" w:lineRule="auto"/>
        <w:ind w:left="720"/>
      </w:pPr>
      <w:r>
        <w:rPr>
          <w:lang w:val="pt_PT" w:bidi="pt_PT"/>
        </w:rPr>
      </w:r>
      <w:r>
        <w:rPr>
          <w:lang w:val="pt_PT" w:bidi="pt_PT"/>
        </w:rPr>
        <w:t>Pessoa que é sequestrada</w:t>
      </w:r>
    </w:p>
    <w:p>
      <w:pPr>
        <w:pStyle w:val="ListBullet"/>
        <w:spacing w:line="240" w:lineRule="auto"/>
        <w:ind w:left="720"/>
      </w:pPr>
      <w:r>
        <w:rPr>
          <w:lang w:val="pt_PT" w:bidi="pt_PT"/>
        </w:rPr>
      </w:r>
      <w:r>
        <w:rPr>
          <w:lang w:val="pt_PT" w:bidi="pt_PT"/>
        </w:rPr>
        <w:t>Pessoa que ainda está com a pessoa sequestrada</w:t>
      </w:r>
    </w:p>
    <w:p>
      <w:pPr>
        <w:pStyle w:val="ListBullet"/>
        <w:spacing w:line="240" w:lineRule="auto"/>
        <w:ind w:left="720"/>
      </w:pPr>
      <w:r>
        <w:rPr>
          <w:lang w:val="pt_PT" w:bidi="pt_PT"/>
        </w:rPr>
      </w:r>
      <w:r>
        <w:rPr>
          <w:lang w:val="pt_PT" w:bidi="pt_PT"/>
        </w:rPr>
        <w:t>E uma pessoa que amaldiçoa seus pais</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leis no Livro da Aliança. As leis em ambas as cenas tratam de crimes, ou erros cometidos, que são punidos com a pena de morte. Lembrem-se de que a morte da pessoa que cometeu seus erros mostra o quanto Yahweh valoriza a vida humana. Lembrem-se também de que não havia cadeias, ou prisões, para pessoas que faziam ações erradas durante o tempo de Moisés. Uma cadeia, ou prisão, é um lugar para colocar as pessoas que fazem ações erradas. As pessoas na cadeia, ou prisão, não são livres para sair. Lembrem-se de que para cada lei, há uma descrição do crime, ou ação errada, e a punição por esse crime.</w:t>
      </w:r>
    </w:p>
    <w:p>
      <w:pPr/>
      <w:r>
        <w:rPr>
          <w:lang w:val="pt_PT" w:bidi="pt_PT"/>
        </w:rPr>
      </w:r>
      <w:r>
        <w:rPr>
          <w:lang w:val="pt_PT" w:bidi="pt_PT"/>
        </w:rPr>
        <w:t>Na primeira cena, há três leis sobre matar alguém. Lembrem-se de que a primeira lei e a terceira lei são sobre alguém que planeja matar uma pessoa. Lembrem-se de que a lei do meio é sobre alguém que mata outra pessoa por acidente.</w:t>
      </w:r>
    </w:p>
    <w:p>
      <w:pPr/>
      <w:r>
        <w:rPr>
          <w:lang w:val="pt_PT" w:bidi="pt_PT"/>
        </w:rPr>
      </w:r>
      <w:r>
        <w:rPr>
          <w:lang w:val="pt_PT" w:bidi="pt_PT"/>
        </w:rPr>
        <w:t>Parem aqui e discutam esta pergunta em grupo: que padrões vocês usam em suas leis ou ditados? Por exemplo, é comum ter duas leis semelhantes no início e no final de um conjunto de leis? Como vocês ordenam leis em seu idioma ou mostram quais leis são as mais importantes? Como vocês explicam um crime e a punição por esse crime? Pause este áudio aqui.</w:t>
      </w:r>
    </w:p>
    <w:p>
      <w:pPr/>
      <w:r>
        <w:rPr>
          <w:lang w:val="pt_PT" w:bidi="pt_PT"/>
        </w:rPr>
      </w:r>
      <w:r>
        <w:rPr>
          <w:lang w:val="pt_PT" w:bidi="pt_PT"/>
        </w:rPr>
        <w:t>Lembrem-se de que se a morte foi planejada, a pessoa que matou alguém precisa morrer. A comunidade do povo de Yahweh matará a pessoa que matou alguém como sua punição. Se o homicídio foi um acidente, a lei de Yahweh protege a pessoa que matou alguém acidentalmente. O costume era que uma pessoa fosse ao altar de Yahweh em busca de proteção se matasse alguém por acidente. Em leis posteriores ditas a Moisés, Yahweh explicará mais sobre onde as pessoas podem ir em busca de proteção. Lembrem-se de que essa lei é diferente das outras leis em outras nações durante o tempo de Moisés — as leis em outras nações diziam que qualquer pessoa que matasse outra pessoa merecia morrer, independentemente do homicídio ter sido planejado ou ter sido um acidente.</w:t>
      </w:r>
    </w:p>
    <w:p>
      <w:pPr/>
      <w:r>
        <w:rPr>
          <w:lang w:val="pt_PT" w:bidi="pt_PT"/>
        </w:rPr>
      </w:r>
      <w:r>
        <w:rPr>
          <w:lang w:val="pt_PT" w:bidi="pt_PT"/>
        </w:rPr>
        <w:t>Finalmente, a última lei nesta seção é novamente sobre um assassinato que o assassino planejou fazer. A primeira e a última lei eram sobre assassinato planejado, e a lei do meio trata de uma morte acidental. Durante o tempo de Moisés, era comum falar sobre três leis relacionadas em conjunto. Muitas vezes, a primeira e a última leis eram sobre a mesma coisa, e a lei do meio era um pouco diferente. Essa era uma maneira comum de estruturar leis durante o tempo de Moisés. Na língua original, essa lei sobre um assassinato que alguém planeja diz, "quando um homem se enfurece contra seu próximo". Isso significa que o assassino está irado com a outra pessoa. Ele está tão irado que decide matá-lo com um plano esperto ou mau.</w:t>
      </w:r>
    </w:p>
    <w:p>
      <w:pPr/>
      <w:r>
        <w:rPr>
          <w:lang w:val="pt_PT" w:bidi="pt_PT"/>
        </w:rPr>
      </w:r>
      <w:r>
        <w:rPr>
          <w:lang w:val="pt_PT" w:bidi="pt_PT"/>
        </w:rPr>
        <w:t>Parem aqui e discutam esta pergunta em grupo: qual é outra maneira de dizer que alguém fica irado em seu idioma? Exemplos poderiam ser uma pessoa exaltada, sentindo ira, fervendo ou ficando vermelha de raiva. Pause este áudio aqui.</w:t>
      </w:r>
    </w:p>
    <w:p>
      <w:pPr/>
      <w:r>
        <w:rPr>
          <w:lang w:val="pt_PT" w:bidi="pt_PT"/>
        </w:rPr>
      </w:r>
      <w:r>
        <w:rPr>
          <w:lang w:val="pt_PT" w:bidi="pt_PT"/>
        </w:rPr>
        <w:t>Se uma pessoa matar alguém e não for um acidente, essa pessoa deve morrer. Não há lugar onde a pessoa que matou alguém de propósito possa ir para ser protegida ou ficar segura. Lembrem-se de que algumas pessoas pensavam que se elas se agarrassem aos chifres do altar de Yahweh, Yahweh as protegeria da punição de morte. A lei diz que o povo deve arrastar a pessoa que matou alguém do altar e matá-la como punição.</w:t>
      </w:r>
    </w:p>
    <w:p>
      <w:pPr/>
      <w:r>
        <w:rPr>
          <w:lang w:val="pt_PT" w:bidi="pt_PT"/>
        </w:rPr>
      </w:r>
      <w:r>
        <w:rPr>
          <w:lang w:val="pt_PT" w:bidi="pt_PT"/>
        </w:rPr>
        <w:t xml:space="preserve">Parem aqui e, em grupo, olhem para uma imagem de um </w:t>
      </w:r>
      <w:r>
        <w:rPr>
          <w:lang w:val="pt_PT" w:bidi="pt_PT"/>
        </w:rPr>
        <w:t>altar</w:t>
      </w:r>
      <w:r>
        <w:rPr>
          <w:lang w:val="pt_PT" w:bidi="pt_PT"/>
        </w:rPr>
        <w:t xml:space="preserve"> novamente, se necessário. Pause este áudio aqui.</w:t>
      </w:r>
    </w:p>
    <w:p>
      <w:pPr/>
      <w:r>
        <w:rPr>
          <w:lang w:val="pt_PT" w:bidi="pt_PT"/>
        </w:rPr>
      </w:r>
      <w:r>
        <w:rPr>
          <w:lang w:val="pt_PT" w:bidi="pt_PT"/>
        </w:rPr>
        <w:t>Na segunda cena, há três leis puníveis com a pena de morte. Lembrem-se de que o crime, ou erro cometido, em cada uma dessas três leis não é matar pessoas, mas a punição ainda é a morte. Yahweh considerava os três crimes dignos de morte — atacar seus pais, sequestrar alguém ou amaldiçoar seus pais. Lembrem-se também de que a primeira e a última lei nessa cena são ambas sobre erros contra os pais de uma pessoa. A lei do meio é sobre sequestro.</w:t>
      </w:r>
    </w:p>
    <w:p>
      <w:pPr/>
      <w:r>
        <w:rPr>
          <w:lang w:val="pt_PT" w:bidi="pt_PT"/>
        </w:rPr>
      </w:r>
      <w:r>
        <w:rPr>
          <w:lang w:val="pt_PT" w:bidi="pt_PT"/>
        </w:rPr>
        <w:t>É importante lembrar que na primeira lei, o pai ou mãe não morre. A pessoa agride, ou ataca, um dos pais dela, e o pai ou mãe fica gravemente ferido ou ferida, mas não morre. Na língua original, essa palavra significa atacar alguém e deixá-lo imóvel no chão para morrer. Lembrem-se de que se o pai ou mãe morrer, então a lei sobre matar alguém de propósito se aplica e a pessoa precisa morrer. Além disso, lembrem-se de que a punição de morte é a mesma, independentemente de a pessoa atacar ou não sua mãe, seu pai, ou até mesmo uma avó ou avô — todos esses crimes merecem a morte. Lembrem-se de que a quinta palavra, ou mandamento, na lei que Yahweh deu a Moisés é "honre seu pai e sua mãe", mas não há punição no mandamento pelo que acontece se alguém não honra seu pai ou mãe. Aqui, Yahweh diz que a punição é a morte. Lembrem-se também de que a lei não diz nada sobre por que a pessoa ataca sua mãe ou pai — a lei diz apenas que se a pessoa ataca sua mãe ou pai, ela deve morrer.</w:t>
      </w:r>
    </w:p>
    <w:p>
      <w:pPr/>
      <w:r>
        <w:rPr>
          <w:lang w:val="pt_PT" w:bidi="pt_PT"/>
        </w:rPr>
      </w:r>
      <w:r>
        <w:rPr>
          <w:lang w:val="pt_PT" w:bidi="pt_PT"/>
        </w:rPr>
        <w:t>Em seguida, há uma lei sobre sequestro. Lembrem-se de que isso está relacionado à oitava palavra, ou mandamento, sobre não roubar. Aqui, há uma punição listada para o que acontece se alguém sequestra outra pessoa e a leva de sua casa e família. Lembrem-se de que a punição de morte é para o sequestrador, e também para qualquer pessoa que ainda tenha a pessoa sequestrada. Lembrem-se de que a pessoa sequestrada poderia ser qualquer pessoa — homem, mulher, idoso, jovem, rico ou pobre.</w:t>
      </w:r>
    </w:p>
    <w:p>
      <w:pPr/>
      <w:r>
        <w:rPr>
          <w:lang w:val="pt_PT" w:bidi="pt_PT"/>
        </w:rPr>
      </w:r>
      <w:r>
        <w:rPr>
          <w:lang w:val="pt_PT" w:bidi="pt_PT"/>
        </w:rPr>
        <w:t>A terceira lei na segunda cena é sobre os pais novamente. Desta vez, uma pessoa deve morrer se amaldiçoar sua mãe ou pai. Lembrem-se de que a palavra "maldição" provavelmente significa dizer publicamente que uma pessoa não quer ter nada a ver com seus pais, e que a pessoa deseja o mal a seus pais. Lembrem-se de que, durante o tempo de Moisés, esperava-se que uma pessoa cuidasse de seus pais quando eles envelhecessem. Uma pessoa que amaldiçoa seus pais diz que não cuidará de seus pais quando forem idosos. Isso é desonrar os pais. Lembrem-se de que a punição para essa pessoa é a morte.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21.12–17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Pessoa que planeja matar alguém</w:t>
      </w:r>
    </w:p>
    <w:p>
      <w:pPr>
        <w:pStyle w:val="ListBullet"/>
        <w:spacing w:line="240" w:lineRule="auto"/>
        <w:ind w:left="720"/>
      </w:pPr>
      <w:r>
        <w:rPr>
          <w:lang w:val="pt_PT" w:bidi="pt_PT"/>
        </w:rPr>
      </w:r>
      <w:r>
        <w:rPr>
          <w:lang w:val="pt_PT" w:bidi="pt_PT"/>
        </w:rPr>
        <w:t>Pessoa que é morta por outra pessoa</w:t>
      </w:r>
    </w:p>
    <w:p>
      <w:pPr>
        <w:pStyle w:val="ListBullet"/>
        <w:spacing w:line="240" w:lineRule="auto"/>
        <w:ind w:left="720"/>
      </w:pPr>
      <w:r>
        <w:rPr>
          <w:lang w:val="pt_PT" w:bidi="pt_PT"/>
        </w:rPr>
      </w:r>
      <w:r>
        <w:rPr>
          <w:lang w:val="pt_PT" w:bidi="pt_PT"/>
        </w:rPr>
        <w:t>Pessoas na comunidade que matam a pessoa que matou alguém</w:t>
      </w:r>
    </w:p>
    <w:p>
      <w:pPr>
        <w:pStyle w:val="ListBullet"/>
        <w:spacing w:line="240" w:lineRule="auto"/>
        <w:ind w:left="720"/>
      </w:pPr>
      <w:r>
        <w:rPr>
          <w:lang w:val="pt_PT" w:bidi="pt_PT"/>
        </w:rPr>
      </w:r>
      <w:r>
        <w:rPr>
          <w:lang w:val="pt_PT" w:bidi="pt_PT"/>
        </w:rPr>
        <w:t>Pessoa que mata alguém por acidente</w:t>
      </w:r>
    </w:p>
    <w:p>
      <w:pPr>
        <w:pStyle w:val="ListBullet"/>
        <w:spacing w:line="240" w:lineRule="auto"/>
        <w:ind w:left="720"/>
      </w:pPr>
      <w:r>
        <w:rPr>
          <w:lang w:val="pt_PT" w:bidi="pt_PT"/>
        </w:rPr>
      </w:r>
      <w:r>
        <w:rPr>
          <w:lang w:val="pt_PT" w:bidi="pt_PT"/>
        </w:rPr>
        <w:t>Pessoa que ataca sua mãe ou pai</w:t>
      </w:r>
    </w:p>
    <w:p>
      <w:pPr>
        <w:pStyle w:val="ListBullet"/>
        <w:spacing w:line="240" w:lineRule="auto"/>
        <w:ind w:left="720"/>
      </w:pPr>
      <w:r>
        <w:rPr>
          <w:lang w:val="pt_PT" w:bidi="pt_PT"/>
        </w:rPr>
      </w:r>
      <w:r>
        <w:rPr>
          <w:lang w:val="pt_PT" w:bidi="pt_PT"/>
        </w:rPr>
        <w:t>Uma mãe e um pai</w:t>
      </w:r>
    </w:p>
    <w:p>
      <w:pPr>
        <w:pStyle w:val="ListBullet"/>
        <w:spacing w:line="240" w:lineRule="auto"/>
        <w:ind w:left="720"/>
      </w:pPr>
      <w:r>
        <w:rPr>
          <w:lang w:val="pt_PT" w:bidi="pt_PT"/>
        </w:rPr>
      </w:r>
      <w:r>
        <w:rPr>
          <w:lang w:val="pt_PT" w:bidi="pt_PT"/>
        </w:rPr>
        <w:t>Sequestrador</w:t>
      </w:r>
    </w:p>
    <w:p>
      <w:pPr>
        <w:pStyle w:val="ListBullet"/>
        <w:spacing w:line="240" w:lineRule="auto"/>
        <w:ind w:left="720"/>
      </w:pPr>
      <w:r>
        <w:rPr>
          <w:lang w:val="pt_PT" w:bidi="pt_PT"/>
        </w:rPr>
      </w:r>
      <w:r>
        <w:rPr>
          <w:lang w:val="pt_PT" w:bidi="pt_PT"/>
        </w:rPr>
        <w:t>Pessoa que é sequestrada</w:t>
      </w:r>
    </w:p>
    <w:p>
      <w:pPr>
        <w:pStyle w:val="ListBullet"/>
        <w:spacing w:line="240" w:lineRule="auto"/>
        <w:ind w:left="720"/>
      </w:pPr>
      <w:r>
        <w:rPr>
          <w:lang w:val="pt_PT" w:bidi="pt_PT"/>
        </w:rPr>
      </w:r>
      <w:r>
        <w:rPr>
          <w:lang w:val="pt_PT" w:bidi="pt_PT"/>
        </w:rPr>
        <w:t>Pessoa que ainda está com a pessoa sequestrada</w:t>
      </w:r>
    </w:p>
    <w:p>
      <w:pPr>
        <w:pStyle w:val="ListBullet"/>
        <w:spacing w:line="240" w:lineRule="auto"/>
        <w:ind w:left="720"/>
      </w:pPr>
      <w:r>
        <w:rPr>
          <w:lang w:val="pt_PT" w:bidi="pt_PT"/>
        </w:rPr>
      </w:r>
      <w:r>
        <w:rPr>
          <w:lang w:val="pt_PT" w:bidi="pt_PT"/>
        </w:rPr>
        <w:t>E uma pessoa que amaldiçoa seus pais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diz leis a Moisés sobre o que fazer se alguém mata outra pessoa. Há três leis sobre matar outra pessoa. Primeiro, se alguém mata outra pessoa de propósito, essa pessoa deve morrer como punição. Em seguida, se alguém mata outra pessoa por acidente, Yahweh dá uma maneira de proteger essa pessoa. A pessoa pode ir a um lugar que Yahweh fornece para estar segura.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na comunidade: “O que vocês estão pensando ou sentindo?”. O povo pode responder coisas como: "Felizes por Yahweh estar punindo a pessoa por matar outra pessoa de propósito", ou "Nos perguntando por que Yahweh está tornando nossas leis diferentes das leis de outras nações — eles matam membros da família da pessoa que mata alguém, seja de propósito ou por acidente", ou "Felizes pelo fato da pessoa que matou alguém por acidente ser capaz de encontrar proteção contra a morte".</w:t>
      </w:r>
    </w:p>
    <w:p>
      <w:pPr>
        <w:pStyle w:val="ListBullet"/>
        <w:spacing w:line="240" w:lineRule="auto"/>
        <w:ind w:left="720"/>
      </w:pPr>
      <w:r>
        <w:rPr>
          <w:lang w:val="pt_PT" w:bidi="pt_PT"/>
        </w:rPr>
      </w:r>
      <w:r>
        <w:rPr>
          <w:lang w:val="pt_PT" w:bidi="pt_PT"/>
        </w:rPr>
        <w:t>Além disso, pergunte à pessoa que interpreta a pessoa que mata alguém por acidente: “O que você está pensando ou sentindo?”. A pessoa pode responder coisas como: "Aliviado por Yahweh ter fornecido um lugar de refúgio para mim", ou "Esperançoso de que ninguém venha a este lugar de refúgio para tentar me matar", ou "Com medo do que possa acontecer comigo se eu deixar este lugar de refúgio".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última lei nessa seção é novamente sobre alguém que mata outra pessoa de propósito. Se uma pessoa mata outra pessoa, nada pode protegê-la da pena de morte. A pessoa que matou alguém pode ir ao altar de Yahweh em busca de proteção, mas o povo deve arrastar o assassino e matá-lo.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pessoa que matou alguém: “O que você está pensando ou sentindo?”. A pessoa pode responder coisas como: "Eu pensei que poderia ser protegido no altar de Yahweh, como em outros lugares nas proximidades", ou "Desejando não ter matado aquela pessoa agora", ou "Aterrorizado com a ideia de ser morto pelo meu crime".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há três leis que têm como consequência a pena de morte. A primeira e a última leis tratam de ferir ou não honrar os próprios pais. Primeiro, se alguém ataca sua mãe ou pai, a punição é a morte. A mãe ou o pai não morre no ataque, mas fica muito ferido e poderia ter morrido.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mãe e o pai: “O que vocês estão pensando ou sentindo?”. As pessoas podem responder coisas como, "Chocado por meu filho ou filha me ter atacado", ou "Feliz por Yahweh ter preservado minha vida", ou "Não querendo que meu filho ou filha morra por seu crime, mas sei que Yahweh é justo".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próxima lei é sobre sequestro. Se alguém sequestra, ou rouba outra pessoa, a punição é a morte. Sequestro significa tirar alguém de sua casa e família, provavelmente para vender essa pessoa. O sequestrador deve morrer, e também qualquer um que ainda tenha a pessoa sequestrada, mesmo que ainda não tenha recebido qualquer dinheiro pela pessoa sequestrada. A punição é a morte.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sequestrador e àquela que ainda está com a pessoa que foi levada: “O que vocês estão pensando ou sentindo?” As pessoas podem responder coisas como: "Furioso por alguém ter me pego em flagrante", ou "Sentindo que a lei é injusta, então não mereço morrer", ou "Desejando não ter que morrer".</w:t>
      </w:r>
    </w:p>
    <w:p>
      <w:pPr>
        <w:pStyle w:val="ListBullet"/>
        <w:spacing w:line="240" w:lineRule="auto"/>
        <w:ind w:left="720"/>
      </w:pPr>
      <w:r>
        <w:rPr>
          <w:lang w:val="pt_PT" w:bidi="pt_PT"/>
        </w:rPr>
      </w:r>
      <w:r>
        <w:rPr>
          <w:lang w:val="pt_PT" w:bidi="pt_PT"/>
        </w:rPr>
        <w:t>Além disso, pergunte à pessoa que interpreta a pessoa que é sequestrada: “O que você está pensando ou sentindo?”. A pessoa pode responder coisas como: "Feliz por ser resgatado de meu sequestrador", ou "Feliz por voltar à minha casa e à minha família", ou "Feliz por saber que Yahweh punirá meu sequestrador".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Finalmente, a última lei também é sobre os pais. Se alguém amaldiçoa seu pai ou mãe, a punição é a morte. "Amaldiçoar" significa dizer publicamente que uma pessoa não quer ter nada a ver com seus pais e não os respeitará ou servirá mais. A punição é a morte.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pessoa que amaldiçoa a mãe ou o pai: “O que você está pensando ou sentindo?”. A pessoa pode responder coisas como: "Sentindo que o meu crime não merece a morte", ou "Irritado com meus pais e sentindo que tenho o direito de parar de obedecer a eles ou servi-los", ou "Irritado com Yahweh por dizer que devo morrer por amaldiçoar meus pais".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21.12–17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Se alguém mata outra pessoa de propósito, essa pessoa deve morrer. A pessoa que matou alguém deve pagar por seu crime, ou erro cometido, com a própria vida.</w:t>
      </w:r>
    </w:p>
    <w:p>
      <w:pPr/>
      <w:r>
        <w:rPr>
          <w:lang w:val="pt_PT" w:bidi="pt_PT"/>
        </w:rPr>
      </w:r>
      <w:r>
        <w:rPr>
          <w:lang w:val="pt_PT" w:bidi="pt_PT"/>
        </w:rPr>
        <w:t>Se alguém mata outra pessoa por acidente, a pessoa pode ir a um lugar de refúgio, ou de segurança.</w:t>
      </w:r>
    </w:p>
    <w:p>
      <w:pPr/>
      <w:r>
        <w:rPr>
          <w:lang w:val="pt_PT" w:bidi="pt_PT"/>
        </w:rPr>
      </w:r>
      <w:r>
        <w:rPr>
          <w:lang w:val="pt_PT" w:bidi="pt_PT"/>
        </w:rPr>
        <w:t xml:space="preserve">Se a pessoa que matou alguém planejou matar essa pessoa, ela deve morrer. A pessoa que matou alguém de propósito não pode encontrar proteção no altar de </w:t>
      </w:r>
      <w:r>
        <w:rPr>
          <w:lang w:val="pt_PT" w:bidi="pt_PT"/>
        </w:rPr>
        <w:t>Yahweh</w:t>
      </w:r>
      <w:r>
        <w:rPr>
          <w:lang w:val="pt_PT" w:bidi="pt_PT"/>
        </w:rPr>
        <w:t xml:space="preserve">. Um </w:t>
      </w:r>
      <w:r>
        <w:rPr>
          <w:b/>
          <w:lang w:val="pt_PT" w:bidi="pt_PT"/>
        </w:rPr>
        <w:t>altar</w:t>
      </w:r>
      <w:r>
        <w:rPr>
          <w:lang w:val="pt_PT" w:bidi="pt_PT"/>
        </w:rPr>
        <w:t xml:space="preserve"> é um lugar onde as pessoas matam animais e então os queimam para oferecê-los a Yahweh. Um altar muitas vezes é feito de pedras ou é como uma mesa. Usem a mesma palavra para altar que vocês usaram em passagens anteriores. Para obterem mais informações sobre </w:t>
      </w:r>
      <w:r>
        <w:rPr>
          <w:lang w:val="pt_PT" w:bidi="pt_PT"/>
        </w:rPr>
        <w:t>altar</w:t>
      </w:r>
      <w:r>
        <w:rPr>
          <w:lang w:val="pt_PT" w:bidi="pt_PT"/>
        </w:rPr>
        <w:t>, consultem o Glossário Mestre.</w:t>
      </w:r>
    </w:p>
    <w:p>
      <w:pPr/>
      <w:r>
        <w:rPr>
          <w:lang w:val="pt_PT" w:bidi="pt_PT"/>
        </w:rPr>
      </w:r>
      <w:r>
        <w:rPr>
          <w:lang w:val="pt_PT" w:bidi="pt_PT"/>
        </w:rPr>
        <w:t xml:space="preserve">Parem aqui e, em grupo, olhem para uma imagem de um </w:t>
      </w:r>
      <w:r>
        <w:rPr>
          <w:lang w:val="pt_PT" w:bidi="pt_PT"/>
        </w:rPr>
        <w:t>altar</w:t>
      </w:r>
      <w:r>
        <w:rPr>
          <w:lang w:val="pt_PT" w:bidi="pt_PT"/>
        </w:rPr>
        <w:t xml:space="preserve"> novamente, se necessário. Pause este áudio aqui.</w:t>
      </w:r>
    </w:p>
    <w:p>
      <w:pPr/>
      <w:r>
        <w:rPr>
          <w:lang w:val="pt_PT" w:bidi="pt_PT"/>
        </w:rPr>
      </w:r>
      <w:r>
        <w:rPr>
          <w:lang w:val="pt_PT" w:bidi="pt_PT"/>
        </w:rPr>
        <w:t>Se alguém ataca, ou fere, seu pai ou mãe, a pessoa deve morrer. Na língua original, essa palavra significa que a pessoa é atacada e deixada imóvel no chão para morrer. O pai ou a mãe não morre no ataque, mas fica muito ferido.</w:t>
      </w:r>
    </w:p>
    <w:p>
      <w:pPr/>
      <w:r>
        <w:rPr>
          <w:lang w:val="pt_PT" w:bidi="pt_PT"/>
        </w:rPr>
      </w:r>
      <w:r>
        <w:rPr>
          <w:lang w:val="pt_PT" w:bidi="pt_PT"/>
        </w:rPr>
        <w:t>Se alguém sequestra outra pessoa, o sequestrador deve morrer. Qualquer um que ainda mantenha uma pessoa sequestrada também deve morrer, mesmo que não receba nenhum dinheiro pela pessoa sequestrada.</w:t>
      </w:r>
    </w:p>
    <w:p>
      <w:pPr/>
      <w:r>
        <w:rPr>
          <w:lang w:val="pt_PT" w:bidi="pt_PT"/>
        </w:rPr>
      </w:r>
      <w:r>
        <w:rPr>
          <w:lang w:val="pt_PT" w:bidi="pt_PT"/>
        </w:rPr>
        <w:t xml:space="preserve">Se alguém </w:t>
      </w:r>
      <w:r>
        <w:rPr>
          <w:b/>
          <w:lang w:val="pt_PT" w:bidi="pt_PT"/>
        </w:rPr>
        <w:t>amaldiçoa</w:t>
      </w:r>
      <w:r>
        <w:rPr>
          <w:lang w:val="pt_PT" w:bidi="pt_PT"/>
        </w:rPr>
        <w:t xml:space="preserve"> seu pai ou mãe, essa pessoa também deve morrer. Uma maldição significa que algo ruim vai acontecer com o pai ou a mãe. Na Bíblia, às vezes há maldições de Yahweh quando Yahweh não está feliz com as pessoas. Nessa passagem, maldição provavelmente significa dizer publicamente que uma pessoa não quer ter nada a ver com seus pais, e que a pessoa deseja o mal a seus pais.</w:t>
      </w:r>
    </w:p>
    <w:p>
      <w:pPr/>
      <w:r>
        <w:rPr>
          <w:lang w:val="pt_PT" w:bidi="pt_PT"/>
        </w:rPr>
      </w:r>
      <w:r>
        <w:rPr>
          <w:lang w:val="pt_PT" w:bidi="pt_PT"/>
        </w:rPr>
        <w:t xml:space="preserve">Parem aqui e discutam em grupo qual palavra ou frase vocês usarão para </w:t>
      </w:r>
      <w:r>
        <w:rPr>
          <w:b/>
          <w:lang w:val="pt_PT" w:bidi="pt_PT"/>
        </w:rPr>
        <w:t>amaldiçoar</w:t>
      </w:r>
      <w:r>
        <w:rPr>
          <w:lang w:val="pt_PT" w:bidi="pt_PT"/>
        </w:rPr>
        <w:t xml:space="preserve">. Certifiquem-se de que a palavra que vocês escolherem não seja sobre magia. Procurem por </w:t>
      </w:r>
      <w:r>
        <w:rPr>
          <w:lang w:val="pt_PT" w:bidi="pt_PT"/>
        </w:rPr>
        <w:t>amaldiçoar</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21:18–27</w:t>
      </w:r>
      <w:r>
        <w:rPr>
          <w:lang w:val="pt_PT" w:bidi="pt_PT"/>
        </w:rPr>
      </w:r>
    </w:p>
    <w:p>
      <w:pPr>
        <w:pStyle w:val="Heading3"/>
      </w:pPr>
      <w:r>
        <w:rPr>
          <w:lang w:val="pt_PT" w:bidi="pt_PT"/>
        </w:rPr>
        <w:t>Ouvir e Sentir</w:t>
      </w:r>
    </w:p>
    <w:p>
      <w:pPr/>
      <w:r>
        <w:rPr>
          <w:lang w:val="pt_PT" w:bidi="pt_PT"/>
        </w:rPr>
      </w:r>
      <w:r>
        <w:rPr>
          <w:lang w:val="pt_PT" w:bidi="pt_PT"/>
        </w:rPr>
        <w:t>Nesta etapa, ouçam Êxodo 21.18–27 e guardem em seus corações.</w:t>
      </w:r>
    </w:p>
    <w:p>
      <w:pPr/>
      <w:r>
        <w:rPr>
          <w:lang w:val="pt_PT" w:bidi="pt_PT"/>
        </w:rPr>
      </w:r>
      <w:r>
        <w:rPr>
          <w:lang w:val="pt_PT" w:bidi="pt_PT"/>
        </w:rPr>
        <w:t>Ouçam uma versão em áudio de Êxodo 21.18–27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21.18–27 na tradução mais fácil de entender.</w:t>
      </w:r>
    </w:p>
    <w:p>
      <w:pPr/>
      <w:r>
        <w:rPr>
          <w:lang w:val="pt_PT" w:bidi="pt_PT"/>
        </w:rPr>
      </w:r>
      <w:r>
        <w:rPr>
          <w:lang w:val="pt_PT" w:bidi="pt_PT"/>
        </w:rPr>
        <w:t>Yahweh dá leis específicas aos israelitas através de Moisés, sobre como seguir Yahweh. Essa seção da lei é chamada de Livro da Aliança. Antes dessa passagem, havia leis sobre como tratar escravos homens e mulheres. Também há leis sobre a punição por matar outra pessoa, desonrar seu pai e sua mãe, ou sequestrar ou raptar outra pessoa. Essas leis são para todo o povo de Yahweh, e as regras não são diferentes com base no status ou dinheiro de uma pessoa. Agora, Yahweh dá ao povo leis sobre outros tipos de crimes, ou erros cometidos. Yahweh diz aos israelitas a punição por ferir outra pessoa.</w:t>
      </w:r>
    </w:p>
    <w:p>
      <w:pPr/>
      <w:r>
        <w:rPr>
          <w:lang w:val="pt_PT" w:bidi="pt_PT"/>
        </w:rPr>
      </w:r>
      <w:r>
        <w:rPr>
          <w:lang w:val="pt_PT" w:bidi="pt_PT"/>
        </w:rPr>
        <w:t>A primeira seção dessa passagem é sobre a punição por ferir alguém que não morre por causa dos ferimentos sofridos. Primeiro, Yahweh descreve uma situação onde dois homens lutam fisicamente um contra o outro. Yahweh não diz quem começou a luta ou por que os dois homens estão lutando um contra o outro — a lei é a mesma, não importa qual pessoa começou a luta. Um dos homens atinge o outro com o punho ou com uma pedra e o fere gravemente. "Com o punho ou com uma pedra" significa que os dois homens estão lutando um contra o outro — poderia ser batendo com outra parte do corpo ou chutando a outra pessoa. Também poderia significar usar outro tipo de arma além de uma pedra. Os dois homens brigam e um homem de alguma forma bate e fere o outro homem. O homem ferido fica machucado com gravidade o suficiente para ter que ficar na cama. Mais tarde, o homem ferido se levanta de sua cama e caminha do lado de fora. O homem ferido se apoia em um cajado para ajudá-lo a caminhar. Um cajado é uma vara que pessoas feridas ou idosas usam para ajudá-las a caminhar. Sua lesão não é permanente.</w:t>
      </w:r>
    </w:p>
    <w:p>
      <w:pPr/>
      <w:r>
        <w:rPr>
          <w:lang w:val="pt_PT" w:bidi="pt_PT"/>
        </w:rPr>
      </w:r>
      <w:r>
        <w:rPr>
          <w:lang w:val="pt_PT" w:bidi="pt_PT"/>
        </w:rPr>
        <w:t xml:space="preserve">Parem aqui e olhem para uma imagem de um </w:t>
      </w:r>
      <w:r>
        <w:rPr>
          <w:lang w:val="pt_PT" w:bidi="pt_PT"/>
        </w:rPr>
        <w:t>cajado</w:t>
      </w:r>
      <w:r>
        <w:rPr>
          <w:lang w:val="pt_PT" w:bidi="pt_PT"/>
        </w:rPr>
        <w:t xml:space="preserve"> em grupo. Pause este áudio aqui.</w:t>
      </w:r>
    </w:p>
    <w:p>
      <w:pPr/>
      <w:r>
        <w:rPr>
          <w:lang w:val="pt_PT" w:bidi="pt_PT"/>
        </w:rPr>
      </w:r>
      <w:r>
        <w:rPr>
          <w:lang w:val="pt_PT" w:bidi="pt_PT"/>
        </w:rPr>
        <w:t>Se essa situação acontecer — um homem ferir outro seriamente com uma pedra ou com o punho — o homem que feriu o outro precisa pagar dinheiro ao homem ferido. O homem ferido não está permanentemente machucado, então não há punição para o homem que o feriu. O homem que o feriu deve fazer duas coisas: em primeiro lugar, ele deve pagar dinheiro ao homem ferido para cobrir o tempo que o homem ferido não pôde trabalhar, e o dinheiro que o homem ferido não pôde ganhar enquanto não trabalhava. Em segundo lugar, o homem que causou a ferida deve pagar dinheiro pelo custo de recuperação do homem ferido. Ele deve pagar até que o homem ferido esteja completamente curado. Não há punição ou custo adicional que o homem deva pagar. O homem que está ferido não deve ser punido pela luta.</w:t>
      </w:r>
    </w:p>
    <w:p>
      <w:pPr/>
      <w:r>
        <w:rPr>
          <w:lang w:val="pt_PT" w:bidi="pt_PT"/>
        </w:rPr>
      </w:r>
      <w:r>
        <w:rPr>
          <w:lang w:val="pt_PT" w:bidi="pt_PT"/>
        </w:rPr>
        <w:t>Em seguida, Yahweh dá uma lei para o que acontece se um homem agredir seu escravo ou sua escrava com uma vara. Uma vara é um pedaço de pau, um cajado ou um bastão. Os israelitas podiam possuir escravos, e eles eram propriedade de seu senhor sem direitos. Naquela época, era comum disciplinar escravos ou puni-los fisicamente por algum tipo de ação errada. No entanto, se um homem bate em seu escravo homem ou mulher com uma vara, e o escravo morre por causa dessa surra, então o homem deve ser punido.</w:t>
      </w:r>
    </w:p>
    <w:p>
      <w:pPr/>
      <w:r>
        <w:rPr>
          <w:lang w:val="pt_PT" w:bidi="pt_PT"/>
        </w:rPr>
      </w:r>
      <w:r>
        <w:rPr>
          <w:lang w:val="pt_PT" w:bidi="pt_PT"/>
        </w:rPr>
        <w:t xml:space="preserve">Parem aqui e, em grupo, olhem para uma imagem de </w:t>
      </w:r>
      <w:r>
        <w:rPr>
          <w:lang w:val="pt_PT" w:bidi="pt_PT"/>
        </w:rPr>
        <w:t>pedaço de pau</w:t>
      </w:r>
      <w:r>
        <w:rPr>
          <w:lang w:val="pt_PT" w:bidi="pt_PT"/>
        </w:rPr>
        <w:t xml:space="preserve">, um </w:t>
      </w:r>
      <w:r>
        <w:rPr>
          <w:lang w:val="pt_PT" w:bidi="pt_PT"/>
        </w:rPr>
        <w:t>cajado</w:t>
      </w:r>
      <w:r>
        <w:rPr>
          <w:lang w:val="pt_PT" w:bidi="pt_PT"/>
        </w:rPr>
        <w:t xml:space="preserve"> e uma </w:t>
      </w:r>
      <w:r>
        <w:rPr>
          <w:lang w:val="pt_PT" w:bidi="pt_PT"/>
        </w:rPr>
        <w:t>vara</w:t>
      </w:r>
      <w:r>
        <w:rPr>
          <w:lang w:val="pt_PT" w:bidi="pt_PT"/>
        </w:rPr>
        <w:t>. Pause este áudio aqui.</w:t>
      </w:r>
    </w:p>
    <w:p>
      <w:pPr/>
      <w:r>
        <w:rPr>
          <w:lang w:val="pt_PT" w:bidi="pt_PT"/>
        </w:rPr>
      </w:r>
      <w:r>
        <w:rPr>
          <w:lang w:val="pt_PT" w:bidi="pt_PT"/>
        </w:rPr>
        <w:t>Se o homem fere seu escravo e o escravo se recupera, então o homem não tem punição por ferir seu próprio escravo. O escravo pode perder um ou dois dias de trabalho por causa do ferimento, mas enquanto o escravo se recuperar e não morrer, o homem não tem obrigação de pagar dinheiro a ninguém. O homem é dono do escravo, então todo tempo em que o escravo não trabalha é uma perda de mão de obra para o próprio homem — o homem não precisa pagar nenhum dinheiro a si mesmo. Os escravos não tinham direitos, e uma ferida temporária não resultava em nenhuma punição para o dono do escravo. No entanto, está claro que se o homem bate no escravo tão forte que o escravo morre, o homem é punido. Algumas pessoas pensam que se um escravo realmente morresse, mas apenas depois de alguns dias, ainda assim não haveria punição para o dono do escravo.</w:t>
      </w:r>
    </w:p>
    <w:p>
      <w:pPr/>
      <w:r>
        <w:rPr>
          <w:lang w:val="pt_PT" w:bidi="pt_PT"/>
        </w:rPr>
      </w:r>
      <w:r>
        <w:rPr>
          <w:lang w:val="pt_PT" w:bidi="pt_PT"/>
        </w:rPr>
        <w:t>Parem aqui e discutam esta pergunta em grupo: em sua cultura, como os pais ou outras pessoas com autoridade disciplinam seus filhos ou outras pessoas sob sua autoridade? As pessoas usam a disciplina física, ou algum outro tipo de disciplina? Pause este áudio aqui.</w:t>
      </w:r>
    </w:p>
    <w:p>
      <w:pPr/>
      <w:r>
        <w:rPr>
          <w:lang w:val="pt_PT" w:bidi="pt_PT"/>
        </w:rPr>
      </w:r>
      <w:r>
        <w:rPr>
          <w:lang w:val="pt_PT" w:bidi="pt_PT"/>
        </w:rPr>
        <w:t>Em seguida, Yahweh dá uma lei para o que fazer quando dois homens lutam um contra o outro e ferem acidentalmente uma mulher grávida. Na língua original, a lei diz que depois que a mulher grávida é ferida, "seus filhos saem". Essa frase é difícil de traduzir. A maioria das pessoas pensa que significa que ela está ferida, mas ela ainda é capaz de ter outros filhos depois de sua lesão. Outra tradução possível é que a mulher grávida tem um aborto espontâneo, o que significa que o bebê ou os bebês morrem. Outras pessoas pensam que isso significa que ela tem um parto prematuro, ou precoce, de seu bebê ou bebês, mas o bebê ou bebês ainda vivem. "Seus filhos saem" significa que os bebês nascem, vivos ou mortos. No entanto, não há lesão duradoura e a mulher pode continuar tendo filhos.</w:t>
      </w:r>
    </w:p>
    <w:p>
      <w:pPr/>
      <w:r>
        <w:rPr>
          <w:lang w:val="pt_PT" w:bidi="pt_PT"/>
        </w:rPr>
      </w:r>
      <w:r>
        <w:rPr>
          <w:lang w:val="pt_PT" w:bidi="pt_PT"/>
        </w:rPr>
        <w:t>Parem aqui e discutam esta pergunta em grupo: como as pessoas protegem ou ajudam as mulheres grávidas em sua cultura? Pause este áudio aqui.</w:t>
      </w:r>
    </w:p>
    <w:p>
      <w:pPr/>
      <w:r>
        <w:rPr>
          <w:lang w:val="pt_PT" w:bidi="pt_PT"/>
        </w:rPr>
      </w:r>
      <w:r>
        <w:rPr>
          <w:lang w:val="pt_PT" w:bidi="pt_PT"/>
        </w:rPr>
        <w:t>A parte importante da lei é que, mesmo que a mulher grávida não sofra um aborto espontâneo, parto prematuro, ou a morte ou lesão dela ou de seu bebê, ainda há uma punição para o homem que ferir a mulher grávida. Pode ser um acidente, mas o homem que a feriu ainda precisa pagar dinheiro ao marido dela por causa da ferida sofrida pela mulher grávida. Os juízes também decidirão quanto dinheiro ele precisa pagar ao marido da mulher grávida. Os juízes ajudam as pessoas a resolver disputas. Essa lei mostra que Yahweh valoriza as mulheres grávidas e seus bebês não nascidos, porque há uma punição, mesmo que a mulher e seu bebê não estejam seriamente feridos.</w:t>
      </w:r>
    </w:p>
    <w:p>
      <w:pPr/>
      <w:r>
        <w:rPr>
          <w:lang w:val="pt_PT" w:bidi="pt_PT"/>
        </w:rPr>
      </w:r>
      <w:r>
        <w:rPr>
          <w:lang w:val="pt_PT" w:bidi="pt_PT"/>
        </w:rPr>
        <w:t>Se os homens estão lutando e um deles fere seriamente a mulher grávida, há uma punição séria para o homem que feriu a mulher grávida. A mulher pode sofrer danos permanentespor causa da lesão, como não poder ter outros filhos, ou seu bebê ainda não nascido também pode morrer como resultado da lesão. A punição por esse tipo de lesão grave precisa ser igual à lesão grave que a mulher grávida sofreu.</w:t>
      </w:r>
    </w:p>
    <w:p>
      <w:pPr/>
      <w:r>
        <w:rPr>
          <w:lang w:val="pt_PT" w:bidi="pt_PT"/>
        </w:rPr>
      </w:r>
      <w:r>
        <w:rPr>
          <w:lang w:val="pt_PT" w:bidi="pt_PT"/>
        </w:rPr>
        <w:t>A lei de Yahweh a Moisés diz: "Você deve tomar a vida pela vida, olho por olho, dente por dente, mão por mão, pé por pé, queimadura por queimadura, hematoma por hematoma". Essa lei é sobre punir um homem que fere uma mulher grávida, mas também é um padrão para como o povo de Deus deve punir qualquer erro cometido por qualquer pessoa. Durante o tempo de Moisés, a maioria das nações tinha leis que exigiam que as pessoas pagassem dinheiro quando feriam outra pessoa. As pessoas que tinham muito dinheiro podiam pagar facilmente quando feriam pessoas pobres, e a punição não custava muito a elas ou não afetava suas vidas. Alguém que era pobre não seria capaz de pagar uma grande quantia de dinheiro, e isso tornava essas leis injustas para as pessoas pobres.</w:t>
      </w:r>
    </w:p>
    <w:p>
      <w:pPr/>
      <w:r>
        <w:rPr>
          <w:lang w:val="pt_PT" w:bidi="pt_PT"/>
        </w:rPr>
      </w:r>
      <w:r>
        <w:rPr>
          <w:lang w:val="pt_PT" w:bidi="pt_PT"/>
        </w:rPr>
        <w:t>Agora, Yahweh está fazendo uma nova lei que diz que a punição por ferir outra pessoa precisa ser igual à lesão que a pessoa causou, independentemente de a pessoa ferida ser rica ou pobre. Todos são iguais na lei de Yahweh, e todos têm a mesma punição por quebrar a lei de Yahweh. Yahweh está protegendo as pessoas pobres ou vulneráveis que são feridas, e ele está exigindo que até mesmo as pessoas ricas paguem uma pena por ferir alguém permanentemente. "Uma vida pela vida" significa que a punição por matar outra pessoa é a morte da pessoa que matou alguém.</w:t>
      </w:r>
    </w:p>
    <w:p>
      <w:pPr/>
      <w:r>
        <w:rPr>
          <w:lang w:val="pt_PT" w:bidi="pt_PT"/>
        </w:rPr>
      </w:r>
      <w:r>
        <w:rPr>
          <w:lang w:val="pt_PT" w:bidi="pt_PT"/>
        </w:rPr>
        <w:t>As outras partes da lei — "olho por olho, dente por dente, mão por mão, pé por pé, queimadura por queimadura, ferida por ferida, hematoma por hematoma" — todas mostram que a punição precisa corresponder à lesão que a pessoa causou. Isso não significa que se uma pessoa arrancou o dente de outra pessoa, a outra pessoa deve literalmente arrancar o dente dela também. Em vez disso, as palavras "dente por dente" significam que a punição não pode ser maior ou menor do que a perda do dente da outra pessoa. Isso poderia significar que a pessoa que quebrou o dente deve pagar dinheiro à pessoa que perdeu um dente, ou poderia haver outro tipo de punição. A lista de partes do corpo e lesões mostra que, se um certo tipo de lesão permanente ocorreu, há uma punição específica para essa lesão.</w:t>
      </w:r>
    </w:p>
    <w:p>
      <w:pPr/>
      <w:r>
        <w:rPr>
          <w:lang w:val="pt_PT" w:bidi="pt_PT"/>
        </w:rPr>
      </w:r>
      <w:r>
        <w:rPr>
          <w:lang w:val="pt_PT" w:bidi="pt_PT"/>
        </w:rPr>
        <w:t>Parem aqui e discutam esta pergunta em grupo: contem uma história sobre uma vez que vocês ou alguém que vocês conhecem foi ferido. O que a pessoa que feriu vocês precisou fazer para reparar a situação com vocês? Qual foi a punição dela? Pause este áudio aqui.</w:t>
      </w:r>
    </w:p>
    <w:p>
      <w:pPr/>
      <w:r>
        <w:rPr>
          <w:lang w:val="pt_PT" w:bidi="pt_PT"/>
        </w:rPr>
      </w:r>
      <w:r>
        <w:rPr>
          <w:lang w:val="pt_PT" w:bidi="pt_PT"/>
        </w:rPr>
        <w:t>Em seguida, Yahweh dá a Moisés dois exemplos dessa lei de "vida por vida, olho por olho, dente por dente". O primeiro exemplo é que se um homem bate em seu escravo homem ou mulher no olho e causa uma ferida permanente no olho, então o homem deve deixar seu escravo homem ou mulher ser livre. Yahweh já deu a lei anteriormente de que se o homem bate em seu escravo, possivelmente por disciplina, e o escravo morre como resultado, o homem será punido. Yahweh também disse o que acontece se o homem bater em seu escravo e o escravo se recuperar depois de um dia ou dois. Agora, Yahweh diz que tipo de punição o homem recebe se ele ferir permanentemente seu escravo ou escrava. Na época de Moisés, os escravos eram propriedade de seus senhores, e os escravos não tinham direitos. A nova lei de Yahweh mostra que Deus valorizava as vidas dos escravos, e o senhor do escravo perderia seu escravo se o senhor ferisse permanentemente o escravo. O senhor não perde seu olho literalmente como punição, mas o senhor perde seu escravo. O escravo pode deixar o contrato de trabalho de seis anos mais cedo.</w:t>
      </w:r>
    </w:p>
    <w:p>
      <w:pPr/>
      <w:r>
        <w:rPr>
          <w:lang w:val="pt_PT" w:bidi="pt_PT"/>
        </w:rPr>
      </w:r>
      <w:r>
        <w:rPr>
          <w:lang w:val="pt_PT" w:bidi="pt_PT"/>
        </w:rPr>
        <w:t>É surpreendente que a lei puna um senhor por ferir permanentemente seu escravo, porque a maioria das leis em outras culturas durante o tempo de Moisés não dava nenhum direito ao escravo. As leis de outras nações diziam que, mesmo que o senhor ferisse permanentemente seu escravo, o senhor manteria o escravo, e ninguém puniria o homem. É importante que tanto os escravos quanto as escravas tivessem esses direitos. Se um homem ferisse permanentemente sua escrava de qualquer maneira, ela estaria livre de seu contrato de trabalho. Isso mostra que Deus não apenas valoriza as pessoas vulneráveis, mas ele também valoriza as mulheres.</w:t>
      </w:r>
    </w:p>
    <w:p>
      <w:pPr/>
      <w:r>
        <w:rPr>
          <w:lang w:val="pt_PT" w:bidi="pt_PT"/>
        </w:rPr>
      </w:r>
      <w:r>
        <w:rPr>
          <w:lang w:val="pt_PT" w:bidi="pt_PT"/>
        </w:rPr>
        <w:t>Da mesma forma, se o senhor arranca o dente de seu escravo homem ou mulher, o escravo será livre. Essa lei mostra que se o mestre ferir seu escravo ou sua escrava permanentemente de qualquer maneira, o escravo ou a escrava ficará livre. Mesmo que Yahweh não dê exemplos para a punição para quando alguém fere permanentemente as mãos ou os pés de outra pessoa, ou para o que deve acontecer se houver uma queimadura, ferida ou hematoma, está claro que a punição deve corresponder à lesão para cada caso, se houver uma lesão permanente. Se não houver lesão permanente em um escravo, não haverá punição.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21.18–27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Yahweh dá uma lei sobre a punição para alguém que fere alguém em uma luta e a pessoa ferida não morre por causa dos ferimentos sofridos.</w:t>
      </w:r>
    </w:p>
    <w:p>
      <w:pPr/>
      <w:r>
        <w:rPr>
          <w:lang w:val="pt_PT" w:bidi="pt_PT"/>
        </w:rPr>
      </w:r>
      <w:r>
        <w:rPr>
          <w:b/>
          <w:lang w:val="pt_PT" w:bidi="pt_PT"/>
        </w:rPr>
        <w:t>Na segunda cena:</w:t>
      </w:r>
      <w:r>
        <w:rPr>
          <w:lang w:val="pt_PT" w:bidi="pt_PT"/>
        </w:rPr>
        <w:t xml:space="preserve"> Yahweh dá uma lei para punir um homem que fere seu escravo ou sua escrava.</w:t>
      </w:r>
    </w:p>
    <w:p>
      <w:pPr/>
      <w:r>
        <w:rPr>
          <w:lang w:val="pt_PT" w:bidi="pt_PT"/>
        </w:rPr>
      </w:r>
      <w:r>
        <w:rPr>
          <w:b/>
          <w:lang w:val="pt_PT" w:bidi="pt_PT"/>
        </w:rPr>
        <w:t>Na terceira cena:</w:t>
      </w:r>
      <w:r>
        <w:rPr>
          <w:lang w:val="pt_PT" w:bidi="pt_PT"/>
        </w:rPr>
        <w:t xml:space="preserve"> Yahweh dá leis para punir homens que estão lutando e ferem acidentalmente uma mulher grávida. Também há leis que estabelecem normas para qualquer lesão em qualquer outra pessoa.</w:t>
      </w:r>
    </w:p>
    <w:p>
      <w:pPr/>
      <w:r>
        <w:rPr>
          <w:lang w:val="pt_PT" w:bidi="pt_PT"/>
        </w:rPr>
      </w:r>
      <w:r>
        <w:rPr>
          <w:b/>
          <w:lang w:val="pt_PT" w:bidi="pt_PT"/>
        </w:rPr>
        <w:t>Na quarta cena:</w:t>
      </w:r>
      <w:r>
        <w:rPr>
          <w:lang w:val="pt_PT" w:bidi="pt_PT"/>
        </w:rPr>
        <w:t xml:space="preserve"> Yahweh dá leis para mostrar qual deve ser a punição quando um homem fere permanentemente seu escravo ou sua escrava.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homem que fere outro homem</w:t>
      </w:r>
    </w:p>
    <w:p>
      <w:pPr>
        <w:pStyle w:val="ListBullet"/>
        <w:spacing w:line="240" w:lineRule="auto"/>
        <w:ind w:left="720"/>
      </w:pPr>
      <w:r>
        <w:rPr>
          <w:lang w:val="pt_PT" w:bidi="pt_PT"/>
        </w:rPr>
      </w:r>
      <w:r>
        <w:rPr>
          <w:lang w:val="pt_PT" w:bidi="pt_PT"/>
        </w:rPr>
        <w:t>Homem ferido</w:t>
      </w:r>
    </w:p>
    <w:p>
      <w:pPr>
        <w:pStyle w:val="ListBullet"/>
        <w:spacing w:line="240" w:lineRule="auto"/>
        <w:ind w:left="720"/>
      </w:pPr>
      <w:r>
        <w:rPr>
          <w:lang w:val="pt_PT" w:bidi="pt_PT"/>
        </w:rPr>
      </w:r>
      <w:r>
        <w:rPr>
          <w:lang w:val="pt_PT" w:bidi="pt_PT"/>
        </w:rPr>
        <w:t>Um homem que fere seu escravo ou sua escrava</w:t>
      </w:r>
    </w:p>
    <w:p>
      <w:pPr>
        <w:pStyle w:val="ListBullet"/>
        <w:spacing w:line="240" w:lineRule="auto"/>
        <w:ind w:left="720"/>
      </w:pPr>
      <w:r>
        <w:rPr>
          <w:lang w:val="pt_PT" w:bidi="pt_PT"/>
        </w:rPr>
      </w:r>
      <w:r>
        <w:rPr>
          <w:lang w:val="pt_PT" w:bidi="pt_PT"/>
        </w:rPr>
        <w:t>Escravo ou escrava que esteja ferido</w:t>
      </w:r>
    </w:p>
    <w:p>
      <w:pPr>
        <w:pStyle w:val="ListBullet"/>
        <w:spacing w:line="240" w:lineRule="auto"/>
        <w:ind w:left="720"/>
      </w:pPr>
      <w:r>
        <w:rPr>
          <w:lang w:val="pt_PT" w:bidi="pt_PT"/>
        </w:rPr>
      </w:r>
      <w:r>
        <w:rPr>
          <w:lang w:val="pt_PT" w:bidi="pt_PT"/>
        </w:rPr>
        <w:t>Dois homens que lutam um contra o outro</w:t>
      </w:r>
    </w:p>
    <w:p>
      <w:pPr>
        <w:pStyle w:val="ListBullet"/>
        <w:spacing w:line="240" w:lineRule="auto"/>
        <w:ind w:left="720"/>
      </w:pPr>
      <w:r>
        <w:rPr>
          <w:lang w:val="pt_PT" w:bidi="pt_PT"/>
        </w:rPr>
      </w:r>
      <w:r>
        <w:rPr>
          <w:lang w:val="pt_PT" w:bidi="pt_PT"/>
        </w:rPr>
        <w:t>Mulher grávida</w:t>
      </w:r>
    </w:p>
    <w:p>
      <w:pPr>
        <w:pStyle w:val="ListBullet"/>
        <w:spacing w:line="240" w:lineRule="auto"/>
        <w:ind w:left="720"/>
      </w:pPr>
      <w:r>
        <w:rPr>
          <w:lang w:val="pt_PT" w:bidi="pt_PT"/>
        </w:rPr>
      </w:r>
      <w:r>
        <w:rPr>
          <w:lang w:val="pt_PT" w:bidi="pt_PT"/>
        </w:rPr>
        <w:t>O marido da mulher grávida</w:t>
      </w:r>
    </w:p>
    <w:p>
      <w:pPr>
        <w:pStyle w:val="ListBullet"/>
        <w:spacing w:line="240" w:lineRule="auto"/>
        <w:ind w:left="720"/>
      </w:pPr>
      <w:r>
        <w:rPr>
          <w:lang w:val="pt_PT" w:bidi="pt_PT"/>
        </w:rPr>
      </w:r>
      <w:r>
        <w:rPr>
          <w:lang w:val="pt_PT" w:bidi="pt_PT"/>
        </w:rPr>
        <w:t>E juízes</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leis no Livro da Aliança. Lembrem-se de que antes dessa passagem, Yahweh deu leis sobre como tratar escravos e escravas, e sobre a punição por matar outras pessoas, desonrar seu pai ou mãe, ou sequestrar ou roubar outra pessoa. Lembrem-se de que as leis nessa passagem são todas sobre a punição por ferir as pessoas de outras maneiras. Além disso, lembrem-se de que a estrutura das leis é "Se alguém fizer algo, tal coisa acontecerá". As leis estão falando sobre um evento que na verdade ainda não aconteceu.</w:t>
      </w:r>
    </w:p>
    <w:p>
      <w:pPr/>
      <w:r>
        <w:rPr>
          <w:lang w:val="pt_PT" w:bidi="pt_PT"/>
        </w:rPr>
      </w:r>
      <w:r>
        <w:rPr>
          <w:lang w:val="pt_PT" w:bidi="pt_PT"/>
        </w:rPr>
        <w:t>Na primeira cena, há uma lei sobre dois homens que lutam um contra o outro. Lembrem-se de que a lei usa a frase "com o punho ou uma pedra".</w:t>
      </w:r>
    </w:p>
    <w:p>
      <w:pPr/>
      <w:r>
        <w:rPr>
          <w:lang w:val="pt_PT" w:bidi="pt_PT"/>
        </w:rPr>
      </w:r>
      <w:r>
        <w:rPr>
          <w:lang w:val="pt_PT" w:bidi="pt_PT"/>
        </w:rPr>
        <w:t>Parem aqui e discutam esta pergunta em grupo: como vocês traduzirão a frase "com o punho ou uma pedra?" Lembrem-se de que essa frase significa bater com qualquer parte do corpo ou com qualquer tipo de arma. Pause este áudio aqui.</w:t>
      </w:r>
    </w:p>
    <w:p>
      <w:pPr/>
      <w:r>
        <w:rPr>
          <w:lang w:val="pt_PT" w:bidi="pt_PT"/>
        </w:rPr>
      </w:r>
      <w:r>
        <w:rPr>
          <w:lang w:val="pt_PT" w:bidi="pt_PT"/>
        </w:rPr>
        <w:t>Um homem fere o outro homem, e o ferimento é grave o suficiente para que o homem ferido precise ficar na cama por causa de sua lesão. O homem ferido se levanta de sua cama e caminha com seu cajado do lado de fora enquanto se recupera, e ele não está permanentemente ferido.</w:t>
      </w:r>
    </w:p>
    <w:p>
      <w:pPr/>
      <w:r>
        <w:rPr>
          <w:lang w:val="pt_PT" w:bidi="pt_PT"/>
        </w:rPr>
      </w:r>
      <w:r>
        <w:rPr>
          <w:lang w:val="pt_PT" w:bidi="pt_PT"/>
        </w:rPr>
        <w:t xml:space="preserve">Parem aqui e, em grupo, olhem para uma imagem de um </w:t>
      </w:r>
      <w:r>
        <w:rPr>
          <w:lang w:val="pt_PT" w:bidi="pt_PT"/>
        </w:rPr>
        <w:t>cajado</w:t>
      </w:r>
      <w:r>
        <w:rPr>
          <w:lang w:val="pt_PT" w:bidi="pt_PT"/>
        </w:rPr>
        <w:t xml:space="preserve"> novamente, se necessário. Pause este áudio aqui.</w:t>
      </w:r>
    </w:p>
    <w:p>
      <w:pPr/>
      <w:r>
        <w:rPr>
          <w:lang w:val="pt_PT" w:bidi="pt_PT"/>
        </w:rPr>
      </w:r>
      <w:r>
        <w:rPr>
          <w:lang w:val="pt_PT" w:bidi="pt_PT"/>
        </w:rPr>
        <w:t>Lembrem-se de que o homem que fere o outro homem precisa pagar pelo tempo que o homem ferido não pôde trabalhar enquanto estava na cama. O homem que fere o outro homem também precisa pagar pela recuperação do homem ferido até que o homem ferido esteja completamente curado. Lembrem-se de que não há punição adicional para o homem que feriu o outro homem na luta. O homem ferido deve ser indenizado por sua perda de ganhos e por sua cura, mas não mais do que isso.</w:t>
      </w:r>
    </w:p>
    <w:p>
      <w:pPr/>
      <w:r>
        <w:rPr>
          <w:lang w:val="pt_PT" w:bidi="pt_PT"/>
        </w:rPr>
      </w:r>
      <w:r>
        <w:rPr>
          <w:lang w:val="pt_PT" w:bidi="pt_PT"/>
        </w:rPr>
        <w:t>Na segunda cena, Yahweh dá uma lei para quando um homem bate em seu escravo ou em sua escrava. Se o homem ferir seu escravo ou sua escrava com uma vara e o escravo morrer, o homem deverá ser punido. Lembrem-se de que o homem provavelmente está disciplinando seu escravo ou sua escrava por algum tipo de erro cometido, como roubo.</w:t>
      </w:r>
    </w:p>
    <w:p>
      <w:pPr/>
      <w:r>
        <w:rPr>
          <w:lang w:val="pt_PT" w:bidi="pt_PT"/>
        </w:rPr>
      </w:r>
      <w:r>
        <w:rPr>
          <w:lang w:val="pt_PT" w:bidi="pt_PT"/>
        </w:rPr>
        <w:t xml:space="preserve">Parem aqui e, em grupo, olhem para uma imagem de um </w:t>
      </w:r>
      <w:r>
        <w:rPr>
          <w:lang w:val="pt_PT" w:bidi="pt_PT"/>
        </w:rPr>
        <w:t>cajado</w:t>
      </w:r>
      <w:r>
        <w:rPr>
          <w:lang w:val="pt_PT" w:bidi="pt_PT"/>
        </w:rPr>
        <w:t xml:space="preserve">, um </w:t>
      </w:r>
      <w:r>
        <w:rPr>
          <w:lang w:val="pt_PT" w:bidi="pt_PT"/>
        </w:rPr>
        <w:t>bastão</w:t>
      </w:r>
      <w:r>
        <w:rPr>
          <w:lang w:val="pt_PT" w:bidi="pt_PT"/>
        </w:rPr>
        <w:t xml:space="preserve"> e uma </w:t>
      </w:r>
      <w:r>
        <w:rPr>
          <w:lang w:val="pt_PT" w:bidi="pt_PT"/>
        </w:rPr>
        <w:t>vara</w:t>
      </w:r>
      <w:r>
        <w:rPr>
          <w:lang w:val="pt_PT" w:bidi="pt_PT"/>
        </w:rPr>
        <w:t xml:space="preserve"> novamente, se necessário. Pause este áudio aqui.</w:t>
      </w:r>
    </w:p>
    <w:p>
      <w:pPr/>
      <w:r>
        <w:rPr>
          <w:lang w:val="pt_PT" w:bidi="pt_PT"/>
        </w:rPr>
      </w:r>
      <w:r>
        <w:rPr>
          <w:lang w:val="pt_PT" w:bidi="pt_PT"/>
        </w:rPr>
        <w:t>Se o homem ferir o seu escravo ou a sua escrava e o escravo ou a escrava se recuperar do ferimento temporário, não haverá punição para o homem. Lembrem-se de que os escravos eram propriedade de seus donos, e todo o tempo em que o escravo não trabalhasse, isso representava uma perda de dinheiro para o proprietário. Lembrem-se de que o escravo pode perder um dia ou dois de trabalho, mas o escravo não fica permanentemente ferido. Lembrem-se de que há uma lei posterior sobre o que acontece se o homem fere permanentemente seu escravo homem ou mulher. Lembrem-se também de que algumas pessoas pensam que se o escravo na verdade morre por causa de seu ferimento, mas não em poucos dias depois de ser ferido, não há punição para o dono do escravo.</w:t>
      </w:r>
    </w:p>
    <w:p>
      <w:pPr/>
      <w:r>
        <w:rPr>
          <w:lang w:val="pt_PT" w:bidi="pt_PT"/>
        </w:rPr>
      </w:r>
      <w:r>
        <w:rPr>
          <w:lang w:val="pt_PT" w:bidi="pt_PT"/>
        </w:rPr>
        <w:t>Na terceira cena, a situação é que dois homens estão lutando, e eles ferem uma mulher grávida. Lembrem-se de que a língua original diz: "seus filhos saem". Isso provavelmente significa que ela sofreu um aborto espontâneo ou que está ferida, mas ela ainda pode ter filhos. Lembrem-se de que mesmo que ela não seja permanentemente ferida, há uma punição por feri-la de qualquer forma. Lembrem-se de que o homem que a feriu precisa pagar dinheiro a seu marido, e os juízes ajudarão a decidir a quantia de dinheiro.</w:t>
      </w:r>
    </w:p>
    <w:p>
      <w:pPr/>
      <w:r>
        <w:rPr>
          <w:lang w:val="pt_PT" w:bidi="pt_PT"/>
        </w:rPr>
      </w:r>
      <w:r>
        <w:rPr>
          <w:lang w:val="pt_PT" w:bidi="pt_PT"/>
        </w:rPr>
        <w:t>Lembrem-se de que se a mulher grávida sofrer uma lesão grave, haverá uma punição severa para o homem que a feriu. A punição para o homem que feriu a mulher grávida deve ser igual ao dano que ela sofreu.</w:t>
      </w:r>
    </w:p>
    <w:p>
      <w:pPr/>
      <w:r>
        <w:rPr>
          <w:lang w:val="pt_PT" w:bidi="pt_PT"/>
        </w:rPr>
      </w:r>
      <w:r>
        <w:rPr>
          <w:lang w:val="pt_PT" w:bidi="pt_PT"/>
        </w:rPr>
        <w:t>É importante lembrar que a próxima parte das leis de Yahweh é sobre a punição por ferir uma mulher grávida, e também é um padrão para todo o povo de Deus ao punir qualquer tipo de lesão a qualquer outra pessoa. A frase "você deve tomar a vida pela vida, olho por olho, dente por dente" mostra que a punição não deve ser maior ou menor do que o dano. Além disso, lembrem-se de que essa lei é muito diferente de outras leis em outras nações próximas durante o tempo de Moisés. Era comum que uma pessoa rica pagasse facilmente uma quantia a uma pessoa pobre por uma lesão, e que uma pessoa pobre não fosse capaz de pagar. Yahweh quer que haja leis iguais para todas as pessoas, independentemente de serem ricas ou pobres.</w:t>
      </w:r>
    </w:p>
    <w:p>
      <w:pPr/>
      <w:r>
        <w:rPr>
          <w:lang w:val="pt_PT" w:bidi="pt_PT"/>
        </w:rPr>
      </w:r>
      <w:r>
        <w:rPr>
          <w:lang w:val="pt_PT" w:bidi="pt_PT"/>
        </w:rPr>
        <w:t>Lembrem-se de que a lei não significa literalmente que as pessoas devem tirar o olho de outra pessoa para pagar pela perda de seu próprio olho ou arrancar o dente de outra pessoa para compensar a perda de seu próprio dente. O significado da lei é que a pessoa que fere o olho, o dente ou a mão de outra pessoa deve ter uma punição igual pela perda do olho, do dente ou da mão. A punição poderia ser a necessidade de pagar dinheiro, o banimento da comunidade, a perda de propriedade ou outra coisa. Lembrem-se de que há uma punição específica para cada tipo diferente de lesão permanente, e ela se aplica a todos, independentemente de riqueza ou status social.</w:t>
      </w:r>
    </w:p>
    <w:p>
      <w:pPr/>
      <w:r>
        <w:rPr>
          <w:lang w:val="pt_PT" w:bidi="pt_PT"/>
        </w:rPr>
      </w:r>
      <w:r>
        <w:rPr>
          <w:lang w:val="pt_PT" w:bidi="pt_PT"/>
        </w:rPr>
        <w:t>Parem aqui e discutam esta pergunta em grupo: "olho por olho, dente por dente" é uma maneira de falar sobre como a punição por um dano deve ser igual em consequência ao próprio dano. Que tipos de frases vocês têm em seu idioma para mostrar que uma punição é igualmente severa à ofensa? Pause este áudio aqui.</w:t>
      </w:r>
    </w:p>
    <w:p>
      <w:pPr/>
      <w:r>
        <w:rPr>
          <w:lang w:val="pt_PT" w:bidi="pt_PT"/>
        </w:rPr>
      </w:r>
      <w:r>
        <w:rPr>
          <w:lang w:val="pt_PT" w:bidi="pt_PT"/>
        </w:rPr>
        <w:t>Na quarta cena, lembrem-se de que essas duas leis mostram exemplos das leis de "vida por vida, olho por olho, dente por dente" da terceira cena. Lembrem-se de que o exemplo é de um homem que possui um escravo ou uma escrava. O homem fere permanentemente o olho de seu escravo ou de sua escrava, e a punição para o homem é que o escravo ou a escrava deve ser posta em liberdade. Lembrem-se de que isso é surpreendente porque o homem possuía o escravo ou a escrava, e era comum que os proprietários de escravos disciplinassem, ou punissem, seus escravos. Lembrem-se de que Yahweh está protegendo os escravos e as escravas, deixando que fiquem livres se o seu dono os ferir permanentemente. O proprietário de escravos ainda sofre uma punição por ferir seu escravo ou sua escrava, mesmo que o proprietário seja mais rico e esteja em uma classe social mais alta do que o escravo ou a escrava.</w:t>
      </w:r>
    </w:p>
    <w:p>
      <w:pPr/>
      <w:r>
        <w:rPr>
          <w:lang w:val="pt_PT" w:bidi="pt_PT"/>
        </w:rPr>
      </w:r>
      <w:r>
        <w:rPr>
          <w:lang w:val="pt_PT" w:bidi="pt_PT"/>
        </w:rPr>
        <w:t>Lembrem-se de que há um segundo exemplo: se o proprietário de escravos arrancar o dente de seu escravo ou de sua escrava, o escravo ou a escrava deve ser posta em liberdade. Lembrem-se de que essas duas leis mostram que se o proprietário de escravos ferir permanentemente seu escravo de qualquer maneira — homem ou mulher — o escravo estará livre e não precisará completar seu contrato de trabalho.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21.18–27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homem que fere outro homem</w:t>
      </w:r>
    </w:p>
    <w:p>
      <w:pPr>
        <w:pStyle w:val="ListBullet"/>
        <w:spacing w:line="240" w:lineRule="auto"/>
        <w:ind w:left="720"/>
      </w:pPr>
      <w:r>
        <w:rPr>
          <w:lang w:val="pt_PT" w:bidi="pt_PT"/>
        </w:rPr>
      </w:r>
      <w:r>
        <w:rPr>
          <w:lang w:val="pt_PT" w:bidi="pt_PT"/>
        </w:rPr>
        <w:t>Homem ferido</w:t>
      </w:r>
    </w:p>
    <w:p>
      <w:pPr>
        <w:pStyle w:val="ListBullet"/>
        <w:spacing w:line="240" w:lineRule="auto"/>
        <w:ind w:left="720"/>
      </w:pPr>
      <w:r>
        <w:rPr>
          <w:lang w:val="pt_PT" w:bidi="pt_PT"/>
        </w:rPr>
      </w:r>
      <w:r>
        <w:rPr>
          <w:lang w:val="pt_PT" w:bidi="pt_PT"/>
        </w:rPr>
        <w:t>Proprietário de escravos</w:t>
      </w:r>
    </w:p>
    <w:p>
      <w:pPr>
        <w:pStyle w:val="ListBullet"/>
        <w:spacing w:line="240" w:lineRule="auto"/>
        <w:ind w:left="720"/>
      </w:pPr>
      <w:r>
        <w:rPr>
          <w:lang w:val="pt_PT" w:bidi="pt_PT"/>
        </w:rPr>
      </w:r>
      <w:r>
        <w:rPr>
          <w:lang w:val="pt_PT" w:bidi="pt_PT"/>
        </w:rPr>
        <w:t>Escravo ou escrava</w:t>
      </w:r>
    </w:p>
    <w:p>
      <w:pPr>
        <w:pStyle w:val="ListBullet"/>
        <w:spacing w:line="240" w:lineRule="auto"/>
        <w:ind w:left="720"/>
      </w:pPr>
      <w:r>
        <w:rPr>
          <w:lang w:val="pt_PT" w:bidi="pt_PT"/>
        </w:rPr>
      </w:r>
      <w:r>
        <w:rPr>
          <w:lang w:val="pt_PT" w:bidi="pt_PT"/>
        </w:rPr>
        <w:t>Dois homens que lutam um contra o outro</w:t>
      </w:r>
    </w:p>
    <w:p>
      <w:pPr>
        <w:pStyle w:val="ListBullet"/>
        <w:spacing w:line="240" w:lineRule="auto"/>
        <w:ind w:left="720"/>
      </w:pPr>
      <w:r>
        <w:rPr>
          <w:lang w:val="pt_PT" w:bidi="pt_PT"/>
        </w:rPr>
      </w:r>
      <w:r>
        <w:rPr>
          <w:lang w:val="pt_PT" w:bidi="pt_PT"/>
        </w:rPr>
        <w:t>Mulher grávida</w:t>
      </w:r>
    </w:p>
    <w:p>
      <w:pPr>
        <w:pStyle w:val="ListBullet"/>
        <w:spacing w:line="240" w:lineRule="auto"/>
        <w:ind w:left="720"/>
      </w:pPr>
      <w:r>
        <w:rPr>
          <w:lang w:val="pt_PT" w:bidi="pt_PT"/>
        </w:rPr>
      </w:r>
      <w:r>
        <w:rPr>
          <w:lang w:val="pt_PT" w:bidi="pt_PT"/>
        </w:rPr>
        <w:t>O marido da mulher grávida</w:t>
      </w:r>
    </w:p>
    <w:p>
      <w:pPr>
        <w:pStyle w:val="ListBullet"/>
        <w:spacing w:line="240" w:lineRule="auto"/>
        <w:ind w:left="720"/>
      </w:pPr>
      <w:r>
        <w:rPr>
          <w:lang w:val="pt_PT" w:bidi="pt_PT"/>
        </w:rPr>
      </w:r>
      <w:r>
        <w:rPr>
          <w:lang w:val="pt_PT" w:bidi="pt_PT"/>
        </w:rPr>
        <w:t>E juízes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diz a Moisés leis sobre o que deve acontecer quando alguém fere outra pessoa. Primeiro, dois homens lutam um contra o outro e um deles fere o outro. O homem ferido fica na cama, e mais tarde se levanta e caminha do lado de fora usando seu cajado. O homem que o feriu deve pagar pelo tempo que o homem ferido não pôde trabalhar, e também deve pagar pela recuperação do homem ferido. Não há punição adicional para o homem que feriu o outro homem.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homem ferido: “O que você está pensando ou sentindo?”. A pessoa pode responder coisas como: "Ainda com dor por causa de meu ferimento", ou "Feliz por não estar permanentemente ferido", ou "Feliz que o homem que me feriu esteja pagando pela minha recuperação e pelo tempo que eu não pude trabalhar por causa de meu ferimento".</w:t>
      </w:r>
    </w:p>
    <w:p>
      <w:pPr>
        <w:pStyle w:val="ListBullet"/>
        <w:spacing w:line="240" w:lineRule="auto"/>
        <w:ind w:left="720"/>
      </w:pPr>
      <w:r>
        <w:rPr>
          <w:lang w:val="pt_PT" w:bidi="pt_PT"/>
        </w:rPr>
      </w:r>
      <w:r>
        <w:rPr>
          <w:lang w:val="pt_PT" w:bidi="pt_PT"/>
        </w:rPr>
        <w:t>Além disso, pergunte à pessoa que interpreta o homem que feriu o outro homem: “O que você está pensando ou sentindo?”. A pessoa pode responder coisas como: "Arrependido de minha luta com o outro homem", ou "Feliz pelo outro homem estar se recuperando e não estar permanentemente ferido", ou "Gostaria de não ter que pagar pelo seu trabalho perdido e sua recuperação".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se um homem bater em seu escravo ou sua escrava e a pessoa escravizada morrer, o homem será punido. Se, no entanto, o escravo ou escrava se recuperar, não há punição para o homem. O escravo pode perder um ou dois dias de trabalho, mas o homem possui o escravo e, por isso, não há punição para o homem.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proprietário de escravos: “O que você está pensando ou sentindo?”. A pessoa pode responder coisas como: "Fico feliz que meu escravo não tenha morrido por causa dos ferimentos — da próxima vez talvez eu seja mais cuidadoso ao disciplinar meu escravo", ou "Espero não precisar disciplinar meu escravo outra vez", ou "Fico feliz que meu escravo esteja se recuperando".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próxima lei é que, se dois homens lutarem e ferirem acidentalmente uma mulher grávida, há uma punição para a pessoa que ferir a mulher grávida. A mulher grávida pode ter uma lesão grave ou leve, mas mesmo que ela não tenha uma lesão permanente, ainda há uma punição. O homem que feriu a mulher grávida precisa pagar ao marido da mulher grávida, e os juízes ajudarão a decidir quanto ele precisa pagar ao marido.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mulher grávida: “O que você está pensando ou sentindo?”. A pessoa pode responder coisas como: "Chocada com o fato dos homens briguentos terem me ferido", ou "Triste por eu ter sido ferida e estar preocupada com meu bebê", ou "Feliz por haver uma punição por me ferir".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houver um ferimento grave à mulher grávida, há uma pena grave. A lei de Yahweh a Moisés diz: "Você deve tomar a vida pela vida, olho por olho, dente por dente, mão por mão, pé por pé, queimadura por ferida, hematoma por hematoma". Se uma pessoa mata outra pessoa, a pessoa que mata alguém também deve morrer. Se houver qualquer lesão física a qualquer outra pessoa, a punição deve corresponder à lesão. A punição não pode ser maior ou menor.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que fere a mulher grávida: “O que você está pensando ou sentindo?”. A pessoa pode responder coisas como: "A vida de uma mulher não é tão valiosa quanto a vida de um homem", ou "Me perguntando por que Yahweh pensa que mulheres e bebês não nascidos devem ser protegidos assim", ou "Chocado por eu ser punido por qualquer tipo de lesão a essa mulher grávida", ou "Arrependido de ter ferido acidentalmente uma mulher grávida".</w:t>
      </w:r>
    </w:p>
    <w:p>
      <w:pPr>
        <w:pStyle w:val="ListBullet"/>
        <w:spacing w:line="240" w:lineRule="auto"/>
        <w:ind w:left="720"/>
      </w:pPr>
      <w:r>
        <w:rPr>
          <w:lang w:val="pt_PT" w:bidi="pt_PT"/>
        </w:rPr>
      </w:r>
      <w:r>
        <w:rPr>
          <w:lang w:val="pt_PT" w:bidi="pt_PT"/>
        </w:rPr>
        <w:t>Além disso, pergunte à pessoa que interpreta a mulher grávida: “O que você está pensando ou sentindo?”. A pessoa pode responder coisas como: "Sentindo-me valorizada pela primeira vez em minha vida — há uma punição por me ferir!" ou "Feliz pelo homem que me feriu precisar pagar dinheiro a meu marido como punição por ter me ferido", ou "Sentindo-me protegida porque meu ferimento é reconhecido pela minha comunidade".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Finalmente, há duas leis que mostram exemplos das leis de "olho por olho, dente por dente". Se um proprietário de escravos fere permanentemente seu escravo ou sua escrava ferindo-lhe um olho ou arrancando um dente, o escravo ou escrava deve ser posta em liberdade. A lei é a mesma para todos.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proprietário de escravos: “O que você está pensando ou sentindo?”. A pessoa pode responder coisas como: "Por que preciso perder meu escravo só por causa de uma lesão?" ou "Eu deveria ter o direito de disciplinar meus escravos da maneira que eu quiser — eles são minha propriedade!" ou "Furioso por ter perdido meu escravo hoje — essa lei não deve ser para escravos porque meus escravos são minha propriedade e eu sou mais rico e de uma classe social mais alta do que meus escravos", ou "Desejando não ter causado uma ferida permanente a meu escravo".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21.18–27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descreve várias </w:t>
      </w:r>
      <w:r>
        <w:rPr>
          <w:lang w:val="pt_PT" w:bidi="pt_PT"/>
        </w:rPr>
        <w:t>leis</w:t>
      </w:r>
      <w:r>
        <w:rPr>
          <w:lang w:val="pt_PT" w:bidi="pt_PT"/>
        </w:rPr>
        <w:t xml:space="preserve"> para o que acontece quando alguém fere outra pessoa.</w:t>
      </w:r>
    </w:p>
    <w:p>
      <w:pPr/>
      <w:r>
        <w:rPr>
          <w:lang w:val="pt_PT" w:bidi="pt_PT"/>
        </w:rPr>
      </w:r>
      <w:r>
        <w:rPr>
          <w:lang w:val="pt_PT" w:bidi="pt_PT"/>
        </w:rPr>
        <w:t>Um homem é ferido em uma luta com outro homem, e o homem ferido não morre. O homem ferido fica de cama com sua lesão, mas mais tarde o homem ferido caminha ao ar livre com seu cajado. O homem que o fere deve pagar pelo trabalho perdido do homem ferido e também pagar por sua recuperação.</w:t>
      </w:r>
    </w:p>
    <w:p>
      <w:pPr/>
      <w:r>
        <w:rPr>
          <w:lang w:val="pt_PT" w:bidi="pt_PT"/>
        </w:rPr>
      </w:r>
      <w:r>
        <w:rPr>
          <w:lang w:val="pt_PT" w:bidi="pt_PT"/>
        </w:rPr>
        <w:t xml:space="preserve">Parem aqui e, em grupo, olhem para uma imagem de um </w:t>
      </w:r>
      <w:r>
        <w:rPr>
          <w:lang w:val="pt_PT" w:bidi="pt_PT"/>
        </w:rPr>
        <w:t>cajado</w:t>
      </w:r>
      <w:r>
        <w:rPr>
          <w:lang w:val="pt_PT" w:bidi="pt_PT"/>
        </w:rPr>
        <w:t xml:space="preserve"> novamente, se necessário. Pause este áudio aqui.</w:t>
      </w:r>
    </w:p>
    <w:p>
      <w:pPr/>
      <w:r>
        <w:rPr>
          <w:lang w:val="pt_PT" w:bidi="pt_PT"/>
        </w:rPr>
      </w:r>
      <w:r>
        <w:rPr>
          <w:lang w:val="pt_PT" w:bidi="pt_PT"/>
        </w:rPr>
        <w:t xml:space="preserve">Se um </w:t>
      </w:r>
      <w:r>
        <w:rPr>
          <w:b/>
          <w:lang w:val="pt_PT" w:bidi="pt_PT"/>
        </w:rPr>
        <w:t>senhor de escravos</w:t>
      </w:r>
      <w:r>
        <w:rPr>
          <w:lang w:val="pt_PT" w:bidi="pt_PT"/>
        </w:rPr>
        <w:t xml:space="preserve"> bater em seu </w:t>
      </w:r>
      <w:r>
        <w:rPr>
          <w:b/>
          <w:lang w:val="pt_PT" w:bidi="pt_PT"/>
        </w:rPr>
        <w:t>escravo</w:t>
      </w:r>
      <w:r>
        <w:rPr>
          <w:lang w:val="pt_PT" w:bidi="pt_PT"/>
        </w:rPr>
        <w:t xml:space="preserve"> com uma vara e o escravo morrer, o senhor de escravos é punido. Um proprietário de escravos comprou um escravo com dinheiro, e então o escravo vivia na casa do proprietário e trabalhava para ele. Os escravos não tinham direitos. Se o escravo estiver apenas com um ferimento temporário, não há punição para o senhor de escravos. Usem a mesma palavra para escravo que vocês usaram em passagens anteriores. Para mais informações sobre </w:t>
      </w:r>
      <w:r>
        <w:rPr>
          <w:lang w:val="pt_PT" w:bidi="pt_PT"/>
        </w:rPr>
        <w:t>escravos</w:t>
      </w:r>
      <w:r>
        <w:rPr>
          <w:lang w:val="pt_PT" w:bidi="pt_PT"/>
        </w:rPr>
        <w:t>, consultem o Glossário Mestre.</w:t>
      </w:r>
    </w:p>
    <w:p>
      <w:pPr/>
      <w:r>
        <w:rPr>
          <w:lang w:val="pt_PT" w:bidi="pt_PT"/>
        </w:rPr>
      </w:r>
      <w:r>
        <w:rPr>
          <w:lang w:val="pt_PT" w:bidi="pt_PT"/>
        </w:rPr>
        <w:t xml:space="preserve">Parem aqui e, em grupo, olhem para uma imagem de um </w:t>
      </w:r>
      <w:r>
        <w:rPr>
          <w:lang w:val="pt_PT" w:bidi="pt_PT"/>
        </w:rPr>
        <w:t>cajado</w:t>
      </w:r>
      <w:r>
        <w:rPr>
          <w:lang w:val="pt_PT" w:bidi="pt_PT"/>
        </w:rPr>
        <w:t xml:space="preserve">, um </w:t>
      </w:r>
      <w:r>
        <w:rPr>
          <w:lang w:val="pt_PT" w:bidi="pt_PT"/>
        </w:rPr>
        <w:t>bastão</w:t>
      </w:r>
      <w:r>
        <w:rPr>
          <w:lang w:val="pt_PT" w:bidi="pt_PT"/>
        </w:rPr>
        <w:t xml:space="preserve"> e uma </w:t>
      </w:r>
      <w:r>
        <w:rPr>
          <w:lang w:val="pt_PT" w:bidi="pt_PT"/>
        </w:rPr>
        <w:t>vara</w:t>
      </w:r>
      <w:r>
        <w:rPr>
          <w:lang w:val="pt_PT" w:bidi="pt_PT"/>
        </w:rPr>
        <w:t xml:space="preserve"> novamente, se necessário. Pause este áudio aqui.</w:t>
      </w:r>
    </w:p>
    <w:p>
      <w:pPr/>
      <w:r>
        <w:rPr>
          <w:lang w:val="pt_PT" w:bidi="pt_PT"/>
        </w:rPr>
      </w:r>
      <w:r>
        <w:rPr>
          <w:lang w:val="pt_PT" w:bidi="pt_PT"/>
        </w:rPr>
        <w:t>Se dois homens brigarem e ferirem uma mulher grávida, há uma punição, mesmo que ela não fique seriamente ferida. O marido da mulher grávida e os juízes decidem quanto o homem que feriu a mulher grávida deve pagar ao marido dela. Os juízes ajudam as pessoas a resolver disputas.</w:t>
      </w:r>
    </w:p>
    <w:p>
      <w:pPr/>
      <w:r>
        <w:rPr>
          <w:lang w:val="pt_PT" w:bidi="pt_PT"/>
        </w:rPr>
      </w:r>
      <w:r>
        <w:rPr>
          <w:lang w:val="pt_PT" w:bidi="pt_PT"/>
        </w:rPr>
        <w:t>Parem aqui e discutam em grupo qual palavra vocês usarão para juízes. Pause este áudio aqui.</w:t>
      </w:r>
    </w:p>
    <w:p>
      <w:pPr/>
      <w:r>
        <w:rPr>
          <w:lang w:val="pt_PT" w:bidi="pt_PT"/>
        </w:rPr>
      </w:r>
      <w:r>
        <w:rPr>
          <w:lang w:val="pt_PT" w:bidi="pt_PT"/>
        </w:rPr>
        <w:t>Se a mulher grávida for gravemente ferida, a punição será grave. Para cada tipo de lesão física, há uma punição correspondente para a pessoa que fere outra pessoa. A lei é: "Você deve tomar a vida pela vida, olho por olho, dente por dente, mão por mão, pé por pé, queimadura por queimadura, ferida por ferida, hematoma por hematoma". Essa lei mostra que toda pessoa precisava pagar não mais nem menos do que o dano exigia. A lei de Yahweh se aplicava a todas as pessoas, independentemente de riqueza ou status. Durante o tempo de Moisés, outras nações tinham leis que beneficiavam pessoas ricas que podiam pagar facilmente pelos danos causados a alguém que fosse pobre. As pessoas pobres nem sempre podiam pagar.</w:t>
      </w:r>
    </w:p>
    <w:p>
      <w:pPr/>
      <w:r>
        <w:rPr>
          <w:lang w:val="pt_PT" w:bidi="pt_PT"/>
        </w:rPr>
      </w:r>
      <w:r>
        <w:rPr>
          <w:lang w:val="pt_PT" w:bidi="pt_PT"/>
        </w:rPr>
        <w:t>A nova lei de Yahweh valia também para um proprietário de escravos e seus escravos. Se um proprietário de escravos ferisse permanentemente um de seus escravos — homem ou mulher — o escravo seria posto em liberdade.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21:28–36</w:t>
      </w:r>
      <w:r>
        <w:rPr>
          <w:lang w:val="pt_PT" w:bidi="pt_PT"/>
        </w:rPr>
      </w:r>
    </w:p>
    <w:p>
      <w:pPr>
        <w:pStyle w:val="Heading3"/>
      </w:pPr>
      <w:r>
        <w:rPr>
          <w:lang w:val="pt_PT" w:bidi="pt_PT"/>
        </w:rPr>
        <w:t>Ouvir e Sentir</w:t>
      </w:r>
    </w:p>
    <w:p>
      <w:pPr/>
      <w:r>
        <w:rPr>
          <w:lang w:val="pt_PT" w:bidi="pt_PT"/>
        </w:rPr>
      </w:r>
      <w:r>
        <w:rPr>
          <w:lang w:val="pt_PT" w:bidi="pt_PT"/>
        </w:rPr>
        <w:t>Nesta etapa, ouçam Êxodo 21.28–36 e guardem em seus corações.</w:t>
      </w:r>
    </w:p>
    <w:p>
      <w:pPr/>
      <w:r>
        <w:rPr>
          <w:lang w:val="pt_PT" w:bidi="pt_PT"/>
        </w:rPr>
      </w:r>
      <w:r>
        <w:rPr>
          <w:lang w:val="pt_PT" w:bidi="pt_PT"/>
        </w:rPr>
        <w:t>Ouçam uma versão em áudio de Êxodo 21.28–36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21.28–36 na tradução mais fácil de entender.</w:t>
      </w:r>
    </w:p>
    <w:p>
      <w:pPr/>
      <w:r>
        <w:rPr>
          <w:lang w:val="pt_PT" w:bidi="pt_PT"/>
        </w:rPr>
      </w:r>
      <w:r>
        <w:rPr>
          <w:lang w:val="pt_PT" w:bidi="pt_PT"/>
        </w:rPr>
        <w:t>Yahweh dá a Moisés mais leis para os israelitas sobre como seguir Yahweh. Essa seção da lei é chamada de Livro da Aliança. Antes dessa passagem, havia leis sobre como tratar escravos, e leis sobre a punição por matar outra pessoa, desonrar seu pai e sua mãe, sequestrar outra pessoa ou causar outros tipos de lesões a outra pessoa. Agora, Yahweh dá várias leis sobre ferimentos envolvendo animais.</w:t>
      </w:r>
    </w:p>
    <w:p>
      <w:pPr/>
      <w:r>
        <w:rPr>
          <w:lang w:val="pt_PT" w:bidi="pt_PT"/>
        </w:rPr>
      </w:r>
      <w:r>
        <w:rPr>
          <w:lang w:val="pt_PT" w:bidi="pt_PT"/>
        </w:rPr>
        <w:t>Há três seções principais nessa passagem. As três seções são sobre lesões causadas por animais ou lesões em animais. Durante o tempo de Moisés, a maioria das pessoas possuía animais. Muitas pessoas eram agricultoras que cultivavam alimentos e também possuíam animais. Outras pessoas podiam ter plantado menos alimentos e ter tido menos animais, mas todas provavelmente possuíam pelo menos alguns animais.</w:t>
      </w:r>
    </w:p>
    <w:p>
      <w:pPr/>
      <w:r>
        <w:rPr>
          <w:lang w:val="pt_PT" w:bidi="pt_PT"/>
        </w:rPr>
      </w:r>
      <w:r>
        <w:rPr>
          <w:lang w:val="pt_PT" w:bidi="pt_PT"/>
        </w:rPr>
        <w:t>Os animais nem sempre eram previsíveis, mas os donos de animais precisavam ser responsabilizados quando seu animal matava uma pessoa ou o animal de outra pessoa. As pessoas precisavam manter outras pessoas e animais seguros, cuidando de seus animais e impedindo que seus animais ferissem outros. Se os animais deles ferissem uma pessoa ou o animal de outra pessoa, o dono do animal precisava dar um jeito de compensar. Essa passagem descreve situações que podem ocorrer envolvendo um animal ferindo uma pessoa ou outro animal, e como o dono do animal deve resolver a situação.</w:t>
      </w:r>
    </w:p>
    <w:p>
      <w:pPr/>
      <w:r>
        <w:rPr>
          <w:lang w:val="pt_PT" w:bidi="pt_PT"/>
        </w:rPr>
      </w:r>
      <w:r>
        <w:rPr>
          <w:lang w:val="pt_PT" w:bidi="pt_PT"/>
        </w:rPr>
        <w:t>Na primeira seção, Yahweh dá uma lei sobre o touro de uma pessoa que mata um homem ou uma mulher. A palavra na língua original para touro é "uma cabeça adulta de gado". Poderia significar uma vaca ou um touro, dependendo do contexto. Aqui, o gado tem chifres na cabeça. As pessoas usavam touros para o trabalho agrícola. O touro era considerado o maior, o mais forte e o mais perigoso de todos os animais de criação. É provável que essas leis também se aplicassem a outros animais menores e menos perigosos.</w:t>
      </w:r>
    </w:p>
    <w:p>
      <w:pPr/>
      <w:r>
        <w:rPr>
          <w:lang w:val="pt_PT" w:bidi="pt_PT"/>
        </w:rPr>
      </w:r>
      <w:r>
        <w:rPr>
          <w:lang w:val="pt_PT" w:bidi="pt_PT"/>
        </w:rPr>
        <w:t>Parem aqui e olhem para uma imagem de um boi em grupo. Pause este áudio aqui.</w:t>
      </w:r>
    </w:p>
    <w:p>
      <w:pPr/>
      <w:r>
        <w:rPr>
          <w:lang w:val="pt_PT" w:bidi="pt_PT"/>
        </w:rPr>
      </w:r>
      <w:r>
        <w:rPr>
          <w:lang w:val="pt_PT" w:bidi="pt_PT"/>
        </w:rPr>
        <w:t>Além disso, parem aqui e discutam esta pergunta em grupo: falem sobre os animais comuns em sua cultura. Quais animais são os mais valiosos? Quais animais são os mais perigosos? Pause este áudio aqui.</w:t>
      </w:r>
    </w:p>
    <w:p>
      <w:pPr/>
      <w:r>
        <w:rPr>
          <w:lang w:val="pt_PT" w:bidi="pt_PT"/>
        </w:rPr>
      </w:r>
      <w:r>
        <w:rPr>
          <w:lang w:val="pt_PT" w:bidi="pt_PT"/>
        </w:rPr>
        <w:t>O touro chifra o homem ou a mulher, o que significa que o touro fere a pessoa com seus chifres, e a pessoa morre. Se isso acontecer, a punição para o dono do touro é que o touro deve ser morto. As pessoas devem matar o touro atirando pedras nele até que ele morra, e o dono não poderá comer a carne. Os touros eram caros e o dono perdia completamente o valor do touro, por ele ter morrido, e ele não podia nem mesmo comer a carne do touro morto. Essa lei mostra que o dono é responsável pelo comportamento de seu animal, portanto o dono deve perder a posse de seu touro porque seu touro matou uma pessoa. O dono, porém, não tem outra punição.</w:t>
      </w:r>
    </w:p>
    <w:p>
      <w:pPr/>
      <w:r>
        <w:rPr>
          <w:lang w:val="pt_PT" w:bidi="pt_PT"/>
        </w:rPr>
      </w:r>
      <w:r>
        <w:rPr>
          <w:lang w:val="pt_PT" w:bidi="pt_PT"/>
        </w:rPr>
        <w:t>Em seguida, Yahweh dá uma lei sobre um touro que mata alguém com seus chifres, mas desta vez as pessoas sabem que esse touro é perigoso. Na língua original, diz: "se o touro for conhecido como chifrador há mais de três dias". Isso significa que o touro tinha o hábito de atacar outras pessoas. As pessoas advertiram o dono sobre o touro, e o dono não conteve o touro colocando uma cerca ao redor dele. Uma cerca é uma estrutura que delimita uma área para um animal. O animal não pode deixar a área. O proprietário é responsável pelo comportamento de seu touro. As pessoas devem matar o touro atirando pedras nele até que ele morra, e o dono do touro também deve morrer. O apedrejamento é a maneira preferida de matar o touro para que ninguém seja ferido ao matar o touro.</w:t>
      </w:r>
    </w:p>
    <w:p>
      <w:pPr/>
      <w:r>
        <w:rPr>
          <w:lang w:val="pt_PT" w:bidi="pt_PT"/>
        </w:rPr>
      </w:r>
      <w:r>
        <w:rPr>
          <w:lang w:val="pt_PT" w:bidi="pt_PT"/>
        </w:rPr>
        <w:t>Parem aqui e discutam esta pergunta em grupo: falem sobre uma vez em que vocês ou alguém que vocês conhecem foi ferido por um animal. O que aconteceu com o animal? Que tipo de punição havia para o dono do animal, se houve? Pause este áudio aqui.</w:t>
      </w:r>
    </w:p>
    <w:p>
      <w:pPr/>
      <w:r>
        <w:rPr>
          <w:lang w:val="pt_PT" w:bidi="pt_PT"/>
        </w:rPr>
      </w:r>
      <w:r>
        <w:rPr>
          <w:lang w:val="pt_PT" w:bidi="pt_PT"/>
        </w:rPr>
        <w:t>"Se um resgate for imposto sobre ele" significa que em vez de o dono do touro ser morto, a família da pessoa que morreu pode exigir que o dono do touro pague dinheiro a eles. Os juízes que têm autoridade para tomar decisões sobre questões de lei podem decidir que o dono do touro não precisa morrer por causa das circunstâncias da situação, mas que o dono do touro deve pagar dinheiro à família da pessoa que morreu. Juízes resolvem disputas entre pessoas. Se o juiz exigir um resgate, ou um pagamento pela vida do dono do touro, então o dono do touro deve pagar esse resgate completamente. Um resgate nesse contexto significa pagar dinheiro para comprar de volta a vida de uma pessoa. Um resgate é um pouco diferente de uma multa porque em um resgate, uma pessoa está dizendo que Yahweh poderia matá-lo pelo que fez, mas Yahweh está poupando sua vida. O resgate então é como uma oferta a Yahweh porque Yahweh poupou sua vida.</w:t>
      </w:r>
    </w:p>
    <w:p>
      <w:pPr/>
      <w:r>
        <w:rPr>
          <w:lang w:val="pt_PT" w:bidi="pt_PT"/>
        </w:rPr>
      </w:r>
      <w:r>
        <w:rPr>
          <w:lang w:val="pt_PT" w:bidi="pt_PT"/>
        </w:rPr>
        <w:t>Essa lei é a mesma para o filho ou a filha de um homem. Algumas traduções dizem menina ou menino. O filho ou a filha provavelmente era uma pessoa jovem. Mesmo que o touro mate uma menina ou um menino com seus chifres, a punição para o touro e para o dono do touro é a mesma que nas leis anteriores a esta. Yahweh valoriza as vidas das crianças da mesma forma que as vidas dos adultos.</w:t>
      </w:r>
    </w:p>
    <w:p>
      <w:pPr/>
      <w:r>
        <w:rPr>
          <w:lang w:val="pt_PT" w:bidi="pt_PT"/>
        </w:rPr>
      </w:r>
      <w:r>
        <w:rPr>
          <w:lang w:val="pt_PT" w:bidi="pt_PT"/>
        </w:rPr>
        <w:t>Finalmente, a última parte dessa primeira seção é sobre a lei para quando um touro chifrar um escravo ou uma escrava. O dono do escravo e o dono do touro são duas pessoas diferentes. A lei não diz que o escravo ou a escrava morre por causa da lesão, mas está implícito. As pessoas devem atirar pedras no touro para matá-lo até que morra. O dono do touro perde seu animal valioso. O dono do touro deve pagar 30 siclos de prata ao dono do escravo. A prata era um tipo comum de dinheiro durante o tempo de Moisés. Um siclo de prata era igual a cerca de 3 quilogramas do melhor trigo.</w:t>
      </w:r>
    </w:p>
    <w:p>
      <w:pPr/>
      <w:r>
        <w:rPr>
          <w:lang w:val="pt_PT" w:bidi="pt_PT"/>
        </w:rPr>
      </w:r>
      <w:r>
        <w:rPr>
          <w:lang w:val="pt_PT" w:bidi="pt_PT"/>
        </w:rPr>
        <w:t>Parem aqui e, em grupo, olhem para uma imagem de siclos de prata. Pause este áudio aqui.</w:t>
      </w:r>
    </w:p>
    <w:p>
      <w:pPr/>
      <w:r>
        <w:rPr>
          <w:lang w:val="pt_PT" w:bidi="pt_PT"/>
        </w:rPr>
      </w:r>
      <w:r>
        <w:rPr>
          <w:lang w:val="pt_PT" w:bidi="pt_PT"/>
        </w:rPr>
        <w:t>Além disso, parem aqui e discutam esta pergunta em grupo: o que sua comunidade usa como dinheiro, ou como padrão, para comprar ou vender coisas? Por exemplo, vocês podem usar notas de papel, moedas, animais, cereais ou outra coisa. Pause este áudio aqui.</w:t>
      </w:r>
    </w:p>
    <w:p>
      <w:pPr/>
      <w:r>
        <w:rPr>
          <w:lang w:val="pt_PT" w:bidi="pt_PT"/>
        </w:rPr>
      </w:r>
      <w:r>
        <w:rPr>
          <w:lang w:val="pt_PT" w:bidi="pt_PT"/>
        </w:rPr>
        <w:t>Essa lei pode parecer mostrar que as vidas dos escravos não valiam tanto quanto outras vidas israelitas. No entanto, durante o tempo de Moisés, um escravo não tinha direitos, e o escravo faria o que seu senhor ou dono o instruísse a fazer. É provável que o proprietário da pessoa escravizada tenha dito a ela para trabalhar com o touro, então o proprietário da pessoa escravizada está assumindo parte da responsabilidade pela morte da pessoa escravizada. O dono do touro não precisa morrer pelo fato de seu touro ter chifrado o escravo de outra pessoa. Essa lei não diz se o touro era conhecido por ser perigoso ou não, apenas que o touro chifrou um escravo. É possível que os juízes pudessem dizer que o dono do touro deveria morrer se houvesse circunstâncias específicas que mostrassem que o dono deixou intencionalmente o touro matar o escravo do outro homem.</w:t>
      </w:r>
    </w:p>
    <w:p>
      <w:pPr/>
      <w:r>
        <w:rPr>
          <w:lang w:val="pt_PT" w:bidi="pt_PT"/>
        </w:rPr>
      </w:r>
      <w:r>
        <w:rPr>
          <w:lang w:val="pt_PT" w:bidi="pt_PT"/>
        </w:rPr>
        <w:t>Na segunda seção, Yahweh dá a lei para quando um touro ou burro cai em um poço e morre. Um burro é como um pequeno cavalo, e as pessoas durante o tempo de Moisés usavam burros para carregar cargas pesadas ou pessoas. Um poço é um buraco profundo no chão que as pessoas usam para coletar e armazenar água da chuva. Também é chamado de cisterna.</w:t>
      </w:r>
    </w:p>
    <w:p>
      <w:pPr/>
      <w:r>
        <w:rPr>
          <w:lang w:val="pt_PT" w:bidi="pt_PT"/>
        </w:rPr>
      </w:r>
      <w:r>
        <w:rPr>
          <w:lang w:val="pt_PT" w:bidi="pt_PT"/>
        </w:rPr>
        <w:t>Parem aqui e, em grupo, olhem para imagens de um burro e um poço. Pause este áudio aqui.</w:t>
      </w:r>
    </w:p>
    <w:p>
      <w:pPr/>
      <w:r>
        <w:rPr>
          <w:lang w:val="pt_PT" w:bidi="pt_PT"/>
        </w:rPr>
      </w:r>
      <w:r>
        <w:rPr>
          <w:lang w:val="pt_PT" w:bidi="pt_PT"/>
        </w:rPr>
        <w:t>A lei descreve um poço que alguém abre, ou que alguém cava e deixa aberto. A pessoa que abre um poço, ou que cava uma cisterna e a deixa aberta, é responsável por colocar uma tampa sobre o poço para impedir que qualquer pessoa ou animal caia no poço. A penalidade caso o touro ou burro de outra pessoa caia em um poço aberto é que o dono do poço deve pagar uma quantia ao dono do touro ou burro morto. O dono do poço é responsável por pagar esse dinheiro, mesmo que ele não seja aquele que destapou o poço. A quantia de dinheiro que o dono do poço precisa pagar é o valor do touro ou burro que caiu no poço. Na língua original, diz que o dono do poço precisa "pagar integralmente", ou "reembolsar", o dono do touro ou burro que caiu no poço. O touro ou burro morto se torna propriedade do dono do poço.</w:t>
      </w:r>
    </w:p>
    <w:p>
      <w:pPr/>
      <w:r>
        <w:rPr>
          <w:lang w:val="pt_PT" w:bidi="pt_PT"/>
        </w:rPr>
      </w:r>
      <w:r>
        <w:rPr>
          <w:lang w:val="pt_PT" w:bidi="pt_PT"/>
        </w:rPr>
        <w:t>O dono do touro ou do burro que cair no poço também é responsável, pois seu touro ou burro não deveria estar vagando perto do poço, que estaria na terra da outra pessoa. Provavelmente é por isso que o dono do poço não precisa pagar ao dono do touro ou burro mais do que o valor do animal que morreu.</w:t>
      </w:r>
    </w:p>
    <w:p>
      <w:pPr/>
      <w:r>
        <w:rPr>
          <w:lang w:val="pt_PT" w:bidi="pt_PT"/>
        </w:rPr>
      </w:r>
      <w:r>
        <w:rPr>
          <w:lang w:val="pt_PT" w:bidi="pt_PT"/>
        </w:rPr>
        <w:t>Na terceira seção, Yahweh dá uma lei sobre um touro que causa a morte de outro touro. Os dois touros valem a mesma quantia de dinheiro. O touro de um homem fere o touro de outro homem, e o touro ferido morre por causa de seus ferimentos. Os dois homens devem vender o touro que ainda está vivo, e devem dividir o valor do touro vendido. Os dois homens também devem dividir o touro morto entre si para aproveitar a carne. É provável que a lei diga que os homens precisavam dividir igualmente o dinheiro do touro vendido e a carne do touro morto, porque provavelmente não há como dizer qual touro foi o culpado.</w:t>
      </w:r>
    </w:p>
    <w:p>
      <w:pPr/>
      <w:r>
        <w:rPr>
          <w:lang w:val="pt_PT" w:bidi="pt_PT"/>
        </w:rPr>
      </w:r>
      <w:r>
        <w:rPr>
          <w:lang w:val="pt_PT" w:bidi="pt_PT"/>
        </w:rPr>
        <w:t>Finalmente, a última lei nesta seção é sobre o touro de um homem que fere o touro de outro homem. O touro ferido morre devido aos ferimentos. O touro que matou o outro é conhecido por ser perigoso e anteriormente atacou pessoas ou animais com seus chifres. O dono do touro perigoso não conteve seu touro nem o manteve atrás de uma cerca ou em uma área fechada. Nesse caso, o dono do touro perigoso é responsável pela morte do outro touro, e ele deve dar um touro vivo ao dono do touro morto. O pagamento é um touro vivo por um touro morto para pagar integralmente. No entanto, o dono do touro perigoso deve ficar com o touro morto.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21.28–36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dá várias leis sobre um touro que mata uma pessoa. Há leis específicas sobre o que fazer caso as pessoas soubessem que o touro era perigoso, ou caso a pessoa seja uma criança ou um escravo.</w:t>
      </w:r>
    </w:p>
    <w:p>
      <w:pPr/>
      <w:r>
        <w:rPr>
          <w:lang w:val="pt_PT" w:bidi="pt_PT"/>
        </w:rPr>
      </w:r>
      <w:r>
        <w:rPr>
          <w:b/>
          <w:lang w:val="pt_PT" w:bidi="pt_PT"/>
        </w:rPr>
        <w:t>Na segunda cena:</w:t>
      </w:r>
      <w:r>
        <w:rPr>
          <w:lang w:val="pt_PT" w:bidi="pt_PT"/>
        </w:rPr>
        <w:t xml:space="preserve"> Yahweh dá uma lei sobre um touro ou burro que cai em um poço aberto.</w:t>
      </w:r>
    </w:p>
    <w:p>
      <w:pPr/>
      <w:r>
        <w:rPr>
          <w:lang w:val="pt_PT" w:bidi="pt_PT"/>
        </w:rPr>
      </w:r>
      <w:r>
        <w:rPr>
          <w:b/>
          <w:lang w:val="pt_PT" w:bidi="pt_PT"/>
        </w:rPr>
        <w:t>Na terceira cena:</w:t>
      </w:r>
      <w:r>
        <w:rPr>
          <w:lang w:val="pt_PT" w:bidi="pt_PT"/>
        </w:rPr>
        <w:t xml:space="preserve"> Yahweh dá leis sobre o touro de uma pessoa que causa a morte do touro de outra pessoa.</w:t>
      </w:r>
    </w:p>
    <w:p>
      <w:pPr/>
      <w:r>
        <w:rPr>
          <w:lang w:val="pt_PT" w:bidi="pt_PT"/>
        </w:rPr>
      </w:r>
      <w:r>
        <w:rPr>
          <w:b/>
          <w:lang w:val="pt_PT" w:bidi="pt_PT"/>
        </w:rPr>
        <w:t>Os personagens dessa passagem são:</w:t>
      </w:r>
    </w:p>
    <w:p>
      <w:pPr>
        <w:pStyle w:val="ListBullet"/>
        <w:spacing w:line="240" w:lineRule="auto"/>
        <w:ind w:left="720"/>
      </w:pPr>
      <w:r>
        <w:rPr>
          <w:lang w:val="pt_PT" w:bidi="pt_PT"/>
        </w:rPr>
      </w:r>
      <w:r>
        <w:rPr>
          <w:lang w:val="pt_PT" w:bidi="pt_PT"/>
        </w:rPr>
        <w:t>Touro que mata uma pessoa</w:t>
      </w:r>
    </w:p>
    <w:p>
      <w:pPr>
        <w:pStyle w:val="ListBullet"/>
        <w:spacing w:line="240" w:lineRule="auto"/>
        <w:ind w:left="720"/>
      </w:pPr>
      <w:r>
        <w:rPr>
          <w:lang w:val="pt_PT" w:bidi="pt_PT"/>
        </w:rPr>
      </w:r>
      <w:r>
        <w:rPr>
          <w:lang w:val="pt_PT" w:bidi="pt_PT"/>
        </w:rPr>
        <w:t>Dono do touro que mata uma pessoa</w:t>
      </w:r>
    </w:p>
    <w:p>
      <w:pPr>
        <w:pStyle w:val="ListBullet"/>
        <w:spacing w:line="240" w:lineRule="auto"/>
        <w:ind w:left="720"/>
      </w:pPr>
      <w:r>
        <w:rPr>
          <w:lang w:val="pt_PT" w:bidi="pt_PT"/>
        </w:rPr>
      </w:r>
      <w:r>
        <w:rPr>
          <w:lang w:val="pt_PT" w:bidi="pt_PT"/>
        </w:rPr>
        <w:t>Pessoa que morre</w:t>
      </w:r>
    </w:p>
    <w:p>
      <w:pPr>
        <w:pStyle w:val="ListBullet"/>
        <w:spacing w:line="240" w:lineRule="auto"/>
        <w:ind w:left="720"/>
      </w:pPr>
      <w:r>
        <w:rPr>
          <w:lang w:val="pt_PT" w:bidi="pt_PT"/>
        </w:rPr>
      </w:r>
      <w:r>
        <w:rPr>
          <w:lang w:val="pt_PT" w:bidi="pt_PT"/>
        </w:rPr>
        <w:t>Família da pessoa que morreu</w:t>
      </w:r>
    </w:p>
    <w:p>
      <w:pPr>
        <w:pStyle w:val="ListBullet"/>
        <w:spacing w:line="240" w:lineRule="auto"/>
        <w:ind w:left="720"/>
      </w:pPr>
      <w:r>
        <w:rPr>
          <w:lang w:val="pt_PT" w:bidi="pt_PT"/>
        </w:rPr>
      </w:r>
      <w:r>
        <w:rPr>
          <w:lang w:val="pt_PT" w:bidi="pt_PT"/>
        </w:rPr>
        <w:t>Touro que as pessoas sabem que é perigoso</w:t>
      </w:r>
    </w:p>
    <w:p>
      <w:pPr>
        <w:pStyle w:val="ListBullet"/>
        <w:spacing w:line="240" w:lineRule="auto"/>
        <w:ind w:left="720"/>
      </w:pPr>
      <w:r>
        <w:rPr>
          <w:lang w:val="pt_PT" w:bidi="pt_PT"/>
        </w:rPr>
      </w:r>
      <w:r>
        <w:rPr>
          <w:lang w:val="pt_PT" w:bidi="pt_PT"/>
        </w:rPr>
        <w:t>Dono do touro que as pessoas sabem que é perigoso</w:t>
      </w:r>
    </w:p>
    <w:p>
      <w:pPr>
        <w:pStyle w:val="ListBullet"/>
        <w:spacing w:line="240" w:lineRule="auto"/>
        <w:ind w:left="720"/>
      </w:pPr>
      <w:r>
        <w:rPr>
          <w:lang w:val="pt_PT" w:bidi="pt_PT"/>
        </w:rPr>
      </w:r>
      <w:r>
        <w:rPr>
          <w:lang w:val="pt_PT" w:bidi="pt_PT"/>
        </w:rPr>
        <w:t>Menino ou menina que morre</w:t>
      </w:r>
    </w:p>
    <w:p>
      <w:pPr>
        <w:pStyle w:val="ListBullet"/>
        <w:spacing w:line="240" w:lineRule="auto"/>
        <w:ind w:left="720"/>
      </w:pPr>
      <w:r>
        <w:rPr>
          <w:lang w:val="pt_PT" w:bidi="pt_PT"/>
        </w:rPr>
      </w:r>
      <w:r>
        <w:rPr>
          <w:lang w:val="pt_PT" w:bidi="pt_PT"/>
        </w:rPr>
        <w:t>Escravo ou escrava</w:t>
      </w:r>
    </w:p>
    <w:p>
      <w:pPr>
        <w:pStyle w:val="ListBullet"/>
        <w:spacing w:line="240" w:lineRule="auto"/>
        <w:ind w:left="720"/>
      </w:pPr>
      <w:r>
        <w:rPr>
          <w:lang w:val="pt_PT" w:bidi="pt_PT"/>
        </w:rPr>
      </w:r>
      <w:r>
        <w:rPr>
          <w:lang w:val="pt_PT" w:bidi="pt_PT"/>
        </w:rPr>
        <w:t>Dono do escravo ou da escrava</w:t>
      </w:r>
    </w:p>
    <w:p>
      <w:pPr>
        <w:pStyle w:val="ListBullet"/>
        <w:spacing w:line="240" w:lineRule="auto"/>
        <w:ind w:left="720"/>
      </w:pPr>
      <w:r>
        <w:rPr>
          <w:lang w:val="pt_PT" w:bidi="pt_PT"/>
        </w:rPr>
      </w:r>
      <w:r>
        <w:rPr>
          <w:lang w:val="pt_PT" w:bidi="pt_PT"/>
        </w:rPr>
        <w:t>Homem que abre um poço.</w:t>
      </w:r>
    </w:p>
    <w:p>
      <w:pPr>
        <w:pStyle w:val="ListBullet"/>
        <w:spacing w:line="240" w:lineRule="auto"/>
        <w:ind w:left="720"/>
      </w:pPr>
      <w:r>
        <w:rPr>
          <w:lang w:val="pt_PT" w:bidi="pt_PT"/>
        </w:rPr>
      </w:r>
      <w:r>
        <w:rPr>
          <w:lang w:val="pt_PT" w:bidi="pt_PT"/>
        </w:rPr>
        <w:t>Touro ou burro que cai no poço</w:t>
      </w:r>
    </w:p>
    <w:p>
      <w:pPr>
        <w:pStyle w:val="ListBullet"/>
        <w:spacing w:line="240" w:lineRule="auto"/>
        <w:ind w:left="720"/>
      </w:pPr>
      <w:r>
        <w:rPr>
          <w:lang w:val="pt_PT" w:bidi="pt_PT"/>
        </w:rPr>
      </w:r>
      <w:r>
        <w:rPr>
          <w:lang w:val="pt_PT" w:bidi="pt_PT"/>
        </w:rPr>
        <w:t>Dono do touro ou do burro que cai no poço</w:t>
      </w:r>
    </w:p>
    <w:p>
      <w:pPr>
        <w:pStyle w:val="ListBullet"/>
        <w:spacing w:line="240" w:lineRule="auto"/>
        <w:ind w:left="720"/>
      </w:pPr>
      <w:r>
        <w:rPr>
          <w:lang w:val="pt_PT" w:bidi="pt_PT"/>
        </w:rPr>
      </w:r>
      <w:r>
        <w:rPr>
          <w:lang w:val="pt_PT" w:bidi="pt_PT"/>
        </w:rPr>
        <w:t>Dono do poço (pode ser a mesma pessoa que abre o poço)</w:t>
      </w:r>
    </w:p>
    <w:p>
      <w:pPr>
        <w:pStyle w:val="ListBullet"/>
        <w:spacing w:line="240" w:lineRule="auto"/>
        <w:ind w:left="720"/>
      </w:pPr>
      <w:r>
        <w:rPr>
          <w:lang w:val="pt_PT" w:bidi="pt_PT"/>
        </w:rPr>
      </w:r>
      <w:r>
        <w:rPr>
          <w:lang w:val="pt_PT" w:bidi="pt_PT"/>
        </w:rPr>
        <w:t>Touro que mata outro touro</w:t>
      </w:r>
    </w:p>
    <w:p>
      <w:pPr>
        <w:pStyle w:val="ListBullet"/>
        <w:spacing w:line="240" w:lineRule="auto"/>
        <w:ind w:left="720"/>
      </w:pPr>
      <w:r>
        <w:rPr>
          <w:lang w:val="pt_PT" w:bidi="pt_PT"/>
        </w:rPr>
      </w:r>
      <w:r>
        <w:rPr>
          <w:lang w:val="pt_PT" w:bidi="pt_PT"/>
        </w:rPr>
        <w:t>Dono do touro que mata outro touro</w:t>
      </w:r>
    </w:p>
    <w:p>
      <w:pPr>
        <w:pStyle w:val="ListBullet"/>
        <w:spacing w:line="240" w:lineRule="auto"/>
        <w:ind w:left="720"/>
      </w:pPr>
      <w:r>
        <w:rPr>
          <w:lang w:val="pt_PT" w:bidi="pt_PT"/>
        </w:rPr>
      </w:r>
      <w:r>
        <w:rPr>
          <w:lang w:val="pt_PT" w:bidi="pt_PT"/>
        </w:rPr>
        <w:t>Touro que morre</w:t>
      </w:r>
    </w:p>
    <w:p>
      <w:pPr>
        <w:pStyle w:val="ListBullet"/>
        <w:spacing w:line="240" w:lineRule="auto"/>
        <w:ind w:left="720"/>
      </w:pPr>
      <w:r>
        <w:rPr>
          <w:lang w:val="pt_PT" w:bidi="pt_PT"/>
        </w:rPr>
      </w:r>
      <w:r>
        <w:rPr>
          <w:lang w:val="pt_PT" w:bidi="pt_PT"/>
        </w:rPr>
        <w:t>Dono do touro morto</w:t>
      </w:r>
    </w:p>
    <w:p>
      <w:pPr>
        <w:pStyle w:val="ListBullet"/>
        <w:spacing w:line="240" w:lineRule="auto"/>
        <w:ind w:left="720"/>
      </w:pPr>
      <w:r>
        <w:rPr>
          <w:lang w:val="pt_PT" w:bidi="pt_PT"/>
        </w:rPr>
      </w:r>
      <w:r>
        <w:rPr>
          <w:lang w:val="pt_PT" w:bidi="pt_PT"/>
        </w:rPr>
        <w:t>E um touro vivo para pagar pelo touro morto</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leis no Livro da Aliança. Lembrem-se de que antes dessa passagem, Yahweh deu leis sobre como tratar escravos e escravas, e sobre a punição por matar outras pessoas, desonrar seu pai ou mãe, sequestrar outra pessoa ou ferir pessoas de outras maneiras. Lembrem-se de que as leis nessa passagem são todas sobre ferimentos envolvendo animais. Além disso, lembrem-se de que a agricultura e os animais eram comuns durante o tempo de Moisés. A maioria das pessoas possuía pelo menos alguns animais, então essas leis são importantes para quando um animal fere ou mata outra pessoa ou outro animal.</w:t>
      </w:r>
    </w:p>
    <w:p>
      <w:pPr/>
      <w:r>
        <w:rPr>
          <w:lang w:val="pt_PT" w:bidi="pt_PT"/>
        </w:rPr>
      </w:r>
      <w:r>
        <w:rPr>
          <w:lang w:val="pt_PT" w:bidi="pt_PT"/>
        </w:rPr>
        <w:t>Era comum durante o tempo de Moisés agrupar leis ou ditados com duas leis semelhantes no início e no fim, e uma lei relacionada diferente no meio das duas leis semelhantes. Isso tornava as leis mais fáceis de lembrar. Nessa passagem, a primeira cena apresenta leis sobre a punição para uma pessoa cujo touro mata outra pessoa. A terceira cena tem leis semelhantes sobre o que fazer se o touro de uma pessoa mata o touro de outra pessoa. A segunda cena não é sobre touros matando pessoas ou animais — essa cena é sobre o que fazer se um touro ou burro cair em um poço aberto e morrer. Além disso, lembrem-se de que a estrutura das leis é "Se alguém fizer algo, tal coisa acontecerá". As leis estão falando sobre um evento que na verdade ainda não aconteceu.</w:t>
      </w:r>
    </w:p>
    <w:p>
      <w:pPr/>
      <w:r>
        <w:rPr>
          <w:lang w:val="pt_PT" w:bidi="pt_PT"/>
        </w:rPr>
      </w:r>
      <w:r>
        <w:rPr>
          <w:lang w:val="pt_PT" w:bidi="pt_PT"/>
        </w:rPr>
        <w:t>Parem aqui e discutam esta pergunta em grupo: falem sobre leis e ditados em sua cultura. Como as pessoas dizem leis importantes, ou ditados, para que todos possam se lembrar facilmente delas? Pause este áudio aqui.</w:t>
      </w:r>
    </w:p>
    <w:p>
      <w:pPr/>
      <w:r>
        <w:rPr>
          <w:lang w:val="pt_PT" w:bidi="pt_PT"/>
        </w:rPr>
      </w:r>
      <w:r>
        <w:rPr>
          <w:lang w:val="pt_PT" w:bidi="pt_PT"/>
        </w:rPr>
        <w:t>Na primeira cena, lembrem-se de que há várias situações envolvendo um touro que mata uma pessoa. Lembrem-se de que um touro tem chifres em sua cabeça e é o maior e mais forte de todos os animais de fazenda. Primeiro, o touro de alguém mata um homem ou uma mulher. Lembrem-se de que animais como touros eram valiosos e também muito perigosos. O touro usa seus chifres para ferir o homem ou a mulher, e o homem ou mulher morre por causa dos seus ferimentos.</w:t>
      </w:r>
    </w:p>
    <w:p>
      <w:pPr/>
      <w:r>
        <w:rPr>
          <w:lang w:val="pt_PT" w:bidi="pt_PT"/>
        </w:rPr>
      </w:r>
      <w:r>
        <w:rPr>
          <w:lang w:val="pt_PT" w:bidi="pt_PT"/>
        </w:rPr>
        <w:t>Parem aqui e, em grupo, olhem para uma imagem de um touro novamente, se necessário. Pause este áudio aqui.</w:t>
      </w:r>
    </w:p>
    <w:p>
      <w:pPr/>
      <w:r>
        <w:rPr>
          <w:lang w:val="pt_PT" w:bidi="pt_PT"/>
        </w:rPr>
      </w:r>
      <w:r>
        <w:rPr>
          <w:lang w:val="pt_PT" w:bidi="pt_PT"/>
        </w:rPr>
        <w:t>Além disso, parem aqui e discutam esta pergunta em grupo: discutam como vocês traduzirão a palavra "touro". Vocês usarão uma palavra como touro, boi, gado ou outra coisa? Pause este áudio aqui.</w:t>
      </w:r>
    </w:p>
    <w:p>
      <w:pPr/>
      <w:r>
        <w:rPr>
          <w:lang w:val="pt_PT" w:bidi="pt_PT"/>
        </w:rPr>
      </w:r>
      <w:r>
        <w:rPr>
          <w:lang w:val="pt_PT" w:bidi="pt_PT"/>
        </w:rPr>
        <w:t>Lembrem-se de que a punição quando um touro mata um homem ou uma mulher é que o touro deve morrer. As pessoas devem matar o touro atirando pedras nele até que ele morra. Lembrem-se de que o dono perde seu touro valioso, e o dono não pode nem mesmo levar a carne de seu touro morto. Lembrem-se de que não há outra punição para o dono do touro.</w:t>
      </w:r>
    </w:p>
    <w:p>
      <w:pPr/>
      <w:r>
        <w:rPr>
          <w:lang w:val="pt_PT" w:bidi="pt_PT"/>
        </w:rPr>
      </w:r>
      <w:r>
        <w:rPr>
          <w:lang w:val="pt_PT" w:bidi="pt_PT"/>
        </w:rPr>
        <w:t>Lembrem-se de que a próxima parte dessa cena é sobre um touro que as pessoas sabem que é perigoso. As pessoas na comunidade sabiam que esse touro havia tentado anteriormente ferir as pessoas com seus chifres, e o dono do touro não prendeu o touro. Lembrem-se de que isso provavelmente significa que o dono não colocou o touro atrás de uma cerca ou área fechada. Esse touro perigoso mata alguém. Novamente, as pessoas devem matar o touro atirando pedras nele até que ele morra. Lembrem-se de que o dono do touro perigoso também tem uma punição adicional — o dono do touro deve morrer.</w:t>
      </w:r>
    </w:p>
    <w:p>
      <w:pPr/>
      <w:r>
        <w:rPr>
          <w:lang w:val="pt_PT" w:bidi="pt_PT"/>
        </w:rPr>
      </w:r>
      <w:r>
        <w:rPr>
          <w:lang w:val="pt_PT" w:bidi="pt_PT"/>
        </w:rPr>
        <w:t>Em seguida, há uma seção da lei sobre o que deve acontecer se um resgate for feito em favor do dono do touro. Lembrem-se de que um resgate é pagar dinheiro para comprar de volta a vida de uma pessoa. A lei anterior diz que o dono do touro deve morrer, mas é possível que um juiz possa decidir que o dono do touro pode viver se ele pagar o valor total decidido pelo juiz por sua vida. O dono do touro deve pagar esse dinheiro de resgate à família da pessoa que morreu.</w:t>
      </w:r>
    </w:p>
    <w:p>
      <w:pPr/>
      <w:r>
        <w:rPr>
          <w:lang w:val="pt_PT" w:bidi="pt_PT"/>
        </w:rPr>
      </w:r>
      <w:r>
        <w:rPr>
          <w:lang w:val="pt_PT" w:bidi="pt_PT"/>
        </w:rPr>
        <w:t>Lembrem-se de que a lei é a mesma para um filho ou filha, ou seja, uma criança. Lembrem-se de que isso mostra que o touro e o dono do touro recebem a mesma punição que a punição aplicada caso o touro mate um homem ou uma mulher. A vida de uma criança ou jovem tem o mesmo valor que a vida de uma pessoa mais velha, portanto a punição é a mesma, quer uma pessoa jovem ou mais velha morra devido a um ferimento causado por um touro.</w:t>
      </w:r>
    </w:p>
    <w:p>
      <w:pPr/>
      <w:r>
        <w:rPr>
          <w:lang w:val="pt_PT" w:bidi="pt_PT"/>
        </w:rPr>
      </w:r>
      <w:r>
        <w:rPr>
          <w:lang w:val="pt_PT" w:bidi="pt_PT"/>
        </w:rPr>
        <w:t>Finalmente, a última parte da primeira cena descreve uma situação onde um touro chifrou um escravo ou uma escrava. Lembrem-se de que é provável que o escravo ou a escrava morra por causa de seus ferimentos. O touro deve morrer — as pessoas devem atirar pedras no touro para matá-lo. Lembrem-se de que o dono do touro não morre nessa situação. Em vez disso, o dono do touro deve pagar 30 siclos de prata ao dono do escravo. Lembrem-se de que um siclo de prata valia cerca de 3 quilogramas do melhor trigo. Lembrem-se de que os escravos não tinham direitos, e o dono do escravo provavelmente disse ao escravo para trabalhar com o touro. O senhor do escravo deve assumir alguma responsabilidade pela morte de seu escravo.</w:t>
      </w:r>
    </w:p>
    <w:p>
      <w:pPr/>
      <w:r>
        <w:rPr>
          <w:lang w:val="pt_PT" w:bidi="pt_PT"/>
        </w:rPr>
      </w:r>
      <w:r>
        <w:rPr>
          <w:lang w:val="pt_PT" w:bidi="pt_PT"/>
        </w:rPr>
        <w:t>Parem aqui e discutam esta pergunta em grupo: discutam como vocês podem traduzir "30 siclos de prata" em seu idioma. Qual é a melhor maneira de comunicar essa grande quantia de dinheiro? Pause este áudio aqui.</w:t>
      </w:r>
    </w:p>
    <w:p>
      <w:pPr/>
      <w:r>
        <w:rPr>
          <w:lang w:val="pt_PT" w:bidi="pt_PT"/>
        </w:rPr>
      </w:r>
      <w:r>
        <w:rPr>
          <w:lang w:val="pt_PT" w:bidi="pt_PT"/>
        </w:rPr>
        <w:t>Na segunda cena, há leis sobre um touro ou burro que cai em um poço aberto. Lembrem-se de que um poço é um lugar para coletar e armazenar água da chuva, e que alguém cava o poço ou abre o poço. O poço não tem tampa nele, o que é perigoso. Uma pessoa ou animal poderia cair no poço aberto.</w:t>
      </w:r>
    </w:p>
    <w:p>
      <w:pPr/>
      <w:r>
        <w:rPr>
          <w:lang w:val="pt_PT" w:bidi="pt_PT"/>
        </w:rPr>
      </w:r>
      <w:r>
        <w:rPr>
          <w:lang w:val="pt_PT" w:bidi="pt_PT"/>
        </w:rPr>
        <w:t>Parem aqui e, em grupo, olhem para imagens de um burro e um poço novamente, se necessário. Pause este áudio aqui.</w:t>
      </w:r>
    </w:p>
    <w:p>
      <w:pPr/>
      <w:r>
        <w:rPr>
          <w:lang w:val="pt_PT" w:bidi="pt_PT"/>
        </w:rPr>
      </w:r>
      <w:r>
        <w:rPr>
          <w:lang w:val="pt_PT" w:bidi="pt_PT"/>
        </w:rPr>
        <w:t>Lembrem-se de que o touro ou burro morre por cair no poço. Lembrem-se de que a punição é para o dono do poço — essa pode ou não ser a mesma pessoa que descobre o poço. O dono do poço deve pagar ao dono do touro ou burro morto a quantia total de dinheiro pelo valor do touro ou burro morto. O dono do poço também fica com o touro ou burro morto. Lembrem-se de que esse "pagamento integral" mostra que o dono do poço está assumindo plena responsabilidade pela morte do touro ou burro.</w:t>
      </w:r>
    </w:p>
    <w:p>
      <w:pPr/>
      <w:r>
        <w:rPr>
          <w:lang w:val="pt_PT" w:bidi="pt_PT"/>
        </w:rPr>
      </w:r>
      <w:r>
        <w:rPr>
          <w:lang w:val="pt_PT" w:bidi="pt_PT"/>
        </w:rPr>
        <w:t>Na terceira cena, o touro de uma pessoa causa a morte do touro de outra pessoa. Lembrem-se de que os dois touros são igualmente valiosos. O touro ferido morre devido aos ferimentos. Depois da morte do touro ferido, os dois homens precisam tomar algumas providências. Primeiro, eles devem vender o touro que ainda está vivo e dividir o dinheiro que receberem pela venda desse touro vivo. Então, os dois homens devem dividir entre si a carne do touro morto.</w:t>
      </w:r>
    </w:p>
    <w:p>
      <w:pPr/>
      <w:r>
        <w:rPr>
          <w:lang w:val="pt_PT" w:bidi="pt_PT"/>
        </w:rPr>
      </w:r>
      <w:r>
        <w:rPr>
          <w:lang w:val="pt_PT" w:bidi="pt_PT"/>
        </w:rPr>
        <w:t>A última lei na terceira cena também é sobre o touro de uma pessoa que causa a morte do touro de outra pessoa. Novamente, o touro ferido morre por causa de seus ferimentos. Desta vez, no entanto, as pessoas sabiam que o touro que matou o outro touro era perigoso. O dono do touro perigoso não prendeu o touro mantendo-o atrás de uma cerca ou em uma área fechada, e, portanto, o dono do touro perigoso é responsável pela morte do outro touro. O dono do touro perigoso deve dar um touro vivo ao outro homem. O dono do touro perigoso agora fica com o touro morto. Lembrem-se de que essa lei mostra que as pessoas são responsáveis pelos animais que possuem.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21.28–36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Touro que mata uma pessoa</w:t>
      </w:r>
    </w:p>
    <w:p>
      <w:pPr>
        <w:pStyle w:val="ListBullet"/>
        <w:spacing w:line="240" w:lineRule="auto"/>
        <w:ind w:left="720"/>
      </w:pPr>
      <w:r>
        <w:rPr>
          <w:lang w:val="pt_PT" w:bidi="pt_PT"/>
        </w:rPr>
      </w:r>
      <w:r>
        <w:rPr>
          <w:lang w:val="pt_PT" w:bidi="pt_PT"/>
        </w:rPr>
        <w:t>Dono do touro que mata uma pessoa</w:t>
      </w:r>
    </w:p>
    <w:p>
      <w:pPr>
        <w:pStyle w:val="ListBullet"/>
        <w:spacing w:line="240" w:lineRule="auto"/>
        <w:ind w:left="720"/>
      </w:pPr>
      <w:r>
        <w:rPr>
          <w:lang w:val="pt_PT" w:bidi="pt_PT"/>
        </w:rPr>
      </w:r>
      <w:r>
        <w:rPr>
          <w:lang w:val="pt_PT" w:bidi="pt_PT"/>
        </w:rPr>
        <w:t>Pessoa que morre</w:t>
      </w:r>
    </w:p>
    <w:p>
      <w:pPr>
        <w:pStyle w:val="ListBullet"/>
        <w:spacing w:line="240" w:lineRule="auto"/>
        <w:ind w:left="720"/>
      </w:pPr>
      <w:r>
        <w:rPr>
          <w:lang w:val="pt_PT" w:bidi="pt_PT"/>
        </w:rPr>
      </w:r>
      <w:r>
        <w:rPr>
          <w:lang w:val="pt_PT" w:bidi="pt_PT"/>
        </w:rPr>
        <w:t>Família da pessoa que morreu</w:t>
      </w:r>
    </w:p>
    <w:p>
      <w:pPr>
        <w:pStyle w:val="ListBullet"/>
        <w:spacing w:line="240" w:lineRule="auto"/>
        <w:ind w:left="720"/>
      </w:pPr>
      <w:r>
        <w:rPr>
          <w:lang w:val="pt_PT" w:bidi="pt_PT"/>
        </w:rPr>
      </w:r>
      <w:r>
        <w:rPr>
          <w:lang w:val="pt_PT" w:bidi="pt_PT"/>
        </w:rPr>
        <w:t>Touro que as pessoas sabem que é perigoso</w:t>
      </w:r>
    </w:p>
    <w:p>
      <w:pPr>
        <w:pStyle w:val="ListBullet"/>
        <w:spacing w:line="240" w:lineRule="auto"/>
        <w:ind w:left="720"/>
      </w:pPr>
      <w:r>
        <w:rPr>
          <w:lang w:val="pt_PT" w:bidi="pt_PT"/>
        </w:rPr>
      </w:r>
      <w:r>
        <w:rPr>
          <w:lang w:val="pt_PT" w:bidi="pt_PT"/>
        </w:rPr>
        <w:t>Dono do touro que as pessoas sabem que é perigoso</w:t>
      </w:r>
    </w:p>
    <w:p>
      <w:pPr>
        <w:pStyle w:val="ListBullet"/>
        <w:spacing w:line="240" w:lineRule="auto"/>
        <w:ind w:left="720"/>
      </w:pPr>
      <w:r>
        <w:rPr>
          <w:lang w:val="pt_PT" w:bidi="pt_PT"/>
        </w:rPr>
      </w:r>
      <w:r>
        <w:rPr>
          <w:lang w:val="pt_PT" w:bidi="pt_PT"/>
        </w:rPr>
        <w:t>Menino ou menina que morre</w:t>
      </w:r>
    </w:p>
    <w:p>
      <w:pPr>
        <w:pStyle w:val="ListBullet"/>
        <w:spacing w:line="240" w:lineRule="auto"/>
        <w:ind w:left="720"/>
      </w:pPr>
      <w:r>
        <w:rPr>
          <w:lang w:val="pt_PT" w:bidi="pt_PT"/>
        </w:rPr>
      </w:r>
      <w:r>
        <w:rPr>
          <w:lang w:val="pt_PT" w:bidi="pt_PT"/>
        </w:rPr>
        <w:t>Escravo ou escrava</w:t>
      </w:r>
    </w:p>
    <w:p>
      <w:pPr>
        <w:pStyle w:val="ListBullet"/>
        <w:spacing w:line="240" w:lineRule="auto"/>
        <w:ind w:left="720"/>
      </w:pPr>
      <w:r>
        <w:rPr>
          <w:lang w:val="pt_PT" w:bidi="pt_PT"/>
        </w:rPr>
      </w:r>
      <w:r>
        <w:rPr>
          <w:lang w:val="pt_PT" w:bidi="pt_PT"/>
        </w:rPr>
        <w:t>Dono do escravo ou da escrava</w:t>
      </w:r>
    </w:p>
    <w:p>
      <w:pPr>
        <w:pStyle w:val="ListBullet"/>
        <w:spacing w:line="240" w:lineRule="auto"/>
        <w:ind w:left="720"/>
      </w:pPr>
      <w:r>
        <w:rPr>
          <w:lang w:val="pt_PT" w:bidi="pt_PT"/>
        </w:rPr>
      </w:r>
      <w:r>
        <w:rPr>
          <w:lang w:val="pt_PT" w:bidi="pt_PT"/>
        </w:rPr>
        <w:t>Homem que abre um poço.</w:t>
      </w:r>
    </w:p>
    <w:p>
      <w:pPr>
        <w:pStyle w:val="ListBullet"/>
        <w:spacing w:line="240" w:lineRule="auto"/>
        <w:ind w:left="720"/>
      </w:pPr>
      <w:r>
        <w:rPr>
          <w:lang w:val="pt_PT" w:bidi="pt_PT"/>
        </w:rPr>
      </w:r>
      <w:r>
        <w:rPr>
          <w:lang w:val="pt_PT" w:bidi="pt_PT"/>
        </w:rPr>
        <w:t>Touro ou burro que cai no poço</w:t>
      </w:r>
    </w:p>
    <w:p>
      <w:pPr>
        <w:pStyle w:val="ListBullet"/>
        <w:spacing w:line="240" w:lineRule="auto"/>
        <w:ind w:left="720"/>
      </w:pPr>
      <w:r>
        <w:rPr>
          <w:lang w:val="pt_PT" w:bidi="pt_PT"/>
        </w:rPr>
      </w:r>
      <w:r>
        <w:rPr>
          <w:lang w:val="pt_PT" w:bidi="pt_PT"/>
        </w:rPr>
        <w:t>Dono do touro ou do burro que cai no poço</w:t>
      </w:r>
    </w:p>
    <w:p>
      <w:pPr>
        <w:pStyle w:val="ListBullet"/>
        <w:spacing w:line="240" w:lineRule="auto"/>
        <w:ind w:left="720"/>
      </w:pPr>
      <w:r>
        <w:rPr>
          <w:lang w:val="pt_PT" w:bidi="pt_PT"/>
        </w:rPr>
      </w:r>
      <w:r>
        <w:rPr>
          <w:lang w:val="pt_PT" w:bidi="pt_PT"/>
        </w:rPr>
        <w:t>Dono do poço (pode ser a mesma pessoa que abre o poço)</w:t>
      </w:r>
    </w:p>
    <w:p>
      <w:pPr>
        <w:pStyle w:val="ListBullet"/>
        <w:spacing w:line="240" w:lineRule="auto"/>
        <w:ind w:left="720"/>
      </w:pPr>
      <w:r>
        <w:rPr>
          <w:lang w:val="pt_PT" w:bidi="pt_PT"/>
        </w:rPr>
      </w:r>
      <w:r>
        <w:rPr>
          <w:lang w:val="pt_PT" w:bidi="pt_PT"/>
        </w:rPr>
        <w:t>Touro que mata outro touro</w:t>
      </w:r>
    </w:p>
    <w:p>
      <w:pPr>
        <w:pStyle w:val="ListBullet"/>
        <w:spacing w:line="240" w:lineRule="auto"/>
        <w:ind w:left="720"/>
      </w:pPr>
      <w:r>
        <w:rPr>
          <w:lang w:val="pt_PT" w:bidi="pt_PT"/>
        </w:rPr>
      </w:r>
      <w:r>
        <w:rPr>
          <w:lang w:val="pt_PT" w:bidi="pt_PT"/>
        </w:rPr>
        <w:t>Dono do touro que mata outro touro</w:t>
      </w:r>
    </w:p>
    <w:p>
      <w:pPr>
        <w:pStyle w:val="ListBullet"/>
        <w:spacing w:line="240" w:lineRule="auto"/>
        <w:ind w:left="720"/>
      </w:pPr>
      <w:r>
        <w:rPr>
          <w:lang w:val="pt_PT" w:bidi="pt_PT"/>
        </w:rPr>
      </w:r>
      <w:r>
        <w:rPr>
          <w:lang w:val="pt_PT" w:bidi="pt_PT"/>
        </w:rPr>
        <w:t>Touro que morre</w:t>
      </w:r>
    </w:p>
    <w:p>
      <w:pPr>
        <w:pStyle w:val="ListBullet"/>
        <w:spacing w:line="240" w:lineRule="auto"/>
        <w:ind w:left="720"/>
      </w:pPr>
      <w:r>
        <w:rPr>
          <w:lang w:val="pt_PT" w:bidi="pt_PT"/>
        </w:rPr>
      </w:r>
      <w:r>
        <w:rPr>
          <w:lang w:val="pt_PT" w:bidi="pt_PT"/>
        </w:rPr>
        <w:t>Dono do touro morto</w:t>
      </w:r>
    </w:p>
    <w:p>
      <w:pPr>
        <w:pStyle w:val="ListBullet"/>
        <w:spacing w:line="240" w:lineRule="auto"/>
        <w:ind w:left="720"/>
      </w:pPr>
      <w:r>
        <w:rPr>
          <w:lang w:val="pt_PT" w:bidi="pt_PT"/>
        </w:rPr>
      </w:r>
      <w:r>
        <w:rPr>
          <w:lang w:val="pt_PT" w:bidi="pt_PT"/>
        </w:rPr>
        <w:t>E um touro vivo para pagar pelo touro morto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diz a Moisés leis sobre o que deve acontecer se o touro de alguém ferir um homem ou uma mulher com seus chifres e a pessoa morrer. As pessoas devem matar o touro apedrejando-o até que ele morra. O dono do touro não pode ficar com a carne do touro morto. Não há outra punição para o dono do touro.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dono do touro que mata uma pessoa: “O que você está pensando ou sentindo?”. A pessoa pode responder coisas como: "Lamentando que meu touro tenha matado alguém", ou "Gostaria de ter pelo menos ficado com a carne de meu touro morto", ou "Sentindo-me mal por ter perdido meu touro valioso", ou "Feliz por não ter recebido nenhuma punição adicional por meu touro ter matado alguém".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que as pessoas sabem que um certo touro é perigoso, e o touro perigoso mata um homem ou uma mulher com seus chifres. O dono do touro não prendeu o touro. As pessoas devem matar o touro atirando pedras nele. O dono do touro também deve morrer.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família da pessoa que morreu: “O que vocês estão pensando ou sentindo?”. As pessoas podem responder coisas como: "Tristes pela morte de um membro da nossa família", ou "Felizes por haver uma punição para o dono do touro", ou "Sentindo que tanto o touro quanto o dono do touro merecem morrer".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família da pessoa que morreu pode exigir que o dono do touro lhes pague um resgate. O dono do touro deve pagar esse resgate por sua vida integralmente.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dono do touro que mata uma pessoa: “O que você está pensando ou sentindo?”. A pessoa pode responder coisas como: "Grato por não ter que morrer por meu touro ter matado alguém", ou "Querendo pagar o resgate integralmente para redimir minha vida", ou "Gostaria de não ter que pagar tanto dinheiro para comprar de volta minha vida".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o touro chifrar um menino ou uma menina, a punição para o touro e para o dono do touro é a mesma que a punição aplicada caso um touro chifre um homem ou uma mulher.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família da pessoa que morreu: “O que vocês estão pensando ou sentindo?”. As pessoas podem responder coisas como: "Feliz pela vida de um membro da minha família ser valorizada da mesma forma que a de um adulto", ou "Gostaria que o menino ou a menina não tivesse morrido", ou "Feliz pela punição para o touro e seu dono ser a mesma que se um homem ou uma mulher morresse".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o touro chifrar um escravo ou uma escrava, as pessoas devem matar o touro atirando pedras no touro. O dono do touro deve pagar 30 siclos de prata ao dono do escravo que morreu.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dono do escravo: “O que você está pensando ou sentindo?”. A pessoa pode responder coisas como: "Triste por meu escravo ter morrido", ou "Feliz por ter recebido 30 siclos de prata por meu escravo morto", ou "Fico feliz que agora o touro esteja morto para que não venha a ferir mais ninguém", ou "Gostaria de não ter dito ao meu escravo para trabalhar com esse touro".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uma pessoa cavar um poço ou destapar um poço, e um touro ou burro cair no poço, há punição para o dono do poço. O dono do poço deve pagar ao dono do touro ou burro morto pelo valor do touro ou burro morto. O dono do poço agora fica com o touro ou burro morto.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dono do touro ou burro que cai no poço: “O que você está pensando ou sentindo?”. A pessoa pode responder coisas como: "Desapontado, meu touro ou burro morreu", ou "Feliz pelo menos pelo dono do poço ter me dado dinheiro por meu animal morto", ou "Espero que o dono do poço cubra o poço agora para que nenhum outro animal caia no poço".</w:t>
      </w:r>
    </w:p>
    <w:p>
      <w:pPr/>
      <w:r>
        <w:rPr>
          <w:lang w:val="pt_PT" w:bidi="pt_PT"/>
        </w:rPr>
      </w:r>
      <w:r>
        <w:rPr>
          <w:lang w:val="pt_PT" w:bidi="pt_PT"/>
        </w:rPr>
        <w:t>Além disso, pergunte à pessoa que interpreta o dono do poço: “O que você está pensando ou sentindo?”. A pessoa pode responder coisas como: "Nem mesmo abri o poço, então por que sou responsável pela queda desse animal em meu poço?" ou "Feliz por não precisar pagar mais do que o valor do animal ao dono do touro ou burro que caiu em meu poço", ou "Pensando que o dono do touro ou burro deveria ter cuidado melhor de seu animal e não deixado que ele vagasse pela minha terra".</w:t>
      </w:r>
    </w:p>
    <w:p>
      <w:pPr/>
      <w:r>
        <w:rPr>
          <w:lang w:val="pt_PT" w:bidi="pt_PT"/>
        </w:rPr>
      </w:r>
      <w:r>
        <w:rPr>
          <w:lang w:val="pt_PT" w:bidi="pt_PT"/>
        </w:rPr>
        <w:t>Continue a encenação.</w:t>
      </w:r>
    </w:p>
    <w:p>
      <w:pPr/>
      <w:r>
        <w:rPr>
          <w:lang w:val="pt_PT" w:bidi="pt_PT"/>
        </w:rPr>
      </w:r>
      <w:r>
        <w:rPr>
          <w:lang w:val="pt_PT" w:bidi="pt_PT"/>
        </w:rPr>
        <w:t>Se o touro de uma pessoa chifrar o touro de outra pessoa, há punição. Os dois homens devem vender o touro que ainda está vivo, e devem dividir o dinheiro igualmente. Eles também devem dividir o touro morto entre si.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dono do touro morto: “O que você está pensando ou sentindo?”. A pessoa pode responder coisas como: "Gostaria de não ter perdido meu touro valioso", ou "Feliz por ter recebido dinheiro pelo touro vivo que matou meu touro", ou "Acho que foi uma punição justa para o dono do touro que matou meu touro".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pessoas sabem que o touro é perigoso, mas o dono do touro perigoso não o prende. O touro perigoso mata o touro de outra pessoa. O dono do touro perigoso deve pagar um touro vivo ao dono do touro morto. O dono do touro perigoso fica com o touro morto.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dono do touro que mata outro touro: “O que você está pensando ou sentindo?”. A pessoa pode responder coisas como: "Arrependido de não ter cuidado do meu touro perigoso", ou "Gostaria de ainda ter meu touro", ou "Feliz por pelo menos poder ficar com o touro morto para carne".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21.28–36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Se um touro chifrar ou ferir uma pessoa, e a pessoa morrer por causa dos ferimentos, o touro deve morrer. As pessoas devem apedrejar o touro para matá-lo. Um touro é um bovino adulto com chifres na cabeça. É o mais valioso, o maior e o mais perigoso de todos os animais de criação. Traduzam touro da mesma forma que em passagens anteriores.</w:t>
      </w:r>
    </w:p>
    <w:p>
      <w:pPr/>
      <w:r>
        <w:rPr>
          <w:lang w:val="pt_PT" w:bidi="pt_PT"/>
        </w:rPr>
      </w:r>
      <w:r>
        <w:rPr>
          <w:lang w:val="pt_PT" w:bidi="pt_PT"/>
        </w:rPr>
        <w:t>Parem aqui e, em grupo, olhem para uma imagem de um touro novamente, se necessário. Pause este áudio aqui.</w:t>
      </w:r>
    </w:p>
    <w:p>
      <w:pPr/>
      <w:r>
        <w:rPr>
          <w:lang w:val="pt_PT" w:bidi="pt_PT"/>
        </w:rPr>
      </w:r>
      <w:r>
        <w:rPr>
          <w:lang w:val="pt_PT" w:bidi="pt_PT"/>
        </w:rPr>
        <w:t xml:space="preserve">Se as pessoas souberem que um certo touro é perigoso, e o dono não prender o touro perigoso, o touro deve morrer. O dono do touro também deve morrer. A família da pessoa que morreu pode exigir um </w:t>
      </w:r>
      <w:r>
        <w:rPr>
          <w:b/>
          <w:lang w:val="pt_PT" w:bidi="pt_PT"/>
        </w:rPr>
        <w:t>resgate</w:t>
      </w:r>
      <w:r>
        <w:rPr>
          <w:lang w:val="pt_PT" w:bidi="pt_PT"/>
        </w:rPr>
        <w:t xml:space="preserve"> pela vida do dono do touro. Um </w:t>
      </w:r>
      <w:r>
        <w:rPr>
          <w:b/>
          <w:lang w:val="pt_PT" w:bidi="pt_PT"/>
        </w:rPr>
        <w:t>resgate</w:t>
      </w:r>
      <w:r>
        <w:rPr>
          <w:lang w:val="pt_PT" w:bidi="pt_PT"/>
        </w:rPr>
        <w:t xml:space="preserve"> é um pagamento em troca da vida de uma pessoa.</w:t>
      </w:r>
    </w:p>
    <w:p>
      <w:pPr/>
      <w:r>
        <w:rPr>
          <w:lang w:val="pt_PT" w:bidi="pt_PT"/>
        </w:rPr>
      </w:r>
      <w:r>
        <w:rPr>
          <w:lang w:val="pt_PT" w:bidi="pt_PT"/>
        </w:rPr>
        <w:t xml:space="preserve">Parem aqui e discutam em grupo qual palavra ou frase vocês usarão para </w:t>
      </w:r>
      <w:r>
        <w:rPr>
          <w:b/>
          <w:lang w:val="pt_PT" w:bidi="pt_PT"/>
        </w:rPr>
        <w:t>resgate</w:t>
      </w:r>
      <w:r>
        <w:rPr>
          <w:lang w:val="pt_PT" w:bidi="pt_PT"/>
        </w:rPr>
        <w:t xml:space="preserve">. Procurem a palavra </w:t>
      </w:r>
      <w:r>
        <w:rPr>
          <w:b/>
          <w:lang w:val="pt_PT" w:bidi="pt_PT"/>
        </w:rPr>
        <w:t>resgate</w:t>
      </w:r>
      <w:r>
        <w:rPr>
          <w:lang w:val="pt_PT" w:bidi="pt_PT"/>
        </w:rPr>
        <w:t xml:space="preserve"> no Glossário Mestre para mais informações. Pause este áudio aqui.</w:t>
      </w:r>
    </w:p>
    <w:p>
      <w:pPr/>
      <w:r>
        <w:rPr>
          <w:lang w:val="pt_PT" w:bidi="pt_PT"/>
        </w:rPr>
      </w:r>
      <w:r>
        <w:rPr>
          <w:lang w:val="pt_PT" w:bidi="pt_PT"/>
        </w:rPr>
        <w:t>Se um touro mata um menino ou uma menina, a punição para o touro e o dono do touro é a mesma que se o touro matasse um homem ou uma mulher. Um menino é uma criança jovem do sexo masculino, e uma menina é uma criança jovem do sexo feminino. Algumas traduções usam as palavras "filho ou filha" em vez de "menino ou menina".</w:t>
      </w:r>
    </w:p>
    <w:p>
      <w:pPr/>
      <w:r>
        <w:rPr>
          <w:lang w:val="pt_PT" w:bidi="pt_PT"/>
        </w:rPr>
      </w:r>
      <w:r>
        <w:rPr>
          <w:lang w:val="pt_PT" w:bidi="pt_PT"/>
        </w:rPr>
        <w:t>Parem aqui e discutam em grupo quais palavras vocês usarão para "menino" e "menina" em seu idioma. Certifiquem-se de usar palavras aqui que signifiquem pessoas mais jovens, não homens ou mulheres adultos. Pause este áudio aqui.</w:t>
      </w:r>
    </w:p>
    <w:p>
      <w:pPr/>
      <w:r>
        <w:rPr>
          <w:lang w:val="pt_PT" w:bidi="pt_PT"/>
        </w:rPr>
      </w:r>
      <w:r>
        <w:rPr>
          <w:lang w:val="pt_PT" w:bidi="pt_PT"/>
        </w:rPr>
        <w:t xml:space="preserve">Se o touro matar um </w:t>
      </w:r>
      <w:r>
        <w:rPr>
          <w:b/>
          <w:lang w:val="pt_PT" w:bidi="pt_PT"/>
        </w:rPr>
        <w:t>escravo</w:t>
      </w:r>
      <w:r>
        <w:rPr>
          <w:lang w:val="pt_PT" w:bidi="pt_PT"/>
        </w:rPr>
        <w:t xml:space="preserve"> ou uma escrava, o touro deve morrer. O dono do touro deve pagar 30 siclos de prata ao dono do </w:t>
      </w:r>
      <w:r>
        <w:rPr>
          <w:b/>
          <w:lang w:val="pt_PT" w:bidi="pt_PT"/>
        </w:rPr>
        <w:t>escravo</w:t>
      </w:r>
      <w:r>
        <w:rPr>
          <w:lang w:val="pt_PT" w:bidi="pt_PT"/>
        </w:rPr>
        <w:t xml:space="preserve">. Um </w:t>
      </w:r>
      <w:r>
        <w:rPr>
          <w:b/>
          <w:lang w:val="pt_PT" w:bidi="pt_PT"/>
        </w:rPr>
        <w:t>escravo</w:t>
      </w:r>
      <w:r>
        <w:rPr>
          <w:lang w:val="pt_PT" w:bidi="pt_PT"/>
        </w:rPr>
        <w:t xml:space="preserve"> trabalhava para seu dono, e um </w:t>
      </w:r>
      <w:r>
        <w:rPr>
          <w:b/>
          <w:lang w:val="pt_PT" w:bidi="pt_PT"/>
        </w:rPr>
        <w:t>escravo</w:t>
      </w:r>
      <w:r>
        <w:rPr>
          <w:lang w:val="pt_PT" w:bidi="pt_PT"/>
        </w:rPr>
        <w:t xml:space="preserve"> não tinha direitos. Usem a mesma palavra para </w:t>
      </w:r>
      <w:r>
        <w:rPr>
          <w:b/>
          <w:lang w:val="pt_PT" w:bidi="pt_PT"/>
        </w:rPr>
        <w:t>escravo</w:t>
      </w:r>
      <w:r>
        <w:rPr>
          <w:lang w:val="pt_PT" w:bidi="pt_PT"/>
        </w:rPr>
        <w:t xml:space="preserve"> que vocês usaram em passagens anteriores. Para mais informações sobre </w:t>
      </w:r>
      <w:r>
        <w:rPr>
          <w:b/>
          <w:lang w:val="pt_PT" w:bidi="pt_PT"/>
        </w:rPr>
        <w:t>escravo</w:t>
      </w:r>
      <w:r>
        <w:rPr>
          <w:lang w:val="pt_PT" w:bidi="pt_PT"/>
        </w:rPr>
        <w:t>, consulte o Glossário Mestre.</w:t>
      </w:r>
    </w:p>
    <w:p>
      <w:pPr/>
      <w:r>
        <w:rPr>
          <w:lang w:val="pt_PT" w:bidi="pt_PT"/>
        </w:rPr>
      </w:r>
      <w:r>
        <w:rPr>
          <w:lang w:val="pt_PT" w:bidi="pt_PT"/>
        </w:rPr>
        <w:t>Parem aqui e, em grupo, olhem para uma imagem de siclos de prata novamente, se necessário. Pause este áudio aqui.</w:t>
      </w:r>
    </w:p>
    <w:p>
      <w:pPr/>
      <w:r>
        <w:rPr>
          <w:lang w:val="pt_PT" w:bidi="pt_PT"/>
        </w:rPr>
      </w:r>
      <w:r>
        <w:rPr>
          <w:lang w:val="pt_PT" w:bidi="pt_PT"/>
        </w:rPr>
        <w:t xml:space="preserve">Se um homem cavar um poço ou destampar um poço, e um touro ou </w:t>
      </w:r>
      <w:r>
        <w:rPr>
          <w:b/>
          <w:lang w:val="pt_PT" w:bidi="pt_PT"/>
        </w:rPr>
        <w:t>burro</w:t>
      </w:r>
      <w:r>
        <w:rPr>
          <w:lang w:val="pt_PT" w:bidi="pt_PT"/>
        </w:rPr>
        <w:t xml:space="preserve"> cair no poço, o dono do poço deve pagar ao dono do touro ou </w:t>
      </w:r>
      <w:r>
        <w:rPr>
          <w:b/>
          <w:lang w:val="pt_PT" w:bidi="pt_PT"/>
        </w:rPr>
        <w:t>burro</w:t>
      </w:r>
      <w:r>
        <w:rPr>
          <w:lang w:val="pt_PT" w:bidi="pt_PT"/>
        </w:rPr>
        <w:t xml:space="preserve"> morto. Um </w:t>
      </w:r>
      <w:r>
        <w:rPr>
          <w:b/>
          <w:lang w:val="pt_PT" w:bidi="pt_PT"/>
        </w:rPr>
        <w:t>burro</w:t>
      </w:r>
      <w:r>
        <w:rPr>
          <w:lang w:val="pt_PT" w:bidi="pt_PT"/>
        </w:rPr>
        <w:t xml:space="preserve"> é um animal grande o suficiente para carregar cargas pesadas ou pessoas. A quantia de dinheiro que o dono do poço deve pagar ao dono do touro ou </w:t>
      </w:r>
      <w:r>
        <w:rPr>
          <w:b/>
          <w:lang w:val="pt_PT" w:bidi="pt_PT"/>
        </w:rPr>
        <w:t>burro</w:t>
      </w:r>
      <w:r>
        <w:rPr>
          <w:lang w:val="pt_PT" w:bidi="pt_PT"/>
        </w:rPr>
        <w:t xml:space="preserve"> morto é o valor do touro ou </w:t>
      </w:r>
      <w:r>
        <w:rPr>
          <w:b/>
          <w:lang w:val="pt_PT" w:bidi="pt_PT"/>
        </w:rPr>
        <w:t>burro</w:t>
      </w:r>
      <w:r>
        <w:rPr>
          <w:lang w:val="pt_PT" w:bidi="pt_PT"/>
        </w:rPr>
        <w:t xml:space="preserve"> morto. O dono do poço fica com o touro ou </w:t>
      </w:r>
      <w:r>
        <w:rPr>
          <w:b/>
          <w:lang w:val="pt_PT" w:bidi="pt_PT"/>
        </w:rPr>
        <w:t>burro</w:t>
      </w:r>
      <w:r>
        <w:rPr>
          <w:lang w:val="pt_PT" w:bidi="pt_PT"/>
        </w:rPr>
        <w:t xml:space="preserve"> morto. Usem a mesma palavra para </w:t>
      </w:r>
      <w:r>
        <w:rPr>
          <w:b/>
          <w:lang w:val="pt_PT" w:bidi="pt_PT"/>
        </w:rPr>
        <w:t>burro</w:t>
      </w:r>
      <w:r>
        <w:rPr>
          <w:lang w:val="pt_PT" w:bidi="pt_PT"/>
        </w:rPr>
        <w:t xml:space="preserve"> que vocês usaram em passagens anteriores. Para mais informações sobre </w:t>
      </w:r>
      <w:r>
        <w:rPr>
          <w:b/>
          <w:lang w:val="pt_PT" w:bidi="pt_PT"/>
        </w:rPr>
        <w:t>burro</w:t>
      </w:r>
      <w:r>
        <w:rPr>
          <w:lang w:val="pt_PT" w:bidi="pt_PT"/>
        </w:rPr>
        <w:t>, consultem o Glossário Mestre.</w:t>
      </w:r>
    </w:p>
    <w:p>
      <w:pPr/>
      <w:r>
        <w:rPr>
          <w:lang w:val="pt_PT" w:bidi="pt_PT"/>
        </w:rPr>
      </w:r>
      <w:r>
        <w:rPr>
          <w:lang w:val="pt_PT" w:bidi="pt_PT"/>
        </w:rPr>
        <w:t>Parem aqui e, em grupo, olhem para imagens de um burro e um poço novamente, se necessário. Pause este áudio aqui.</w:t>
      </w:r>
    </w:p>
    <w:p>
      <w:pPr/>
      <w:r>
        <w:rPr>
          <w:lang w:val="pt_PT" w:bidi="pt_PT"/>
        </w:rPr>
      </w:r>
      <w:r>
        <w:rPr>
          <w:lang w:val="pt_PT" w:bidi="pt_PT"/>
        </w:rPr>
        <w:t>Se o touro de uma pessoa causar a morte do touro de outra pessoa, os dois homens devem vender o touro vivo e dividir o dinheiro. Os dois homens também devem dividir entre si a carne do touro morto.</w:t>
      </w:r>
    </w:p>
    <w:p>
      <w:pPr/>
      <w:r>
        <w:rPr>
          <w:lang w:val="pt_PT" w:bidi="pt_PT"/>
        </w:rPr>
      </w:r>
      <w:r>
        <w:rPr>
          <w:lang w:val="pt_PT" w:bidi="pt_PT"/>
        </w:rPr>
        <w:t>Se as pessoas souberem que um certo touro é perigoso e seu dono não prender o touro perigoso, então o dono do touro perigoso deve pagar um touro vivo para compensar o touro morto. O dono do touro perigoso agora fica com o touro morto.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22:1–6</w:t>
      </w:r>
      <w:r>
        <w:rPr>
          <w:lang w:val="pt_PT" w:bidi="pt_PT"/>
        </w:rPr>
      </w:r>
    </w:p>
    <w:p>
      <w:pPr>
        <w:pStyle w:val="Heading3"/>
      </w:pPr>
      <w:r>
        <w:rPr>
          <w:lang w:val="pt_PT" w:bidi="pt_PT"/>
        </w:rPr>
        <w:t>Ouvir e Sentir</w:t>
      </w:r>
    </w:p>
    <w:p>
      <w:pPr/>
      <w:r>
        <w:rPr>
          <w:lang w:val="pt_PT" w:bidi="pt_PT"/>
        </w:rPr>
      </w:r>
      <w:r>
        <w:rPr>
          <w:lang w:val="pt_PT" w:bidi="pt_PT"/>
        </w:rPr>
        <w:t>Nesta etapa, ouçam Êxodo 22.1–6 e guardem em seus corações.</w:t>
      </w:r>
    </w:p>
    <w:p>
      <w:pPr/>
      <w:r>
        <w:rPr>
          <w:lang w:val="pt_PT" w:bidi="pt_PT"/>
        </w:rPr>
      </w:r>
      <w:r>
        <w:rPr>
          <w:lang w:val="pt_PT" w:bidi="pt_PT"/>
        </w:rPr>
        <w:t>Ouçam uma versão em áudio de Êxodo 22.1–6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22.1–6 na tradução mais fácil de entender.</w:t>
      </w:r>
    </w:p>
    <w:p>
      <w:pPr/>
      <w:r>
        <w:rPr>
          <w:lang w:val="pt_PT" w:bidi="pt_PT"/>
        </w:rPr>
      </w:r>
      <w:r>
        <w:rPr>
          <w:lang w:val="pt_PT" w:bidi="pt_PT"/>
        </w:rPr>
        <w:t>Yahweh dá a Moisés mais leis para os israelitas sobre como seguir Yahweh. Essa seção da lei é chamada de Livro da Aliança. Antes dessa passagem, havia leis sobre como tratar escravos, leis sobre a punição por matar outra pessoa, desonrar seu pai e sua mãe, sequestrar outra pessoa, lesões a outra pessoa ou lesões envolvendo animais. Agora, Yahweh dá leis para quando um ladrão rouba propriedades ou alguém danifica propriedades por negligência. Esta é a primeira metade de uma passagem de duas partes.</w:t>
      </w:r>
    </w:p>
    <w:p>
      <w:pPr/>
      <w:r>
        <w:rPr>
          <w:lang w:val="pt_PT" w:bidi="pt_PT"/>
        </w:rPr>
      </w:r>
      <w:r>
        <w:rPr>
          <w:lang w:val="pt_PT" w:bidi="pt_PT"/>
        </w:rPr>
        <w:t>Todas as leis nessa passagem exigem que uma pessoa que comete um erro pague uma certa quantia à pessoa que foi vítima do erro. Durante o tempo de Moisés, não havia cadeias ou prisões. Cadeias ou prisões são lugares onde as pessoas devem ficar como punição por seus erros. As pessoas não podem sair de cadeias ou prisões. Em vez disso, Yahweh diz ao povo de Israel para pagar por seus erros de roubo ou negligência da propriedade de outra pessoa, dando dinheiro ou propriedade à vítima do erro. Roubar algo exige uma quantia maior de reembolso do que negligenciar a propriedade de outra pessoa.</w:t>
      </w:r>
    </w:p>
    <w:p>
      <w:pPr/>
      <w:r>
        <w:rPr>
          <w:lang w:val="pt_PT" w:bidi="pt_PT"/>
        </w:rPr>
      </w:r>
      <w:r>
        <w:rPr>
          <w:lang w:val="pt_PT" w:bidi="pt_PT"/>
        </w:rPr>
        <w:t>Na primeira seção dessa passagem, há cinco leis sobre roubo. Essa seção é sobre a oitava "palavra", ou "mandamento", que Yahweh já deu a Moisés. Yahweh disse na oitava palavra: "Não roubarás". Nessa passagem, Yahweh dá a punição específica para ladrões. A primeira e a última leis nessa seção são sobre um ladrão que rouba um animal, e as três leis do meio nessa seção são sobre um ladrão que entra na casa de uma pessoa para roubar algo e sobre um ladrão que é pego e não pode pagar o que roubou. Colocar leis semelhantes no início e no final de uma seção era uma maneira comum de ajudar as pessoas a se lembrarem de leis facilmente.</w:t>
      </w:r>
    </w:p>
    <w:p>
      <w:pPr/>
      <w:r>
        <w:rPr>
          <w:lang w:val="pt_PT" w:bidi="pt_PT"/>
        </w:rPr>
      </w:r>
      <w:r>
        <w:rPr>
          <w:lang w:val="pt_PT" w:bidi="pt_PT"/>
        </w:rPr>
        <w:t>A primeira lei é sobre um ladrão que rouba um boi ou uma ovelha. Um boi é um animal grande que as pessoas usavam para trabalhar em suas fazendas. Na língua original, "gado" pode ser macho ou fêmea. Uma ovelha é um animal menor, e na língua original poderia significar uma ovelha ou cabra, sendo ambos animais menores do que um boi.</w:t>
      </w:r>
    </w:p>
    <w:p>
      <w:pPr/>
      <w:r>
        <w:rPr>
          <w:lang w:val="pt_PT" w:bidi="pt_PT"/>
        </w:rPr>
      </w:r>
      <w:r>
        <w:rPr>
          <w:lang w:val="pt_PT" w:bidi="pt_PT"/>
        </w:rPr>
        <w:t xml:space="preserve">Parem aqui e, em grupo, olhem para uma imagem de um </w:t>
      </w:r>
      <w:r>
        <w:rPr>
          <w:b/>
          <w:lang w:val="pt_PT" w:bidi="pt_PT"/>
        </w:rPr>
        <w:t>boi</w:t>
      </w:r>
      <w:r>
        <w:rPr>
          <w:lang w:val="pt_PT" w:bidi="pt_PT"/>
        </w:rPr>
        <w:t xml:space="preserve"> e uma </w:t>
      </w:r>
      <w:r>
        <w:rPr>
          <w:lang w:val="pt_PT" w:bidi="pt_PT"/>
        </w:rPr>
        <w:t>ovelha</w:t>
      </w:r>
      <w:r>
        <w:rPr>
          <w:lang w:val="pt_PT" w:bidi="pt_PT"/>
        </w:rPr>
        <w:t>. Pause este áudio aqui.</w:t>
      </w:r>
    </w:p>
    <w:p>
      <w:pPr/>
      <w:r>
        <w:rPr>
          <w:lang w:val="pt_PT" w:bidi="pt_PT"/>
        </w:rPr>
      </w:r>
      <w:r>
        <w:rPr>
          <w:lang w:val="pt_PT" w:bidi="pt_PT"/>
        </w:rPr>
        <w:t>O ladrão rouba intencionalmente o boi ou a ovelha e o mata para obter alimento ou como sacrifício, ou o vende por dinheiro. O ladrão não possui mais o animal. Se o ladrão roubar um boi, ele deve pagar ao dono cinco bois, ou cinco cabeças de gado. Bois são qualquer tipo de gado, até mesmo uma vaca fêmea em alguns casos. O gado é composto por animais de trabalho que as pessoas possuem para ajudá-las em uma fazenda. Se o ladrão roubar uma ovelha, ele deve pagar ao dono quatro ovelhas. É provável que o ladrão possa pagar cinco cabeças de gado grandes, machos ou fêmeas, em vez de apenas bois. A palavra para ovelhas nessa passagem pode significar ovelha ou cabra. O ladrão deve pagar quatro ovelhas ou cabras se ele roubar uma ovelha.</w:t>
      </w:r>
    </w:p>
    <w:p>
      <w:pPr/>
      <w:r>
        <w:rPr>
          <w:lang w:val="pt_PT" w:bidi="pt_PT"/>
        </w:rPr>
      </w:r>
      <w:r>
        <w:rPr>
          <w:lang w:val="pt_PT" w:bidi="pt_PT"/>
        </w:rPr>
        <w:t>Parem aqui e discutam esta pergunta em grupo: discutam sobre roubar em sua cultura. Qual é a punição para um ladrão que rouba algo? A punição é diferente, dependendo do que foi roubado? Quem decide essa punição? Pause este áudio aqui.</w:t>
      </w:r>
    </w:p>
    <w:p>
      <w:pPr/>
      <w:r>
        <w:rPr>
          <w:lang w:val="pt_PT" w:bidi="pt_PT"/>
        </w:rPr>
      </w:r>
      <w:r>
        <w:rPr>
          <w:lang w:val="pt_PT" w:bidi="pt_PT"/>
        </w:rPr>
        <w:t>Há uma punição mais severa por roubar um boi do que por roubar uma ovelha. Isso mostra que Yahweh quer que um erro específico tenha uma punição específica. Um boi é mais valioso do que uma ovelha porque as pessoas usavam bois em suas fazendas para trabalho. As ovelhas não eram tão essenciais para o trabalho em uma fazenda. Além disso, as ovelhas são animais menores que frequentemente se afastam. Isso tornaria mais fácil ou mais tentador para uma pessoa roubar uma ovelha.</w:t>
      </w:r>
    </w:p>
    <w:p>
      <w:pPr/>
      <w:r>
        <w:rPr>
          <w:lang w:val="pt_PT" w:bidi="pt_PT"/>
        </w:rPr>
      </w:r>
      <w:r>
        <w:rPr>
          <w:lang w:val="pt_PT" w:bidi="pt_PT"/>
        </w:rPr>
        <w:t>Em seguida, há duas leis sobre um ladrão que entra na casa de outra pessoa para roubar algo. Isso significa que o ladrão entra na casa de uma pessoa sem permissão com a intenção de cometer um ato ilícito. Durante o tempo de Moisés, a maioria das casas era feita com tijolos de barro. A palavra para "invadir" significa que o ladrão cava através da parede ou sob a parede da casa de tijolos de barro para entrar na casa. Essa era uma maneira comum de uma pessoa invadir a casa de outra pessoa.</w:t>
      </w:r>
    </w:p>
    <w:p>
      <w:pPr/>
      <w:r>
        <w:rPr>
          <w:lang w:val="pt_PT" w:bidi="pt_PT"/>
        </w:rPr>
      </w:r>
      <w:r>
        <w:rPr>
          <w:lang w:val="pt_PT" w:bidi="pt_PT"/>
        </w:rPr>
        <w:t xml:space="preserve">Parem aqui e, em grupo, olhem para uma imagem de uma </w:t>
      </w:r>
      <w:r>
        <w:rPr>
          <w:lang w:val="pt_PT" w:bidi="pt_PT"/>
        </w:rPr>
        <w:t>casa de tijolos de barro</w:t>
      </w:r>
      <w:r>
        <w:rPr>
          <w:lang w:val="pt_PT" w:bidi="pt_PT"/>
        </w:rPr>
        <w:t>. Pause este áudio aqui.</w:t>
      </w:r>
    </w:p>
    <w:p>
      <w:pPr/>
      <w:r>
        <w:rPr>
          <w:lang w:val="pt_PT" w:bidi="pt_PT"/>
        </w:rPr>
      </w:r>
      <w:r>
        <w:rPr>
          <w:lang w:val="pt_PT" w:bidi="pt_PT"/>
        </w:rPr>
        <w:t>Na primeira situação, o ladrão invade a casa do proprietário à noite. Se o dono da casa bater no ladrão e o matar, não há punição para o dono da casa. Na língua original, isso significa que o dono da casa não é culpado de derramar o sangue do ladrão. O dono da casa não conseguia ver bem à noite, e não há um bom motivo para o ladrão entrar em sua casa à noite. Além disso, é menos provável que o dono da casa possa pedir ajuda à noite. O dono da casa não é culpado se ele matar o ladrão à noite para proteger sua casa e propriedade.</w:t>
      </w:r>
    </w:p>
    <w:p>
      <w:pPr/>
      <w:r>
        <w:rPr>
          <w:lang w:val="pt_PT" w:bidi="pt_PT"/>
        </w:rPr>
      </w:r>
      <w:r>
        <w:rPr>
          <w:lang w:val="pt_PT" w:bidi="pt_PT"/>
        </w:rPr>
        <w:t>Na outra situação, o ladrão entra na casa do dono durante o dia. O dono da casa é culpado se ele agredir o ladrão e o matar. Durante o dia, o sol já nasceu, por isso há luz, e o dono da casa pode ver o ladrão claramente. O dono da casa é culpado de derramar o sangue do ladrão. Yahweh mostra que até mesmo um ladrão tem alguma proteção.</w:t>
      </w:r>
    </w:p>
    <w:p>
      <w:pPr/>
      <w:r>
        <w:rPr>
          <w:lang w:val="pt_PT" w:bidi="pt_PT"/>
        </w:rPr>
      </w:r>
      <w:r>
        <w:rPr>
          <w:lang w:val="pt_PT" w:bidi="pt_PT"/>
        </w:rPr>
        <w:t>A próxima lei nesta seção é uma lei geral sobre como os ladrões devem ser punidos. Se um ladrão for pego vivo e não for morto pela pessoa que o pegou, o ladrão deve pagar integralmente o que roubou. Um ladrão rico provavelmente faria facilmente o pagamento integral, mas um ladrão pobre pode não ser capaz de pagar integralmente ao dono pelo que roubou. Se o ladrão não puder pagar, ele deve se vender para servir o dono da propriedade roubada. Isso significa que o ladrão trabalhará para o dono. O dono pagaria imediatamente ao ladrão uma parte do dinheiro, e o ladrão usaria esse dinheiro para pagar de volta ao dono pelo que ele roubou. Uma pessoa que se vendia a outra pessoa era uma maneira comum de as pessoas pagarem dívidas durante o tempo de Moisés. Quando uma pessoa era vendida como escrava, ela trabalhava para seu dono por seis anos. É provável que o ladrão pobre precisasse cumprir o mesmo período de seis anos para pagar sua dívida ao dono da propriedade roubada.</w:t>
      </w:r>
    </w:p>
    <w:p>
      <w:pPr/>
      <w:r>
        <w:rPr>
          <w:lang w:val="pt_PT" w:bidi="pt_PT"/>
        </w:rPr>
      </w:r>
      <w:r>
        <w:rPr>
          <w:lang w:val="pt_PT" w:bidi="pt_PT"/>
        </w:rPr>
        <w:t xml:space="preserve">Por fim, a última lei nesta seção é novamente sobre um ladrão que rouba um boi, um burro ou uma ovelha de outra pessoa. Um burro é como um pequeno cavalo, e as pessoas durante o tempo de Moisés usavam burros para carregar cargas pesadas ou pessoas. </w:t>
      </w:r>
    </w:p>
    <w:p>
      <w:pPr/>
      <w:r>
        <w:rPr>
          <w:lang w:val="pt_PT" w:bidi="pt_PT"/>
        </w:rPr>
      </w:r>
      <w:r>
        <w:rPr>
          <w:lang w:val="pt_PT" w:bidi="pt_PT"/>
        </w:rPr>
        <w:t xml:space="preserve">Parem aqui e, em grupo, olhem para uma imagem de um </w:t>
      </w:r>
      <w:r>
        <w:rPr>
          <w:lang w:val="pt_PT" w:bidi="pt_PT"/>
        </w:rPr>
        <w:t>burro</w:t>
      </w:r>
      <w:r>
        <w:rPr>
          <w:lang w:val="pt_PT" w:bidi="pt_PT"/>
        </w:rPr>
        <w:t>. Pause este áudio aqui.</w:t>
      </w:r>
    </w:p>
    <w:p>
      <w:pPr/>
      <w:r>
        <w:rPr>
          <w:lang w:val="pt_PT" w:bidi="pt_PT"/>
        </w:rPr>
      </w:r>
      <w:r>
        <w:rPr>
          <w:lang w:val="pt_PT" w:bidi="pt_PT"/>
        </w:rPr>
        <w:t>Nesta lei, alguém encontra o ladrão, e o boi, o burro ou a ovelha ainda estão vivos quando o ladrão é pego. O ladrão deve pagar o dobro do animal roubado, o que significa que o ladrão precisaria devolver o boi, o burro ou a ovelha roubados. Não está claro o que "dobro" significa aqui. Pode significar que o ladrão precisa pagar o animal que roubou mais um animal, ou pode significar pagar o animal que ele roubou mais dois animais.</w:t>
      </w:r>
    </w:p>
    <w:p>
      <w:pPr/>
      <w:r>
        <w:rPr>
          <w:lang w:val="pt_PT" w:bidi="pt_PT"/>
        </w:rPr>
      </w:r>
      <w:r>
        <w:rPr>
          <w:lang w:val="pt_PT" w:bidi="pt_PT"/>
        </w:rPr>
        <w:t>É provável que essa punição seja menor do que se o ladrão já tivesse matado ou vendido o animal, porque a perda para o dono não é tão grande. O animal pode ser devolvido. Também é possível que o ladrão possa ter se arrependido de roubar o animal e quisesse devolver o animal ao dono. As leis de Yahweh dão punições justas, dependendo das diferentes situações.</w:t>
      </w:r>
    </w:p>
    <w:p>
      <w:pPr/>
      <w:r>
        <w:rPr>
          <w:lang w:val="pt_PT" w:bidi="pt_PT"/>
        </w:rPr>
      </w:r>
      <w:r>
        <w:rPr>
          <w:lang w:val="pt_PT" w:bidi="pt_PT"/>
        </w:rPr>
        <w:t>A próxima seção é sobre a punição para alguém que negligencia, ou não cuida da propriedade de outra pessoa. Primeiro, há uma lei sobre alguém que deixa seus próprios animais vagarem para a terra de outra pessoa para pastar na terra da outra pessoa. "Pastar" significa comer a grama ou outras plantas que podem estar crescendo nos campos. Normalmente, os agricultores cuidavam de suas ovelhas, bois e outros animais deixando-os pastar em seus próprios campos e vinhas durante o dia. Um campo é uma grande área de terra onde as pessoas cultivam plantações para obter alimento. Uma vinha é uma área de terra onde as pessoas cultivam uvas para comer ou para fazer vinho.</w:t>
      </w:r>
    </w:p>
    <w:p>
      <w:pPr/>
      <w:r>
        <w:rPr>
          <w:lang w:val="pt_PT" w:bidi="pt_PT"/>
        </w:rPr>
      </w:r>
      <w:r>
        <w:rPr>
          <w:lang w:val="pt_PT" w:bidi="pt_PT"/>
        </w:rPr>
        <w:t xml:space="preserve">Parem aqui e, em grupo, olhem para imagens de um </w:t>
      </w:r>
      <w:r>
        <w:rPr>
          <w:lang w:val="pt_PT" w:bidi="pt_PT"/>
        </w:rPr>
        <w:t>campo</w:t>
      </w:r>
      <w:r>
        <w:rPr>
          <w:lang w:val="pt_PT" w:bidi="pt_PT"/>
        </w:rPr>
        <w:t xml:space="preserve"> e uma </w:t>
      </w:r>
      <w:r>
        <w:rPr>
          <w:lang w:val="pt_PT" w:bidi="pt_PT"/>
        </w:rPr>
        <w:t>vinha</w:t>
      </w:r>
      <w:r>
        <w:rPr>
          <w:lang w:val="pt_PT" w:bidi="pt_PT"/>
        </w:rPr>
        <w:t>. Pause este áudio aqui.</w:t>
      </w:r>
    </w:p>
    <w:p>
      <w:pPr/>
      <w:r>
        <w:rPr>
          <w:lang w:val="pt_PT" w:bidi="pt_PT"/>
        </w:rPr>
      </w:r>
      <w:r>
        <w:rPr>
          <w:lang w:val="pt_PT" w:bidi="pt_PT"/>
        </w:rPr>
        <w:t>À noite, os agricultores colocam seus animais em uma área fechada, atrás de uma cerca ou um curral. Pode ser no pátio da casa deles ou perto da casa deles. As pessoas são responsáveis por seus animais e devem garantir que não os deixem ir para a propriedade de seus vizinhos. Se uma pessoa negligenciar seus animais e os deixar ir para a propriedade do vizinho para pastar na terra de outra pessoa, a punição é que o dono dos animais deve pagar à outra pessoa pela perda de suas colheitas ou plantas em seu campo ou vinha com o melhor de suas próprias colheitas e plantas de seus campos e vinhas.</w:t>
      </w:r>
    </w:p>
    <w:p>
      <w:pPr/>
      <w:r>
        <w:rPr>
          <w:lang w:val="pt_PT" w:bidi="pt_PT"/>
        </w:rPr>
      </w:r>
      <w:r>
        <w:rPr>
          <w:lang w:val="pt_PT" w:bidi="pt_PT"/>
        </w:rPr>
        <w:t>Parem aqui e discutam esta pergunta em grupo: discutam como as pessoas cuidam dos animais em sua cultura. Como as pessoas cuidam dos animais durante o dia e à noite? O que acontece se um animal pastar na terra de outra pessoa? Pause este áudio aqui.</w:t>
      </w:r>
    </w:p>
    <w:p>
      <w:pPr/>
      <w:r>
        <w:rPr>
          <w:lang w:val="pt_PT" w:bidi="pt_PT"/>
        </w:rPr>
      </w:r>
      <w:r>
        <w:rPr>
          <w:lang w:val="pt_PT" w:bidi="pt_PT"/>
        </w:rPr>
        <w:t>A outra lei nesta seção é sobre um agricultor que provavelmente ateia fogo de propósito em sua própria terra. Um agricultor pode atear fogo para remover ervas daninhas ou plantas indesejadas de sua terra. Se o fogo sair do controle e se espalhar para os arbustos espinhosos na terra do agricultor, também pode se espalhar para os campos de outro homem. Os arbustos eram arbustos com espinhos, e eles não eram bons para alimentação. Os agricultores colocam arbustos espinhosos na beira de seus campos para dividir suas terras e ajudar a manter seus animais dentro de sua propriedade. Os arbustos espinhosos também queimam facilmente, por isso o fogo se espalharia rapidamente.</w:t>
      </w:r>
    </w:p>
    <w:p>
      <w:pPr/>
      <w:r>
        <w:rPr>
          <w:lang w:val="pt_PT" w:bidi="pt_PT"/>
        </w:rPr>
      </w:r>
      <w:r>
        <w:rPr>
          <w:lang w:val="pt_PT" w:bidi="pt_PT"/>
        </w:rPr>
        <w:t xml:space="preserve">Parem aqui e, em grupo, olhem para uma imagem de um </w:t>
      </w:r>
      <w:r>
        <w:rPr>
          <w:lang w:val="pt_PT" w:bidi="pt_PT"/>
        </w:rPr>
        <w:t>arbusto</w:t>
      </w:r>
      <w:r>
        <w:rPr>
          <w:lang w:val="pt_PT" w:bidi="pt_PT"/>
        </w:rPr>
        <w:t>. Pause este áudio aqui.</w:t>
      </w:r>
    </w:p>
    <w:p>
      <w:pPr/>
      <w:r>
        <w:rPr>
          <w:lang w:val="pt_PT" w:bidi="pt_PT"/>
        </w:rPr>
      </w:r>
      <w:r>
        <w:rPr>
          <w:lang w:val="pt_PT" w:bidi="pt_PT"/>
        </w:rPr>
        <w:t>Se o fogo se espalhar para a terra de um vizinho e destruir os cereais empilhados, os grãos no pé, ou seja, a plantação ou todo o campo, o agricultor que ateou o fogo precisa indenizar integralmente o seu vizinho. Cereais empilhados são grãos que já foram colhidos. Colhido significa produtos agrícolas que foram cortados e recolhidos. Algumas traduções usam o termo "grãos em medas", que significa que os grãos são agrupados em feixes e deixados em pé para secar. Cereais em pé são grãos que ainda estão na planta, no campo.</w:t>
      </w:r>
    </w:p>
    <w:p>
      <w:pPr/>
      <w:r>
        <w:rPr>
          <w:lang w:val="pt_PT" w:bidi="pt_PT"/>
        </w:rPr>
      </w:r>
      <w:r>
        <w:rPr>
          <w:lang w:val="pt_PT" w:bidi="pt_PT"/>
        </w:rPr>
        <w:t xml:space="preserve">Parem aqui e, em grupo, olhem para imagens de </w:t>
      </w:r>
      <w:r>
        <w:rPr>
          <w:lang w:val="pt_PT" w:bidi="pt_PT"/>
        </w:rPr>
        <w:t>grãos empilhados</w:t>
      </w:r>
      <w:r>
        <w:rPr>
          <w:lang w:val="pt_PT" w:bidi="pt_PT"/>
        </w:rPr>
        <w:t xml:space="preserve"> e </w:t>
      </w:r>
      <w:r>
        <w:rPr>
          <w:lang w:val="pt_PT" w:bidi="pt_PT"/>
        </w:rPr>
        <w:t>grãos em pé</w:t>
      </w:r>
      <w:r>
        <w:rPr>
          <w:lang w:val="pt_PT" w:bidi="pt_PT"/>
        </w:rPr>
        <w:t>. Pause este áudio aqui.</w:t>
      </w:r>
    </w:p>
    <w:p>
      <w:pPr/>
      <w:r>
        <w:rPr>
          <w:lang w:val="pt_PT" w:bidi="pt_PT"/>
        </w:rPr>
      </w:r>
      <w:r>
        <w:rPr>
          <w:lang w:val="pt_PT" w:bidi="pt_PT"/>
        </w:rPr>
        <w:t>Essa lei mostra que ainda há uma punição, mesmo que o agricultor que ateou o fogo não tivesse a intenção de que o fogo destruísse os grãos de seu vizinho. Essas leis mostram que o dono dos animais ou aquele que inicia o fogo é responsável, mesmo que ele não pretenda que seus animais pastem na terra de outra pessoa ou que seu fogo destrua os grãos de seu vizinho.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22.1–6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dá leis sobre a punição para ladrões. Há leis para um ladrão que rouba um animal, um ladrão que invade a casa de outra pessoa durante o dia ou à noite, e um ladrão que não pode fazer o pagamento integral.</w:t>
      </w:r>
    </w:p>
    <w:p>
      <w:pPr/>
      <w:r>
        <w:rPr>
          <w:lang w:val="pt_PT" w:bidi="pt_PT"/>
        </w:rPr>
      </w:r>
      <w:r>
        <w:rPr>
          <w:b/>
          <w:lang w:val="pt_PT" w:bidi="pt_PT"/>
        </w:rPr>
        <w:t>Na segunda cena:</w:t>
      </w:r>
      <w:r>
        <w:rPr>
          <w:lang w:val="pt_PT" w:bidi="pt_PT"/>
        </w:rPr>
        <w:t xml:space="preserve"> Yahweh dá leis sobre uma pessoa que negligencia a propriedade de outra pessoa. A negligência pode consistir em deixar seus animais pastarem na terra de outra pessoa, ou em permitir que um fogo se espalhe pela terra de outra pessoa, destruindo sua propriedade.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ladrão</w:t>
      </w:r>
    </w:p>
    <w:p>
      <w:pPr>
        <w:pStyle w:val="ListBullet"/>
        <w:spacing w:line="240" w:lineRule="auto"/>
        <w:ind w:left="720"/>
      </w:pPr>
      <w:r>
        <w:rPr>
          <w:lang w:val="pt_PT" w:bidi="pt_PT"/>
        </w:rPr>
      </w:r>
      <w:r>
        <w:rPr>
          <w:lang w:val="pt_PT" w:bidi="pt_PT"/>
        </w:rPr>
        <w:t>Um boi ou uma ovelha</w:t>
      </w:r>
    </w:p>
    <w:p>
      <w:pPr>
        <w:pStyle w:val="ListBullet"/>
        <w:spacing w:line="240" w:lineRule="auto"/>
        <w:ind w:left="720"/>
      </w:pPr>
      <w:r>
        <w:rPr>
          <w:lang w:val="pt_PT" w:bidi="pt_PT"/>
        </w:rPr>
      </w:r>
      <w:r>
        <w:rPr>
          <w:lang w:val="pt_PT" w:bidi="pt_PT"/>
        </w:rPr>
        <w:t>Dono do boi roubado ou da ovelha roubada</w:t>
      </w:r>
    </w:p>
    <w:p>
      <w:pPr>
        <w:pStyle w:val="ListBullet"/>
        <w:spacing w:line="240" w:lineRule="auto"/>
        <w:ind w:left="720"/>
      </w:pPr>
      <w:r>
        <w:rPr>
          <w:lang w:val="pt_PT" w:bidi="pt_PT"/>
        </w:rPr>
      </w:r>
      <w:r>
        <w:rPr>
          <w:lang w:val="pt_PT" w:bidi="pt_PT"/>
        </w:rPr>
        <w:t>Cinco bois</w:t>
      </w:r>
    </w:p>
    <w:p>
      <w:pPr>
        <w:pStyle w:val="ListBullet"/>
        <w:spacing w:line="240" w:lineRule="auto"/>
        <w:ind w:left="720"/>
      </w:pPr>
      <w:r>
        <w:rPr>
          <w:lang w:val="pt_PT" w:bidi="pt_PT"/>
        </w:rPr>
      </w:r>
      <w:r>
        <w:rPr>
          <w:lang w:val="pt_PT" w:bidi="pt_PT"/>
        </w:rPr>
        <w:t>Quatro ovelhas</w:t>
      </w:r>
    </w:p>
    <w:p>
      <w:pPr>
        <w:pStyle w:val="ListBullet"/>
        <w:spacing w:line="240" w:lineRule="auto"/>
        <w:ind w:left="720"/>
      </w:pPr>
      <w:r>
        <w:rPr>
          <w:lang w:val="pt_PT" w:bidi="pt_PT"/>
        </w:rPr>
      </w:r>
      <w:r>
        <w:rPr>
          <w:lang w:val="pt_PT" w:bidi="pt_PT"/>
        </w:rPr>
        <w:t>Dono de uma casa</w:t>
      </w:r>
    </w:p>
    <w:p>
      <w:pPr>
        <w:pStyle w:val="ListBullet"/>
        <w:spacing w:line="240" w:lineRule="auto"/>
        <w:ind w:left="720"/>
      </w:pPr>
      <w:r>
        <w:rPr>
          <w:lang w:val="pt_PT" w:bidi="pt_PT"/>
        </w:rPr>
      </w:r>
      <w:r>
        <w:rPr>
          <w:lang w:val="pt_PT" w:bidi="pt_PT"/>
        </w:rPr>
        <w:t>Dono de animais que pastam nos campos de seu vizinho</w:t>
      </w:r>
    </w:p>
    <w:p>
      <w:pPr>
        <w:pStyle w:val="ListBullet"/>
        <w:spacing w:line="240" w:lineRule="auto"/>
        <w:ind w:left="720"/>
      </w:pPr>
      <w:r>
        <w:rPr>
          <w:lang w:val="pt_PT" w:bidi="pt_PT"/>
        </w:rPr>
      </w:r>
      <w:r>
        <w:rPr>
          <w:lang w:val="pt_PT" w:bidi="pt_PT"/>
        </w:rPr>
        <w:t>Vizinho que possui campos nas proximidades</w:t>
      </w:r>
    </w:p>
    <w:p>
      <w:pPr>
        <w:pStyle w:val="ListBullet"/>
        <w:spacing w:line="240" w:lineRule="auto"/>
        <w:ind w:left="720"/>
      </w:pPr>
      <w:r>
        <w:rPr>
          <w:lang w:val="pt_PT" w:bidi="pt_PT"/>
        </w:rPr>
      </w:r>
      <w:r>
        <w:rPr>
          <w:lang w:val="pt_PT" w:bidi="pt_PT"/>
        </w:rPr>
        <w:t>E um agricultor que ateia fogo em sua terra</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leis no Livro da Aliança. Lembrem-se de que antes dessa passagem, Yahweh deu leis sobre como tratar escravos e escravas, sobre a punição por matar outras pessoas, desonrar seu pai ou mãe, sequestrar outra pessoa, ferir pessoas de outras maneiras, ou ferimentos envolvendo animais. Lembrem-se de que esta seção é sobre a punição quando alguém rouba a propriedade de outra pessoa ou negligencia cuidar da propriedade de outra pessoa. Lembrem-se de que não havia cadeias ou prisões, por isso a punição significa que o infrator faz um pagamento à outra pessoa.</w:t>
      </w:r>
    </w:p>
    <w:p>
      <w:pPr/>
      <w:r>
        <w:rPr>
          <w:lang w:val="pt_PT" w:bidi="pt_PT"/>
        </w:rPr>
      </w:r>
      <w:r>
        <w:rPr>
          <w:lang w:val="pt_PT" w:bidi="pt_PT"/>
        </w:rPr>
        <w:t>Lembrem-se de que para cada lei, há uma descrição do crime, ou infração, e, em seguida, a punição por esse crime, ou infração. Lembrem-se também de que essa é a primeira metade de uma passagem de duas partes.</w:t>
      </w:r>
    </w:p>
    <w:p>
      <w:pPr/>
      <w:r>
        <w:rPr>
          <w:lang w:val="pt_PT" w:bidi="pt_PT"/>
        </w:rPr>
      </w:r>
      <w:r>
        <w:rPr>
          <w:lang w:val="pt_PT" w:bidi="pt_PT"/>
        </w:rPr>
        <w:t>Na primeira cena, lembrem-se de que há cinco leis sobre ladrões roubando algo. Lembrem-se de que há um padrão para as leis — a primeira e a última leis são semelhantes, e as três leis do meio são diferentes. Lembrem-se de que colocar leis semelhantes no início e no final de uma seção era uma maneira comum de as pessoas durante o tempo de Moisés ajudarem a se lembrar das leis.</w:t>
      </w:r>
    </w:p>
    <w:p>
      <w:pPr/>
      <w:r>
        <w:rPr>
          <w:lang w:val="pt_PT" w:bidi="pt_PT"/>
        </w:rPr>
      </w:r>
      <w:r>
        <w:rPr>
          <w:lang w:val="pt_PT" w:bidi="pt_PT"/>
        </w:rPr>
        <w:t>Parem aqui e discutam esta pergunta em grupo: como vocês ordenam leis em seu idioma ou mostram quais leis são mais importantes? Por exemplo, é comum ter duas leis semelhantes no início e no final de um conjunto de leis? Pause este áudio aqui.</w:t>
      </w:r>
    </w:p>
    <w:p>
      <w:pPr/>
      <w:r>
        <w:rPr>
          <w:lang w:val="pt_PT" w:bidi="pt_PT"/>
        </w:rPr>
      </w:r>
      <w:r>
        <w:rPr>
          <w:lang w:val="pt_PT" w:bidi="pt_PT"/>
        </w:rPr>
        <w:t>A primeira lei é sobre um ladrão que rouba um boi ou uma ovelha de outra pessoa. Lembrem-se de que o ladrão já matou ou vendeu o animal. O ladrão deve pagar cinco bois ao dono do boi se o ladrão roubou um boi. O ladrão deve pagar quatro ovelhas ao dono da ovelha se o ladrão roubou uma ovelha. Lembrem-se de que os bois são mais valiosos do que ovelhas, e é por isso que um ladrão que rouba um boi precisa pagar mais do que um ladrão que rouba uma ovelha.</w:t>
      </w:r>
    </w:p>
    <w:p>
      <w:pPr/>
      <w:r>
        <w:rPr>
          <w:lang w:val="pt_PT" w:bidi="pt_PT"/>
        </w:rPr>
      </w:r>
      <w:r>
        <w:rPr>
          <w:lang w:val="pt_PT" w:bidi="pt_PT"/>
        </w:rPr>
        <w:t xml:space="preserve">Parem aqui e, em grupo, olhem para uma imagem de um </w:t>
      </w:r>
      <w:r>
        <w:rPr>
          <w:b/>
          <w:lang w:val="pt_PT" w:bidi="pt_PT"/>
        </w:rPr>
        <w:t>boi</w:t>
      </w:r>
      <w:r>
        <w:rPr>
          <w:lang w:val="pt_PT" w:bidi="pt_PT"/>
        </w:rPr>
        <w:t xml:space="preserve"> e uma </w:t>
      </w:r>
      <w:r>
        <w:rPr>
          <w:lang w:val="pt_PT" w:bidi="pt_PT"/>
        </w:rPr>
        <w:t>ovelha</w:t>
      </w:r>
      <w:r>
        <w:rPr>
          <w:lang w:val="pt_PT" w:bidi="pt_PT"/>
        </w:rPr>
        <w:t xml:space="preserve"> novamente, se necessário. Lembrem-se de que um boi pode ser qualquer tipo de gado, e uma ovelha pode ser uma ovelha ou uma cabra. Pause este áudio aqui.</w:t>
      </w:r>
    </w:p>
    <w:p>
      <w:pPr/>
      <w:r>
        <w:rPr>
          <w:lang w:val="pt_PT" w:bidi="pt_PT"/>
        </w:rPr>
      </w:r>
      <w:r>
        <w:rPr>
          <w:lang w:val="pt_PT" w:bidi="pt_PT"/>
        </w:rPr>
        <w:t>Lembrem-se de que as próximas duas leis são sobre um ladrão que invade a casa de outra pessoa. Lembrem-se de que o ladrão provavelmente teve que cavar através ou por baixo da parede da casa de tijolos de barro.</w:t>
      </w:r>
    </w:p>
    <w:p>
      <w:pPr/>
      <w:r>
        <w:rPr>
          <w:lang w:val="pt_PT" w:bidi="pt_PT"/>
        </w:rPr>
      </w:r>
      <w:r>
        <w:rPr>
          <w:lang w:val="pt_PT" w:bidi="pt_PT"/>
        </w:rPr>
        <w:t xml:space="preserve">Parem aqui e, em grupo, olhem para uma imagem de uma </w:t>
      </w:r>
      <w:r>
        <w:rPr>
          <w:lang w:val="pt_PT" w:bidi="pt_PT"/>
        </w:rPr>
        <w:t>casa de tijolos de barro</w:t>
      </w:r>
      <w:r>
        <w:rPr>
          <w:lang w:val="pt_PT" w:bidi="pt_PT"/>
        </w:rPr>
        <w:t>. Pause este áudio aqui.</w:t>
      </w:r>
    </w:p>
    <w:p>
      <w:pPr/>
      <w:r>
        <w:rPr>
          <w:lang w:val="pt_PT" w:bidi="pt_PT"/>
        </w:rPr>
      </w:r>
      <w:r>
        <w:rPr>
          <w:lang w:val="pt_PT" w:bidi="pt_PT"/>
        </w:rPr>
        <w:t>Na primeira lei, o ladrão entra na casa do dono à noite. Se o dono da casa matar o ladrão, então não há punição para o dono da casa. Lembrem-se de que é noite e provavelmente é difícil ver o que está acontecendo.</w:t>
      </w:r>
    </w:p>
    <w:p>
      <w:pPr/>
      <w:r>
        <w:rPr>
          <w:lang w:val="pt_PT" w:bidi="pt_PT"/>
        </w:rPr>
      </w:r>
      <w:r>
        <w:rPr>
          <w:lang w:val="pt_PT" w:bidi="pt_PT"/>
        </w:rPr>
        <w:t>Se o ladrão invadir a casa do dono durante o dia, há uma punição para o dono da casa se ele matar o ladrão. Há luz, e o dono da casa pode ver o ladrão, por isso o dono da casa é culpado de derramar o sangue do ladrão.</w:t>
      </w:r>
    </w:p>
    <w:p>
      <w:pPr/>
      <w:r>
        <w:rPr>
          <w:lang w:val="pt_PT" w:bidi="pt_PT"/>
        </w:rPr>
      </w:r>
      <w:r>
        <w:rPr>
          <w:lang w:val="pt_PT" w:bidi="pt_PT"/>
        </w:rPr>
        <w:t>Em seguida, lembrem-se de que há uma lei geral sobre um ladrão que é pego vivo e não é morto. O ladrão deve pagar integralmente ao dono da propriedade roubada. Se o ladrão não puder fazer o pagamento integral, o ladrão deve se vender como escravo para pagar pela propriedade roubada. Lembrem-se de que ainda há uma punição para um ladrão pobre, mesmo que ele não tenha o dinheiro para fazer o pagamento exigido.</w:t>
      </w:r>
    </w:p>
    <w:p>
      <w:pPr/>
      <w:r>
        <w:rPr>
          <w:lang w:val="pt_PT" w:bidi="pt_PT"/>
        </w:rPr>
      </w:r>
      <w:r>
        <w:rPr>
          <w:lang w:val="pt_PT" w:bidi="pt_PT"/>
        </w:rPr>
        <w:t>Lembrem-se de que a última lei nesta seção retorna à situação sobre a qual a primeira lei fala. Essa lei é novamente sobre um ladrão que rouba um boi, um burro ou uma ovelha de outra pessoa.</w:t>
      </w:r>
    </w:p>
    <w:p>
      <w:pPr/>
      <w:r>
        <w:rPr>
          <w:lang w:val="pt_PT" w:bidi="pt_PT"/>
        </w:rPr>
      </w:r>
      <w:r>
        <w:rPr>
          <w:lang w:val="pt_PT" w:bidi="pt_PT"/>
        </w:rPr>
        <w:t xml:space="preserve">Parem aqui e, em grupo, olhem para uma imagem de um </w:t>
      </w:r>
      <w:r>
        <w:rPr>
          <w:lang w:val="pt_PT" w:bidi="pt_PT"/>
        </w:rPr>
        <w:t>burro</w:t>
      </w:r>
      <w:r>
        <w:rPr>
          <w:lang w:val="pt_PT" w:bidi="pt_PT"/>
        </w:rPr>
        <w:t xml:space="preserve"> novamente, se necessário. Pause este áudio aqui.</w:t>
      </w:r>
    </w:p>
    <w:p>
      <w:pPr/>
      <w:r>
        <w:rPr>
          <w:lang w:val="pt_PT" w:bidi="pt_PT"/>
        </w:rPr>
      </w:r>
      <w:r>
        <w:rPr>
          <w:lang w:val="pt_PT" w:bidi="pt_PT"/>
        </w:rPr>
        <w:t>Alguém pega o ladrão antes de o ladrão matar ou vender o animal roubado. Lembrem-se de que a punição para o ladrão é que ele deve pagar o dobro do que roubou. Por exemplo, isso significa que se o ladrão roubou um boi, e o boi ainda estiver vivo quando pegarem o ladrão, o ladrão deve devolver o boi roubado ao dono do boi roubado. Lembrem-se de que não está claro se o ladrão deve dar um boi adicional ao dono do boi roubado, ou dois bois adicionais ao dono do boi roubado.</w:t>
      </w:r>
    </w:p>
    <w:p>
      <w:pPr/>
      <w:r>
        <w:rPr>
          <w:lang w:val="pt_PT" w:bidi="pt_PT"/>
        </w:rPr>
      </w:r>
      <w:r>
        <w:rPr>
          <w:lang w:val="pt_PT" w:bidi="pt_PT"/>
        </w:rPr>
        <w:t>Na segunda cena, lembrem-se de que há duas leis principais sobre a punição para uma pessoa que negligencia a propriedade de outra pessoa. Lembrem-se de que isso significa que a pessoa causa dano à propriedade da outra pessoa, mas não é a mesma situação que um ladrão que rouba propriedade. Lembrem-se de que a punição também é menos dura para essas situações do que a punição para um ladrão que rouba propriedade de outra pessoa.</w:t>
      </w:r>
    </w:p>
    <w:p>
      <w:pPr/>
      <w:r>
        <w:rPr>
          <w:lang w:val="pt_PT" w:bidi="pt_PT"/>
        </w:rPr>
      </w:r>
      <w:r>
        <w:rPr>
          <w:lang w:val="pt_PT" w:bidi="pt_PT"/>
        </w:rPr>
        <w:t>Na primeira lei da segunda cena, uma pessoa causa dano à propriedade de outra pessoa quando ela deixa seus próprios animais pastarem na terra da outra pessoa. Lembrem-se de que era normal durante o tempo de Moisés que as pessoas cuidassem de seus próprios animais deixando-os pastar, ou comer, em seus próprios campos e vinhas. Lembrem-se de que um agricultor responsável colocava seus animais em uma cerca ou um curral à noite para garantir que eles não vagassem para a propriedade de outra pessoa.</w:t>
      </w:r>
    </w:p>
    <w:p>
      <w:pPr/>
      <w:r>
        <w:rPr>
          <w:lang w:val="pt_PT" w:bidi="pt_PT"/>
        </w:rPr>
      </w:r>
      <w:r>
        <w:rPr>
          <w:lang w:val="pt_PT" w:bidi="pt_PT"/>
        </w:rPr>
        <w:t xml:space="preserve">Parem aqui e, em grupo, olhem para imagens de um </w:t>
      </w:r>
      <w:r>
        <w:rPr>
          <w:lang w:val="pt_PT" w:bidi="pt_PT"/>
        </w:rPr>
        <w:t>campo</w:t>
      </w:r>
      <w:r>
        <w:rPr>
          <w:lang w:val="pt_PT" w:bidi="pt_PT"/>
        </w:rPr>
        <w:t xml:space="preserve"> e uma </w:t>
      </w:r>
      <w:r>
        <w:rPr>
          <w:lang w:val="pt_PT" w:bidi="pt_PT"/>
        </w:rPr>
        <w:t>vinha</w:t>
      </w:r>
      <w:r>
        <w:rPr>
          <w:lang w:val="pt_PT" w:bidi="pt_PT"/>
        </w:rPr>
        <w:t xml:space="preserve"> novamente, se necessário. Pause este áudio aqui.</w:t>
      </w:r>
    </w:p>
    <w:p>
      <w:pPr/>
      <w:r>
        <w:rPr>
          <w:lang w:val="pt_PT" w:bidi="pt_PT"/>
        </w:rPr>
      </w:r>
      <w:r>
        <w:rPr>
          <w:lang w:val="pt_PT" w:bidi="pt_PT"/>
        </w:rPr>
        <w:t>Lembrem-se de que a punição para um agricultor que deixa seus animais pastarem na terra de outra pessoa significa que o agricultor deve dar o melhor das colheitas de seus campos e vinhas à outra pessoa.</w:t>
      </w:r>
    </w:p>
    <w:p>
      <w:pPr/>
      <w:r>
        <w:rPr>
          <w:lang w:val="pt_PT" w:bidi="pt_PT"/>
        </w:rPr>
      </w:r>
      <w:r>
        <w:rPr>
          <w:lang w:val="pt_PT" w:bidi="pt_PT"/>
        </w:rPr>
        <w:t>A segunda lei na segunda cena é sobre um agricultor negligente que ateia fogo em sua própria terra, e o fogo se espalha para a terra de outra pessoa. Os arbustos espinhosos nos limites da terra do agricultor pegam fogo, e isso espalha o fogo para a terra da outra pessoa. O fogo destrói os grãos empilhados, os grãos em pé ou todo o campo da outra pessoa. Lembrem-se de que a punição para o agricultor negligente que ateou o fogo é que o agricultor precisa pagar integralmente à outra pessoa por tudo o que foi destruído.</w:t>
      </w:r>
    </w:p>
    <w:p>
      <w:pPr/>
      <w:r>
        <w:rPr>
          <w:lang w:val="pt_PT" w:bidi="pt_PT"/>
        </w:rPr>
      </w:r>
      <w:r>
        <w:rPr>
          <w:lang w:val="pt_PT" w:bidi="pt_PT"/>
        </w:rPr>
        <w:t xml:space="preserve">Parem aqui e, em grupo, olhem para imagens de </w:t>
      </w:r>
      <w:r>
        <w:rPr>
          <w:lang w:val="pt_PT" w:bidi="pt_PT"/>
        </w:rPr>
        <w:t>arbustos espinhosos</w:t>
      </w:r>
      <w:r>
        <w:rPr>
          <w:lang w:val="pt_PT" w:bidi="pt_PT"/>
        </w:rPr>
        <w:t xml:space="preserve">, </w:t>
      </w:r>
      <w:r>
        <w:rPr>
          <w:lang w:val="pt_PT" w:bidi="pt_PT"/>
        </w:rPr>
        <w:t>grãos empilhados</w:t>
      </w:r>
      <w:r>
        <w:rPr>
          <w:lang w:val="pt_PT" w:bidi="pt_PT"/>
        </w:rPr>
        <w:t xml:space="preserve"> e </w:t>
      </w:r>
      <w:r>
        <w:rPr>
          <w:lang w:val="pt_PT" w:bidi="pt_PT"/>
        </w:rPr>
        <w:t>grãos no pé, no campo</w:t>
      </w:r>
      <w:r>
        <w:rPr>
          <w:lang w:val="pt_PT" w:bidi="pt_PT"/>
        </w:rPr>
        <w:t xml:space="preserve"> novamente, se necessário.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22.1–6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ladrão</w:t>
      </w:r>
    </w:p>
    <w:p>
      <w:pPr>
        <w:pStyle w:val="ListBullet"/>
        <w:spacing w:line="240" w:lineRule="auto"/>
        <w:ind w:left="720"/>
      </w:pPr>
      <w:r>
        <w:rPr>
          <w:lang w:val="pt_PT" w:bidi="pt_PT"/>
        </w:rPr>
      </w:r>
      <w:r>
        <w:rPr>
          <w:lang w:val="pt_PT" w:bidi="pt_PT"/>
        </w:rPr>
        <w:t>Um boi ou uma ovelha</w:t>
      </w:r>
    </w:p>
    <w:p>
      <w:pPr>
        <w:pStyle w:val="ListBullet"/>
        <w:spacing w:line="240" w:lineRule="auto"/>
        <w:ind w:left="720"/>
      </w:pPr>
      <w:r>
        <w:rPr>
          <w:lang w:val="pt_PT" w:bidi="pt_PT"/>
        </w:rPr>
      </w:r>
      <w:r>
        <w:rPr>
          <w:lang w:val="pt_PT" w:bidi="pt_PT"/>
        </w:rPr>
        <w:t>Dono do boi roubado ou da ovelha roubada</w:t>
      </w:r>
    </w:p>
    <w:p>
      <w:pPr>
        <w:pStyle w:val="ListBullet"/>
        <w:spacing w:line="240" w:lineRule="auto"/>
        <w:ind w:left="720"/>
      </w:pPr>
      <w:r>
        <w:rPr>
          <w:lang w:val="pt_PT" w:bidi="pt_PT"/>
        </w:rPr>
      </w:r>
      <w:r>
        <w:rPr>
          <w:lang w:val="pt_PT" w:bidi="pt_PT"/>
        </w:rPr>
        <w:t>Cinco bois</w:t>
      </w:r>
    </w:p>
    <w:p>
      <w:pPr>
        <w:pStyle w:val="ListBullet"/>
        <w:spacing w:line="240" w:lineRule="auto"/>
        <w:ind w:left="720"/>
      </w:pPr>
      <w:r>
        <w:rPr>
          <w:lang w:val="pt_PT" w:bidi="pt_PT"/>
        </w:rPr>
      </w:r>
      <w:r>
        <w:rPr>
          <w:lang w:val="pt_PT" w:bidi="pt_PT"/>
        </w:rPr>
        <w:t>Quatro ovelhas</w:t>
      </w:r>
    </w:p>
    <w:p>
      <w:pPr>
        <w:pStyle w:val="ListBullet"/>
        <w:spacing w:line="240" w:lineRule="auto"/>
        <w:ind w:left="720"/>
      </w:pPr>
      <w:r>
        <w:rPr>
          <w:lang w:val="pt_PT" w:bidi="pt_PT"/>
        </w:rPr>
      </w:r>
      <w:r>
        <w:rPr>
          <w:lang w:val="pt_PT" w:bidi="pt_PT"/>
        </w:rPr>
        <w:t>Dono de uma casa</w:t>
      </w:r>
    </w:p>
    <w:p>
      <w:pPr>
        <w:pStyle w:val="ListBullet"/>
        <w:spacing w:line="240" w:lineRule="auto"/>
        <w:ind w:left="720"/>
      </w:pPr>
      <w:r>
        <w:rPr>
          <w:lang w:val="pt_PT" w:bidi="pt_PT"/>
        </w:rPr>
      </w:r>
      <w:r>
        <w:rPr>
          <w:lang w:val="pt_PT" w:bidi="pt_PT"/>
        </w:rPr>
        <w:t>Dono de animais que pastam nos campos de seu vizinho</w:t>
      </w:r>
    </w:p>
    <w:p>
      <w:pPr>
        <w:pStyle w:val="ListBullet"/>
        <w:spacing w:line="240" w:lineRule="auto"/>
        <w:ind w:left="720"/>
      </w:pPr>
      <w:r>
        <w:rPr>
          <w:lang w:val="pt_PT" w:bidi="pt_PT"/>
        </w:rPr>
      </w:r>
      <w:r>
        <w:rPr>
          <w:lang w:val="pt_PT" w:bidi="pt_PT"/>
        </w:rPr>
        <w:t>Vizinho que possui campos nas proximidades</w:t>
      </w:r>
    </w:p>
    <w:p>
      <w:pPr>
        <w:pStyle w:val="ListBullet"/>
        <w:spacing w:line="240" w:lineRule="auto"/>
        <w:ind w:left="720"/>
      </w:pPr>
      <w:r>
        <w:rPr>
          <w:lang w:val="pt_PT" w:bidi="pt_PT"/>
        </w:rPr>
      </w:r>
      <w:r>
        <w:rPr>
          <w:lang w:val="pt_PT" w:bidi="pt_PT"/>
        </w:rPr>
        <w:t>E um agricultor que ateia fogo em sua terra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diz a Moisés leis para o que deve acontecer se um ladrão roubar um boi ou uma ovelha de outra pessoa. Se o ladrão já matou ou vendeu o boi ou ovelha, o ladrão deve fazer uma restituição ao dono do animal. Se o ladrão roubar um boi, ele deve pagar cinco bois. Se o ladrão roubar uma ovelha, ele deve pagar quatro ovelhas.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ladrão: “O que você está pensando ou sentindo?”. A pessoa pode responder coisas como: "Sentindo-me mal por ter sido pego por roubar o boi ou a ovelha", ou "Arrependido de ter roubado este animal", ou "Gostaria de não ter que pagar tantos animais para compensar o roubo de apenas um animal".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 próxima lei que Yahweh dá é sobre um ladrão que invade a casa de outra pessoa à noite. Se o dono da casa bater no ladrão e o matar, não há punição para o dono da casa.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dono da casa: “O que você está pensando ou sentindo?”. A pessoa pode responder coisas como: "Chocado que alguém tenha invadido minha casa à noite", ou "Triste por eu ter matado alguém, mas foi para proteger minha casa e propriedade", ou "Feliz por não haver punição por eu proteger minha casa e propriedade".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próxima lei, o ladrão invade a casa do dono durante o dia. Se o dono da casa bater e matar o ladrão que invade durante o dia, o dono da casa é culpado.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dono da casa: “O que você está pensando ou sentindo?”. A pessoa pode responder coisas como: "Arrependido de ter matado o ladrão que invadiu a minha casa", ou "Furioso pelo fato de o ladrão ter vindo à minha casa", ou "Com medo de minha punição por matar o ladrão".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um ladrão for pego, ele deve pagar integralmente pelo que roubou de outra pessoa. Se o ladrão não puder fazer o pagamento integral, o ladrão deve se vender para servir para restituir ao dono da propriedade roubada.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dono do boi ou da ovelha roubados: “O que você está pensando ou sentindo?”. A pessoa pode responder coisas como: “Feliz por receber meu pagamento integral do ladrão ao ele se vender”, ou “Quem dera o ladrão nunca tivesse roubado minha propriedade”.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o ladrão for pego e o animal roubado ainda estiver vivo, o ladrão deve pagar o dobro ao dono do animal roubado.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ladrão: “O que você está pensando ou sentindo?”. A pessoa pode responder coisas como: “Gostaria de não ter sido pego”, ou “Feliz pelo menos por não ter matado ou vendido o animal roubado ainda — agora tenho que pagar apenas o dobro”, ou “Arrependido de meu roubo e querendo corrigir as coisas com o dono do animal roubado”.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um homem deixar seus animais pastarem na terra de seu vizinho, o homem precisa indenizar o vizinho. O pagamento deve ser o melhor dos campos e vinhas do homem.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homem que deixa seus animais pastarem nos campos de seu vizinho: “O que você está pensando ou sentindo?”. A pessoa pode responder coisas como: "Arrependido de ter negligenciado meus animais e deixado que eles pastassem na terra de meu vizinho", ou "Gostaria de não ter que pagar ao meu vizinho o melhor de meus campos e vinhas", ou "Planejo cuidar melhor de meus animais no futuro e não deixá-los pastar na terra de meu vizinho".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 próxima lei é sobre um homem que ateia um fogo em sua própria terra. O fogo se espalha para arbustos espinhosos na beira da terra do homem, e queima os cereais empilhados, os cereais em pé ou todo o campo do vizinho do homem.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vizinho que possui campos nas proximidades: “O que você está pensando ou sentindo?”. A pessoa pode responder coisas como: "Furioso com meu vizinho por deixar o fogo dele sair do controle", ou "Furioso por ter perdido grãos valiosos", ou "Feliz que pelo menos meu vizinho tenha que me pagar".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22.1–6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Um ladrão rouba um boi ou uma ovelha e mata ou vende o animal. O ladrão deve pagar cinco bois se ele roubar um boi, ou quatro ovelhas se ele roubar uma ovelha.</w:t>
      </w:r>
    </w:p>
    <w:p>
      <w:pPr/>
      <w:r>
        <w:rPr>
          <w:lang w:val="pt_PT" w:bidi="pt_PT"/>
        </w:rPr>
      </w:r>
      <w:r>
        <w:rPr>
          <w:lang w:val="pt_PT" w:bidi="pt_PT"/>
        </w:rPr>
        <w:t xml:space="preserve">Parem aqui e, em grupo, olhem para imagens de um </w:t>
      </w:r>
      <w:r>
        <w:rPr>
          <w:b/>
          <w:lang w:val="pt_PT" w:bidi="pt_PT"/>
        </w:rPr>
        <w:t>boi</w:t>
      </w:r>
      <w:r>
        <w:rPr>
          <w:lang w:val="pt_PT" w:bidi="pt_PT"/>
        </w:rPr>
        <w:t xml:space="preserve"> e uma </w:t>
      </w:r>
      <w:r>
        <w:rPr>
          <w:lang w:val="pt_PT" w:bidi="pt_PT"/>
        </w:rPr>
        <w:t>ovelha</w:t>
      </w:r>
      <w:r>
        <w:rPr>
          <w:lang w:val="pt_PT" w:bidi="pt_PT"/>
        </w:rPr>
        <w:t xml:space="preserve"> novamente, se necessário. Lembrem-se de que um boi pode ser qualquer tipo de gado, e uma ovelha pode ser uma ovelha ou uma cabra. Pause este áudio aqui.</w:t>
      </w:r>
    </w:p>
    <w:p>
      <w:pPr/>
      <w:r>
        <w:rPr>
          <w:lang w:val="pt_PT" w:bidi="pt_PT"/>
        </w:rPr>
      </w:r>
      <w:r>
        <w:rPr>
          <w:lang w:val="pt_PT" w:bidi="pt_PT"/>
        </w:rPr>
        <w:t>Um ladrão invade a casa de uma pessoa. O ladrão provavelmente cava através ou sob as paredes de tijolos de barro da casa. Se o ladrão invadir à noite, e o dono da casa matar o ladrão, o dono da casa não tem punição. Se o ladrão invadir durante o dia e o dono da casa matar o ladrão, o dono da casa é culpado de matar o ladrão.</w:t>
      </w:r>
    </w:p>
    <w:p>
      <w:pPr/>
      <w:r>
        <w:rPr>
          <w:lang w:val="pt_PT" w:bidi="pt_PT"/>
        </w:rPr>
      </w:r>
      <w:r>
        <w:rPr>
          <w:lang w:val="pt_PT" w:bidi="pt_PT"/>
        </w:rPr>
        <w:t xml:space="preserve">Parem aqui e, em grupo, olhem para uma imagem de uma </w:t>
      </w:r>
      <w:r>
        <w:rPr>
          <w:lang w:val="pt_PT" w:bidi="pt_PT"/>
        </w:rPr>
        <w:t>casa de tijolos de barro</w:t>
      </w:r>
      <w:r>
        <w:rPr>
          <w:lang w:val="pt_PT" w:bidi="pt_PT"/>
        </w:rPr>
        <w:t xml:space="preserve"> novamente, se necessário. Pause este áudio aqui.</w:t>
      </w:r>
    </w:p>
    <w:p>
      <w:pPr/>
      <w:r>
        <w:rPr>
          <w:lang w:val="pt_PT" w:bidi="pt_PT"/>
        </w:rPr>
      </w:r>
      <w:r>
        <w:rPr>
          <w:lang w:val="pt_PT" w:bidi="pt_PT"/>
        </w:rPr>
        <w:t>Um ladrão deve pagar integralmente pelo que ele roubou. Se o ladrão não puder fazer o pagamento integral ao dono da propriedade roubada, o ladrão deve ser vendido para servir ao dono da propriedade roubada.</w:t>
      </w:r>
    </w:p>
    <w:p>
      <w:pPr/>
      <w:r>
        <w:rPr>
          <w:lang w:val="pt_PT" w:bidi="pt_PT"/>
        </w:rPr>
      </w:r>
      <w:r>
        <w:rPr>
          <w:lang w:val="pt_PT" w:bidi="pt_PT"/>
        </w:rPr>
        <w:t xml:space="preserve">Se alguém pegar o ladrão e o boi, </w:t>
      </w:r>
      <w:r>
        <w:rPr>
          <w:b/>
          <w:lang w:val="pt_PT" w:bidi="pt_PT"/>
        </w:rPr>
        <w:t>burro</w:t>
      </w:r>
      <w:r>
        <w:rPr>
          <w:lang w:val="pt_PT" w:bidi="pt_PT"/>
        </w:rPr>
        <w:t xml:space="preserve"> ou ovelha ainda estiver vivo quando o ladrão for pego, o ladrão deve pagar o dobro do que ele roubou. Um burro é um animal grande o suficiente para carregar cargas pesadas ou pessoas. Usem a mesma palavra para burro que vocês usaram em passagens anteriores. Para mais informações sobre </w:t>
      </w:r>
      <w:r>
        <w:rPr>
          <w:lang w:val="pt_PT" w:bidi="pt_PT"/>
        </w:rPr>
        <w:t>burro</w:t>
      </w:r>
      <w:r>
        <w:rPr>
          <w:lang w:val="pt_PT" w:bidi="pt_PT"/>
        </w:rPr>
        <w:t>, consultem o Glossário Mestre.</w:t>
      </w:r>
    </w:p>
    <w:p>
      <w:pPr/>
      <w:r>
        <w:rPr>
          <w:lang w:val="pt_PT" w:bidi="pt_PT"/>
        </w:rPr>
      </w:r>
      <w:r>
        <w:rPr>
          <w:lang w:val="pt_PT" w:bidi="pt_PT"/>
        </w:rPr>
        <w:t xml:space="preserve">Parem aqui e, em grupo, olhem para uma imagem de um </w:t>
      </w:r>
      <w:r>
        <w:rPr>
          <w:lang w:val="pt_PT" w:bidi="pt_PT"/>
        </w:rPr>
        <w:t>burro</w:t>
      </w:r>
      <w:r>
        <w:rPr>
          <w:lang w:val="pt_PT" w:bidi="pt_PT"/>
        </w:rPr>
        <w:t xml:space="preserve"> novamente, se necessário. Pause este áudio aqui.</w:t>
      </w:r>
    </w:p>
    <w:p>
      <w:pPr/>
      <w:r>
        <w:rPr>
          <w:lang w:val="pt_PT" w:bidi="pt_PT"/>
        </w:rPr>
      </w:r>
      <w:r>
        <w:rPr>
          <w:lang w:val="pt_PT" w:bidi="pt_PT"/>
        </w:rPr>
        <w:t xml:space="preserve">Uma pessoa deixa seus próprios animais pastarem nos campos e </w:t>
      </w:r>
      <w:r>
        <w:rPr>
          <w:b/>
          <w:lang w:val="pt_PT" w:bidi="pt_PT"/>
        </w:rPr>
        <w:t>vinhas</w:t>
      </w:r>
      <w:r>
        <w:rPr>
          <w:lang w:val="pt_PT" w:bidi="pt_PT"/>
        </w:rPr>
        <w:t xml:space="preserve"> de seu </w:t>
      </w:r>
      <w:r>
        <w:rPr>
          <w:b/>
          <w:lang w:val="pt_PT" w:bidi="pt_PT"/>
        </w:rPr>
        <w:t>vizinho</w:t>
      </w:r>
      <w:r>
        <w:rPr>
          <w:lang w:val="pt_PT" w:bidi="pt_PT"/>
        </w:rPr>
        <w:t>. O dono dos animais deve pagar ao seu vizinho com o melhor de seus campos e vinhas. Uma vinha é um jardim onde as pessoas cultivam uvas. As pessoas comem as uvas ou usam as uvas para fazer vinho. Geralmente, uma vinha tem uma parede de rochas ou arbustos ao redor dela para manter animais ou ladrões fora.</w:t>
      </w:r>
    </w:p>
    <w:p>
      <w:pPr/>
      <w:r>
        <w:rPr>
          <w:lang w:val="pt_PT" w:bidi="pt_PT"/>
        </w:rPr>
      </w:r>
      <w:r>
        <w:rPr>
          <w:lang w:val="pt_PT" w:bidi="pt_PT"/>
        </w:rPr>
        <w:t xml:space="preserve">Parem aqui e discutam em grupo qual palavra ou frase vocês usarão para </w:t>
      </w:r>
      <w:r>
        <w:rPr>
          <w:b/>
          <w:lang w:val="pt_PT" w:bidi="pt_PT"/>
        </w:rPr>
        <w:t>vinha</w:t>
      </w:r>
      <w:r>
        <w:rPr>
          <w:lang w:val="pt_PT" w:bidi="pt_PT"/>
        </w:rPr>
        <w:t xml:space="preserve">. Procurem </w:t>
      </w:r>
      <w:r>
        <w:rPr>
          <w:lang w:val="pt_PT" w:bidi="pt_PT"/>
        </w:rPr>
        <w:t>vinha</w:t>
      </w:r>
      <w:r>
        <w:rPr>
          <w:lang w:val="pt_PT" w:bidi="pt_PT"/>
        </w:rPr>
        <w:t xml:space="preserve"> no Glossário Mestre para mais informações. Pause este áudio aqui.</w:t>
      </w:r>
    </w:p>
    <w:p>
      <w:pPr/>
      <w:r>
        <w:rPr>
          <w:lang w:val="pt_PT" w:bidi="pt_PT"/>
        </w:rPr>
      </w:r>
      <w:r>
        <w:rPr>
          <w:lang w:val="pt_PT" w:bidi="pt_PT"/>
        </w:rPr>
        <w:t>Uma pessoa ateia um fogo em sua terra. Os arbustos espinhosos na borda dos campos da pessoa pegam fogo, e o fogo se espalha para a terra de seu vizinho. Os arbustos espinhosos queimam facilmente e não são usados para alimento.</w:t>
      </w:r>
    </w:p>
    <w:p>
      <w:pPr/>
      <w:r>
        <w:rPr>
          <w:lang w:val="pt_PT" w:bidi="pt_PT"/>
        </w:rPr>
      </w:r>
      <w:r>
        <w:rPr>
          <w:lang w:val="pt_PT" w:bidi="pt_PT"/>
        </w:rPr>
        <w:t xml:space="preserve">Parem aqui e, em grupo, olhem para uma imagem de um </w:t>
      </w:r>
      <w:r>
        <w:rPr>
          <w:lang w:val="pt_PT" w:bidi="pt_PT"/>
        </w:rPr>
        <w:t>arbusto espinhoso</w:t>
      </w:r>
      <w:r>
        <w:rPr>
          <w:lang w:val="pt_PT" w:bidi="pt_PT"/>
        </w:rPr>
        <w:t xml:space="preserve"> novamente, se necessário. Pause este áudio aqui.</w:t>
      </w:r>
    </w:p>
    <w:p>
      <w:pPr/>
      <w:r>
        <w:rPr>
          <w:lang w:val="pt_PT" w:bidi="pt_PT"/>
        </w:rPr>
      </w:r>
      <w:r>
        <w:rPr>
          <w:lang w:val="pt_PT" w:bidi="pt_PT"/>
        </w:rPr>
        <w:t>O fogo destrói os cereais empilhados, os cereais em pé ou todo o campo do vizinho. Os grãos que são empilhados já são colhidos ou cortados e empilhados. Cereais que estão de pé são grãos que ainda estão no campo. Os grãos poderiam ser linhaça, cevada, trigo, espelta ou outra coisa.</w:t>
      </w:r>
    </w:p>
    <w:p>
      <w:pPr/>
      <w:r>
        <w:rPr>
          <w:lang w:val="pt_PT" w:bidi="pt_PT"/>
        </w:rPr>
      </w:r>
      <w:r>
        <w:rPr>
          <w:lang w:val="pt_PT" w:bidi="pt_PT"/>
        </w:rPr>
        <w:t xml:space="preserve">Parem aqui e, em grupo, olhem para imagens de </w:t>
      </w:r>
      <w:r>
        <w:rPr>
          <w:lang w:val="pt_PT" w:bidi="pt_PT"/>
        </w:rPr>
        <w:t>grãos empilhados</w:t>
      </w:r>
      <w:r>
        <w:rPr>
          <w:lang w:val="pt_PT" w:bidi="pt_PT"/>
        </w:rPr>
        <w:t xml:space="preserve"> e </w:t>
      </w:r>
      <w:r>
        <w:rPr>
          <w:lang w:val="pt_PT" w:bidi="pt_PT"/>
        </w:rPr>
        <w:t>grãos em pé</w:t>
      </w:r>
      <w:r>
        <w:rPr>
          <w:lang w:val="pt_PT" w:bidi="pt_PT"/>
        </w:rPr>
        <w:t xml:space="preserve"> novamente, se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22:7–15</w:t>
      </w:r>
      <w:r>
        <w:rPr>
          <w:lang w:val="pt_PT" w:bidi="pt_PT"/>
        </w:rPr>
      </w:r>
    </w:p>
    <w:p>
      <w:pPr>
        <w:pStyle w:val="Heading3"/>
      </w:pPr>
      <w:r>
        <w:rPr>
          <w:lang w:val="pt_PT" w:bidi="pt_PT"/>
        </w:rPr>
        <w:t>Ouvir e Sentir</w:t>
      </w:r>
    </w:p>
    <w:p>
      <w:pPr/>
      <w:r>
        <w:rPr>
          <w:lang w:val="pt_PT" w:bidi="pt_PT"/>
        </w:rPr>
      </w:r>
      <w:r>
        <w:rPr>
          <w:lang w:val="pt_PT" w:bidi="pt_PT"/>
        </w:rPr>
        <w:t>Nesta etapa, ouçam Êxodo 22.7–15 e guardem em seus corações.</w:t>
      </w:r>
    </w:p>
    <w:p>
      <w:pPr/>
      <w:r>
        <w:rPr>
          <w:lang w:val="pt_PT" w:bidi="pt_PT"/>
        </w:rPr>
      </w:r>
      <w:r>
        <w:rPr>
          <w:lang w:val="pt_PT" w:bidi="pt_PT"/>
        </w:rPr>
        <w:t>Ouçam uma versão em áudio de Êxodo 22.7–15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22.7–15 na tradução mais fácil de entender.</w:t>
      </w:r>
    </w:p>
    <w:p>
      <w:pPr/>
      <w:r>
        <w:rPr>
          <w:lang w:val="pt_PT" w:bidi="pt_PT"/>
        </w:rPr>
      </w:r>
      <w:r>
        <w:rPr>
          <w:lang w:val="pt_PT" w:bidi="pt_PT"/>
        </w:rPr>
        <w:t>Yahweh dá a Moisés mais leis para os israelitas sobre como seguir Yahweh. Essa seção da lei é chamada de Livro da Aliança. Antes dessa passagem, havia leis sobre como tratar escravos, leis sobre a punição por matar outra pessoa, por desonrar pai e mãe, por sequestrar outra pessoa, por ferimentos causados a outra pessoa, por ferimentos envolvendo animais ou por roubo de propriedade. Agora, Yahweh dá leis sobre como resolver disputas de propriedade. Esta é a segunda metade de uma passagem de duas partes.</w:t>
      </w:r>
    </w:p>
    <w:p>
      <w:pPr/>
      <w:r>
        <w:rPr>
          <w:lang w:val="pt_PT" w:bidi="pt_PT"/>
        </w:rPr>
      </w:r>
      <w:r>
        <w:rPr>
          <w:lang w:val="pt_PT" w:bidi="pt_PT"/>
        </w:rPr>
        <w:t>A primeira seção desta passagem é sobre quem é responsável quando alguém dá uma propriedade a outra pessoa para mantê-la segura, e então um ladrão rouba essa propriedade. A propriedade pode ser dinheiro ou outros itens valiosos. Na língua original, a palavra para "artigos" significa itens de ouro e prata, provavelmente joias que as pessoas usavam.</w:t>
      </w:r>
    </w:p>
    <w:p>
      <w:pPr/>
      <w:r>
        <w:rPr>
          <w:lang w:val="pt_PT" w:bidi="pt_PT"/>
        </w:rPr>
      </w:r>
      <w:r>
        <w:rPr>
          <w:lang w:val="pt_PT" w:bidi="pt_PT"/>
        </w:rPr>
        <w:t xml:space="preserve">Parem aqui e, em grupo, olhem para uma imagem de itens de </w:t>
      </w:r>
      <w:r>
        <w:rPr>
          <w:lang w:val="pt_PT" w:bidi="pt_PT"/>
        </w:rPr>
        <w:t>ouro</w:t>
      </w:r>
      <w:r>
        <w:rPr>
          <w:lang w:val="pt_PT" w:bidi="pt_PT"/>
        </w:rPr>
        <w:t xml:space="preserve"> e </w:t>
      </w:r>
      <w:r>
        <w:rPr>
          <w:lang w:val="pt_PT" w:bidi="pt_PT"/>
        </w:rPr>
        <w:t>prata</w:t>
      </w:r>
      <w:r>
        <w:rPr>
          <w:lang w:val="pt_PT" w:bidi="pt_PT"/>
        </w:rPr>
        <w:t>. Pause este áudio aqui.</w:t>
      </w:r>
    </w:p>
    <w:p>
      <w:pPr/>
      <w:r>
        <w:rPr>
          <w:lang w:val="pt_PT" w:bidi="pt_PT"/>
        </w:rPr>
      </w:r>
      <w:r>
        <w:rPr>
          <w:lang w:val="pt_PT" w:bidi="pt_PT"/>
        </w:rPr>
        <w:t>A palavra "vizinho" aqui significa "a outro", e provavelmente se refere a outro israelita que também precisa guardar essas leis no Livro da Aliança. O ladrão que rouba o dinheiro ou artigos valiosos pode ser um israelita ou ele pode ser de outro grupo de pessoas.</w:t>
      </w:r>
    </w:p>
    <w:p>
      <w:pPr/>
      <w:r>
        <w:rPr>
          <w:lang w:val="pt_PT" w:bidi="pt_PT"/>
        </w:rPr>
      </w:r>
      <w:r>
        <w:rPr>
          <w:lang w:val="pt_PT" w:bidi="pt_PT"/>
        </w:rPr>
        <w:t>Parem aqui e discutam esta pergunta em grupo: falem sobre uma vez que vocês ou alguém que vocês conhecem cuidou de algo de outra pessoa. Quando e como as pessoas dão coisas a outras pessoas para as manterem seguras? Pause este áudio aqui.</w:t>
      </w:r>
    </w:p>
    <w:p>
      <w:pPr/>
      <w:r>
        <w:rPr>
          <w:lang w:val="pt_PT" w:bidi="pt_PT"/>
        </w:rPr>
      </w:r>
      <w:r>
        <w:rPr>
          <w:lang w:val="pt_PT" w:bidi="pt_PT"/>
        </w:rPr>
        <w:t>Na primeira lei, o ladrão rouba a propriedade que está sendo cuidada pelo vizinho, ou um colega israelita, e então alguém pega o ladrão. Como punição por roubar a propriedade que estava sendo cuidada, o ladrão deve pagar o dobro do que roubou. Durante o tempo de Moisés, outros países tinham leis que exigiam que um ladrão morresse como punição por roubar algo. Yahweh valoriza a vida humana ao invés de propriedade, porque leis anteriores sobre ferir ou matar uma pessoa têm punições mais duras do que a punição por roubar uma propriedade.</w:t>
      </w:r>
    </w:p>
    <w:p>
      <w:pPr/>
      <w:r>
        <w:rPr>
          <w:lang w:val="pt_PT" w:bidi="pt_PT"/>
        </w:rPr>
      </w:r>
      <w:r>
        <w:rPr>
          <w:lang w:val="pt_PT" w:bidi="pt_PT"/>
        </w:rPr>
        <w:t>Na próxima lei, a situação é mais complicada. Ninguém pega o ladrão, por isso é possível que o próprio vizinho que estava cuidando da propriedade tenha roubado a propriedade. Essa lei fornece uma maneira de saber quem é responsável pela propriedade roubada. O dono da casa que estava cuidando da propriedade deve ir diante de Deus ou diante dos juízes. Isso provavelmente significa que o dono da casa deve ir ao lugar de adoração de Yahweh. O homem provavelmente precisa fazer uma declaração forte para dizer que ele não é culpado. Muitas traduções têm "diante dos juízes" em vez de "diante de Deus". Não está claro exatamente como Yahweh ou os juízes decidiam se o dono da casa era culpado de roubar a propriedade ou não. É possível que o próprio Yahweh declare se o homem é culpado.</w:t>
      </w:r>
    </w:p>
    <w:p>
      <w:pPr/>
      <w:r>
        <w:rPr>
          <w:lang w:val="pt_PT" w:bidi="pt_PT"/>
        </w:rPr>
      </w:r>
      <w:r>
        <w:rPr>
          <w:lang w:val="pt_PT" w:bidi="pt_PT"/>
        </w:rPr>
        <w:t>A próxima seção é sobre qualquer tipo de desacordo sobre propriedade. Na língua original, a primeira lei nesta seção começa com as palavras: "para todos os tipos de erros". Isso provavelmente significa que duas pessoas alegam que alguma propriedade é delas — um boi, um burro, uma ovelha, uma roupa ou qualquer tipo de item perdido. É possível que isso também seja sobre alguém que dá sua propriedade a um vizinho para mantê-la segura, e o vizinho agora alega que a propriedade é dele. Um boi é um animal grande que as pessoas usavam para trabalhar em suas fazendas. Na língua original, "gado" pode ser macho ou fêmea. Um burro é como um pequeno cavalo, e as pessoas durante o tempo de Moisés usavam burros para carregar cargas pesadas ou pessoas. Uma ovelha é um animal menor, e na língua original poderia significar uma ovelha ou cabra, que são ambos animais menores do que um boi. Uma roupa, ou capa, é uma peça de roupa externa que as pessoas comumente usavam durante o tempo de Moisés.</w:t>
      </w:r>
    </w:p>
    <w:p>
      <w:pPr/>
      <w:r>
        <w:rPr>
          <w:lang w:val="pt_PT" w:bidi="pt_PT"/>
        </w:rPr>
      </w:r>
      <w:r>
        <w:rPr>
          <w:lang w:val="pt_PT" w:bidi="pt_PT"/>
        </w:rPr>
        <w:t xml:space="preserve">Parem aqui e, em grupo, olhem para imagens de um </w:t>
      </w:r>
      <w:r>
        <w:rPr>
          <w:b/>
          <w:lang w:val="pt_PT" w:bidi="pt_PT"/>
        </w:rPr>
        <w:t>boi</w:t>
      </w:r>
      <w:r>
        <w:rPr>
          <w:lang w:val="pt_PT" w:bidi="pt_PT"/>
        </w:rPr>
        <w:t xml:space="preserve">, um </w:t>
      </w:r>
      <w:r>
        <w:rPr>
          <w:lang w:val="pt_PT" w:bidi="pt_PT"/>
        </w:rPr>
        <w:t>burro</w:t>
      </w:r>
      <w:r>
        <w:rPr>
          <w:lang w:val="pt_PT" w:bidi="pt_PT"/>
        </w:rPr>
        <w:t xml:space="preserve">, uma </w:t>
      </w:r>
      <w:r>
        <w:rPr>
          <w:lang w:val="pt_PT" w:bidi="pt_PT"/>
        </w:rPr>
        <w:t>ovelha</w:t>
      </w:r>
      <w:r>
        <w:rPr>
          <w:lang w:val="pt_PT" w:bidi="pt_PT"/>
        </w:rPr>
        <w:t xml:space="preserve"> e uma </w:t>
      </w:r>
      <w:r>
        <w:rPr>
          <w:lang w:val="pt_PT" w:bidi="pt_PT"/>
        </w:rPr>
        <w:t>capa</w:t>
      </w:r>
      <w:r>
        <w:rPr>
          <w:lang w:val="pt_PT" w:bidi="pt_PT"/>
        </w:rPr>
        <w:t>. Pause este áudio aqui.</w:t>
      </w:r>
    </w:p>
    <w:p>
      <w:pPr/>
      <w:r>
        <w:rPr>
          <w:lang w:val="pt_PT" w:bidi="pt_PT"/>
        </w:rPr>
      </w:r>
      <w:r>
        <w:rPr>
          <w:lang w:val="pt_PT" w:bidi="pt_PT"/>
        </w:rPr>
        <w:t>Ambas as pessoas que alegam possuir a propriedade devem vir diante de Deus no lugar de adoração. Novamente, muitas traduções dizem que as duas pessoas devem vir "diante dos juízes". Em qualquer caso, Yahweh é aquele que decidirá qual pessoa é culpada, e a pessoa culpada deve pagar o dobro à outra pessoa. É possível que ambas as pessoas precisem dizer sob um juramento a Deus que elas possuem a propriedade.</w:t>
      </w:r>
    </w:p>
    <w:p>
      <w:pPr/>
      <w:r>
        <w:rPr>
          <w:lang w:val="pt_PT" w:bidi="pt_PT"/>
        </w:rPr>
      </w:r>
      <w:r>
        <w:rPr>
          <w:lang w:val="pt_PT" w:bidi="pt_PT"/>
        </w:rPr>
        <w:t>Na próxima lei, uma pessoa dá seu boi, burro, ovelha ou outro animal a seu vizinho. O animal que o vizinho estava cuidando morre, é ferido, ou alguém leva o animal cativo quando ninguém está olhando. O vizinho não tem mais o animal. O vizinho deve fazer um juramento, ou uma declaração forte, de que ele é inocente. O juramento mostra que a pessoa pede a Yahweh que a puna se ela não cumprir seu juramento. Se ele fizer um juramento de que é inocente, nenhum pagamento é necessário. O dono do animal deve aceitar essa declaração. Se o vizinho não puder fazer o juramento de que é inocente, ele deve pagar o dobro ao dono original da propriedade.</w:t>
      </w:r>
    </w:p>
    <w:p>
      <w:pPr/>
      <w:r>
        <w:rPr>
          <w:lang w:val="pt_PT" w:bidi="pt_PT"/>
        </w:rPr>
      </w:r>
      <w:r>
        <w:rPr>
          <w:lang w:val="pt_PT" w:bidi="pt_PT"/>
        </w:rPr>
        <w:t>Se alguém rouba o animal enquanto o vizinho está cuidando dele, então o vizinho precisa pagar ao dono do animal pelo animal roubado. O vizinho é responsável por cuidar do animal, por isso ele deve pagar ao dono.</w:t>
      </w:r>
    </w:p>
    <w:p>
      <w:pPr/>
      <w:r>
        <w:rPr>
          <w:lang w:val="pt_PT" w:bidi="pt_PT"/>
        </w:rPr>
      </w:r>
      <w:r>
        <w:rPr>
          <w:lang w:val="pt_PT" w:bidi="pt_PT"/>
        </w:rPr>
        <w:t>Se um animal selvagem matar o animal do qual o vizinho está cuidando, o vizinho deve trazer o animal morto ao dono do animal. Na língua original, é dito que o animal é "rasgado em pedaços". O animal morto é evidência de que o vizinho não matou o animal do qual ele estava cuidando. Se o vizinho não tiver o animal morto como evidência, ele não pode provar que outra pessoa matou o animal do qual ele estava cuidando.</w:t>
      </w:r>
    </w:p>
    <w:p>
      <w:pPr/>
      <w:r>
        <w:rPr>
          <w:lang w:val="pt_PT" w:bidi="pt_PT"/>
        </w:rPr>
      </w:r>
      <w:r>
        <w:rPr>
          <w:lang w:val="pt_PT" w:bidi="pt_PT"/>
        </w:rPr>
        <w:t>Por fim, a última seção é sobre uma pessoa que pega emprestado ou aluga um animal de seu vizinho. Se alguém empresta seu animal a outra pessoa, o dono espera que o animal retorne a ele na mesma condição. Se o animal emprestado for ferido ou morrer enquanto o dono do animal não estiver presente, quem pegou o animal emprestado deve pagar ao dono do animal. É provável que o pagamento deva ser equivalente ao valor do animal ferido ou morto. Por exemplo, se uma pessoa emprestar seu boi a outra pessoa, e o boi morrer, então quem pegou o animal emprestado deve pagar ao dono do boi com outro boi, ou outro animal de igual valor.</w:t>
      </w:r>
    </w:p>
    <w:p>
      <w:pPr/>
      <w:r>
        <w:rPr>
          <w:lang w:val="pt_PT" w:bidi="pt_PT"/>
        </w:rPr>
      </w:r>
      <w:r>
        <w:rPr>
          <w:lang w:val="pt_PT" w:bidi="pt_PT"/>
        </w:rPr>
        <w:t>Se o dono do animal emprestado vier com o animal emprestado, então o dono é responsável por cuidar de seu próprio animal. Se o animal morrer enquanto outra pessoa estiver com ele emprestado e o dono estiver presente, então quem pegou o animal emprestado não é responsável por pagar nenhum dinheiro ao dono do animal.</w:t>
      </w:r>
    </w:p>
    <w:p>
      <w:pPr/>
      <w:r>
        <w:rPr>
          <w:lang w:val="pt_PT" w:bidi="pt_PT"/>
        </w:rPr>
      </w:r>
      <w:r>
        <w:rPr>
          <w:lang w:val="pt_PT" w:bidi="pt_PT"/>
        </w:rPr>
        <w:t>Além disso, se o dono alugar seu animal, ele inclui em sua taxa de aluguel uma quantia de dinheiro extra para o caso de o animal emprestado se ferir ou morrer durante o período de aluguel. Alugar um animal é semelhante a pegá-lo emprestado, mas a pessoa que aluga o animal paga dinheiro ao dono do animal, e essa taxa de aluguel cobre a perda do animal.</w:t>
      </w:r>
    </w:p>
    <w:p>
      <w:pPr/>
      <w:r>
        <w:rPr>
          <w:lang w:val="pt_PT" w:bidi="pt_PT"/>
        </w:rPr>
      </w:r>
      <w:r>
        <w:rPr>
          <w:lang w:val="pt_PT" w:bidi="pt_PT"/>
        </w:rPr>
        <w:t>Esses tipos de leis sobre disputas de propriedade ajudaram os israelitas a viver em harmonia uns com os outros. Este é o fim de uma passagem de duas partes sobre disputas de propriedade.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22.7–15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dá leis sobre quem é responsável quando alguém mantém a propriedade segura para outra pessoa, e então um ladrão rouba a propriedade.</w:t>
      </w:r>
    </w:p>
    <w:p>
      <w:pPr/>
      <w:r>
        <w:rPr>
          <w:lang w:val="pt_PT" w:bidi="pt_PT"/>
        </w:rPr>
      </w:r>
      <w:r>
        <w:rPr>
          <w:b/>
          <w:lang w:val="pt_PT" w:bidi="pt_PT"/>
        </w:rPr>
        <w:t>Na segunda cena:</w:t>
      </w:r>
      <w:r>
        <w:rPr>
          <w:lang w:val="pt_PT" w:bidi="pt_PT"/>
        </w:rPr>
        <w:t xml:space="preserve"> Yahweh dá leis sobre desacordos sobre propriedade e como resolver esses desacordos.</w:t>
      </w:r>
    </w:p>
    <w:p>
      <w:pPr/>
      <w:r>
        <w:rPr>
          <w:lang w:val="pt_PT" w:bidi="pt_PT"/>
        </w:rPr>
      </w:r>
      <w:r>
        <w:rPr>
          <w:b/>
          <w:lang w:val="pt_PT" w:bidi="pt_PT"/>
        </w:rPr>
        <w:t>Na terceira cena:</w:t>
      </w:r>
      <w:r>
        <w:rPr>
          <w:lang w:val="pt_PT" w:bidi="pt_PT"/>
        </w:rPr>
        <w:t xml:space="preserve"> Yahweh dá mais leis sobre ferimentos ou morte de um animal emprestado ou alugado.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Pessoa que dá itens a um vizinho para mantê-los seguros.</w:t>
      </w:r>
    </w:p>
    <w:p>
      <w:pPr>
        <w:pStyle w:val="ListBullet"/>
        <w:spacing w:line="240" w:lineRule="auto"/>
        <w:ind w:left="720"/>
      </w:pPr>
      <w:r>
        <w:rPr>
          <w:lang w:val="pt_PT" w:bidi="pt_PT"/>
        </w:rPr>
      </w:r>
      <w:r>
        <w:rPr>
          <w:lang w:val="pt_PT" w:bidi="pt_PT"/>
        </w:rPr>
        <w:t>Vizinho que está cuidando de itens em sua casa para mantê-los seguros</w:t>
      </w:r>
    </w:p>
    <w:p>
      <w:pPr>
        <w:pStyle w:val="ListBullet"/>
        <w:spacing w:line="240" w:lineRule="auto"/>
        <w:ind w:left="720"/>
      </w:pPr>
      <w:r>
        <w:rPr>
          <w:lang w:val="pt_PT" w:bidi="pt_PT"/>
        </w:rPr>
      </w:r>
      <w:r>
        <w:rPr>
          <w:lang w:val="pt_PT" w:bidi="pt_PT"/>
        </w:rPr>
        <w:t>Ladrão</w:t>
      </w:r>
    </w:p>
    <w:p>
      <w:pPr>
        <w:pStyle w:val="ListBullet"/>
        <w:spacing w:line="240" w:lineRule="auto"/>
        <w:ind w:left="720"/>
      </w:pPr>
      <w:r>
        <w:rPr>
          <w:lang w:val="pt_PT" w:bidi="pt_PT"/>
        </w:rPr>
      </w:r>
      <w:r>
        <w:rPr>
          <w:lang w:val="pt_PT" w:bidi="pt_PT"/>
        </w:rPr>
        <w:t>Boi, burro ou ovelha</w:t>
      </w:r>
    </w:p>
    <w:p>
      <w:pPr>
        <w:pStyle w:val="ListBullet"/>
        <w:spacing w:line="240" w:lineRule="auto"/>
        <w:ind w:left="720"/>
      </w:pPr>
      <w:r>
        <w:rPr>
          <w:lang w:val="pt_PT" w:bidi="pt_PT"/>
        </w:rPr>
      </w:r>
      <w:r>
        <w:rPr>
          <w:lang w:val="pt_PT" w:bidi="pt_PT"/>
        </w:rPr>
        <w:t>Dono de um boi, burro ou ovelha que o entrega a seu vizinho para custódia</w:t>
      </w:r>
    </w:p>
    <w:p>
      <w:pPr>
        <w:pStyle w:val="ListBullet"/>
        <w:spacing w:line="240" w:lineRule="auto"/>
        <w:ind w:left="720"/>
      </w:pPr>
      <w:r>
        <w:rPr>
          <w:lang w:val="pt_PT" w:bidi="pt_PT"/>
        </w:rPr>
      </w:r>
      <w:r>
        <w:rPr>
          <w:lang w:val="pt_PT" w:bidi="pt_PT"/>
        </w:rPr>
        <w:t>Vizinho que pega emprestado o boi, o burro ou a ovelha</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leis no Livro da Aliança. Lembrem-se de que antes dessa passagem, Yahweh deu leis sobre a punição quando alguém rouba a propriedade de outra pessoa ou negligencia cuidar da propriedade de outra pessoa.</w:t>
      </w:r>
    </w:p>
    <w:p>
      <w:pPr/>
      <w:r>
        <w:rPr>
          <w:lang w:val="pt_PT" w:bidi="pt_PT"/>
        </w:rPr>
      </w:r>
      <w:r>
        <w:rPr>
          <w:lang w:val="pt_PT" w:bidi="pt_PT"/>
        </w:rPr>
        <w:t>Lembrem-se de que para cada lei, há uma descrição do crime e, em seguida, a punição por esse crime. Lembrem-se também de que essa é a segunda metade de uma passagem de duas partes.</w:t>
      </w:r>
    </w:p>
    <w:p>
      <w:pPr/>
      <w:r>
        <w:rPr>
          <w:lang w:val="pt_PT" w:bidi="pt_PT"/>
        </w:rPr>
      </w:r>
      <w:r>
        <w:rPr>
          <w:lang w:val="pt_PT" w:bidi="pt_PT"/>
        </w:rPr>
        <w:t>Na primeira cena, lembrem-se de que um homem dá itens a seu vizinho para mantê-los seguros. Esses itens podem ser dinheiro ou outra coisa valiosa, como joias de ouro e prata.</w:t>
      </w:r>
    </w:p>
    <w:p>
      <w:pPr/>
      <w:r>
        <w:rPr>
          <w:lang w:val="pt_PT" w:bidi="pt_PT"/>
        </w:rPr>
      </w:r>
      <w:r>
        <w:rPr>
          <w:lang w:val="pt_PT" w:bidi="pt_PT"/>
        </w:rPr>
        <w:t>Parem aqui e, em grupo, olhem para uma imagem de itens de ouro e prata. Pause este áudio aqui.</w:t>
      </w:r>
    </w:p>
    <w:p>
      <w:pPr/>
      <w:r>
        <w:rPr>
          <w:lang w:val="pt_PT" w:bidi="pt_PT"/>
        </w:rPr>
      </w:r>
      <w:r>
        <w:rPr>
          <w:lang w:val="pt_PT" w:bidi="pt_PT"/>
        </w:rPr>
        <w:t>Na primeira lei dessa cena, está claro que um ladrão rouba os itens emprestados. Alguém pega o ladrão. O ladrão deve pagar o dobro pelos itens que ele roubou. Lembrem-se de que essa punição não é tão severa quanto as praticadas em outros países durante o tempo de Moisés — alguns países determinavam que um ladrão deveria morrer por roubar itens de outra pessoa.</w:t>
      </w:r>
    </w:p>
    <w:p>
      <w:pPr/>
      <w:r>
        <w:rPr>
          <w:lang w:val="pt_PT" w:bidi="pt_PT"/>
        </w:rPr>
      </w:r>
      <w:r>
        <w:rPr>
          <w:lang w:val="pt_PT" w:bidi="pt_PT"/>
        </w:rPr>
        <w:t>Na segunda lei dessa cena, não está claro quem rouba os itens emprestados. Pode ser um ladrão, ou pode ser a pessoa que estava mantendo os itens seguros. Ninguém pega o ladrão, por isso o dono da casa, onde estavam os itens protegidos, deve ir diante de Deus no local de adoração onde Yahweh está, para deixar que Yahweh decida se ele é culpado ou não. Lembrem-se de que não está claro como Yahweh decidiu isso, mas é possível que o dono da casa deva fazer uma declaração forte diante de Yahweh de que ele não levou os itens.</w:t>
      </w:r>
    </w:p>
    <w:p>
      <w:pPr/>
      <w:r>
        <w:rPr>
          <w:lang w:val="pt_PT" w:bidi="pt_PT"/>
        </w:rPr>
      </w:r>
      <w:r>
        <w:rPr>
          <w:lang w:val="pt_PT" w:bidi="pt_PT"/>
        </w:rPr>
        <w:t>Na segunda cena, há um desacordo entre duas pessoas sobre algum tipo de propriedade. Lembrem-se de que esse desacordo pode ser sobre um boi, um burro, uma ovelha, uma roupa ou qualquer tipo de item perdido. Lembrem-se de que um boi, um burro e uma ovelha são todos animais comuns durante o tempo de Moisés. Além disso, uma roupa também é chamada de capa.</w:t>
      </w:r>
    </w:p>
    <w:p>
      <w:pPr/>
      <w:r>
        <w:rPr>
          <w:lang w:val="pt_PT" w:bidi="pt_PT"/>
        </w:rPr>
      </w:r>
      <w:r>
        <w:rPr>
          <w:lang w:val="pt_PT" w:bidi="pt_PT"/>
        </w:rPr>
        <w:t xml:space="preserve">Parem aqui e, em grupo, olhem para imagens de um </w:t>
      </w:r>
      <w:r>
        <w:rPr>
          <w:b/>
          <w:lang w:val="pt_PT" w:bidi="pt_PT"/>
        </w:rPr>
        <w:t>boi</w:t>
      </w:r>
      <w:r>
        <w:rPr>
          <w:lang w:val="pt_PT" w:bidi="pt_PT"/>
        </w:rPr>
        <w:t xml:space="preserve">, um </w:t>
      </w:r>
      <w:r>
        <w:rPr>
          <w:b/>
          <w:lang w:val="pt_PT" w:bidi="pt_PT"/>
        </w:rPr>
        <w:t>burro</w:t>
      </w:r>
      <w:r>
        <w:rPr>
          <w:lang w:val="pt_PT" w:bidi="pt_PT"/>
        </w:rPr>
        <w:t xml:space="preserve">, uma </w:t>
      </w:r>
      <w:r>
        <w:rPr>
          <w:b/>
          <w:lang w:val="pt_PT" w:bidi="pt_PT"/>
        </w:rPr>
        <w:t>ovelha</w:t>
      </w:r>
      <w:r>
        <w:rPr>
          <w:lang w:val="pt_PT" w:bidi="pt_PT"/>
        </w:rPr>
        <w:t xml:space="preserve"> e uma </w:t>
      </w:r>
      <w:r>
        <w:rPr>
          <w:b/>
          <w:lang w:val="pt_PT" w:bidi="pt_PT"/>
        </w:rPr>
        <w:t>capa</w:t>
      </w:r>
      <w:r>
        <w:rPr>
          <w:lang w:val="pt_PT" w:bidi="pt_PT"/>
        </w:rPr>
        <w:t xml:space="preserve"> novamente, se necessário. Pause este áudio aqui.</w:t>
      </w:r>
    </w:p>
    <w:p>
      <w:pPr/>
      <w:r>
        <w:rPr>
          <w:lang w:val="pt_PT" w:bidi="pt_PT"/>
        </w:rPr>
      </w:r>
      <w:r>
        <w:rPr>
          <w:lang w:val="pt_PT" w:bidi="pt_PT"/>
        </w:rPr>
        <w:t>Lembrem-se de que ambas as pessoas alegam que a propriedade é delas, e ambas devem ir diante de Yahweh. Ambos provavelmente devem fazer juramentos, ou declarações fortes, de que são os verdadeiros proprietários da propriedade. Yahweh decidirá qual pessoa é culpada, e a pessoa culpada deve pagar o dobro à outra pessoa.</w:t>
      </w:r>
    </w:p>
    <w:p>
      <w:pPr/>
      <w:r>
        <w:rPr>
          <w:lang w:val="pt_PT" w:bidi="pt_PT"/>
        </w:rPr>
      </w:r>
      <w:r>
        <w:rPr>
          <w:lang w:val="pt_PT" w:bidi="pt_PT"/>
        </w:rPr>
        <w:t>Em seguida, há leis sobre uma pessoa que entrega seu animal a um vizinho para mantê-lo seguro, e qual deve ser a punição se o animal sob cuidados morrer, for ferido ou for levado cativo. Lembrem-se de que o vizinho que estava cuidando do animal deve fazer um juramento, ou uma declaração forte, de que ele não levou o animal. Lembrem-se de que o dono do animal deve aceitar a declaração do vizinho. O vizinho não tem que pagar nada ao dono do animal.</w:t>
      </w:r>
    </w:p>
    <w:p>
      <w:pPr/>
      <w:r>
        <w:rPr>
          <w:lang w:val="pt_PT" w:bidi="pt_PT"/>
        </w:rPr>
      </w:r>
      <w:r>
        <w:rPr>
          <w:lang w:val="pt_PT" w:bidi="pt_PT"/>
        </w:rPr>
        <w:t>A próxima lei diz que se alguém roubar o animal, o vizinho deve pagar ao dono do animal pelo animal roubado. Lembrem-se de que alguém precisa pegar o ladrão para provar que o animal realmente foi roubado.</w:t>
      </w:r>
    </w:p>
    <w:p>
      <w:pPr/>
      <w:r>
        <w:rPr>
          <w:lang w:val="pt_PT" w:bidi="pt_PT"/>
        </w:rPr>
      </w:r>
      <w:r>
        <w:rPr>
          <w:lang w:val="pt_PT" w:bidi="pt_PT"/>
        </w:rPr>
        <w:t>A última lei nesta cena é sobre o que fazer se um animal selvagem matar o animal sob cuidados. O vizinho deve trazer o animal morto ao dono do animal para mostrar que animais selvagens mataram o animal que estava sendo cuidado. Não há pagamento necessário ao vizinho se animais selvagens tiverem matado o animal cuidado.</w:t>
      </w:r>
    </w:p>
    <w:p>
      <w:pPr/>
      <w:r>
        <w:rPr>
          <w:lang w:val="pt_PT" w:bidi="pt_PT"/>
        </w:rPr>
      </w:r>
      <w:r>
        <w:rPr>
          <w:lang w:val="pt_PT" w:bidi="pt_PT"/>
        </w:rPr>
        <w:t>Na terceira cena, há três leis sobre uma pessoa que pega emprestado ou aluga um animal de seu vizinho. Se a pessoa pegar um animal emprestado e o animal emprestado morrer ou for ferido enquanto o vizinho está com o animal emprestado, o vizinho deve pagar ao dono do animal. Lembrem-se de que o dono do animal não está com o animal.</w:t>
      </w:r>
    </w:p>
    <w:p>
      <w:pPr/>
      <w:r>
        <w:rPr>
          <w:lang w:val="pt_PT" w:bidi="pt_PT"/>
        </w:rPr>
      </w:r>
      <w:r>
        <w:rPr>
          <w:lang w:val="pt_PT" w:bidi="pt_PT"/>
        </w:rPr>
        <w:t>A próxima lei também é sobre uma pessoa que pega um animal emprestado, mas o dono do animal vai com seu animal. Nesse caso, o próprio dono do animal é responsável por cuidar de seu próprio animal. Se o animal morrer ou for ferido enquanto seu próprio dono está com ele, a pessoa que pegou o animal emprestado não precisa pagar nada.</w:t>
      </w:r>
    </w:p>
    <w:p>
      <w:pPr/>
      <w:r>
        <w:rPr>
          <w:lang w:val="pt_PT" w:bidi="pt_PT"/>
        </w:rPr>
      </w:r>
      <w:r>
        <w:rPr>
          <w:lang w:val="pt_PT" w:bidi="pt_PT"/>
        </w:rPr>
        <w:t>A última lei nessa cena é sobre um dono que aluga seu animal a seu vizinho. A taxa de aluguel inclui dinheiro extra para o caso de o animal emprestado morrer. Lembrem-se de que essa é a última lei na seção sobre leis de propriedade no Livro da Aliança.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22.7–15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Pessoa que empresta itens a um vizinho para mantê-los seguros.</w:t>
      </w:r>
    </w:p>
    <w:p>
      <w:pPr>
        <w:pStyle w:val="ListBullet"/>
        <w:spacing w:line="240" w:lineRule="auto"/>
        <w:ind w:left="720"/>
      </w:pPr>
      <w:r>
        <w:rPr>
          <w:lang w:val="pt_PT" w:bidi="pt_PT"/>
        </w:rPr>
      </w:r>
      <w:r>
        <w:rPr>
          <w:lang w:val="pt_PT" w:bidi="pt_PT"/>
        </w:rPr>
        <w:t>Vizinho que pegou itens emprestados em sua casa para mantê-los seguros</w:t>
      </w:r>
    </w:p>
    <w:p>
      <w:pPr>
        <w:pStyle w:val="ListBullet"/>
        <w:spacing w:line="240" w:lineRule="auto"/>
        <w:ind w:left="720"/>
      </w:pPr>
      <w:r>
        <w:rPr>
          <w:lang w:val="pt_PT" w:bidi="pt_PT"/>
        </w:rPr>
      </w:r>
      <w:r>
        <w:rPr>
          <w:lang w:val="pt_PT" w:bidi="pt_PT"/>
        </w:rPr>
        <w:t>Ladrão</w:t>
      </w:r>
    </w:p>
    <w:p>
      <w:pPr>
        <w:pStyle w:val="ListBullet"/>
        <w:spacing w:line="240" w:lineRule="auto"/>
        <w:ind w:left="720"/>
      </w:pPr>
      <w:r>
        <w:rPr>
          <w:lang w:val="pt_PT" w:bidi="pt_PT"/>
        </w:rPr>
      </w:r>
      <w:r>
        <w:rPr>
          <w:lang w:val="pt_PT" w:bidi="pt_PT"/>
        </w:rPr>
        <w:t>Boi, burro ou ovelha</w:t>
      </w:r>
    </w:p>
    <w:p>
      <w:pPr>
        <w:pStyle w:val="ListBullet"/>
        <w:spacing w:line="240" w:lineRule="auto"/>
        <w:ind w:left="720"/>
      </w:pPr>
      <w:r>
        <w:rPr>
          <w:lang w:val="pt_PT" w:bidi="pt_PT"/>
        </w:rPr>
      </w:r>
      <w:r>
        <w:rPr>
          <w:lang w:val="pt_PT" w:bidi="pt_PT"/>
        </w:rPr>
        <w:t>Dono de um boi, burro ou ovelha que o empresta a seu vizinho</w:t>
      </w:r>
    </w:p>
    <w:p>
      <w:pPr>
        <w:pStyle w:val="ListBullet"/>
        <w:spacing w:line="240" w:lineRule="auto"/>
        <w:ind w:left="720"/>
      </w:pPr>
      <w:r>
        <w:rPr>
          <w:lang w:val="pt_PT" w:bidi="pt_PT"/>
        </w:rPr>
      </w:r>
      <w:r>
        <w:rPr>
          <w:lang w:val="pt_PT" w:bidi="pt_PT"/>
        </w:rPr>
        <w:t>Vizinho que pega emprestado o boi, o burro ou a ovelha</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diz a Moisés as leis para se um homem der dinheiro ou outros itens a seu vizinho para mantê-los seguros. Enquanto o vizinho está mantendo o dinheiro ou os itens seguros, um ladrão vem e rouba o dinheiro ou os itens. Alguém pega o ladrão. O ladrão deve pagar o dobro do que ele roubou.</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vizinho que está com os itens para guarda: “O que você está pensando ou sentindo?”. A pessoa pode responder coisas como: "Desapontado pelo fato de um ladrão ter vindo e roubado esses itens de minha casa", ou "Feliz por alguém ter pego o ladrão, por isso não sou culpado pela propriedade roubada", ou "Espero que um ladrão não venha à minha casa outra vez".</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ninguém pegar o ladrão, então o dono da casa com os itens que estão sendo mantidos seguros deve ir diante de Yahweh. Isso é para ver se o dono da casa é culpado de roubar a propriedade ou não.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vizinho que está com os itens para guarda: “O que você está pensando ou sentindo?”. A pessoa pode responder coisas como: "Ofendido por meu vizinho pensar que eu roubei a propriedade — não fui eu!" ou "Esperançoso de que Yahweh prove minha inocência de que não roubei a propriedade", ou "Acima de tudo, gostaria que eu nunca tivesse ficado com a propriedade para custódia".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houver qualquer tipo de disputa entre duas pessoas sobre propriedade, ambas as pessoas que alegam possuir a propriedade devem vir diante de Yahweh. Yahweh declara uma das pessoas culpada, e essa pessoa deve pagar o dobro à outra pessoa.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reivindicam a propriedade: “O que vocês estão pensando ou sentindo?”. As pessoas podem responder coisas como: "Sentindo-me irrepreensível diante de Yahweh, uma vez que sou dono da propriedade", ou "Querendo que Yahweh mostre que é minha propriedade", ou "Esperando que a outra pessoa me pague o dobro por roubar minha propriedade", ou "Desejando que nunca tivesse roubado a propriedade da outra pessoa".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dono de uma ovelha, burro ou boi dá seu animal a seu vizinho para mantê-lo seguro. Se o animal morrer, for ferido ou for levado cativo enquanto o homem está cuidando do animal e mantendo-o seguro, o vizinho deve fazer um juramento de que ele é inocente. O dono do animal deve aceitar esse juramento. O vizinho não precisa pagar nada ao dono do animal.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dono do animal que o dá a seu vizinho: “O que você está pensando ou sentindo?”. A pessoa pode responder coisas como: "Arrependido de ter dado meu animal a meu vizinho", ou "Sinto que devo aceitar o juramento de meu vizinho de que ele não levou meu animal", ou "Gostaria de ter meu animal de volta agora".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alguém roubar o animal sob cuidados, a pessoa que estava cuidando do animal precisa indenizar o dono pelo animal roubado.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vizinho que cuida do boi, burro ou ovelha: “O que você está pensando ou sentindo?”. A pessoa pode responder coisas como: "Sentindo que não é justo que eu deva pagar pelo animal roubado", ou "Gostaria de ter cuidado melhor do animal — talvez alguém não o tivesse roubado então", ou "Não querendo restituir ao dono do animal, mas sei que preciso fazer o que é certo".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Um animal selvagem mata o animal que está sob cuidados. O vizinho deve trazer o animal morto para provar que um animal selvagem matou o animal sob cuidados. O vizinho não precisa pagar nada ao dono do animal.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dono do boi, burro ou ovelha que o dá a seu vizinho: “O que você está pensando ou sentindo?”. A pessoa pode responder coisas como: "Desejando que um animal selvagem não matasse meu boi, burro ou ovelha", ou "Aceitando a verdade do que aconteceu porque meu vizinho tem provas de que um animal selvagem matou meu animal", ou "Triste por perder meu animal".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Um homem pega emprestado um animal de seu vizinho. Se o animal emprestado for ferido ou morrer enquanto o dono do animal não está lá, o homem deve pagar ao dono pelo animal ferido ou morto.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dono do animal que o empresta a seu vizinho: “O que você está pensando ou sentindo?”. A pessoa pode responder coisas como: "Arrependido de ter emprestado meu animal a meu vizinho", ou "Feliz que meu vizinho deva me pagar por meu animal ferido ou morto", ou "Não estava lá quando o animal foi ferido ou morreu, por isso não sei realmente o que aconteceu".</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Se o dono do animal estiver presente quando o animal emprestado for ferido ou morrer, não há punição para o vizinho que pega o animal emprestado. Se o dono do animal alugar seu animal para seu vizinho, também não é necessário pagamento.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homem que pega o animal emprestado: “O que você está pensando ou sentindo?”. A pessoa pode responder coisas como: "Fico feliz que o dono do animal estivesse lá quando o animal foi ferido ou morreu", ou "Fico feliz por não precisar pagar ao dono pelo animal ferido ou morto", ou "Desapontado pelo animal ter sido ferido ou morto".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22.7–15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Uma pessoa dá dinheiro ou outros artigos a um </w:t>
      </w:r>
      <w:r>
        <w:rPr>
          <w:b/>
          <w:lang w:val="pt_PT" w:bidi="pt_PT"/>
        </w:rPr>
        <w:t>vizinho</w:t>
      </w:r>
      <w:r>
        <w:rPr>
          <w:lang w:val="pt_PT" w:bidi="pt_PT"/>
        </w:rPr>
        <w:t xml:space="preserve"> para mantê-los seguros. Os artigos poderiam ser itens de ouro e prata. Os itens são valiosos. Um ladrão rouba os itens, e alguém pega o ladrão. O ladrão deve pagar o dobro do que ele roubou.</w:t>
      </w:r>
    </w:p>
    <w:p>
      <w:pPr/>
      <w:r>
        <w:rPr>
          <w:lang w:val="pt_PT" w:bidi="pt_PT"/>
        </w:rPr>
      </w:r>
      <w:r>
        <w:rPr>
          <w:lang w:val="pt_PT" w:bidi="pt_PT"/>
        </w:rPr>
        <w:t xml:space="preserve">Parem aqui e, em grupo, olhem para uma imagem de itens de </w:t>
      </w:r>
      <w:r>
        <w:rPr>
          <w:lang w:val="pt_PT" w:bidi="pt_PT"/>
        </w:rPr>
        <w:t>ouro</w:t>
      </w:r>
      <w:r>
        <w:rPr>
          <w:lang w:val="pt_PT" w:bidi="pt_PT"/>
        </w:rPr>
        <w:t xml:space="preserve"> e </w:t>
      </w:r>
      <w:r>
        <w:rPr>
          <w:lang w:val="pt_PT" w:bidi="pt_PT"/>
        </w:rPr>
        <w:t>prata</w:t>
      </w:r>
      <w:r>
        <w:rPr>
          <w:lang w:val="pt_PT" w:bidi="pt_PT"/>
        </w:rPr>
        <w:t>. Pause este áudio aqui.</w:t>
      </w:r>
    </w:p>
    <w:p>
      <w:pPr/>
      <w:r>
        <w:rPr>
          <w:lang w:val="pt_PT" w:bidi="pt_PT"/>
        </w:rPr>
      </w:r>
      <w:r>
        <w:rPr>
          <w:lang w:val="pt_PT" w:bidi="pt_PT"/>
        </w:rPr>
        <w:t xml:space="preserve">Se ninguém pegar o ladrão, o dono da casa onde os itens eram mantidos sob cuidados deve ir diante de </w:t>
      </w:r>
      <w:r>
        <w:rPr>
          <w:lang w:val="pt_PT" w:bidi="pt_PT"/>
        </w:rPr>
        <w:t>Deus</w:t>
      </w:r>
      <w:r>
        <w:rPr>
          <w:lang w:val="pt_PT" w:bidi="pt_PT"/>
        </w:rPr>
        <w:t xml:space="preserve">, provavelmente no lugar de </w:t>
      </w:r>
      <w:r>
        <w:rPr>
          <w:lang w:val="pt_PT" w:bidi="pt_PT"/>
        </w:rPr>
        <w:t>adoração</w:t>
      </w:r>
      <w:r>
        <w:rPr>
          <w:lang w:val="pt_PT" w:bidi="pt_PT"/>
        </w:rPr>
        <w:t>. Algumas traduções usam "diante dos juízes" em vez de "diante de Deus".</w:t>
      </w:r>
    </w:p>
    <w:p>
      <w:pPr/>
      <w:r>
        <w:rPr>
          <w:lang w:val="pt_PT" w:bidi="pt_PT"/>
        </w:rPr>
      </w:r>
      <w:r>
        <w:rPr>
          <w:lang w:val="pt_PT" w:bidi="pt_PT"/>
        </w:rPr>
        <w:t xml:space="preserve">Para qualquer tipo de desacordo sobre propriedade, as duas pessoas devem ir diante de Deus no lugar de adoração. Yahweh declarará quem é culpado, e a pessoa culpada deve pagar o dobro da propriedade roubada. O desacordo poderia ser sobre um boi, um burro, uma ovelha, uma roupa ou qualquer tipo de item perdido. Um </w:t>
      </w:r>
      <w:r>
        <w:rPr>
          <w:b/>
          <w:lang w:val="pt_PT" w:bidi="pt_PT"/>
        </w:rPr>
        <w:t>burro</w:t>
      </w:r>
      <w:r>
        <w:rPr>
          <w:lang w:val="pt_PT" w:bidi="pt_PT"/>
        </w:rPr>
        <w:t xml:space="preserve"> é um animal grande o suficiente para carregar cargas pesadas ou pessoas. Usem a mesma palavra para burro que vocês usaram em passagens anteriores. Para mais informações sobre </w:t>
      </w:r>
      <w:r>
        <w:rPr>
          <w:lang w:val="pt_PT" w:bidi="pt_PT"/>
        </w:rPr>
        <w:t>burro</w:t>
      </w:r>
      <w:r>
        <w:rPr>
          <w:lang w:val="pt_PT" w:bidi="pt_PT"/>
        </w:rPr>
        <w:t>, consultem o Glossário Mestre.</w:t>
      </w:r>
    </w:p>
    <w:p>
      <w:pPr/>
      <w:r>
        <w:rPr>
          <w:lang w:val="pt_PT" w:bidi="pt_PT"/>
        </w:rPr>
      </w:r>
      <w:r>
        <w:rPr>
          <w:lang w:val="pt_PT" w:bidi="pt_PT"/>
        </w:rPr>
        <w:t xml:space="preserve">Parem aqui e, em grupo, olhem para imagens de um </w:t>
      </w:r>
      <w:r>
        <w:rPr>
          <w:b/>
          <w:lang w:val="pt_PT" w:bidi="pt_PT"/>
        </w:rPr>
        <w:t>boi</w:t>
      </w:r>
      <w:r>
        <w:rPr>
          <w:lang w:val="pt_PT" w:bidi="pt_PT"/>
        </w:rPr>
        <w:t xml:space="preserve">, um </w:t>
      </w:r>
      <w:r>
        <w:rPr>
          <w:lang w:val="pt_PT" w:bidi="pt_PT"/>
        </w:rPr>
        <w:t>burro</w:t>
      </w:r>
      <w:r>
        <w:rPr>
          <w:lang w:val="pt_PT" w:bidi="pt_PT"/>
        </w:rPr>
        <w:t xml:space="preserve"> e uma </w:t>
      </w:r>
      <w:r>
        <w:rPr>
          <w:lang w:val="pt_PT" w:bidi="pt_PT"/>
        </w:rPr>
        <w:t>ovelha</w:t>
      </w:r>
      <w:r>
        <w:rPr>
          <w:lang w:val="pt_PT" w:bidi="pt_PT"/>
        </w:rPr>
        <w:t xml:space="preserve"> novamente, se necessário. Pause este áudio aqui.</w:t>
      </w:r>
    </w:p>
    <w:p>
      <w:pPr/>
      <w:r>
        <w:rPr>
          <w:lang w:val="pt_PT" w:bidi="pt_PT"/>
        </w:rPr>
      </w:r>
      <w:r>
        <w:rPr>
          <w:lang w:val="pt_PT" w:bidi="pt_PT"/>
        </w:rPr>
        <w:t xml:space="preserve">Uma roupa também é chamada de </w:t>
      </w:r>
      <w:r>
        <w:rPr>
          <w:b/>
          <w:lang w:val="pt_PT" w:bidi="pt_PT"/>
        </w:rPr>
        <w:t>capa</w:t>
      </w:r>
      <w:r>
        <w:rPr>
          <w:lang w:val="pt_PT" w:bidi="pt_PT"/>
        </w:rPr>
        <w:t xml:space="preserve">, e é a roupa externa que as pessoas comumente usavam durante o tempo de Moisés. As pessoas usavam uma capa sobre outras roupas, para manter as pessoas quentes e secas. Uma capa também pode ser usada como um cobertor à noite. Use a mesma palavra para "capa" que você usou em passagens anteriores. Para mais informações sobre </w:t>
      </w:r>
      <w:r>
        <w:rPr>
          <w:lang w:val="pt_PT" w:bidi="pt_PT"/>
        </w:rPr>
        <w:t>capa</w:t>
      </w:r>
      <w:r>
        <w:rPr>
          <w:lang w:val="pt_PT" w:bidi="pt_PT"/>
        </w:rPr>
        <w:t>, consulte o Glossário Mestre.</w:t>
      </w:r>
    </w:p>
    <w:p>
      <w:pPr/>
      <w:r>
        <w:rPr>
          <w:lang w:val="pt_PT" w:bidi="pt_PT"/>
        </w:rPr>
      </w:r>
      <w:r>
        <w:rPr>
          <w:lang w:val="pt_PT" w:bidi="pt_PT"/>
        </w:rPr>
        <w:t>Parem aqui e, em grupo, olhem para uma imagem de uma</w:t>
      </w:r>
      <w:r>
        <w:rPr>
          <w:lang w:val="pt_PT" w:bidi="pt_PT"/>
        </w:rPr>
        <w:t xml:space="preserve"> capa</w:t>
      </w:r>
      <w:r>
        <w:rPr>
          <w:lang w:val="pt_PT" w:bidi="pt_PT"/>
        </w:rPr>
        <w:t xml:space="preserve"> novamente, se necessário. Pause este áudio aqui.</w:t>
      </w:r>
    </w:p>
    <w:p>
      <w:pPr/>
      <w:r>
        <w:rPr>
          <w:lang w:val="pt_PT" w:bidi="pt_PT"/>
        </w:rPr>
      </w:r>
      <w:r>
        <w:rPr>
          <w:lang w:val="pt_PT" w:bidi="pt_PT"/>
        </w:rPr>
        <w:t xml:space="preserve">Uma pessoa dá seu boi, burro, ovelha ou outro animal a seu vizinho para mantê-lo seguro. Se o animal morrer, for ferido ou for levado cativo enquanto a pessoa está cuidando do animal, o vizinho que está cuidando do animal deve ir diante de </w:t>
      </w:r>
      <w:r>
        <w:rPr>
          <w:b/>
          <w:lang w:val="pt_PT" w:bidi="pt_PT"/>
        </w:rPr>
        <w:t>Yahweh</w:t>
      </w:r>
      <w:r>
        <w:rPr>
          <w:lang w:val="pt_PT" w:bidi="pt_PT"/>
        </w:rPr>
        <w:t xml:space="preserve">. O vizinho deve fazer um </w:t>
      </w:r>
      <w:r>
        <w:rPr>
          <w:b/>
          <w:lang w:val="pt_PT" w:bidi="pt_PT"/>
        </w:rPr>
        <w:t>juramento</w:t>
      </w:r>
      <w:r>
        <w:rPr>
          <w:lang w:val="pt_PT" w:bidi="pt_PT"/>
        </w:rPr>
        <w:t xml:space="preserve"> diante de Yahweh de que ele é inocente. Se o vizinho fizer o juramento diante de Yahweh, o dono do animal deve aceitar o juramento do vizinho. Um juramento é adicionado a uma promessa para mostrar que uma pessoa deve manter sua promessa. Yahweh é o nome pessoal de Deus. Usem a mesma palavra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Parem aqui e discutam em grupo qual palavra ou frase vocês usarão para </w:t>
      </w:r>
      <w:r>
        <w:rPr>
          <w:b/>
          <w:lang w:val="pt_PT" w:bidi="pt_PT"/>
        </w:rPr>
        <w:t>juramento</w:t>
      </w:r>
      <w:r>
        <w:rPr>
          <w:lang w:val="pt_PT" w:bidi="pt_PT"/>
        </w:rPr>
        <w:t xml:space="preserve">. Procure a palavra </w:t>
      </w:r>
      <w:r>
        <w:rPr>
          <w:lang w:val="pt_PT" w:bidi="pt_PT"/>
        </w:rPr>
        <w:t>juramento</w:t>
      </w:r>
      <w:r>
        <w:rPr>
          <w:lang w:val="pt_PT" w:bidi="pt_PT"/>
        </w:rPr>
        <w:t xml:space="preserve"> no Glossário Mestre para mais informações. Pause este áudio aqui.</w:t>
      </w:r>
    </w:p>
    <w:p>
      <w:pPr/>
      <w:r>
        <w:rPr>
          <w:lang w:val="pt_PT" w:bidi="pt_PT"/>
        </w:rPr>
      </w:r>
      <w:r>
        <w:rPr>
          <w:lang w:val="pt_PT" w:bidi="pt_PT"/>
        </w:rPr>
        <w:t>Se alguém roubar o animal sob cuidados, o vizinho precisa pagar ao dono pelo animal roubado. Se um animal selvagem matar o animal sob cuidados, o vizinho precisa trazer o animal morto ao dono para provar que um animal selvagem matou o animal. O vizinho não precisa pagar nada.</w:t>
      </w:r>
    </w:p>
    <w:p>
      <w:pPr/>
      <w:r>
        <w:rPr>
          <w:lang w:val="pt_PT" w:bidi="pt_PT"/>
        </w:rPr>
      </w:r>
      <w:r>
        <w:rPr>
          <w:lang w:val="pt_PT" w:bidi="pt_PT"/>
        </w:rPr>
        <w:t>Um homem pega emprestado um animal de seu vizinho. Se o animal emprestado morrer ou for ferido enquanto o homem estiver com o animal emprestado, o homem deve fazer o pagamento ao dono do animal emprestado. O dono do animal não está com o animal quando ele é ferido ou morre.</w:t>
      </w:r>
    </w:p>
    <w:p>
      <w:pPr/>
      <w:r>
        <w:rPr>
          <w:lang w:val="pt_PT" w:bidi="pt_PT"/>
        </w:rPr>
      </w:r>
      <w:r>
        <w:rPr>
          <w:lang w:val="pt_PT" w:bidi="pt_PT"/>
        </w:rPr>
        <w:t>Se o dono do animal estiver com o animal quando ele for ferido ou morrer, então não há pagamento necessário. Se o vizinho alugar o animal, a taxa de aluguel inclui dinheiro para o caso de o animal alugado ser ferido ou morrer enquanto o vizinho o estiver alugando.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22:16–24</w:t>
      </w:r>
      <w:r>
        <w:rPr>
          <w:lang w:val="pt_PT" w:bidi="pt_PT"/>
        </w:rPr>
      </w:r>
    </w:p>
    <w:p>
      <w:pPr>
        <w:pStyle w:val="Heading3"/>
      </w:pPr>
      <w:r>
        <w:rPr>
          <w:lang w:val="pt_PT" w:bidi="pt_PT"/>
        </w:rPr>
        <w:t>Ouvir e Sentir</w:t>
      </w:r>
    </w:p>
    <w:p>
      <w:pPr/>
      <w:r>
        <w:rPr>
          <w:lang w:val="pt_PT" w:bidi="pt_PT"/>
        </w:rPr>
      </w:r>
      <w:r>
        <w:rPr>
          <w:lang w:val="pt_PT" w:bidi="pt_PT"/>
        </w:rPr>
        <w:t>Nesta etapa, ouçam Êxodo 22.16–24 e guardem em seus corações.</w:t>
      </w:r>
    </w:p>
    <w:p>
      <w:pPr/>
      <w:r>
        <w:rPr>
          <w:lang w:val="pt_PT" w:bidi="pt_PT"/>
        </w:rPr>
      </w:r>
      <w:r>
        <w:rPr>
          <w:lang w:val="pt_PT" w:bidi="pt_PT"/>
        </w:rPr>
        <w:t>Ouçam uma versão em áudio de Êxodo 22.16–24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22.16–24 na tradução mais fácil de entender.</w:t>
      </w:r>
    </w:p>
    <w:p>
      <w:pPr/>
      <w:r>
        <w:rPr>
          <w:lang w:val="pt_PT" w:bidi="pt_PT"/>
        </w:rPr>
      </w:r>
      <w:r>
        <w:rPr>
          <w:lang w:val="pt_PT" w:bidi="pt_PT"/>
        </w:rPr>
        <w:t>Yahweh dá a Moisés mais leis para os israelitas sobre como seguir Yahweh. Esta passagem é uma continuação das leis no Livro da Aliança. Antes desta passagem, havia leis sobre roubo de propriedade, danificação de propriedade por meio de negligência e outras disputas de propriedade. Agora, Yahweh dá leis sobre o preço da noiva, três leis com a pena de morte e leis sobre como tratar estrangeiros, viúvas e órfãos. Todas as leis nesta seção são sobre a responsabilidade social que os israelitas têm uns com os outros como povo de Yahweh.</w:t>
      </w:r>
    </w:p>
    <w:p>
      <w:pPr/>
      <w:r>
        <w:rPr>
          <w:lang w:val="pt_PT" w:bidi="pt_PT"/>
        </w:rPr>
      </w:r>
      <w:r>
        <w:rPr>
          <w:lang w:val="pt_PT" w:bidi="pt_PT"/>
        </w:rPr>
        <w:t>A primeira seção desta passagem é sobre um homem que seduz uma virgem. Embora algumas pessoas agrupem esta lei com as leis anteriores sobre responsabilidades de propriedade, é mais provável que esta lei seja, na verdade, sobre responsabilidade social e proteção de uma virgem de homens que não querem seguir o procedimento completo para o casamento. Isso significa que esta lei se encaixa melhor com as outras leis sobre como as pessoas devem ser responsáveis em sua comunidade.</w:t>
      </w:r>
    </w:p>
    <w:p>
      <w:pPr/>
      <w:r>
        <w:rPr>
          <w:lang w:val="pt_PT" w:bidi="pt_PT"/>
        </w:rPr>
      </w:r>
      <w:r>
        <w:rPr>
          <w:lang w:val="pt_PT" w:bidi="pt_PT"/>
        </w:rPr>
        <w:t>Durante o tempo de Moisés, um homem era obrigado a pagar um preço de noiva ao pai da virgem para se casar com a virgem. Uma virgem é uma moça que tem idade o suficiente para se casar e que nunca teve relações sexuais. O homem e o pai da menina tinham que se encontrar para decidir o preço da noiva. O preço da noiva honrava o valor da virgem. Não é um preço de compra, em vez disso, o preço da noiva é dinheiro que o homem dá à família da moça para compensar a perda de sua filha. Depois que ele pagasse o preço da noiva, o homem poderia se casar legalmente com a virgem. As relações sexuais entre o homem e a virgem eram um sinal da aliança, ou promessa de casamento entre eles.</w:t>
      </w:r>
    </w:p>
    <w:p>
      <w:pPr/>
      <w:r>
        <w:rPr>
          <w:lang w:val="pt_PT" w:bidi="pt_PT"/>
        </w:rPr>
      </w:r>
      <w:r>
        <w:rPr>
          <w:lang w:val="pt_PT" w:bidi="pt_PT"/>
        </w:rPr>
        <w:t>Parem aqui e discutam esta pergunta em grupo: discutam os costumes de casamento em sua cultura. Há algum tipo de pagamento entre as duas famílias? Quem paga dinheiro ou alguma outra coisa, e como eles pagam? Qual é o processo para o noivado em sua cultura? Pause este áudio aqui.</w:t>
      </w:r>
    </w:p>
    <w:p>
      <w:pPr/>
      <w:r>
        <w:rPr>
          <w:lang w:val="pt_PT" w:bidi="pt_PT"/>
        </w:rPr>
      </w:r>
      <w:r>
        <w:rPr>
          <w:lang w:val="pt_PT" w:bidi="pt_PT"/>
        </w:rPr>
        <w:t>Esta lei fala sobre o que acontece quando um homem não segue os costumes normais da cultura para noivado e casamento. O homem seduz uma virgem, o que significa que ele persuade a virgem a ter relações sexuais com ele. Na língua original, é dito que o homem "deita-se com ela", o que significa que ele tem relações sexuais com ela. O homem não força a virgem a ter relações sexuais com ele, por isso não é a mesma lei que se aplica quando um homem estupra uma virgem. No entanto, o homem não honra ou valoriza a virgem porque ele tem relações sexuais com ela sem passar pelo processo normal de noivado na cultura.</w:t>
      </w:r>
    </w:p>
    <w:p>
      <w:pPr/>
      <w:r>
        <w:rPr>
          <w:lang w:val="pt_PT" w:bidi="pt_PT"/>
        </w:rPr>
      </w:r>
      <w:r>
        <w:rPr>
          <w:lang w:val="pt_PT" w:bidi="pt_PT"/>
        </w:rPr>
        <w:t>A primeira parte da lei diz que, se um homem fizer isso, o homem deve pagar ao pai da moça o preço da noiva, e então o homem deve se casar com a moça. A segunda parte da lei diz que o pai da moça tem o direito de se recusar a dar sua filha em casamento ao homem. O pai pode não querer que ela se case com o homem porque o homem havia tido relações sexuais com a moça antes de passarem pelo processo de noivado. O homem não honrou nem valorizou a filha. Era possível que a moça não se casasse com outra pessoa, pois era provável que outros na comunidade soubessem que o homem havia seduzido a virgem. Outros homens podem não querer se casar com uma moça que não é mais virgem porque um homem a desonrou. Mesmo que o pai se recuse a permitir que a virgem se case com o homem, o homem ainda deve pagar a prata, ou dinheiro, que é a quantia normal para o preço da noiva. A prata era um tipo comum de dinheiro usado durante o tempo de Moisés.</w:t>
      </w:r>
    </w:p>
    <w:p>
      <w:pPr/>
      <w:r>
        <w:rPr>
          <w:lang w:val="pt_PT" w:bidi="pt_PT"/>
        </w:rPr>
      </w:r>
      <w:r>
        <w:rPr>
          <w:lang w:val="pt_PT" w:bidi="pt_PT"/>
        </w:rPr>
        <w:t xml:space="preserve">Parem aqui e, em grupo, olhem para uma imagem de </w:t>
      </w:r>
      <w:r>
        <w:rPr>
          <w:lang w:val="pt_PT" w:bidi="pt_PT"/>
        </w:rPr>
        <w:t>prata que seria usada como dinheiro</w:t>
      </w:r>
      <w:r>
        <w:rPr>
          <w:lang w:val="pt_PT" w:bidi="pt_PT"/>
        </w:rPr>
        <w:t>. Pause este áudio aqui.</w:t>
      </w:r>
    </w:p>
    <w:p>
      <w:pPr/>
      <w:r>
        <w:rPr>
          <w:lang w:val="pt_PT" w:bidi="pt_PT"/>
        </w:rPr>
      </w:r>
      <w:r>
        <w:rPr>
          <w:lang w:val="pt_PT" w:bidi="pt_PT"/>
        </w:rPr>
        <w:t>A próxima seção desta passagem é sobre três leis com a pena de morte. As três leis são sobre feitiçaria, ter relações sexuais com um animal e sacrificar a outros deuses. Essas três leis representam uma pessoa que torna qualquer coisa em sua vida mais importante do que a aliança de Yahweh com seu povo. As três leis têm três maneiras separadas de dizer que uma pessoa que quebra uma dessas leis merece a morte: "Não permita que esse tipo de pessoa viva", "Essa pessoa deve ser morta" e "Essa pessoa deve ser destruída". É importante para Yahweh que uma pessoa que faz esses tipos de coisas deva morrer e não permanecer viva na comunidade da aliança.</w:t>
      </w:r>
    </w:p>
    <w:p>
      <w:pPr/>
      <w:r>
        <w:rPr>
          <w:lang w:val="pt_PT" w:bidi="pt_PT"/>
        </w:rPr>
      </w:r>
      <w:r>
        <w:rPr>
          <w:lang w:val="pt_PT" w:bidi="pt_PT"/>
        </w:rPr>
        <w:t>A primeira lei que Yahweh dá nesta seção é sobre feitiçaria. Yahweh diz que uma feiticeira não deve viver. Uma feiticeira é uma mulher que usa ervas ou drogas para propósitos mágicos ou busca poder ou conhecimento sobrenatural invocando espíritos malignos. É possível que uma feiticeira lance maldições sobre outras pessoas ou faça magia negra contra outras pessoas. A feitiçaria era comum em outras culturas durante o tempo de Moisés. Em outras partes do Antigo Testamento, Yahweh diz que seu povo não tem permissão para praticar feitiçaria.</w:t>
      </w:r>
    </w:p>
    <w:p>
      <w:pPr/>
      <w:r>
        <w:rPr>
          <w:lang w:val="pt_PT" w:bidi="pt_PT"/>
        </w:rPr>
      </w:r>
      <w:r>
        <w:rPr>
          <w:lang w:val="pt_PT" w:bidi="pt_PT"/>
        </w:rPr>
        <w:t>Parem aqui e discutam esta pergunta em grupo: que tipos de feitiçaria, ou magia, se houver, as pessoas praticam em sua cultura? Pause este áudio aqui.</w:t>
      </w:r>
    </w:p>
    <w:p>
      <w:pPr/>
      <w:r>
        <w:rPr>
          <w:lang w:val="pt_PT" w:bidi="pt_PT"/>
        </w:rPr>
      </w:r>
      <w:r>
        <w:rPr>
          <w:lang w:val="pt_PT" w:bidi="pt_PT"/>
        </w:rPr>
        <w:t>A próxima lei que Yahweh dá é sobre uma pessoa que tem relações sexuais com um animal. Na língua original, é dito que qualquer um que "se deite com" um animal deve morrer. "Deitar-se com" é uma maneira mais educada de dizer relações sexuais na língua original. Os cananeus, outro povo durante o tempo de Moisés, tinham relações sexuais com animais como parte de suas práticas de fertilidade. Yahweh não quer que seu povo aja como as outras pessoas que vivem perto deles. Qualquer um que tenha relações sexuais com um animal deve morrer. Yahweh pretendia que as relações sexuais fossem dentro de um casamento, e ter relações sexuais com um animal desconsidera e distorce a lei de Yahweh.</w:t>
      </w:r>
    </w:p>
    <w:p>
      <w:pPr/>
      <w:r>
        <w:rPr>
          <w:lang w:val="pt_PT" w:bidi="pt_PT"/>
        </w:rPr>
      </w:r>
      <w:r>
        <w:rPr>
          <w:lang w:val="pt_PT" w:bidi="pt_PT"/>
        </w:rPr>
        <w:t>A última lei nesta seção é sobre não sacrificar a outros deuses além de Yahweh. Um sacrifício é uma oferta a um deus, geralmente o oferecimento de alimento a um deus como parte da adoração a esse deus. Esta lei mostra que as pessoas devem adorar apenas Yahweh e não outros deuses. Era comum que as pessoas durante o tempo de Moisés fizessem sacrifícios a muitos deuses diferentes por diferentes razões, como um deus para suas colheitas crescerem, e outro deus para sua família ter dinheiro. Alguns israelitas podiam oferecer sacrifício a Yahweh, mas também oferecer sacrifício a muitos outros deuses. Yahweh está dizendo que seu povo não deve oferecer sacrifício a quaisquer outros deuses além de Yahweh.</w:t>
      </w:r>
    </w:p>
    <w:p>
      <w:pPr/>
      <w:r>
        <w:rPr>
          <w:lang w:val="pt_PT" w:bidi="pt_PT"/>
        </w:rPr>
      </w:r>
      <w:r>
        <w:rPr>
          <w:lang w:val="pt_PT" w:bidi="pt_PT"/>
        </w:rPr>
        <w:t>Na língua original, a lei diz que, se uma pessoa adorar qualquer outro deus além de Yahweh, essa pessoa deve ser considerada "sob anátema". Isso significa que a pessoa deve ser dedicada a Yahweh para que Yahweh possa fazer o que ele escolher com essa pessoa. "Sob anátema" também pode significar destruir completamente alguém ou algo. Nesta passagem, significa que a pessoa deve ser completamente destruída.</w:t>
      </w:r>
    </w:p>
    <w:p>
      <w:pPr/>
      <w:r>
        <w:rPr>
          <w:lang w:val="pt_PT" w:bidi="pt_PT"/>
        </w:rPr>
      </w:r>
      <w:r>
        <w:rPr>
          <w:lang w:val="pt_PT" w:bidi="pt_PT"/>
        </w:rPr>
        <w:t>Na próxima seção, Yahweh dá duas leis sobre estrangeiros, viúvas e órfãos. Essas são todas pessoas vulneráveis que a sociedade maltrata facilmente. Yahweh quer que seu povo proteja e cuide de pessoas vulneráveis. Cada pessoa era responsável por cuidar de estrangeiros, viúvas e órfãos e tratá-los de forma justa.</w:t>
      </w:r>
    </w:p>
    <w:p>
      <w:pPr/>
      <w:r>
        <w:rPr>
          <w:lang w:val="pt_PT" w:bidi="pt_PT"/>
        </w:rPr>
      </w:r>
      <w:r>
        <w:rPr>
          <w:lang w:val="pt_PT" w:bidi="pt_PT"/>
        </w:rPr>
        <w:t>Parem aqui e discutam esta pergunta em grupo: discutam como sua comunidade cuida de estrangeiros, viúvas, órfãos ou outras pessoas vulneráveis em sua sociedade. Dê um exemplo de uma vez em que uma dessas pessoas foi tratada injustamente, e uma vez em que uma dessas pessoas foi tratada de forma justa. Pause este áudio aqui.</w:t>
      </w:r>
    </w:p>
    <w:p>
      <w:pPr/>
      <w:r>
        <w:rPr>
          <w:lang w:val="pt_PT" w:bidi="pt_PT"/>
        </w:rPr>
      </w:r>
      <w:r>
        <w:rPr>
          <w:lang w:val="pt_PT" w:bidi="pt_PT"/>
        </w:rPr>
        <w:t>A primeira lei que Yahweh dá nesta seção é que seu povo não deve maltratar ou oprimir um estrangeiro. Um estrangeiro é alguém que não tem cidadania em um país. Um estrangeiro não poderia possuir terra, participar do sistema político ou ter apoio em disputas. Também era mais provável que as pessoas pudessem se aproveitar dos estrangeiros. Outras culturas da época comumente maltratavam estrangeiros, e Yahweh quer que seu povo seja diferente.</w:t>
      </w:r>
    </w:p>
    <w:p>
      <w:pPr/>
      <w:r>
        <w:rPr>
          <w:lang w:val="pt_PT" w:bidi="pt_PT"/>
        </w:rPr>
      </w:r>
      <w:r>
        <w:rPr>
          <w:lang w:val="pt_PT" w:bidi="pt_PT"/>
        </w:rPr>
        <w:t>Yahweh dá a razão para esta lei — seu povo também era estrangeiro na terra do Egito. Os israelitas viveram no Egito por 400 anos sem os direitos de cidadãos, por isso os israelitas sabiam as dificuldades de viver como um estrangeiro em outra terra. Yahweh libertou os israelitas do Egito alguns meses antes de dar essas leis, por isso o povo se lembrava de como era viver como um estrangeiro no Egito. Yahweh não quer que seu povo se torne como os egípcios e maltrate e oprima os estrangeiros.</w:t>
      </w:r>
    </w:p>
    <w:p>
      <w:pPr/>
      <w:r>
        <w:rPr>
          <w:lang w:val="pt_PT" w:bidi="pt_PT"/>
        </w:rPr>
      </w:r>
      <w:r>
        <w:rPr>
          <w:lang w:val="pt_PT" w:bidi="pt_PT"/>
        </w:rPr>
        <w:t>A segunda lei que Yahweh dá nesta seção é sobre cuidar de viúvas e órfãos. Yahweh não quer que seu povo oprima ou se aproveite de viúvas ou órfãos. As viúvas não tinham proteção na sociedade porque um marido protegia e cuidava de sua esposa. Sem um marido, uma viúva não poderia possuir terra. Uma viúva também poderia não ser capaz de trabalhar ou ter direitos na comunidade. Um órfão é uma criança cujo pai morreu. A mãe de um órfão poderia ainda estar viva, mas durante o tempo de Moisés, uma criança era considerada órfã se apenas o pai estivesse morto. Muitas vezes, outros membros da família não protegiam um órfão, e era comum que as pessoas maltratassem órfãos.</w:t>
      </w:r>
    </w:p>
    <w:p>
      <w:pPr/>
      <w:r>
        <w:rPr>
          <w:lang w:val="pt_PT" w:bidi="pt_PT"/>
        </w:rPr>
      </w:r>
      <w:r>
        <w:rPr>
          <w:lang w:val="pt_PT" w:bidi="pt_PT"/>
        </w:rPr>
        <w:t>Na última parte desta seção, Yahweh dá a punição caso seu povo maltrate quaisquer viúvas ou órfãos. Yahweh diz que, se alguém maltratar uma viúva ou órfão, e a viúva ou órfão clamar a ele, Yahweh ouvirá os clamores deles e responderá a eles. O próprio Yahweh será o protetor da viúva ou órfão. Yahweh ficará irado com as pessoas que maltratam viúvas e órfãos. Na língua original, é dito "meu nariz ficará quente", o que significa que Yahweh ficará muito irado.</w:t>
      </w:r>
    </w:p>
    <w:p>
      <w:pPr/>
      <w:r>
        <w:rPr>
          <w:lang w:val="pt_PT" w:bidi="pt_PT"/>
        </w:rPr>
      </w:r>
      <w:r>
        <w:rPr>
          <w:lang w:val="pt_PT" w:bidi="pt_PT"/>
        </w:rPr>
        <w:t>Yahweh matará essas pessoas com a espada. "Com a espada" significa que Yahweh permitirá que os inimigos de Israel ataquem e matem o povo de Israel. O povo de Israel morrerá em guerra se ele maltratar viúvas e órfãos. As pessoas que maltratam viúvas e órfãos perderão sua própria família. As próprias esposas deles se tornarão viúvas, e seus próprios filhos se tornarão órfãos. Este é outro exemplo das leis que exigem uma punição semelhante para um crime específico.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22.16–24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dá leis para o caso de um homem seduzir uma virgem.</w:t>
      </w:r>
    </w:p>
    <w:p>
      <w:pPr/>
      <w:r>
        <w:rPr>
          <w:lang w:val="pt_PT" w:bidi="pt_PT"/>
        </w:rPr>
      </w:r>
      <w:r>
        <w:rPr>
          <w:b/>
          <w:lang w:val="pt_PT" w:bidi="pt_PT"/>
        </w:rPr>
        <w:t>Na segunda cena:</w:t>
      </w:r>
      <w:r>
        <w:rPr>
          <w:lang w:val="pt_PT" w:bidi="pt_PT"/>
        </w:rPr>
        <w:t xml:space="preserve"> Yahweh dá leis sobre feitiçaria, pessoas que têm relações sexuais com animais e pessoas que fazem sacrifícios a outros deuses além de Yahweh.</w:t>
      </w:r>
    </w:p>
    <w:p>
      <w:pPr/>
      <w:r>
        <w:rPr>
          <w:lang w:val="pt_PT" w:bidi="pt_PT"/>
        </w:rPr>
      </w:r>
      <w:r>
        <w:rPr>
          <w:b/>
          <w:lang w:val="pt_PT" w:bidi="pt_PT"/>
        </w:rPr>
        <w:t>Na terceira cena:</w:t>
      </w:r>
      <w:r>
        <w:rPr>
          <w:lang w:val="pt_PT" w:bidi="pt_PT"/>
        </w:rPr>
        <w:t xml:space="preserve"> Yahweh dá leis para como tratar estrangeiros, viúvas e órfãos.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homem que seduz uma virgem</w:t>
      </w:r>
    </w:p>
    <w:p>
      <w:pPr>
        <w:pStyle w:val="ListBullet"/>
        <w:spacing w:line="240" w:lineRule="auto"/>
        <w:ind w:left="720"/>
      </w:pPr>
      <w:r>
        <w:rPr>
          <w:lang w:val="pt_PT" w:bidi="pt_PT"/>
        </w:rPr>
      </w:r>
      <w:r>
        <w:rPr>
          <w:lang w:val="pt_PT" w:bidi="pt_PT"/>
        </w:rPr>
        <w:t>Virgem</w:t>
      </w:r>
    </w:p>
    <w:p>
      <w:pPr>
        <w:pStyle w:val="ListBullet"/>
        <w:spacing w:line="240" w:lineRule="auto"/>
        <w:ind w:left="720"/>
      </w:pPr>
      <w:r>
        <w:rPr>
          <w:lang w:val="pt_PT" w:bidi="pt_PT"/>
        </w:rPr>
      </w:r>
      <w:r>
        <w:rPr>
          <w:lang w:val="pt_PT" w:bidi="pt_PT"/>
        </w:rPr>
        <w:t>O pai da virgem</w:t>
      </w:r>
    </w:p>
    <w:p>
      <w:pPr>
        <w:pStyle w:val="ListBullet"/>
        <w:spacing w:line="240" w:lineRule="auto"/>
        <w:ind w:left="720"/>
      </w:pPr>
      <w:r>
        <w:rPr>
          <w:lang w:val="pt_PT" w:bidi="pt_PT"/>
        </w:rPr>
      </w:r>
      <w:r>
        <w:rPr>
          <w:lang w:val="pt_PT" w:bidi="pt_PT"/>
        </w:rPr>
        <w:t>Feiticeira</w:t>
      </w:r>
    </w:p>
    <w:p>
      <w:pPr>
        <w:pStyle w:val="ListBullet"/>
        <w:spacing w:line="240" w:lineRule="auto"/>
        <w:ind w:left="720"/>
      </w:pPr>
      <w:r>
        <w:rPr>
          <w:lang w:val="pt_PT" w:bidi="pt_PT"/>
        </w:rPr>
      </w:r>
      <w:r>
        <w:rPr>
          <w:lang w:val="pt_PT" w:bidi="pt_PT"/>
        </w:rPr>
        <w:t>Pessoa que tem relações sexuais com um animal</w:t>
      </w:r>
    </w:p>
    <w:p>
      <w:pPr>
        <w:pStyle w:val="ListBullet"/>
        <w:spacing w:line="240" w:lineRule="auto"/>
        <w:ind w:left="720"/>
      </w:pPr>
      <w:r>
        <w:rPr>
          <w:lang w:val="pt_PT" w:bidi="pt_PT"/>
        </w:rPr>
      </w:r>
      <w:r>
        <w:rPr>
          <w:lang w:val="pt_PT" w:bidi="pt_PT"/>
        </w:rPr>
        <w:t>Pessoa que oferece sacrifícios a outro deus</w:t>
      </w:r>
    </w:p>
    <w:p>
      <w:pPr>
        <w:pStyle w:val="ListBullet"/>
        <w:spacing w:line="240" w:lineRule="auto"/>
        <w:ind w:left="720"/>
      </w:pPr>
      <w:r>
        <w:rPr>
          <w:lang w:val="pt_PT" w:bidi="pt_PT"/>
        </w:rPr>
      </w:r>
      <w:r>
        <w:rPr>
          <w:lang w:val="pt_PT" w:bidi="pt_PT"/>
        </w:rPr>
        <w:t>Estrangeiro</w:t>
      </w:r>
    </w:p>
    <w:p>
      <w:pPr>
        <w:pStyle w:val="ListBullet"/>
        <w:spacing w:line="240" w:lineRule="auto"/>
        <w:ind w:left="720"/>
      </w:pPr>
      <w:r>
        <w:rPr>
          <w:lang w:val="pt_PT" w:bidi="pt_PT"/>
        </w:rPr>
      </w:r>
      <w:r>
        <w:rPr>
          <w:lang w:val="pt_PT" w:bidi="pt_PT"/>
        </w:rPr>
        <w:t>Viúvas</w:t>
      </w:r>
    </w:p>
    <w:p>
      <w:pPr>
        <w:pStyle w:val="ListBullet"/>
        <w:spacing w:line="240" w:lineRule="auto"/>
        <w:ind w:left="720"/>
      </w:pPr>
      <w:r>
        <w:rPr>
          <w:lang w:val="pt_PT" w:bidi="pt_PT"/>
        </w:rPr>
      </w:r>
      <w:r>
        <w:rPr>
          <w:lang w:val="pt_PT" w:bidi="pt_PT"/>
        </w:rPr>
        <w:t>Órfãos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Homens israelitas</w:t>
      </w:r>
    </w:p>
    <w:p>
      <w:pPr>
        <w:pStyle w:val="ListBullet"/>
        <w:spacing w:line="240" w:lineRule="auto"/>
        <w:ind w:left="720"/>
      </w:pPr>
      <w:r>
        <w:rPr>
          <w:lang w:val="pt_PT" w:bidi="pt_PT"/>
        </w:rPr>
      </w:r>
      <w:r>
        <w:rPr>
          <w:lang w:val="pt_PT" w:bidi="pt_PT"/>
        </w:rPr>
        <w:t>Esposas dos israelitas</w:t>
      </w:r>
    </w:p>
    <w:p>
      <w:pPr>
        <w:pStyle w:val="ListBullet"/>
        <w:spacing w:line="240" w:lineRule="auto"/>
        <w:ind w:left="720"/>
      </w:pPr>
      <w:r>
        <w:rPr>
          <w:lang w:val="pt_PT" w:bidi="pt_PT"/>
        </w:rPr>
      </w:r>
      <w:r>
        <w:rPr>
          <w:lang w:val="pt_PT" w:bidi="pt_PT"/>
        </w:rPr>
        <w:t>E filhos dos israelitas</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leis no Livro da Aliança. Lembrem-se de que antes dessa passagem, Yahweh deu muitas outras leis, incluindo leis sobre disputas de propriedade. Esta passagem começa uma seção sobre responsabilidade social. Esta passagem é sobre o preço da noiva, três leis com pena de morte e leis sobre como tratar pessoas vulneráveis na sociedade. Lembrem-se de que para cada lei, há uma descrição do crime, ou erro, e então a punição por esse crime.</w:t>
      </w:r>
    </w:p>
    <w:p>
      <w:pPr/>
      <w:r>
        <w:rPr>
          <w:lang w:val="pt_PT" w:bidi="pt_PT"/>
        </w:rPr>
      </w:r>
      <w:r>
        <w:rPr>
          <w:lang w:val="pt_PT" w:bidi="pt_PT"/>
        </w:rPr>
        <w:t>Na primeira cena, lembrem-se de que a lei sobre o homem seduzir uma virgem geralmente é incluída nessa passagem atual porque é sobre responsabilidade social com outras pessoas. Lembrem-se de que a virgem não está noiva ou sob uma promessa de casamento com ninguém, e ela tem idade o suficiente para se casar.</w:t>
      </w:r>
    </w:p>
    <w:p>
      <w:pPr/>
      <w:r>
        <w:rPr>
          <w:lang w:val="pt_PT" w:bidi="pt_PT"/>
        </w:rPr>
      </w:r>
      <w:r>
        <w:rPr>
          <w:lang w:val="pt_PT" w:bidi="pt_PT"/>
        </w:rPr>
        <w:t>Lembrem-se também de que o preço da noiva é o dinheiro que o homem deve pagar ao pai da moça para se casar com ela. Lembrem-se de que quando o homem seduz a virgem, ele não segue os costumes tradicionais para noivado e casamento na cultura.</w:t>
      </w:r>
    </w:p>
    <w:p>
      <w:pPr/>
      <w:r>
        <w:rPr>
          <w:lang w:val="pt_PT" w:bidi="pt_PT"/>
        </w:rPr>
      </w:r>
      <w:r>
        <w:rPr>
          <w:lang w:val="pt_PT" w:bidi="pt_PT"/>
        </w:rPr>
        <w:t>Lembrem-se também de que o homem ainda deve pagar o preço da noiva depois que também seduziu a virgem. Lembrem-se de que o preço da noiva é pago em prata, e o homem era obrigado a pagar a quantia normal de prata ao pai pelo preço da noiva. Lembrem-se de que o preço da noiva é o dinheiro que o homem dá à família da moça para compensar a perda da filha deles. Lembrem-se também de que, mesmo que o pai se recuse a dar sua filha ao homem em casamento, o homem ainda deve pagar a quantia normal de prata pelo preço da noiva. Lembrem-se de que, na língua original, as palavras para relações sexuais aqui são "deitar-se com ela" ou "dormir com ela".</w:t>
      </w:r>
    </w:p>
    <w:p>
      <w:pPr/>
      <w:r>
        <w:rPr>
          <w:lang w:val="pt_PT" w:bidi="pt_PT"/>
        </w:rPr>
      </w:r>
      <w:r>
        <w:rPr>
          <w:lang w:val="pt_PT" w:bidi="pt_PT"/>
        </w:rPr>
        <w:t xml:space="preserve">Parem aqui e, em grupo, olhem para uma imagem de </w:t>
      </w:r>
      <w:r>
        <w:rPr>
          <w:lang w:val="pt_PT" w:bidi="pt_PT"/>
        </w:rPr>
        <w:t>prata que seria usada como dinheiro</w:t>
      </w:r>
      <w:r>
        <w:rPr>
          <w:lang w:val="pt_PT" w:bidi="pt_PT"/>
        </w:rPr>
        <w:t xml:space="preserve"> novamente, se necessário. Pause este áudio aqui.</w:t>
      </w:r>
    </w:p>
    <w:p>
      <w:pPr/>
      <w:r>
        <w:rPr>
          <w:lang w:val="pt_PT" w:bidi="pt_PT"/>
        </w:rPr>
      </w:r>
      <w:r>
        <w:rPr>
          <w:lang w:val="pt_PT" w:bidi="pt_PT"/>
        </w:rPr>
        <w:t>As leis na segunda cena têm termos legais mais formais do que leis na primeira cena. Essas três leis provavelmente são mais fáceis de lembrar porque todas elas usam uma linguagem mais formal.</w:t>
      </w:r>
    </w:p>
    <w:p>
      <w:pPr/>
      <w:r>
        <w:rPr>
          <w:lang w:val="pt_PT" w:bidi="pt_PT"/>
        </w:rPr>
      </w:r>
      <w:r>
        <w:rPr>
          <w:lang w:val="pt_PT" w:bidi="pt_PT"/>
        </w:rPr>
        <w:t>Parem aqui e discutam esta pergunta em grupo: como vocês declaram leis de uma maneira formal em seu idioma? Dê um exemplo de uma lei formal em sua comunidade. Pause este áudio aqui.</w:t>
      </w:r>
    </w:p>
    <w:p>
      <w:pPr/>
      <w:r>
        <w:rPr>
          <w:lang w:val="pt_PT" w:bidi="pt_PT"/>
        </w:rPr>
      </w:r>
      <w:r>
        <w:rPr>
          <w:lang w:val="pt_PT" w:bidi="pt_PT"/>
        </w:rPr>
        <w:t>Na segunda cena, lembrem-se de que as três leis têm pena de morte. Lembrem-se de que essas não são as únicas leis que merecem a morte, mas esses são três exemplos dos tipos de coisas que Yahweh não tolera em sua comunidade da aliança. Lembrem-se de que todas as três leis são sobre práticas comuns que outras nações faziam durante o tempo de Moisés.</w:t>
      </w:r>
    </w:p>
    <w:p>
      <w:pPr/>
      <w:r>
        <w:rPr>
          <w:lang w:val="pt_PT" w:bidi="pt_PT"/>
        </w:rPr>
      </w:r>
      <w:r>
        <w:rPr>
          <w:lang w:val="pt_PT" w:bidi="pt_PT"/>
        </w:rPr>
        <w:t>Lembrem-se de que a primeira lei é sobre feitiçaria. Uma feiticeira é uma mulher que usa ervas ou drogas para lançar magia em outras pessoas, ou busca poder ou conhecimento sobrenatural invocando espíritos malignos. Lembrem-se de que a punição para alguém que faz feitiçaria era a morte.</w:t>
      </w:r>
    </w:p>
    <w:p>
      <w:pPr/>
      <w:r>
        <w:rPr>
          <w:lang w:val="pt_PT" w:bidi="pt_PT"/>
        </w:rPr>
      </w:r>
      <w:r>
        <w:rPr>
          <w:lang w:val="pt_PT" w:bidi="pt_PT"/>
        </w:rPr>
        <w:t>Lembrem-se de que a segunda lei é sobre ter relações sexuais com animais. Lembrem-se de que a língua original diz para não "deitar-se com um animal". Lembrem-se de que os cananeus tinham relações sexuais com animais como parte de suas práticas de fertilidade, mas Yahweh não quer que seu povo faça isso. A punição por ter relações sexuais com animais também era a morte.</w:t>
      </w:r>
    </w:p>
    <w:p>
      <w:pPr/>
      <w:r>
        <w:rPr>
          <w:lang w:val="pt_PT" w:bidi="pt_PT"/>
        </w:rPr>
      </w:r>
      <w:r>
        <w:rPr>
          <w:lang w:val="pt_PT" w:bidi="pt_PT"/>
        </w:rPr>
        <w:t>Parem aqui e discutam esta pergunta em grupo: tanto aqui quanto na lei sobre um homem que seduz uma virgem, a língua original usa a expressão "deitar-se com alguém". Falem sobre como sua comunidade discute as relações sexuais. Qual é uma maneira apropriada de dizer essa lei em seu idioma? Pause este áudio aqui.</w:t>
      </w:r>
    </w:p>
    <w:p>
      <w:pPr/>
      <w:r>
        <w:rPr>
          <w:lang w:val="pt_PT" w:bidi="pt_PT"/>
        </w:rPr>
      </w:r>
      <w:r>
        <w:rPr>
          <w:lang w:val="pt_PT" w:bidi="pt_PT"/>
        </w:rPr>
        <w:t>Por fim, a terceira lei nesta seção é sobre não sacrificar a nenhum outro deus. Lembrem-se de que sacrificar significa dar uma oferta a um deus, geralmente oferecer comida a um deus, e é o mesmo que adorar esse deus. Lembrem-se também de que outras nações adoravam muitos deuses diferentes por diferentes razões. Yahweh não queria que seu povo adorasse nenhum outro deus por nenhuma razão.</w:t>
      </w:r>
    </w:p>
    <w:p>
      <w:pPr/>
      <w:r>
        <w:rPr>
          <w:lang w:val="pt_PT" w:bidi="pt_PT"/>
        </w:rPr>
      </w:r>
      <w:r>
        <w:rPr>
          <w:lang w:val="pt_PT" w:bidi="pt_PT"/>
        </w:rPr>
        <w:t>Lembrem-se também de que a punição por sacrificar a qualquer outro deus é que a pessoa será completamente destruída. Lembrem-se de que a língua original diz que a pessoa será colocada "sob anátema", o que significa que Yahweh destruirá completamente a pessoa.</w:t>
      </w:r>
    </w:p>
    <w:p>
      <w:pPr/>
      <w:r>
        <w:rPr>
          <w:lang w:val="pt_PT" w:bidi="pt_PT"/>
        </w:rPr>
      </w:r>
      <w:r>
        <w:rPr>
          <w:lang w:val="pt_PT" w:bidi="pt_PT"/>
        </w:rPr>
        <w:t>Parem aqui e discutam esta pergunta em grupo: compartilhem uma história sobre uma vez em que Deus destruiu totalmente alguém ou algo. Prestem atenção a como vocês falam sobre Deus destruindo totalmente alguém. Pause este áudio aqui.</w:t>
      </w:r>
    </w:p>
    <w:p>
      <w:pPr/>
      <w:r>
        <w:rPr>
          <w:lang w:val="pt_PT" w:bidi="pt_PT"/>
        </w:rPr>
      </w:r>
      <w:r>
        <w:rPr>
          <w:lang w:val="pt_PT" w:bidi="pt_PT"/>
        </w:rPr>
        <w:t>Na terceira cena, lembrem-se de que há duas leis sobre como tratar pessoas vulneráveis. A primeira lei é sobre não oprimir os estrangeiros, e a segunda lei é sobre não maltratar viúvas e órfãos. Também há uma descrição da punição para pessoas que maltratam viúvas e órfãos.</w:t>
      </w:r>
    </w:p>
    <w:p>
      <w:pPr/>
      <w:r>
        <w:rPr>
          <w:lang w:val="pt_PT" w:bidi="pt_PT"/>
        </w:rPr>
      </w:r>
      <w:r>
        <w:rPr>
          <w:lang w:val="pt_PT" w:bidi="pt_PT"/>
        </w:rPr>
        <w:t>Na primeira lei, lembrem-se de que um estrangeiro não tem os mesmos direitos que um cidadão de um país. Lembrem-se também de que Yahweh também dá uma razão para a lei sobre não maltratar ou oprimir os estrangeiros. Yahweh diz que seu povo também era estrangeiro no Egito, e Yahweh não quer que seu povo se torne como os egípcios e maltrate os estrangeiros em sua terra. Lembrem-se de que é possível que Israel queira agir como as outras nações ao seu redor e maltratar os estrangeiros, e Yahweh diz que ele não tolera isso em sua comunidade da aliança.</w:t>
      </w:r>
    </w:p>
    <w:p>
      <w:pPr/>
      <w:r>
        <w:rPr>
          <w:lang w:val="pt_PT" w:bidi="pt_PT"/>
        </w:rPr>
      </w:r>
      <w:r>
        <w:rPr>
          <w:lang w:val="pt_PT" w:bidi="pt_PT"/>
        </w:rPr>
        <w:t>Na segunda lei, lembrem-se de que Yahweh diz para não maltratar viúvas e órfãos. Tanto as viúvas quanto os órfãos carecem de proteção na comunidade, e Yahweh não quer que seu povo se aproveite das viúvas e órfãos. Lembrem-se de que nessa passagem, um órfão é uma criança sem pai.</w:t>
      </w:r>
    </w:p>
    <w:p>
      <w:pPr/>
      <w:r>
        <w:rPr>
          <w:lang w:val="pt_PT" w:bidi="pt_PT"/>
        </w:rPr>
      </w:r>
      <w:r>
        <w:rPr>
          <w:lang w:val="pt_PT" w:bidi="pt_PT"/>
        </w:rPr>
        <w:t>Parem aqui e discutam esta pergunta em grupo: quem é considerado órfão em sua comunidade? É uma criança sem pai ou mãe, ou apenas um dos dois? Como vocês podem traduzir essa palavra em seu idioma para mostrar o significado de que a criança não tem pai? Pause este áudio aqui.</w:t>
      </w:r>
    </w:p>
    <w:p>
      <w:pPr/>
      <w:r>
        <w:rPr>
          <w:lang w:val="pt_PT" w:bidi="pt_PT"/>
        </w:rPr>
      </w:r>
      <w:r>
        <w:rPr>
          <w:lang w:val="pt_PT" w:bidi="pt_PT"/>
        </w:rPr>
        <w:t>Por fim, Yahweh diz que haverá punição se seu povo maltratar viúvas ou órfãos. Yahweh diz que se a viúva ou o órfão clamar a ele, ele os ouvirá e se tornará o protetor deles. Yahweh ficará irado com as pessoas que maltratam viúvas ou órfãos. Lembrem-se de que a língua original diz: "meu nariz ficará quente" para mostrar que Yahweh ficará irado.</w:t>
      </w:r>
    </w:p>
    <w:p>
      <w:pPr/>
      <w:r>
        <w:rPr>
          <w:lang w:val="pt_PT" w:bidi="pt_PT"/>
        </w:rPr>
      </w:r>
      <w:r>
        <w:rPr>
          <w:lang w:val="pt_PT" w:bidi="pt_PT"/>
        </w:rPr>
        <w:t>Parem aqui e discutam esta pergunta em grupo: contem uma história sobre alguém ficando muito irado. Prestem atenção às palavras que vocês usam para descrever a raiva dele ou dela. Quais são algumas outras maneiras de falar sobre as pessoas ficarem com raiva? Alguns exemplos poderiam ser ficar vermelho de fúria ou ferver de raiva. Pause este áudio aqui.</w:t>
      </w:r>
    </w:p>
    <w:p>
      <w:pPr/>
      <w:r>
        <w:rPr>
          <w:lang w:val="pt_PT" w:bidi="pt_PT"/>
        </w:rPr>
      </w:r>
      <w:r>
        <w:rPr>
          <w:lang w:val="pt_PT" w:bidi="pt_PT"/>
        </w:rPr>
        <w:t>Yahweh matará essas pessoas com a espada se elas maltratarem viúvas e órfãos. Lembrem-se de que isso significa que Yahweh deixará que outras nações ataquem seu povo e os matem. Lembrem-se de que suas próprias esposas se tornarão viúvas e seus próprios filhos se tornarão órfãos.</w:t>
      </w:r>
    </w:p>
    <w:p>
      <w:pPr/>
      <w:r>
        <w:rPr>
          <w:lang w:val="pt_PT" w:bidi="pt_PT"/>
        </w:rPr>
      </w:r>
      <w:r>
        <w:rPr>
          <w:lang w:val="pt_PT" w:bidi="pt_PT"/>
        </w:rPr>
        <w:t>Parem aqui e discutam esta pergunta em grupo: em seu idioma, como vocês falam sobre outras nações vindo para matar seu povo?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22.16–24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homem que seduz uma virgem</w:t>
      </w:r>
    </w:p>
    <w:p>
      <w:pPr>
        <w:pStyle w:val="ListBullet"/>
        <w:spacing w:line="240" w:lineRule="auto"/>
        <w:ind w:left="720"/>
      </w:pPr>
      <w:r>
        <w:rPr>
          <w:lang w:val="pt_PT" w:bidi="pt_PT"/>
        </w:rPr>
      </w:r>
      <w:r>
        <w:rPr>
          <w:lang w:val="pt_PT" w:bidi="pt_PT"/>
        </w:rPr>
        <w:t>Virgem</w:t>
      </w:r>
    </w:p>
    <w:p>
      <w:pPr>
        <w:pStyle w:val="ListBullet"/>
        <w:spacing w:line="240" w:lineRule="auto"/>
        <w:ind w:left="720"/>
      </w:pPr>
      <w:r>
        <w:rPr>
          <w:lang w:val="pt_PT" w:bidi="pt_PT"/>
        </w:rPr>
      </w:r>
      <w:r>
        <w:rPr>
          <w:lang w:val="pt_PT" w:bidi="pt_PT"/>
        </w:rPr>
        <w:t>O pai da virgem</w:t>
      </w:r>
    </w:p>
    <w:p>
      <w:pPr>
        <w:pStyle w:val="ListBullet"/>
        <w:spacing w:line="240" w:lineRule="auto"/>
        <w:ind w:left="720"/>
      </w:pPr>
      <w:r>
        <w:rPr>
          <w:lang w:val="pt_PT" w:bidi="pt_PT"/>
        </w:rPr>
      </w:r>
      <w:r>
        <w:rPr>
          <w:lang w:val="pt_PT" w:bidi="pt_PT"/>
        </w:rPr>
        <w:t>Feiticeira</w:t>
      </w:r>
    </w:p>
    <w:p>
      <w:pPr>
        <w:pStyle w:val="ListBullet"/>
        <w:spacing w:line="240" w:lineRule="auto"/>
        <w:ind w:left="720"/>
      </w:pPr>
      <w:r>
        <w:rPr>
          <w:lang w:val="pt_PT" w:bidi="pt_PT"/>
        </w:rPr>
      </w:r>
      <w:r>
        <w:rPr>
          <w:lang w:val="pt_PT" w:bidi="pt_PT"/>
        </w:rPr>
        <w:t>Pessoa que tem relações sexuais com um animal</w:t>
      </w:r>
    </w:p>
    <w:p>
      <w:pPr>
        <w:pStyle w:val="ListBullet"/>
        <w:spacing w:line="240" w:lineRule="auto"/>
        <w:ind w:left="720"/>
      </w:pPr>
      <w:r>
        <w:rPr>
          <w:lang w:val="pt_PT" w:bidi="pt_PT"/>
        </w:rPr>
      </w:r>
      <w:r>
        <w:rPr>
          <w:lang w:val="pt_PT" w:bidi="pt_PT"/>
        </w:rPr>
        <w:t>Pessoa que oferece sacrifícios a outro deus</w:t>
      </w:r>
    </w:p>
    <w:p>
      <w:pPr>
        <w:pStyle w:val="ListBullet"/>
        <w:spacing w:line="240" w:lineRule="auto"/>
        <w:ind w:left="720"/>
      </w:pPr>
      <w:r>
        <w:rPr>
          <w:lang w:val="pt_PT" w:bidi="pt_PT"/>
        </w:rPr>
      </w:r>
      <w:r>
        <w:rPr>
          <w:lang w:val="pt_PT" w:bidi="pt_PT"/>
        </w:rPr>
        <w:t>Estrangeiro</w:t>
      </w:r>
    </w:p>
    <w:p>
      <w:pPr>
        <w:pStyle w:val="ListBullet"/>
        <w:spacing w:line="240" w:lineRule="auto"/>
        <w:ind w:left="720"/>
      </w:pPr>
      <w:r>
        <w:rPr>
          <w:lang w:val="pt_PT" w:bidi="pt_PT"/>
        </w:rPr>
      </w:r>
      <w:r>
        <w:rPr>
          <w:lang w:val="pt_PT" w:bidi="pt_PT"/>
        </w:rPr>
        <w:t>Viúvas</w:t>
      </w:r>
    </w:p>
    <w:p>
      <w:pPr>
        <w:pStyle w:val="ListBullet"/>
        <w:spacing w:line="240" w:lineRule="auto"/>
        <w:ind w:left="720"/>
      </w:pPr>
      <w:r>
        <w:rPr>
          <w:lang w:val="pt_PT" w:bidi="pt_PT"/>
        </w:rPr>
      </w:r>
      <w:r>
        <w:rPr>
          <w:lang w:val="pt_PT" w:bidi="pt_PT"/>
        </w:rPr>
        <w:t>Órfãos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Homens israelitas</w:t>
      </w:r>
    </w:p>
    <w:p>
      <w:pPr>
        <w:pStyle w:val="ListBullet"/>
        <w:spacing w:line="240" w:lineRule="auto"/>
        <w:ind w:left="720"/>
      </w:pPr>
      <w:r>
        <w:rPr>
          <w:lang w:val="pt_PT" w:bidi="pt_PT"/>
        </w:rPr>
      </w:r>
      <w:r>
        <w:rPr>
          <w:lang w:val="pt_PT" w:bidi="pt_PT"/>
        </w:rPr>
        <w:t>Esposas dos israelitas</w:t>
      </w:r>
    </w:p>
    <w:p>
      <w:pPr>
        <w:pStyle w:val="ListBullet"/>
        <w:spacing w:line="240" w:lineRule="auto"/>
        <w:ind w:left="720"/>
      </w:pPr>
      <w:r>
        <w:rPr>
          <w:lang w:val="pt_PT" w:bidi="pt_PT"/>
        </w:rPr>
      </w:r>
      <w:r>
        <w:rPr>
          <w:lang w:val="pt_PT" w:bidi="pt_PT"/>
        </w:rPr>
        <w:t>E filhos dos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dá a Moisés uma lei para se um homem seduzir uma virgem. O homem deve pagar ao pai da moça o preço da noiva se o homem a seduzir. Se o pai da moça se recusar a permitir que o homem se case com sua filha, o homem ainda deve pagar a mesma quantia de dinheiro pelo preço da noiva.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 pai da virgem: “O que você está pensando ou sentindo?”. A pessoa pode responder coisas como: "Furioso por esse homem ter seduzido minha filha", ou "Recuso-me a dar minha filha a esse homem — ele não a merece", ou "Feliz por ainda receber o preço da noiva para que minha filha possa ser sustentada — é possível que ela nunca se case agora".</w:t>
      </w:r>
    </w:p>
    <w:p>
      <w:pPr>
        <w:pStyle w:val="ListBullet"/>
        <w:spacing w:line="240" w:lineRule="auto"/>
        <w:ind w:left="720"/>
      </w:pPr>
      <w:r>
        <w:rPr>
          <w:lang w:val="pt_PT" w:bidi="pt_PT"/>
        </w:rPr>
      </w:r>
      <w:r>
        <w:rPr>
          <w:lang w:val="pt_PT" w:bidi="pt_PT"/>
        </w:rPr>
        <w:t>Além disso, pergunte à pessoa que interpreta o homem: “O que você está pensando ou sentindo?”. A pessoa pode responder coisas como: "Arrependido de minhas ações agora", ou "Gostaria de ainda poder me casar com a virgem", ou "Desapontado pelo pai dela se recusar a deixar que ela se casasse comigo", ou "Gostaria de ter pago o preço da noiva antes porque agora preciso pagar de qualquer forma".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dá três leis com a pena de morte. Yahweh diz que seu povo não deve deixar uma feiticeira permanecer viva.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feiticeira: “O que você está pensando ou sentindo?”. A pessoa pode responder coisas como: "Não entendendo por que devo morrer", ou "Apenas quero ajudar as pessoas com minhas ervas e magia", ou "Arrependida de minhas ações como feiticeira agora".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que uma pessoa que tem relações sexuais com um animal deve morrer.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As pessoas podem responder coisas como: "Desgosto por essa pessoa ter agido como as outras nações ao nosso redor", ou "Quero purificar nossa nação das ações ruins dessa pessoa", ou "Espero que ninguém mais faça isso".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 terceira lei com pena de morte é se uma pessoa sacrifica a qualquer outro deus além de Yahweh. Essa pessoa deve ser completamente destruída.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pessoa que oferece sacrifícios a outro deus: “O que você está pensando ou sentindo?”. A pessoa pode responder coisas como: "Penso que isso é uma reação exagerada — também ofereci sacrifícios a Yahweh, por isso deve ser suficiente", ou "Não entendo por que é ruim sacrificar a múltiplos deuses", ou "Me arrependo de ter sacrificado a qualquer deus além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que seu povo não deve maltratar um estrangeiro porque os israelitas também eram estrangeiros no Egito.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estrangeiro: “O que você está pensando ou sentindo?”. A pessoa pode responder coisas como: "Sentindo-me sozinho nesta terra", ou "Espero que o povo me trate bem aqui", ou "Quero retornar a meu próprio país e a meu próprio povo".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que seu povo também não deve maltratar viúvas e órfãos. Se as pessoas maltratarem viúvas e órfãos, e as viúvas e órfãos clamarem a Yahweh, Yahweh os ouvirá e os ajudará. Yahweh matará à espada as pessoas que maltratarem viúvas e órfãos, e suas próprias esposas se tornarão viúvas, e seus próprios filhos se tornarão órfãos.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as viúvas e órfãos: “O que vocês estão pensando ou sentindo?”. As pessoas podem responder coisas como: "Surpresos por Yahweh ter ouvido nosso clamor pedindo ajuda", ou "Felizes por termos um protetor que cuida de nós", ou "Sentindo-nos sozinhos e vulneráveis sem ninguém para nos ajudar".</w:t>
      </w:r>
    </w:p>
    <w:p>
      <w:pPr>
        <w:pStyle w:val="ListBullet"/>
        <w:spacing w:line="240" w:lineRule="auto"/>
        <w:ind w:left="720"/>
      </w:pPr>
      <w:r>
        <w:rPr>
          <w:lang w:val="pt_PT" w:bidi="pt_PT"/>
        </w:rPr>
      </w:r>
      <w:r>
        <w:rPr>
          <w:lang w:val="pt_PT" w:bidi="pt_PT"/>
        </w:rPr>
        <w:t>Além disso, pergunte às pessoas que interpretam os israelitas: “O que vocês estão pensando ou sentindo?”. As pessoas podem responder coisas como: "Arrependidos de ter maltratado as viúvas e os órfãos", ou "Perguntando-nos por que é tão importante para Yahweh que cuidemos de viúvas e órfãos", ou "Desesperados pelo fato de nossas próprias esposas serem viúvas agora e nossos próprios filhos serem órfãos agora".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22.16–24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Se um homem seduz uma virgem, ele ainda deve pagar o preço da noiva. Uma virgem é uma jovem que tem idade o suficiente para se casar e não teve relações sexuais.</w:t>
      </w:r>
    </w:p>
    <w:p>
      <w:pPr/>
      <w:r>
        <w:rPr>
          <w:lang w:val="pt_PT" w:bidi="pt_PT"/>
        </w:rPr>
      </w:r>
      <w:r>
        <w:rPr>
          <w:lang w:val="pt_PT" w:bidi="pt_PT"/>
        </w:rPr>
        <w:t>Parem aqui e discutam em grupo qual palavra vocês usarão para virgem. Pause este áudio aqui.</w:t>
      </w:r>
    </w:p>
    <w:p>
      <w:pPr/>
      <w:r>
        <w:rPr>
          <w:lang w:val="pt_PT" w:bidi="pt_PT"/>
        </w:rPr>
      </w:r>
      <w:r>
        <w:rPr>
          <w:lang w:val="pt_PT" w:bidi="pt_PT"/>
        </w:rPr>
        <w:t xml:space="preserve">O preço da noiva é o dinheiro que um homem paga ao pai da moça para compensar a perda de sua filha. O homem deve pagar o preço da noiva em prata, mesmo que o pai se recuse a permitir que o homem se case com sua </w:t>
      </w:r>
      <w:r>
        <w:rPr>
          <w:b/>
          <w:lang w:val="pt_PT" w:bidi="pt_PT"/>
        </w:rPr>
        <w:t>filha</w:t>
      </w:r>
      <w:r>
        <w:rPr>
          <w:lang w:val="pt_PT" w:bidi="pt_PT"/>
        </w:rPr>
        <w:t>.</w:t>
      </w:r>
    </w:p>
    <w:p>
      <w:pPr/>
      <w:r>
        <w:rPr>
          <w:lang w:val="pt_PT" w:bidi="pt_PT"/>
        </w:rPr>
      </w:r>
      <w:r>
        <w:rPr>
          <w:lang w:val="pt_PT" w:bidi="pt_PT"/>
        </w:rPr>
        <w:t xml:space="preserve">Parem aqui e, em grupo, olhem para uma imagem de </w:t>
      </w:r>
      <w:r>
        <w:rPr>
          <w:lang w:val="pt_PT" w:bidi="pt_PT"/>
        </w:rPr>
        <w:t>prata</w:t>
      </w:r>
      <w:r>
        <w:rPr>
          <w:lang w:val="pt_PT" w:bidi="pt_PT"/>
        </w:rPr>
        <w:t xml:space="preserve"> novamente, se necessário. Pause este áudio aqui.</w:t>
      </w:r>
    </w:p>
    <w:p>
      <w:pPr/>
      <w:r>
        <w:rPr>
          <w:lang w:val="pt_PT" w:bidi="pt_PT"/>
        </w:rPr>
      </w:r>
      <w:r>
        <w:rPr>
          <w:lang w:val="pt_PT" w:bidi="pt_PT"/>
        </w:rPr>
        <w:t xml:space="preserve">Uma feiticeira não deve ter permissão para viver. Uma feiticeira é alguém que usa ervas ou drogas para lançar magias sobre outras pessoas ou busca poder ou conhecimento sobrenatural invocando </w:t>
      </w:r>
      <w:r>
        <w:rPr>
          <w:lang w:val="pt_PT" w:bidi="pt_PT"/>
        </w:rPr>
        <w:t>espíritos malignos</w:t>
      </w:r>
      <w:r>
        <w:rPr>
          <w:lang w:val="pt_PT" w:bidi="pt_PT"/>
        </w:rPr>
        <w:t>.</w:t>
      </w:r>
    </w:p>
    <w:p>
      <w:pPr/>
      <w:r>
        <w:rPr>
          <w:lang w:val="pt_PT" w:bidi="pt_PT"/>
        </w:rPr>
      </w:r>
      <w:r>
        <w:rPr>
          <w:lang w:val="pt_PT" w:bidi="pt_PT"/>
        </w:rPr>
        <w:t>Parem aqui e discutam em grupo qual palavra vocês usarão para feiticeira. Pause este áudio aqui.</w:t>
      </w:r>
    </w:p>
    <w:p>
      <w:pPr/>
      <w:r>
        <w:rPr>
          <w:lang w:val="pt_PT" w:bidi="pt_PT"/>
        </w:rPr>
      </w:r>
      <w:r>
        <w:rPr>
          <w:lang w:val="pt_PT" w:bidi="pt_PT"/>
        </w:rPr>
        <w:t xml:space="preserve">Uma pessoa que se deita com, ou que tem relações sexuais com um animal deve ser morta. Essa era uma prática de outras nações ao redor de </w:t>
      </w:r>
      <w:r>
        <w:rPr>
          <w:lang w:val="pt_PT" w:bidi="pt_PT"/>
        </w:rPr>
        <w:t>Israel</w:t>
      </w:r>
      <w:r>
        <w:rPr>
          <w:lang w:val="pt_PT" w:bidi="pt_PT"/>
        </w:rPr>
        <w:t>.</w:t>
      </w:r>
    </w:p>
    <w:p>
      <w:pPr/>
      <w:r>
        <w:rPr>
          <w:lang w:val="pt_PT" w:bidi="pt_PT"/>
        </w:rPr>
      </w:r>
      <w:r>
        <w:rPr>
          <w:lang w:val="pt_PT" w:bidi="pt_PT"/>
        </w:rPr>
        <w:t xml:space="preserve">Uma pessoa que oferece </w:t>
      </w:r>
      <w:r>
        <w:rPr>
          <w:b/>
          <w:lang w:val="pt_PT" w:bidi="pt_PT"/>
        </w:rPr>
        <w:t>sacrifícios</w:t>
      </w:r>
      <w:r>
        <w:rPr>
          <w:lang w:val="pt_PT" w:bidi="pt_PT"/>
        </w:rPr>
        <w:t xml:space="preserve"> a qualquer outro </w:t>
      </w:r>
      <w:r>
        <w:rPr>
          <w:lang w:val="pt_PT" w:bidi="pt_PT"/>
        </w:rPr>
        <w:t>deus</w:t>
      </w:r>
      <w:r>
        <w:rPr>
          <w:lang w:val="pt_PT" w:bidi="pt_PT"/>
        </w:rPr>
        <w:t xml:space="preserve"> além de Yahweh deve ser completamente destruída. Um sacrifício é uma </w:t>
      </w:r>
      <w:r>
        <w:rPr>
          <w:lang w:val="pt_PT" w:bidi="pt_PT"/>
        </w:rPr>
        <w:t>oferta</w:t>
      </w:r>
      <w:r>
        <w:rPr>
          <w:lang w:val="pt_PT" w:bidi="pt_PT"/>
        </w:rPr>
        <w:t xml:space="preserve"> a um deus. No Antigo Testamento, Yahweh ordenou que seu povo trouxesse a ele sacrifícios de animais queimados ou outros tipos de alimentos. Um sacrifício é uma maneira de </w:t>
      </w:r>
      <w:r>
        <w:rPr>
          <w:lang w:val="pt_PT" w:bidi="pt_PT"/>
        </w:rPr>
        <w:t>adorar</w:t>
      </w:r>
      <w:r>
        <w:rPr>
          <w:lang w:val="pt_PT" w:bidi="pt_PT"/>
        </w:rPr>
        <w:t xml:space="preserve"> Yahweh, agradecer a Yahweh ou pedir </w:t>
      </w:r>
      <w:r>
        <w:rPr>
          <w:lang w:val="pt_PT" w:bidi="pt_PT"/>
        </w:rPr>
        <w:t>perdão</w:t>
      </w:r>
      <w:r>
        <w:rPr>
          <w:lang w:val="pt_PT" w:bidi="pt_PT"/>
        </w:rPr>
        <w:t xml:space="preserve"> a Yahweh. Usem a mesma palavra para sacrifício que vocês usaram em passagens anteriores. Para mais informações sobre </w:t>
      </w:r>
      <w:r>
        <w:rPr>
          <w:lang w:val="pt_PT" w:bidi="pt_PT"/>
        </w:rPr>
        <w:t>sacrifício</w:t>
      </w:r>
      <w:r>
        <w:rPr>
          <w:lang w:val="pt_PT" w:bidi="pt_PT"/>
        </w:rPr>
        <w:t>, consulte o Glossário Mestre.</w:t>
      </w:r>
    </w:p>
    <w:p>
      <w:pPr/>
      <w:r>
        <w:rPr>
          <w:lang w:val="pt_PT" w:bidi="pt_PT"/>
        </w:rPr>
      </w:r>
      <w:r>
        <w:rPr>
          <w:b/>
          <w:lang w:val="pt_PT" w:bidi="pt_PT"/>
        </w:rPr>
        <w:t>Yahweh</w:t>
      </w:r>
      <w:r>
        <w:rPr>
          <w:lang w:val="pt_PT" w:bidi="pt_PT"/>
        </w:rPr>
        <w:t xml:space="preserve"> é o nome pessoal de Deus. Usem a mesma palavra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Se alguém sacrificar a outro deus, essa pessoa deve ser completamente destruída. Isso significa que a pessoa é colocada sob anátema, ou dedicada a Yahweh, por isso Yahweh pode fazer o que ele quiser com essa pessoa.</w:t>
      </w:r>
    </w:p>
    <w:p>
      <w:pPr/>
      <w:r>
        <w:rPr>
          <w:lang w:val="pt_PT" w:bidi="pt_PT"/>
        </w:rPr>
      </w:r>
      <w:r>
        <w:rPr>
          <w:lang w:val="pt_PT" w:bidi="pt_PT"/>
        </w:rPr>
        <w:t xml:space="preserve">Yahweh diz para não maltratar ou oprimir os estrangeiros. Um estrangeiro é alguém que não tem cidadania em um país. Usem a mesma palavra para </w:t>
      </w:r>
      <w:r>
        <w:rPr>
          <w:b/>
          <w:lang w:val="pt_PT" w:bidi="pt_PT"/>
        </w:rPr>
        <w:t>estrangeiro</w:t>
      </w:r>
      <w:r>
        <w:rPr>
          <w:lang w:val="pt_PT" w:bidi="pt_PT"/>
        </w:rPr>
        <w:t xml:space="preserve"> que vocês usaram em passagens anteriores. Para mais informações sobre </w:t>
      </w:r>
      <w:r>
        <w:rPr>
          <w:lang w:val="pt_PT" w:bidi="pt_PT"/>
        </w:rPr>
        <w:t>estrangeiro</w:t>
      </w:r>
      <w:r>
        <w:rPr>
          <w:lang w:val="pt_PT" w:bidi="pt_PT"/>
        </w:rPr>
        <w:t>, consultem o Glossário Mestre.</w:t>
      </w:r>
    </w:p>
    <w:p>
      <w:pPr/>
      <w:r>
        <w:rPr>
          <w:lang w:val="pt_PT" w:bidi="pt_PT"/>
        </w:rPr>
      </w:r>
      <w:r>
        <w:rPr>
          <w:lang w:val="pt_PT" w:bidi="pt_PT"/>
        </w:rPr>
        <w:t>Yahweh também diz para não maltratar viúvas e órfãos. Tanto as viúvas quanto os órfãos carecem de proteção na sociedade. Viúvas são mulheres com um marido que morreu, e órfãos são crianças sem pai.</w:t>
      </w:r>
    </w:p>
    <w:p>
      <w:pPr/>
      <w:r>
        <w:rPr>
          <w:lang w:val="pt_PT" w:bidi="pt_PT"/>
        </w:rPr>
      </w:r>
      <w:r>
        <w:rPr>
          <w:lang w:val="pt_PT" w:bidi="pt_PT"/>
        </w:rPr>
        <w:t>Yahweh diz que a punição para as pessoas que maltratam viúvas e órfãos será a morte. Yahweh ouvirá o clamor das viúvas e órfãos oprimidos, e ele ficará muito irado. Yahweh permitirá que outras nações venham e matem os homens de Israel com uma espada, e as próprias esposas deles se tornarão viúvas, e seus próprios filhos se tornarão órfãos.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22:25–31</w:t>
      </w:r>
      <w:r>
        <w:rPr>
          <w:lang w:val="pt_PT" w:bidi="pt_PT"/>
        </w:rPr>
      </w:r>
    </w:p>
    <w:p>
      <w:pPr>
        <w:pStyle w:val="Heading3"/>
      </w:pPr>
      <w:r>
        <w:rPr>
          <w:lang w:val="pt_PT" w:bidi="pt_PT"/>
        </w:rPr>
        <w:t>Ouvir e Sentir</w:t>
      </w:r>
    </w:p>
    <w:p>
      <w:pPr/>
      <w:r>
        <w:rPr>
          <w:lang w:val="pt_PT" w:bidi="pt_PT"/>
        </w:rPr>
      </w:r>
      <w:r>
        <w:rPr>
          <w:lang w:val="pt_PT" w:bidi="pt_PT"/>
        </w:rPr>
        <w:t>Nesta etapa, ouçam Êxodo 22.25–31 e guardem em seus corações.</w:t>
      </w:r>
    </w:p>
    <w:p>
      <w:pPr/>
      <w:r>
        <w:rPr>
          <w:lang w:val="pt_PT" w:bidi="pt_PT"/>
        </w:rPr>
      </w:r>
      <w:r>
        <w:rPr>
          <w:lang w:val="pt_PT" w:bidi="pt_PT"/>
        </w:rPr>
        <w:t>Ouçam uma versão em áudio de Êxodo 22.25–31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22.25–31 na tradução mais fácil de entender.</w:t>
      </w:r>
    </w:p>
    <w:p>
      <w:pPr/>
      <w:r>
        <w:rPr>
          <w:lang w:val="pt_PT" w:bidi="pt_PT"/>
        </w:rPr>
      </w:r>
      <w:r>
        <w:rPr>
          <w:lang w:val="pt_PT" w:bidi="pt_PT"/>
        </w:rPr>
        <w:t>Yahweh dá a Moisés mais leis para os israelitas sobre como seguir Yahweh. Esta passagem é uma continuação das leis no Livro da Aliança. Antes dessa passagem, havia leis sobre o preço da noiva, três leis com a pena de morte e leis sobre como tratar estrangeiros, viúvas e órfãos. Esta seção continua as leis sobre cuidar de pessoas vulneráveis. Yahweh dá leis sobre não cobrar juros por dinheiro emprestado e sobre respeitar a santidade de Yahweh.</w:t>
      </w:r>
    </w:p>
    <w:p>
      <w:pPr/>
      <w:r>
        <w:rPr>
          <w:lang w:val="pt_PT" w:bidi="pt_PT"/>
        </w:rPr>
      </w:r>
      <w:r>
        <w:rPr>
          <w:lang w:val="pt_PT" w:bidi="pt_PT"/>
        </w:rPr>
        <w:t>A primeira parte desta seção é sobre tomar emprestado e emprestar dinheiro. Durante o tempo de Moisés, as pessoas usavam prata como dinheiro. Era comum pegar dinheiro emprestado de outras pessoas. Um credor é uma pessoa que empresta dinheiro a alguém que está precisando e pede o dinheiro emprestado. Cobrar juros era uma prática comum em que um credor exigia que a pessoa que tomava o dinheiro emprestado pagasse mais dinheiro do que a quantia de dinheiro que pegou. É assim que um credor ganharia seu dinheiro.</w:t>
      </w:r>
    </w:p>
    <w:p>
      <w:pPr/>
      <w:r>
        <w:rPr>
          <w:lang w:val="pt_PT" w:bidi="pt_PT"/>
        </w:rPr>
      </w:r>
      <w:r>
        <w:rPr>
          <w:lang w:val="pt_PT" w:bidi="pt_PT"/>
        </w:rPr>
        <w:t xml:space="preserve">Parem aqui e, em grupo, olhem para uma imagem de </w:t>
      </w:r>
      <w:r>
        <w:rPr>
          <w:lang w:val="pt_PT" w:bidi="pt_PT"/>
        </w:rPr>
        <w:t>prata</w:t>
      </w:r>
      <w:r>
        <w:rPr>
          <w:lang w:val="pt_PT" w:bidi="pt_PT"/>
        </w:rPr>
        <w:t>. Pause este áudio aqui.</w:t>
      </w:r>
    </w:p>
    <w:p>
      <w:pPr/>
      <w:r>
        <w:rPr>
          <w:lang w:val="pt_PT" w:bidi="pt_PT"/>
        </w:rPr>
      </w:r>
      <w:r>
        <w:rPr>
          <w:lang w:val="pt_PT" w:bidi="pt_PT"/>
        </w:rPr>
        <w:t>A primeira lei que Yahweh dá é que seu povo, os israelitas, não devem cobrar nenhum juro quando emprestam dinheiro a pessoas pobres ou necessitadas entre eles. Cobrar juros de uma pessoa necessitada era particularmente ruim porque uma pessoa necessitada não seria capaz de pagar ao credor os juros pelo dinheiro emprestado. Em outras partes do Antigo Testamento, Yahweh diz que seu povo não deve cobrar nenhum juro de um israelita, mas pode cobrar juros dos estrangeiros. Mesmo que esta lei seja especificamente sobre não cobrar juros das pessoas pobres, Yahweh esperava que seu povo agisse de forma justa uns com os outros, mesmo que não fossem pobres. O povo de Yahweh nunca deve cobrar juros uns dos outros.</w:t>
      </w:r>
    </w:p>
    <w:p>
      <w:pPr/>
      <w:r>
        <w:rPr>
          <w:lang w:val="pt_PT" w:bidi="pt_PT"/>
        </w:rPr>
      </w:r>
      <w:r>
        <w:rPr>
          <w:lang w:val="pt_PT" w:bidi="pt_PT"/>
        </w:rPr>
        <w:t>Parem aqui e discutam esta pergunta em grupo: falem sobre empréstimos de dinheiro em sua cultura. Se alguém empresta dinheiro a outra pessoa, qual é o processo? Quem pode emprestar dinheiro? Vocês têm credores profissionais, ou outros também? O credor cobra juros? Quantos são os juros? Pause este áudio aqui.</w:t>
      </w:r>
    </w:p>
    <w:p>
      <w:pPr/>
      <w:r>
        <w:rPr>
          <w:lang w:val="pt_PT" w:bidi="pt_PT"/>
        </w:rPr>
      </w:r>
      <w:r>
        <w:rPr>
          <w:lang w:val="pt_PT" w:bidi="pt_PT"/>
        </w:rPr>
        <w:t>A próxima lei também é sobre pegar emprestado, emprestar e cuidar dos pobres. Durante o tempo de Moisés, era comum que um devedor desse algum tipo de propriedade ao credor para garantir ao credor que o devedor pagaria o empréstimo de dinheiro. Se o devedor não pagar o empréstimo, o credor pode ficar com a propriedade porque ele não recuperou seu empréstimo.</w:t>
      </w:r>
    </w:p>
    <w:p>
      <w:pPr/>
      <w:r>
        <w:rPr>
          <w:lang w:val="pt_PT" w:bidi="pt_PT"/>
        </w:rPr>
      </w:r>
      <w:r>
        <w:rPr>
          <w:lang w:val="pt_PT" w:bidi="pt_PT"/>
        </w:rPr>
        <w:t>Nesta lei, Yahweh diz que, se um credor pegar o casaco de seu próximo como garantia para pagar o empréstimo, o credor deve devolver o casaco do vizinho antes do pôr do sol. Próximo significa um companheiro israelita. O pôr do sol é o momento em que fica escuro no final do dia. Uma capa, ou manto, é a roupa externa que as pessoas usavam durante o tempo de Moisés. Para uma pessoa pobre, uma capa é essencial, e ela a usava como roupa e também como um cobertor para permanecer aquecida à noite. Se uma pessoa dá sua capa como garantia para o empréstimo, significa que a pessoa é pobre e provavelmente não tem mais nada para dar.</w:t>
      </w:r>
    </w:p>
    <w:p>
      <w:pPr/>
      <w:r>
        <w:rPr>
          <w:lang w:val="pt_PT" w:bidi="pt_PT"/>
        </w:rPr>
      </w:r>
      <w:r>
        <w:rPr>
          <w:lang w:val="pt_PT" w:bidi="pt_PT"/>
        </w:rPr>
        <w:t xml:space="preserve">Parem aqui e, em grupo, olhem para uma imagem de uma </w:t>
      </w:r>
      <w:r>
        <w:rPr>
          <w:lang w:val="pt_PT" w:bidi="pt_PT"/>
        </w:rPr>
        <w:t>capa</w:t>
      </w:r>
      <w:r>
        <w:rPr>
          <w:lang w:val="pt_PT" w:bidi="pt_PT"/>
        </w:rPr>
        <w:t>. Pause este áudio aqui.</w:t>
      </w:r>
    </w:p>
    <w:p>
      <w:pPr/>
      <w:r>
        <w:rPr>
          <w:lang w:val="pt_PT" w:bidi="pt_PT"/>
        </w:rPr>
      </w:r>
      <w:r>
        <w:rPr>
          <w:lang w:val="pt_PT" w:bidi="pt_PT"/>
        </w:rPr>
        <w:t>O credor deve devolver a capa do seu próximo ao pôr do sol para que o próximo possa se aquecer à noite, porque pode ser a única cobertura que o próximo tem. Na língua original, Yahweh faz a pergunta "em que ele pode se deitar?" Yahweh não espera uma resposta a esta pergunta. Yahweh quer dizer que a pessoa pobre não tem outro cobertor ou cobertura além de sua capa, e ela precisa dele todas as noites. Não está claro, mas é provável que o tomador devolva a capa ao credor a cada dia, e o credor a devolve todas as noites. É provável que a lei também signifique que o credor deve devolver ao próximo qualquer outra coisa essencial que uma pessoa possa precisar para viver ou para sua saúde, se o credor a tiver como garantia do reembolso do empréstimo. Se o próximo clama a Yahweh porque o credor não está o tratando com compaixão ou respeitando essas leis, Yahweh ouvirá os clamores do próximo, porque Yahweh é compassivo. Ser compassivo significa que Yahweh é gracioso e misericordioso, e ele ajudará os pobres.</w:t>
      </w:r>
    </w:p>
    <w:p>
      <w:pPr/>
      <w:r>
        <w:rPr>
          <w:lang w:val="pt_PT" w:bidi="pt_PT"/>
        </w:rPr>
      </w:r>
      <w:r>
        <w:rPr>
          <w:lang w:val="pt_PT" w:bidi="pt_PT"/>
        </w:rPr>
        <w:t>Na próxima seção, Yahweh dá leis sobre respeito pela santidade de Yahweh. Santidade significa que Yahweh é completamente puro, poderoso e bom. Santidade também significa separar coisas ou pessoas para Yahweh. As duas primeiras leis são sobre não amaldiçoar Yahweh e não amaldiçoar um governante dos israelitas. Se os israelitas amaldiçoam ou blasfemam contra Yahweh, significa que eles insultam, desonram ou falam de forma desrespeitosa sobre Yahweh.</w:t>
      </w:r>
    </w:p>
    <w:p>
      <w:pPr/>
      <w:r>
        <w:rPr>
          <w:lang w:val="pt_PT" w:bidi="pt_PT"/>
        </w:rPr>
      </w:r>
      <w:r>
        <w:rPr>
          <w:lang w:val="pt_PT" w:bidi="pt_PT"/>
        </w:rPr>
        <w:t>O povo também precisa respeitar qualquer governante, líder ou chefe israelita porque o líder representa a autoridade de Yahweh para o povo. Esse governante pode ser qualquer um com autoridade sobre eles. Se o povo amaldiçoa, ou ora pelo mal de seu líder, indiretamente ele também está amaldiçoando Yahweh.</w:t>
      </w:r>
    </w:p>
    <w:p>
      <w:pPr/>
      <w:r>
        <w:rPr>
          <w:lang w:val="pt_PT" w:bidi="pt_PT"/>
        </w:rPr>
      </w:r>
      <w:r>
        <w:rPr>
          <w:lang w:val="pt_PT" w:bidi="pt_PT"/>
        </w:rPr>
        <w:t>Outra maneira como o povo de Yahweh deve respeitar sua santidade é dando a Yahweh as ofertas corretas que Yahweh exige. Uma oferta é um presente ou sacrifício oferecido a Yahweh. Há três maneiras diferentes pelas quais o povo de Yahweh deve oferecer ofertas corretas — de seus cereais e uvas, de seus filhos primogênitos e de seus bois e ovelhas primogênitos. Yahweh já possui o melhor de seus cereais, de seu azeite e vinho, de seus próprios filhos e de seus animais, e quando o povo de Yahweh oferece a ele o melhor dessas coisas, eles mostram sua devoção e respeito por Yahweh.</w:t>
      </w:r>
    </w:p>
    <w:p>
      <w:pPr/>
      <w:r>
        <w:rPr>
          <w:lang w:val="pt_PT" w:bidi="pt_PT"/>
        </w:rPr>
      </w:r>
      <w:r>
        <w:rPr>
          <w:lang w:val="pt_PT" w:bidi="pt_PT"/>
        </w:rPr>
        <w:t>Primeiro, os israelitas não devem reter suas ofertas de comida e bebida de Yahweh. Na língua original, diz "Não atrase sua plenitude e seu gotejar". "Fartura" provavelmente significa a abundância da colheita de grãos como cevada ou trigo. "Gotejar" provavelmente significa o suco de uvas, ou talvez também o óleo de azeitonas. Durante o tempo de Moisés, as pessoas cultivavam uvas e azeitonas. As pessoas prensavam as uvas para fazer vinho para beber, e prensavam as azeitonas para fazer azeite para usar na cozinha. O povo de Yahweh precisava dar a Yahweh as ofertas corretas de cereais e vinho ou óleo.</w:t>
      </w:r>
    </w:p>
    <w:p>
      <w:pPr/>
      <w:r>
        <w:rPr>
          <w:lang w:val="pt_PT" w:bidi="pt_PT"/>
        </w:rPr>
      </w:r>
      <w:r>
        <w:rPr>
          <w:lang w:val="pt_PT" w:bidi="pt_PT"/>
        </w:rPr>
        <w:t>Em segundo lugar, o povo de Yahweh também deve dar a ele o primogênito de seus filhos. Isso significa que os israelitas devem oferecer todos os seus filhos primogênitos a Yahweh, e então suas famílias poderiam resgatar os filhos primogênitos de Yahweh. Não significa que os filhos primogênitos morriam — embora esta lei não declare isso, mostra que cada filho primogênito é dedicado a Yahweh para o serviço especial a Yahweh. Não está claro se a família paga dinheiro ou um animal para substituir a vida do filho primogênito.</w:t>
      </w:r>
    </w:p>
    <w:p>
      <w:pPr/>
      <w:r>
        <w:rPr>
          <w:lang w:val="pt_PT" w:bidi="pt_PT"/>
        </w:rPr>
      </w:r>
      <w:r>
        <w:rPr>
          <w:lang w:val="pt_PT" w:bidi="pt_PT"/>
        </w:rPr>
        <w:t>Por último, o povo de Yahweh deve dar a ele seus bois e ovelhas primogênitos. O primogênito de seu gado e de suas ovelhas significa o primeiro macho nascido de cada vaca, ovelha ou cabra fêmea. Um boi é um animal grande que as pessoas usavam para trabalhar em suas fazendas. Na língua original, "gado" pode ser macho ou fêmea. Uma ovelha é um animal menor, e na língua original poderia significar uma ovelha ou cabra, sendo ambos animais menores do que um boi.</w:t>
      </w:r>
    </w:p>
    <w:p>
      <w:pPr/>
      <w:r>
        <w:rPr>
          <w:lang w:val="pt_PT" w:bidi="pt_PT"/>
        </w:rPr>
      </w:r>
      <w:r>
        <w:rPr>
          <w:lang w:val="pt_PT" w:bidi="pt_PT"/>
        </w:rPr>
        <w:t xml:space="preserve">Parem aqui e, em grupo, olhem para imagens de </w:t>
      </w:r>
      <w:r>
        <w:rPr>
          <w:b/>
          <w:lang w:val="pt_PT" w:bidi="pt_PT"/>
        </w:rPr>
        <w:t>bois</w:t>
      </w:r>
      <w:r>
        <w:rPr>
          <w:lang w:val="pt_PT" w:bidi="pt_PT"/>
        </w:rPr>
        <w:t xml:space="preserve"> e </w:t>
      </w:r>
      <w:r>
        <w:rPr>
          <w:lang w:val="pt_PT" w:bidi="pt_PT"/>
        </w:rPr>
        <w:t>ovelhas</w:t>
      </w:r>
      <w:r>
        <w:rPr>
          <w:lang w:val="pt_PT" w:bidi="pt_PT"/>
        </w:rPr>
        <w:t>. Pause este áudio aqui.</w:t>
      </w:r>
    </w:p>
    <w:p>
      <w:pPr/>
      <w:r>
        <w:rPr>
          <w:lang w:val="pt_PT" w:bidi="pt_PT"/>
        </w:rPr>
      </w:r>
      <w:r>
        <w:rPr>
          <w:lang w:val="pt_PT" w:bidi="pt_PT"/>
        </w:rPr>
        <w:t>Dar a Yahweh o primogênito de seus bois, ovelhas e cabras significa que eles sacrificavam os machos primogênitos desses animais, ou eles traziam os animais primogênitos a alguém que podia sacrificar os animais por eles. A lei também inclui a regra de que os animais primogênitos devem ficar com suas mães por sete dias antes de as pessoas os darem a Yahweh no oitavo dia.</w:t>
      </w:r>
    </w:p>
    <w:p>
      <w:pPr/>
      <w:r>
        <w:rPr>
          <w:lang w:val="pt_PT" w:bidi="pt_PT"/>
        </w:rPr>
      </w:r>
      <w:r>
        <w:rPr>
          <w:lang w:val="pt_PT" w:bidi="pt_PT"/>
        </w:rPr>
        <w:t>Parem aqui e discutam esta pergunta em grupo: discutam bois, ovelhas, cabras ou outros animais recém-nascidos em sua comunidade. Quanto tempo os animais recém-nascidos ficam com suas mães antes que alguém possa comprá-los ou vendê-los? Pause este áudio aqui.</w:t>
      </w:r>
    </w:p>
    <w:p>
      <w:pPr/>
      <w:r>
        <w:rPr>
          <w:lang w:val="pt_PT" w:bidi="pt_PT"/>
        </w:rPr>
      </w:r>
      <w:r>
        <w:rPr>
          <w:lang w:val="pt_PT" w:bidi="pt_PT"/>
        </w:rPr>
        <w:t>Havia algumas razões para manter os bois, ovelhas e cabras primogênitos com suas mães por sete dias antes de dá-los a Yahweh. Primeiro, os animais recém-nascidos ganhavam muito peso na primeira semana, o que torna o sacrifício mais agradável a Yahweh. Também era melhor que as mães dos animais primogênitos cuidassem de seus recém-nascidos por uma semana e os limpassem para prepará-los como um sacrifício a Yahweh.</w:t>
      </w:r>
    </w:p>
    <w:p>
      <w:pPr/>
      <w:r>
        <w:rPr>
          <w:lang w:val="pt_PT" w:bidi="pt_PT"/>
        </w:rPr>
      </w:r>
      <w:r>
        <w:rPr>
          <w:lang w:val="pt_PT" w:bidi="pt_PT"/>
        </w:rPr>
        <w:t>Yahweh dá uma lei final sobre como seu povo deve ser santo. Yahweh diz que como seu povo é santo, ou separado como povo especial de Yahweh, eles não devem comer certos alimentos. Yahweh quer que eles deem a ele o primogênito de seus animais, e de uma maneira semelhante, o povo de Yahweh deve ter altos padrões sobre o que come porque é santo como Yahweh é santo.</w:t>
      </w:r>
    </w:p>
    <w:p>
      <w:pPr/>
      <w:r>
        <w:rPr>
          <w:lang w:val="pt_PT" w:bidi="pt_PT"/>
        </w:rPr>
      </w:r>
      <w:r>
        <w:rPr>
          <w:lang w:val="pt_PT" w:bidi="pt_PT"/>
        </w:rPr>
        <w:t>A comida que o povo de Yahweh não deve comer é um animal morto por outros animais no campo. Yahweh quer que seu povo seja diferente de outros grupos de pessoas. Evitar comer um animal morto que eles encontrassem em um campo também impediria que seu povo comesse sangue ou ficasse doente devido ao animal morto. O povo de Yahweh não deve oferecer a ele sacrifícios que contenham sangue, e também não deve comer o sangue porque o sangue do animal é a parte mais importante do animal e deve ser descartado adequadamente. Isso também mostra que o povo de Yahweh é santo porque pertence a Yahweh.</w:t>
      </w:r>
    </w:p>
    <w:p>
      <w:pPr/>
      <w:r>
        <w:rPr>
          <w:lang w:val="pt_PT" w:bidi="pt_PT"/>
        </w:rPr>
      </w:r>
      <w:r>
        <w:rPr>
          <w:lang w:val="pt_PT" w:bidi="pt_PT"/>
        </w:rPr>
        <w:t>A única coisa que o povo de Yahweh pode fazer com um animal morto por outros animais é jogar a carne aos cães. As pessoas não valorizavam muito os cães e os cães não eram animais ritualmente limpos. Yahweh não aceitava animais impuros como ofertas porque animais impuros não são aptos para o serviço a Yahweh. Os cães são um exemplo de animais impuros.</w:t>
      </w:r>
    </w:p>
    <w:p>
      <w:pPr/>
      <w:r>
        <w:rPr>
          <w:lang w:val="pt_PT" w:bidi="pt_PT"/>
        </w:rPr>
      </w:r>
      <w:r>
        <w:rPr>
          <w:lang w:val="pt_PT" w:bidi="pt_PT"/>
        </w:rPr>
        <w:t xml:space="preserve">Parem aqui e, em grupo, olhem para uma imagem de um </w:t>
      </w:r>
      <w:r>
        <w:rPr>
          <w:lang w:val="pt_PT" w:bidi="pt_PT"/>
        </w:rPr>
        <w:t>cão</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22.25–31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dá leis sobre tomar emprestado e emprestar dinheiro.</w:t>
      </w:r>
    </w:p>
    <w:p>
      <w:pPr/>
      <w:r>
        <w:rPr>
          <w:lang w:val="pt_PT" w:bidi="pt_PT"/>
        </w:rPr>
      </w:r>
      <w:r>
        <w:rPr>
          <w:b/>
          <w:lang w:val="pt_PT" w:bidi="pt_PT"/>
        </w:rPr>
        <w:t>Na segunda cena:</w:t>
      </w:r>
      <w:r>
        <w:rPr>
          <w:lang w:val="pt_PT" w:bidi="pt_PT"/>
        </w:rPr>
        <w:t xml:space="preserve"> Yahweh dá leis sobre respeito por Yahweh e respeito pelos líderes de Israel. Yahweh também dá leis sobre ofertas adequadas a Yahweh de seus cereais e vinho, seus filhos primogênitos e seus bois, ovelhas e cabras primogênitos.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israelita que empresta dinheiro a alguém</w:t>
      </w:r>
    </w:p>
    <w:p>
      <w:pPr>
        <w:pStyle w:val="ListBullet"/>
        <w:spacing w:line="240" w:lineRule="auto"/>
        <w:ind w:left="720"/>
      </w:pPr>
      <w:r>
        <w:rPr>
          <w:lang w:val="pt_PT" w:bidi="pt_PT"/>
        </w:rPr>
      </w:r>
      <w:r>
        <w:rPr>
          <w:lang w:val="pt_PT" w:bidi="pt_PT"/>
        </w:rPr>
        <w:t>Credor</w:t>
      </w:r>
    </w:p>
    <w:p>
      <w:pPr>
        <w:pStyle w:val="ListBullet"/>
        <w:spacing w:line="240" w:lineRule="auto"/>
        <w:ind w:left="720"/>
      </w:pPr>
      <w:r>
        <w:rPr>
          <w:lang w:val="pt_PT" w:bidi="pt_PT"/>
        </w:rPr>
      </w:r>
      <w:r>
        <w:rPr>
          <w:lang w:val="pt_PT" w:bidi="pt_PT"/>
        </w:rPr>
        <w:t>Pessoa pobre</w:t>
      </w:r>
    </w:p>
    <w:p>
      <w:pPr>
        <w:pStyle w:val="ListBullet"/>
        <w:spacing w:line="240" w:lineRule="auto"/>
        <w:ind w:left="720"/>
      </w:pPr>
      <w:r>
        <w:rPr>
          <w:lang w:val="pt_PT" w:bidi="pt_PT"/>
        </w:rPr>
      </w:r>
      <w:r>
        <w:rPr>
          <w:lang w:val="pt_PT" w:bidi="pt_PT"/>
        </w:rPr>
        <w:t>Um próximo que dá sua capa por seu empréstimo de dinheiro</w:t>
      </w:r>
    </w:p>
    <w:p>
      <w:pPr>
        <w:pStyle w:val="ListBullet"/>
        <w:spacing w:line="240" w:lineRule="auto"/>
        <w:ind w:left="720"/>
      </w:pPr>
      <w:r>
        <w:rPr>
          <w:lang w:val="pt_PT" w:bidi="pt_PT"/>
        </w:rPr>
      </w:r>
      <w:r>
        <w:rPr>
          <w:lang w:val="pt_PT" w:bidi="pt_PT"/>
        </w:rPr>
        <w:t>Um credor que pega a capa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Filhos primogênitos</w:t>
      </w:r>
    </w:p>
    <w:p>
      <w:pPr>
        <w:pStyle w:val="ListBullet"/>
        <w:spacing w:line="240" w:lineRule="auto"/>
        <w:ind w:left="720"/>
      </w:pPr>
      <w:r>
        <w:rPr>
          <w:lang w:val="pt_PT" w:bidi="pt_PT"/>
        </w:rPr>
      </w:r>
      <w:r>
        <w:rPr>
          <w:lang w:val="pt_PT" w:bidi="pt_PT"/>
        </w:rPr>
        <w:t>Famílias dos filhos primogênitos</w:t>
      </w:r>
    </w:p>
    <w:p>
      <w:pPr>
        <w:pStyle w:val="ListBullet"/>
        <w:spacing w:line="240" w:lineRule="auto"/>
        <w:ind w:left="720"/>
      </w:pPr>
      <w:r>
        <w:rPr>
          <w:lang w:val="pt_PT" w:bidi="pt_PT"/>
        </w:rPr>
      </w:r>
      <w:r>
        <w:rPr>
          <w:lang w:val="pt_PT" w:bidi="pt_PT"/>
        </w:rPr>
        <w:t>Gado primogênito e ovelhas</w:t>
      </w:r>
    </w:p>
    <w:p>
      <w:pPr>
        <w:pStyle w:val="ListBullet"/>
        <w:spacing w:line="240" w:lineRule="auto"/>
        <w:ind w:left="720"/>
      </w:pPr>
      <w:r>
        <w:rPr>
          <w:lang w:val="pt_PT" w:bidi="pt_PT"/>
        </w:rPr>
      </w:r>
      <w:r>
        <w:rPr>
          <w:lang w:val="pt_PT" w:bidi="pt_PT"/>
        </w:rPr>
        <w:t>Donos dos bois e das ovelhas primogênitos</w:t>
      </w:r>
    </w:p>
    <w:p>
      <w:pPr>
        <w:pStyle w:val="ListBullet"/>
        <w:spacing w:line="240" w:lineRule="auto"/>
        <w:ind w:left="720"/>
      </w:pPr>
      <w:r>
        <w:rPr>
          <w:lang w:val="pt_PT" w:bidi="pt_PT"/>
        </w:rPr>
      </w:r>
      <w:r>
        <w:rPr>
          <w:lang w:val="pt_PT" w:bidi="pt_PT"/>
        </w:rPr>
        <w:t>E as mães dos bois e das ovelhas que são primogênitos</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ainda está dando a Moisés essas leis na montanha do Sinai. Essas leis são leis no Livro da Aliança. Lembrem-se de que antes dessa passagem, Yahweh deu muitas outras leis, incluindo leis sobre disputas de propriedade e como tratar pessoas vulneráveis na sociedade. Lembrem-se de que esta seção é uma continuação da seção sobre tratar pessoas vulneráveis de forma justa. Esta seção tem leis sobre tomar emprestado e emprestar dinheiro e não se aproveitar de pessoas pobres. Também há leis sobre respeitar a santidade de Yahweh.</w:t>
      </w:r>
    </w:p>
    <w:p>
      <w:pPr/>
      <w:r>
        <w:rPr>
          <w:lang w:val="pt_PT" w:bidi="pt_PT"/>
        </w:rPr>
      </w:r>
      <w:r>
        <w:rPr>
          <w:lang w:val="pt_PT" w:bidi="pt_PT"/>
        </w:rPr>
        <w:t>Na primeira cena, lembrem-se de que o empréstimo de dinheiro era comum durante o tempo de Moisés. As pessoas muitas vezes pediam dinheiro a outras pessoas, e uma pessoa que empresta o dinheiro é chamada de credor. Lembrem-se de que cobrar juros era comum, o que significa que uma pessoa que toma dinheiro emprestado tinha que pagar mais dinheiro do que tomou emprestado. Lembrem-se de que o dinheiro que as pessoas usavam então era prata. Essa prata geralmente não estava na forma de moedas, mas em certas formas. O peso da prata determinava o quanto valia.</w:t>
      </w:r>
    </w:p>
    <w:p>
      <w:pPr/>
      <w:r>
        <w:rPr>
          <w:lang w:val="pt_PT" w:bidi="pt_PT"/>
        </w:rPr>
      </w:r>
      <w:r>
        <w:rPr>
          <w:lang w:val="pt_PT" w:bidi="pt_PT"/>
        </w:rPr>
        <w:t xml:space="preserve">Parem aqui e, em grupo, olhem para uma imagem de </w:t>
      </w:r>
      <w:r>
        <w:rPr>
          <w:lang w:val="pt_PT" w:bidi="pt_PT"/>
        </w:rPr>
        <w:t>prata</w:t>
      </w:r>
      <w:r>
        <w:rPr>
          <w:lang w:val="pt_PT" w:bidi="pt_PT"/>
        </w:rPr>
        <w:t xml:space="preserve"> novamente, se necessário. Pause este áudio aqui.</w:t>
      </w:r>
    </w:p>
    <w:p>
      <w:pPr/>
      <w:r>
        <w:rPr>
          <w:lang w:val="pt_PT" w:bidi="pt_PT"/>
        </w:rPr>
      </w:r>
      <w:r>
        <w:rPr>
          <w:lang w:val="pt_PT" w:bidi="pt_PT"/>
        </w:rPr>
        <w:t>Lembrem-se de que Yahweh diz que seu povo não deve cobrar juros quando empresta dinheiro a pessoas pobres ou necessitadas entre eles. Lembrem-se de que isso também significa que o povo de Yahweh não deve cobrar juros de nenhum outro israelita por um empréstimo de dinheiro. Os credores podem cobrar juros dos estrangeiros. Essa é a maneira como os credores profissionais, se houvesse algum em Israel, teriam que ganhar seu dinheiro.</w:t>
      </w:r>
    </w:p>
    <w:p>
      <w:pPr/>
      <w:r>
        <w:rPr>
          <w:lang w:val="pt_PT" w:bidi="pt_PT"/>
        </w:rPr>
      </w:r>
      <w:r>
        <w:rPr>
          <w:lang w:val="pt_PT" w:bidi="pt_PT"/>
        </w:rPr>
        <w:t>Lembrem-se de que a próxima lei também é sobre cuidar dos pobres. Lembrem-se de que uma pessoa que toma dinheiro emprestado muitas vezes tem que dar ao credor algum tipo de propriedade para garantir que pagará o dinheiro que deve ao credor. Lembrem-se de que, se o devedor não puder pagar o dinheiro, o credor pode ficar com essa propriedade.</w:t>
      </w:r>
    </w:p>
    <w:p>
      <w:pPr/>
      <w:r>
        <w:rPr>
          <w:lang w:val="pt_PT" w:bidi="pt_PT"/>
        </w:rPr>
      </w:r>
      <w:r>
        <w:rPr>
          <w:lang w:val="pt_PT" w:bidi="pt_PT"/>
        </w:rPr>
        <w:t>Lembrem-se de que Yahweh dá o exemplo de um credor pegando a capa de seu próximo, ou companheiro israelita, que está tomando dinheiro emprestado como propriedade, o que garante que ele pagará o credor. Uma capa é uma roupa externa comum que as pessoas usavam, e as pessoas também a usavam como um cobertor para ficarem aquecidas à noite. Lembrem-se de que, se uma pessoa der sua capa como garantia sobre o empréstimo, a pessoa provavelmente não tem mais nada para dar. Além disso, lembrem-se de que a capa é um exemplo de algo que é essencial, mas esta lei seria a mesma para tomar qualquer coisa que fosse necessária para a vida de alguém.</w:t>
      </w:r>
    </w:p>
    <w:p>
      <w:pPr/>
      <w:r>
        <w:rPr>
          <w:lang w:val="pt_PT" w:bidi="pt_PT"/>
        </w:rPr>
      </w:r>
      <w:r>
        <w:rPr>
          <w:lang w:val="pt_PT" w:bidi="pt_PT"/>
        </w:rPr>
        <w:t>Parem aqui e, em grupo, olhem para uma imagem de uma</w:t>
      </w:r>
      <w:r>
        <w:rPr>
          <w:lang w:val="pt_PT" w:bidi="pt_PT"/>
        </w:rPr>
        <w:t xml:space="preserve"> capa</w:t>
      </w:r>
      <w:r>
        <w:rPr>
          <w:lang w:val="pt_PT" w:bidi="pt_PT"/>
        </w:rPr>
        <w:t xml:space="preserve"> novamente, se necessário. Pause este áudio aqui.</w:t>
      </w:r>
    </w:p>
    <w:p>
      <w:pPr/>
      <w:r>
        <w:rPr>
          <w:lang w:val="pt_PT" w:bidi="pt_PT"/>
        </w:rPr>
      </w:r>
      <w:r>
        <w:rPr>
          <w:lang w:val="pt_PT" w:bidi="pt_PT"/>
        </w:rPr>
        <w:t>Yahweh diz que o credor deve devolver a capa do próximo ao pôr do sol, porque o próximo não tem mais nada para se manter aquecido à noite. Yahweh faz a pergunta "no que ele pode se deitar?" Yahweh não espera uma resposta para essa pergunta, mas ele está mostrando que a pessoa pobre não tem outro cobertor além de sua capa. Yahweh quer proteger a saúde da pessoa pobre.</w:t>
      </w:r>
    </w:p>
    <w:p>
      <w:pPr/>
      <w:r>
        <w:rPr>
          <w:lang w:val="pt_PT" w:bidi="pt_PT"/>
        </w:rPr>
      </w:r>
      <w:r>
        <w:rPr>
          <w:lang w:val="pt_PT" w:bidi="pt_PT"/>
        </w:rPr>
        <w:t>Parem aqui e discutam esta pergunta em grupo: falem sobre como vocês traduzirão isso em seu idioma. Vocês usarão uma pergunta ou alguma outra forma de declaração? Um exemplo poderia ser "a pessoa pobre não tem mais nada para se cobrir à noite". Pause este áudio aqui.</w:t>
      </w:r>
    </w:p>
    <w:p>
      <w:pPr/>
      <w:r>
        <w:rPr>
          <w:lang w:val="pt_PT" w:bidi="pt_PT"/>
        </w:rPr>
      </w:r>
      <w:r>
        <w:rPr>
          <w:lang w:val="pt_PT" w:bidi="pt_PT"/>
        </w:rPr>
        <w:t>Lembrem-se de que Yahweh diz que se a pessoa pobre clamar a ele, Yahweh ouvirá essa pessoa porque Yahweh é compassivo e gracioso.</w:t>
      </w:r>
    </w:p>
    <w:p>
      <w:pPr/>
      <w:r>
        <w:rPr>
          <w:lang w:val="pt_PT" w:bidi="pt_PT"/>
        </w:rPr>
      </w:r>
      <w:r>
        <w:rPr>
          <w:lang w:val="pt_PT" w:bidi="pt_PT"/>
        </w:rPr>
        <w:t>Na segunda cena, lembrem-se de que Yahweh dá leis sobre a santidade de Yahweh e como o povo de Yahweh também deve ser santo. Primeiro, o povo de Yahweh não deve amaldiçoar ou blasfemar contra Yahweh, o que significa que eles não devem insultar ou falar de forma desrespeitosa sobre Yahweh. O povo de Yahweh também deve tratar seus líderes humanos com respeito porque seus líderes representam Yahweh para o povo.</w:t>
      </w:r>
    </w:p>
    <w:p>
      <w:pPr/>
      <w:r>
        <w:rPr>
          <w:lang w:val="pt_PT" w:bidi="pt_PT"/>
        </w:rPr>
      </w:r>
      <w:r>
        <w:rPr>
          <w:lang w:val="pt_PT" w:bidi="pt_PT"/>
        </w:rPr>
        <w:t>Em seguida, lembrem-se de que Yahweh dá três maneiras pelas quais seu povo deve fazer ofertas corretas a Yahweh para respeitar Yahweh. Primeiro, eles devem dar a Yahweh suas ofertas de cereais e libações. Lembrem-se de que isso provavelmente significa que eles devem dar sua cevada ou trigo, e também o vinho de suas uvas e o azeite de suas azeitonas.</w:t>
      </w:r>
    </w:p>
    <w:p>
      <w:pPr/>
      <w:r>
        <w:rPr>
          <w:lang w:val="pt_PT" w:bidi="pt_PT"/>
        </w:rPr>
      </w:r>
      <w:r>
        <w:rPr>
          <w:lang w:val="pt_PT" w:bidi="pt_PT"/>
        </w:rPr>
        <w:t>Em segundo lugar, o povo de Yahweh deve dar a ele seus filhos primogênitos. Lembrem-se de que isso não significa que seus filhos primogênitos devem morrer. Lembrem-se de que a família pagaria dinheiro ou daria um animal para comprar de volta seus filhos primogênitos de Yahweh. Os filhos primogênitos eram dedicados a Yahweh para o serviço especial.</w:t>
      </w:r>
    </w:p>
    <w:p>
      <w:pPr/>
      <w:r>
        <w:rPr>
          <w:lang w:val="pt_PT" w:bidi="pt_PT"/>
        </w:rPr>
      </w:r>
      <w:r>
        <w:rPr>
          <w:lang w:val="pt_PT" w:bidi="pt_PT"/>
        </w:rPr>
        <w:t>Em terceiro lugar, o povo de Yahweh deve dar a Yahweh o primogênito de seus bois, ovelhas e cabras. Lembrem-se de que os bois são grandes animais de fazenda, e ovelhas e cabras são animais menores. Lembrem-se de que a palavra para "ovelhas" pode significar tanto ovelhas quanto cabras.</w:t>
      </w:r>
    </w:p>
    <w:p>
      <w:pPr/>
      <w:r>
        <w:rPr>
          <w:lang w:val="pt_PT" w:bidi="pt_PT"/>
        </w:rPr>
      </w:r>
      <w:r>
        <w:rPr>
          <w:lang w:val="pt_PT" w:bidi="pt_PT"/>
        </w:rPr>
        <w:t xml:space="preserve">Parem aqui e, em grupo, olhem para imagens de </w:t>
      </w:r>
      <w:r>
        <w:rPr>
          <w:b/>
          <w:lang w:val="pt_PT" w:bidi="pt_PT"/>
        </w:rPr>
        <w:t>bois</w:t>
      </w:r>
      <w:r>
        <w:rPr>
          <w:lang w:val="pt_PT" w:bidi="pt_PT"/>
        </w:rPr>
        <w:t xml:space="preserve"> e </w:t>
      </w:r>
      <w:r>
        <w:rPr>
          <w:lang w:val="pt_PT" w:bidi="pt_PT"/>
        </w:rPr>
        <w:t>ovelhas</w:t>
      </w:r>
      <w:r>
        <w:rPr>
          <w:lang w:val="pt_PT" w:bidi="pt_PT"/>
        </w:rPr>
        <w:t xml:space="preserve"> novamente, se necessário. Pause este áudio aqui.</w:t>
      </w:r>
    </w:p>
    <w:p>
      <w:pPr/>
      <w:r>
        <w:rPr>
          <w:lang w:val="pt_PT" w:bidi="pt_PT"/>
        </w:rPr>
      </w:r>
      <w:r>
        <w:rPr>
          <w:lang w:val="pt_PT" w:bidi="pt_PT"/>
        </w:rPr>
        <w:t>O povo de Yahweh deve oferecer em sacrifício esses animais primogênitos no oitavo dia de suas vidas. Eles devem deixar os animais primogênitos com suas mães pelos primeiros sete dias de suas vidas. Lembrem-se de que isso provavelmente era para que as mães dos animais recém-nascidos os limpassem e também para que eles ganhassem peso antes de seus donos os entregarem a Yahweh.</w:t>
      </w:r>
    </w:p>
    <w:p>
      <w:pPr/>
      <w:r>
        <w:rPr>
          <w:lang w:val="pt_PT" w:bidi="pt_PT"/>
        </w:rPr>
      </w:r>
      <w:r>
        <w:rPr>
          <w:lang w:val="pt_PT" w:bidi="pt_PT"/>
        </w:rPr>
        <w:t>Por fim, a última lei nesta cena também é sobre santidade. O povo de Yahweh precisava ser santo ou separado para o serviço especial a Yahweh. Uma maneira como eles precisavam ser santos era na comida que comiam. Lembrem-se de que há muitas outras leis sobre alimentos que o povo de Yahweh deve ou não comer, mas esta lei é sobre não comer um animal morto por outros animais no campo. Isso provavelmente se refere a animais selvagens, embora isso não seja declarado. "Animais no campo" significava animais selvagens. Lembrem-se de que Yahweh quer que seu povo seja separado e diferente, e provavelmente isso também evitava que seu povo ficasse doente por comer um animal morto encontrado no campo.</w:t>
      </w:r>
    </w:p>
    <w:p>
      <w:pPr/>
      <w:r>
        <w:rPr>
          <w:lang w:val="pt_PT" w:bidi="pt_PT"/>
        </w:rPr>
      </w:r>
      <w:r>
        <w:rPr>
          <w:lang w:val="pt_PT" w:bidi="pt_PT"/>
        </w:rPr>
        <w:t>O povo de Yahweh deve dar a carne desse animal morto a seus cães. Eles não devem comer isso eles mesmos. Lembrem-se de que um cachorro era um animal ritualmente impuro na época de Moisés. Um animal impuro não está apto para o serviço a Yahweh, e uma pessoa não pode dar a Yahweh um animal impuro, como um cão, como uma oferta.</w:t>
      </w:r>
    </w:p>
    <w:p>
      <w:pPr/>
      <w:r>
        <w:rPr>
          <w:lang w:val="pt_PT" w:bidi="pt_PT"/>
        </w:rPr>
      </w:r>
      <w:r>
        <w:rPr>
          <w:lang w:val="pt_PT" w:bidi="pt_PT"/>
        </w:rPr>
        <w:t xml:space="preserve">Parem aqui e, em grupo, olhem para uma imagem de um </w:t>
      </w:r>
      <w:r>
        <w:rPr>
          <w:lang w:val="pt_PT" w:bidi="pt_PT"/>
        </w:rPr>
        <w:t>cão</w:t>
      </w:r>
      <w:r>
        <w:rPr>
          <w:lang w:val="pt_PT" w:bidi="pt_PT"/>
        </w:rPr>
        <w:t xml:space="preserve"> novamente, se necessário.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22.25–31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Um israelita que empresta dinheiro a alguém</w:t>
      </w:r>
    </w:p>
    <w:p>
      <w:pPr>
        <w:pStyle w:val="ListBullet"/>
        <w:spacing w:line="240" w:lineRule="auto"/>
        <w:ind w:left="720"/>
      </w:pPr>
      <w:r>
        <w:rPr>
          <w:lang w:val="pt_PT" w:bidi="pt_PT"/>
        </w:rPr>
      </w:r>
      <w:r>
        <w:rPr>
          <w:lang w:val="pt_PT" w:bidi="pt_PT"/>
        </w:rPr>
        <w:t>Credor</w:t>
      </w:r>
    </w:p>
    <w:p>
      <w:pPr>
        <w:pStyle w:val="ListBullet"/>
        <w:spacing w:line="240" w:lineRule="auto"/>
        <w:ind w:left="720"/>
      </w:pPr>
      <w:r>
        <w:rPr>
          <w:lang w:val="pt_PT" w:bidi="pt_PT"/>
        </w:rPr>
      </w:r>
      <w:r>
        <w:rPr>
          <w:lang w:val="pt_PT" w:bidi="pt_PT"/>
        </w:rPr>
        <w:t>Pessoa pobre</w:t>
      </w:r>
    </w:p>
    <w:p>
      <w:pPr>
        <w:pStyle w:val="ListBullet"/>
        <w:spacing w:line="240" w:lineRule="auto"/>
        <w:ind w:left="720"/>
      </w:pPr>
      <w:r>
        <w:rPr>
          <w:lang w:val="pt_PT" w:bidi="pt_PT"/>
        </w:rPr>
      </w:r>
      <w:r>
        <w:rPr>
          <w:lang w:val="pt_PT" w:bidi="pt_PT"/>
        </w:rPr>
        <w:t>Um próximo que dá sua capa por seu empréstimo de dinheiro</w:t>
      </w:r>
    </w:p>
    <w:p>
      <w:pPr>
        <w:pStyle w:val="ListBullet"/>
        <w:spacing w:line="240" w:lineRule="auto"/>
        <w:ind w:left="720"/>
      </w:pPr>
      <w:r>
        <w:rPr>
          <w:lang w:val="pt_PT" w:bidi="pt_PT"/>
        </w:rPr>
      </w:r>
      <w:r>
        <w:rPr>
          <w:lang w:val="pt_PT" w:bidi="pt_PT"/>
        </w:rPr>
        <w:t>Um credor que pega a capa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Filhos primogênitos</w:t>
      </w:r>
    </w:p>
    <w:p>
      <w:pPr>
        <w:pStyle w:val="ListBullet"/>
        <w:spacing w:line="240" w:lineRule="auto"/>
        <w:ind w:left="720"/>
      </w:pPr>
      <w:r>
        <w:rPr>
          <w:lang w:val="pt_PT" w:bidi="pt_PT"/>
        </w:rPr>
      </w:r>
      <w:r>
        <w:rPr>
          <w:lang w:val="pt_PT" w:bidi="pt_PT"/>
        </w:rPr>
        <w:t>Famílias dos filhos primogênitos</w:t>
      </w:r>
    </w:p>
    <w:p>
      <w:pPr>
        <w:pStyle w:val="ListBullet"/>
        <w:spacing w:line="240" w:lineRule="auto"/>
        <w:ind w:left="720"/>
      </w:pPr>
      <w:r>
        <w:rPr>
          <w:lang w:val="pt_PT" w:bidi="pt_PT"/>
        </w:rPr>
      </w:r>
      <w:r>
        <w:rPr>
          <w:lang w:val="pt_PT" w:bidi="pt_PT"/>
        </w:rPr>
        <w:t>Gado primogênito e ovelhas</w:t>
      </w:r>
    </w:p>
    <w:p>
      <w:pPr>
        <w:pStyle w:val="ListBullet"/>
        <w:spacing w:line="240" w:lineRule="auto"/>
        <w:ind w:left="720"/>
      </w:pPr>
      <w:r>
        <w:rPr>
          <w:lang w:val="pt_PT" w:bidi="pt_PT"/>
        </w:rPr>
      </w:r>
      <w:r>
        <w:rPr>
          <w:lang w:val="pt_PT" w:bidi="pt_PT"/>
        </w:rPr>
        <w:t>Dono dos bois e das ovelhas</w:t>
      </w:r>
    </w:p>
    <w:p>
      <w:pPr>
        <w:pStyle w:val="ListBullet"/>
        <w:spacing w:line="240" w:lineRule="auto"/>
        <w:ind w:left="720"/>
      </w:pPr>
      <w:r>
        <w:rPr>
          <w:lang w:val="pt_PT" w:bidi="pt_PT"/>
        </w:rPr>
      </w:r>
      <w:r>
        <w:rPr>
          <w:lang w:val="pt_PT" w:bidi="pt_PT"/>
        </w:rPr>
        <w:t>E mães dos bois primogênitos e ovelhas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Yahweh dá a Moisés uma lei sobre tomar emprestado e emprestar dinheiro. Yahweh diz que seu povo não deve cobrar juros quando empresta dinheiro a uma pessoa pobre. Yahweh não quer que seu povo seja como credores que cobram juros.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pessoa pobre: “O que você está sentindo ou pensando?”. A pessoa pode responder coisas como: "Feliz que essa pessoa não esteja me cobrando juros por meu empréstimo", ou "Surpreso por Yahweh dizer que nosso povo não deve cobrar juros — Yahweh deve realmente se importar comigo!" ou "Esperando que seja capaz de pagar meu empréstimo".</w:t>
      </w:r>
    </w:p>
    <w:p>
      <w:pPr>
        <w:pStyle w:val="ListBullet"/>
        <w:spacing w:line="240" w:lineRule="auto"/>
        <w:ind w:left="720"/>
      </w:pPr>
      <w:r>
        <w:rPr>
          <w:lang w:val="pt_PT" w:bidi="pt_PT"/>
        </w:rPr>
      </w:r>
      <w:r>
        <w:rPr>
          <w:lang w:val="pt_PT" w:bidi="pt_PT"/>
        </w:rPr>
        <w:t>Além disso, pergunte à pessoa que interpreta o israelita que empresta dinheiro a alguém: “O que você está pensando ou sentindo?”. A pessoa pode responder coisas como: "Desapontada por não ter permissão para cobrar juros de meus companheiros israelitas sobre seus empréstimos", ou "Irada com essa lei porque devo ser capaz de cobrar juros sobre os empréstimos da mesma maneira que outras nações cobram juros sobre empréstimos", ou "Me perguntando se essa pessoa pobre será capaz de pagar o empréstimo", ou "Sentindo compaixão pela pessoa pobre e feliz pelo povo de Yahweh ser tratado com gentileza".</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Yahweh dá outra lei sobre tomar emprestado e emprestar dinheiro a pessoas pobres. Se um credor pegar a capa de seu próximo como garantia de pagamento do empréstimo, o credor deve devolver a capa do próximo antes do pôr do sol. A capa é a única cobertura que a pessoa pobre tem para dormir. Se a pessoa pobre clamar a Yahweh pedindo ajuda, Yahweh a ouvirá porque Yahweh é compassivo.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próximo que dá sua capa por seu empréstimo de dinheiro: “O que você está pensando ou sentindo?”. A pessoa pode responder coisas como: "Feliz por poder ter minha capa novamente para dormir à noite", ou "Esperando que o credor me dê minha capa de volta à noite para dormir", ou "Desesperado por ajuda, por isso estou clamando a Yahweh para me ajudar".</w:t>
      </w:r>
    </w:p>
    <w:p>
      <w:pPr>
        <w:pStyle w:val="ListBullet"/>
        <w:spacing w:line="240" w:lineRule="auto"/>
        <w:ind w:left="720"/>
      </w:pPr>
      <w:r>
        <w:rPr>
          <w:lang w:val="pt_PT" w:bidi="pt_PT"/>
        </w:rPr>
      </w:r>
      <w:r>
        <w:rPr>
          <w:lang w:val="pt_PT" w:bidi="pt_PT"/>
        </w:rPr>
        <w:t>Além disso, pergunte à pessoa que interpreta o credor que pega a capa: “O que você está pensando ou sentindo?”. A pessoa pode responder coisas como: "Chateado por ter que devolver a capa à pessoa pobre à noite", ou "Me perguntando por que Yahweh se importa tanto com as pessoas pobres", ou "Esperando que essa pessoa pobre pague seu empréstimo a mim — que garantia tenho agora que ela tem sua capa de volta à noite?"</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A próxima lei que Yahweh dá é sobre respeitar a santidade de Yahweh. Yahweh diz que seu povo não deve blasfemar, ou insultar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As pessoas podem responder coisas como: "Me perguntando por que precisamos respeitar Yahweh", ou "Querendo respeitar Yahweh e honrá-lo", ou "Me perguntando qual seria a punição se eu não respeitasse e honrasse Yahweh".</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O povo de Yahweh também deve respeitar quaisquer governantes do povo.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líderes dos israelitas: “O que vocês estão pensando ou sentindo?”. As pessoas podem responder coisas como: "Estamos felizes por Yahweh dizer que o povo não deve nos amaldiçoar como líderes", ou "Estamos felizes por Yahweh nos ver como representantes de Yahweh", ou "Esperamos que o povo não nos amaldiçoe como líderes".</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Yahweh diz que seu povo não deve reter suas ofertas de comida e bebida. O povo de Yahweh também deve dar seus filhos primogênitos a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as famílias dos filhos primogênitos: “O que vocês estão pensando ou sentindo?”. As pessoas podem responder coisas como: "Felizes por dar nossos filhos primogênitos a Yahweh em serviço", ou "Felizes por não termos que matar nossos filhos primogênitos, e por precisarmos apenas pagar dinheiro ou dar um animal pela vida de nossos filhos primogênitos, " ou "Nos perguntando por que Yahweh quer que demos a ele nossos filhos primogênitos".</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O povo de Yahweh também deve dar seus bois, ovelhas e cabras primogênitos a Yahweh. O povo de Yahweh deve manter os bois, as ovelhas e as cabras primogênitos com suas mães por sete dias. Eles devem trazer os animais primogênitos a Yahweh no oitavo dia.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donos do gado e das ovelhas primogênitos: “O que vocês estão pensando ou sentindo?”. As pessoas podem responder coisas como: "Felizes por dar nosso gado e nossas ovelhas primogênitos a Yahweh", ou "Desapontados por precisar desistir desses animais recém-nascidos", ou "Felizes pelos animais recém-nascidos poderem ficar com suas mães por uma semana antes de dá-los a Yahweh".</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Yahweh diz que seu povo deve ser santo. O povo de Yahweh não deve comer a carne de um animal morto por outro animal no campo. O povo de Yahweh deve jogar essa carne aos cães em vez disso.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As pessoas podem responder coisas como: "Querendo viver como o povo santo de Yahweh", ou "Não entendendo por que não podemos comer os animais mortos que encontramos no campo — outras pessoas fazem isso", ou "Sentindo-nos mal por ter que jogar essa carne aos cães".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22.25–31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povo de </w:t>
      </w:r>
      <w:r>
        <w:rPr>
          <w:lang w:val="pt_PT" w:bidi="pt_PT"/>
        </w:rPr>
        <w:t>Yahweh</w:t>
      </w:r>
      <w:r>
        <w:rPr>
          <w:lang w:val="pt_PT" w:bidi="pt_PT"/>
        </w:rPr>
        <w:t xml:space="preserve"> não deve cobrar juros quando empresta prata aos outros. A prata era a forma de dinheiro que as pessoas usavam durante o tempo de Moisés. Essa prata geralmente não estava na forma de moedas, mas em certas formas. O peso da prata determinava o quanto valia. Traduzam prata da mesma forma que vocês traduziram em passagens anteriores.</w:t>
      </w:r>
    </w:p>
    <w:p>
      <w:pPr/>
      <w:r>
        <w:rPr>
          <w:lang w:val="pt_PT" w:bidi="pt_PT"/>
        </w:rPr>
      </w:r>
      <w:r>
        <w:rPr>
          <w:lang w:val="pt_PT" w:bidi="pt_PT"/>
        </w:rPr>
        <w:t xml:space="preserve">Parem aqui e, em grupo, olhem para uma imagem de </w:t>
      </w:r>
      <w:r>
        <w:rPr>
          <w:lang w:val="pt_PT" w:bidi="pt_PT"/>
        </w:rPr>
        <w:t>prata</w:t>
      </w:r>
      <w:r>
        <w:rPr>
          <w:lang w:val="pt_PT" w:bidi="pt_PT"/>
        </w:rPr>
        <w:t xml:space="preserve"> novamente, se necessário. Pause este áudio aqui.</w:t>
      </w:r>
    </w:p>
    <w:p>
      <w:pPr/>
      <w:r>
        <w:rPr>
          <w:lang w:val="pt_PT" w:bidi="pt_PT"/>
        </w:rPr>
      </w:r>
      <w:r>
        <w:rPr>
          <w:lang w:val="pt_PT" w:bidi="pt_PT"/>
        </w:rPr>
        <w:t>Um credor é alguém que empresta dinheiro a outra pessoa. Em outras nações, os credores comumente cobravam juros das pessoas, que é dinheiro extra que o devedor deve pagar ao credor.</w:t>
      </w:r>
    </w:p>
    <w:p>
      <w:pPr/>
      <w:r>
        <w:rPr>
          <w:lang w:val="pt_PT" w:bidi="pt_PT"/>
        </w:rPr>
      </w:r>
      <w:r>
        <w:rPr>
          <w:lang w:val="pt_PT" w:bidi="pt_PT"/>
        </w:rPr>
        <w:t>Parem aqui e discutam em grupo qual palavra vocês usarão para credor. Pause este áudio aqui.</w:t>
      </w:r>
    </w:p>
    <w:p>
      <w:pPr/>
      <w:r>
        <w:rPr>
          <w:lang w:val="pt_PT" w:bidi="pt_PT"/>
        </w:rPr>
      </w:r>
      <w:r>
        <w:rPr>
          <w:lang w:val="pt_PT" w:bidi="pt_PT"/>
        </w:rPr>
        <w:t xml:space="preserve">Se uma pessoa pegar a </w:t>
      </w:r>
      <w:r>
        <w:rPr>
          <w:b/>
          <w:lang w:val="pt_PT" w:bidi="pt_PT"/>
        </w:rPr>
        <w:t xml:space="preserve">capa de seu próximo </w:t>
      </w:r>
      <w:r>
        <w:rPr>
          <w:lang w:val="pt_PT" w:bidi="pt_PT"/>
        </w:rPr>
        <w:t xml:space="preserve">como garantia para pagar um empréstimo, a pessoa deve devolver a capa ao próximo antes do pôr do sol. Um próximo na maioria das vezes se refere a um companheiro </w:t>
      </w:r>
      <w:r>
        <w:rPr>
          <w:lang w:val="pt_PT" w:bidi="pt_PT"/>
        </w:rPr>
        <w:t>israelita</w:t>
      </w:r>
      <w:r>
        <w:rPr>
          <w:lang w:val="pt_PT" w:bidi="pt_PT"/>
        </w:rPr>
        <w:t xml:space="preserve">. Traduzam próximo da mesma forma que vocês traduziram em passagens anteriores. Para mais informações sobre </w:t>
      </w:r>
      <w:r>
        <w:rPr>
          <w:b/>
          <w:lang w:val="pt_PT" w:bidi="pt_PT"/>
        </w:rPr>
        <w:t>próximo</w:t>
      </w:r>
      <w:r>
        <w:rPr>
          <w:lang w:val="pt_PT" w:bidi="pt_PT"/>
        </w:rPr>
        <w:t>, consultem o Glossário Mestre.</w:t>
      </w:r>
    </w:p>
    <w:p>
      <w:pPr/>
      <w:r>
        <w:rPr>
          <w:lang w:val="pt_PT" w:bidi="pt_PT"/>
        </w:rPr>
      </w:r>
      <w:r>
        <w:rPr>
          <w:lang w:val="pt_PT" w:bidi="pt_PT"/>
        </w:rPr>
        <w:t xml:space="preserve">Uma </w:t>
      </w:r>
      <w:r>
        <w:rPr>
          <w:b/>
          <w:lang w:val="pt_PT" w:bidi="pt_PT"/>
        </w:rPr>
        <w:t>capa</w:t>
      </w:r>
      <w:r>
        <w:rPr>
          <w:lang w:val="pt_PT" w:bidi="pt_PT"/>
        </w:rPr>
        <w:t>, ou manto, é a roupa externa que as pessoas usavam durante o tempo de Moisés. As pessoas pobres também poderiam usar uma capa como cobertor para ficarem aquecidas à noite.</w:t>
      </w:r>
    </w:p>
    <w:p>
      <w:pPr/>
      <w:r>
        <w:rPr>
          <w:lang w:val="pt_PT" w:bidi="pt_PT"/>
        </w:rPr>
      </w:r>
      <w:r>
        <w:rPr>
          <w:lang w:val="pt_PT" w:bidi="pt_PT"/>
        </w:rPr>
        <w:t>Parem aqui e, em grupo, olhem para uma imagem de uma</w:t>
      </w:r>
      <w:r>
        <w:rPr>
          <w:lang w:val="pt_PT" w:bidi="pt_PT"/>
        </w:rPr>
        <w:t xml:space="preserve"> capa</w:t>
      </w:r>
      <w:r>
        <w:rPr>
          <w:lang w:val="pt_PT" w:bidi="pt_PT"/>
        </w:rPr>
        <w:t xml:space="preserve"> novamente, se necessário. Pause este áudio aqui.</w:t>
      </w:r>
    </w:p>
    <w:p>
      <w:pPr/>
      <w:r>
        <w:rPr>
          <w:lang w:val="pt_PT" w:bidi="pt_PT"/>
        </w:rPr>
      </w:r>
      <w:r>
        <w:rPr>
          <w:lang w:val="pt_PT" w:bidi="pt_PT"/>
        </w:rPr>
        <w:t xml:space="preserve">Além disso, parem aqui e discutam em grupo qual palavra vocês usarão para </w:t>
      </w:r>
      <w:r>
        <w:rPr>
          <w:b/>
          <w:lang w:val="pt_PT" w:bidi="pt_PT"/>
        </w:rPr>
        <w:t>capa.</w:t>
      </w:r>
      <w:r>
        <w:rPr>
          <w:lang w:val="pt_PT" w:bidi="pt_PT"/>
        </w:rPr>
        <w:t xml:space="preserve"> Para mais informações sobre </w:t>
      </w:r>
      <w:r>
        <w:rPr>
          <w:lang w:val="pt_PT" w:bidi="pt_PT"/>
        </w:rPr>
        <w:t>capa,</w:t>
      </w:r>
      <w:r>
        <w:rPr>
          <w:lang w:val="pt_PT" w:bidi="pt_PT"/>
        </w:rPr>
        <w:t xml:space="preserve"> consultem o Glossário Mestre. Pause este áudio aqui.</w:t>
      </w:r>
    </w:p>
    <w:p>
      <w:pPr/>
      <w:r>
        <w:rPr>
          <w:lang w:val="pt_PT" w:bidi="pt_PT"/>
        </w:rPr>
      </w:r>
      <w:r>
        <w:rPr>
          <w:lang w:val="pt_PT" w:bidi="pt_PT"/>
        </w:rPr>
        <w:t xml:space="preserve">Se uma pessoa pobre clamar a Yahweh, Yahweh a ouvirá porque Yahweh é </w:t>
      </w:r>
      <w:r>
        <w:rPr>
          <w:b/>
          <w:lang w:val="pt_PT" w:bidi="pt_PT"/>
        </w:rPr>
        <w:t>compassivo</w:t>
      </w:r>
      <w:r>
        <w:rPr>
          <w:lang w:val="pt_PT" w:bidi="pt_PT"/>
        </w:rPr>
        <w:t>. Compaixão significa que Yahweh é gracioso, misericordioso e amoroso.</w:t>
      </w:r>
    </w:p>
    <w:p>
      <w:pPr/>
      <w:r>
        <w:rPr>
          <w:lang w:val="pt_PT" w:bidi="pt_PT"/>
        </w:rPr>
      </w:r>
      <w:r>
        <w:rPr>
          <w:lang w:val="pt_PT" w:bidi="pt_PT"/>
        </w:rPr>
        <w:t xml:space="preserve">Parem aqui e discutam em grupo qual palavra vocês usarão para </w:t>
      </w:r>
      <w:r>
        <w:rPr>
          <w:b/>
          <w:lang w:val="pt_PT" w:bidi="pt_PT"/>
        </w:rPr>
        <w:t>compaixão</w:t>
      </w:r>
      <w:r>
        <w:rPr>
          <w:lang w:val="pt_PT" w:bidi="pt_PT"/>
        </w:rPr>
        <w:t xml:space="preserve">. Para mais informações sobre </w:t>
      </w:r>
      <w:r>
        <w:rPr>
          <w:lang w:val="pt_PT" w:bidi="pt_PT"/>
        </w:rPr>
        <w:t>compaixão</w:t>
      </w:r>
      <w:r>
        <w:rPr>
          <w:lang w:val="pt_PT" w:bidi="pt_PT"/>
        </w:rPr>
        <w:t>, consultem o Glossário Mestre. Pause este áudio aqui.</w:t>
      </w:r>
    </w:p>
    <w:p>
      <w:pPr/>
      <w:r>
        <w:rPr>
          <w:lang w:val="pt_PT" w:bidi="pt_PT"/>
        </w:rPr>
      </w:r>
      <w:r>
        <w:rPr>
          <w:lang w:val="pt_PT" w:bidi="pt_PT"/>
        </w:rPr>
        <w:t xml:space="preserve">O povo de Yahweh não deve </w:t>
      </w:r>
      <w:r>
        <w:rPr>
          <w:b/>
          <w:lang w:val="pt_PT" w:bidi="pt_PT"/>
        </w:rPr>
        <w:t>blasfemar</w:t>
      </w:r>
      <w:r>
        <w:rPr>
          <w:lang w:val="pt_PT" w:bidi="pt_PT"/>
        </w:rPr>
        <w:t xml:space="preserve"> ou </w:t>
      </w:r>
      <w:r>
        <w:rPr>
          <w:b/>
          <w:lang w:val="pt_PT" w:bidi="pt_PT"/>
        </w:rPr>
        <w:t>amaldiçoar</w:t>
      </w:r>
      <w:r>
        <w:rPr>
          <w:lang w:val="pt_PT" w:bidi="pt_PT"/>
        </w:rPr>
        <w:t xml:space="preserve"> Yahweh. A palavra usada aqui para blasfemar significa insultar, desonrar ou falar de forma desrespeitosa sobre Yahweh.</w:t>
      </w:r>
    </w:p>
    <w:p>
      <w:pPr/>
      <w:r>
        <w:rPr>
          <w:lang w:val="pt_PT" w:bidi="pt_PT"/>
        </w:rPr>
      </w:r>
      <w:r>
        <w:rPr>
          <w:lang w:val="pt_PT" w:bidi="pt_PT"/>
        </w:rPr>
        <w:t xml:space="preserve">Parem aqui e discutam em grupo qual palavra vocês usarão para </w:t>
      </w:r>
      <w:r>
        <w:rPr>
          <w:b/>
          <w:lang w:val="pt_PT" w:bidi="pt_PT"/>
        </w:rPr>
        <w:t>blasfêmia</w:t>
      </w:r>
      <w:r>
        <w:rPr>
          <w:lang w:val="pt_PT" w:bidi="pt_PT"/>
        </w:rPr>
        <w:t xml:space="preserve">. Para mais informações sobre </w:t>
      </w:r>
      <w:r>
        <w:rPr>
          <w:lang w:val="pt_PT" w:bidi="pt_PT"/>
        </w:rPr>
        <w:t>blasfêmia</w:t>
      </w:r>
      <w:r>
        <w:rPr>
          <w:lang w:val="pt_PT" w:bidi="pt_PT"/>
        </w:rPr>
        <w:t>, consultem o Glossário Mestre. Pause este áudio aqui.</w:t>
      </w:r>
    </w:p>
    <w:p>
      <w:pPr/>
      <w:r>
        <w:rPr>
          <w:lang w:val="pt_PT" w:bidi="pt_PT"/>
        </w:rPr>
      </w:r>
      <w:r>
        <w:rPr>
          <w:lang w:val="pt_PT" w:bidi="pt_PT"/>
        </w:rPr>
        <w:t xml:space="preserve">O povo de Yahweh não deve </w:t>
      </w:r>
      <w:r>
        <w:rPr>
          <w:b/>
          <w:lang w:val="pt_PT" w:bidi="pt_PT"/>
        </w:rPr>
        <w:t>amaldiçoar</w:t>
      </w:r>
      <w:r>
        <w:rPr>
          <w:lang w:val="pt_PT" w:bidi="pt_PT"/>
        </w:rPr>
        <w:t xml:space="preserve"> nenhum governante. A palavra usada para amaldiçoar um governante provavelmente é ainda mais forte, e significa orar pelo </w:t>
      </w:r>
      <w:r>
        <w:rPr>
          <w:lang w:val="pt_PT" w:bidi="pt_PT"/>
        </w:rPr>
        <w:t>mal</w:t>
      </w:r>
      <w:r>
        <w:rPr>
          <w:lang w:val="pt_PT" w:bidi="pt_PT"/>
        </w:rPr>
        <w:t xml:space="preserve"> de outra pessoa. Traduzam maldição da mesma forma que vocês traduziram em passagens anteriores. Para mais informações sobre </w:t>
      </w:r>
      <w:r>
        <w:rPr>
          <w:lang w:val="pt_PT" w:bidi="pt_PT"/>
        </w:rPr>
        <w:t>maldição</w:t>
      </w:r>
      <w:r>
        <w:rPr>
          <w:lang w:val="pt_PT" w:bidi="pt_PT"/>
        </w:rPr>
        <w:t xml:space="preserve">, consultem o Glossário Mestre. Um governante é qualquer um com </w:t>
      </w:r>
      <w:r>
        <w:rPr>
          <w:lang w:val="pt_PT" w:bidi="pt_PT"/>
        </w:rPr>
        <w:t>autoridade</w:t>
      </w:r>
      <w:r>
        <w:rPr>
          <w:lang w:val="pt_PT" w:bidi="pt_PT"/>
        </w:rPr>
        <w:t xml:space="preserve"> sobre qualquer outra pessoa.</w:t>
      </w:r>
    </w:p>
    <w:p>
      <w:pPr/>
      <w:r>
        <w:rPr>
          <w:lang w:val="pt_PT" w:bidi="pt_PT"/>
        </w:rPr>
      </w:r>
      <w:r>
        <w:rPr>
          <w:lang w:val="pt_PT" w:bidi="pt_PT"/>
        </w:rPr>
        <w:t xml:space="preserve">Yahweh quer que seu povo dê suas ofertas de alimento e bebida </w:t>
      </w:r>
      <w:r>
        <w:rPr>
          <w:b/>
          <w:lang w:val="pt_PT" w:bidi="pt_PT"/>
        </w:rPr>
        <w:t>a Yahweh</w:t>
      </w:r>
      <w:r>
        <w:rPr>
          <w:lang w:val="pt_PT" w:bidi="pt_PT"/>
        </w:rPr>
        <w:t xml:space="preserve">. Uma oferta é um presente ou </w:t>
      </w:r>
      <w:r>
        <w:rPr>
          <w:lang w:val="pt_PT" w:bidi="pt_PT"/>
        </w:rPr>
        <w:t>sacrifício</w:t>
      </w:r>
      <w:r>
        <w:rPr>
          <w:lang w:val="pt_PT" w:bidi="pt_PT"/>
        </w:rPr>
        <w:t xml:space="preserve"> oferecido a Yahweh. Traduzam ofertas da mesma forma que vocês traduziram em passagens anteriores. Para mais informações sobre </w:t>
      </w:r>
      <w:r>
        <w:rPr>
          <w:lang w:val="pt_PT" w:bidi="pt_PT"/>
        </w:rPr>
        <w:t>ofertas</w:t>
      </w:r>
      <w:r>
        <w:rPr>
          <w:lang w:val="pt_PT" w:bidi="pt_PT"/>
        </w:rPr>
        <w:t>, consultem o Glossário Mestre.</w:t>
      </w:r>
    </w:p>
    <w:p>
      <w:pPr/>
      <w:r>
        <w:rPr>
          <w:lang w:val="pt_PT" w:bidi="pt_PT"/>
        </w:rPr>
      </w:r>
      <w:r>
        <w:rPr>
          <w:lang w:val="pt_PT" w:bidi="pt_PT"/>
        </w:rPr>
        <w:t xml:space="preserve">Yahweh diz que seu povo deve dar a ele seus filhos primogênitos. Um </w:t>
      </w:r>
      <w:r>
        <w:rPr>
          <w:lang w:val="pt_PT" w:bidi="pt_PT"/>
        </w:rPr>
        <w:t>filho</w:t>
      </w:r>
      <w:r>
        <w:rPr>
          <w:lang w:val="pt_PT" w:bidi="pt_PT"/>
        </w:rPr>
        <w:t xml:space="preserve"> primogênito é o primeiro filho a que uma mãe dá à luz. O povo de Yahweh deve trazer seus filhos primogênitos a ele e então comprá-los de volta com dinheiro ou um animal. Isso mostra que os filhos primogênitos são dedicados a Yahweh.</w:t>
      </w:r>
    </w:p>
    <w:p>
      <w:pPr/>
      <w:r>
        <w:rPr>
          <w:lang w:val="pt_PT" w:bidi="pt_PT"/>
        </w:rPr>
      </w:r>
      <w:r>
        <w:rPr>
          <w:lang w:val="pt_PT" w:bidi="pt_PT"/>
        </w:rPr>
        <w:t>O povo de Yahweh também deve dar a ele seus bois e ovelhas primogênitos. Esses são os primeiros animais machos nascidos de cada vaca, ovelha ou cabra. A palavra para ovelhas pode significar tanto ovelhas quanto cabras na língua original. Traduzam bois e ovelhas da mesma forma que vocês traduziram em passagens anteriores.</w:t>
      </w:r>
    </w:p>
    <w:p>
      <w:pPr/>
      <w:r>
        <w:rPr>
          <w:lang w:val="pt_PT" w:bidi="pt_PT"/>
        </w:rPr>
      </w:r>
      <w:r>
        <w:rPr>
          <w:lang w:val="pt_PT" w:bidi="pt_PT"/>
        </w:rPr>
        <w:t xml:space="preserve">Parem aqui e, em grupo, olhem para imagens de </w:t>
      </w:r>
      <w:r>
        <w:rPr>
          <w:b/>
          <w:lang w:val="pt_PT" w:bidi="pt_PT"/>
        </w:rPr>
        <w:t>bois</w:t>
      </w:r>
      <w:r>
        <w:rPr>
          <w:lang w:val="pt_PT" w:bidi="pt_PT"/>
        </w:rPr>
        <w:t xml:space="preserve"> e </w:t>
      </w:r>
      <w:r>
        <w:rPr>
          <w:lang w:val="pt_PT" w:bidi="pt_PT"/>
        </w:rPr>
        <w:t>ovelhas</w:t>
      </w:r>
      <w:r>
        <w:rPr>
          <w:lang w:val="pt_PT" w:bidi="pt_PT"/>
        </w:rPr>
        <w:t xml:space="preserve"> novamente, se necessário. Pause este áudio aqui.</w:t>
      </w:r>
    </w:p>
    <w:p>
      <w:pPr/>
      <w:r>
        <w:rPr>
          <w:lang w:val="pt_PT" w:bidi="pt_PT"/>
        </w:rPr>
      </w:r>
      <w:r>
        <w:rPr>
          <w:lang w:val="pt_PT" w:bidi="pt_PT"/>
        </w:rPr>
        <w:t>Os donos dos bois, das ovelhas e das cabras devem deixar os animais primogênitos recém-nascidos com suas mães pelos primeiros sete dias, e então entregá-los a Yahweh no oitavo dia.</w:t>
      </w:r>
    </w:p>
    <w:p>
      <w:pPr/>
      <w:r>
        <w:rPr>
          <w:lang w:val="pt_PT" w:bidi="pt_PT"/>
        </w:rPr>
      </w:r>
      <w:r>
        <w:rPr>
          <w:lang w:val="pt_PT" w:bidi="pt_PT"/>
        </w:rPr>
        <w:t xml:space="preserve">O povo de Yahweh deve ser </w:t>
      </w:r>
      <w:r>
        <w:rPr>
          <w:b/>
          <w:lang w:val="pt_PT" w:bidi="pt_PT"/>
        </w:rPr>
        <w:t>santo</w:t>
      </w:r>
      <w:r>
        <w:rPr>
          <w:lang w:val="pt_PT" w:bidi="pt_PT"/>
        </w:rPr>
        <w:t xml:space="preserve"> como Yahweh é santo. Santo significa que o povo de Yahweh é separado para um propósito especial. Traduzam santo da mesma forma que vocês traduziram em passagens anteriores. Para mais informações sobre </w:t>
      </w:r>
      <w:r>
        <w:rPr>
          <w:lang w:val="pt_PT" w:bidi="pt_PT"/>
        </w:rPr>
        <w:t>santo</w:t>
      </w:r>
      <w:r>
        <w:rPr>
          <w:lang w:val="pt_PT" w:bidi="pt_PT"/>
        </w:rPr>
        <w:t>, consultem o Glossário Mestre.</w:t>
      </w:r>
    </w:p>
    <w:p>
      <w:pPr/>
      <w:r>
        <w:rPr>
          <w:lang w:val="pt_PT" w:bidi="pt_PT"/>
        </w:rPr>
      </w:r>
      <w:r>
        <w:rPr>
          <w:lang w:val="pt_PT" w:bidi="pt_PT"/>
        </w:rPr>
        <w:t>O povo de Yahweh não deve comer carne de um animal que é morto por outro animal no campo. Em vez disso, eles devem jogar a carne aos cães. Os israelitas consideravam os cães como animais ritualmente impuros e não os valorizavam muito. Traduzam cães da mesma forma que você traduziram em passagens anteriores.</w:t>
      </w:r>
    </w:p>
    <w:p>
      <w:pPr/>
      <w:r>
        <w:rPr>
          <w:lang w:val="pt_PT" w:bidi="pt_PT"/>
        </w:rPr>
      </w:r>
      <w:r>
        <w:rPr>
          <w:lang w:val="pt_PT" w:bidi="pt_PT"/>
        </w:rPr>
        <w:t xml:space="preserve">Parem aqui e, em grupo, olhem para uma imagem de um </w:t>
      </w:r>
      <w:r>
        <w:rPr>
          <w:lang w:val="pt_PT" w:bidi="pt_PT"/>
        </w:rPr>
        <w:t>cão</w:t>
      </w:r>
      <w:r>
        <w:rPr>
          <w:lang w:val="pt_PT" w:bidi="pt_PT"/>
        </w:rPr>
        <w:t xml:space="preserve"> novamente, se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23:1–9</w:t>
      </w:r>
      <w:r>
        <w:rPr>
          <w:lang w:val="pt_PT" w:bidi="pt_PT"/>
        </w:rPr>
      </w:r>
    </w:p>
    <w:p>
      <w:pPr>
        <w:pStyle w:val="Heading3"/>
      </w:pPr>
      <w:r>
        <w:rPr>
          <w:lang w:val="pt_PT" w:bidi="pt_PT"/>
        </w:rPr>
        <w:t>Ouvir e Sentir</w:t>
      </w:r>
    </w:p>
    <w:p>
      <w:pPr/>
      <w:r>
        <w:rPr>
          <w:lang w:val="pt_PT" w:bidi="pt_PT"/>
        </w:rPr>
      </w:r>
      <w:r>
        <w:rPr>
          <w:lang w:val="pt_PT" w:bidi="pt_PT"/>
        </w:rPr>
        <w:t>Nesta etapa, ouçam Êxodo 23.1–9 e guardem em seus corações.</w:t>
      </w:r>
    </w:p>
    <w:p>
      <w:pPr/>
      <w:r>
        <w:rPr>
          <w:lang w:val="pt_PT" w:bidi="pt_PT"/>
        </w:rPr>
      </w:r>
      <w:r>
        <w:rPr>
          <w:lang w:val="pt_PT" w:bidi="pt_PT"/>
        </w:rPr>
        <w:t>Ouçam uma versão em áudio de Êxodo 23.1–9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23.1–9 na tradução mais fácil de entender.</w:t>
      </w:r>
    </w:p>
    <w:p>
      <w:pPr/>
      <w:r>
        <w:rPr>
          <w:lang w:val="pt_PT" w:bidi="pt_PT"/>
        </w:rPr>
      </w:r>
      <w:r>
        <w:rPr>
          <w:lang w:val="pt_PT" w:bidi="pt_PT"/>
        </w:rPr>
        <w:t>Nessa passagem, Yahweh está dando aos israelitas, por meio de Moisés, uma maneira de preservar a justiça para todas as pessoas. Essa passagem ensina o povo de Deus a ser testemunhas honestas no tribunal, úteis e gentis até mesmo com seus inimigos, e a exercer a justiça com imparcialidade. Encoraja tanto uma atitude cuidadosa com os membros fracos e vulneráveis da sociedade quanto uma preocupação com o sistema jurídico ser totalmente justo. Os israelitas devem tratar todos igualmente, independentemente de sua classe. Uma testemunha não deve ser influenciada pela pressão social e deve garantir que seu testemunho seja verdadeiro. Esses ensinamentos são mais sobre que tipo de pessoa vocês devem ser do que sobre leis e instruções detalhadas.</w:t>
      </w:r>
    </w:p>
    <w:p>
      <w:pPr/>
      <w:r>
        <w:rPr>
          <w:lang w:val="pt_PT" w:bidi="pt_PT"/>
        </w:rPr>
      </w:r>
      <w:r>
        <w:rPr>
          <w:lang w:val="pt_PT" w:bidi="pt_PT"/>
        </w:rPr>
        <w:t>Parem aqui e discutam esta pergunta em grupo: como o sistema legal funciona em sua cultura? Vocês favorecem algumas pessoas mais do que outras? Contem uma história de alguém que vocês conhecem que teve um problema legal em sua cultura. O que aconteceu? Como as pessoas os tratavam? Pause este áudio aqui.</w:t>
      </w:r>
    </w:p>
    <w:p>
      <w:pPr/>
      <w:r>
        <w:rPr>
          <w:lang w:val="pt_PT" w:bidi="pt_PT"/>
        </w:rPr>
      </w:r>
      <w:r>
        <w:rPr>
          <w:lang w:val="pt_PT" w:bidi="pt_PT"/>
        </w:rPr>
        <w:t>O sistema de justiça nessa cultura dependia do testemunho de 2 ou mais testemunhas. Deus está dando instruções a seu povo para não mentir como testemunha, e não ajudar alguém que é mau e quer mentir sobre outra pessoa. Isso seria dar um falso testemunho, ou cooperar com alguém que tem intenção maligna. O povo de Deus também não deve permitir que grandes grupos de pessoas más o influenciem. Da mesma maneira, o povo de Deus não deve mudar seu testemunho para favorecer alguém apenas porque essa pessoa é pobre. Essas são instruções para testemunhas em um tribunal de lei, ou um lugar onde os juízes julgam se uma pessoa é culpada ou inocente de um crime.</w:t>
      </w:r>
    </w:p>
    <w:p>
      <w:pPr/>
      <w:r>
        <w:rPr>
          <w:lang w:val="pt_PT" w:bidi="pt_PT"/>
        </w:rPr>
      </w:r>
      <w:r>
        <w:rPr>
          <w:lang w:val="pt_PT" w:bidi="pt_PT"/>
        </w:rPr>
        <w:t>Na próxima seção, Yahweh diz às pessoas para se comportarem de uma maneira piedosa e compassiva, mesmo quando a lei não diz a elas para fazerem isso. É improvável que um tribunal humano processe alguém por não devolver o boi ou burro de seu inimigo. No entanto, Deus exige que seu povo supere o mal com o bem. O ponto nesta seção é não se aproveitar das dificuldades do outro porque ele é um inimigo. O animal solto geralmente está se divertindo, e o animal que deita sob uma carga mal organizada está se protegendo. Quem está em risco é o dono, que pode perder um animal valioso ou ter que descarregar e voltar a carregar um animal em um local inseguro e sem ajuda. Se alguém perdesse um boi ou um burro, ele não poderia cultivar tantas colheitas ou colher tão facilmente. Eles não podiam levar suas colheitas ao mercado. Isso afetaria a maneira como eles ganham a vida.</w:t>
      </w:r>
    </w:p>
    <w:p>
      <w:pPr/>
      <w:r>
        <w:rPr>
          <w:lang w:val="pt_PT" w:bidi="pt_PT"/>
        </w:rPr>
      </w:r>
      <w:r>
        <w:rPr>
          <w:lang w:val="pt_PT" w:bidi="pt_PT"/>
        </w:rPr>
        <w:t xml:space="preserve">Parem aqui e olhem para uma imagem de um </w:t>
      </w:r>
      <w:r>
        <w:rPr>
          <w:b/>
          <w:lang w:val="pt_PT" w:bidi="pt_PT"/>
        </w:rPr>
        <w:t>boi</w:t>
      </w:r>
      <w:r>
        <w:rPr>
          <w:lang w:val="pt_PT" w:bidi="pt_PT"/>
        </w:rPr>
        <w:t xml:space="preserve"> ou um </w:t>
      </w:r>
      <w:r>
        <w:rPr>
          <w:lang w:val="pt_PT" w:bidi="pt_PT"/>
        </w:rPr>
        <w:t>burro</w:t>
      </w:r>
      <w:r>
        <w:rPr>
          <w:lang w:val="pt_PT" w:bidi="pt_PT"/>
        </w:rPr>
        <w:t>. Pause este áudio aqui.</w:t>
      </w:r>
    </w:p>
    <w:p>
      <w:pPr/>
      <w:r>
        <w:rPr>
          <w:lang w:val="pt_PT" w:bidi="pt_PT"/>
        </w:rPr>
      </w:r>
      <w:r>
        <w:rPr>
          <w:lang w:val="pt_PT" w:bidi="pt_PT"/>
        </w:rPr>
        <w:t>Sob circunstâncias normais, qualquer um ajudaria a capturar um animal perdido ou ajudaria um estranho a realocar uma carga. Mas se o animal pertencer a um inimigo, a alguém que odeia e que, talvez por isso, seja odiado, há uma tentação de permitir e esperar que o pior aconteça, e de sentir satisfação com esse sofrimento. Deus proíbe que um membro de sua comunidade faça isso; em vez disso, ele deve pegar e devolver o animal perdido, ou ajudar na organização de uma carga mal colocada.</w:t>
      </w:r>
    </w:p>
    <w:p>
      <w:pPr/>
      <w:r>
        <w:rPr>
          <w:lang w:val="pt_PT" w:bidi="pt_PT"/>
        </w:rPr>
      </w:r>
      <w:r>
        <w:rPr>
          <w:lang w:val="pt_PT" w:bidi="pt_PT"/>
        </w:rPr>
        <w:t>Parem aqui e discutam esta pergunta em grupo: como os inimigos tratam uns aos outros em sua cultura? Contem uma história de uma vez que vocês ou alguém que vocês conhecem foi gentil com alguém que vocês pensavam que era um inimigo. Pause este áudio aqui.</w:t>
      </w:r>
    </w:p>
    <w:p>
      <w:pPr/>
      <w:r>
        <w:rPr>
          <w:lang w:val="pt_PT" w:bidi="pt_PT"/>
        </w:rPr>
      </w:r>
      <w:r>
        <w:rPr>
          <w:lang w:val="pt_PT" w:bidi="pt_PT"/>
        </w:rPr>
        <w:t>A última parte dessa passagem parece voltar ao sistema legal, mas pode se dirigir especificamente aos juízes do tribunal. Para preservar a integridade do processo legal em Israel, os juízes são ordenados a fornecer justiça igual a todos, independentemente de sua classe. Às vezes nessa cultura, os pobres não eram tratados tão justamente quanto os ricos. Os juízes também foram instruídos a não punir pessoas inocentes porque Deus fará justiça aos culpados. Se os juízes punirem as pessoas inocentes, eles são culpados diante de Deus. Deus também diz aos juízes para não aceitar subornos, que são dinheiro ou favores, para se inclinar em uma direção específica. Os juízes não deveriam aceitar subornos porque então não será verdadeira justiça.</w:t>
      </w:r>
    </w:p>
    <w:p>
      <w:pPr/>
      <w:r>
        <w:rPr>
          <w:lang w:val="pt_PT" w:bidi="pt_PT"/>
        </w:rPr>
      </w:r>
      <w:r>
        <w:rPr>
          <w:lang w:val="pt_PT" w:bidi="pt_PT"/>
        </w:rPr>
        <w:t>Por último, Deus diz a seu povo para não oprimir aqueles que são estrangeiros ou forasteiros em sua terra. Deus provavelmente está dizendo que o sistema judicial também deve tratar os estrangeiros e estranhos de forma justa. Deus lembra aos israelitas que os egípcios os tratavam de forma terrível enquanto estavam no Egito. Os israelitas devem lembrar-se de como se sentiam e agir de forma diferente dos egípcios. Isso deve dar a eles compaixão pelos estrangeiros, uma vez que eles estiveram na mesma posição.</w:t>
      </w:r>
    </w:p>
    <w:p>
      <w:pPr/>
      <w:r>
        <w:rPr>
          <w:lang w:val="pt_PT" w:bidi="pt_PT"/>
        </w:rPr>
      </w:r>
      <w:r>
        <w:rPr>
          <w:lang w:val="pt_PT" w:bidi="pt_PT"/>
        </w:rPr>
        <w:t>Parem aqui e discutam esta pergunta em grupo: como os estrangeiros são tratados em sua cultura? Conte uma história de como um estrangeiro era tratado, seja bem ou mal, em sua cultura.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23.1–9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Deus está dando instruções piedosas sobre honestidade no tribunal. Deus diz a seu povo para não mentir ou ajudar aqueles que são maus, e não distorcer a verdade para ajudar alguém porque ele é pobre.</w:t>
      </w:r>
    </w:p>
    <w:p>
      <w:pPr/>
      <w:r>
        <w:rPr>
          <w:lang w:val="pt_PT" w:bidi="pt_PT"/>
        </w:rPr>
      </w:r>
      <w:r>
        <w:rPr>
          <w:b/>
          <w:lang w:val="pt_PT" w:bidi="pt_PT"/>
        </w:rPr>
        <w:t>Na segunda cena:</w:t>
      </w:r>
      <w:r>
        <w:rPr>
          <w:lang w:val="pt_PT" w:bidi="pt_PT"/>
        </w:rPr>
        <w:t xml:space="preserve"> Deus diz a seu povo para ajudar aqueles que podem até mesmo ser seus inimigos. Se um de seus animais de trabalho se perder ou ficar preso sob uma carga que não está presa adequadamente, é bom ajudá-lo a recuperar seu animal ou ajudar a prendê-lo adequadamente.</w:t>
      </w:r>
    </w:p>
    <w:p>
      <w:pPr/>
      <w:r>
        <w:rPr>
          <w:lang w:val="pt_PT" w:bidi="pt_PT"/>
        </w:rPr>
      </w:r>
      <w:r>
        <w:rPr>
          <w:b/>
          <w:lang w:val="pt_PT" w:bidi="pt_PT"/>
        </w:rPr>
        <w:t>Na terceira cena:</w:t>
      </w:r>
      <w:r>
        <w:rPr>
          <w:lang w:val="pt_PT" w:bidi="pt_PT"/>
        </w:rPr>
        <w:t xml:space="preserve"> parece que Deus está falando com juízes ou chefes para serem honestos quando fazem justiça. Deus diz a eles para não negar justiça aos pobres, para não sentenciar à morte ninguém que seja inocente ou honesto. Deus diz que ele nunca chamará as pessoas culpadas de inocentes. Então Deus diz a eles para não aceitar subornos para influenciar a decisão do tribunal de uma maneira ou de outra.</w:t>
      </w:r>
    </w:p>
    <w:p>
      <w:pPr/>
      <w:r>
        <w:rPr>
          <w:lang w:val="pt_PT" w:bidi="pt_PT"/>
        </w:rPr>
      </w:r>
      <w:r>
        <w:rPr>
          <w:b/>
          <w:lang w:val="pt_PT" w:bidi="pt_PT"/>
        </w:rPr>
        <w:t>Na quarta cena:</w:t>
      </w:r>
      <w:r>
        <w:rPr>
          <w:lang w:val="pt_PT" w:bidi="pt_PT"/>
        </w:rPr>
        <w:t xml:space="preserve"> Deus diz a seu povo para não oprimir o estrangeiro porque eles já foram estrangeiros quando estavam no Egito.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 (embora ele não seja mencionado)</w:t>
      </w:r>
    </w:p>
    <w:p>
      <w:pPr>
        <w:pStyle w:val="ListBullet"/>
        <w:spacing w:line="240" w:lineRule="auto"/>
        <w:ind w:left="720"/>
      </w:pPr>
      <w:r>
        <w:rPr>
          <w:lang w:val="pt_PT" w:bidi="pt_PT"/>
        </w:rPr>
      </w:r>
      <w:r>
        <w:rPr>
          <w:lang w:val="pt_PT" w:bidi="pt_PT"/>
        </w:rPr>
        <w:t>Moisés (embora ele não seja mencionado)</w:t>
      </w:r>
    </w:p>
    <w:p>
      <w:pPr>
        <w:pStyle w:val="ListBullet"/>
        <w:spacing w:line="240" w:lineRule="auto"/>
        <w:ind w:left="720"/>
      </w:pPr>
      <w:r>
        <w:rPr>
          <w:lang w:val="pt_PT" w:bidi="pt_PT"/>
        </w:rPr>
      </w:r>
      <w:r>
        <w:rPr>
          <w:lang w:val="pt_PT" w:bidi="pt_PT"/>
        </w:rPr>
        <w:t>"Vocês" — Os israelitas, ou as pessoas às quais se dirige</w:t>
      </w:r>
    </w:p>
    <w:p>
      <w:pPr>
        <w:pStyle w:val="ListBullet"/>
        <w:spacing w:line="240" w:lineRule="auto"/>
        <w:ind w:left="720"/>
      </w:pPr>
      <w:r>
        <w:rPr>
          <w:lang w:val="pt_PT" w:bidi="pt_PT"/>
        </w:rPr>
      </w:r>
      <w:r>
        <w:rPr>
          <w:lang w:val="pt_PT" w:bidi="pt_PT"/>
        </w:rPr>
        <w:t>Pessoas más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Os pobres</w:t>
      </w:r>
    </w:p>
    <w:p>
      <w:pPr>
        <w:pStyle w:val="ListBullet"/>
        <w:spacing w:line="240" w:lineRule="auto"/>
        <w:ind w:left="720"/>
      </w:pPr>
      <w:r>
        <w:rPr>
          <w:lang w:val="pt_PT" w:bidi="pt_PT"/>
        </w:rPr>
      </w:r>
      <w:r>
        <w:rPr>
          <w:lang w:val="pt_PT" w:bidi="pt_PT"/>
        </w:rPr>
        <w:t>Seu inimigo</w:t>
      </w:r>
    </w:p>
    <w:p>
      <w:pPr>
        <w:pStyle w:val="ListBullet"/>
        <w:spacing w:line="240" w:lineRule="auto"/>
        <w:ind w:left="720"/>
      </w:pPr>
      <w:r>
        <w:rPr>
          <w:lang w:val="pt_PT" w:bidi="pt_PT"/>
        </w:rPr>
      </w:r>
      <w:r>
        <w:rPr>
          <w:lang w:val="pt_PT" w:bidi="pt_PT"/>
        </w:rPr>
        <w:t>O animal de seu inimigo, como um boi ou burro</w:t>
      </w:r>
    </w:p>
    <w:p>
      <w:pPr>
        <w:pStyle w:val="ListBullet"/>
        <w:spacing w:line="240" w:lineRule="auto"/>
        <w:ind w:left="720"/>
      </w:pPr>
      <w:r>
        <w:rPr>
          <w:lang w:val="pt_PT" w:bidi="pt_PT"/>
        </w:rPr>
      </w:r>
      <w:r>
        <w:rPr>
          <w:lang w:val="pt_PT" w:bidi="pt_PT"/>
        </w:rPr>
        <w:t>Pessoas inocentes</w:t>
      </w:r>
    </w:p>
    <w:p>
      <w:pPr>
        <w:pStyle w:val="ListBullet"/>
        <w:spacing w:line="240" w:lineRule="auto"/>
        <w:ind w:left="720"/>
      </w:pPr>
      <w:r>
        <w:rPr>
          <w:lang w:val="pt_PT" w:bidi="pt_PT"/>
        </w:rPr>
      </w:r>
      <w:r>
        <w:rPr>
          <w:lang w:val="pt_PT" w:bidi="pt_PT"/>
        </w:rPr>
        <w:t>Pessoas culpadas</w:t>
      </w:r>
    </w:p>
    <w:p>
      <w:pPr>
        <w:pStyle w:val="ListBullet"/>
        <w:spacing w:line="240" w:lineRule="auto"/>
        <w:ind w:left="720"/>
      </w:pPr>
      <w:r>
        <w:rPr>
          <w:lang w:val="pt_PT" w:bidi="pt_PT"/>
        </w:rPr>
      </w:r>
      <w:r>
        <w:rPr>
          <w:lang w:val="pt_PT" w:bidi="pt_PT"/>
        </w:rPr>
        <w:t>Pessoas inocentes e justas</w:t>
      </w:r>
    </w:p>
    <w:p>
      <w:pPr>
        <w:pStyle w:val="ListBullet"/>
        <w:spacing w:line="240" w:lineRule="auto"/>
        <w:ind w:left="720"/>
      </w:pPr>
      <w:r>
        <w:rPr>
          <w:lang w:val="pt_PT" w:bidi="pt_PT"/>
        </w:rPr>
      </w:r>
      <w:r>
        <w:rPr>
          <w:lang w:val="pt_PT" w:bidi="pt_PT"/>
        </w:rPr>
        <w:t>Estrangeiros</w:t>
      </w:r>
    </w:p>
    <w:p>
      <w:pPr/>
      <w:r>
        <w:rPr>
          <w:lang w:val="pt_PT" w:bidi="pt_PT"/>
        </w:rPr>
      </w:r>
      <w:r>
        <w:rPr>
          <w:lang w:val="pt_PT" w:bidi="pt_PT"/>
        </w:rPr>
        <w:t>Em grupo, prestem atenção a essas partes do cenário da passagem: esta passagem acontece no monte Sinai, onde Yahweh está se encontrando com Moisés. Os israelitas foram levados para o deserto por Yahweh. Yahweh fez com que eles se consagrassem e lavassem suas roupas por três dias. Então Yahweh desce ao monte Sinai para se encontrar com Moisés, e Yahweh proíbe o povo de subir a montanha para a presença de Yahweh. Aqui Yahweh dá a Moisés os dez mandamentos, bem como outras instruções para comportamento piedoso e o tratamento dos outros. Essas instruções são parte da aliança que Yahweh está estabelecendo com os israelitas. Esta passagem é parte dessas instruções.</w:t>
      </w:r>
    </w:p>
    <w:p>
      <w:pPr/>
      <w:r>
        <w:rPr>
          <w:lang w:val="pt_PT" w:bidi="pt_PT"/>
        </w:rPr>
      </w:r>
      <w:r>
        <w:rPr>
          <w:lang w:val="pt_PT" w:bidi="pt_PT"/>
        </w:rPr>
        <w:t xml:space="preserve">Parem aqui e olhem para um mapa do </w:t>
      </w:r>
      <w:r>
        <w:rPr>
          <w:lang w:val="pt_PT" w:bidi="pt_PT"/>
        </w:rPr>
        <w:t>Egito e da Península do Sinai</w:t>
      </w:r>
      <w:r>
        <w:rPr>
          <w:lang w:val="pt_PT" w:bidi="pt_PT"/>
        </w:rPr>
        <w:t>, onde ficava o monte Sinai. Pause este áudio aqui.</w:t>
      </w:r>
    </w:p>
    <w:p>
      <w:pPr/>
      <w:r>
        <w:rPr>
          <w:lang w:val="pt_PT" w:bidi="pt_PT"/>
        </w:rPr>
      </w:r>
      <w:r>
        <w:rPr>
          <w:lang w:val="pt_PT" w:bidi="pt_PT"/>
        </w:rPr>
        <w:t>A maioria dessas instruções ocorre em um tribunal, ou em um lugar onde os juízes fazem justiça ao povo. Na primeira cena, os israelitas são instruídos a não testemunhar falsamente a respeito de alguém, e a não ajudar outra pessoa que seja má ou culpada a testemunhar falsamente contra alguém. Então é dito a eles que uma multidão de pessoas não deve mudar seu testemunho, mas deve ser honesta. Além disso, eles não devem mudar seu testemunho para ajudar alguém apenas porque é pobre.</w:t>
      </w:r>
    </w:p>
    <w:p>
      <w:pPr/>
      <w:r>
        <w:rPr>
          <w:lang w:val="pt_PT" w:bidi="pt_PT"/>
        </w:rPr>
      </w:r>
      <w:r>
        <w:rPr>
          <w:lang w:val="pt_PT" w:bidi="pt_PT"/>
        </w:rPr>
        <w:t>Parem aqui e peçam a duas pessoas que inventem uma mentira sobre outra pessoa no grupo. Tentem fazer com que cada lado convença os outros de que estão falando a verdade. Como cada lado se sente com isso? Como aqueles que tentam ser convencidos da verdade se sentem? Pause este áudio aqui.</w:t>
      </w:r>
    </w:p>
    <w:p>
      <w:pPr/>
      <w:r>
        <w:rPr>
          <w:lang w:val="pt_PT" w:bidi="pt_PT"/>
        </w:rPr>
      </w:r>
      <w:r>
        <w:rPr>
          <w:lang w:val="pt_PT" w:bidi="pt_PT"/>
        </w:rPr>
        <w:t>Na segunda cena, o animal de trabalho de uma pessoa se afastou, ou ficou preso sob uma carga que não foi presa corretamente. Então este conjunto de instruções acontece do lado de fora. Essas instruções dizem aos israelitas como eles devem agir, em vez de coisas que eles não devem fazer. Esses são mais como um conjunto de bons comportamentos, em vez de leis. O povo israelita não deve ir embora porque o animal pertence a seu inimigo. Em vez disso, eles devem devolver ao seu inimigo o animal que se desviou, ou ajudar o animal de seu inimigo que está preso.</w:t>
      </w:r>
    </w:p>
    <w:p>
      <w:pPr/>
      <w:r>
        <w:rPr>
          <w:lang w:val="pt_PT" w:bidi="pt_PT"/>
        </w:rPr>
      </w:r>
      <w:r>
        <w:rPr>
          <w:lang w:val="pt_PT" w:bidi="pt_PT"/>
        </w:rPr>
        <w:t>Na terceira cena, é provável que Yahweh esteja falando sobre aqueles que proferem vereditos de justiça, ou juízes. Yahweh diz a eles para fazer justiça a aqueles que são pobres. Eles também não devem sentenciar pessoas inocentes e honestas que seguem a lei à morte, porque Yahweh não chamará os culpados de inocentes em nenhum momento. Isso significa que Yahweh saberá quem é culpado e quem é inocente, e ele punirá os culpados. Yahweh também diz a eles para não aceitar um suborno, que é quando alguém dá dinheiro aos juízes para fazer seu lado vencer. Yahweh diz que aceitar subornos cegará os olhos daqueles que veem, ou dos que têm a visão clara. Então o juiz, que sabe a verdade, escolherá ignorá-la e impor a punição errada. Um suborno inverte a causa da pessoa inocente, ou distorce a verdade para fazer parecer que a pessoa inocente é culpada.</w:t>
      </w:r>
    </w:p>
    <w:p>
      <w:pPr/>
      <w:r>
        <w:rPr>
          <w:lang w:val="pt_PT" w:bidi="pt_PT"/>
        </w:rPr>
      </w:r>
      <w:r>
        <w:rPr>
          <w:lang w:val="pt_PT" w:bidi="pt_PT"/>
        </w:rPr>
        <w:t>Na última cena, Yahweh diz a Israel para tratar bem o estrangeiro e não oprimi-lo. Esse estrangeiro não é apenas alguém que passa por ali, mas alguém que vive em uma terra que não é sua terra natal. Yahweh lembra a Israel que eles sabem como se sente, ou conhecem o coração de um estrangeiro, uma vez que eles já foram estrangeiros no Egito. Os egípcios trataram os israelitas mal, e por isso os israelitas deveriam ter compaixão pelos estrangeiros que vivem com eles.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23.1–9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 (embora ele não seja mencionado)</w:t>
      </w:r>
    </w:p>
    <w:p>
      <w:pPr>
        <w:pStyle w:val="ListBullet"/>
        <w:spacing w:line="240" w:lineRule="auto"/>
        <w:ind w:left="720"/>
      </w:pPr>
      <w:r>
        <w:rPr>
          <w:lang w:val="pt_PT" w:bidi="pt_PT"/>
        </w:rPr>
      </w:r>
      <w:r>
        <w:rPr>
          <w:lang w:val="pt_PT" w:bidi="pt_PT"/>
        </w:rPr>
        <w:t>Moisés (embora ele não seja mencionado)</w:t>
      </w:r>
    </w:p>
    <w:p>
      <w:pPr>
        <w:pStyle w:val="ListBullet"/>
        <w:spacing w:line="240" w:lineRule="auto"/>
        <w:ind w:left="720"/>
      </w:pPr>
      <w:r>
        <w:rPr>
          <w:lang w:val="pt_PT" w:bidi="pt_PT"/>
        </w:rPr>
      </w:r>
      <w:r>
        <w:rPr>
          <w:lang w:val="pt_PT" w:bidi="pt_PT"/>
        </w:rPr>
        <w:t>"Vocês" — Os israelitas, ou as pessoas às quais se dirige</w:t>
      </w:r>
    </w:p>
    <w:p>
      <w:pPr>
        <w:pStyle w:val="ListBullet"/>
        <w:spacing w:line="240" w:lineRule="auto"/>
        <w:ind w:left="720"/>
      </w:pPr>
      <w:r>
        <w:rPr>
          <w:lang w:val="pt_PT" w:bidi="pt_PT"/>
        </w:rPr>
      </w:r>
      <w:r>
        <w:rPr>
          <w:lang w:val="pt_PT" w:bidi="pt_PT"/>
        </w:rPr>
        <w:t>Pessoas más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Os pobres</w:t>
      </w:r>
    </w:p>
    <w:p>
      <w:pPr>
        <w:pStyle w:val="ListBullet"/>
        <w:spacing w:line="240" w:lineRule="auto"/>
        <w:ind w:left="720"/>
      </w:pPr>
      <w:r>
        <w:rPr>
          <w:lang w:val="pt_PT" w:bidi="pt_PT"/>
        </w:rPr>
      </w:r>
      <w:r>
        <w:rPr>
          <w:lang w:val="pt_PT" w:bidi="pt_PT"/>
        </w:rPr>
        <w:t>Seu inimigo</w:t>
      </w:r>
    </w:p>
    <w:p>
      <w:pPr>
        <w:pStyle w:val="ListBullet"/>
        <w:spacing w:line="240" w:lineRule="auto"/>
        <w:ind w:left="720"/>
      </w:pPr>
      <w:r>
        <w:rPr>
          <w:lang w:val="pt_PT" w:bidi="pt_PT"/>
        </w:rPr>
      </w:r>
      <w:r>
        <w:rPr>
          <w:lang w:val="pt_PT" w:bidi="pt_PT"/>
        </w:rPr>
        <w:t>O animal de seu inimigo (boi ou burro)</w:t>
      </w:r>
    </w:p>
    <w:p>
      <w:pPr>
        <w:pStyle w:val="ListBullet"/>
        <w:spacing w:line="240" w:lineRule="auto"/>
        <w:ind w:left="720"/>
      </w:pPr>
      <w:r>
        <w:rPr>
          <w:lang w:val="pt_PT" w:bidi="pt_PT"/>
        </w:rPr>
      </w:r>
      <w:r>
        <w:rPr>
          <w:lang w:val="pt_PT" w:bidi="pt_PT"/>
        </w:rPr>
        <w:t>Pessoas inocentes</w:t>
      </w:r>
    </w:p>
    <w:p>
      <w:pPr>
        <w:pStyle w:val="ListBullet"/>
        <w:spacing w:line="240" w:lineRule="auto"/>
        <w:ind w:left="720"/>
      </w:pPr>
      <w:r>
        <w:rPr>
          <w:lang w:val="pt_PT" w:bidi="pt_PT"/>
        </w:rPr>
      </w:r>
      <w:r>
        <w:rPr>
          <w:lang w:val="pt_PT" w:bidi="pt_PT"/>
        </w:rPr>
        <w:t>Pessoas culpadas</w:t>
      </w:r>
    </w:p>
    <w:p>
      <w:pPr>
        <w:pStyle w:val="ListBullet"/>
        <w:spacing w:line="240" w:lineRule="auto"/>
        <w:ind w:left="720"/>
      </w:pPr>
      <w:r>
        <w:rPr>
          <w:lang w:val="pt_PT" w:bidi="pt_PT"/>
        </w:rPr>
      </w:r>
      <w:r>
        <w:rPr>
          <w:lang w:val="pt_PT" w:bidi="pt_PT"/>
        </w:rPr>
        <w:t>Pessoas inocentes e justas</w:t>
      </w:r>
    </w:p>
    <w:p>
      <w:pPr>
        <w:pStyle w:val="ListBullet"/>
        <w:spacing w:line="240" w:lineRule="auto"/>
        <w:ind w:left="720"/>
      </w:pPr>
      <w:r>
        <w:rPr>
          <w:lang w:val="pt_PT" w:bidi="pt_PT"/>
        </w:rPr>
      </w:r>
      <w:r>
        <w:rPr>
          <w:lang w:val="pt_PT" w:bidi="pt_PT"/>
        </w:rPr>
        <w:t>Estrangeiros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está dando instruções piedosas sobre honestidade no tribunal. Deus diz a seu povo para não mentir ou ajudar aqueles que são maus, e não distorcer a verdade para ajudar alguém porque ele é pobre.</w:t>
      </w:r>
    </w:p>
    <w:p>
      <w:pPr/>
      <w:r>
        <w:rPr>
          <w:lang w:val="pt_PT" w:bidi="pt_PT"/>
        </w:rPr>
      </w:r>
      <w:r>
        <w:rPr>
          <w:lang w:val="pt_PT" w:bidi="pt_PT"/>
        </w:rPr>
        <w:t>Deus diz a seu povo para ajudar aqueles que podem até mesmo ser seus inimigos. Se um de seus animais de trabalho se perder ou ficar preso sob uma carga que não está presa adequadamente, é bom ajudá-lo a recuperar seu animal ou ajudar a prendê-lo adequadamente.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israelita: “O que você está sentindo ou pensando?”. A pessoa pode responder coisas como: "Prefiro não ajudar meu inimigo. Eles merecem isso", ou "Por que tenho que ser agradável com eles quando eles são tão maus para mim?" ou "Acho que farei o que é certo e ajudarei meu inimigo, mesmo que não queira".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aos juízes para não negar justiça aos pobres, para não sentenciar à morte ninguém que seja inocente. Deus diz que ele nunca chamará o culpado de inocente e os culpados serão punidos.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juiz: “O que você está sentindo ou pensando?”. A pessoa pode responder coisas como: "Espero nunca cometer um erro sobre a culpa ou inocência de alguém", ou "Quero fazer tudo o que puder para fazer um julgamento correto e honesto. Não quero a punição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Deus diz a eles para não aceitar subornos para influenciar a decisão do tribunal de uma maneira ou de outra.</w:t>
      </w:r>
    </w:p>
    <w:p>
      <w:pPr/>
      <w:r>
        <w:rPr>
          <w:lang w:val="pt_PT" w:bidi="pt_PT"/>
        </w:rPr>
      </w:r>
      <w:r>
        <w:rPr>
          <w:lang w:val="pt_PT" w:bidi="pt_PT"/>
        </w:rPr>
        <w:t>Deus diz a seu povo para não oprimir o estrangeiro porque eles já foram estrangeiros quando estavam no Egito.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um israelita: “O que você está sentindo ou pensando?”. A pessoa pode responder coisas como: "Era tão difícil estar no Egito. Não quero tornar isso difícil para os outros aqui", ou "Fui tratado de forma tão terrível que não posso me imaginar fazendo isso a outra pessoa".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23.1–9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Não deem um </w:t>
      </w:r>
      <w:r>
        <w:rPr>
          <w:b/>
          <w:lang w:val="pt_PT" w:bidi="pt_PT"/>
        </w:rPr>
        <w:t>falso relato</w:t>
      </w:r>
      <w:r>
        <w:rPr>
          <w:lang w:val="pt_PT" w:bidi="pt_PT"/>
        </w:rPr>
        <w:t xml:space="preserve">, e não ajudem aqueles que são </w:t>
      </w:r>
      <w:r>
        <w:rPr>
          <w:b/>
          <w:lang w:val="pt_PT" w:bidi="pt_PT"/>
        </w:rPr>
        <w:t>maus</w:t>
      </w:r>
      <w:r>
        <w:rPr>
          <w:lang w:val="pt_PT" w:bidi="pt_PT"/>
        </w:rPr>
        <w:t xml:space="preserve"> sendo uma </w:t>
      </w:r>
      <w:r>
        <w:rPr>
          <w:b/>
          <w:lang w:val="pt_PT" w:bidi="pt_PT"/>
        </w:rPr>
        <w:t>testemunha maliciosa</w:t>
      </w:r>
      <w:r>
        <w:rPr>
          <w:lang w:val="pt_PT" w:bidi="pt_PT"/>
        </w:rPr>
        <w:t xml:space="preserve">. Um falso relato é um testemunho ou declaração que não é verdadeira sobre outra pessoa. Aqueles que são maus são pessoas que são culpadas de um crime ou assassinato. Eles geralmente são pessoas hostis. Uma testemunha maliciosa é alguém que está fazendo uma declaração intencionalmente errada, dizendo que viu o que aconteceu, para prejudicar outra pessoa ou sua reputação. Para mais informações sobre </w:t>
      </w:r>
      <w:r>
        <w:rPr>
          <w:lang w:val="pt_PT" w:bidi="pt_PT"/>
        </w:rPr>
        <w:t>perversão</w:t>
      </w:r>
      <w:r>
        <w:rPr>
          <w:lang w:val="pt_PT" w:bidi="pt_PT"/>
        </w:rPr>
        <w:t>, consultem o Glossário Mestre.</w:t>
      </w:r>
    </w:p>
    <w:p>
      <w:pPr/>
      <w:r>
        <w:rPr>
          <w:lang w:val="pt_PT" w:bidi="pt_PT"/>
        </w:rPr>
      </w:r>
      <w:r>
        <w:rPr>
          <w:lang w:val="pt_PT" w:bidi="pt_PT"/>
        </w:rPr>
        <w:t xml:space="preserve">Vocês também não devem seguir as multidões de pessoas que estão fazendo o </w:t>
      </w:r>
      <w:r>
        <w:rPr>
          <w:b/>
          <w:lang w:val="pt_PT" w:bidi="pt_PT"/>
        </w:rPr>
        <w:t>mal</w:t>
      </w:r>
      <w:r>
        <w:rPr>
          <w:lang w:val="pt_PT" w:bidi="pt_PT"/>
        </w:rPr>
        <w:t xml:space="preserve"> ou deixar que as multidões os influenciem quando vocês </w:t>
      </w:r>
      <w:r>
        <w:rPr>
          <w:b/>
          <w:lang w:val="pt_PT" w:bidi="pt_PT"/>
        </w:rPr>
        <w:t>testemunharem</w:t>
      </w:r>
      <w:r>
        <w:rPr>
          <w:lang w:val="pt_PT" w:bidi="pt_PT"/>
        </w:rPr>
        <w:t xml:space="preserve"> ou </w:t>
      </w:r>
      <w:r>
        <w:rPr>
          <w:b/>
          <w:lang w:val="pt_PT" w:bidi="pt_PT"/>
        </w:rPr>
        <w:t>derem testemunho</w:t>
      </w:r>
      <w:r>
        <w:rPr>
          <w:lang w:val="pt_PT" w:bidi="pt_PT"/>
        </w:rPr>
        <w:t xml:space="preserve">, para </w:t>
      </w:r>
      <w:r>
        <w:rPr>
          <w:b/>
          <w:lang w:val="pt_PT" w:bidi="pt_PT"/>
        </w:rPr>
        <w:t>distorcer ou perverter a justiça</w:t>
      </w:r>
      <w:r>
        <w:rPr>
          <w:lang w:val="pt_PT" w:bidi="pt_PT"/>
        </w:rPr>
        <w:t xml:space="preserve">. Nem vocês devem mudar seu testemunho para ajudar um homem </w:t>
      </w:r>
      <w:r>
        <w:rPr>
          <w:b/>
          <w:lang w:val="pt_PT" w:bidi="pt_PT"/>
        </w:rPr>
        <w:t>pobre</w:t>
      </w:r>
      <w:r>
        <w:rPr>
          <w:lang w:val="pt_PT" w:bidi="pt_PT"/>
        </w:rPr>
        <w:t xml:space="preserve"> com seu processo ou disputa. Fazer o mal é fazer o que é errado segundo </w:t>
      </w:r>
      <w:r>
        <w:rPr>
          <w:lang w:val="pt_PT" w:bidi="pt_PT"/>
        </w:rPr>
        <w:t>Deus</w:t>
      </w:r>
      <w:r>
        <w:rPr>
          <w:lang w:val="pt_PT" w:bidi="pt_PT"/>
        </w:rPr>
        <w:t xml:space="preserve">. Um testemunho é declarar a verdade sobre algo com base na experiência. E distorcer ou perverter a justiça é fazer com que alguém não seja tratado de forma justa de acordo com a </w:t>
      </w:r>
      <w:r>
        <w:rPr>
          <w:lang w:val="pt_PT" w:bidi="pt_PT"/>
        </w:rPr>
        <w:t>lei</w:t>
      </w:r>
      <w:r>
        <w:rPr>
          <w:lang w:val="pt_PT" w:bidi="pt_PT"/>
        </w:rPr>
        <w:t xml:space="preserve">. Um homem pobre é alguém com pouco dinheiro ou recursos. Usem as mesmas palavras que vocês usaram antes para mal, testemunhar ou dar testemunho, justiça e pobre. Para mais informações sobre </w:t>
      </w:r>
      <w:r>
        <w:rPr>
          <w:lang w:val="pt_PT" w:bidi="pt_PT"/>
        </w:rPr>
        <w:t>mal</w:t>
      </w:r>
      <w:r>
        <w:rPr>
          <w:lang w:val="pt_PT" w:bidi="pt_PT"/>
        </w:rPr>
        <w:t xml:space="preserve">, </w:t>
      </w:r>
      <w:r>
        <w:rPr>
          <w:lang w:val="pt_PT" w:bidi="pt_PT"/>
        </w:rPr>
        <w:t>testemunho</w:t>
      </w:r>
      <w:r>
        <w:rPr>
          <w:lang w:val="pt_PT" w:bidi="pt_PT"/>
        </w:rPr>
        <w:t xml:space="preserve"> e </w:t>
      </w:r>
      <w:r>
        <w:rPr>
          <w:lang w:val="pt_PT" w:bidi="pt_PT"/>
        </w:rPr>
        <w:t>justiça</w:t>
      </w:r>
      <w:r>
        <w:rPr>
          <w:lang w:val="pt_PT" w:bidi="pt_PT"/>
        </w:rPr>
        <w:t>, consultem o Glossário Mestre.</w:t>
      </w:r>
    </w:p>
    <w:p>
      <w:pPr/>
      <w:r>
        <w:rPr>
          <w:lang w:val="pt_PT" w:bidi="pt_PT"/>
        </w:rPr>
      </w:r>
      <w:r>
        <w:rPr>
          <w:lang w:val="pt_PT" w:bidi="pt_PT"/>
        </w:rPr>
        <w:t xml:space="preserve">Se vocês virem ou encontrarem o </w:t>
      </w:r>
      <w:r>
        <w:rPr>
          <w:b/>
          <w:lang w:val="pt_PT" w:bidi="pt_PT"/>
        </w:rPr>
        <w:t>burro ou o boi de seu inimigo</w:t>
      </w:r>
      <w:r>
        <w:rPr>
          <w:lang w:val="pt_PT" w:bidi="pt_PT"/>
        </w:rPr>
        <w:t xml:space="preserve"> se desviando, leve-o de volta para seu dono. Ou se vocês virem que o burro de alguém que os odeia desabou sob sua carga, parem e ajudem o burro. Um inimigo é alguém que se opõe ao povo de Deus ou os odeia. Um </w:t>
      </w:r>
      <w:r>
        <w:rPr>
          <w:lang w:val="pt_PT" w:bidi="pt_PT"/>
        </w:rPr>
        <w:t>burro</w:t>
      </w:r>
      <w:r>
        <w:rPr>
          <w:lang w:val="pt_PT" w:bidi="pt_PT"/>
        </w:rPr>
        <w:t xml:space="preserve"> ou um boi é um animal que pode carregar uma carga pesada.</w:t>
      </w:r>
    </w:p>
    <w:p>
      <w:pPr/>
      <w:r>
        <w:rPr>
          <w:lang w:val="pt_PT" w:bidi="pt_PT"/>
        </w:rPr>
      </w:r>
      <w:r>
        <w:rPr>
          <w:lang w:val="pt_PT" w:bidi="pt_PT"/>
        </w:rPr>
        <w:t xml:space="preserve">Parem aqui e olhem para uma imagem do </w:t>
      </w:r>
      <w:r>
        <w:rPr>
          <w:lang w:val="pt_PT" w:bidi="pt_PT"/>
        </w:rPr>
        <w:t>burro</w:t>
      </w:r>
      <w:r>
        <w:rPr>
          <w:lang w:val="pt_PT" w:bidi="pt_PT"/>
        </w:rPr>
        <w:t xml:space="preserve"> e do </w:t>
      </w:r>
      <w:r>
        <w:rPr>
          <w:b/>
          <w:lang w:val="pt_PT" w:bidi="pt_PT"/>
        </w:rPr>
        <w:t>boi</w:t>
      </w:r>
      <w:r>
        <w:rPr>
          <w:lang w:val="pt_PT" w:bidi="pt_PT"/>
        </w:rPr>
        <w:t>. Pause este áudio aqui.</w:t>
      </w:r>
    </w:p>
    <w:p>
      <w:pPr/>
      <w:r>
        <w:rPr>
          <w:lang w:val="pt_PT" w:bidi="pt_PT"/>
        </w:rPr>
      </w:r>
      <w:r>
        <w:rPr>
          <w:lang w:val="pt_PT" w:bidi="pt_PT"/>
        </w:rPr>
        <w:t xml:space="preserve">Em uma disputa ou processo judicial, não neguem a justiça aos pobres. Não acusem ninguém erroneamente do mal, e não sentenciem uma pessoa </w:t>
      </w:r>
      <w:r>
        <w:rPr>
          <w:b/>
          <w:lang w:val="pt_PT" w:bidi="pt_PT"/>
        </w:rPr>
        <w:t>inocente, ou justa</w:t>
      </w:r>
      <w:r>
        <w:rPr>
          <w:lang w:val="pt_PT" w:bidi="pt_PT"/>
        </w:rPr>
        <w:t xml:space="preserve">, à morte. Porque Deus nunca chamará a pessoa </w:t>
      </w:r>
      <w:r>
        <w:rPr>
          <w:b/>
          <w:lang w:val="pt_PT" w:bidi="pt_PT"/>
        </w:rPr>
        <w:t>culpada</w:t>
      </w:r>
      <w:r>
        <w:rPr>
          <w:lang w:val="pt_PT" w:bidi="pt_PT"/>
        </w:rPr>
        <w:t xml:space="preserve"> de inocente. Uma pessoa é inocente quando é irrepreensível porque seguiu a lei. Uma pessoa justa é ainda mais. Uma pessoa justa é inocente, mas também geralmente honesta e gentil em tudo o que faz. Alguém que é culpado merece punição porque quebrou a lei.</w:t>
      </w:r>
    </w:p>
    <w:p>
      <w:pPr/>
      <w:r>
        <w:rPr>
          <w:lang w:val="pt_PT" w:bidi="pt_PT"/>
        </w:rPr>
      </w:r>
      <w:r>
        <w:rPr>
          <w:lang w:val="pt_PT" w:bidi="pt_PT"/>
        </w:rPr>
        <w:t xml:space="preserve">Parem aqui e discutam em grupo qual palavra ou frase vocês usarão para inocente, ou </w:t>
      </w:r>
      <w:r>
        <w:rPr>
          <w:b/>
          <w:lang w:val="pt_PT" w:bidi="pt_PT"/>
        </w:rPr>
        <w:t>justo</w:t>
      </w:r>
      <w:r>
        <w:rPr>
          <w:lang w:val="pt_PT" w:bidi="pt_PT"/>
        </w:rPr>
        <w:t xml:space="preserve">, e culpado. Para mais informações sobre </w:t>
      </w:r>
      <w:r>
        <w:rPr>
          <w:lang w:val="pt_PT" w:bidi="pt_PT"/>
        </w:rPr>
        <w:t>justiça</w:t>
      </w:r>
      <w:r>
        <w:rPr>
          <w:lang w:val="pt_PT" w:bidi="pt_PT"/>
        </w:rPr>
        <w:t>, consulte o Glossário Mestre. Se vocês já traduziram essa palavra em outro livro da Bíblia, usem a mesma palavra que vocês usaram lá. Pause este áudio aqui.</w:t>
      </w:r>
    </w:p>
    <w:p>
      <w:pPr/>
      <w:r>
        <w:rPr>
          <w:lang w:val="pt_PT" w:bidi="pt_PT"/>
        </w:rPr>
      </w:r>
      <w:r>
        <w:rPr>
          <w:lang w:val="pt_PT" w:bidi="pt_PT"/>
        </w:rPr>
        <w:t xml:space="preserve">Não aceitem suborno porque ele faz até mesmo os justos perderem a visão e distorce as palavras daqueles que são inocentes. E não oprimam o </w:t>
      </w:r>
      <w:r>
        <w:rPr>
          <w:b/>
          <w:lang w:val="pt_PT" w:bidi="pt_PT"/>
        </w:rPr>
        <w:t>estrangeiro</w:t>
      </w:r>
      <w:r>
        <w:rPr>
          <w:lang w:val="pt_PT" w:bidi="pt_PT"/>
        </w:rPr>
        <w:t xml:space="preserve"> porque os </w:t>
      </w:r>
      <w:r>
        <w:rPr>
          <w:lang w:val="pt_PT" w:bidi="pt_PT"/>
        </w:rPr>
        <w:t>israelitas</w:t>
      </w:r>
      <w:r>
        <w:rPr>
          <w:lang w:val="pt_PT" w:bidi="pt_PT"/>
        </w:rPr>
        <w:t xml:space="preserve"> foram estrangeiros no Egito e sabem como é. Um estrangeiro é alguém que vive em um país que não é seu. Um estrangeiro também tem o entendimento de que suas práticas religiosas são diferentes daquelas na terra onde está. Usem a mesma palavra para estrangeiro que vocês usaram antes. Para mais informações sobre </w:t>
      </w:r>
      <w:r>
        <w:rPr>
          <w:lang w:val="pt_PT" w:bidi="pt_PT"/>
        </w:rPr>
        <w:t>estrangeiro</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23:10–19</w:t>
      </w:r>
      <w:r>
        <w:rPr>
          <w:lang w:val="pt_PT" w:bidi="pt_PT"/>
        </w:rPr>
      </w:r>
    </w:p>
    <w:p>
      <w:pPr>
        <w:pStyle w:val="Heading3"/>
      </w:pPr>
      <w:r>
        <w:rPr>
          <w:lang w:val="pt_PT" w:bidi="pt_PT"/>
        </w:rPr>
        <w:t>Ouvir e Sentir</w:t>
      </w:r>
    </w:p>
    <w:p>
      <w:pPr/>
      <w:r>
        <w:rPr>
          <w:lang w:val="pt_PT" w:bidi="pt_PT"/>
        </w:rPr>
      </w:r>
      <w:r>
        <w:rPr>
          <w:lang w:val="pt_PT" w:bidi="pt_PT"/>
        </w:rPr>
        <w:t>Nesta etapa, ouçam Êxodo 23.10–19 e guardem em seus corações.</w:t>
      </w:r>
    </w:p>
    <w:p>
      <w:pPr/>
      <w:r>
        <w:rPr>
          <w:lang w:val="pt_PT" w:bidi="pt_PT"/>
        </w:rPr>
      </w:r>
      <w:r>
        <w:rPr>
          <w:lang w:val="pt_PT" w:bidi="pt_PT"/>
        </w:rPr>
        <w:t>Ouçam uma versão em áudio de Êxodo 23.10–19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23.10–19 na tradução mais fácil de entender.</w:t>
      </w:r>
    </w:p>
    <w:p>
      <w:pPr/>
      <w:r>
        <w:rPr>
          <w:lang w:val="pt_PT" w:bidi="pt_PT"/>
        </w:rPr>
      </w:r>
      <w:r>
        <w:rPr>
          <w:lang w:val="pt_PT" w:bidi="pt_PT"/>
        </w:rPr>
        <w:t>Yahweh ainda está falando com Moisés no monte Sinai. Yahweh está estabelecendo instruções e leis para os israelitas para que eles possam estar em um relacionamento com Yahweh. Esta passagem dá um conjunto de leis que lidam com sábados, ou dias de descanso, e três principais festas anuais. Todas essas leis ajudam os israelitas a continuarem a ter fé na aliança de Yahweh com eles e adorar Yahweh. Yahweh queria que eles tivessem lembretes regulares do relacionamento deles com Yahweh. A rotina semanal de adoração do sábado forneceria uma renovação a cada sétimo dia, especialmente para o escravo, o estrangeiro e os animais; a rotina anual forneceria três lembretes e renovações durante todo o ano. Esta passagem dá aos israelitas esperança de que a terra prometida seja boa para o plantio de colheitas. Além disso, a observância do sábado era importante porque era o sinal da aliança que foi estabelecida entre Deus e Israel. O dia do sábado a cada semana e as três festas anuais ajudaram os israelitas a adorar Yahweh.</w:t>
      </w:r>
    </w:p>
    <w:p>
      <w:pPr/>
      <w:r>
        <w:rPr>
          <w:lang w:val="pt_PT" w:bidi="pt_PT"/>
        </w:rPr>
      </w:r>
      <w:r>
        <w:rPr>
          <w:lang w:val="pt_PT" w:bidi="pt_PT"/>
        </w:rPr>
        <w:t>Parem e discutam esta pergunta em grupo: vocês têm maneiras regulares, durante toda a semana, de se concentrar na adoração a Deus em sua cultura? Quantas vezes vocês praticam essas maneiras de lembrar e adorar a Deus? Falem sobre algumas das maneiras como vocês celebram a bondade de Deus em sua cultura. Pause este áudio aqui.</w:t>
      </w:r>
    </w:p>
    <w:p>
      <w:pPr/>
      <w:r>
        <w:rPr>
          <w:lang w:val="pt_PT" w:bidi="pt_PT"/>
        </w:rPr>
      </w:r>
      <w:r>
        <w:rPr>
          <w:lang w:val="pt_PT" w:bidi="pt_PT"/>
        </w:rPr>
        <w:t>Agora Deus dá aos israelitas leis para ajudar sua sociedade a cuidar dos pobres e trazer à sociedade descanso e refrigério. Depois de seis anos de plantio e colheita, a terra deve ser deixada por um ano. Os pobres da terra devem ter tudo o que a terra produzir por conta própria, sem qualquer esforço de cultivo, e os animais selvagens não devem ser impedidos de comer o que os pobres deixarem. Os israelitas também precisarão deixar em paz as vinhas, ou lugares onde as uvas crescem, e os olivais. Não está claro se todos os agricultores e proprietários de terras deveriam seguir o mesmo ciclo de sete anos ou se os anos de descanso de cada um eram escalonados. De qualquer forma, os israelitas devem sempre considerar e cuidar dos pobres.</w:t>
      </w:r>
    </w:p>
    <w:p>
      <w:pPr/>
      <w:r>
        <w:rPr>
          <w:lang w:val="pt_PT" w:bidi="pt_PT"/>
        </w:rPr>
      </w:r>
      <w:r>
        <w:rPr>
          <w:lang w:val="pt_PT" w:bidi="pt_PT"/>
        </w:rPr>
        <w:t xml:space="preserve">Parem aqui e, em grupo, olhem para uma imagem de </w:t>
      </w:r>
      <w:r>
        <w:rPr>
          <w:lang w:val="pt_PT" w:bidi="pt_PT"/>
        </w:rPr>
        <w:t>vinhas</w:t>
      </w:r>
      <w:r>
        <w:rPr>
          <w:lang w:val="pt_PT" w:bidi="pt_PT"/>
        </w:rPr>
        <w:t xml:space="preserve"> e </w:t>
      </w:r>
      <w:r>
        <w:rPr>
          <w:lang w:val="pt_PT" w:bidi="pt_PT"/>
        </w:rPr>
        <w:t>olivais</w:t>
      </w:r>
      <w:r>
        <w:rPr>
          <w:lang w:val="pt_PT" w:bidi="pt_PT"/>
        </w:rPr>
        <w:t>. Pause este áudio aqui.</w:t>
      </w:r>
    </w:p>
    <w:p>
      <w:pPr/>
      <w:r>
        <w:rPr>
          <w:lang w:val="pt_PT" w:bidi="pt_PT"/>
        </w:rPr>
      </w:r>
      <w:r>
        <w:rPr>
          <w:lang w:val="pt_PT" w:bidi="pt_PT"/>
        </w:rPr>
        <w:t>Parem e discutam esta pergunta em grupo: falem sobre os ciclos de colheita em sua cultura. Se houver tempo, vá e fale com um agricultor e pergunte sobre o ciclo de plantio e colheita de sua cultura. Pause este áudio aqui.</w:t>
      </w:r>
    </w:p>
    <w:p>
      <w:pPr/>
      <w:r>
        <w:rPr>
          <w:lang w:val="pt_PT" w:bidi="pt_PT"/>
        </w:rPr>
      </w:r>
      <w:r>
        <w:rPr>
          <w:lang w:val="pt_PT" w:bidi="pt_PT"/>
        </w:rPr>
        <w:t>Parem e discutam esta pergunta em grupo: como sua cultura trata e cuida dos pobres? Pause este áudio aqui.</w:t>
      </w:r>
    </w:p>
    <w:p>
      <w:pPr/>
      <w:r>
        <w:rPr>
          <w:lang w:val="pt_PT" w:bidi="pt_PT"/>
        </w:rPr>
      </w:r>
      <w:r>
        <w:rPr>
          <w:lang w:val="pt_PT" w:bidi="pt_PT"/>
        </w:rPr>
        <w:t>Então cada pessoa deve trabalhar por 6 dias e então descansar por um dia. Este descanso é apenas para parar o trabalho que eles estavam fazendo. Este dia de descanso é mais para os animais de trabalho, bois e burros, bem como os escravos. A frase, "filho de sua escrava" é usada em algumas versões. Isso significa o escravo que nasceu na família israelita. Esses escravos também se beneficiariam do descanso do sábado. Este era um momento de refrigério, ou de ser capaz de respirar e descansar, para os animais e escravos.</w:t>
      </w:r>
    </w:p>
    <w:p>
      <w:pPr/>
      <w:r>
        <w:rPr>
          <w:lang w:val="pt_PT" w:bidi="pt_PT"/>
        </w:rPr>
      </w:r>
      <w:r>
        <w:rPr>
          <w:lang w:val="pt_PT" w:bidi="pt_PT"/>
        </w:rPr>
        <w:t>Yahweh então diz ao povo para prestar atenção a todas as instruções de Yahweh. Eles não devem orar, ou invocar, ou até mesmo dizer os nomes de quaisquer outros deuses. Muitas vezes em outras culturas, era normal invocar o nome de um deus para abençoar enquanto os campos eram plantados e colhidos. Esta instrução para nem mesmo dizer o nome de outro deus era para lembrar os israelitas de sua aliança com Yahweh e somente com Yahweh.</w:t>
      </w:r>
    </w:p>
    <w:p>
      <w:pPr/>
      <w:r>
        <w:rPr>
          <w:lang w:val="pt_PT" w:bidi="pt_PT"/>
        </w:rPr>
      </w:r>
      <w:r>
        <w:rPr>
          <w:lang w:val="pt_PT" w:bidi="pt_PT"/>
        </w:rPr>
        <w:t>As três festas anuais que celebram a bondade de Deus para com Israel são focadas na adoração a Yahweh. Yahweh dá instruções para celebrações, ou festas, que devem ser festas de peregrinação. Cada pessoa e família devem fazer a viagem para o lugar central de adoração, onde a presença de Yahweh estava quando entraram na terra prometida, para celebrar as festas. Essas três festas eram a Festa dos Pães sem Fermento, que mais tarde foi chamada de Páscoa; a Festa da Colheita, que era a Festa das Semanas; e a Festa da Colheita Final, ou da recolha, que se tornou a Festa dos Tabernáculos, ou das Cabanas.</w:t>
      </w:r>
    </w:p>
    <w:p>
      <w:pPr/>
      <w:r>
        <w:rPr>
          <w:lang w:val="pt_PT" w:bidi="pt_PT"/>
        </w:rPr>
      </w:r>
      <w:r>
        <w:rPr>
          <w:lang w:val="pt_PT" w:bidi="pt_PT"/>
        </w:rPr>
        <w:t>A Festa dos Pães sem Fermento era celebrada no início da colheita da cevada, por volta de meados de maio a meados de junho, para lembrar da Páscoa, quando Deus e Moisés tiraram os israelitas do Egito. Essa festa acontecia logo após a estação do plantio, por isso era um tempo de descanso. Cada pessoa devia comer apenas pão que não tinha levedura ou fermento, que faz o pão crescer, por sete dias. Eles também deveriam trazer uma oferta de comida a Yahweh.</w:t>
      </w:r>
    </w:p>
    <w:p>
      <w:pPr/>
      <w:r>
        <w:rPr>
          <w:lang w:val="pt_PT" w:bidi="pt_PT"/>
        </w:rPr>
      </w:r>
      <w:r>
        <w:rPr>
          <w:lang w:val="pt_PT" w:bidi="pt_PT"/>
        </w:rPr>
        <w:t>A Festa da Colheita também era conhecida como "Festa das Semanas", porque era celebrada sete semanas depois da Festa dos Pães sem Fermento. Deveria acontecer depois da colheita do trigo e dos cereais. Algumas versões chamam a festa de Festa da Colheita dos Primeiros Frutos. Algumas versões fazem a distinção de que o primeiro fruto da colheita, ou a primeira colheita que é colhida, é o que as pessoas trazem a Yahweh na festa.</w:t>
      </w:r>
    </w:p>
    <w:p>
      <w:pPr/>
      <w:r>
        <w:rPr>
          <w:lang w:val="pt_PT" w:bidi="pt_PT"/>
        </w:rPr>
      </w:r>
      <w:r>
        <w:rPr>
          <w:lang w:val="pt_PT" w:bidi="pt_PT"/>
        </w:rPr>
        <w:t>A Festa da Colheita Final, ou Colheita Final, também era conhecida como "Festa dos Tabernáculos" ou "Cabanas", que acontecia no final do ano agrícola, onde era colhida a colheita final de cereais e árvores, como azeitonas.</w:t>
      </w:r>
    </w:p>
    <w:p>
      <w:pPr/>
      <w:r>
        <w:rPr>
          <w:lang w:val="pt_PT" w:bidi="pt_PT"/>
        </w:rPr>
      </w:r>
      <w:r>
        <w:rPr>
          <w:lang w:val="pt_PT" w:bidi="pt_PT"/>
        </w:rPr>
        <w:t>Parem aqui e discutam esta pergunta em grupo: quais celebrações vocês têm todos os anos para adorar a Deus? Falem sobre essas festas e o que vocês fazem para celebrar Deus. Quem vem para essas celebrações? Vocês vão a algum lugar para celebrar? Como vocês adoram a Deus nessas celebrações? Pause este áudio aqui.</w:t>
      </w:r>
    </w:p>
    <w:p>
      <w:pPr/>
      <w:r>
        <w:rPr>
          <w:lang w:val="pt_PT" w:bidi="pt_PT"/>
        </w:rPr>
      </w:r>
      <w:r>
        <w:rPr>
          <w:lang w:val="pt_PT" w:bidi="pt_PT"/>
        </w:rPr>
        <w:t>Três vezes por ano, os homens, especificamente, deveriam vir e aparecer diante de Yahweh nessas festas. No entanto, havia restrições sobre como oferecer os sacrifícios; eles não podiam oferecer o sangue dos animais que matavam para sacrifício a Yahweh, juntamente com pão fermentado, ou pão que tinha fermento e havia crescido. A gordura do sacrifício tinha que ser completamente queimada antes da manhã. Eles deveriam trazer o melhor da primeira produção de sua colheita a Deus. Todas essas regras estavam combatendo diretamente algo que os antigos cananeus, que viviam ao redor deles, faziam. Yahweh queria que seu povo fosse diferente e interagisse com ele de uma maneira diferente da que os cananeus faziam.</w:t>
      </w:r>
    </w:p>
    <w:p>
      <w:pPr/>
      <w:r>
        <w:rPr>
          <w:lang w:val="pt_PT" w:bidi="pt_PT"/>
        </w:rPr>
      </w:r>
      <w:r>
        <w:rPr>
          <w:lang w:val="pt_PT" w:bidi="pt_PT"/>
        </w:rPr>
        <w:t>A instrução para não cozinhar um cabrito jovem no leite de sua mãe provavelmente está relacionada à Festa da Colheita e pode ter sido destinada a distinguir as celebrações dos israelitas daquelas de seus vizinhos. Também pode refletir o princípio de que o que é concebido para dar vida não deve se tornar um meio de morte.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23.10–19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Yahweh dá instruções sobre cultivar e colher da terra por seis anos. Então, no sétimo ano, a terra deve descansar e toda a colheita produzida deve ir para os pobres e necessitados, bem como para os animais.</w:t>
      </w:r>
    </w:p>
    <w:p>
      <w:pPr/>
      <w:r>
        <w:rPr>
          <w:lang w:val="pt_PT" w:bidi="pt_PT"/>
        </w:rPr>
      </w:r>
      <w:r>
        <w:rPr>
          <w:b/>
          <w:lang w:val="pt_PT" w:bidi="pt_PT"/>
        </w:rPr>
        <w:t>Na segunda cena:</w:t>
      </w:r>
      <w:r>
        <w:rPr>
          <w:lang w:val="pt_PT" w:bidi="pt_PT"/>
        </w:rPr>
        <w:t xml:space="preserve"> Yahweh dá instruções sobre trabalho e descanso semanal. As pessoas trabalham por seis dias e então param de trabalhar no sétimo dia para dar aos escravos e animais um dia para se renovarem.</w:t>
      </w:r>
    </w:p>
    <w:p>
      <w:pPr/>
      <w:r>
        <w:rPr>
          <w:lang w:val="pt_PT" w:bidi="pt_PT"/>
        </w:rPr>
      </w:r>
      <w:r>
        <w:rPr>
          <w:b/>
          <w:lang w:val="pt_PT" w:bidi="pt_PT"/>
        </w:rPr>
        <w:t>Na terceira cena:</w:t>
      </w:r>
      <w:r>
        <w:rPr>
          <w:lang w:val="pt_PT" w:bidi="pt_PT"/>
        </w:rPr>
        <w:t xml:space="preserve"> Yahweh dá uma ordem direta para prestar atenção a todas as instruções que ele deu. Ele ordena que seu povo não ore ou preste atenção a outros deuses, ou até mesmo diga seus nomes.</w:t>
      </w:r>
    </w:p>
    <w:p>
      <w:pPr/>
      <w:r>
        <w:rPr>
          <w:lang w:val="pt_PT" w:bidi="pt_PT"/>
        </w:rPr>
      </w:r>
      <w:r>
        <w:rPr>
          <w:b/>
          <w:lang w:val="pt_PT" w:bidi="pt_PT"/>
        </w:rPr>
        <w:t>Na quarta cena:</w:t>
      </w:r>
      <w:r>
        <w:rPr>
          <w:lang w:val="pt_PT" w:bidi="pt_PT"/>
        </w:rPr>
        <w:t xml:space="preserve"> Yahweh dá instruções para celebrar três festas durante todo o ano. Essas festas devem ser um momento de peregrinação para um local central onde está a presença de Yahweh, quando os israelitas entrarem na terra prometida. As três festas devem ser um momento de adoração e sacrifício a Yahweh. A primeira é uma festa da lembrança da Páscoa, chamada Festa dos Pães sem Fermento. A segunda é depois que as plantações são feitas, chamada de Festa da Colheita dos Primeiros Frutos. O povo deve trazer suas melhores e primeiras colheitas como um sacrifício a Yahweh. A terceira é depois da colheita final das plantações secundárias, chamada Festa da Colheita Final. Os homens devem trazer os sacrifícios e são instruídos a não trazer sangue e pão fermentado. Eles não devem deixar a gordura do sacrifício até a manhã. Eles devem trazer suas primeiras colheitas ou primeiros frutos a Yahweh. Eles não devem cozinhar uma cabra no leite de sua mãe.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Vocês — os israelitas</w:t>
      </w:r>
    </w:p>
    <w:p>
      <w:pPr>
        <w:pStyle w:val="ListBullet"/>
        <w:spacing w:line="240" w:lineRule="auto"/>
        <w:ind w:left="720"/>
      </w:pPr>
      <w:r>
        <w:rPr>
          <w:lang w:val="pt_PT" w:bidi="pt_PT"/>
        </w:rPr>
      </w:r>
      <w:r>
        <w:rPr>
          <w:lang w:val="pt_PT" w:bidi="pt_PT"/>
        </w:rPr>
        <w:t>Pessoas pobres e necessitadas</w:t>
      </w:r>
    </w:p>
    <w:p>
      <w:pPr>
        <w:pStyle w:val="ListBullet"/>
        <w:spacing w:line="240" w:lineRule="auto"/>
        <w:ind w:left="720"/>
      </w:pPr>
      <w:r>
        <w:rPr>
          <w:lang w:val="pt_PT" w:bidi="pt_PT"/>
        </w:rPr>
      </w:r>
      <w:r>
        <w:rPr>
          <w:lang w:val="pt_PT" w:bidi="pt_PT"/>
        </w:rPr>
        <w:t>Animais selvagens</w:t>
      </w:r>
    </w:p>
    <w:p>
      <w:pPr>
        <w:pStyle w:val="ListBullet"/>
        <w:spacing w:line="240" w:lineRule="auto"/>
        <w:ind w:left="720"/>
      </w:pPr>
      <w:r>
        <w:rPr>
          <w:lang w:val="pt_PT" w:bidi="pt_PT"/>
        </w:rPr>
      </w:r>
      <w:r>
        <w:rPr>
          <w:lang w:val="pt_PT" w:bidi="pt_PT"/>
        </w:rPr>
        <w:t>Bois e burros.</w:t>
      </w:r>
    </w:p>
    <w:p>
      <w:pPr>
        <w:pStyle w:val="ListBullet"/>
        <w:spacing w:line="240" w:lineRule="auto"/>
        <w:ind w:left="720"/>
      </w:pPr>
      <w:r>
        <w:rPr>
          <w:lang w:val="pt_PT" w:bidi="pt_PT"/>
        </w:rPr>
      </w:r>
      <w:r>
        <w:rPr>
          <w:lang w:val="pt_PT" w:bidi="pt_PT"/>
        </w:rPr>
        <w:t>Filho da escrava.</w:t>
      </w:r>
    </w:p>
    <w:p>
      <w:pPr>
        <w:pStyle w:val="ListBullet"/>
        <w:spacing w:line="240" w:lineRule="auto"/>
        <w:ind w:left="720"/>
      </w:pPr>
      <w:r>
        <w:rPr>
          <w:lang w:val="pt_PT" w:bidi="pt_PT"/>
        </w:rPr>
      </w:r>
      <w:r>
        <w:rPr>
          <w:lang w:val="pt_PT" w:bidi="pt_PT"/>
        </w:rPr>
        <w:t>Estranho, ou estrangeiro.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homens ou israelitas do sexo masculino</w:t>
      </w:r>
    </w:p>
    <w:p>
      <w:pPr>
        <w:pStyle w:val="ListBullet"/>
        <w:spacing w:line="240" w:lineRule="auto"/>
        <w:ind w:left="720"/>
      </w:pPr>
      <w:r>
        <w:rPr>
          <w:lang w:val="pt_PT" w:bidi="pt_PT"/>
        </w:rPr>
      </w:r>
      <w:r>
        <w:rPr>
          <w:lang w:val="pt_PT" w:bidi="pt_PT"/>
        </w:rPr>
        <w:t>Um cabrito jovem e sua mãe.</w:t>
      </w:r>
    </w:p>
    <w:p>
      <w:pPr/>
      <w:r>
        <w:rPr>
          <w:lang w:val="pt_PT" w:bidi="pt_PT"/>
        </w:rPr>
      </w:r>
      <w:r>
        <w:rPr>
          <w:lang w:val="pt_PT" w:bidi="pt_PT"/>
        </w:rPr>
        <w:t>Em grupo, prestem atenção às partes do cenário da passagem: esta passagem ainda é parte das instruções que Yahweh dá a Moisés em nome dos israelitas, antes de eles entrarem na terra prometida. Yahweh ainda está se encontrando com Moisés no monte Sinai, na terra do Egito. Essas práticas devem começar quando eles chegarem à terra prometida e se estabelecerem lá.</w:t>
      </w:r>
    </w:p>
    <w:p>
      <w:pPr/>
      <w:r>
        <w:rPr>
          <w:lang w:val="pt_PT" w:bidi="pt_PT"/>
        </w:rPr>
      </w:r>
      <w:r>
        <w:rPr>
          <w:lang w:val="pt_PT" w:bidi="pt_PT"/>
        </w:rPr>
        <w:t xml:space="preserve">Parem aqui e olhem para um mapa do </w:t>
      </w:r>
      <w:r>
        <w:rPr>
          <w:lang w:val="pt_PT" w:bidi="pt_PT"/>
        </w:rPr>
        <w:t>Egito e do monte Sinai e da terra de Canaã</w:t>
      </w:r>
      <w:r>
        <w:rPr>
          <w:lang w:val="pt_PT" w:bidi="pt_PT"/>
        </w:rPr>
        <w:t>. Pause este áudio aqui.</w:t>
      </w:r>
    </w:p>
    <w:p>
      <w:pPr/>
      <w:r>
        <w:rPr>
          <w:lang w:val="pt_PT" w:bidi="pt_PT"/>
        </w:rPr>
      </w:r>
      <w:r>
        <w:rPr>
          <w:lang w:val="pt_PT" w:bidi="pt_PT"/>
        </w:rPr>
        <w:t>Yahweh está dando instruções a Moisés para os israelitas que Ele libertou do Egito. Quando Yahweh diz "Vocês", ele está falando com os israelitas. Yahweh dá instruções sobre como cultivar e colher, ou semear e ceifar a terra por seis anos. Então no sétimo ano, a terra deve descansar, e os donos das terras devem confiar na provisão de Yahweh para esse sétimo ano. Yahweh também os lembra de cuidar uns dos outros e de deixar que os pobres e necessitados, bem como os animais, aproveitem as colheitas naquele ano.</w:t>
      </w:r>
    </w:p>
    <w:p>
      <w:pPr/>
      <w:r>
        <w:rPr>
          <w:lang w:val="pt_PT" w:bidi="pt_PT"/>
        </w:rPr>
      </w:r>
      <w:r>
        <w:rPr>
          <w:lang w:val="pt_PT" w:bidi="pt_PT"/>
        </w:rPr>
        <w:t>Parem aqui e discutam em grupo: pratiquem dar uma lista de regras ou uma lista de coisas para fazer uns aos outros. Prestem atenção a como vocês dão a lista de regras. Discutam como vocês podem dar esta lista de instruções de Yahweh a seu povo. Pause este áudio aqui.</w:t>
      </w:r>
    </w:p>
    <w:p>
      <w:pPr/>
      <w:r>
        <w:rPr>
          <w:lang w:val="pt_PT" w:bidi="pt_PT"/>
        </w:rPr>
      </w:r>
      <w:r>
        <w:rPr>
          <w:lang w:val="pt_PT" w:bidi="pt_PT"/>
        </w:rPr>
        <w:t>Yahweh então dá instruções sobre trabalho e descanso semanal. As pessoas trabalham por seis dias e então param de trabalhar nos campos no sétimo dia para serem renovadas. Novamente, este é um lembrete não apenas da aliança com Yahweh, mas também um lembrete uns aos outros. A palavra renovar significa aliviar. Este dia serve para dar aos escravos, estrangeiros e animais um dia para recuperar o fôlego, ou se renovar. A expressão "recuperar o fôlego" é uma metáfora que significa descansar, recuperar as energias ou acalmar seus corpos.</w:t>
      </w:r>
    </w:p>
    <w:p>
      <w:pPr/>
      <w:r>
        <w:rPr>
          <w:lang w:val="pt_PT" w:bidi="pt_PT"/>
        </w:rPr>
      </w:r>
      <w:r>
        <w:rPr>
          <w:lang w:val="pt_PT" w:bidi="pt_PT"/>
        </w:rPr>
        <w:t>Parem aqui e, em grupo, respirem profundamente. Respirem por 7 segundos, segurem a respiração por 3 segundos e expirem por 7 segundos. Façam isso 4 vezes juntos. Observem como seus corpos se sentem e discutam juntos. Pause este áudio aqui.</w:t>
      </w:r>
    </w:p>
    <w:p>
      <w:pPr/>
      <w:r>
        <w:rPr>
          <w:lang w:val="pt_PT" w:bidi="pt_PT"/>
        </w:rPr>
      </w:r>
      <w:r>
        <w:rPr>
          <w:lang w:val="pt_PT" w:bidi="pt_PT"/>
        </w:rPr>
        <w:t>Yahweh dá uma ordem direta para prestar atenção a todas as instruções que ele deu. Esta ordem de prestar atenção não significa apenas notar, mas também significa obedecer. Ele ordena que seu povo não ore ou preste atenção a outros deuses, ou até mesmo diga seus nomes. A questão aqui é a quem Israel é leal em sua adoração. Israel saiu de um contexto de adoração a muitos deuses. Agora Israel devia ser leal apenas a Yahweh, o criador de tudo. Eles deveriam confiar apenas em Yahweh para sua provisão e a colheita da terra.</w:t>
      </w:r>
    </w:p>
    <w:p>
      <w:pPr/>
      <w:r>
        <w:rPr>
          <w:lang w:val="pt_PT" w:bidi="pt_PT"/>
        </w:rPr>
      </w:r>
      <w:r>
        <w:rPr>
          <w:lang w:val="pt_PT" w:bidi="pt_PT"/>
        </w:rPr>
        <w:t>Yahweh dá instruções para celebrar três festas durante todo o ano. Essas festas devem ser um momento de peregrinação para um local central onde está a presença de Yahweh, quando os israelitas entrarem na terra prometida. As três festas devem ser um momento de adoração e sacrifício a Yahweh. Elas deveriam ser focadas em Yahweh, não no próprio povo, e, portanto, seriam festas de adoração da aliança, em vez de apenas celebrações da história nacional ou festas das colheitas.</w:t>
      </w:r>
    </w:p>
    <w:p>
      <w:pPr/>
      <w:r>
        <w:rPr>
          <w:lang w:val="pt_PT" w:bidi="pt_PT"/>
        </w:rPr>
      </w:r>
      <w:r>
        <w:rPr>
          <w:lang w:val="pt_PT" w:bidi="pt_PT"/>
        </w:rPr>
        <w:t>A primeira festa é uma festa da lembrança da Páscoa, chamada Festa dos Pães sem Fermento. Essa festa lembrava de Yahweh ter tirado os israelitas do Egito. Yahweh diz aos israelitas: "não venham a mim com as mãos vazias". Isso significa que eles devem vir com ofertas de alimento para Yahweh, em suas mãos. A segunda festa ocorre após o plantio, chamada Festa das Primícias. O povo deve trazer suas melhores e primeiras colheitas como um sacrifício a Yahweh. A terceira festa é depois da colheita final dos cultivos secundários, chamada Festa da Colheita final ou Recolhimento. Os homens devem trazer os sacrifícios e são instruídos a não trazer sangue e pão fermentado juntos. Eles não devem deixar a gordura do sacrifício até a manhã. Eles devem trazer suas primeiras colheitas, ou primeiros frutos, a Yahweh. Eles não devem cozinhar uma cabra no leite de sua mãe.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23.10–19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Vocês — os israelitas</w:t>
      </w:r>
    </w:p>
    <w:p>
      <w:pPr>
        <w:pStyle w:val="ListBullet"/>
        <w:spacing w:line="240" w:lineRule="auto"/>
        <w:ind w:left="720"/>
      </w:pPr>
      <w:r>
        <w:rPr>
          <w:lang w:val="pt_PT" w:bidi="pt_PT"/>
        </w:rPr>
      </w:r>
      <w:r>
        <w:rPr>
          <w:lang w:val="pt_PT" w:bidi="pt_PT"/>
        </w:rPr>
        <w:t>Pobres e necessitadas.</w:t>
      </w:r>
    </w:p>
    <w:p>
      <w:pPr>
        <w:pStyle w:val="ListBullet"/>
        <w:spacing w:line="240" w:lineRule="auto"/>
        <w:ind w:left="720"/>
      </w:pPr>
      <w:r>
        <w:rPr>
          <w:lang w:val="pt_PT" w:bidi="pt_PT"/>
        </w:rPr>
      </w:r>
      <w:r>
        <w:rPr>
          <w:lang w:val="pt_PT" w:bidi="pt_PT"/>
        </w:rPr>
        <w:t>Animais selvagens.</w:t>
      </w:r>
    </w:p>
    <w:p>
      <w:pPr>
        <w:pStyle w:val="ListBullet"/>
        <w:spacing w:line="240" w:lineRule="auto"/>
        <w:ind w:left="720"/>
      </w:pPr>
      <w:r>
        <w:rPr>
          <w:lang w:val="pt_PT" w:bidi="pt_PT"/>
        </w:rPr>
      </w:r>
      <w:r>
        <w:rPr>
          <w:lang w:val="pt_PT" w:bidi="pt_PT"/>
        </w:rPr>
        <w:t>Bois e burros.</w:t>
      </w:r>
    </w:p>
    <w:p>
      <w:pPr>
        <w:pStyle w:val="ListBullet"/>
        <w:spacing w:line="240" w:lineRule="auto"/>
        <w:ind w:left="720"/>
      </w:pPr>
      <w:r>
        <w:rPr>
          <w:lang w:val="pt_PT" w:bidi="pt_PT"/>
        </w:rPr>
      </w:r>
      <w:r>
        <w:rPr>
          <w:lang w:val="pt_PT" w:bidi="pt_PT"/>
        </w:rPr>
        <w:t>Filho da escrava.</w:t>
      </w:r>
    </w:p>
    <w:p>
      <w:pPr>
        <w:pStyle w:val="ListBullet"/>
        <w:spacing w:line="240" w:lineRule="auto"/>
        <w:ind w:left="720"/>
      </w:pPr>
      <w:r>
        <w:rPr>
          <w:lang w:val="pt_PT" w:bidi="pt_PT"/>
        </w:rPr>
      </w:r>
      <w:r>
        <w:rPr>
          <w:lang w:val="pt_PT" w:bidi="pt_PT"/>
        </w:rPr>
        <w:t>Estranho, ou estrangeiro.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homens ou israelitas do sexo masculino</w:t>
      </w:r>
    </w:p>
    <w:p>
      <w:pPr>
        <w:pStyle w:val="ListBullet"/>
        <w:spacing w:line="240" w:lineRule="auto"/>
        <w:ind w:left="720"/>
      </w:pPr>
      <w:r>
        <w:rPr>
          <w:lang w:val="pt_PT" w:bidi="pt_PT"/>
        </w:rPr>
      </w:r>
      <w:r>
        <w:rPr>
          <w:lang w:val="pt_PT" w:bidi="pt_PT"/>
        </w:rPr>
        <w:t>Um cabrito jovem e sua mãe.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dá instruções sobre cultivar e colher da terra por seis anos. Então no sétimo ano, a terra deve descansar e toda a colheita produzida deve ir para os pobres e necessitados, bem como os animais.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pobres e necessitados: “O que você está sentindo ou pensando?”. A pessoa pode responder coisas como: “Sou tão grato(a) por um momento em que sou cuidado(a) e sustentado(a)”, ou “E o restante dos anos? Como obtenho o que preciso então?”.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dá instruções sobre trabalho e descanso semanal. As pessoas trabalham por seis dias e então param de trabalhar no sétimo dia para dar aos escravos e animais um dia para recuperar o fôlego ou se renovarem.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escravo: “O que você está sentindo ou pensando?”. A pessoa pode responder coisas como: “sou grato por uma pausa durante todo o trabalho”, ou “estou surpreso por Yahweh ter pensado em nós”.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dá uma ordem direta para prestar atenção a todas as instruções que Ele deu. Ele ordena que seu povo não ore ou preste atenção a outros deuses, ou até mesmo diga seus nomes.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“É melhor prestar atenção”. Isso parece muito sério”, ou “Yahweh é realmente o único Deus em quem devemos confiar?”. ou "Yahweh deve ser muito poderoso se ele puder cuidar de todas essas coisas ao mesmo tempo!"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dá instruções para três festas durante todo o ano para celebrar Yahweh. As três festas devem ser um momento de adoração e sacrifício a Yahweh. A primeira é uma festa de lembrança chamada Festa dos pães sem fermento. Eles não devem comer pão com fermento por sete dias e devem celebrar isso no mês de Abibe, porque foi quando saíram do Egito. A Festa dos pães sem fermento é uma lembrança de quando Yahweh os tirou do Egito e lá eles comeram pães sem fermento.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"Oh, eu me lembro da vez em que tivemos que deixar o Egito, e do pão que comemos", ou "Eu sou grato a Yahweh por ele nos ter tirado do Egito. Estou feliz por me lembrar daquele tempo!”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 segunda é depois que as colheitas são plantadas, chamada de Festa da Colheita dos primeiros frutos. A terceira é depois da colheita final dos cultivos secundários, chamada Festa da Colheita Final, ou Festa do Recolhimento. Os homens devem aparecer diante de Yahweh três vezes por ano.</w:t>
      </w:r>
    </w:p>
    <w:p>
      <w:pPr/>
      <w:r>
        <w:rPr>
          <w:lang w:val="pt_PT" w:bidi="pt_PT"/>
        </w:rPr>
      </w:r>
      <w:r>
        <w:rPr>
          <w:lang w:val="pt_PT" w:bidi="pt_PT"/>
        </w:rPr>
        <w:t>Os sacrifícios de sangue não devem ser oferecidos com pão fermentado. Eles não devem deixar a gordura do sacrifício até a manhã. Eles devem trazer suas primeiras colheitas, ou primeiros frutos, à casa de Yahweh. Eles não devem cozinhar uma cabra no leite de sua mãe.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23.10–19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w:t>
      </w:r>
      <w:r>
        <w:rPr>
          <w:lang w:val="pt_PT" w:bidi="pt_PT"/>
        </w:rPr>
        <w:t>israelitas</w:t>
      </w:r>
      <w:r>
        <w:rPr>
          <w:lang w:val="pt_PT" w:bidi="pt_PT"/>
        </w:rPr>
        <w:t xml:space="preserve"> devem </w:t>
      </w:r>
      <w:r>
        <w:rPr>
          <w:b/>
          <w:lang w:val="pt_PT" w:bidi="pt_PT"/>
        </w:rPr>
        <w:t>semear</w:t>
      </w:r>
      <w:r>
        <w:rPr>
          <w:lang w:val="pt_PT" w:bidi="pt_PT"/>
        </w:rPr>
        <w:t xml:space="preserve"> e </w:t>
      </w:r>
      <w:r>
        <w:rPr>
          <w:b/>
          <w:lang w:val="pt_PT" w:bidi="pt_PT"/>
        </w:rPr>
        <w:t>colher</w:t>
      </w:r>
      <w:r>
        <w:rPr>
          <w:lang w:val="pt_PT" w:bidi="pt_PT"/>
        </w:rPr>
        <w:t xml:space="preserve"> sua terra por seis anos. Semear é plantar uma semente no solo. E colher é retirar as plantações quando estão prontas depois que as sementes cresceram.</w:t>
      </w:r>
    </w:p>
    <w:p>
      <w:pPr/>
      <w:r>
        <w:rPr>
          <w:lang w:val="pt_PT" w:bidi="pt_PT"/>
        </w:rPr>
      </w:r>
      <w:r>
        <w:rPr>
          <w:lang w:val="pt_PT" w:bidi="pt_PT"/>
        </w:rPr>
        <w:t>Parem aqui e discutam em grupo qual palavra ou frase vocês usarão para semear e colher. Se vocês já traduziram essas palavras em outro livro da Bíblia, usem as mesmas palavras que vocês usaram lá. Pause este áudio aqui.</w:t>
      </w:r>
    </w:p>
    <w:p>
      <w:pPr/>
      <w:r>
        <w:rPr>
          <w:lang w:val="pt_PT" w:bidi="pt_PT"/>
        </w:rPr>
      </w:r>
      <w:r>
        <w:rPr>
          <w:lang w:val="pt_PT" w:bidi="pt_PT"/>
        </w:rPr>
        <w:t xml:space="preserve">No sétimo ano, a terra deve </w:t>
      </w:r>
      <w:r>
        <w:rPr>
          <w:b/>
          <w:lang w:val="pt_PT" w:bidi="pt_PT"/>
        </w:rPr>
        <w:t>descansar</w:t>
      </w:r>
      <w:r>
        <w:rPr>
          <w:lang w:val="pt_PT" w:bidi="pt_PT"/>
        </w:rPr>
        <w:t xml:space="preserve">. Todas as colheitas que surgem no sétimo ano vão para os pobres e necessitados, bem como para os animais selvagens. Isso deve ser feito com </w:t>
      </w:r>
      <w:r>
        <w:rPr>
          <w:b/>
          <w:lang w:val="pt_PT" w:bidi="pt_PT"/>
        </w:rPr>
        <w:t>vinhas</w:t>
      </w:r>
      <w:r>
        <w:rPr>
          <w:lang w:val="pt_PT" w:bidi="pt_PT"/>
        </w:rPr>
        <w:t xml:space="preserve"> e olivais também. Descansar significa se separar ou se afastar. Uma vinha é um campo de videiras que produzem um fruto chamado uva. Usem as mesmas palavras para descanso e vinha que vocês usaram em passagens anteriores. Para mais informações sobre </w:t>
      </w:r>
      <w:r>
        <w:rPr>
          <w:lang w:val="pt_PT" w:bidi="pt_PT"/>
        </w:rPr>
        <w:t>vinhas</w:t>
      </w:r>
      <w:r>
        <w:rPr>
          <w:lang w:val="pt_PT" w:bidi="pt_PT"/>
        </w:rPr>
        <w:t xml:space="preserve">, consultem o Glossário Mestre. </w:t>
      </w:r>
    </w:p>
    <w:p>
      <w:pPr/>
      <w:r>
        <w:rPr>
          <w:lang w:val="pt_PT" w:bidi="pt_PT"/>
        </w:rPr>
      </w:r>
      <w:r>
        <w:rPr>
          <w:lang w:val="pt_PT" w:bidi="pt_PT"/>
        </w:rPr>
        <w:t xml:space="preserve">Yahweh dá instruções sobre trabalho e descanso semanal. Seu povo trabalha por seis dias e então para de trabalhar, ou descansa, no sétimo dia para dar ao </w:t>
      </w:r>
      <w:r>
        <w:rPr>
          <w:lang w:val="pt_PT" w:bidi="pt_PT"/>
        </w:rPr>
        <w:t>burro</w:t>
      </w:r>
      <w:r>
        <w:rPr>
          <w:lang w:val="pt_PT" w:bidi="pt_PT"/>
        </w:rPr>
        <w:t xml:space="preserve"> e ao boi, aos </w:t>
      </w:r>
      <w:r>
        <w:rPr>
          <w:b/>
          <w:lang w:val="pt_PT" w:bidi="pt_PT"/>
        </w:rPr>
        <w:t>escravos nascidos em sua família</w:t>
      </w:r>
      <w:r>
        <w:rPr>
          <w:lang w:val="pt_PT" w:bidi="pt_PT"/>
        </w:rPr>
        <w:t xml:space="preserve"> e aos </w:t>
      </w:r>
      <w:r>
        <w:rPr>
          <w:b/>
          <w:lang w:val="pt_PT" w:bidi="pt_PT"/>
        </w:rPr>
        <w:t>estrangeiros</w:t>
      </w:r>
      <w:r>
        <w:rPr>
          <w:lang w:val="pt_PT" w:bidi="pt_PT"/>
        </w:rPr>
        <w:t xml:space="preserve"> um dia para recuperarem o fôlego ou se renovarem. Escravos são pessoas que não tinham escolha além de trabalhar para seus </w:t>
      </w:r>
      <w:r>
        <w:rPr>
          <w:lang w:val="pt_PT" w:bidi="pt_PT"/>
        </w:rPr>
        <w:t>senhores</w:t>
      </w:r>
      <w:r>
        <w:rPr>
          <w:lang w:val="pt_PT" w:bidi="pt_PT"/>
        </w:rPr>
        <w:t xml:space="preserve">. Estrangeiros são pessoas que vivem em um país diferente daquele em que nasceram. Usem a mesma palavra para escravos e estrangeiros que vocês usaram em passagens anteriores. Para mais informações sobre </w:t>
      </w:r>
      <w:r>
        <w:rPr>
          <w:lang w:val="pt_PT" w:bidi="pt_PT"/>
        </w:rPr>
        <w:t>escravos</w:t>
      </w:r>
      <w:r>
        <w:rPr>
          <w:lang w:val="pt_PT" w:bidi="pt_PT"/>
        </w:rPr>
        <w:t xml:space="preserve"> e </w:t>
      </w:r>
      <w:r>
        <w:rPr>
          <w:lang w:val="pt_PT" w:bidi="pt_PT"/>
        </w:rPr>
        <w:t>estrangeiros</w:t>
      </w:r>
      <w:r>
        <w:rPr>
          <w:lang w:val="pt_PT" w:bidi="pt_PT"/>
        </w:rPr>
        <w:t>, consultem o Glossário Mestre.</w:t>
      </w:r>
    </w:p>
    <w:p>
      <w:pPr/>
      <w:r>
        <w:rPr>
          <w:lang w:val="pt_PT" w:bidi="pt_PT"/>
        </w:rPr>
      </w:r>
      <w:r>
        <w:rPr>
          <w:lang w:val="pt_PT" w:bidi="pt_PT"/>
        </w:rPr>
        <w:t xml:space="preserve">Yahweh dá uma ordem direta para prestar atenção a todas as instruções que ele deu. Ele ordena que seu povo não ore ou preste atenção a outros </w:t>
      </w:r>
      <w:r>
        <w:rPr>
          <w:b/>
          <w:lang w:val="pt_PT" w:bidi="pt_PT"/>
        </w:rPr>
        <w:t>deuses</w:t>
      </w:r>
      <w:r>
        <w:rPr>
          <w:lang w:val="pt_PT" w:bidi="pt_PT"/>
        </w:rPr>
        <w:t xml:space="preserve">, ou até mesmo diga seus nomes. Deuses são seres sobrenaturais que as pessoas </w:t>
      </w:r>
      <w:r>
        <w:rPr>
          <w:lang w:val="pt_PT" w:bidi="pt_PT"/>
        </w:rPr>
        <w:t>adoram</w:t>
      </w:r>
      <w:r>
        <w:rPr>
          <w:lang w:val="pt_PT" w:bidi="pt_PT"/>
        </w:rPr>
        <w:t xml:space="preserve">. Os deuses sobre os quais Yahweh está falando aqui não são o único Deus criador que Yahweh é. Usem a mesma palavra para deuses que não são o Deus único criador, que vocês usaram em passagens anteriores. Para mais informações sobre </w:t>
      </w:r>
      <w:r>
        <w:rPr>
          <w:lang w:val="pt_PT" w:bidi="pt_PT"/>
        </w:rPr>
        <w:t>deuses</w:t>
      </w:r>
      <w:r>
        <w:rPr>
          <w:lang w:val="pt_PT" w:bidi="pt_PT"/>
        </w:rPr>
        <w:t>, consultem o Glossário Mestre.</w:t>
      </w:r>
    </w:p>
    <w:p>
      <w:pPr/>
      <w:r>
        <w:rPr>
          <w:lang w:val="pt_PT" w:bidi="pt_PT"/>
        </w:rPr>
      </w:r>
      <w:r>
        <w:rPr>
          <w:lang w:val="pt_PT" w:bidi="pt_PT"/>
        </w:rPr>
        <w:t xml:space="preserve">Yahweh dá instruções para três festas durante todo o ano para celebrar Yahweh. As três festas devem ser um momento de adoração e sacrifício a Yahweh. A primeira é uma festa de lembrança chamada </w:t>
      </w:r>
      <w:r>
        <w:rPr>
          <w:b/>
          <w:lang w:val="pt_PT" w:bidi="pt_PT"/>
        </w:rPr>
        <w:t>Festa dos pães sem fermento</w:t>
      </w:r>
      <w:r>
        <w:rPr>
          <w:lang w:val="pt_PT" w:bidi="pt_PT"/>
        </w:rPr>
        <w:t xml:space="preserve">. Eles não devem comer pão com fermento por sete dias e devem celebrar isso no mês de Abibe, porque foi quando saíram do Egito. A Festa dos pães sem fermento é uma lembrança de quando Yahweh os tirou do Egito e lá eles comeram pães sem fermento. Usem as mesmas palavras para festa ou festival dos pães sem fermento que vocês usaram em passagens anteriores. Para mais informações sobre a </w:t>
      </w:r>
      <w:r>
        <w:rPr>
          <w:lang w:val="pt_PT" w:bidi="pt_PT"/>
        </w:rPr>
        <w:t>Festa dos pães sem fermento</w:t>
      </w:r>
      <w:r>
        <w:rPr>
          <w:lang w:val="pt_PT" w:bidi="pt_PT"/>
        </w:rPr>
        <w:t>, consultem o Glossário Mestre.</w:t>
      </w:r>
    </w:p>
    <w:p>
      <w:pPr/>
      <w:r>
        <w:rPr>
          <w:lang w:val="pt_PT" w:bidi="pt_PT"/>
        </w:rPr>
      </w:r>
      <w:r>
        <w:rPr>
          <w:lang w:val="pt_PT" w:bidi="pt_PT"/>
        </w:rPr>
        <w:t xml:space="preserve">A segunda é depois que as colheitas são plantadas, chamada de Festa da Colheita dos Primeiros Frutos. A terceira é depois da colheita final dos cultivos secundários, chamada Festa da Colheita final, ou Festa do recolhimento. Os homens devem aparecer diante de </w:t>
      </w:r>
      <w:r>
        <w:rPr>
          <w:b/>
          <w:lang w:val="pt_PT" w:bidi="pt_PT"/>
        </w:rPr>
        <w:t>Yahweh</w:t>
      </w:r>
      <w:r>
        <w:rPr>
          <w:lang w:val="pt_PT" w:bidi="pt_PT"/>
        </w:rPr>
        <w:t xml:space="preserve"> três vezes por ano. Yahweh é o nome pessoal e próprio de Deus. Usem a mesma palavra que vocês usaram para Yahweh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Os </w:t>
      </w:r>
      <w:r>
        <w:rPr>
          <w:b/>
          <w:lang w:val="pt_PT" w:bidi="pt_PT"/>
        </w:rPr>
        <w:t>sacrifícios</w:t>
      </w:r>
      <w:r>
        <w:rPr>
          <w:lang w:val="pt_PT" w:bidi="pt_PT"/>
        </w:rPr>
        <w:t xml:space="preserve"> de </w:t>
      </w:r>
      <w:r>
        <w:rPr>
          <w:lang w:val="pt_PT" w:bidi="pt_PT"/>
        </w:rPr>
        <w:t>sangue</w:t>
      </w:r>
      <w:r>
        <w:rPr>
          <w:lang w:val="pt_PT" w:bidi="pt_PT"/>
        </w:rPr>
        <w:t xml:space="preserve"> não devem ser oferecidos com pão fermentado. Eles não devem deixar a gordura do sacrifício até a manhã. Eles devem trazer suas primeiras colheitas ou primeiros frutos à </w:t>
      </w:r>
      <w:r>
        <w:rPr>
          <w:b/>
          <w:lang w:val="pt_PT" w:bidi="pt_PT"/>
        </w:rPr>
        <w:t>casa de Yahweh</w:t>
      </w:r>
      <w:r>
        <w:rPr>
          <w:lang w:val="pt_PT" w:bidi="pt_PT"/>
        </w:rPr>
        <w:t xml:space="preserve">. Eles não devem cozinhar uma cabra no leite de sua mãe. Um sacrifício é uma </w:t>
      </w:r>
      <w:r>
        <w:rPr>
          <w:lang w:val="pt_PT" w:bidi="pt_PT"/>
        </w:rPr>
        <w:t>oferta</w:t>
      </w:r>
      <w:r>
        <w:rPr>
          <w:lang w:val="pt_PT" w:bidi="pt_PT"/>
        </w:rPr>
        <w:t xml:space="preserve"> a </w:t>
      </w:r>
      <w:r>
        <w:rPr>
          <w:lang w:val="pt_PT" w:bidi="pt_PT"/>
        </w:rPr>
        <w:t>Deus</w:t>
      </w:r>
      <w:r>
        <w:rPr>
          <w:lang w:val="pt_PT" w:bidi="pt_PT"/>
        </w:rPr>
        <w:t xml:space="preserve"> para agradecê-lo ou pedir </w:t>
      </w:r>
      <w:r>
        <w:rPr>
          <w:lang w:val="pt_PT" w:bidi="pt_PT"/>
        </w:rPr>
        <w:t>perdão</w:t>
      </w:r>
      <w:r>
        <w:rPr>
          <w:lang w:val="pt_PT" w:bidi="pt_PT"/>
        </w:rPr>
        <w:t xml:space="preserve"> a Ele. A casa de Yahweh, ou a casa de Deus, é a tenda que era movida de um lugar para outro onde os </w:t>
      </w:r>
      <w:r>
        <w:rPr>
          <w:lang w:val="pt_PT" w:bidi="pt_PT"/>
        </w:rPr>
        <w:t>judeus</w:t>
      </w:r>
      <w:r>
        <w:rPr>
          <w:lang w:val="pt_PT" w:bidi="pt_PT"/>
        </w:rPr>
        <w:t xml:space="preserve"> estavam e onde adoravam Yahweh. Era conhecido como o </w:t>
      </w:r>
      <w:r>
        <w:rPr>
          <w:lang w:val="pt_PT" w:bidi="pt_PT"/>
        </w:rPr>
        <w:t>tabernáculo</w:t>
      </w:r>
      <w:r>
        <w:rPr>
          <w:lang w:val="pt_PT" w:bidi="pt_PT"/>
        </w:rPr>
        <w:t xml:space="preserve"> onde a presença de Yahweh habitava. Mais tarde se tornaria o </w:t>
      </w:r>
      <w:r>
        <w:rPr>
          <w:lang w:val="pt_PT" w:bidi="pt_PT"/>
        </w:rPr>
        <w:t>templo</w:t>
      </w:r>
      <w:r>
        <w:rPr>
          <w:lang w:val="pt_PT" w:bidi="pt_PT"/>
        </w:rPr>
        <w:t xml:space="preserve"> em </w:t>
      </w:r>
      <w:r>
        <w:rPr>
          <w:lang w:val="pt_PT" w:bidi="pt_PT"/>
        </w:rPr>
        <w:t>Jerusalém</w:t>
      </w:r>
      <w:r>
        <w:rPr>
          <w:lang w:val="pt_PT" w:bidi="pt_PT"/>
        </w:rPr>
        <w:t xml:space="preserve">. Usem a mesma palavra para sacrifício que vocês usaram em passagens anteriores. Para mais informações sobre </w:t>
      </w:r>
      <w:r>
        <w:rPr>
          <w:lang w:val="pt_PT" w:bidi="pt_PT"/>
        </w:rPr>
        <w:t>sacrifícios</w:t>
      </w:r>
      <w:r>
        <w:rPr>
          <w:lang w:val="pt_PT" w:bidi="pt_PT"/>
        </w:rPr>
        <w:t xml:space="preserve">, consultem o Glossário Mestre. </w:t>
      </w:r>
    </w:p>
    <w:p>
      <w:pPr/>
      <w:r>
        <w:rPr>
          <w:lang w:val="pt_PT" w:bidi="pt_PT"/>
        </w:rPr>
      </w:r>
      <w:r>
        <w:rPr>
          <w:lang w:val="pt_PT" w:bidi="pt_PT"/>
        </w:rPr>
        <w:t xml:space="preserve">Parem aqui e discutam em grupo qual palavra ou frase vocês usarão para a </w:t>
      </w:r>
      <w:r>
        <w:rPr>
          <w:b/>
          <w:lang w:val="pt_PT" w:bidi="pt_PT"/>
        </w:rPr>
        <w:t>Casa de Yahweh</w:t>
      </w:r>
      <w:r>
        <w:rPr>
          <w:lang w:val="pt_PT" w:bidi="pt_PT"/>
        </w:rPr>
        <w:t xml:space="preserve">. Procurem </w:t>
      </w:r>
      <w:r>
        <w:rPr>
          <w:lang w:val="pt_PT" w:bidi="pt_PT"/>
        </w:rPr>
        <w:t>Casa de Deus</w:t>
      </w:r>
      <w:r>
        <w:rPr>
          <w:lang w:val="pt_PT" w:bidi="pt_PT"/>
        </w:rPr>
        <w:t xml:space="preserve">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23:20–33</w:t>
      </w:r>
      <w:r>
        <w:rPr>
          <w:lang w:val="pt_PT" w:bidi="pt_PT"/>
        </w:rPr>
      </w:r>
    </w:p>
    <w:p>
      <w:pPr>
        <w:pStyle w:val="Heading3"/>
      </w:pPr>
      <w:r>
        <w:rPr>
          <w:lang w:val="pt_PT" w:bidi="pt_PT"/>
        </w:rPr>
        <w:t>Ouvir e Sentir</w:t>
      </w:r>
    </w:p>
    <w:p>
      <w:pPr/>
      <w:r>
        <w:rPr>
          <w:lang w:val="pt_PT" w:bidi="pt_PT"/>
        </w:rPr>
      </w:r>
      <w:r>
        <w:rPr>
          <w:lang w:val="pt_PT" w:bidi="pt_PT"/>
        </w:rPr>
        <w:t>Nesta etapa, ouçam Êxodo 23.20–33 e guardem em seus corações.</w:t>
      </w:r>
    </w:p>
    <w:p>
      <w:pPr/>
      <w:r>
        <w:rPr>
          <w:lang w:val="pt_PT" w:bidi="pt_PT"/>
        </w:rPr>
      </w:r>
      <w:r>
        <w:rPr>
          <w:lang w:val="pt_PT" w:bidi="pt_PT"/>
        </w:rPr>
        <w:t>Ouçam uma versão em áudio de Êxodo 23.20–33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23.20–33 na tradução mais fácil de entender.</w:t>
      </w:r>
    </w:p>
    <w:p>
      <w:pPr/>
      <w:r>
        <w:rPr>
          <w:lang w:val="pt_PT" w:bidi="pt_PT"/>
        </w:rPr>
      </w:r>
      <w:r>
        <w:rPr>
          <w:lang w:val="pt_PT" w:bidi="pt_PT"/>
        </w:rPr>
        <w:t>Esta passagem é a última parte da aliança que Yahweh fez com Israel. Duas pessoas fazem uma aliança, ou forte promessa, juntos para estabelecer amizade e paz. As alianças exigem que o povo tenha amor sacrificial e lealdade uns pelos outros. A promessa de Yahweh aos israelitas era sua presença, de ir com eles, para proteger e guiar eles. O anjo que Yahweh enviou para proteger e liderar seu povo era seu anjo, e Yahweh prometeu se opor pessoalmente a qualquer um que se opusesse aos israelitas. Yahweh promete cuidar do seu povo e dar-lhes vida. Os israelitas respondem adorando apenas Yahweh e se recusando a permitir que outros deuses e culturas os influenciem. Yahweh lutaria contra o povo na terra de Canaã pelos israelitas. O povo de Canaã era descendente do neto de Noé, Canaã. Todas as tribos na terra eram conhecidas por serem descendentes de Canaã.</w:t>
      </w:r>
    </w:p>
    <w:p>
      <w:pPr/>
      <w:r>
        <w:rPr>
          <w:lang w:val="pt_PT" w:bidi="pt_PT"/>
        </w:rPr>
      </w:r>
      <w:r>
        <w:rPr>
          <w:lang w:val="pt_PT" w:bidi="pt_PT"/>
        </w:rPr>
        <w:t xml:space="preserve">Parem aqui e olhem para um mapa de </w:t>
      </w:r>
      <w:r>
        <w:rPr>
          <w:lang w:val="pt_PT" w:bidi="pt_PT"/>
        </w:rPr>
        <w:t>onde cada uma das tribos vivia naquela época</w:t>
      </w:r>
      <w:r>
        <w:rPr>
          <w:lang w:val="pt_PT" w:bidi="pt_PT"/>
        </w:rPr>
        <w:t>. Pause este áudio aqui.</w:t>
      </w:r>
    </w:p>
    <w:p>
      <w:pPr/>
      <w:r>
        <w:rPr>
          <w:lang w:val="pt_PT" w:bidi="pt_PT"/>
        </w:rPr>
      </w:r>
      <w:r>
        <w:rPr>
          <w:lang w:val="pt_PT" w:bidi="pt_PT"/>
        </w:rPr>
        <w:t>Israel era uma pequena nação que teria de crescer com o tempo até chegar ao tamanho e à força necessários para controlar toda Canaã. Yahweh adverte os israelitas de que o perigo de permitir que as tribos vivessem na terra era que elas pudessem impedir que Israel fosse próximo e fiel a Yahweh, que deveria ser seu único foco.</w:t>
      </w:r>
    </w:p>
    <w:p>
      <w:pPr/>
      <w:r>
        <w:rPr>
          <w:lang w:val="pt_PT" w:bidi="pt_PT"/>
        </w:rPr>
      </w:r>
      <w:r>
        <w:rPr>
          <w:lang w:val="pt_PT" w:bidi="pt_PT"/>
        </w:rPr>
        <w:t>Parem aqui e discutam esta pergunta em grupo: falem sobre como outras crenças em sua área influenciam sua cultura. Como eles influenciam sua própria vida? Pause este áudio aqui.</w:t>
      </w:r>
    </w:p>
    <w:p>
      <w:pPr/>
      <w:r>
        <w:rPr>
          <w:lang w:val="pt_PT" w:bidi="pt_PT"/>
        </w:rPr>
      </w:r>
      <w:r>
        <w:rPr>
          <w:lang w:val="pt_PT" w:bidi="pt_PT"/>
        </w:rPr>
        <w:t>Yahweh está falando com Moisés, que é o representante dos israelitas. Eles estão terminando sua conversa no monte Sinai. Yahweh está preparando os israelitas para entrar na terra de Canaã. No entanto, várias outras tribos já vivem nessa terra. Então Yahweh diz a Moisés que Ele enviará um anjo a Moisés para proteger os israelitas e trazê-los à terra que Yahweh preparou para eles. Esse anjo deve ser obedecido, assim como Yahweh seria obedecido, porque Yahweh não os perdoará se eles desobedecerem ao anjo. O nome de Yahweh está com esse anjo, o que significa que a presença e a autoridade de Yahweh estão com o anjo, ou literalmente nas partes internas do anjo.</w:t>
      </w:r>
    </w:p>
    <w:p>
      <w:pPr/>
      <w:r>
        <w:rPr>
          <w:lang w:val="pt_PT" w:bidi="pt_PT"/>
        </w:rPr>
      </w:r>
      <w:r>
        <w:rPr>
          <w:lang w:val="pt_PT" w:bidi="pt_PT"/>
        </w:rPr>
        <w:t>Yahweh está prometendo a Moisés que, se os israelitas obedecerem e ouvirem todos os mandamentos do anjo, então Yahweh protegerá os israelitas e lutará por eles. Yahweh quer devoção completa dos israelitas. Isso significa que Israel deve expulsar as seis tribos que vivem atualmente na terra, os amorreus, hititas, ferezeus, cananeus, heveus e jebuseus. Os israelitas não podem fazer nenhum acordo com essas tribos e devem destruir todos os ídolos e deuses que essas tribos adoram.</w:t>
      </w:r>
    </w:p>
    <w:p>
      <w:pPr/>
      <w:r>
        <w:rPr>
          <w:lang w:val="pt_PT" w:bidi="pt_PT"/>
        </w:rPr>
      </w:r>
      <w:r>
        <w:rPr>
          <w:lang w:val="pt_PT" w:bidi="pt_PT"/>
        </w:rPr>
        <w:t>Parem aqui e discutam esta pergunta em grupo: quais ídolos, ou deuses, as pessoas em sua cultura adoram? Falem sobre qualquer momento em que vocês foram tentados a adorar esses ídolos também. Pause este áudio aqui.</w:t>
      </w:r>
    </w:p>
    <w:p>
      <w:pPr/>
      <w:r>
        <w:rPr>
          <w:lang w:val="pt_PT" w:bidi="pt_PT"/>
        </w:rPr>
      </w:r>
      <w:r>
        <w:rPr>
          <w:lang w:val="pt_PT" w:bidi="pt_PT"/>
        </w:rPr>
        <w:t>O plano de Yahweh para destruir essas tribos parece duro. No entanto, Yahweh está fazendo uma promessa de aliança com os israelitas. Yahweh quer que os israelitas sejam separados de qualquer outra nação ao seu redor. Yahweh não quer que eles se afastem dele para adorar os deuses estrangeiros. Yahweh quer que eles derrubem as tribos e quebrem suas colunas. Essas colunas eram representativas dos deuses que eles adoravam. Essas colunas eram grandes pedras isoladas. Elas representavam divindades masculinas e femininas que as tribos adoravam. Às vezes elas são chamadas de pedras sagradas.</w:t>
      </w:r>
    </w:p>
    <w:p>
      <w:pPr/>
      <w:r>
        <w:rPr>
          <w:lang w:val="pt_PT" w:bidi="pt_PT"/>
        </w:rPr>
      </w:r>
      <w:r>
        <w:rPr>
          <w:lang w:val="pt_PT" w:bidi="pt_PT"/>
        </w:rPr>
        <w:t xml:space="preserve">Parem aqui e, em grupo, olhem para uma imagem de uma </w:t>
      </w:r>
      <w:r>
        <w:rPr>
          <w:lang w:val="pt_PT" w:bidi="pt_PT"/>
        </w:rPr>
        <w:t>coluna religiosa sagrada</w:t>
      </w:r>
      <w:r>
        <w:rPr>
          <w:lang w:val="pt_PT" w:bidi="pt_PT"/>
        </w:rPr>
        <w:t>. Pause este áudio aqui.</w:t>
      </w:r>
    </w:p>
    <w:p>
      <w:pPr/>
      <w:r>
        <w:rPr>
          <w:lang w:val="pt_PT" w:bidi="pt_PT"/>
        </w:rPr>
      </w:r>
      <w:r>
        <w:rPr>
          <w:lang w:val="pt_PT" w:bidi="pt_PT"/>
        </w:rPr>
        <w:t>Se os israelitas realmente obedecerem à voz do anjo, então Yahweh cuidará de seu pão e água, o que significa que Ele fornecerá seu suprimento de alimento. Yahweh afastará deles a enfermidade, e Yahweh os manterá se multiplicando, sem abortos espontâneos, e com mulheres que não terão dificuldade para engravidar. Essas eram coisas muito importantes para as culturas antigas da época.</w:t>
      </w:r>
    </w:p>
    <w:p>
      <w:pPr/>
      <w:r>
        <w:rPr>
          <w:lang w:val="pt_PT" w:bidi="pt_PT"/>
        </w:rPr>
      </w:r>
      <w:r>
        <w:rPr>
          <w:lang w:val="pt_PT" w:bidi="pt_PT"/>
        </w:rPr>
        <w:t>Yahweh diz que Ele enviará Seu terror diante dos israelitas. Isso significa que Yahweh fará as seis tribos terem muito medo de Yahweh. Ele também causará confusão neles, ou os fará entrar em pânico. Então os inimigos fugirão da luta contra Yahweh e os israelitas. Yahweh usará vespas ou pragas para expulsar três das tribos da terra. Não temos certeza se essas são realmente vespas ou pragas que expulsarão as tribos da terra. Sabemos que algo aterrorizante e desafiador, como vespas ou pragas, causará pânico e afastará as pessoas.</w:t>
      </w:r>
    </w:p>
    <w:p>
      <w:pPr/>
      <w:r>
        <w:rPr>
          <w:lang w:val="pt_PT" w:bidi="pt_PT"/>
        </w:rPr>
      </w:r>
      <w:r>
        <w:rPr>
          <w:lang w:val="pt_PT" w:bidi="pt_PT"/>
        </w:rPr>
        <w:t>Yahweh revela a Moisés o seu plano para expulsar as seis tribos da terra, e que isso não acontecerá de imediato, mas sim pouco a pouco. Yahweh não quer que a terra se torne uma terra deserta que os animais selvagens invadam. Se todas as seis tribos deixarem a terra imediatamente, os israelitas não serão numerosos o suficiente para cultivar a terra e cuidar dela. Portanto, a terra se tornaria uma terra desolada e os animais selvagens a invadiriam. Isso não ajudaria os israelitas, então Yahweh expulsará as tribos pouco a pouco até que os israelitas tenham pessoas e poder suficientes para cuidar da terra. Portanto, os israelitas precisarão ter o cuidado de obedecer a Yahweh até que se multipliquem e sejam capazes de tomar posse de toda a terra. Yahweh deu aos israelitas as fronteiras da terra, desde o Mar Vermelho até o Mar Mediterrâneo, e até o rio Eufrates, a partir do deserto. Os israelitas nunca ocuparam plenamente toda essa terra.</w:t>
      </w:r>
    </w:p>
    <w:p>
      <w:pPr/>
      <w:r>
        <w:rPr>
          <w:lang w:val="pt_PT" w:bidi="pt_PT"/>
        </w:rPr>
      </w:r>
      <w:r>
        <w:rPr>
          <w:lang w:val="pt_PT" w:bidi="pt_PT"/>
        </w:rPr>
        <w:t xml:space="preserve">Parem aqui e, em grupo, olhem para um mapa da </w:t>
      </w:r>
      <w:r>
        <w:rPr>
          <w:lang w:val="pt_PT" w:bidi="pt_PT"/>
        </w:rPr>
        <w:t>terra que Yahweh prometeu aos israelitas</w:t>
      </w:r>
      <w:r>
        <w:rPr>
          <w:lang w:val="pt_PT" w:bidi="pt_PT"/>
        </w:rPr>
        <w:t>. Pause este áudio aqui.</w:t>
      </w:r>
    </w:p>
    <w:p>
      <w:pPr/>
      <w:r>
        <w:rPr>
          <w:lang w:val="pt_PT" w:bidi="pt_PT"/>
        </w:rPr>
      </w:r>
      <w:r>
        <w:rPr>
          <w:lang w:val="pt_PT" w:bidi="pt_PT"/>
        </w:rPr>
        <w:t>Yahweh diz novamente que entregará o povo que vive na terra nas mãos dos israelitas. Em outras palavras, os israelitas serão capazes de expulsar as tribos da terra se os israelitas obedecerem a Yahweh. Yahweh diz aos israelitas para não fazer nenhuma aliança com eles ou seus deuses, porque eles farão os israelitas pecarem contra Yahweh. Se os israelitas adorarem os outros deuses, será uma armadilha ou cilada para eles se voltarem contra Yahweh. A palavra armadilha é uma representação visual de uma maneira que os israelitas usavam para capturar animais. Esses animais não veem a armadilha até que ela os prenda. Yahweh está dizendo que os israelitas não verão a armadilha para se afastar dele até que seja tarde demais.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23.20–33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Yahweh está falando com Moisés e diz a Moisés que Yahweh enviará um anjo diante dos israelitas. Esse anjo protegerá os israelitas e os guiará para a terra prometida. Os israelitas devem prestar atenção e obedecer ao anjo assim como obedeceriam a Yahweh. Yahweh lhes diz que se eles se rebelarem contra o anjo, então seus pecados não serão perdoados. Isso ocorre porque a presença e a autoridade de Yahweh estão com o anjo. Se eles realmente obedecerem ao anjo e fizerem tudo o que Yahweh diz, então Yahweh será um inimigo de seus inimigos.</w:t>
      </w:r>
    </w:p>
    <w:p>
      <w:pPr/>
      <w:r>
        <w:rPr>
          <w:lang w:val="pt_PT" w:bidi="pt_PT"/>
        </w:rPr>
      </w:r>
      <w:r>
        <w:rPr>
          <w:b/>
          <w:lang w:val="pt_PT" w:bidi="pt_PT"/>
        </w:rPr>
        <w:t>Na segunda cena:</w:t>
      </w:r>
      <w:r>
        <w:rPr>
          <w:lang w:val="pt_PT" w:bidi="pt_PT"/>
        </w:rPr>
        <w:t xml:space="preserve"> o anjo irá diante dos israelitas e os levará para a terra que já está tomada por diferentes tribos. O anjo destruirá completamente essas tribos. Os israelitas não devem adorar nenhum dos deuses das tribos. Na verdade, os israelitas devem derrubar as tribos e quebrar todas as suas colunas religiosas sagradas. Em vez disso, os israelitas devem adorar apenas Yahweh. Se eles apenas adorarem Yahweh, Ele cuidará deles e tirará toda enfermidade. Ele permitirá que eles multipliquem seu povo.</w:t>
      </w:r>
    </w:p>
    <w:p>
      <w:pPr/>
      <w:r>
        <w:rPr>
          <w:lang w:val="pt_PT" w:bidi="pt_PT"/>
        </w:rPr>
      </w:r>
      <w:r>
        <w:rPr>
          <w:b/>
          <w:lang w:val="pt_PT" w:bidi="pt_PT"/>
        </w:rPr>
        <w:t>Na terceira cena:</w:t>
      </w:r>
      <w:r>
        <w:rPr>
          <w:lang w:val="pt_PT" w:bidi="pt_PT"/>
        </w:rPr>
        <w:t xml:space="preserve"> Yahweh promete ir diante dos israelitas e causar medo nas tribos na terra. Yahweh fará as outras tribos ficarem confusas ou entrarem em pânico. Yahweh usará vespas ou pragas para expulsar três das tribos da terra. No entanto, Yahweh não os expulsará em um único ano. Ele os expulsará pouco a pouco para preservar a terra. Se todos tivessem desaparecido de uma só vez, os israelitas não seriam capazes de se multiplicar rapidamente o suficiente para ajudar a manter a terra cultivada ou produzindo colheitas.</w:t>
      </w:r>
    </w:p>
    <w:p>
      <w:pPr/>
      <w:r>
        <w:rPr>
          <w:lang w:val="pt_PT" w:bidi="pt_PT"/>
        </w:rPr>
      </w:r>
      <w:r>
        <w:rPr>
          <w:b/>
          <w:lang w:val="pt_PT" w:bidi="pt_PT"/>
        </w:rPr>
        <w:t>Na quarta cena:</w:t>
      </w:r>
      <w:r>
        <w:rPr>
          <w:lang w:val="pt_PT" w:bidi="pt_PT"/>
        </w:rPr>
        <w:t xml:space="preserve"> Yahweh define vagamente os limites da terra para os israelitas, porque Yahweh expulsará aqueles que já vivem lá. Yahweh lembra aos israelitas de não fazerem uma aliança com essas tribos ou seus deuses, que não são o verdadeiro Deus criador. Se os israelitas permitirem que essas tribos vivam na terra, o povo dessas tribos fará Israel pecar contra Yahweh e será uma armadilha para Israel continuar pecando contra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Amorreus, heteus, jebuseus, cananeus, ferezeus, heveus</w:t>
      </w:r>
    </w:p>
    <w:p>
      <w:pPr>
        <w:pStyle w:val="ListBullet"/>
        <w:spacing w:line="240" w:lineRule="auto"/>
        <w:ind w:left="720"/>
      </w:pPr>
      <w:r>
        <w:rPr>
          <w:lang w:val="pt_PT" w:bidi="pt_PT"/>
        </w:rPr>
      </w:r>
      <w:r>
        <w:rPr>
          <w:lang w:val="pt_PT" w:bidi="pt_PT"/>
        </w:rPr>
        <w:t>Vespas</w:t>
      </w:r>
    </w:p>
    <w:p>
      <w:pPr/>
      <w:r>
        <w:rPr>
          <w:lang w:val="pt_PT" w:bidi="pt_PT"/>
        </w:rPr>
      </w:r>
      <w:r>
        <w:rPr>
          <w:lang w:val="pt_PT" w:bidi="pt_PT"/>
        </w:rPr>
        <w:t>Em grupo, prestem atenção às partes do cenário da passagem: esta passagem acontece no monte Sinai enquanto Yahweh termina de dar instruções da aliança a Moisés para os israelitas. No entanto, nesta passagem, Yahweh fala muito sobre a terra que Yahweh preparou para os israelitas. Yahweh está falando diretamente com Moisés e quer que Moisés compartilhe essas informações com os israelitas.</w:t>
      </w:r>
    </w:p>
    <w:p>
      <w:pPr/>
      <w:r>
        <w:rPr>
          <w:lang w:val="pt_PT" w:bidi="pt_PT"/>
        </w:rPr>
      </w:r>
      <w:r>
        <w:rPr>
          <w:lang w:val="pt_PT" w:bidi="pt_PT"/>
        </w:rPr>
        <w:t xml:space="preserve">Parem aqui e olhem para o mapa do </w:t>
      </w:r>
      <w:r>
        <w:rPr>
          <w:lang w:val="pt_PT" w:bidi="pt_PT"/>
        </w:rPr>
        <w:t>Sinai e da terra de Canaã</w:t>
      </w:r>
      <w:r>
        <w:rPr>
          <w:lang w:val="pt_PT" w:bidi="pt_PT"/>
        </w:rPr>
        <w:t>. Pause este áudio aqui.</w:t>
      </w:r>
    </w:p>
    <w:p>
      <w:pPr/>
      <w:r>
        <w:rPr>
          <w:lang w:val="pt_PT" w:bidi="pt_PT"/>
        </w:rPr>
      </w:r>
      <w:r>
        <w:rPr>
          <w:lang w:val="pt_PT" w:bidi="pt_PT"/>
        </w:rPr>
        <w:t>Na primeira cena, Yahweh promete enviar um anjo para proteger e guiar os israelitas para a terra que Yahweh preparou para eles. Yahweh diz aos israelitas para "ficarem atentos a ele", ou seja, o anjo. Isso significa que os israelitas devem prestar muita atenção ao anjo e obedecer ao anjo. A obediência deles ao anjo será como se eles estivessem obedecendo a Yahweh, porque a presença e a autoridade de Yahweh, ou o nome de Yahweh, estão com o anjo. Se eles obedecerem ao anjo, o anjo os levará à terra dos amorreus, heteus, ferezeus, cananeus, heveus e jebuseus.</w:t>
      </w:r>
    </w:p>
    <w:p>
      <w:pPr/>
      <w:r>
        <w:rPr>
          <w:lang w:val="pt_PT" w:bidi="pt_PT"/>
        </w:rPr>
      </w:r>
      <w:r>
        <w:rPr>
          <w:lang w:val="pt_PT" w:bidi="pt_PT"/>
        </w:rPr>
        <w:t>Na segunda cena, Yahweh está garantindo que os israelitas saibam que devem ser completamente separados para Ele. Os israelitas não devem adorar Yahweh das mesmas maneiras que o povo na terra adora seus deuses. Na verdade, os israelitas devem derrubar todas as colunas sagradas que as outras tribos usam em suas práticas de adoração. Essas colunas eram grandes pedras isoladas. Elas muitas vezes representavam divindades masculinas e femininas de fertilidade que as tribos adoravam. Às vezes as colunas são chamadas de pedras sagradas. Se eles fizerem isso, Yahweh suprirá todas as suas necessidades, os manterá saudáveis, os fará multiplicar seu povo e lhes dará vida longa.</w:t>
      </w:r>
    </w:p>
    <w:p>
      <w:pPr/>
      <w:r>
        <w:rPr>
          <w:lang w:val="pt_PT" w:bidi="pt_PT"/>
        </w:rPr>
      </w:r>
      <w:r>
        <w:rPr>
          <w:lang w:val="pt_PT" w:bidi="pt_PT"/>
        </w:rPr>
        <w:t>Na terceira cena, Yahweh promete ir à frente dos israelitas e deixar as tribos na terra com muito medo. Yahweh também promete expulsar todas as tribos na terra em seu tempo. Yahweh expulsará três das tribos com vespas ou pragas. Yahweh não expulsará as tribos rapidamente, porque Yahweh quer preservar a terra até que os israelitas possam crescer mais fortes e se multiplicar para possuir toda a terra.</w:t>
      </w:r>
    </w:p>
    <w:p>
      <w:pPr/>
      <w:r>
        <w:rPr>
          <w:lang w:val="pt_PT" w:bidi="pt_PT"/>
        </w:rPr>
      </w:r>
      <w:r>
        <w:rPr>
          <w:lang w:val="pt_PT" w:bidi="pt_PT"/>
        </w:rPr>
        <w:t>Na quarta cena, Yahweh diz aos israelitas os limites da terra que ele está dando a eles. A terra vai do Mar Vermelho até o Mediterrâneo, e do deserto até o Eufrates.</w:t>
      </w:r>
    </w:p>
    <w:p>
      <w:pPr/>
      <w:r>
        <w:rPr>
          <w:lang w:val="pt_PT" w:bidi="pt_PT"/>
        </w:rPr>
      </w:r>
      <w:r>
        <w:rPr>
          <w:lang w:val="pt_PT" w:bidi="pt_PT"/>
        </w:rPr>
        <w:t xml:space="preserve">Parem aqui e olhem novamente para o mapa dos </w:t>
      </w:r>
      <w:r>
        <w:rPr>
          <w:lang w:val="pt_PT" w:bidi="pt_PT"/>
        </w:rPr>
        <w:t>limites da terra que Yahweh está dando aos israelitas</w:t>
      </w:r>
      <w:r>
        <w:rPr>
          <w:lang w:val="pt_PT" w:bidi="pt_PT"/>
        </w:rPr>
        <w:t>. Pause este áudio aqui.</w:t>
      </w:r>
    </w:p>
    <w:p>
      <w:pPr/>
      <w:r>
        <w:rPr>
          <w:lang w:val="pt_PT" w:bidi="pt_PT"/>
        </w:rPr>
      </w:r>
      <w:r>
        <w:rPr>
          <w:lang w:val="pt_PT" w:bidi="pt_PT"/>
        </w:rPr>
        <w:t>Yahweh lhes lembra de expulsar essas tribos que vivem na terra. Yahweh também diz a eles para não fazer nenhuma aliança, ou acordo, com eles ou seus deuses. Se os israelitas fizerem isso, eles pecarão contra Yahweh e serão presos em uma cilada ou armadilha para continuar pecando contra Yahweh. O termo "armadilha" é a mesma palavra usada para pegar um animal com uma corda que perfura, segura ou prende e segura a presa.</w:t>
      </w:r>
    </w:p>
    <w:p>
      <w:pPr/>
      <w:r>
        <w:rPr>
          <w:lang w:val="pt_PT" w:bidi="pt_PT"/>
        </w:rPr>
      </w:r>
      <w:r>
        <w:rPr>
          <w:lang w:val="pt_PT" w:bidi="pt_PT"/>
        </w:rPr>
        <w:t xml:space="preserve">Parem aqui e, em grupo, olhem para a imagem de uma </w:t>
      </w:r>
      <w:r>
        <w:rPr>
          <w:lang w:val="pt_PT" w:bidi="pt_PT"/>
        </w:rPr>
        <w:t>armadilha</w:t>
      </w:r>
      <w:r>
        <w:rPr>
          <w:lang w:val="pt_PT" w:bidi="pt_PT"/>
        </w:rPr>
        <w:t>, ou cilada.</w:t>
      </w:r>
    </w:p>
    <w:p>
      <w:pPr/>
      <w:r>
        <w:rPr>
          <w:lang w:val="pt_PT" w:bidi="pt_PT"/>
        </w:rPr>
      </w:r>
      <w:r>
        <w:rPr>
          <w:lang w:val="pt_PT" w:bidi="pt_PT"/>
        </w:rPr>
        <w:t>Discutam esta pergunta em grupo: como as pessoas em sua cultura pegam ou prendem um animal? Como sua armadilha funciona? Pause este áudio aqui.</w:t>
      </w:r>
    </w:p>
    <w:p>
      <w:pPr/>
      <w:r>
        <w:rPr>
          <w:lang w:val="pt_PT" w:bidi="pt_PT"/>
        </w:rPr>
      </w:r>
      <w:r>
        <w:rPr>
          <w:lang w:val="pt_PT" w:bidi="pt_PT"/>
        </w:rPr>
        <w:t>Parem aqui e joguem um jogo de capturar a bandeira. Dividam o grupo em duas equipes e deem uma seção da sala a cada equipe. Usem uma camiseta, um cachecol ou algum objeto que vocês têm próximo como uma bandeira. Usem um para cada equipe. Coloquem suas bandeiras em um lugar que não seja facilmente visto, mas possa ser alcançado. Cada equipe tentará pegar a bandeira da outra equipe e trazê-la de volta para o seu lado da sala antes de ser tocada por alguém da outra equipe, e antes que a outra equipe pegue a sua bandeira. Se alguém da outra equipe tocar em você, você estará preso e deverá sentar onde foi tocado, até que um de seus companheiros de equipe toque em você e o liberte.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23.20–33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Amorreus, heteus, jebuseus, cananeus, ferezeus, heveus</w:t>
      </w:r>
    </w:p>
    <w:p>
      <w:pPr>
        <w:pStyle w:val="ListBullet"/>
        <w:spacing w:line="240" w:lineRule="auto"/>
        <w:ind w:left="720"/>
      </w:pPr>
      <w:r>
        <w:rPr>
          <w:lang w:val="pt_PT" w:bidi="pt_PT"/>
        </w:rPr>
      </w:r>
      <w:r>
        <w:rPr>
          <w:lang w:val="pt_PT" w:bidi="pt_PT"/>
        </w:rPr>
        <w:t>Vespas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diz a Moisés que Yahweh enviará um anjo diante dos israelitas. Esse anjo protegerá os israelitas e os guiará para a terra prometida. Os israelitas devem prestar atenção e obedecer ao anjo assim como obedeceriam a Yahweh. Yahweh diz a eles que se eles se rebelarem contra o anjo, então seus pecados não serão perdoados. Isso ocorre porque a presença e a autoridade de Yahweh estão com o anjo. Se eles realmente obedecerem ao anjo e fizerem tudo o que Yahweh diz, então Yahweh será um inimigo de seus inimigos.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“Esse Yahweh é muito poderoso. É incrível tê-lo do nosso lado!” ou “Como faremos todas essas pessoas obedecerem a tudo o que Yahweh disse?”.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anjo irá diante dos israelitas e os levará para a terra que já está tomada por diferentes tribos. O anjo destruirá completamente essas tribos. Os israelitas não devem adorar nenhum dos deuses das tribos. Na verdade, os israelitas devem derrubar as tribos e quebrar todas as suas colunas religiosas sagradas. Em vez disso, os israelitas devem adorar apenas Yahweh. Se eles apenas adorarem Yahweh, Ele cuidará deles e tirará toda enfermidade. Ele permitirá que eles multipliquem seu povo e vivam uma vida longa.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“Isso parece bom demais para ser verdade”, ou “Tudo o que temos que fazer é obedecer a esse único Deus?”. ou “Isso parece incrível! Espero que possamos manter nosso lado do acordo”.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promete causar medo nas tribos da terra, antes dos israelitas chegarem lá. Yahweh fará as outras tribos ficarem confusas ou entrarem em pânico. Yahweh usará vespas ou pragas para expulsar três das tribos da terra. No entanto, Yahweh não os expulsará em um único ano. Ele os expulsará pouco a pouco para preservar a terra. Se todos tivessem desaparecido de uma só vez, os israelitas não seriam capazes de se multiplicar rapidamente o suficiente para ajudar a manter a terra cultivada ou produzindo colheitas.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“Por que tem que levar tanto tempo? Se Yahweh pode fazer tudo isso, ele não pode manter a terra fértil e manter longe os animais?”. ou “Então teremos que viver com a tentação constante dos caminhos e dos deuses desses povos até que Yahweh se livre deles completamente?”. ou “Isso parece que vai levar muito tempo”.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define vagamente os limites da terra para os israelitas, porque Yahweh expulsará aqueles que já vivem lá.</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as tribos que já vivem lá: “O que você está sentindo ou pensando?” A pessoa pode responder coisas como: “Espere um minuto, como isso é justo?”. ou “Isso parece assustador!” ou “Por que temos que sair? Quem é esse Yahweh que pode decidir isso?”.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lembra aos israelitas de não fazerem uma aliança com essas tribos ou seus deuses, que não são o verdadeiro Deus criador. Se os israelitas permitirem que essas tribos vivam na terra, o povo dessas tribos fará Israel pecar contra Yahweh e será uma armadilha para Israel continuar pecando contra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23.20–33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está falando com Moisés e diz a Moisés que Yahweh enviará um </w:t>
      </w:r>
      <w:r>
        <w:rPr>
          <w:b/>
          <w:lang w:val="pt_PT" w:bidi="pt_PT"/>
        </w:rPr>
        <w:t>anjo</w:t>
      </w:r>
      <w:r>
        <w:rPr>
          <w:lang w:val="pt_PT" w:bidi="pt_PT"/>
        </w:rPr>
        <w:t xml:space="preserve"> diante dos </w:t>
      </w:r>
      <w:r>
        <w:rPr>
          <w:lang w:val="pt_PT" w:bidi="pt_PT"/>
        </w:rPr>
        <w:t>israelitas</w:t>
      </w:r>
      <w:r>
        <w:rPr>
          <w:lang w:val="pt_PT" w:bidi="pt_PT"/>
        </w:rPr>
        <w:t xml:space="preserve">. Este anjo protegerá os israelitas e os guiará para a </w:t>
      </w:r>
      <w:r>
        <w:rPr>
          <w:b/>
          <w:lang w:val="pt_PT" w:bidi="pt_PT"/>
        </w:rPr>
        <w:t>terra prometida</w:t>
      </w:r>
      <w:r>
        <w:rPr>
          <w:lang w:val="pt_PT" w:bidi="pt_PT"/>
        </w:rPr>
        <w:t xml:space="preserve">. Um anjo é um ser sobrenatural e espiritual. Embora esse seja o mesmo tipo de anjo que o Anjo de Yahweh, ou o Anjo do Senhor, esta história chama-o apenas de anjo. Usem a mesma palavra para anjo que vocês usaram em passagens anteriores, e lembrem-se de que </w:t>
      </w:r>
      <w:r>
        <w:rPr>
          <w:lang w:val="pt_PT" w:bidi="pt_PT"/>
        </w:rPr>
        <w:t>anjo</w:t>
      </w:r>
      <w:r>
        <w:rPr>
          <w:lang w:val="pt_PT" w:bidi="pt_PT"/>
        </w:rPr>
        <w:t xml:space="preserve"> e </w:t>
      </w:r>
      <w:r>
        <w:rPr>
          <w:lang w:val="pt_PT" w:bidi="pt_PT"/>
        </w:rPr>
        <w:t>anjo do Senhor</w:t>
      </w:r>
      <w:r>
        <w:rPr>
          <w:lang w:val="pt_PT" w:bidi="pt_PT"/>
        </w:rPr>
        <w:t xml:space="preserve"> está no Glossário Mestre.</w:t>
      </w:r>
    </w:p>
    <w:p>
      <w:pPr/>
      <w:r>
        <w:rPr>
          <w:lang w:val="pt_PT" w:bidi="pt_PT"/>
        </w:rPr>
      </w:r>
      <w:r>
        <w:rPr>
          <w:lang w:val="pt_PT" w:bidi="pt_PT"/>
        </w:rPr>
        <w:t xml:space="preserve">Os israelitas devem prestar atenção e </w:t>
      </w:r>
      <w:r>
        <w:rPr>
          <w:b/>
          <w:lang w:val="pt_PT" w:bidi="pt_PT"/>
        </w:rPr>
        <w:t>obedecer</w:t>
      </w:r>
      <w:r>
        <w:rPr>
          <w:lang w:val="pt_PT" w:bidi="pt_PT"/>
        </w:rPr>
        <w:t xml:space="preserve"> ao anjo assim como obedeceriam a Yahweh. Yahweh diz a eles que se eles se rebelarem contra o anjo, então ele não </w:t>
      </w:r>
      <w:r>
        <w:rPr>
          <w:b/>
          <w:lang w:val="pt_PT" w:bidi="pt_PT"/>
        </w:rPr>
        <w:t>perdoará</w:t>
      </w:r>
      <w:r>
        <w:rPr>
          <w:lang w:val="pt_PT" w:bidi="pt_PT"/>
        </w:rPr>
        <w:t xml:space="preserve"> a rebelião deles. Isso é porque o nome de Yahweh está com o anjo. Se eles realmente obedecerem ao anjo e fizerem tudo o que Yahweh diz, então Yahweh será um inimigo de seus inimigos. Obedecer é seguir as instruções de outra pessoa. No perdão, quem sofreu a ofensa, renuncia a seus direitos e não pune o outro da forma como ele merece. O perdão pode restaurar um relacionamento. Usem as mesmas palavras para obedecer e perdoar que vocês usaram em passagens anteriores. Para mais informações sobre </w:t>
      </w:r>
      <w:r>
        <w:rPr>
          <w:lang w:val="pt_PT" w:bidi="pt_PT"/>
        </w:rPr>
        <w:t>perdão</w:t>
      </w:r>
      <w:r>
        <w:rPr>
          <w:lang w:val="pt_PT" w:bidi="pt_PT"/>
        </w:rPr>
        <w:t>, consultem o Glossário Mestre.</w:t>
      </w:r>
    </w:p>
    <w:p>
      <w:pPr/>
      <w:r>
        <w:rPr>
          <w:lang w:val="pt_PT" w:bidi="pt_PT"/>
        </w:rPr>
      </w:r>
      <w:r>
        <w:rPr>
          <w:lang w:val="pt_PT" w:bidi="pt_PT"/>
        </w:rPr>
        <w:t xml:space="preserve">O anjo irá diante dos israelitas e os levará para a terra que já foi tomada pelos amorreus, os heteus, os ferezeus, os </w:t>
      </w:r>
      <w:r>
        <w:rPr>
          <w:b/>
          <w:lang w:val="pt_PT" w:bidi="pt_PT"/>
        </w:rPr>
        <w:t>cananeus</w:t>
      </w:r>
      <w:r>
        <w:rPr>
          <w:lang w:val="pt_PT" w:bidi="pt_PT"/>
        </w:rPr>
        <w:t xml:space="preserve">, os heveus e os jebuseus. O anjo destruirá completamente essas tribos. Canaã é a terra que Yahweh deu aos </w:t>
      </w:r>
      <w:r>
        <w:rPr>
          <w:lang w:val="pt_PT" w:bidi="pt_PT"/>
        </w:rPr>
        <w:t>descendentes</w:t>
      </w:r>
      <w:r>
        <w:rPr>
          <w:lang w:val="pt_PT" w:bidi="pt_PT"/>
        </w:rPr>
        <w:t xml:space="preserve"> do neto de Noé, Canaã. É a terra prometida aos israelitas. Os cananeus são pessoas que vivem na terra de Canaã. Usem a mesma palavra para cananeus, ou pessoas da terra de Canaã, que vocês usaram em passagens anteriores. Para mais informações sobre </w:t>
      </w:r>
      <w:r>
        <w:rPr>
          <w:lang w:val="pt_PT" w:bidi="pt_PT"/>
        </w:rPr>
        <w:t>Canaã</w:t>
      </w:r>
      <w:r>
        <w:rPr>
          <w:lang w:val="pt_PT" w:bidi="pt_PT"/>
        </w:rPr>
        <w:t>, consultem o Glossário Mestre.</w:t>
      </w:r>
    </w:p>
    <w:p>
      <w:pPr/>
      <w:r>
        <w:rPr>
          <w:lang w:val="pt_PT" w:bidi="pt_PT"/>
        </w:rPr>
      </w:r>
      <w:r>
        <w:rPr>
          <w:lang w:val="pt_PT" w:bidi="pt_PT"/>
        </w:rPr>
        <w:t xml:space="preserve">Os israelitas não devem </w:t>
      </w:r>
      <w:r>
        <w:rPr>
          <w:b/>
          <w:lang w:val="pt_PT" w:bidi="pt_PT"/>
        </w:rPr>
        <w:t>adorar</w:t>
      </w:r>
      <w:r>
        <w:rPr>
          <w:lang w:val="pt_PT" w:bidi="pt_PT"/>
        </w:rPr>
        <w:t xml:space="preserve"> nenhum dos </w:t>
      </w:r>
      <w:r>
        <w:rPr>
          <w:b/>
          <w:lang w:val="pt_PT" w:bidi="pt_PT"/>
        </w:rPr>
        <w:t>deuses</w:t>
      </w:r>
      <w:r>
        <w:rPr>
          <w:lang w:val="pt_PT" w:bidi="pt_PT"/>
        </w:rPr>
        <w:t xml:space="preserve"> que não são o </w:t>
      </w:r>
      <w:r>
        <w:rPr>
          <w:lang w:val="pt_PT" w:bidi="pt_PT"/>
        </w:rPr>
        <w:t>Deus</w:t>
      </w:r>
      <w:r>
        <w:rPr>
          <w:lang w:val="pt_PT" w:bidi="pt_PT"/>
        </w:rPr>
        <w:t xml:space="preserve"> criador das tribos. Na verdade, os israelitas devem derrubar as tribos e quebrar todas as suas </w:t>
      </w:r>
      <w:r>
        <w:rPr>
          <w:b/>
          <w:lang w:val="pt_PT" w:bidi="pt_PT"/>
        </w:rPr>
        <w:t>colunas</w:t>
      </w:r>
      <w:r>
        <w:rPr>
          <w:lang w:val="pt_PT" w:bidi="pt_PT"/>
        </w:rPr>
        <w:t xml:space="preserve"> religiosas sagradas. A história fala apenas sobre colunas, mas sabemos que essas são colunas altas, geralmente feitas de pedra, para honrar outro deus além de Yahweh, o único verdadeiro Deus criador. Algumas traduções incluem uma descrição como "coluna sagrada ou religiosa" para mostrar que tipo de coluna era. Em vez disso, os israelitas devem adorar apenas Yahweh. Se eles apenas adorarem Yahweh, Ele cuidará deles e tirará toda enfermidade. Ele permitirá que eles multipliquem seu povo. Adorar é estar admirado e se maravilhar com Deus, ou Yahweh. Deuses são seres sobrenaturais que as pessoas adoram. Os deuses sobre os quais Yahweh está falando aqui não são o único Deus criador que Yahweh é. Usem a mesma palavra para adoração e deuses, que não são o único Deus criador, que vocês usaram em passagens anteriores. Para mais informações sobre </w:t>
      </w:r>
      <w:r>
        <w:rPr>
          <w:lang w:val="pt_PT" w:bidi="pt_PT"/>
        </w:rPr>
        <w:t>adoração</w:t>
      </w:r>
      <w:r>
        <w:rPr>
          <w:lang w:val="pt_PT" w:bidi="pt_PT"/>
        </w:rPr>
        <w:t xml:space="preserve"> e </w:t>
      </w:r>
      <w:r>
        <w:rPr>
          <w:lang w:val="pt_PT" w:bidi="pt_PT"/>
        </w:rPr>
        <w:t>deuses</w:t>
      </w:r>
      <w:r>
        <w:rPr>
          <w:lang w:val="pt_PT" w:bidi="pt_PT"/>
        </w:rPr>
        <w:t>, consulte o Glossário Mestre.</w:t>
      </w:r>
    </w:p>
    <w:p>
      <w:pPr/>
      <w:r>
        <w:rPr>
          <w:lang w:val="pt_PT" w:bidi="pt_PT"/>
        </w:rPr>
      </w:r>
      <w:r>
        <w:rPr>
          <w:lang w:val="pt_PT" w:bidi="pt_PT"/>
        </w:rPr>
        <w:t xml:space="preserve">Parem aqui e discutam em grupo qual palavra ou frase vocês usarão para </w:t>
      </w:r>
      <w:r>
        <w:rPr>
          <w:b/>
          <w:lang w:val="pt_PT" w:bidi="pt_PT"/>
        </w:rPr>
        <w:t>colunas</w:t>
      </w:r>
      <w:r>
        <w:rPr>
          <w:lang w:val="pt_PT" w:bidi="pt_PT"/>
        </w:rPr>
        <w:t xml:space="preserve"> ou </w:t>
      </w:r>
      <w:r>
        <w:rPr>
          <w:b/>
          <w:lang w:val="pt_PT" w:bidi="pt_PT"/>
        </w:rPr>
        <w:t>colunas religiosas</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Yahweh promete ir diante dos israelitas e fazer com que as tribos na terra tenham medo d'Ele. Yahweh fará as outras tribos ficarem confusas ou entrarem em pânico. Yahweh usará vespas ou pragas para expulsar três das tribos da terra. No entanto, Yahweh não os expulsará em um único ano. Ele os expulsará pouco a pouco para preservar a terra. Se todos tivessem desaparecido de uma só vez, os israelitas não seriam capazes de se multiplicar rapidamente o suficiente para ajudar a manter a terra cultivada ou produzindo colheitas.</w:t>
      </w:r>
    </w:p>
    <w:p>
      <w:pPr/>
      <w:r>
        <w:rPr>
          <w:lang w:val="pt_PT" w:bidi="pt_PT"/>
        </w:rPr>
      </w:r>
      <w:r>
        <w:rPr>
          <w:lang w:val="pt_PT" w:bidi="pt_PT"/>
        </w:rPr>
        <w:t xml:space="preserve">Yahweh define vagamente os limites da terra para os israelitas, porque Yahweh expulsará aqueles que já vivem lá. Yahweh diz aos israelitas que os limites vão do Mar Vermelho até o Mar dos filisteus, ou o Mar Mediterrâneo, do </w:t>
      </w:r>
      <w:r>
        <w:rPr>
          <w:b/>
          <w:lang w:val="pt_PT" w:bidi="pt_PT"/>
        </w:rPr>
        <w:t>deserto</w:t>
      </w:r>
      <w:r>
        <w:rPr>
          <w:lang w:val="pt_PT" w:bidi="pt_PT"/>
        </w:rPr>
        <w:t xml:space="preserve"> até o rio Eufrates. O deserto é um lugar onde ninguém vive, e ninguém cultivou a terra. Usem a mesma palavra para deserto que vocês usaram em passagens anteriores. Para mais informações sobre </w:t>
      </w:r>
      <w:r>
        <w:rPr>
          <w:lang w:val="pt_PT" w:bidi="pt_PT"/>
        </w:rPr>
        <w:t>deserto</w:t>
      </w:r>
      <w:r>
        <w:rPr>
          <w:lang w:val="pt_PT" w:bidi="pt_PT"/>
        </w:rPr>
        <w:t>, consultem o Glossário Mestre.</w:t>
      </w:r>
    </w:p>
    <w:p>
      <w:pPr/>
      <w:r>
        <w:rPr>
          <w:lang w:val="pt_PT" w:bidi="pt_PT"/>
        </w:rPr>
      </w:r>
      <w:r>
        <w:rPr>
          <w:lang w:val="pt_PT" w:bidi="pt_PT"/>
        </w:rPr>
        <w:t xml:space="preserve">Yahweh lembra aos israelitas de não fazer uma </w:t>
      </w:r>
      <w:r>
        <w:rPr>
          <w:b/>
          <w:lang w:val="pt_PT" w:bidi="pt_PT"/>
        </w:rPr>
        <w:t>aliança</w:t>
      </w:r>
      <w:r>
        <w:rPr>
          <w:lang w:val="pt_PT" w:bidi="pt_PT"/>
        </w:rPr>
        <w:t xml:space="preserve"> com essas tribos ou seus deuses, que não são o verdadeiro Deus criador. Uma aliança é um acordo permanente entre duas pessoas ou grupos para estabelecer amizade ou </w:t>
      </w:r>
      <w:r>
        <w:rPr>
          <w:lang w:val="pt_PT" w:bidi="pt_PT"/>
        </w:rPr>
        <w:t>paz</w:t>
      </w:r>
      <w:r>
        <w:rPr>
          <w:lang w:val="pt_PT" w:bidi="pt_PT"/>
        </w:rPr>
        <w:t xml:space="preserve">. Usem a mesma palavra para aliança que vocês usaram em passagens anteriores. Para obterem mais informações sobre </w:t>
      </w:r>
      <w:r>
        <w:rPr>
          <w:lang w:val="pt_PT" w:bidi="pt_PT"/>
        </w:rPr>
        <w:t>aliança</w:t>
      </w:r>
      <w:r>
        <w:rPr>
          <w:lang w:val="pt_PT" w:bidi="pt_PT"/>
        </w:rPr>
        <w:t>, consultem o Glossário Mestre.</w:t>
      </w:r>
    </w:p>
    <w:p>
      <w:pPr/>
      <w:r>
        <w:rPr>
          <w:lang w:val="pt_PT" w:bidi="pt_PT"/>
        </w:rPr>
      </w:r>
      <w:r>
        <w:rPr>
          <w:lang w:val="pt_PT" w:bidi="pt_PT"/>
        </w:rPr>
        <w:t xml:space="preserve">Se os israelitas permitirem que essas tribos vivam na terra, o povo dessas tribos fará Israel </w:t>
      </w:r>
      <w:r>
        <w:rPr>
          <w:b/>
          <w:lang w:val="pt_PT" w:bidi="pt_PT"/>
        </w:rPr>
        <w:t>pecar</w:t>
      </w:r>
      <w:r>
        <w:rPr>
          <w:lang w:val="pt_PT" w:bidi="pt_PT"/>
        </w:rPr>
        <w:t xml:space="preserve"> contra Yahweh e será uma cilada, ou armadilha, para Israel continuar pecando contra Yahweh. O pecado é um ato de desobediência diante de Deus. Usem a mesma palavra para pecado que vocês usaram em passagens anteriores. Para mais informações sobre </w:t>
      </w:r>
      <w:r>
        <w:rPr>
          <w:lang w:val="pt_PT" w:bidi="pt_PT"/>
        </w:rPr>
        <w:t>pecado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24:1–8</w:t>
      </w:r>
      <w:r>
        <w:rPr>
          <w:lang w:val="pt_PT" w:bidi="pt_PT"/>
        </w:rPr>
      </w:r>
    </w:p>
    <w:p>
      <w:pPr>
        <w:pStyle w:val="Heading3"/>
      </w:pPr>
      <w:r>
        <w:rPr>
          <w:lang w:val="pt_PT" w:bidi="pt_PT"/>
        </w:rPr>
        <w:t>Ouvir e Sentir</w:t>
      </w:r>
    </w:p>
    <w:p>
      <w:pPr/>
      <w:r>
        <w:rPr>
          <w:lang w:val="pt_PT" w:bidi="pt_PT"/>
        </w:rPr>
      </w:r>
      <w:r>
        <w:rPr>
          <w:lang w:val="pt_PT" w:bidi="pt_PT"/>
        </w:rPr>
        <w:t>Nesta etapa, ouçam Êxodo 24.1–8 e guardem em seus corações.</w:t>
      </w:r>
    </w:p>
    <w:p>
      <w:pPr/>
      <w:r>
        <w:rPr>
          <w:lang w:val="pt_PT" w:bidi="pt_PT"/>
        </w:rPr>
      </w:r>
      <w:r>
        <w:rPr>
          <w:lang w:val="pt_PT" w:bidi="pt_PT"/>
        </w:rPr>
        <w:t>Ouçam uma versão em áudio de Êxodo 24.1–8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24.1–8 na tradução mais fácil de entender.</w:t>
      </w:r>
    </w:p>
    <w:p>
      <w:pPr/>
      <w:r>
        <w:rPr>
          <w:lang w:val="pt_PT" w:bidi="pt_PT"/>
        </w:rPr>
      </w:r>
      <w:r>
        <w:rPr>
          <w:lang w:val="pt_PT" w:bidi="pt_PT"/>
        </w:rPr>
        <w:t>Yahweh está terminando de falar com Moisés no monte Sinai. Yahweh acabou de dar a Moisés os dez mandamentos e as leis que os israelitas devem seguir. Yahweh promete proteger os israelitas se obedecerem a essas leis e mandamentos.</w:t>
      </w:r>
    </w:p>
    <w:p>
      <w:pPr/>
      <w:r>
        <w:rPr>
          <w:lang w:val="pt_PT" w:bidi="pt_PT"/>
        </w:rPr>
      </w:r>
      <w:r>
        <w:rPr>
          <w:lang w:val="pt_PT" w:bidi="pt_PT"/>
        </w:rPr>
        <w:t>Essa é uma das várias vezes que Moisés subiu ao monte do Sinai. Dessa vez, Yahweh fala com Moisés e diz a Moisés para subir à montanha com Arão e os dois filhos mais velhos de Arão e setenta dos anciãos israelitas, ou homens mais velhos que são sábios na comunidade. Esses homens representariam toda a comunidade israelita ao aceitar formalmente as leis e os mandamentos que Yahweh lhes havia dado. No entanto, Moisés já está no monte com Yahweh. Parece que Yahweh está dizendo a Moisés para fazer algo que já fez. No entanto, o mais provável é que Yahweh quisesse que Moisés descesse da montanha, dissesse aos israelitas tudo o que Yahweh disse, e então subisse a montanha, com Arão, os filhos de Arão e os anciãos.</w:t>
      </w:r>
    </w:p>
    <w:p>
      <w:pPr/>
      <w:r>
        <w:rPr>
          <w:lang w:val="pt_PT" w:bidi="pt_PT"/>
        </w:rPr>
      </w:r>
      <w:r>
        <w:rPr>
          <w:lang w:val="pt_PT" w:bidi="pt_PT"/>
        </w:rPr>
        <w:t>Yahweh diz a Moisés para subir com Arão, seus filhos Nadabe e Abiú, e setenta dos anciãos, à montanha para adorar Yahweh, mas para adorar à distância. Essa palavra "adoração" sugere que os homens deveriam se deitar com o rosto em terra, ou ajoelhar-se com as testas tocando o chão, diante de Yahweh como um ato de respeito a Yahweh.</w:t>
      </w:r>
    </w:p>
    <w:p>
      <w:pPr/>
      <w:r>
        <w:rPr>
          <w:lang w:val="pt_PT" w:bidi="pt_PT"/>
        </w:rPr>
      </w:r>
      <w:r>
        <w:rPr>
          <w:lang w:val="pt_PT" w:bidi="pt_PT"/>
        </w:rPr>
        <w:t>Parem aqui e discutam essa pergunta em grupo: como as pessoas em sua cultura adoram o único Deus verdadeiro, ou outros deuses que não são o único Deus criador verdadeiro? O que fazem com seus corpos? Há lugares específicos onde eles vão adorar? Pause este áudio aqui.</w:t>
      </w:r>
    </w:p>
    <w:p>
      <w:pPr/>
      <w:r>
        <w:rPr>
          <w:lang w:val="pt_PT" w:bidi="pt_PT"/>
        </w:rPr>
      </w:r>
      <w:r>
        <w:rPr>
          <w:lang w:val="pt_PT" w:bidi="pt_PT"/>
        </w:rPr>
        <w:t>Moisés foi até os israelitas, que estão na base da montanha, e repetiu todas as palavras e leis que Yahweh lhes deu sobre como viver como povo da aliança. Essas palavras e leis compõem a aliança que Yahweh tem com seu povo. Moisés repetiu a aliança ao povo assim como a havia ouvido no monte. Os israelitas responderam "a uma só voz", ou juntos, que obedeceriam a tudo o que Yahweh diz para fazer. Então Moisés escreveu todas as palavras e a lei da aliança com Yahweh. Escrever e ler a lei em voz alta era importante para que as pessoas se lembrassem dela permanentemente. Os novos membros da comunidade precisariam ouvir a lei e saber como guardá-la. As crianças precisariam ser instruídas na aliança tão plenamente quanto seus pais haviam sido. Os juízes que teriam que decidir casos difíceis precisariam lembrar exatamente como Deus havia dado seus mandamentos.</w:t>
      </w:r>
    </w:p>
    <w:p>
      <w:pPr/>
      <w:r>
        <w:rPr>
          <w:lang w:val="pt_PT" w:bidi="pt_PT"/>
        </w:rPr>
      </w:r>
      <w:r>
        <w:rPr>
          <w:lang w:val="pt_PT" w:bidi="pt_PT"/>
        </w:rPr>
        <w:t>Parem aqui e discutam essa pergunta em grupo: como as pessoas em sua cultura transmitem leis ou regras importantes para as pessoas seguirem? Pause este áudio aqui.</w:t>
      </w:r>
    </w:p>
    <w:p>
      <w:pPr/>
      <w:r>
        <w:rPr>
          <w:lang w:val="pt_PT" w:bidi="pt_PT"/>
        </w:rPr>
      </w:r>
      <w:r>
        <w:rPr>
          <w:lang w:val="pt_PT" w:bidi="pt_PT"/>
        </w:rPr>
        <w:t>Moisés acordou cedo na manhã seguinte, construiu o altar e ergueu doze colunas de pedra e terra para representar as tribos de Israel. Essas doze colunas eram pedras altas que ficavam de pé. As doze colunas funcionariam como lembrete a todos os que as viam de que Yahweh havia feito uma aliança nesse lugar com os israelitas, e que os israelitas haviam se comprometido a seguir Yahweh. As colunas de pedra que Moisés colocou na base do monte Sinai eram o mesmo tipo de colunas que outras culturas usavam em sua adoração. No entanto, essas colunas de pedra eram diferentes; eram um lembrete da aliança de Yahweh.</w:t>
      </w:r>
    </w:p>
    <w:p>
      <w:pPr/>
      <w:r>
        <w:rPr>
          <w:lang w:val="pt_PT" w:bidi="pt_PT"/>
        </w:rPr>
      </w:r>
      <w:r>
        <w:rPr>
          <w:lang w:val="pt_PT" w:bidi="pt_PT"/>
        </w:rPr>
        <w:t xml:space="preserve">Parem aqui e, em grupo, olhem para uma imagem de um </w:t>
      </w:r>
      <w:r>
        <w:rPr>
          <w:lang w:val="pt_PT" w:bidi="pt_PT"/>
        </w:rPr>
        <w:t>altar</w:t>
      </w:r>
      <w:r>
        <w:rPr>
          <w:lang w:val="pt_PT" w:bidi="pt_PT"/>
        </w:rPr>
        <w:t xml:space="preserve">, e uma imagem de </w:t>
      </w:r>
      <w:r>
        <w:rPr>
          <w:b/>
          <w:lang w:val="pt_PT" w:bidi="pt_PT"/>
        </w:rPr>
        <w:t>colunas</w:t>
      </w:r>
      <w:r>
        <w:rPr>
          <w:lang w:val="pt_PT" w:bidi="pt_PT"/>
        </w:rPr>
        <w:t>. Pause este áudio aqui.</w:t>
      </w:r>
    </w:p>
    <w:p>
      <w:pPr/>
      <w:r>
        <w:rPr>
          <w:lang w:val="pt_PT" w:bidi="pt_PT"/>
        </w:rPr>
      </w:r>
      <w:r>
        <w:rPr>
          <w:lang w:val="pt_PT" w:bidi="pt_PT"/>
        </w:rPr>
        <w:t>Moisés enviou jovens para oferecer os sacrifícios de touros jovens. Os holocaustos são ofertas dedicadas inteiramente a Yahweh, queimadas até virarem cinzas no altar. As pessoas ofereciam holocaustos para pedir perdão. As ofertas de comunhão ou de paz são ofertas comidas pelos sacerdotes e adoradores, com parte da gordura do animal sendo sacrificada e dedicada a Yahweh e então queimada até virar cinzas no altar. As pessoas ofereciam a oferta de paz ou comunhão como uma maneira de agradecer a Yahweh por sua misericórdia e bondade. O sangue dos animais que os sacerdotes aspergiam no altar e nos israelitas mostrava que Yahweh era uma parte da aliança, e os israelitas eram a outra. Parte do sangue permaneceria na pele dos israelitas por dias; parte do que caísse em suas vestes seria visível, ainda que desbotado, enquanto as vestes durassem. A cerimônia tinha a intenção de ajudar os israelitas a terem em mente o fato de que Yahweh havia se unido ao povo de Israel em uma aliança formal e oficial. Tanto Yahweh quanto os israelitas agora estavam vinculados pelo juramento. Ambos os lados devem manter toda a aliança. Quebrar qualquer parte da aliança é o mesmo que quebrar toda a aliança.</w:t>
      </w:r>
    </w:p>
    <w:p>
      <w:pPr/>
      <w:r>
        <w:rPr>
          <w:lang w:val="pt_PT" w:bidi="pt_PT"/>
        </w:rPr>
      </w:r>
      <w:r>
        <w:rPr>
          <w:lang w:val="pt_PT" w:bidi="pt_PT"/>
        </w:rPr>
        <w:t>Parem aqui e discutam essa pergunta em grupo: o que os líderes e o resto das pessoas em sua cultura fazem para mostrar que aceitaram e estão se comprometendo a seguir os mandamentos, ou requisitos, de seus deuses?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24.1–8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Yahweh está falando com Moisés e diz a Moisés para subir a montanha, que é o monte Sinai, com Arão, os dois filhos de Arão, Nadabe e Abiú, e setenta dos anciãos de Israel para adorar Yahweh. Yahweh lhes diz que Moisés seria o único a se aproximar dele, e o resto adoraria à distância. O resto do povo israelita nem deveria subir a montanha.</w:t>
      </w:r>
    </w:p>
    <w:p>
      <w:pPr/>
      <w:r>
        <w:rPr>
          <w:lang w:val="pt_PT" w:bidi="pt_PT"/>
        </w:rPr>
      </w:r>
      <w:r>
        <w:rPr>
          <w:b/>
          <w:lang w:val="pt_PT" w:bidi="pt_PT"/>
        </w:rPr>
        <w:t>Na segunda cena:</w:t>
      </w:r>
      <w:r>
        <w:rPr>
          <w:lang w:val="pt_PT" w:bidi="pt_PT"/>
        </w:rPr>
        <w:t xml:space="preserve"> Moisés vai até os israelitas e diz aos israelitas todas as palavras, ou os dez mandamentos, e a lei que forma a aliança com Yahweh. Os israelitas concordam em obedecer a tudo o que Yahweh disse. Moisés escreve as palavras e a lei de Yahweh.</w:t>
      </w:r>
    </w:p>
    <w:p>
      <w:pPr/>
      <w:r>
        <w:rPr>
          <w:lang w:val="pt_PT" w:bidi="pt_PT"/>
        </w:rPr>
      </w:r>
      <w:r>
        <w:rPr>
          <w:b/>
          <w:lang w:val="pt_PT" w:bidi="pt_PT"/>
        </w:rPr>
        <w:t>Na terceira cena:</w:t>
      </w:r>
      <w:r>
        <w:rPr>
          <w:lang w:val="pt_PT" w:bidi="pt_PT"/>
        </w:rPr>
        <w:t xml:space="preserve"> Moisés então constrói um altar e doze colunas representando as doze tribos de Israel. Moisés envia jovens israelitas para sacrificar holocaustos e ofertas de paz a Yahweh. Moisés pega o sangue e coloca um pouco em tigelas, e um pouco Moisés asperge no altar.</w:t>
      </w:r>
    </w:p>
    <w:p>
      <w:pPr/>
      <w:r>
        <w:rPr>
          <w:lang w:val="pt_PT" w:bidi="pt_PT"/>
        </w:rPr>
      </w:r>
      <w:r>
        <w:rPr>
          <w:b/>
          <w:lang w:val="pt_PT" w:bidi="pt_PT"/>
        </w:rPr>
        <w:t>Na quarta cena:</w:t>
      </w:r>
      <w:r>
        <w:rPr>
          <w:lang w:val="pt_PT" w:bidi="pt_PT"/>
        </w:rPr>
        <w:t xml:space="preserve"> Moisés lê o livro da aliança aos israelitas. Os israelitas concordam novamente em obedecer a tudo o que Yahweh ordenou. Moisés então asperge o sangue das tigelas sobre o povo e lhes diz que este é o sangue da aliança que Yahweh fez com eles de acordo com todas as palavras de Yahweh. Isso significa que tudo o que Yahweh disse era toda a aliança com 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Nadabe</w:t>
      </w:r>
    </w:p>
    <w:p>
      <w:pPr>
        <w:pStyle w:val="ListBullet"/>
        <w:spacing w:line="240" w:lineRule="auto"/>
        <w:ind w:left="720"/>
      </w:pPr>
      <w:r>
        <w:rPr>
          <w:lang w:val="pt_PT" w:bidi="pt_PT"/>
        </w:rPr>
      </w:r>
      <w:r>
        <w:rPr>
          <w:lang w:val="pt_PT" w:bidi="pt_PT"/>
        </w:rPr>
        <w:t>Abiú</w:t>
      </w:r>
    </w:p>
    <w:p>
      <w:pPr>
        <w:pStyle w:val="ListBullet"/>
        <w:spacing w:line="240" w:lineRule="auto"/>
        <w:ind w:left="720"/>
      </w:pPr>
      <w:r>
        <w:rPr>
          <w:lang w:val="pt_PT" w:bidi="pt_PT"/>
        </w:rPr>
      </w:r>
      <w:r>
        <w:rPr>
          <w:lang w:val="pt_PT" w:bidi="pt_PT"/>
        </w:rPr>
        <w:t>70 anciãos</w:t>
      </w:r>
    </w:p>
    <w:p>
      <w:pPr>
        <w:pStyle w:val="ListBullet"/>
        <w:spacing w:line="240" w:lineRule="auto"/>
        <w:ind w:left="720"/>
      </w:pPr>
      <w:r>
        <w:rPr>
          <w:lang w:val="pt_PT" w:bidi="pt_PT"/>
        </w:rPr>
      </w:r>
      <w:r>
        <w:rPr>
          <w:lang w:val="pt_PT" w:bidi="pt_PT"/>
        </w:rPr>
        <w:t>O resto dos israelitas</w:t>
      </w:r>
    </w:p>
    <w:p>
      <w:pPr>
        <w:pStyle w:val="ListBullet"/>
        <w:spacing w:line="240" w:lineRule="auto"/>
        <w:ind w:left="720"/>
      </w:pPr>
      <w:r>
        <w:rPr>
          <w:lang w:val="pt_PT" w:bidi="pt_PT"/>
        </w:rPr>
      </w:r>
      <w:r>
        <w:rPr>
          <w:lang w:val="pt_PT" w:bidi="pt_PT"/>
        </w:rPr>
        <w:t>Jovens israelitas do sexo masculino</w:t>
      </w:r>
    </w:p>
    <w:p>
      <w:pPr/>
      <w:r>
        <w:rPr>
          <w:lang w:val="pt_PT" w:bidi="pt_PT"/>
        </w:rPr>
      </w:r>
      <w:r>
        <w:rPr>
          <w:lang w:val="pt_PT" w:bidi="pt_PT"/>
        </w:rPr>
        <w:t>Em grupo, prestem atenção a essas partes do cenário da passagem: o cenário começa no monte Sinai com Yahweh falando com Moisés. Então Moisés desce até a base da montanha para falar com os israelitas que ainda estão lá. O resto da passagem acontece na base da montanha.</w:t>
      </w:r>
    </w:p>
    <w:p>
      <w:pPr/>
      <w:r>
        <w:rPr>
          <w:lang w:val="pt_PT" w:bidi="pt_PT"/>
        </w:rPr>
      </w:r>
      <w:r>
        <w:rPr>
          <w:lang w:val="pt_PT" w:bidi="pt_PT"/>
        </w:rPr>
        <w:t xml:space="preserve">Parem aqui e, em grupo, olhem para uma imagem do </w:t>
      </w:r>
      <w:r>
        <w:rPr>
          <w:lang w:val="pt_PT" w:bidi="pt_PT"/>
        </w:rPr>
        <w:t>monte Sinai</w:t>
      </w:r>
      <w:r>
        <w:rPr>
          <w:lang w:val="pt_PT" w:bidi="pt_PT"/>
        </w:rPr>
        <w:t>. Pause este áudio aqui.</w:t>
      </w:r>
    </w:p>
    <w:p>
      <w:pPr/>
      <w:r>
        <w:rPr>
          <w:lang w:val="pt_PT" w:bidi="pt_PT"/>
        </w:rPr>
      </w:r>
      <w:r>
        <w:rPr>
          <w:lang w:val="pt_PT" w:bidi="pt_PT"/>
        </w:rPr>
        <w:t>Na primeira cena, Yahweh está falando com Moisés e dando a Moisés instruções finais para completar a aliança com Yahweh e os israelitas. Yahweh diz a Moisés para subir à montanha com Arão, os filhos de Arão, Nadabe e Abiú, e setenta dos anciãos de Israel. Os anciãos eram considerados homens que eram líderes das famílias, ou clãs, e eram mais velhos e mais sábios. Havia mais de 70 anciãos, mas apenas setenta tinham permissão para subir a montanha. Não sabemos se Yahweh disse a Moisés quais setenta anciãos, ou se Moisés tinha permissão para escolher os setenta. No entanto, Moisés não cumprirá essas instruções até depois que Moisés descer a montanha para dizer ao povo israelita todos os mandamentos e leis que Yahweh lhes deu.</w:t>
      </w:r>
    </w:p>
    <w:p>
      <w:pPr/>
      <w:r>
        <w:rPr>
          <w:lang w:val="pt_PT" w:bidi="pt_PT"/>
        </w:rPr>
      </w:r>
      <w:r>
        <w:rPr>
          <w:lang w:val="pt_PT" w:bidi="pt_PT"/>
        </w:rPr>
        <w:t>Parem aqui e discutam essa pergunta em grupo: discutam quais qualidades vocês procurariam em um ancião ou líder para sua cultura. Pause este áudio aqui.</w:t>
      </w:r>
    </w:p>
    <w:p>
      <w:pPr/>
      <w:r>
        <w:rPr>
          <w:lang w:val="pt_PT" w:bidi="pt_PT"/>
        </w:rPr>
      </w:r>
      <w:r>
        <w:rPr>
          <w:lang w:val="pt_PT" w:bidi="pt_PT"/>
        </w:rPr>
        <w:t>Yahweh diz a Moisés o que acontecerá quando Arão, seus filhos e os anciãos subirem a montanha mais tarde. Yahweh disse a Moisés que ele era o único com permissão para se aproximar de Yahweh. Os setenta anciãos, Arão, Nadabe e Abiú tiveram que adorar à distância na montanha. O resto do povo israelita tinha que esperar na base da montanha.</w:t>
      </w:r>
    </w:p>
    <w:p>
      <w:pPr/>
      <w:r>
        <w:rPr>
          <w:lang w:val="pt_PT" w:bidi="pt_PT"/>
        </w:rPr>
      </w:r>
      <w:r>
        <w:rPr>
          <w:lang w:val="pt_PT" w:bidi="pt_PT"/>
        </w:rPr>
        <w:t>A segunda cena e o resto da passagem ocorrem na base da montanha com Moisés falando com os israelitas e realizando a cerimônia da aliança. Moisés disse aos israelitas tudo o que Yahweh havia dito, significando a lei e as maneiras de manter a aliança com Yahweh. Os israelitas concordaram que obedeceriam a tudo o que Yahweh havia dito. Moisés escreveu todas as palavras da aliança.</w:t>
      </w:r>
    </w:p>
    <w:p>
      <w:pPr/>
      <w:r>
        <w:rPr>
          <w:lang w:val="pt_PT" w:bidi="pt_PT"/>
        </w:rPr>
      </w:r>
      <w:r>
        <w:rPr>
          <w:lang w:val="pt_PT" w:bidi="pt_PT"/>
        </w:rPr>
        <w:t>Na terceira cena, Moisés se levantou cedo na manhã seguinte, ou na manhã depois que terminou de escrever as palavras. Então Moisés começou a fazer o que Yahweh disse a Moisés para fazer para completar o processo de aceitar obedecer às palavras e leis da aliança. Moisés construiu um altar, ou um lugar de sacrifício, na base da montanha, ou onde a montanha começa a se elevar. Moisés também montou doze colunas: uma para cada uma das doze tribos de Israel. Essas colunas eram feitas de grandes pedras em pé. Essas doze pedras representavam as doze tribos de Israel que faziam parte da aliança com Yahweh.</w:t>
      </w:r>
    </w:p>
    <w:p>
      <w:pPr/>
      <w:r>
        <w:rPr>
          <w:lang w:val="pt_PT" w:bidi="pt_PT"/>
        </w:rPr>
      </w:r>
      <w:r>
        <w:rPr>
          <w:lang w:val="pt_PT" w:bidi="pt_PT"/>
        </w:rPr>
        <w:t>Moisés enviou jovens para obter os animais para serem sacrificados. Jovens normalmente significa rapazes solteiros. Esses jovens poderiam ter sido aprendizes dos sacerdotes para ajudar a oferecer os holocaustos e as ofertas de paz a Yahweh. Abateram touros para as ofertas de paz. Moisés pegou metade do sangue dos touros em seus dedos e aspergiu ou derramou o sangue no altar. Isso era para representar a parte de Yahweh na aliança. O resto do sangue era colocado em tigelas ou bacias que eram usadas para misturar alimentos. Essas tigelas eram grandes e tinham aproximadamente 40 centímetros de largura e cerca de 20 centímetros de profundidade e tinham alças nelas.</w:t>
      </w:r>
    </w:p>
    <w:p>
      <w:pPr/>
      <w:r>
        <w:rPr>
          <w:lang w:val="pt_PT" w:bidi="pt_PT"/>
        </w:rPr>
      </w:r>
      <w:r>
        <w:rPr>
          <w:lang w:val="pt_PT" w:bidi="pt_PT"/>
        </w:rPr>
        <w:t xml:space="preserve">Parem aqui e, em grupo, olhem para uma imagem de um </w:t>
      </w:r>
      <w:r>
        <w:rPr>
          <w:lang w:val="pt_PT" w:bidi="pt_PT"/>
        </w:rPr>
        <w:t>altar</w:t>
      </w:r>
      <w:r>
        <w:rPr>
          <w:lang w:val="pt_PT" w:bidi="pt_PT"/>
        </w:rPr>
        <w:t xml:space="preserve">, uma imagem de </w:t>
      </w:r>
      <w:r>
        <w:rPr>
          <w:b/>
          <w:lang w:val="pt_PT" w:bidi="pt_PT"/>
        </w:rPr>
        <w:t>colunas</w:t>
      </w:r>
      <w:r>
        <w:rPr>
          <w:lang w:val="pt_PT" w:bidi="pt_PT"/>
        </w:rPr>
        <w:t xml:space="preserve"> e uma imagem das </w:t>
      </w:r>
      <w:r>
        <w:rPr>
          <w:b/>
          <w:lang w:val="pt_PT" w:bidi="pt_PT"/>
        </w:rPr>
        <w:t>tigelas</w:t>
      </w:r>
      <w:r>
        <w:rPr>
          <w:lang w:val="pt_PT" w:bidi="pt_PT"/>
        </w:rPr>
        <w:t>. Pause este áudio aqui.</w:t>
      </w:r>
    </w:p>
    <w:p>
      <w:pPr/>
      <w:r>
        <w:rPr>
          <w:lang w:val="pt_PT" w:bidi="pt_PT"/>
        </w:rPr>
      </w:r>
      <w:r>
        <w:rPr>
          <w:lang w:val="pt_PT" w:bidi="pt_PT"/>
        </w:rPr>
        <w:t>Na quarta cena, Moisés lê a aliança e as leis aos israelitas. Novamente se comprometeram afirmando verbalmente que obedecerão a tudo na aliança. Moisés então pegou o sangue em suas mãos e aspergiu o sangue das tigelas nos israelitas. Moisés disse: Vejam, ou prestem atenção! Isso mostrou que Moisés estava prestes a fazer uma declaração séria. Moisés então declarou ao povo que o sangue selava a aliança entre Yahweh e seu povo Israel. Novamente isso significava que as pessoas teriam que obedecer a todas as palavras e leis para manter toda a aliança.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24.1–8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Nadabe</w:t>
      </w:r>
    </w:p>
    <w:p>
      <w:pPr>
        <w:pStyle w:val="ListBullet"/>
        <w:spacing w:line="240" w:lineRule="auto"/>
        <w:ind w:left="720"/>
      </w:pPr>
      <w:r>
        <w:rPr>
          <w:lang w:val="pt_PT" w:bidi="pt_PT"/>
        </w:rPr>
      </w:r>
      <w:r>
        <w:rPr>
          <w:lang w:val="pt_PT" w:bidi="pt_PT"/>
        </w:rPr>
        <w:t>Abiú</w:t>
      </w:r>
    </w:p>
    <w:p>
      <w:pPr>
        <w:pStyle w:val="ListBullet"/>
        <w:spacing w:line="240" w:lineRule="auto"/>
        <w:ind w:left="720"/>
      </w:pPr>
      <w:r>
        <w:rPr>
          <w:lang w:val="pt_PT" w:bidi="pt_PT"/>
        </w:rPr>
      </w:r>
      <w:r>
        <w:rPr>
          <w:lang w:val="pt_PT" w:bidi="pt_PT"/>
        </w:rPr>
        <w:t>70 anciãos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Homens jovens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está falando com Moisés e diz a Moisés para subir a montanha, que é o monte Sinai, com Arão, os dois filhos de Arão, que eram chamados Nadabe e Abiú, e setenta dos anciãos de Israel para adorar Yahweh. Yahweh diz a Moisés que Moisés seria o único a se aproximar e o resto adoraria à distância. O povo israelita não deveria subir a montanha de forma alguma.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"Sobrecarregada com tudo o que tenho que fazer e dizer aos israelitas", ou "Me sinto honrada que Yahweh tenha escolhido os israelitas", ou "Espero que Arão, Nadabe, Abiú e os anciãos concordem em fazer o que Yahweh diz".</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vai até os israelitas e diz aos israelitas todas as palavras, ou os dez mandamentos, e a lei da aliança de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"São muitas regras para lembrar. Espero que Moisés escreva isso para que possamos ouvir tudo novamente", ou "Parece valer a pena ter a proteção e a presença de Yahweh", ou "Sobrecarregados por tudo o que temos que fazer, mas gratos pela proteção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israelitas concordam em obedecer a tudo o que Yahweh disse.</w:t>
      </w:r>
    </w:p>
    <w:p>
      <w:pPr/>
      <w:r>
        <w:rPr>
          <w:lang w:val="pt_PT" w:bidi="pt_PT"/>
        </w:rPr>
      </w:r>
      <w:r>
        <w:rPr>
          <w:lang w:val="pt_PT" w:bidi="pt_PT"/>
        </w:rPr>
        <w:t>Moisés escreve a lei e a aliança. Moisés então constrói um altar e doze colunas representando as doze tribos de Israel. Moisés envia jovens israelitas para sacrificar holocaustos e ofertas de paz a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maravilhado com o amor de Deus pelos israelitas e seu desejo de estar conosco".</w:t>
      </w:r>
    </w:p>
    <w:p>
      <w:pPr>
        <w:pStyle w:val="ListBullet"/>
        <w:spacing w:line="240" w:lineRule="auto"/>
        <w:ind w:left="720"/>
      </w:pPr>
      <w:r>
        <w:rPr>
          <w:lang w:val="pt_PT" w:bidi="pt_PT"/>
        </w:rPr>
      </w:r>
      <w:r>
        <w:rPr>
          <w:lang w:val="pt_PT" w:bidi="pt_PT"/>
        </w:rPr>
        <w:t>Pergunte à pessoa que interpreta os jovens: "O que você está sentindo ou pensando?" A pessoa pode responder coisas como: "Espero que façamos isso direito", ou "Como fomos escolhidos para esse trabalho?"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pega o sangue e coloca um pouco em tigelas, e um pouco Moisés asperge no altar.</w:t>
      </w:r>
    </w:p>
    <w:p>
      <w:pPr/>
      <w:r>
        <w:rPr>
          <w:lang w:val="pt_PT" w:bidi="pt_PT"/>
        </w:rPr>
      </w:r>
      <w:r>
        <w:rPr>
          <w:lang w:val="pt_PT" w:bidi="pt_PT"/>
        </w:rPr>
        <w:t>Moisés leu o livro da aliança aos israelitas. Os israelitas concordam novamente em obedecer a tudo o que Yahweh ordenou. Moisés então asperge o sangue nas tigelas sobre as pessoas e lhes diz que esse é o sangue da aliança que Yahweh fez com eles de acordo com todas as palavras de Yahweh. Isso significa que tudo o que Yahweh disse era toda a aliança com os israelitas.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"Eu realmente espero que os israelitas levem isso a sério", ou "Isso parece muito sério. Espero que mantenhamos nossa parte do acordo", ou "Ainda me pergunto por que Yahweh me escolheu".</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24.1–8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disse a Moisés para subir à montanha com Arão, Nadabe, Abiú e setenta dos </w:t>
      </w:r>
      <w:r>
        <w:rPr>
          <w:b/>
          <w:lang w:val="pt_PT" w:bidi="pt_PT"/>
        </w:rPr>
        <w:t>anciãos de Israel</w:t>
      </w:r>
      <w:r>
        <w:rPr>
          <w:lang w:val="pt_PT" w:bidi="pt_PT"/>
        </w:rPr>
        <w:t xml:space="preserve">, e </w:t>
      </w:r>
      <w:r>
        <w:rPr>
          <w:b/>
          <w:lang w:val="pt_PT" w:bidi="pt_PT"/>
        </w:rPr>
        <w:t>adorar</w:t>
      </w:r>
      <w:r>
        <w:rPr>
          <w:lang w:val="pt_PT" w:bidi="pt_PT"/>
        </w:rPr>
        <w:t xml:space="preserve"> Yahweh à distância. Yahweh é o nome pessoal e próprio de </w:t>
      </w:r>
      <w:r>
        <w:rPr>
          <w:lang w:val="pt_PT" w:bidi="pt_PT"/>
        </w:rPr>
        <w:t>Deus</w:t>
      </w:r>
      <w:r>
        <w:rPr>
          <w:lang w:val="pt_PT" w:bidi="pt_PT"/>
        </w:rPr>
        <w:t xml:space="preserve">. Os anciãos são homens mais velhos e mais sábios em uma comunidade que ajudam as pessoas a saber como viver corretamente. Israel são os </w:t>
      </w:r>
      <w:r>
        <w:rPr>
          <w:lang w:val="pt_PT" w:bidi="pt_PT"/>
        </w:rPr>
        <w:t>descendentes</w:t>
      </w:r>
      <w:r>
        <w:rPr>
          <w:lang w:val="pt_PT" w:bidi="pt_PT"/>
        </w:rPr>
        <w:t xml:space="preserve"> de Jacó que se uniram em uma aliança com Yahweh. Adorar é estar admirado com Yahweh. Nesse caso, significa se deitar no chão em uma posição de louvor e adoração. Usem as palavras para Yahweh, anciãos, Israel e adoração que vocês usaram em passagens anteriores. Para mais informações sobre </w:t>
      </w:r>
      <w:r>
        <w:rPr>
          <w:lang w:val="pt_PT" w:bidi="pt_PT"/>
        </w:rPr>
        <w:t>Yahweh</w:t>
      </w:r>
      <w:r>
        <w:rPr>
          <w:lang w:val="pt_PT" w:bidi="pt_PT"/>
        </w:rPr>
        <w:t xml:space="preserve">, </w:t>
      </w:r>
      <w:r>
        <w:rPr>
          <w:lang w:val="pt_PT" w:bidi="pt_PT"/>
        </w:rPr>
        <w:t>anciãos</w:t>
      </w:r>
      <w:r>
        <w:rPr>
          <w:lang w:val="pt_PT" w:bidi="pt_PT"/>
        </w:rPr>
        <w:t xml:space="preserve">, </w:t>
      </w:r>
      <w:r>
        <w:rPr>
          <w:lang w:val="pt_PT" w:bidi="pt_PT"/>
        </w:rPr>
        <w:t>Israel</w:t>
      </w:r>
      <w:r>
        <w:rPr>
          <w:lang w:val="pt_PT" w:bidi="pt_PT"/>
        </w:rPr>
        <w:t xml:space="preserve"> e </w:t>
      </w:r>
      <w:r>
        <w:rPr>
          <w:lang w:val="pt_PT" w:bidi="pt_PT"/>
        </w:rPr>
        <w:t>adoração</w:t>
      </w:r>
      <w:r>
        <w:rPr>
          <w:lang w:val="pt_PT" w:bidi="pt_PT"/>
        </w:rPr>
        <w:t>, consultem o Glossário Mestre.</w:t>
      </w:r>
    </w:p>
    <w:p>
      <w:pPr/>
      <w:r>
        <w:rPr>
          <w:lang w:val="pt_PT" w:bidi="pt_PT"/>
        </w:rPr>
      </w:r>
      <w:r>
        <w:rPr>
          <w:lang w:val="pt_PT" w:bidi="pt_PT"/>
        </w:rPr>
        <w:t xml:space="preserve">Yahweh disse a Moisés que Moisés se aproximaria para adorar, mas o resto adoraria à distância, e o resto dos </w:t>
      </w:r>
      <w:r>
        <w:rPr>
          <w:lang w:val="pt_PT" w:bidi="pt_PT"/>
        </w:rPr>
        <w:t>israelitas</w:t>
      </w:r>
      <w:r>
        <w:rPr>
          <w:lang w:val="pt_PT" w:bidi="pt_PT"/>
        </w:rPr>
        <w:t xml:space="preserve"> nem subiria a montanha. Moisés foi até os israelitas e lhes disse todas as </w:t>
      </w:r>
      <w:r>
        <w:rPr>
          <w:b/>
          <w:lang w:val="pt_PT" w:bidi="pt_PT"/>
        </w:rPr>
        <w:t>palavras</w:t>
      </w:r>
      <w:r>
        <w:rPr>
          <w:lang w:val="pt_PT" w:bidi="pt_PT"/>
        </w:rPr>
        <w:t xml:space="preserve">, ou </w:t>
      </w:r>
      <w:r>
        <w:rPr>
          <w:b/>
          <w:lang w:val="pt_PT" w:bidi="pt_PT"/>
        </w:rPr>
        <w:t>dez mandamentos,</w:t>
      </w:r>
      <w:r>
        <w:rPr>
          <w:lang w:val="pt_PT" w:bidi="pt_PT"/>
        </w:rPr>
        <w:t xml:space="preserve"> e as </w:t>
      </w:r>
      <w:r>
        <w:rPr>
          <w:b/>
          <w:lang w:val="pt_PT" w:bidi="pt_PT"/>
        </w:rPr>
        <w:t>leis</w:t>
      </w:r>
      <w:r>
        <w:rPr>
          <w:lang w:val="pt_PT" w:bidi="pt_PT"/>
        </w:rPr>
        <w:t xml:space="preserve">, ou instruções, sobre como viver como povo da aliança. As pessoas disseram que fariam tudo o que Yahweh disse. Usem as mesmas palavras para palavras, ou dez </w:t>
      </w:r>
      <w:r>
        <w:rPr>
          <w:lang w:val="pt_PT" w:bidi="pt_PT"/>
        </w:rPr>
        <w:t>mandamentos</w:t>
      </w:r>
      <w:r>
        <w:rPr>
          <w:lang w:val="pt_PT" w:bidi="pt_PT"/>
        </w:rPr>
        <w:t xml:space="preserve">, e leis que vocês usaram em passagens anteriores. Para mais informações sobre </w:t>
      </w:r>
      <w:r>
        <w:rPr>
          <w:lang w:val="pt_PT" w:bidi="pt_PT"/>
        </w:rPr>
        <w:t>leis</w:t>
      </w:r>
      <w:r>
        <w:rPr>
          <w:lang w:val="pt_PT" w:bidi="pt_PT"/>
        </w:rPr>
        <w:t>, consultem o Glossário Mestre.</w:t>
      </w:r>
    </w:p>
    <w:p>
      <w:pPr/>
      <w:r>
        <w:rPr>
          <w:lang w:val="pt_PT" w:bidi="pt_PT"/>
        </w:rPr>
      </w:r>
      <w:r>
        <w:rPr>
          <w:lang w:val="pt_PT" w:bidi="pt_PT"/>
        </w:rPr>
        <w:t xml:space="preserve">Então Moisés escreveu todas as palavras de Yahweh. Na manhã seguinte, Moisés se levantou e construiu um </w:t>
      </w:r>
      <w:r>
        <w:rPr>
          <w:b/>
          <w:lang w:val="pt_PT" w:bidi="pt_PT"/>
        </w:rPr>
        <w:t>altar</w:t>
      </w:r>
      <w:r>
        <w:rPr>
          <w:lang w:val="pt_PT" w:bidi="pt_PT"/>
        </w:rPr>
        <w:t xml:space="preserve"> e preparou doze colunas para representar as doze tribos de Israel. Então Moisés enviou jovens que ofereceram </w:t>
      </w:r>
      <w:r>
        <w:rPr>
          <w:b/>
          <w:lang w:val="pt_PT" w:bidi="pt_PT"/>
        </w:rPr>
        <w:t>holocaustos</w:t>
      </w:r>
      <w:r>
        <w:rPr>
          <w:lang w:val="pt_PT" w:bidi="pt_PT"/>
        </w:rPr>
        <w:t xml:space="preserve"> e </w:t>
      </w:r>
      <w:r>
        <w:rPr>
          <w:b/>
          <w:lang w:val="pt_PT" w:bidi="pt_PT"/>
        </w:rPr>
        <w:t>sacrificaram</w:t>
      </w:r>
      <w:r>
        <w:rPr>
          <w:lang w:val="pt_PT" w:bidi="pt_PT"/>
        </w:rPr>
        <w:t xml:space="preserve"> touros jovens como uma oferta de paz, ou comunhão a Yahweh. Um altar geralmente é construído de terra e pedras e é um lugar onde os israelitas sacrificariam animais e então os queimariam para Yahweh. Os israelitas dariam uma oferta ou sacrifício a Yahweh como uma maneira de pedir </w:t>
      </w:r>
      <w:r>
        <w:rPr>
          <w:lang w:val="pt_PT" w:bidi="pt_PT"/>
        </w:rPr>
        <w:t>perdão</w:t>
      </w:r>
      <w:r>
        <w:rPr>
          <w:lang w:val="pt_PT" w:bidi="pt_PT"/>
        </w:rPr>
        <w:t xml:space="preserve">, ou dizer obrigado a Yahweh. Geralmente os israelitas matavam animais em um altar. Mas pode ser uma oferta de comida ou ervas que podem ser queimadas no altar também. Usem as mesmas palavras para altar, holocaustos, ofertas de paz ou comunhão, ou sacrifícios que vocês usaram em passagens anteriores. Para mais informações sobre </w:t>
      </w:r>
      <w:r>
        <w:rPr>
          <w:lang w:val="pt_PT" w:bidi="pt_PT"/>
        </w:rPr>
        <w:t>altar</w:t>
      </w:r>
      <w:r>
        <w:rPr>
          <w:lang w:val="pt_PT" w:bidi="pt_PT"/>
        </w:rPr>
        <w:t xml:space="preserve">, </w:t>
      </w:r>
      <w:r>
        <w:rPr>
          <w:lang w:val="pt_PT" w:bidi="pt_PT"/>
        </w:rPr>
        <w:t>holocaustos</w:t>
      </w:r>
      <w:r>
        <w:rPr>
          <w:lang w:val="pt_PT" w:bidi="pt_PT"/>
        </w:rPr>
        <w:t xml:space="preserve">, </w:t>
      </w:r>
      <w:r>
        <w:rPr>
          <w:b/>
          <w:lang w:val="pt_PT" w:bidi="pt_PT"/>
        </w:rPr>
        <w:t>ofertas de paz ou comunhão</w:t>
      </w:r>
      <w:r>
        <w:rPr>
          <w:lang w:val="pt_PT" w:bidi="pt_PT"/>
        </w:rPr>
        <w:t xml:space="preserve"> e </w:t>
      </w:r>
      <w:r>
        <w:rPr>
          <w:lang w:val="pt_PT" w:bidi="pt_PT"/>
        </w:rPr>
        <w:t>sacrifícios</w:t>
      </w:r>
      <w:r>
        <w:rPr>
          <w:lang w:val="pt_PT" w:bidi="pt_PT"/>
        </w:rPr>
        <w:t xml:space="preserve"> consultem o Glossário Mestre.</w:t>
      </w:r>
    </w:p>
    <w:p>
      <w:pPr/>
      <w:r>
        <w:rPr>
          <w:lang w:val="pt_PT" w:bidi="pt_PT"/>
        </w:rPr>
      </w:r>
      <w:r>
        <w:rPr>
          <w:lang w:val="pt_PT" w:bidi="pt_PT"/>
        </w:rPr>
        <w:t xml:space="preserve">Moisés pegou o </w:t>
      </w:r>
      <w:r>
        <w:rPr>
          <w:b/>
          <w:lang w:val="pt_PT" w:bidi="pt_PT"/>
        </w:rPr>
        <w:t>sangue</w:t>
      </w:r>
      <w:r>
        <w:rPr>
          <w:lang w:val="pt_PT" w:bidi="pt_PT"/>
        </w:rPr>
        <w:t xml:space="preserve"> sacrificial dos touros jovens e colocou metade dele no altar, e metade dele em tigelas. Então Moisés leu as leis e a aliança às pessoas e eles concordaram em obedecer a tudo o que Yahweh disse. Então Moisés aspergiu o sangue das tigelas sobre as pessoas e disse: esse é o sangue da </w:t>
      </w:r>
      <w:r>
        <w:rPr>
          <w:b/>
          <w:lang w:val="pt_PT" w:bidi="pt_PT"/>
        </w:rPr>
        <w:t>aliança</w:t>
      </w:r>
      <w:r>
        <w:rPr>
          <w:lang w:val="pt_PT" w:bidi="pt_PT"/>
        </w:rPr>
        <w:t xml:space="preserve"> que Yahweh fez com vocês de acordo com tudo o que Yahweh disse. O sangue muitas vezes é um símbolo da vida. Nesse caso, o sangue é usado para fazer algo </w:t>
      </w:r>
      <w:r>
        <w:rPr>
          <w:lang w:val="pt_PT" w:bidi="pt_PT"/>
        </w:rPr>
        <w:t>santo</w:t>
      </w:r>
      <w:r>
        <w:rPr>
          <w:lang w:val="pt_PT" w:bidi="pt_PT"/>
        </w:rPr>
        <w:t xml:space="preserve"> ou separado. Esse era um sinal da aliança entre Yahweh e o povo israelita. A aliança é um acordo permanente entre duas pessoas e estabelece amizade e </w:t>
      </w:r>
      <w:r>
        <w:rPr>
          <w:lang w:val="pt_PT" w:bidi="pt_PT"/>
        </w:rPr>
        <w:t>paz</w:t>
      </w:r>
      <w:r>
        <w:rPr>
          <w:lang w:val="pt_PT" w:bidi="pt_PT"/>
        </w:rPr>
        <w:t xml:space="preserve">. Usem a mesma palavra para sangue e aliança que vocês usaram em passagens anteriores. Para mais informações sobre </w:t>
      </w:r>
      <w:r>
        <w:rPr>
          <w:lang w:val="pt_PT" w:bidi="pt_PT"/>
        </w:rPr>
        <w:t>sangue</w:t>
      </w:r>
      <w:r>
        <w:rPr>
          <w:lang w:val="pt_PT" w:bidi="pt_PT"/>
        </w:rPr>
        <w:t xml:space="preserve"> e </w:t>
      </w:r>
      <w:r>
        <w:rPr>
          <w:lang w:val="pt_PT" w:bidi="pt_PT"/>
        </w:rPr>
        <w:t>aliança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24:9–18</w:t>
      </w:r>
      <w:r>
        <w:rPr>
          <w:lang w:val="pt_PT" w:bidi="pt_PT"/>
        </w:rPr>
      </w:r>
    </w:p>
    <w:p>
      <w:pPr>
        <w:pStyle w:val="Heading3"/>
      </w:pPr>
      <w:r>
        <w:rPr>
          <w:lang w:val="pt_PT" w:bidi="pt_PT"/>
        </w:rPr>
        <w:t>Ouvir e Sentir</w:t>
      </w:r>
    </w:p>
    <w:p>
      <w:pPr/>
      <w:r>
        <w:rPr>
          <w:lang w:val="pt_PT" w:bidi="pt_PT"/>
        </w:rPr>
      </w:r>
      <w:r>
        <w:rPr>
          <w:lang w:val="pt_PT" w:bidi="pt_PT"/>
        </w:rPr>
        <w:t>Nesta etapa, ouçam Êxodo 24.9–18 e guardem em seus corações.</w:t>
      </w:r>
    </w:p>
    <w:p>
      <w:pPr/>
      <w:r>
        <w:rPr>
          <w:lang w:val="pt_PT" w:bidi="pt_PT"/>
        </w:rPr>
      </w:r>
      <w:r>
        <w:rPr>
          <w:lang w:val="pt_PT" w:bidi="pt_PT"/>
        </w:rPr>
        <w:t>Ouçam uma versão em áudio de Êxodo 24.9–18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Êxodo 24.9–18 na tradução mais fácil de entender.</w:t>
      </w:r>
    </w:p>
    <w:p>
      <w:pPr/>
      <w:r>
        <w:rPr>
          <w:lang w:val="pt_PT" w:bidi="pt_PT"/>
        </w:rPr>
      </w:r>
      <w:r>
        <w:rPr>
          <w:lang w:val="pt_PT" w:bidi="pt_PT"/>
        </w:rPr>
        <w:t>Nessa passagem, Moisés acabou de dizer aos israelitas tudo o que Yahweh os instruiu a fazer pela aliança entre eles e Yahweh. Moisés selou a aliança sacrificando holocaustos e ofertas de paz e aspergindo o sangue dos touros nas pessoas e no altar. Agora Moisés faz o que Yahweh lhe disse para fazer subindo a montanha para adorar Yahweh. Moisés leva Arão, os dois filhos de Arão que eram chamados Nadabe e Abiú, e setenta dos anciãos de Israel até a montanha, que é o monte Sinai.</w:t>
      </w:r>
    </w:p>
    <w:p>
      <w:pPr/>
      <w:r>
        <w:rPr>
          <w:lang w:val="pt_PT" w:bidi="pt_PT"/>
        </w:rPr>
      </w:r>
      <w:r>
        <w:rPr>
          <w:lang w:val="pt_PT" w:bidi="pt_PT"/>
        </w:rPr>
        <w:t>Quando Moisés e o grupo que subiu a montanha viram Yahweh, ou o Deus que os israelitas adoravam, parecia haver algo como uma superfície sob seus pés, feita de uma pedra preciosa azul chamada safira, ou lápis-lazúli. Essa cor era tão azul quanto o céu, ou os céus.</w:t>
      </w:r>
    </w:p>
    <w:p>
      <w:pPr/>
      <w:r>
        <w:rPr>
          <w:lang w:val="pt_PT" w:bidi="pt_PT"/>
        </w:rPr>
      </w:r>
      <w:r>
        <w:rPr>
          <w:lang w:val="pt_PT" w:bidi="pt_PT"/>
        </w:rPr>
        <w:t xml:space="preserve">Parem aqui e, em grupo, olhem para uma imagem de uma </w:t>
      </w:r>
      <w:r>
        <w:rPr>
          <w:lang w:val="pt_PT" w:bidi="pt_PT"/>
        </w:rPr>
        <w:t>safira e lápis-lazúli</w:t>
      </w:r>
      <w:r>
        <w:rPr>
          <w:lang w:val="pt_PT" w:bidi="pt_PT"/>
        </w:rPr>
        <w:t>. Pause este áudio aqui.</w:t>
      </w:r>
    </w:p>
    <w:p>
      <w:pPr/>
      <w:r>
        <w:rPr>
          <w:lang w:val="pt_PT" w:bidi="pt_PT"/>
        </w:rPr>
      </w:r>
      <w:r>
        <w:rPr>
          <w:lang w:val="pt_PT" w:bidi="pt_PT"/>
        </w:rPr>
        <w:t>Deus não colocou suas mãos no grupo que subiu a montanha. Isso significa que Deus não os matou ou os feriu por entrar em sua presença. Acreditava-se que ninguém poderia ver a Deus e viver. Deus os havia convidado para sua presença e então os deixou viver. Então viram a Deus e comeram e beberam. Na cultura de Moisés, as alianças eram normalmente terminadas com uma refeição especial na qual os animais eram cortados ao meio. Então as duas pessoas caminhavam entre os pedaços dos animais, e então comiam a refeição juntos como um sinal de amizade. A aliança de Deus com Israel envolveu Deus como uma parte e o povo israelita como a outra. Arão, os filhos de Arão e os setenta anciãos representavam o povo israelita. Moisés ficou diretamente entre Deus e as pessoas como mediador, e é possível que ele tenha comido a porção de Deus da refeição simbolicamente como representante de Deus na cerimônia. Na cultura bíblica, as pessoas comiam juntas se fossem aliadas ou família. Quando as pessoas comiam juntas, era entendido que significava aceitação e aprovação umas das outras.</w:t>
      </w:r>
    </w:p>
    <w:p>
      <w:pPr/>
      <w:r>
        <w:rPr>
          <w:lang w:val="pt_PT" w:bidi="pt_PT"/>
        </w:rPr>
      </w:r>
      <w:r>
        <w:rPr>
          <w:lang w:val="pt_PT" w:bidi="pt_PT"/>
        </w:rPr>
        <w:t>Parem aqui e discutam essa pergunta em grupo: como as pessoas em sua cultura mostram aceitação e aprovação umas às outras? Como as pessoas em sua cultura completam um acordo umas com as outras? Pause este áudio aqui.</w:t>
      </w:r>
    </w:p>
    <w:p>
      <w:pPr/>
      <w:r>
        <w:rPr>
          <w:lang w:val="pt_PT" w:bidi="pt_PT"/>
        </w:rPr>
      </w:r>
      <w:r>
        <w:rPr>
          <w:lang w:val="pt_PT" w:bidi="pt_PT"/>
        </w:rPr>
        <w:t>Parem aqui e discutam essa pergunta em grupo: falem sobre o significado de comer uma refeição juntos em sua cultura. Contem uma história de um momento em que vocês ou alguém que vocês conheciam compartilhou uma refeição especificamente para se concentrar nos relacionamentos pessoais com os outros ou com Deus. Pause este áudio aqui.</w:t>
      </w:r>
    </w:p>
    <w:p>
      <w:pPr/>
      <w:r>
        <w:rPr>
          <w:lang w:val="pt_PT" w:bidi="pt_PT"/>
        </w:rPr>
      </w:r>
      <w:r>
        <w:rPr>
          <w:lang w:val="pt_PT" w:bidi="pt_PT"/>
        </w:rPr>
        <w:t>Yahweh então chama Moisés para subir até Ele na montanha e diz a Moisés para esperar lá, ou ficar lá. Isso parece implicar que Moisés não apenas esperará que Yahweh o encontre lá, mas que Moisés possa ficar lá por um tempo mais longo. Yahweh diz a Moisés que ele deve subir à montanha para que Yahweh possa lhe dar tábuas de pedra lisa e plana que o próprio Yahweh escreveu, bem como a lei e os mandamentos. Muito provavelmente, de acordo com o restante do Êxodo, as tábuas contêm apenas a lista das dez palavras, ou mandamentos. Moisés escreverá o resto das leis e instruções da aliança.</w:t>
      </w:r>
    </w:p>
    <w:p>
      <w:pPr/>
      <w:r>
        <w:rPr>
          <w:lang w:val="pt_PT" w:bidi="pt_PT"/>
        </w:rPr>
      </w:r>
      <w:r>
        <w:rPr>
          <w:lang w:val="pt_PT" w:bidi="pt_PT"/>
        </w:rPr>
        <w:t xml:space="preserve">Parem aqui e, em grupo, olhem para uma imagem de </w:t>
      </w:r>
      <w:r>
        <w:rPr>
          <w:lang w:val="pt_PT" w:bidi="pt_PT"/>
        </w:rPr>
        <w:t>tábuas de pedra lisa</w:t>
      </w:r>
      <w:r>
        <w:rPr>
          <w:lang w:val="pt_PT" w:bidi="pt_PT"/>
        </w:rPr>
        <w:t>. Pause este áudio aqui.</w:t>
      </w:r>
    </w:p>
    <w:p>
      <w:pPr/>
      <w:r>
        <w:rPr>
          <w:lang w:val="pt_PT" w:bidi="pt_PT"/>
        </w:rPr>
      </w:r>
      <w:r>
        <w:rPr>
          <w:lang w:val="pt_PT" w:bidi="pt_PT"/>
        </w:rPr>
        <w:t>Essa seção também é um pouco confusa. Não sabemos se Moisés, Arão e os filhos mais velhos de Arão, Nadabe e Abiú, e os anciãos desceram a montanha antes que Yahweh dissesse isso a Moisés. No entanto, é mais provável que tenham descido a montanha. Pensamos isso porque quando Moisés se levanta para voltar a subir a montanha, Josué, o assistente de Moisés, vai com ele. Até onde sabemos, Josué não estava no grupo de setenta e quatro que subiram a montanha antes.</w:t>
      </w:r>
    </w:p>
    <w:p>
      <w:pPr/>
      <w:r>
        <w:rPr>
          <w:lang w:val="pt_PT" w:bidi="pt_PT"/>
        </w:rPr>
      </w:r>
      <w:r>
        <w:rPr>
          <w:lang w:val="pt_PT" w:bidi="pt_PT"/>
        </w:rPr>
        <w:t>O momento nessa passagem também é um pouco confuso. Depois que diz que Moisés e Josué subiram a montanha, afirma que Moisés disse aos anciãos para esperarem que eles retornassem. É provável que enquanto Moisés estava subindo em direção à montanha, ou pouco antes de Moisés e Josué subirem a montanha, Moisés falou isso com os anciãos. Moisés diz aos anciãos para esperarem até que retornem. Moisés também lhes diz que Arão e Hur podem resolver quaisquer argumentos, ou questões legais, entre o povo.</w:t>
      </w:r>
    </w:p>
    <w:p>
      <w:pPr/>
      <w:r>
        <w:rPr>
          <w:lang w:val="pt_PT" w:bidi="pt_PT"/>
        </w:rPr>
      </w:r>
      <w:r>
        <w:rPr>
          <w:lang w:val="pt_PT" w:bidi="pt_PT"/>
        </w:rPr>
        <w:t>Parem aqui e discutam essa pergunta em grupo: falem sobre diferentes papéis de liderança entre os líderes em sua cultura. Como sua cultura determina quem tem mais responsabilidade ou autoridade? Pause este áudio aqui.</w:t>
      </w:r>
    </w:p>
    <w:p>
      <w:pPr/>
      <w:r>
        <w:rPr>
          <w:lang w:val="pt_PT" w:bidi="pt_PT"/>
        </w:rPr>
      </w:r>
      <w:r>
        <w:rPr>
          <w:lang w:val="pt_PT" w:bidi="pt_PT"/>
        </w:rPr>
        <w:t>A nuvem que cobria o topo do monte Sinai e representava a glória de Deus era semelhante àquela que aparecia durante o dia para ser uma coluna de nuvem escura. A nuvem representava a presença de Yahweh, ou a luz de Yahweh.</w:t>
      </w:r>
    </w:p>
    <w:p>
      <w:pPr/>
      <w:r>
        <w:rPr>
          <w:lang w:val="pt_PT" w:bidi="pt_PT"/>
        </w:rPr>
      </w:r>
      <w:r>
        <w:rPr>
          <w:lang w:val="pt_PT" w:bidi="pt_PT"/>
        </w:rPr>
        <w:t>É possível que Moisés tenha levado seis dias para subir a montanha antes que Yahweh chamasse Moisés da nuvem no sétimo dia. Como Josué subiu a montanha com Moisés, é provável que Josué tenha ficado do lado de fora da nuvem e esperado por Moisés. Para os israelitas abaixo, na base da montanha, a nuvem, ou a glória de Yahweh, parecia como um fogo consumidor na montanha. Moisés entrou na nuvem e provavelmente subiu mais na montanha. Moisés ficou lá quarenta dias e quarenta noites.</w:t>
      </w:r>
    </w:p>
    <w:p>
      <w:pPr/>
      <w:r>
        <w:rPr>
          <w:lang w:val="pt_PT" w:bidi="pt_PT"/>
        </w:rPr>
      </w:r>
      <w:r>
        <w:rPr>
          <w:lang w:val="pt_PT" w:bidi="pt_PT"/>
        </w:rPr>
        <w:t>Parem aqui e discutam essa pergunta em grupo: quais são alguns usos bons e ruins para o fogo em sua cultura? Contem uma história sobre as vezes em que vocês viram o fogo usado para o bem e as vezes em que viram o fogo usado de uma maneira ruim.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Êxodo 24.9–18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Moisés, Arão, Nadabe e Abiú, que são os filhos de Arão, e setenta dos anciãos de Israel subiram a montanha para adorar Yahweh. Quando viram Yahweh, viram algo que parecia um pavimento feito de uma pedra azul preciosa sob os pés de Yahweh. Yahweh não os feriu por estarem em sua presença. Então todos eles comeram e beberam juntos.</w:t>
      </w:r>
    </w:p>
    <w:p>
      <w:pPr/>
      <w:r>
        <w:rPr>
          <w:lang w:val="pt_PT" w:bidi="pt_PT"/>
        </w:rPr>
      </w:r>
      <w:r>
        <w:rPr>
          <w:b/>
          <w:lang w:val="pt_PT" w:bidi="pt_PT"/>
        </w:rPr>
        <w:t>Na segunda cena:</w:t>
      </w:r>
      <w:r>
        <w:rPr>
          <w:lang w:val="pt_PT" w:bidi="pt_PT"/>
        </w:rPr>
        <w:t xml:space="preserve"> Yahweh diz a Moisés para subir a montanha até Yahweh e esperar, ou ficar lá. Na montanha, Yahweh dará a Moisés os mandamentos e as leis que Yahweh escreveu em tábuas de pedra lisas e planas. Yahweh diz a Moisés que as tábuas podem ser usadas para ensinar ao povo israelita todos os mandamentos de Yahweh. Moisés e Josué, que é o assistente de Moisés, subiram a montanha até Yahweh. Mas Moisés disse aos anciãos para esperar na base da montanha. Arão e Hur ficariam para ajudar qualquer um com qualquer disputa.</w:t>
      </w:r>
    </w:p>
    <w:p>
      <w:pPr/>
      <w:r>
        <w:rPr>
          <w:lang w:val="pt_PT" w:bidi="pt_PT"/>
        </w:rPr>
      </w:r>
      <w:r>
        <w:rPr>
          <w:b/>
          <w:lang w:val="pt_PT" w:bidi="pt_PT"/>
        </w:rPr>
        <w:t>Na terceira cena:</w:t>
      </w:r>
      <w:r>
        <w:rPr>
          <w:lang w:val="pt_PT" w:bidi="pt_PT"/>
        </w:rPr>
        <w:t xml:space="preserve"> Moisés escala a montanha e a nuvem a cobre. Moisés esperou por seis dias, e no sétimo dia, Yahweh chamou Moisés da nuvem. Para os israelitas, a nuvem parecia fogo no topo da montanha. Quando Moisés entrou na nuvem, ficou lá quarenta dias e quarenta noites.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Nadabe</w:t>
      </w:r>
    </w:p>
    <w:p>
      <w:pPr>
        <w:pStyle w:val="ListBullet"/>
        <w:spacing w:line="240" w:lineRule="auto"/>
        <w:ind w:left="720"/>
      </w:pPr>
      <w:r>
        <w:rPr>
          <w:lang w:val="pt_PT" w:bidi="pt_PT"/>
        </w:rPr>
      </w:r>
      <w:r>
        <w:rPr>
          <w:lang w:val="pt_PT" w:bidi="pt_PT"/>
        </w:rPr>
        <w:t>Abiú</w:t>
      </w:r>
    </w:p>
    <w:p>
      <w:pPr>
        <w:pStyle w:val="ListBullet"/>
        <w:spacing w:line="240" w:lineRule="auto"/>
        <w:ind w:left="720"/>
      </w:pPr>
      <w:r>
        <w:rPr>
          <w:lang w:val="pt_PT" w:bidi="pt_PT"/>
        </w:rPr>
      </w:r>
      <w:r>
        <w:rPr>
          <w:lang w:val="pt_PT" w:bidi="pt_PT"/>
        </w:rPr>
        <w:t>Setenta anciãos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Hur</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A nuvem</w:t>
      </w:r>
    </w:p>
    <w:p>
      <w:pPr/>
      <w:r>
        <w:rPr>
          <w:lang w:val="pt_PT" w:bidi="pt_PT"/>
        </w:rPr>
      </w:r>
      <w:r>
        <w:rPr>
          <w:lang w:val="pt_PT" w:bidi="pt_PT"/>
        </w:rPr>
        <w:t>Em grupo, prestem atenção a essas partes do cenário da passagem: essa passagem acontece ao redor da montanha, o monte Sinai. No início da passagem, o grupo está na montanha. Não temos certeza se ou quando os setenta anciãos e Arão e seus filhos mais velhos descerão a montanha. Moisés e Josué sobem a montanha. Moisés sobe até uma parte mais alta da montanha do que Josué. Moisés entra na nuvem e Josué não entra na nuvem.</w:t>
      </w:r>
    </w:p>
    <w:p>
      <w:pPr/>
      <w:r>
        <w:rPr>
          <w:lang w:val="pt_PT" w:bidi="pt_PT"/>
        </w:rPr>
      </w:r>
      <w:r>
        <w:rPr>
          <w:lang w:val="pt_PT" w:bidi="pt_PT"/>
        </w:rPr>
        <w:t>Na primeira cena, Moisés, Arão, Nadabe e Abiú, que são os filhos mais velhos de Arão, e setenta dos anciãos de Israel subiram a montanha para adorar Yahweh. Quando viram o Deus de Israel, não há menção de como Deus era. No entanto, viram algo que parecia um pavimento feito de uma pedra azul preciosa, chamada safira, ou lápis-lazúli, sob os pés de Yahweh.</w:t>
      </w:r>
    </w:p>
    <w:p>
      <w:pPr/>
      <w:r>
        <w:rPr>
          <w:lang w:val="pt_PT" w:bidi="pt_PT"/>
        </w:rPr>
      </w:r>
      <w:r>
        <w:rPr>
          <w:lang w:val="pt_PT" w:bidi="pt_PT"/>
        </w:rPr>
        <w:t xml:space="preserve">Parem aqui e, em grupo, olhem para a imagem da </w:t>
      </w:r>
      <w:r>
        <w:rPr>
          <w:lang w:val="pt_PT" w:bidi="pt_PT"/>
        </w:rPr>
        <w:t>safira e lápis-lazúli</w:t>
      </w:r>
      <w:r>
        <w:rPr>
          <w:lang w:val="pt_PT" w:bidi="pt_PT"/>
        </w:rPr>
        <w:t>. Pause este áudio aqui.</w:t>
      </w:r>
    </w:p>
    <w:p>
      <w:pPr/>
      <w:r>
        <w:rPr>
          <w:lang w:val="pt_PT" w:bidi="pt_PT"/>
        </w:rPr>
      </w:r>
      <w:r>
        <w:rPr>
          <w:lang w:val="pt_PT" w:bidi="pt_PT"/>
        </w:rPr>
        <w:t>Parem aqui e discutam essa pergunta em grupo: que tipos de pedras preciosas vocês podem encontrar em sua cultura? Descrevam essas pedras uns aos outros. Pause este áudio aqui.</w:t>
      </w:r>
    </w:p>
    <w:p>
      <w:pPr/>
      <w:r>
        <w:rPr>
          <w:lang w:val="pt_PT" w:bidi="pt_PT"/>
        </w:rPr>
      </w:r>
      <w:r>
        <w:rPr>
          <w:lang w:val="pt_PT" w:bidi="pt_PT"/>
        </w:rPr>
        <w:t>Deus não feriu os homens nobres, ou os principais líderes de Israel, por estarem em sua presença. Então todos comeram e beberam juntos. Esses provavelmente eram quaisquer pedaços que sobraram dos touros jovens da oferta de paz.</w:t>
      </w:r>
    </w:p>
    <w:p>
      <w:pPr/>
      <w:r>
        <w:rPr>
          <w:lang w:val="pt_PT" w:bidi="pt_PT"/>
        </w:rPr>
      </w:r>
      <w:r>
        <w:rPr>
          <w:lang w:val="pt_PT" w:bidi="pt_PT"/>
        </w:rPr>
        <w:t>A passagem nunca nos diz que Moisés e o grupo desceram a montanha, mas assumimos que o fazem depois de sua refeição com Yahweh.</w:t>
      </w:r>
    </w:p>
    <w:p>
      <w:pPr/>
      <w:r>
        <w:rPr>
          <w:lang w:val="pt_PT" w:bidi="pt_PT"/>
        </w:rPr>
      </w:r>
      <w:r>
        <w:rPr>
          <w:lang w:val="pt_PT" w:bidi="pt_PT"/>
        </w:rPr>
        <w:t>Na segunda cena, Yahweh diz a Moisés para subir a montanha até Yahweh e esperar, ou ficar lá. Yahweh dará a Moisés os mandamentos que Yahweh escreveu em tábuas de pedra lisas e planas. É mais provável que as tábuas só tivessem os dez mandamentos nelas. Moisés escreveria o resto das leis. Yahweh diz a Moisés que as tábuas podem ser usadas para ensinar ao povo israelita todos os mandamentos de Yahweh. Moisés e Josué, o assistente de Moisés, subiram a montanha de Deus até Yahweh. A montanha de Deus também é o que os israelitas chamavam de monte Sinai. Não sabemos se Josué subiu a montanha com os anciãos originalmente, ou se ele esteve na base da montanha todo esse tempo. Mas então Moisés disse aos anciãos para esperarem até que Moisés e Josué retornassem. Na verdade não sabemos se os anciãos ficaram no meio da montanha, e não está claro se a instrução sobre disputas era sobre disputas entre eles, ou se voltaram para a base da montanha e deveriam ajudar todos os israelitas com suas disputas. A ação na passagem continua com Moisés, mas o grande grupo de israelitas agora está na base da montanha quando Moisés sai.</w:t>
      </w:r>
    </w:p>
    <w:p>
      <w:pPr/>
      <w:r>
        <w:rPr>
          <w:lang w:val="pt_PT" w:bidi="pt_PT"/>
        </w:rPr>
      </w:r>
      <w:r>
        <w:rPr>
          <w:lang w:val="pt_PT" w:bidi="pt_PT"/>
        </w:rPr>
        <w:t>Parem aqui e discutam essa pergunta em grupo: essa parte da passagem diz que Moisés subiu a montanha antes de dizer que falou aos anciãos o que fazer, mas sabemos que Moisés deve ter dito aos anciãos como lidar com disputas antes de os deixar para subir mais a montanha. Vocês podem querer reordenar isso em sua tradução. Falem sobre como vocês reordenam naturalmente os eventos para mostrar como eles ocorrem naturalmente. Pause este áudio aqui.</w:t>
      </w:r>
    </w:p>
    <w:p>
      <w:pPr/>
      <w:r>
        <w:rPr>
          <w:lang w:val="pt_PT" w:bidi="pt_PT"/>
        </w:rPr>
      </w:r>
      <w:r>
        <w:rPr>
          <w:lang w:val="pt_PT" w:bidi="pt_PT"/>
        </w:rPr>
        <w:t>Na terceira cena, Moisés escala a montanha e a glória de Yahweh na forma de uma nuvem cobre a montanha. Moisés subiu possivelmente por seis dias e no sétimo dia, quando Moisés chegou ao topo, Yahweh chamou Moisés da nuvem. Agora a passagem muda o foco por um momento para nos dizer o que os israelitas que estavam na base da montanha viram. Para eles, a nuvem parecia fogo que consumia, ou comia, o topo da montanha. Então Moisés entrou na nuvem e ficou na montanha por quarenta dias e quarenta noites.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Êxodo 24.9–18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Nadabe</w:t>
      </w:r>
    </w:p>
    <w:p>
      <w:pPr>
        <w:pStyle w:val="ListBullet"/>
        <w:spacing w:line="240" w:lineRule="auto"/>
        <w:ind w:left="720"/>
      </w:pPr>
      <w:r>
        <w:rPr>
          <w:lang w:val="pt_PT" w:bidi="pt_PT"/>
        </w:rPr>
      </w:r>
      <w:r>
        <w:rPr>
          <w:lang w:val="pt_PT" w:bidi="pt_PT"/>
        </w:rPr>
        <w:t>Abiú</w:t>
      </w:r>
    </w:p>
    <w:p>
      <w:pPr>
        <w:pStyle w:val="ListBullet"/>
        <w:spacing w:line="240" w:lineRule="auto"/>
        <w:ind w:left="720"/>
      </w:pPr>
      <w:r>
        <w:rPr>
          <w:lang w:val="pt_PT" w:bidi="pt_PT"/>
        </w:rPr>
      </w:r>
      <w:r>
        <w:rPr>
          <w:lang w:val="pt_PT" w:bidi="pt_PT"/>
        </w:rPr>
        <w:t>Setenta anciãos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Hur</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A nuvem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Arão, Nadabe e Abiú (filhos de Arão), e setenta dos anciãos de Israel subiram a montanha para adorar Yahweh. Quando eles viram o Deus de Israel, eles viram algo que parecia um pavimento feito de uma pedra azul preciosa sob os pés de Deus. Deus não os feriu por estarem em sua presença. Então todos eles comeram e beberam juntos.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Arão, e os filhos de Arão, e os anciãos: “O que você está sentindo ou pensando?”. A pessoa pode responder coisas como: "Não posso acreditar que estamos vendo isso!" ou "Estou com um pouco de medo de estar aqui. Ouvi que morreria se visse Yahweh", ou "Este Yahweh é tão incrível! Devemos adorá-lo!"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para subir a montanha até Yahweh e esperar ou ficar lá. Yahweh dará a Moisés os mandamentos que Yahweh escreveu em tábuas de pedra lisa. Yahweh diz a Moisés que as tábuas podem ser usadas para ensinar ao povo israelita todos os mandamentos de Yahweh. Moisés e Josué, assistente de Moisés, subiram a montanha até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Josué: “O que você está sentindo ou pensando?”. A pessoa pode responder coisas como: "Não tenho certeza se devo ir. Isso parece assustador!" ou "Confio em Moisés, então irei com ele para ajudá-lo como puder".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Mas Moisés disse aos anciãos para esperar na base da montanha. Arão e Hur ficariam para ajudar qualquer um com qualquer disputa.</w:t>
      </w:r>
    </w:p>
    <w:p>
      <w:pPr/>
      <w:r>
        <w:rPr>
          <w:lang w:val="pt_PT" w:bidi="pt_PT"/>
        </w:rPr>
      </w:r>
      <w:r>
        <w:rPr>
          <w:lang w:val="pt_PT" w:bidi="pt_PT"/>
        </w:rPr>
        <w:t>Moisés sobe a montanha e a nuvem a cobre. Moisés subiu, ou esperou, por seis dias e no sétimo dia, Yahweh chamou Moisés da nuvem.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"Ainda não sei por que Yahweh me escolheu", ou "É uma honra ser capaz de estar na presença de Yahweh. Não tenho certeza do que fiz para merecer isso", ou "Isso parece um pouco assustador, mas confiei em Yahweh até agora".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Para os israelitas, a nuvem parecia fogo no topo da montanha.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"O que está acontecendo aqui?" ou "Espero mesmo que Moisés esteja bem!" ou "Estou com medo deste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Moisés entrou na nuvem e ficou lá quarenta dias e quarenta noites.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Êxodo 24.9–18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Arão, Nadabe, Abiú e setenta dos </w:t>
      </w:r>
      <w:r>
        <w:rPr>
          <w:b/>
          <w:lang w:val="pt_PT" w:bidi="pt_PT"/>
        </w:rPr>
        <w:t>anciãos de Israel</w:t>
      </w:r>
      <w:r>
        <w:rPr>
          <w:lang w:val="pt_PT" w:bidi="pt_PT"/>
        </w:rPr>
        <w:t xml:space="preserve"> subiram o monte Sinai até o </w:t>
      </w:r>
      <w:r>
        <w:rPr>
          <w:b/>
          <w:lang w:val="pt_PT" w:bidi="pt_PT"/>
        </w:rPr>
        <w:t>Deus</w:t>
      </w:r>
      <w:r>
        <w:rPr>
          <w:lang w:val="pt_PT" w:bidi="pt_PT"/>
        </w:rPr>
        <w:t xml:space="preserve"> de </w:t>
      </w:r>
      <w:r>
        <w:rPr>
          <w:b/>
          <w:lang w:val="pt_PT" w:bidi="pt_PT"/>
        </w:rPr>
        <w:t>Israel</w:t>
      </w:r>
      <w:r>
        <w:rPr>
          <w:lang w:val="pt_PT" w:bidi="pt_PT"/>
        </w:rPr>
        <w:t xml:space="preserve">. Os anciãos são homens mais velhos e mais sábios que são líderes em uma comunidade que ajudam as pessoas a saber como viver corretamente. Nessa passagem eles são referidos como homens nobres, ou honrados. Aqui Yahweh não é usado quando Deus está interagindo com os anciãos. Ele é referido como Deus. Deus é o único Deus criador verdadeiro. O povo de Israel são os </w:t>
      </w:r>
      <w:r>
        <w:rPr>
          <w:lang w:val="pt_PT" w:bidi="pt_PT"/>
        </w:rPr>
        <w:t>descendentes</w:t>
      </w:r>
      <w:r>
        <w:rPr>
          <w:lang w:val="pt_PT" w:bidi="pt_PT"/>
        </w:rPr>
        <w:t xml:space="preserve"> de Jacó que firmaram uma aliança com Yahweh. Usem as palavras para anciãos, Deus e Israel que vocês usaram em passagens anteriores. Para mais informações sobre </w:t>
      </w:r>
      <w:r>
        <w:rPr>
          <w:lang w:val="pt_PT" w:bidi="pt_PT"/>
        </w:rPr>
        <w:t>anciãos</w:t>
      </w:r>
      <w:r>
        <w:rPr>
          <w:lang w:val="pt_PT" w:bidi="pt_PT"/>
        </w:rPr>
        <w:t xml:space="preserve">, </w:t>
      </w:r>
      <w:r>
        <w:rPr>
          <w:lang w:val="pt_PT" w:bidi="pt_PT"/>
        </w:rPr>
        <w:t>Deus</w:t>
      </w:r>
      <w:r>
        <w:rPr>
          <w:lang w:val="pt_PT" w:bidi="pt_PT"/>
        </w:rPr>
        <w:t xml:space="preserve"> e </w:t>
      </w:r>
      <w:r>
        <w:rPr>
          <w:lang w:val="pt_PT" w:bidi="pt_PT"/>
        </w:rPr>
        <w:t>Israel</w:t>
      </w:r>
      <w:r>
        <w:rPr>
          <w:lang w:val="pt_PT" w:bidi="pt_PT"/>
        </w:rPr>
        <w:t xml:space="preserve"> consultem o Glossário Mestre.</w:t>
      </w:r>
    </w:p>
    <w:p>
      <w:pPr/>
      <w:r>
        <w:rPr>
          <w:lang w:val="pt_PT" w:bidi="pt_PT"/>
        </w:rPr>
      </w:r>
      <w:r>
        <w:rPr>
          <w:lang w:val="pt_PT" w:bidi="pt_PT"/>
        </w:rPr>
        <w:t xml:space="preserve">O grupo viu Yahweh, e sob seus pés parecia haver algo como um pavimento ou passarela de </w:t>
      </w:r>
      <w:r>
        <w:rPr>
          <w:b/>
          <w:lang w:val="pt_PT" w:bidi="pt_PT"/>
        </w:rPr>
        <w:t>safira</w:t>
      </w:r>
      <w:r>
        <w:rPr>
          <w:lang w:val="pt_PT" w:bidi="pt_PT"/>
        </w:rPr>
        <w:t xml:space="preserve">, que é uma pedra preciosa azul. O pavimento era tão claro quanto o firmamento, ou o </w:t>
      </w:r>
      <w:r>
        <w:rPr>
          <w:b/>
          <w:lang w:val="pt_PT" w:bidi="pt_PT"/>
        </w:rPr>
        <w:t>céu</w:t>
      </w:r>
      <w:r>
        <w:rPr>
          <w:lang w:val="pt_PT" w:bidi="pt_PT"/>
        </w:rPr>
        <w:t xml:space="preserve">. O céu aqui se refere ou ao céu físico, que vemos, ou ao lugar onde Yahweh vive. Aqui parece estar se referindo ao azul do céu. Usem a mesma palavra para céu que vocês usaram em passagens anteriores. Para mais informações sobre o </w:t>
      </w:r>
      <w:r>
        <w:rPr>
          <w:lang w:val="pt_PT" w:bidi="pt_PT"/>
        </w:rPr>
        <w:t>céu</w:t>
      </w:r>
      <w:r>
        <w:rPr>
          <w:lang w:val="pt_PT" w:bidi="pt_PT"/>
        </w:rPr>
        <w:t>, consultem o Glossário Mestre.</w:t>
      </w:r>
    </w:p>
    <w:p>
      <w:pPr/>
      <w:r>
        <w:rPr>
          <w:lang w:val="pt_PT" w:bidi="pt_PT"/>
        </w:rPr>
      </w:r>
      <w:r>
        <w:rPr>
          <w:lang w:val="pt_PT" w:bidi="pt_PT"/>
        </w:rPr>
        <w:t>O Deus de Israel não estendeu sua mão contra os homens de Israel, nem os prejudicou. Mas viram Yahweh e comeram e beberam.</w:t>
      </w:r>
    </w:p>
    <w:p>
      <w:pPr/>
      <w:r>
        <w:rPr>
          <w:lang w:val="pt_PT" w:bidi="pt_PT"/>
        </w:rPr>
      </w:r>
      <w:r>
        <w:rPr>
          <w:lang w:val="pt_PT" w:bidi="pt_PT"/>
        </w:rPr>
        <w:t xml:space="preserve">Então </w:t>
      </w:r>
      <w:r>
        <w:rPr>
          <w:b/>
          <w:lang w:val="pt_PT" w:bidi="pt_PT"/>
        </w:rPr>
        <w:t>Yahweh</w:t>
      </w:r>
      <w:r>
        <w:rPr>
          <w:lang w:val="pt_PT" w:bidi="pt_PT"/>
        </w:rPr>
        <w:t xml:space="preserve"> disse a Moisés para subir até Ele na montanha. Yahweh é o nome pessoal e próprio de Deus. Usem a mesma palavra que vocês usaram para Yahweh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iria dar a Moisés a </w:t>
      </w:r>
      <w:r>
        <w:rPr>
          <w:b/>
          <w:lang w:val="pt_PT" w:bidi="pt_PT"/>
        </w:rPr>
        <w:t>lei e os mandamentos</w:t>
      </w:r>
      <w:r>
        <w:rPr>
          <w:lang w:val="pt_PT" w:bidi="pt_PT"/>
        </w:rPr>
        <w:t xml:space="preserve"> que Yahweh havia escrito em tábuas de pedra. Essas duas palavras muitas vezes são usadas juntas e às vezes significam a mesma coisa. Lei aqui é o termo geral e abrangente para todas as regras que Deus deu a Moisés para que o povo vivesse como seu povo da </w:t>
      </w:r>
      <w:r>
        <w:rPr>
          <w:lang w:val="pt_PT" w:bidi="pt_PT"/>
        </w:rPr>
        <w:t>aliança</w:t>
      </w:r>
      <w:r>
        <w:rPr>
          <w:lang w:val="pt_PT" w:bidi="pt_PT"/>
        </w:rPr>
        <w:t xml:space="preserve">. Mandamentos é a palavra geral para as instruções, às vezes especificamente sobre as </w:t>
      </w:r>
      <w:r>
        <w:rPr>
          <w:lang w:val="pt_PT" w:bidi="pt_PT"/>
        </w:rPr>
        <w:t>ofertas</w:t>
      </w:r>
      <w:r>
        <w:rPr>
          <w:lang w:val="pt_PT" w:bidi="pt_PT"/>
        </w:rPr>
        <w:t xml:space="preserve"> e a </w:t>
      </w:r>
      <w:r>
        <w:rPr>
          <w:lang w:val="pt_PT" w:bidi="pt_PT"/>
        </w:rPr>
        <w:t>adoração</w:t>
      </w:r>
      <w:r>
        <w:rPr>
          <w:lang w:val="pt_PT" w:bidi="pt_PT"/>
        </w:rPr>
        <w:t xml:space="preserve">, que Deus deu a Moisés. Usem a mesma palavra para lei e mandamento que vocês usaram anteriormente. Para mais informações sobre </w:t>
      </w:r>
      <w:r>
        <w:rPr>
          <w:lang w:val="pt_PT" w:bidi="pt_PT"/>
        </w:rPr>
        <w:t>lei</w:t>
      </w:r>
      <w:r>
        <w:rPr>
          <w:lang w:val="pt_PT" w:bidi="pt_PT"/>
        </w:rPr>
        <w:t xml:space="preserve"> e </w:t>
      </w:r>
      <w:r>
        <w:rPr>
          <w:lang w:val="pt_PT" w:bidi="pt_PT"/>
        </w:rPr>
        <w:t>mandamentos</w:t>
      </w:r>
      <w:r>
        <w:rPr>
          <w:lang w:val="pt_PT" w:bidi="pt_PT"/>
        </w:rPr>
        <w:t>, consultem o Glossário Mestre.</w:t>
      </w:r>
    </w:p>
    <w:p>
      <w:pPr/>
      <w:r>
        <w:rPr>
          <w:lang w:val="pt_PT" w:bidi="pt_PT"/>
        </w:rPr>
      </w:r>
      <w:r>
        <w:rPr>
          <w:lang w:val="pt_PT" w:bidi="pt_PT"/>
        </w:rPr>
        <w:t>Então Moisés e seu assistente, Josué, começaram a subir a montanha de Deus, ou o monte Sinai. Moisés disse aos anciãos para esperarem até que Moisés e Josué retornassem. Moisés disse aos anciãos que, se alguma disputa surgisse, Arão e Hur ajudariam.</w:t>
      </w:r>
    </w:p>
    <w:p>
      <w:pPr/>
      <w:r>
        <w:rPr>
          <w:lang w:val="pt_PT" w:bidi="pt_PT"/>
        </w:rPr>
      </w:r>
      <w:r>
        <w:rPr>
          <w:lang w:val="pt_PT" w:bidi="pt_PT"/>
        </w:rPr>
        <w:t xml:space="preserve">Então Moisés subiu a montanha e a </w:t>
      </w:r>
      <w:r>
        <w:rPr>
          <w:b/>
          <w:lang w:val="pt_PT" w:bidi="pt_PT"/>
        </w:rPr>
        <w:t>nuvem</w:t>
      </w:r>
      <w:r>
        <w:rPr>
          <w:lang w:val="pt_PT" w:bidi="pt_PT"/>
        </w:rPr>
        <w:t xml:space="preserve"> cobriu a montanha. A </w:t>
      </w:r>
      <w:r>
        <w:rPr>
          <w:b/>
          <w:lang w:val="pt_PT" w:bidi="pt_PT"/>
        </w:rPr>
        <w:t>glória</w:t>
      </w:r>
      <w:r>
        <w:rPr>
          <w:lang w:val="pt_PT" w:bidi="pt_PT"/>
        </w:rPr>
        <w:t xml:space="preserve"> de Yahweh vivia no monte Sinai e a nuvem o cobriu por seis dias. Então no sétimo dia, Yahweh chamou Moisés da nuvem. Uma nuvem é água condensada ou umidade que está no ar. A glória de Yahweh é sua presença ou como Yahweh mostra seu poder. Usem as mesmas palavras para nuvem e glória que vocês usaram em passagens anteriores. Para mais informações sobre </w:t>
      </w:r>
      <w:r>
        <w:rPr>
          <w:lang w:val="pt_PT" w:bidi="pt_PT"/>
        </w:rPr>
        <w:t>glória</w:t>
      </w:r>
      <w:r>
        <w:rPr>
          <w:lang w:val="pt_PT" w:bidi="pt_PT"/>
        </w:rPr>
        <w:t>, consultem o Glossário Mestre.</w:t>
      </w:r>
    </w:p>
    <w:p>
      <w:pPr/>
      <w:r>
        <w:rPr>
          <w:lang w:val="pt_PT" w:bidi="pt_PT"/>
        </w:rPr>
      </w:r>
      <w:r>
        <w:rPr>
          <w:lang w:val="pt_PT" w:bidi="pt_PT"/>
        </w:rPr>
        <w:t>Para o povo de Israel, a glória parecia ser como fogo no topo da montanha. Moisés entrou na nuvem e ficou lá quarenta dias e quarenta noites.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25:1–9</w:t>
      </w:r>
      <w:r>
        <w:rPr>
          <w:lang w:val="pt_PT" w:bidi="pt_PT"/>
        </w:rPr>
      </w:r>
    </w:p>
    <w:p>
      <w:pPr>
        <w:pStyle w:val="Heading3"/>
      </w:pPr>
      <w:r>
        <w:rPr>
          <w:lang w:val="pt_PT" w:bidi="pt_PT"/>
        </w:rPr>
        <w:t>Ouvir e Sentir</w:t>
      </w:r>
    </w:p>
    <w:p>
      <w:pPr/>
      <w:r>
        <w:rPr>
          <w:lang w:val="pt_PT" w:bidi="pt_PT"/>
        </w:rPr>
      </w:r>
      <w:r>
        <w:rPr>
          <w:lang w:val="pt_PT" w:bidi="pt_PT"/>
        </w:rPr>
        <w:t>Nesta etapa, ouçam Êxodo 25.1–9 e guardem em seus corações.</w:t>
      </w:r>
    </w:p>
    <w:p>
      <w:pPr/>
      <w:r>
        <w:rPr>
          <w:lang w:val="pt_PT" w:bidi="pt_PT"/>
        </w:rPr>
      </w:r>
      <w:r>
        <w:rPr>
          <w:lang w:val="pt_PT" w:bidi="pt_PT"/>
        </w:rPr>
        <w:t>Ouçam uma versão em áudio de Êxodo 25.1–9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25.1–9 na tradução mais fácil de entender.</w:t>
      </w:r>
    </w:p>
    <w:p>
      <w:pPr/>
      <w:r>
        <w:rPr>
          <w:lang w:val="pt_PT" w:bidi="pt_PT"/>
        </w:rPr>
      </w:r>
      <w:r>
        <w:rPr>
          <w:lang w:val="pt_PT" w:bidi="pt_PT"/>
        </w:rPr>
        <w:t>Antes de Yahweh trazer os israelitas para fora do Egito, Yahweh disse aos israelitas para irem até seus vizinhos egípcios e receberem deles vários metais e tecidos preciosos. Desde que os tirou do Egito, tanto Yahweh quanto os israelitas concordaram em viver em um relacionamento de aliança uns com os outros. Yahweh chamou Moisés para a nuvem no topo da montanha. Moisés subiu até o topo do monte Sinai para se encontrar com Yahweh. Yahweh agora dá a Moisés as instruções para os israelitas trazerem uma oferta a Yahweh para que os israelitas possam construir um lugar de adoração a Yahweh e onde Yahweh possa habitar com os israelitas.</w:t>
      </w:r>
    </w:p>
    <w:p>
      <w:pPr/>
      <w:r>
        <w:rPr>
          <w:lang w:val="pt_PT" w:bidi="pt_PT"/>
        </w:rPr>
      </w:r>
      <w:r>
        <w:rPr>
          <w:lang w:val="pt_PT" w:bidi="pt_PT"/>
        </w:rPr>
        <w:t>Yahweh diz a Moisés que diga aos israelitas que recolham uma contribuição para Yahweh. Cada pessoa que se sinta tocada no coração, ou que esteja disposta a contribuir, pode contribuir. Yahweh não faz dessa uma contribuição obrigatória de todas as pessoas. Yahweh, no entanto, dá instruções específicas sobre o que deve ser contribuído.</w:t>
      </w:r>
    </w:p>
    <w:p>
      <w:pPr/>
      <w:r>
        <w:rPr>
          <w:lang w:val="pt_PT" w:bidi="pt_PT"/>
        </w:rPr>
      </w:r>
      <w:r>
        <w:rPr>
          <w:lang w:val="pt_PT" w:bidi="pt_PT"/>
        </w:rPr>
        <w:t>Deus então dá a Moisés uma lista de materiais que os israelitas devem reunir para a habitação de Yahweh. Os três primeiros itens com os quais os israelitas deveriam contribuir eram vários metais preciosos, ouro, prata e bronze.</w:t>
      </w:r>
    </w:p>
    <w:p>
      <w:pPr/>
      <w:r>
        <w:rPr>
          <w:lang w:val="pt_PT" w:bidi="pt_PT"/>
        </w:rPr>
      </w:r>
      <w:r>
        <w:rPr>
          <w:lang w:val="pt_PT" w:bidi="pt_PT"/>
        </w:rPr>
        <w:t xml:space="preserve">Parem aqui e olhem para imagens de </w:t>
      </w:r>
      <w:r>
        <w:rPr>
          <w:lang w:val="pt_PT" w:bidi="pt_PT"/>
        </w:rPr>
        <w:t>itens de ouro, prata e bronze</w:t>
      </w:r>
      <w:r>
        <w:rPr>
          <w:lang w:val="pt_PT" w:bidi="pt_PT"/>
        </w:rPr>
        <w:t>. Pause este áudio aqui.</w:t>
      </w:r>
    </w:p>
    <w:p>
      <w:pPr/>
      <w:r>
        <w:rPr>
          <w:lang w:val="pt_PT" w:bidi="pt_PT"/>
        </w:rPr>
      </w:r>
      <w:r>
        <w:rPr>
          <w:lang w:val="pt_PT" w:bidi="pt_PT"/>
        </w:rPr>
        <w:t>O próximo grupo de itens eram materiais que haviam sido tingidos com as cores azul, púrpura e escarlate, bem como linho fino e pelos de cabra. Os corantes eram muito semelhantes uns aos outros e eram tons de púrpura com tonalidades ligeiramente diferentes. Esses corantes eram muito caros e muitas vezes simbolizavam a realeza.</w:t>
      </w:r>
    </w:p>
    <w:p>
      <w:pPr/>
      <w:r>
        <w:rPr>
          <w:lang w:val="pt_PT" w:bidi="pt_PT"/>
        </w:rPr>
      </w:r>
      <w:r>
        <w:rPr>
          <w:lang w:val="pt_PT" w:bidi="pt_PT"/>
        </w:rPr>
        <w:t xml:space="preserve">Parem aqui e olhem para imagens de materiais que foram tingidos de </w:t>
      </w:r>
      <w:r>
        <w:rPr>
          <w:lang w:val="pt_PT" w:bidi="pt_PT"/>
        </w:rPr>
        <w:t>azul</w:t>
      </w:r>
      <w:r>
        <w:rPr>
          <w:lang w:val="pt_PT" w:bidi="pt_PT"/>
        </w:rPr>
        <w:t xml:space="preserve">, </w:t>
      </w:r>
      <w:r>
        <w:rPr>
          <w:lang w:val="pt_PT" w:bidi="pt_PT"/>
        </w:rPr>
        <w:t>púrpura</w:t>
      </w:r>
      <w:r>
        <w:rPr>
          <w:lang w:val="pt_PT" w:bidi="pt_PT"/>
        </w:rPr>
        <w:t xml:space="preserve"> e </w:t>
      </w:r>
      <w:r>
        <w:rPr>
          <w:lang w:val="pt_PT" w:bidi="pt_PT"/>
        </w:rPr>
        <w:t>escarlate</w:t>
      </w:r>
      <w:r>
        <w:rPr>
          <w:lang w:val="pt_PT" w:bidi="pt_PT"/>
        </w:rPr>
        <w:t>. Pause este áudio aqui.</w:t>
      </w:r>
    </w:p>
    <w:p>
      <w:pPr/>
      <w:r>
        <w:rPr>
          <w:lang w:val="pt_PT" w:bidi="pt_PT"/>
        </w:rPr>
      </w:r>
      <w:r>
        <w:rPr>
          <w:lang w:val="pt_PT" w:bidi="pt_PT"/>
        </w:rPr>
        <w:t>Parem aqui e conversem sobre quais cores de tecido representam a realeza ou um alto líder em sua cultura. Pause este áudio aqui.</w:t>
      </w:r>
    </w:p>
    <w:p>
      <w:pPr/>
      <w:r>
        <w:rPr>
          <w:lang w:val="pt_PT" w:bidi="pt_PT"/>
        </w:rPr>
      </w:r>
      <w:r>
        <w:rPr>
          <w:lang w:val="pt_PT" w:bidi="pt_PT"/>
        </w:rPr>
        <w:t>O linho era comum no Egito. Era um material macio, como o algodão, que era feito de uma planta chamada linho. A produção de linho era um processo muito trabalhoso e o linho egípcio tinha fios de fibra mais delicados do que a maioria dos outros linhos.</w:t>
      </w:r>
    </w:p>
    <w:p>
      <w:pPr/>
      <w:r>
        <w:rPr>
          <w:lang w:val="pt_PT" w:bidi="pt_PT"/>
        </w:rPr>
      </w:r>
      <w:r>
        <w:rPr>
          <w:lang w:val="pt_PT" w:bidi="pt_PT"/>
        </w:rPr>
        <w:t xml:space="preserve">Parem aqui e olhem para uma imagem de </w:t>
      </w:r>
      <w:r>
        <w:rPr>
          <w:lang w:val="pt_PT" w:bidi="pt_PT"/>
        </w:rPr>
        <w:t>linho egípcio</w:t>
      </w:r>
      <w:r>
        <w:rPr>
          <w:lang w:val="pt_PT" w:bidi="pt_PT"/>
        </w:rPr>
        <w:t>. Pause este áudio aqui.</w:t>
      </w:r>
    </w:p>
    <w:p>
      <w:pPr/>
      <w:r>
        <w:rPr>
          <w:lang w:val="pt_PT" w:bidi="pt_PT"/>
        </w:rPr>
      </w:r>
      <w:r>
        <w:rPr>
          <w:lang w:val="pt_PT" w:bidi="pt_PT"/>
        </w:rPr>
        <w:t>As pessoas transformavam pelos de cabra em fio e os usavam para manter a chuva fora da habitação, permitindo a passagem de brisas. Isso era usado para as tendas dos israelitas, além de ser necessário para a habitação de Yahweh.</w:t>
      </w:r>
    </w:p>
    <w:p>
      <w:pPr/>
      <w:r>
        <w:rPr>
          <w:lang w:val="pt_PT" w:bidi="pt_PT"/>
        </w:rPr>
      </w:r>
      <w:r>
        <w:rPr>
          <w:lang w:val="pt_PT" w:bidi="pt_PT"/>
        </w:rPr>
        <w:t>Esses metais e materiais preciosos eram, muito provavelmente, os que os israelitas levaram dos egípcios antes de deixarem o Egito.</w:t>
      </w:r>
    </w:p>
    <w:p>
      <w:pPr/>
      <w:r>
        <w:rPr>
          <w:lang w:val="pt_PT" w:bidi="pt_PT"/>
        </w:rPr>
      </w:r>
      <w:r>
        <w:rPr>
          <w:lang w:val="pt_PT" w:bidi="pt_PT"/>
        </w:rPr>
        <w:t>Parem aqui e discutam quais itens preciosos são usados para decorar lugares de adoração em sua cultura. Pause este áudio aqui.</w:t>
      </w:r>
    </w:p>
    <w:p>
      <w:pPr/>
      <w:r>
        <w:rPr>
          <w:lang w:val="pt_PT" w:bidi="pt_PT"/>
        </w:rPr>
      </w:r>
      <w:r>
        <w:rPr>
          <w:lang w:val="pt_PT" w:bidi="pt_PT"/>
        </w:rPr>
        <w:t>As peles do carneiro tingidas de vermelho poderiam ter passado pelo processo de serem curtidas. Muitas vezes isso é o que lhes dava uma cor avermelhada. Curtir uma pele envolve transformar a pele de um animal em couro, para que fosse utilizável como coisas como odres de água ou vinho, sacos ou sandálias.</w:t>
      </w:r>
    </w:p>
    <w:p>
      <w:pPr/>
      <w:r>
        <w:rPr>
          <w:lang w:val="pt_PT" w:bidi="pt_PT"/>
        </w:rPr>
      </w:r>
      <w:r>
        <w:rPr>
          <w:lang w:val="pt_PT" w:bidi="pt_PT"/>
        </w:rPr>
        <w:t xml:space="preserve">Parem aqui e olhem para uma imagem de </w:t>
      </w:r>
      <w:r>
        <w:rPr>
          <w:lang w:val="pt_PT" w:bidi="pt_PT"/>
        </w:rPr>
        <w:t>pele curtida</w:t>
      </w:r>
      <w:r>
        <w:rPr>
          <w:lang w:val="pt_PT" w:bidi="pt_PT"/>
        </w:rPr>
        <w:t>. Falem sobre diferentes usos para peles e como são preparadas para esses usos em sua cultura. Pause este áudio aqui.</w:t>
      </w:r>
    </w:p>
    <w:p>
      <w:pPr/>
      <w:r>
        <w:rPr>
          <w:lang w:val="pt_PT" w:bidi="pt_PT"/>
        </w:rPr>
      </w:r>
      <w:r>
        <w:rPr>
          <w:lang w:val="pt_PT" w:bidi="pt_PT"/>
        </w:rPr>
        <w:t>A pele de um peixe-boi poderia ser a pele de um golfinho, que existia perto do Mar Vermelho, perto do monte Sinai. Ou poderia ser a pele de um animal que vive na água, como o mar, chamado dugongo ou peixe-boi. Esses também viviam na água perto da Península do Sinai.</w:t>
      </w:r>
    </w:p>
    <w:p>
      <w:pPr/>
      <w:r>
        <w:rPr>
          <w:lang w:val="pt_PT" w:bidi="pt_PT"/>
        </w:rPr>
      </w:r>
      <w:r>
        <w:rPr>
          <w:lang w:val="pt_PT" w:bidi="pt_PT"/>
        </w:rPr>
        <w:t xml:space="preserve">Parem aqui e olhem para uma imagem de um </w:t>
      </w:r>
      <w:r>
        <w:rPr>
          <w:lang w:val="pt_PT" w:bidi="pt_PT"/>
        </w:rPr>
        <w:t>golfinho</w:t>
      </w:r>
      <w:r>
        <w:rPr>
          <w:lang w:val="pt_PT" w:bidi="pt_PT"/>
        </w:rPr>
        <w:t xml:space="preserve">, bem como uma imagem de um </w:t>
      </w:r>
      <w:r>
        <w:rPr>
          <w:lang w:val="pt_PT" w:bidi="pt_PT"/>
        </w:rPr>
        <w:t>peixe-boi</w:t>
      </w:r>
      <w:r>
        <w:rPr>
          <w:lang w:val="pt_PT" w:bidi="pt_PT"/>
        </w:rPr>
        <w:t>. Pause este áudio aqui.</w:t>
      </w:r>
    </w:p>
    <w:p>
      <w:pPr/>
      <w:r>
        <w:rPr>
          <w:lang w:val="pt_PT" w:bidi="pt_PT"/>
        </w:rPr>
      </w:r>
      <w:r>
        <w:rPr>
          <w:lang w:val="pt_PT" w:bidi="pt_PT"/>
        </w:rPr>
        <w:t xml:space="preserve">Parem aqui e olhem para um mapa da </w:t>
      </w:r>
      <w:r>
        <w:rPr>
          <w:lang w:val="pt_PT" w:bidi="pt_PT"/>
        </w:rPr>
        <w:t>Península do Sinai e os mares ao seu redor</w:t>
      </w:r>
      <w:r>
        <w:rPr>
          <w:lang w:val="pt_PT" w:bidi="pt_PT"/>
        </w:rPr>
        <w:t>. Pause este áudio aqui.</w:t>
      </w:r>
    </w:p>
    <w:p>
      <w:pPr/>
      <w:r>
        <w:rPr>
          <w:lang w:val="pt_PT" w:bidi="pt_PT"/>
        </w:rPr>
      </w:r>
      <w:r>
        <w:rPr>
          <w:lang w:val="pt_PT" w:bidi="pt_PT"/>
        </w:rPr>
        <w:t>A acácia crescia em abundância na Península do Sinai. É uma árvore com aproximadamente 6 metros de altura e um pouco menos de um metro de circunferência. A casca é resistente e tem uma granulação fechada, por isso raramente é atacada por insetos.</w:t>
      </w:r>
    </w:p>
    <w:p>
      <w:pPr/>
      <w:r>
        <w:rPr>
          <w:lang w:val="pt_PT" w:bidi="pt_PT"/>
        </w:rPr>
      </w:r>
      <w:r>
        <w:rPr>
          <w:lang w:val="pt_PT" w:bidi="pt_PT"/>
        </w:rPr>
        <w:t xml:space="preserve">Parem aqui e olhem para uma imagem de uma </w:t>
      </w:r>
      <w:r>
        <w:rPr>
          <w:lang w:val="pt_PT" w:bidi="pt_PT"/>
        </w:rPr>
        <w:t>árvore de acácia</w:t>
      </w:r>
      <w:r>
        <w:rPr>
          <w:lang w:val="pt_PT" w:bidi="pt_PT"/>
        </w:rPr>
        <w:t>. Pause este áudio aqui.</w:t>
      </w:r>
    </w:p>
    <w:p>
      <w:pPr/>
      <w:r>
        <w:rPr>
          <w:lang w:val="pt_PT" w:bidi="pt_PT"/>
        </w:rPr>
      </w:r>
      <w:r>
        <w:rPr>
          <w:lang w:val="pt_PT" w:bidi="pt_PT"/>
        </w:rPr>
        <w:t>As pessoas faziam o óleo para as lâmpadas a partir de azeitonas, o fruto da oliveira, e o usavam nas lâmpadas de argila comuns. As pessoas pressionavam essas azeitonas com uma pedra grande até que o óleo fosse espremido do fruto da oliveira.</w:t>
      </w:r>
    </w:p>
    <w:p>
      <w:pPr/>
      <w:r>
        <w:rPr>
          <w:lang w:val="pt_PT" w:bidi="pt_PT"/>
        </w:rPr>
      </w:r>
      <w:r>
        <w:rPr>
          <w:lang w:val="pt_PT" w:bidi="pt_PT"/>
        </w:rPr>
        <w:t xml:space="preserve">Parem aqui e, em grupo, olhem para uma imagem de uma </w:t>
      </w:r>
      <w:r>
        <w:rPr>
          <w:lang w:val="pt_PT" w:bidi="pt_PT"/>
        </w:rPr>
        <w:t>azeitona</w:t>
      </w:r>
      <w:r>
        <w:rPr>
          <w:lang w:val="pt_PT" w:bidi="pt_PT"/>
        </w:rPr>
        <w:t>. Pause este áudio aqui.</w:t>
      </w:r>
    </w:p>
    <w:p>
      <w:pPr/>
      <w:r>
        <w:rPr>
          <w:lang w:val="pt_PT" w:bidi="pt_PT"/>
        </w:rPr>
      </w:r>
      <w:r>
        <w:rPr>
          <w:lang w:val="pt_PT" w:bidi="pt_PT"/>
        </w:rPr>
        <w:t>Especiarias para o óleo da unção eram usadas para fazer o óleo cheirar bem. Essas especiarias eram tipos de plantas que cheiravam bem. As especiarias fazem o óleo especial para ungir os sacerdotes e diferentes partes do tabernáculo. A palavra para "ungir" significa derramar, aspergir ou esfregar o óleo em uma pessoa ou em um objeto. Isso mostrava que a pessoa era nomeada para o serviço especial, ou que o objeto era designado como santo e separado para uso especial. O incenso perfumado exigia uma lista diferente de especiarias usadas para queimar. Os israelitas valorizavam as especiarias por seu cheiro em vez de tempero para os alimentos. O incenso perfumado é composto por gramíneas que exalam um aroma agradável quando queimadas.</w:t>
      </w:r>
    </w:p>
    <w:p>
      <w:pPr/>
      <w:r>
        <w:rPr>
          <w:lang w:val="pt_PT" w:bidi="pt_PT"/>
        </w:rPr>
      </w:r>
      <w:r>
        <w:rPr>
          <w:lang w:val="pt_PT" w:bidi="pt_PT"/>
        </w:rPr>
        <w:t>Parem aqui e discutam essa pergunta em grupo: como as pessoas em sua cultura separam algo para serviço especial ou o designam para uso especial? Pause este áudio aqui.</w:t>
      </w:r>
    </w:p>
    <w:p>
      <w:pPr/>
      <w:r>
        <w:rPr>
          <w:lang w:val="pt_PT" w:bidi="pt_PT"/>
        </w:rPr>
      </w:r>
      <w:r>
        <w:rPr>
          <w:lang w:val="pt_PT" w:bidi="pt_PT"/>
        </w:rPr>
        <w:t>Uma estola sacerdotal era uma veste semelhante a um avental que seria usada pelo sumo sacerdote. O peitoral era uma espécie de bolsa especial que era presa à estola sacerdotal e ficava pendurada sobre o peito do sumo sacerdote. Tinha cerca de 23 centímetros quadrados. Ambos tinham pedras muito preciosas, algumas das quais eram chamadas de ônix. O ônix é uma pedra escura que tem alguns veios brancos que a atravessam.</w:t>
      </w:r>
    </w:p>
    <w:p>
      <w:pPr/>
      <w:r>
        <w:rPr>
          <w:lang w:val="pt_PT" w:bidi="pt_PT"/>
        </w:rPr>
      </w:r>
      <w:r>
        <w:rPr>
          <w:lang w:val="pt_PT" w:bidi="pt_PT"/>
        </w:rPr>
        <w:t xml:space="preserve">Parem aqui e, em grupo, olhem para o desenho da </w:t>
      </w:r>
      <w:r>
        <w:rPr>
          <w:b/>
          <w:lang w:val="pt_PT" w:bidi="pt_PT"/>
        </w:rPr>
        <w:t>estola sacerdotal e o peitoral do sumo sacerdote</w:t>
      </w:r>
      <w:r>
        <w:rPr>
          <w:lang w:val="pt_PT" w:bidi="pt_PT"/>
        </w:rPr>
        <w:t>.</w:t>
      </w:r>
    </w:p>
    <w:p>
      <w:pPr/>
      <w:r>
        <w:rPr>
          <w:lang w:val="pt_PT" w:bidi="pt_PT"/>
        </w:rPr>
      </w:r>
      <w:r>
        <w:rPr>
          <w:lang w:val="pt_PT" w:bidi="pt_PT"/>
        </w:rPr>
        <w:t xml:space="preserve">Parem e, em grupo, olhem para uma imagem de </w:t>
      </w:r>
      <w:r>
        <w:rPr>
          <w:lang w:val="pt_PT" w:bidi="pt_PT"/>
        </w:rPr>
        <w:t>ônix</w:t>
      </w:r>
      <w:r>
        <w:rPr>
          <w:lang w:val="pt_PT" w:bidi="pt_PT"/>
        </w:rPr>
        <w:t>. Pause este áudio aqui.</w:t>
      </w:r>
    </w:p>
    <w:p>
      <w:pPr/>
      <w:r>
        <w:rPr>
          <w:lang w:val="pt_PT" w:bidi="pt_PT"/>
        </w:rPr>
      </w:r>
      <w:r>
        <w:rPr>
          <w:lang w:val="pt_PT" w:bidi="pt_PT"/>
        </w:rPr>
        <w:t>Parem aqui e discutam essa pergunta em grupo: falem sobre o que os líderes religiosos em sua cultura usam para distinguir que estão perto de Deus, ou de seus deuses. Pause este áudio aqui.</w:t>
      </w:r>
    </w:p>
    <w:p>
      <w:pPr/>
      <w:r>
        <w:rPr>
          <w:lang w:val="pt_PT" w:bidi="pt_PT"/>
        </w:rPr>
      </w:r>
      <w:r>
        <w:rPr>
          <w:lang w:val="pt_PT" w:bidi="pt_PT"/>
        </w:rPr>
        <w:t>Depois que Yahweh lista os itens que os israelitas devem contribuir, Yahweh diz a Moisés para fazer os israelitas construírem um santuário, ou um lugar santo também chamado de tabernáculo, para que ele possa habitar ou viver entre seu povo. Yahweh diz a Moisés para que eles façam o santuário, ou o tabernáculo, e cada peça de mobília no tabernáculo exatamente como Yahweh lhes diz.</w:t>
      </w:r>
    </w:p>
    <w:p>
      <w:pPr/>
      <w:r>
        <w:rPr>
          <w:lang w:val="pt_PT" w:bidi="pt_PT"/>
        </w:rPr>
      </w:r>
      <w:r>
        <w:rPr>
          <w:lang w:val="pt_PT" w:bidi="pt_PT"/>
        </w:rPr>
        <w:t>Parem aqui e discutam essa pergunta em grupo: falem sobre como sua comunidade se sente sobre ter Deus ou deuses vivendo entre vocês. Que tipos de coisas vocês fazem para se preparar para que Deus, ou outros deuses, vivam entre vocês?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25.1–9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diz a Moisés para instruir os israelitas a recolherem uma contribuição ou oferta a Yahweh. Os israelitas devem dar essa oferta livremente, conforme o seu coração os conduzir. Não estão sob nenhuma obrigação de dar.</w:t>
      </w:r>
    </w:p>
    <w:p>
      <w:pPr/>
      <w:r>
        <w:rPr>
          <w:lang w:val="pt_PT" w:bidi="pt_PT"/>
        </w:rPr>
      </w:r>
      <w:r>
        <w:rPr>
          <w:b/>
          <w:lang w:val="pt_PT" w:bidi="pt_PT"/>
        </w:rPr>
        <w:t>Na segunda cena:</w:t>
      </w:r>
      <w:r>
        <w:rPr>
          <w:lang w:val="pt_PT" w:bidi="pt_PT"/>
        </w:rPr>
        <w:t xml:space="preserve"> Yahweh dá uma lista de itens para a oferta. Esses itens incluem ouro, prata, bronze, materiais tingidos de azul, púrpura e escarlate, linho fino, pelos de cabrito, peles de carneiro tingidas de vermelho, peles de animais marinhos, madeira de acácia, azeite de oliva, especiarias, incenso aromático, ônix e outras pedras preciosas.</w:t>
      </w:r>
    </w:p>
    <w:p>
      <w:pPr/>
      <w:r>
        <w:rPr>
          <w:lang w:val="pt_PT" w:bidi="pt_PT"/>
        </w:rPr>
      </w:r>
      <w:r>
        <w:rPr>
          <w:b/>
          <w:lang w:val="pt_PT" w:bidi="pt_PT"/>
        </w:rPr>
        <w:t>Na terceira cena:</w:t>
      </w:r>
      <w:r>
        <w:rPr>
          <w:lang w:val="pt_PT" w:bidi="pt_PT"/>
        </w:rPr>
        <w:t xml:space="preserve"> Yahweh diz a Moisés que diga aos israelitas que usem esses itens para fazer uma habitação santa para Yahweh, para que Yahweh possa viver entre os israelitas. Yahweh diz a Moisés que peça que eles façam isso e todos os móveis para a habitação, de acordo com todos os planos que Yahweh dará a Moisés.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resto dos israelitas</w:t>
      </w:r>
    </w:p>
    <w:p>
      <w:pPr/>
      <w:r>
        <w:rPr>
          <w:lang w:val="pt_PT" w:bidi="pt_PT"/>
        </w:rPr>
      </w:r>
      <w:r>
        <w:rPr>
          <w:lang w:val="pt_PT" w:bidi="pt_PT"/>
        </w:rPr>
        <w:t>Em grupo, prestem atenção a essas partes do cenário da passagem: na passagem anterior, lembrem que Yahweh havia chamado Moisés para a nuvem no monte Sinai. Lá Yahweh fala com Moisés para lhe dar instruções para os israelitas. Yahweh diz a Moisés para recolher uma oferta dos israelitas. Essa oferta é para Yahweh e será usada para sua habitação. Essa oferta está aberta a todos os israelitas. No entanto, nem todos os israelitas têm que participar da oferta. Cada israelita poderia dar, conforme seu coração era levado a dar. O coração era considerado o lugar onde as emoções e as decisões são tomadas, e essa era uma maneira de falar sobre pessoas que doavam de boa vontade.</w:t>
      </w:r>
    </w:p>
    <w:p>
      <w:pPr/>
      <w:r>
        <w:rPr>
          <w:lang w:val="pt_PT" w:bidi="pt_PT"/>
        </w:rPr>
      </w:r>
      <w:r>
        <w:rPr>
          <w:lang w:val="pt_PT" w:bidi="pt_PT"/>
        </w:rPr>
        <w:t>Parem aqui e discutam essa pergunta em grupo: falem sobre como as pessoas dão ofertas a seus deuses em sua cultura. Conte uma história sobre dar de boa vontade e descreva como você se sentiu ao dar. Pause este áudio aqui.</w:t>
      </w:r>
    </w:p>
    <w:p>
      <w:pPr/>
      <w:r>
        <w:rPr>
          <w:lang w:val="pt_PT" w:bidi="pt_PT"/>
        </w:rPr>
      </w:r>
      <w:r>
        <w:rPr>
          <w:lang w:val="pt_PT" w:bidi="pt_PT"/>
        </w:rPr>
        <w:t>Parem aqui e discutam essa pergunta em grupo: falem sobre o lugar no corpo que sua cultura usa para explicar onde as emoções e as decisões são tomadas. Pause este áudio aqui.</w:t>
      </w:r>
    </w:p>
    <w:p>
      <w:pPr/>
      <w:r>
        <w:rPr>
          <w:lang w:val="pt_PT" w:bidi="pt_PT"/>
        </w:rPr>
      </w:r>
      <w:r>
        <w:rPr>
          <w:lang w:val="pt_PT" w:bidi="pt_PT"/>
        </w:rPr>
        <w:t>Na segunda cena, Yahweh dá uma lista de materiais a serem coletados para a oferta. A maioria desses materiais era usada para a realeza da época. Muitos desses itens foram coletados dos egípcios antes dos israelitas deixarem o Egito.</w:t>
      </w:r>
    </w:p>
    <w:p>
      <w:pPr/>
      <w:r>
        <w:rPr>
          <w:lang w:val="pt_PT" w:bidi="pt_PT"/>
        </w:rPr>
      </w:r>
      <w:r>
        <w:rPr>
          <w:lang w:val="pt_PT" w:bidi="pt_PT"/>
        </w:rPr>
        <w:t>Na terceira cena, Yahweh diz a Moisés que com essas ofertas, os israelitas farão uma habitação santa para que Yahweh viva no meio dos israelitas. Esse é um tema importante na aliança de Deus com os israelitas: que ele habitará com eles e os protegerá. Deus está fazendo planos para cumprir sua parte da aliança com os israelitas.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25.1–9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resto dos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e Moisés estão na nuvem sobre o monte Sinai. Yahweh diz a Moisés para fazer com que os israelitas recolham uma oferta para dar a Yahweh. Yahweh diz que essa oferta deve vir daqueles cujos corações estão dispostos a doar.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“Yahweh é tão merecedor, espero que as pessoas estejam dispostas a doar”, ou “Eu me pergunto como posso garantir que todos ouçam sobre essa oportunidade de dar voluntariamente a Yahweh”, ou “Isso é tão gracioso de Yahweh para permitir que as pessoas deem como seu coração quer”.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dá a Moisés uma lista de itens com os quais os israelitas podem contribuir. Esses itens incluem ouro, prata, bronze, materiais tingidos de azul, púrpura e escarlate, linho fino, pelos de cabrito, peles de carneiro tingidas de vermelho, peles de animais marinhos, madeira de acácia, azeite de oliva, especiarias, incenso aromático, ônix e outras pedras preciosas.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“Eu me pergunto o que Yahweh fará com tudo isso?”. ou “Agora entendo por que Yahweh queria que pegásemos algumas dessas coisas dos egípcios”, ou “Espero que eu me lembre de todos esses itens para dizer aos israelitas!”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então diz a Moisés que Ele quer que os israelitas façam um santuário para Yahweh para que Ele possa viver entre eles. Yahweh diz a Moisés para dar as instruções exatas para o tabernáculo e os móveis para ele aos israelitas.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tão arrebatado pelo amor de Yahweh por nós!” ou “Não posso acreditar que ele quer viver conosco! Isso é incrível!" ou "Ele é tão digno de nossa adoração e espero que construamos esse tabernáculo exatamente como Ele diz".</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25.1–9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falou com Moisés e disse a Moisés para pegar uma </w:t>
      </w:r>
      <w:r>
        <w:rPr>
          <w:b/>
          <w:lang w:val="pt_PT" w:bidi="pt_PT"/>
        </w:rPr>
        <w:t>contribuição</w:t>
      </w:r>
      <w:r>
        <w:rPr>
          <w:lang w:val="pt_PT" w:bidi="pt_PT"/>
        </w:rPr>
        <w:t xml:space="preserve">, ou </w:t>
      </w:r>
      <w:r>
        <w:rPr>
          <w:b/>
          <w:lang w:val="pt_PT" w:bidi="pt_PT"/>
        </w:rPr>
        <w:t>oferta</w:t>
      </w:r>
      <w:r>
        <w:rPr>
          <w:lang w:val="pt_PT" w:bidi="pt_PT"/>
        </w:rPr>
        <w:t xml:space="preserve">, do povo de </w:t>
      </w:r>
      <w:r>
        <w:rPr>
          <w:lang w:val="pt_PT" w:bidi="pt_PT"/>
        </w:rPr>
        <w:t>Israel</w:t>
      </w:r>
      <w:r>
        <w:rPr>
          <w:lang w:val="pt_PT" w:bidi="pt_PT"/>
        </w:rPr>
        <w:t xml:space="preserve">. Yahweh é o nome pessoal e próprio de </w:t>
      </w:r>
      <w:r>
        <w:rPr>
          <w:lang w:val="pt_PT" w:bidi="pt_PT"/>
        </w:rPr>
        <w:t>Deus</w:t>
      </w:r>
      <w:r>
        <w:rPr>
          <w:lang w:val="pt_PT" w:bidi="pt_PT"/>
        </w:rPr>
        <w:t xml:space="preserve">. Uma contribuição ou oferta é um presente ou </w:t>
      </w:r>
      <w:r>
        <w:rPr>
          <w:lang w:val="pt_PT" w:bidi="pt_PT"/>
        </w:rPr>
        <w:t>sacrifício</w:t>
      </w:r>
      <w:r>
        <w:rPr>
          <w:lang w:val="pt_PT" w:bidi="pt_PT"/>
        </w:rPr>
        <w:t xml:space="preserve"> dado a Deus. Os israelitas são os </w:t>
      </w:r>
      <w:r>
        <w:rPr>
          <w:lang w:val="pt_PT" w:bidi="pt_PT"/>
        </w:rPr>
        <w:t>descendentes</w:t>
      </w:r>
      <w:r>
        <w:rPr>
          <w:lang w:val="pt_PT" w:bidi="pt_PT"/>
        </w:rPr>
        <w:t xml:space="preserve"> de Jacó. Usem as mesmas palavras para Yahweh, oferta e israelitas que vocês usaram em passagens anteriores. Para mais informações sobre </w:t>
      </w:r>
      <w:r>
        <w:rPr>
          <w:lang w:val="pt_PT" w:bidi="pt_PT"/>
        </w:rPr>
        <w:t>Yahweh</w:t>
      </w:r>
      <w:r>
        <w:rPr>
          <w:lang w:val="pt_PT" w:bidi="pt_PT"/>
        </w:rPr>
        <w:t xml:space="preserve">, </w:t>
      </w:r>
      <w:r>
        <w:rPr>
          <w:lang w:val="pt_PT" w:bidi="pt_PT"/>
        </w:rPr>
        <w:t>oferta</w:t>
      </w:r>
      <w:r>
        <w:rPr>
          <w:lang w:val="pt_PT" w:bidi="pt_PT"/>
        </w:rPr>
        <w:t xml:space="preserve"> e </w:t>
      </w:r>
      <w:r>
        <w:rPr>
          <w:lang w:val="pt_PT" w:bidi="pt_PT"/>
        </w:rPr>
        <w:t>israelitas</w:t>
      </w:r>
      <w:r>
        <w:rPr>
          <w:lang w:val="pt_PT" w:bidi="pt_PT"/>
        </w:rPr>
        <w:t>, consultem o Glossário Mestre.</w:t>
      </w:r>
    </w:p>
    <w:p>
      <w:pPr/>
      <w:r>
        <w:rPr>
          <w:lang w:val="pt_PT" w:bidi="pt_PT"/>
        </w:rPr>
      </w:r>
      <w:r>
        <w:rPr>
          <w:lang w:val="pt_PT" w:bidi="pt_PT"/>
        </w:rPr>
        <w:t xml:space="preserve">Yahweh diz para levantar a contribuição de todos cujo </w:t>
      </w:r>
      <w:r>
        <w:rPr>
          <w:b/>
          <w:lang w:val="pt_PT" w:bidi="pt_PT"/>
        </w:rPr>
        <w:t>coração</w:t>
      </w:r>
      <w:r>
        <w:rPr>
          <w:lang w:val="pt_PT" w:bidi="pt_PT"/>
        </w:rPr>
        <w:t xml:space="preserve"> os move a dar à contribuição. O coração é o lugar onde acontecem os sentimentos e decisões de uma pessoa. Use a mesma palavra para coração que você usou em passagens anteriores. Para mais informações sobre </w:t>
      </w:r>
      <w:r>
        <w:rPr>
          <w:lang w:val="pt_PT" w:bidi="pt_PT"/>
        </w:rPr>
        <w:t>coração</w:t>
      </w:r>
      <w:r>
        <w:rPr>
          <w:lang w:val="pt_PT" w:bidi="pt_PT"/>
        </w:rPr>
        <w:t>, consulte o Glossário Mestre. Certifiquem-se de usar a parte do corpo em sua cultura que fala sobre o lugar onde as emoções e as decisões são tomadas.</w:t>
      </w:r>
    </w:p>
    <w:p>
      <w:pPr/>
      <w:r>
        <w:rPr>
          <w:lang w:val="pt_PT" w:bidi="pt_PT"/>
        </w:rPr>
      </w:r>
      <w:r>
        <w:rPr>
          <w:lang w:val="pt_PT" w:bidi="pt_PT"/>
        </w:rPr>
        <w:t xml:space="preserve">Moisés deve receber esses itens pela contribuição: os metais preciosos chamados ouro, prata e </w:t>
      </w:r>
      <w:r>
        <w:rPr>
          <w:b/>
          <w:lang w:val="pt_PT" w:bidi="pt_PT"/>
        </w:rPr>
        <w:t>bronze</w:t>
      </w:r>
      <w:r>
        <w:rPr>
          <w:lang w:val="pt_PT" w:bidi="pt_PT"/>
        </w:rPr>
        <w:t xml:space="preserve">; materiais feitos de lã e fio tingidos de azul, púrpura e escarlate; linho fino; pelos de cabra; peles de carneiro tingidas de vermelho, e a pele de peixes-boi; madeira de acácia; </w:t>
      </w:r>
      <w:r>
        <w:rPr>
          <w:b/>
          <w:lang w:val="pt_PT" w:bidi="pt_PT"/>
        </w:rPr>
        <w:t>óleo para as lâmpadas</w:t>
      </w:r>
      <w:r>
        <w:rPr>
          <w:lang w:val="pt_PT" w:bidi="pt_PT"/>
        </w:rPr>
        <w:t xml:space="preserve">, especiarias para o </w:t>
      </w:r>
      <w:r>
        <w:rPr>
          <w:b/>
          <w:lang w:val="pt_PT" w:bidi="pt_PT"/>
        </w:rPr>
        <w:t>óleo da unção</w:t>
      </w:r>
      <w:r>
        <w:rPr>
          <w:lang w:val="pt_PT" w:bidi="pt_PT"/>
        </w:rPr>
        <w:t xml:space="preserve"> e especiarias para o incenso perfumado; ônix e outras pedras preciosas para a </w:t>
      </w:r>
      <w:r>
        <w:rPr>
          <w:b/>
          <w:lang w:val="pt_PT" w:bidi="pt_PT"/>
        </w:rPr>
        <w:t>estola sacerdotal e o peitoral</w:t>
      </w:r>
      <w:r>
        <w:rPr>
          <w:lang w:val="pt_PT" w:bidi="pt_PT"/>
        </w:rPr>
        <w:t xml:space="preserve">. O bronze é um metal de cor dourada acastanhada que é forte e fácil de trabalhar e não se deteriora facilmente. O óleo era feito do fruto da oliveira. O óleo da unção era derramado sobre uma pessoa ou objeto para mostrar que eram separados para uma tarefa especial. Uma </w:t>
      </w:r>
      <w:r>
        <w:rPr>
          <w:b/>
          <w:lang w:val="pt_PT" w:bidi="pt_PT"/>
        </w:rPr>
        <w:t>estola sacerdotal</w:t>
      </w:r>
      <w:r>
        <w:rPr>
          <w:lang w:val="pt_PT" w:bidi="pt_PT"/>
        </w:rPr>
        <w:t xml:space="preserve"> era uma veste semelhante a um avental que seria usada pelo sumo sacerdote. O peitoral era uma espécie de bolsa especial presa à estola sacerdotal e ficava pendurada sobre o peito do </w:t>
      </w:r>
      <w:r>
        <w:rPr>
          <w:lang w:val="pt_PT" w:bidi="pt_PT"/>
        </w:rPr>
        <w:t>sumo sacerdote</w:t>
      </w:r>
      <w:r>
        <w:rPr>
          <w:lang w:val="pt_PT" w:bidi="pt_PT"/>
        </w:rPr>
        <w:t>.</w:t>
      </w:r>
    </w:p>
    <w:p>
      <w:pPr/>
      <w:r>
        <w:rPr>
          <w:lang w:val="pt_PT" w:bidi="pt_PT"/>
        </w:rPr>
      </w:r>
      <w:r>
        <w:rPr>
          <w:lang w:val="pt_PT" w:bidi="pt_PT"/>
        </w:rPr>
        <w:t xml:space="preserve">Parem aqui e discutam em grupo qual palavra ou frase vocês usarão para </w:t>
      </w:r>
      <w:r>
        <w:rPr>
          <w:b/>
          <w:lang w:val="pt_PT" w:bidi="pt_PT"/>
        </w:rPr>
        <w:t>bronze</w:t>
      </w:r>
      <w:r>
        <w:rPr>
          <w:lang w:val="pt_PT" w:bidi="pt_PT"/>
        </w:rPr>
        <w:t xml:space="preserve">, </w:t>
      </w:r>
      <w:r>
        <w:rPr>
          <w:b/>
          <w:lang w:val="pt_PT" w:bidi="pt_PT"/>
        </w:rPr>
        <w:t>óleo</w:t>
      </w:r>
      <w:r>
        <w:rPr>
          <w:lang w:val="pt_PT" w:bidi="pt_PT"/>
        </w:rPr>
        <w:t xml:space="preserve">, </w:t>
      </w:r>
      <w:r>
        <w:rPr>
          <w:b/>
          <w:lang w:val="pt_PT" w:bidi="pt_PT"/>
        </w:rPr>
        <w:t>óleo da unção</w:t>
      </w:r>
      <w:r>
        <w:rPr>
          <w:lang w:val="pt_PT" w:bidi="pt_PT"/>
        </w:rPr>
        <w:t xml:space="preserve">, </w:t>
      </w:r>
      <w:r>
        <w:rPr>
          <w:b/>
          <w:lang w:val="pt_PT" w:bidi="pt_PT"/>
        </w:rPr>
        <w:t>estola sacerdotal</w:t>
      </w:r>
      <w:r>
        <w:rPr>
          <w:lang w:val="pt_PT" w:bidi="pt_PT"/>
        </w:rPr>
        <w:t xml:space="preserve"> e </w:t>
      </w:r>
      <w:r>
        <w:rPr>
          <w:b/>
          <w:lang w:val="pt_PT" w:bidi="pt_PT"/>
        </w:rPr>
        <w:t>peitoral</w:t>
      </w:r>
      <w:r>
        <w:rPr>
          <w:lang w:val="pt_PT" w:bidi="pt_PT"/>
        </w:rPr>
        <w:t xml:space="preserve">. Procure </w:t>
      </w:r>
      <w:r>
        <w:rPr>
          <w:b/>
          <w:lang w:val="pt_PT" w:bidi="pt_PT"/>
        </w:rPr>
        <w:t>bronze</w:t>
      </w:r>
      <w:r>
        <w:rPr>
          <w:lang w:val="pt_PT" w:bidi="pt_PT"/>
        </w:rPr>
        <w:t xml:space="preserve"> e </w:t>
      </w:r>
      <w:r>
        <w:rPr>
          <w:lang w:val="pt_PT" w:bidi="pt_PT"/>
        </w:rPr>
        <w:t>unção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Então Yahweh diz a Moisés para deixar os israelitas fazerem a Yahweh um </w:t>
      </w:r>
      <w:r>
        <w:rPr>
          <w:b/>
          <w:lang w:val="pt_PT" w:bidi="pt_PT"/>
        </w:rPr>
        <w:t>santuário</w:t>
      </w:r>
      <w:r>
        <w:rPr>
          <w:lang w:val="pt_PT" w:bidi="pt_PT"/>
        </w:rPr>
        <w:t xml:space="preserve"> para que Ele possa habitar entre eles. Yahweh diz a Moisés para que eles façam o </w:t>
      </w:r>
      <w:r>
        <w:rPr>
          <w:b/>
          <w:lang w:val="pt_PT" w:bidi="pt_PT"/>
        </w:rPr>
        <w:t>tabernáculo</w:t>
      </w:r>
      <w:r>
        <w:rPr>
          <w:lang w:val="pt_PT" w:bidi="pt_PT"/>
        </w:rPr>
        <w:t xml:space="preserve"> exatamente conforme o modelo que Yahweh mostra a Moisés. Um santuário é um </w:t>
      </w:r>
      <w:r>
        <w:rPr>
          <w:b/>
          <w:lang w:val="pt_PT" w:bidi="pt_PT"/>
        </w:rPr>
        <w:t>lugar santo</w:t>
      </w:r>
      <w:r>
        <w:rPr>
          <w:lang w:val="pt_PT" w:bidi="pt_PT"/>
        </w:rPr>
        <w:t xml:space="preserve"> ou um lugar separado. O tabernáculo se tornou uma tenda que era a </w:t>
      </w:r>
      <w:r>
        <w:rPr>
          <w:lang w:val="pt_PT" w:bidi="pt_PT"/>
        </w:rPr>
        <w:t>casa de Deus</w:t>
      </w:r>
      <w:r>
        <w:rPr>
          <w:lang w:val="pt_PT" w:bidi="pt_PT"/>
        </w:rPr>
        <w:t xml:space="preserve"> que se movia com os israelitas. Usem a mesma palavra para santuário que vocês usaram em passagens anteriores. Para mais informações sobre </w:t>
      </w:r>
      <w:r>
        <w:rPr>
          <w:lang w:val="pt_PT" w:bidi="pt_PT"/>
        </w:rPr>
        <w:t>santuário</w:t>
      </w:r>
      <w:r>
        <w:rPr>
          <w:lang w:val="pt_PT" w:bidi="pt_PT"/>
        </w:rPr>
        <w:t>, consultem o Glossário Mestre.</w:t>
      </w:r>
    </w:p>
    <w:p>
      <w:pPr/>
      <w:r>
        <w:rPr>
          <w:lang w:val="pt_PT" w:bidi="pt_PT"/>
        </w:rPr>
      </w:r>
      <w:r>
        <w:rPr>
          <w:lang w:val="pt_PT" w:bidi="pt_PT"/>
        </w:rPr>
        <w:t xml:space="preserve">Parem aqui e discutam em grupo qual palavra ou frase vocês usarão para </w:t>
      </w:r>
      <w:r>
        <w:rPr>
          <w:b/>
          <w:lang w:val="pt_PT" w:bidi="pt_PT"/>
        </w:rPr>
        <w:t>tabernáculo</w:t>
      </w:r>
      <w:r>
        <w:rPr>
          <w:lang w:val="pt_PT" w:bidi="pt_PT"/>
        </w:rPr>
        <w:t xml:space="preserve">. Procurem a palavra </w:t>
      </w:r>
      <w:r>
        <w:rPr>
          <w:lang w:val="pt_PT" w:bidi="pt_PT"/>
        </w:rPr>
        <w:t>tabernáculo</w:t>
      </w:r>
      <w:r>
        <w:rPr>
          <w:lang w:val="pt_PT" w:bidi="pt_PT"/>
        </w:rPr>
        <w:t xml:space="preserve">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25:10–22</w:t>
      </w:r>
      <w:r>
        <w:rPr>
          <w:lang w:val="pt_PT" w:bidi="pt_PT"/>
        </w:rPr>
      </w:r>
    </w:p>
    <w:p>
      <w:pPr>
        <w:pStyle w:val="Heading3"/>
      </w:pPr>
      <w:r>
        <w:rPr>
          <w:lang w:val="pt_PT" w:bidi="pt_PT"/>
        </w:rPr>
        <w:t>Ouvir e Sentir</w:t>
      </w:r>
    </w:p>
    <w:p>
      <w:pPr/>
      <w:r>
        <w:rPr>
          <w:lang w:val="pt_PT" w:bidi="pt_PT"/>
        </w:rPr>
      </w:r>
      <w:r>
        <w:rPr>
          <w:lang w:val="pt_PT" w:bidi="pt_PT"/>
        </w:rPr>
        <w:t>Nesta etapa, ouçam Êxodo 25.10–22 e guardem em seus corações.</w:t>
      </w:r>
    </w:p>
    <w:p>
      <w:pPr/>
      <w:r>
        <w:rPr>
          <w:lang w:val="pt_PT" w:bidi="pt_PT"/>
        </w:rPr>
      </w:r>
      <w:r>
        <w:rPr>
          <w:lang w:val="pt_PT" w:bidi="pt_PT"/>
        </w:rPr>
        <w:t>Ouçam uma versão em áudio de Êxodo 25.10–22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25.10–22 na tradução mais fácil de entender.</w:t>
      </w:r>
    </w:p>
    <w:p>
      <w:pPr/>
      <w:r>
        <w:rPr>
          <w:lang w:val="pt_PT" w:bidi="pt_PT"/>
        </w:rPr>
      </w:r>
      <w:r>
        <w:rPr>
          <w:lang w:val="pt_PT" w:bidi="pt_PT"/>
        </w:rPr>
        <w:t>Moisés ainda está na nuvem no topo do monte Sinai, se encontrando com Yahweh. Yahweh está dando a Moisés instruções sobre como os israelitas continuarão a estar em um relacionamento com Yahweh. Yahweh já disse a Moisés para que os israelitas trouxessem uma oferta a Yahweh e a usassem para fazer um tabernáculo para Yahweh. Nessa passagem, Yahweh dá aos israelitas as instruções sobre como construir a arca, ou caixa, onde a presença de Yahweh permanecerá. A caixa também conteria as tábuas de pedra planas nas quais estavam escritos o "testemunho", ou a lei da aliança. Essas leis eram um registro do relacionamento de aliança entre Yahweh e o povo de Israel. Eram chamadas de "testemunho" porque eram testemunhas do governo soberano de Deus sobre Israel e seu acordo em se submeter a Deus. Essa caixa seria feita de madeira de acácia e o topo da madeira seria revestido com ouro que os israelitas haviam oferecido a Yahweh. Muito provavelmente Yahweh deu essas instruções para a arca antes de qualquer outra parte do tabernáculo, porque foi assim que Yahweh cumpriu sua parte da aliança com os israelitas. Nessa aliança, Yahweh havia prometido estar com o povo de Israel e protegê-los enquanto obedecessem à aliança. A presença de Yahweh ficaria ou permaneceria com a arca.</w:t>
      </w:r>
    </w:p>
    <w:p>
      <w:pPr/>
      <w:r>
        <w:rPr>
          <w:lang w:val="pt_PT" w:bidi="pt_PT"/>
        </w:rPr>
      </w:r>
      <w:r>
        <w:rPr>
          <w:lang w:val="pt_PT" w:bidi="pt_PT"/>
        </w:rPr>
        <w:t>Parem aqui e discutam essa pergunta em grupo: que tipos de itens simbolizam a presença divina em sua cultura e comunidade? Pause este áudio aqui.</w:t>
      </w:r>
    </w:p>
    <w:p>
      <w:pPr/>
      <w:r>
        <w:rPr>
          <w:lang w:val="pt_PT" w:bidi="pt_PT"/>
        </w:rPr>
      </w:r>
      <w:r>
        <w:rPr>
          <w:lang w:val="pt_PT" w:bidi="pt_PT"/>
        </w:rPr>
        <w:t>O comprimento da arca deveria medir dois côvados e meio. A largura da arca deveria medir um côvado e meio. E sua altura deveria medir um côvado e meio. Um côvado era a distância entre a ponta do dedo médio de um homem e a ponta de seu cotovelo, quando sua mão era mantida plana e reta; cerca de 45 centímetros. Isso significa que a arca tinha cerca de 112 centímetros de comprimento, 67 centímetros de largura e 67 centímetros de altura.</w:t>
      </w:r>
    </w:p>
    <w:p>
      <w:pPr/>
      <w:r>
        <w:rPr>
          <w:lang w:val="pt_PT" w:bidi="pt_PT"/>
        </w:rPr>
      </w:r>
      <w:r>
        <w:rPr>
          <w:lang w:val="pt_PT" w:bidi="pt_PT"/>
        </w:rPr>
        <w:t>Toda a arca, incluindo as hastes de transporte, era feita de madeira de acácia. A madeira de acácia era a madeira forte que era fácil de moldar, e que era abundante na área do monte Sinai.</w:t>
      </w:r>
    </w:p>
    <w:p>
      <w:pPr/>
      <w:r>
        <w:rPr>
          <w:lang w:val="pt_PT" w:bidi="pt_PT"/>
        </w:rPr>
      </w:r>
      <w:r>
        <w:rPr>
          <w:lang w:val="pt_PT" w:bidi="pt_PT"/>
        </w:rPr>
        <w:t>Então os construtores tiveram que revestir com ouro o interior e o exterior da arca. Isso teria dado à arca uma aparência impressionante e elegante. A moldura ao redor da arca é como uma estrutura ou borda ao redor de todo o topo da arca. A arca deveria ter "pés", embora não saibamos o seu tamanho. Esses pés manteriam a parte principal da arca afastada do chão. Esses pés tinham argolas presas a eles, com uma argola se projetando para o lado de cada um dos pés para que os israelitas pudessem passar uma vara através das argolas de cada lado. Isso daria aos israelitas a capacidade de levantar e mover a arca pelas varas. Os israelitas nunca deveriam remover as hastes da arca para que ela pudesse ser movida a qualquer momento e a arca em si nunca fosse tocada. A permanência das argolas também impediria que as varas se desgastassem rapidamente. Ao ter as argolas nos pés, a própria arca estaria protegida de qualquer arranhão, amassado ou desfiguração.</w:t>
      </w:r>
    </w:p>
    <w:p>
      <w:pPr/>
      <w:r>
        <w:rPr>
          <w:lang w:val="pt_PT" w:bidi="pt_PT"/>
        </w:rPr>
      </w:r>
      <w:r>
        <w:rPr>
          <w:lang w:val="pt_PT" w:bidi="pt_PT"/>
        </w:rPr>
        <w:t xml:space="preserve">Parem aqui e, em grupo, olhem para o desenho da </w:t>
      </w:r>
      <w:r>
        <w:rPr>
          <w:lang w:val="pt_PT" w:bidi="pt_PT"/>
        </w:rPr>
        <w:t>arca</w:t>
      </w:r>
      <w:r>
        <w:rPr>
          <w:lang w:val="pt_PT" w:bidi="pt_PT"/>
        </w:rPr>
        <w:t>. Pause este áudio aqui.</w:t>
      </w:r>
    </w:p>
    <w:p>
      <w:pPr/>
      <w:r>
        <w:rPr>
          <w:lang w:val="pt_PT" w:bidi="pt_PT"/>
        </w:rPr>
      </w:r>
      <w:r>
        <w:rPr>
          <w:lang w:val="pt_PT" w:bidi="pt_PT"/>
        </w:rPr>
        <w:t xml:space="preserve">Parem aqui e, em grupo, olhem para uma imagem de </w:t>
      </w:r>
      <w:r>
        <w:rPr>
          <w:lang w:val="pt_PT" w:bidi="pt_PT"/>
        </w:rPr>
        <w:t>madeira de acácia</w:t>
      </w:r>
      <w:r>
        <w:rPr>
          <w:lang w:val="pt_PT" w:bidi="pt_PT"/>
        </w:rPr>
        <w:t xml:space="preserve"> e </w:t>
      </w:r>
      <w:r>
        <w:rPr>
          <w:lang w:val="pt_PT" w:bidi="pt_PT"/>
        </w:rPr>
        <w:t>ouro</w:t>
      </w:r>
      <w:r>
        <w:rPr>
          <w:lang w:val="pt_PT" w:bidi="pt_PT"/>
        </w:rPr>
        <w:t>. Pause este áudio aqui.</w:t>
      </w:r>
    </w:p>
    <w:p>
      <w:pPr/>
      <w:r>
        <w:rPr>
          <w:lang w:val="pt_PT" w:bidi="pt_PT"/>
        </w:rPr>
      </w:r>
      <w:r>
        <w:rPr>
          <w:lang w:val="pt_PT" w:bidi="pt_PT"/>
        </w:rPr>
        <w:t>Parem aqui e discutam essa pergunta em grupo: como as pessoas em sua cultura preservam itens especiais ou religiosos de grande importância? Contem uma história de um item especial ou religioso que vocês mantiveram por muitos anos. Pause este áudio aqui.</w:t>
      </w:r>
    </w:p>
    <w:p>
      <w:pPr/>
      <w:r>
        <w:rPr>
          <w:lang w:val="pt_PT" w:bidi="pt_PT"/>
        </w:rPr>
      </w:r>
      <w:r>
        <w:rPr>
          <w:lang w:val="pt_PT" w:bidi="pt_PT"/>
        </w:rPr>
        <w:t>As tábuas deveriam ser colocadas na arca. Essas tábuas eram uma maneira de preservar por escrito os termos da aliança com Deus. O próprio Deus daria a Moisés as tábuas do testemunho, ou lei da aliança.</w:t>
      </w:r>
    </w:p>
    <w:p>
      <w:pPr/>
      <w:r>
        <w:rPr>
          <w:lang w:val="pt_PT" w:bidi="pt_PT"/>
        </w:rPr>
      </w:r>
      <w:r>
        <w:rPr>
          <w:lang w:val="pt_PT" w:bidi="pt_PT"/>
        </w:rPr>
        <w:t>Os israelitas deveriam fazer a tampa para a arca de ouro puro. A tampa da arca deveria se encaixar sobre a arca, tinha o mesmo comprimento e largura que a arca. Era chamada de propiciatório, ou algumas traduções a chamam de lugar da expiação. O propiciatório era chamado assim porque se refere ao conceito de expiação, ou reconciliação — o processo de fazer com que as pessoas sejam verdadeiras amigas, aliadas ou parentes, e não distantes ou hostis. O propiciatório representava o fato de que seu Deus, o único Deus verdadeiro, tinha, em sua bondade e amor eternos, arranjado para que os israelitas desfrutassem da reconciliação com ele. Os israelitas não eram estranhos ou inimigos de Deus; eram a família da aliança de Deus.</w:t>
      </w:r>
    </w:p>
    <w:p>
      <w:pPr/>
      <w:r>
        <w:rPr>
          <w:lang w:val="pt_PT" w:bidi="pt_PT"/>
        </w:rPr>
      </w:r>
      <w:r>
        <w:rPr>
          <w:lang w:val="pt_PT" w:bidi="pt_PT"/>
        </w:rPr>
        <w:t>Parem aqui e discutam essa pergunta em grupo: como as pessoas em sua cultura tentam estar perto do único Deus verdadeiro ou dos deuses que adoram? Pause este áudio aqui.</w:t>
      </w:r>
    </w:p>
    <w:p>
      <w:pPr/>
      <w:r>
        <w:rPr>
          <w:lang w:val="pt_PT" w:bidi="pt_PT"/>
        </w:rPr>
      </w:r>
      <w:r>
        <w:rPr>
          <w:lang w:val="pt_PT" w:bidi="pt_PT"/>
        </w:rPr>
        <w:t>Os israelitas deveriam fazer o propiciatório de ouro puro, não uma placa de madeira revestida de ouro, como eram o resto das superfícies principais da arca. Nas extremidades deveriam haver duas estátuas de querubins de "ouro batido" puro. Não sabemos o quão altas estas estátuas eram. Os querubins eram algum tipo de seres angelicais inteligentes e poderosos. Esses seres angelicais eram retratados com asas. Um ficava virado para o centro do propiciatório de uma extremidade, o outro da outra extremidade. Suas asas eram levantadas, de modo a proteger o propiciatório. A tampa e os querubins eram todos feitos de uma única peça de ouro maciço. Os israelitas deveriam colocar o propiciatório sobre a arca e também colocar as tábuas de pedra dentro da arca. Yahweh disse a Moisés que se encontraria com Moisés acima do propiciatório, entre os dois querubins. Deus então entregaria a Moisés todos os mandamentos de Deus para os israelitas.</w:t>
      </w:r>
    </w:p>
    <w:p>
      <w:pPr/>
      <w:r>
        <w:rPr>
          <w:lang w:val="pt_PT" w:bidi="pt_PT"/>
        </w:rPr>
      </w:r>
      <w:r>
        <w:rPr>
          <w:lang w:val="pt_PT" w:bidi="pt_PT"/>
        </w:rPr>
        <w:t xml:space="preserve">Parem aqui e, em grupo, olhem para o desenho do </w:t>
      </w:r>
      <w:r>
        <w:rPr>
          <w:b/>
          <w:lang w:val="pt_PT" w:bidi="pt_PT"/>
        </w:rPr>
        <w:t>propiciatório</w:t>
      </w:r>
      <w:r>
        <w:rPr>
          <w:lang w:val="pt_PT" w:bidi="pt_PT"/>
        </w:rPr>
        <w:t xml:space="preserve"> juntamente com os querubins anexados.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25.10–22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diz a Moisés para construir uma arca de madeira de acácia. Yahweh diz a Moisés que terá cerca de 112 centímetros de comprimento, 67 centímetros de largura e 67 centímetros de altura. Os israelitas devem colocar ouro puro sobre toda a arca, por dentro e por fora. Também precisavam fazer moldura de ouro, ou uma borda ao redor do topo da arca. Então devem fazer argolas para os quatro pés da arca. Essas argolas devem sair dos lados dos pés. Então devem fazer hastes de madeira e também colocar ouro sobre elas. As varas devem deslizar pelas argolas e os israelitas devem usá-las para carregar a arca. Então devem colocar as tábuas que Deus lhes dá na arca.</w:t>
      </w:r>
    </w:p>
    <w:p>
      <w:pPr/>
      <w:r>
        <w:rPr>
          <w:lang w:val="pt_PT" w:bidi="pt_PT"/>
        </w:rPr>
      </w:r>
      <w:r>
        <w:rPr>
          <w:b/>
          <w:lang w:val="pt_PT" w:bidi="pt_PT"/>
        </w:rPr>
        <w:t>Na segunda cena:</w:t>
      </w:r>
      <w:r>
        <w:rPr>
          <w:lang w:val="pt_PT" w:bidi="pt_PT"/>
        </w:rPr>
        <w:t xml:space="preserve"> Yahweh diz a Moisés para que os israelitas façam uma tampa chamada propiciatório, ou trono da misericórdia, para a arca. Essa tampa deve ser feita de ouro puro. Devem martelar ouro na forma de dois querubins, ou seres angélicos, na tampa. Esses querubins devem estar em ambos os lados da tampa, voltados para o centro da tampa, e ter suas asas estendidas sobre o centro da tampa. Então devem colocar a tampa sobre a arca, e as tábuas de testemunho na arca.</w:t>
      </w:r>
    </w:p>
    <w:p>
      <w:pPr/>
      <w:r>
        <w:rPr>
          <w:lang w:val="pt_PT" w:bidi="pt_PT"/>
        </w:rPr>
      </w:r>
      <w:r>
        <w:rPr>
          <w:b/>
          <w:lang w:val="pt_PT" w:bidi="pt_PT"/>
        </w:rPr>
        <w:t>Na terceira cena:</w:t>
      </w:r>
      <w:r>
        <w:rPr>
          <w:lang w:val="pt_PT" w:bidi="pt_PT"/>
        </w:rPr>
        <w:t xml:space="preserve"> Yahweh diz a Moisés que Yahweh se encontrará com Moisés acima do lugar de expiação, ou propiciatório. Yahweh diz a Moisés que se encontrará com Moisés entre os querubins. É onde Yahweh dará a Moisés todos os mandamentos para as maneiras como os israelitas devem viver.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Moisés</w:t>
      </w:r>
    </w:p>
    <w:p>
      <w:pPr/>
      <w:r>
        <w:rPr>
          <w:lang w:val="pt_PT" w:bidi="pt_PT"/>
        </w:rPr>
      </w:r>
      <w:r>
        <w:rPr>
          <w:lang w:val="pt_PT" w:bidi="pt_PT"/>
        </w:rPr>
        <w:t>Em grupo, prestem atenção a essas partes do cenário da passagem: lembrem que nessa passagem, Yahweh ainda está falando com Moisés do topo do monte Sinai. Moisés está na nuvem com Yahweh. Moisés está recebendo instruções a serem dadas aos israelitas depois que Moisés retornar aos pés do monte Sinai.</w:t>
      </w:r>
    </w:p>
    <w:p>
      <w:pPr/>
      <w:r>
        <w:rPr>
          <w:lang w:val="pt_PT" w:bidi="pt_PT"/>
        </w:rPr>
      </w:r>
      <w:r>
        <w:rPr>
          <w:lang w:val="pt_PT" w:bidi="pt_PT"/>
        </w:rPr>
        <w:t>Na primeira cena, Yahweh dá instruções a Moisés e diz aos israelitas para construírem uma arca, ou caixa, de madeira de acácia que tem 112 centímetros de comprimento, 67 centímetros de largura e 67 centímetros de altura. Então Deus diz a Moisés para revestir o interior e o exterior da arca com ouro. Não é provável que Moisés deva fazer o trabalho completamente sozinho, mas Deus quer que os israelitas o façam e que Moisés supervisione que seja feito. Essa arca também terá pés na parte inferior para evitar que a arca toque o chão. Cada um dos quatro pés terá preso a ele uma argola de ouro. Então os israelitas devem fazer hastes de madeira longas, também revestidas com ouro, para atravessar as argolas. A arca deve ser carregada por essas hastes. Então os israelitas devem colocar as tábuas do testemunho na arca. Deus é aquele que lhes dará essas tábuas.</w:t>
      </w:r>
    </w:p>
    <w:p>
      <w:pPr/>
      <w:r>
        <w:rPr>
          <w:lang w:val="pt_PT" w:bidi="pt_PT"/>
        </w:rPr>
      </w:r>
      <w:r>
        <w:rPr>
          <w:lang w:val="pt_PT" w:bidi="pt_PT"/>
        </w:rPr>
        <w:t>Parem aqui e discutam que tipos de madeira e metais preciosos são usados em sua cultura para fazer itens valiosos. Pause este áudio aqui.</w:t>
      </w:r>
    </w:p>
    <w:p>
      <w:pPr/>
      <w:r>
        <w:rPr>
          <w:lang w:val="pt_PT" w:bidi="pt_PT"/>
        </w:rPr>
      </w:r>
      <w:r>
        <w:rPr>
          <w:lang w:val="pt_PT" w:bidi="pt_PT"/>
        </w:rPr>
        <w:t>Na segunda cena, os israelitas devem então fazer uma tampa para a arca. Devem fazer a tampa de ouro puro e terá o mesmo comprimento e largura que a arca. Então devem martelar ouro na tampa de ouro na forma de dois querubins, ou seres angélicos com asas. A tampa e os querubins serão uma peça de ouro maciço. Esses querubins devem ser colocados em cada extremidade da tampa, voltados para o centro da tampa, com suas asas estendidas sobre a tampa. Essa tampa deve ir sobre a arca e as tábuas do testemunho devem ir para dentro da arca.</w:t>
      </w:r>
    </w:p>
    <w:p>
      <w:pPr/>
      <w:r>
        <w:rPr>
          <w:lang w:val="pt_PT" w:bidi="pt_PT"/>
        </w:rPr>
      </w:r>
      <w:r>
        <w:rPr>
          <w:lang w:val="pt_PT" w:bidi="pt_PT"/>
        </w:rPr>
        <w:t>Parem aqui e, em grupo, usem objetos que vocês têm disponíveis para fazer uma caixa do tamanho da arca. Se possível, prendam duas argolas em cada lado e usem duas hastes para carregar a caixa. Vejam quanto vocês podem carregar de uma vez usando apenas as duas hastes. Pause este áudio aqui.</w:t>
      </w:r>
    </w:p>
    <w:p>
      <w:pPr/>
      <w:r>
        <w:rPr>
          <w:lang w:val="pt_PT" w:bidi="pt_PT"/>
        </w:rPr>
      </w:r>
      <w:r>
        <w:rPr>
          <w:lang w:val="pt_PT" w:bidi="pt_PT"/>
        </w:rPr>
        <w:t>Na terceira cena, Yahweh diz a Moisés que o propiciatório é onde Yahweh se encontrará com Moisés. Yahweh se encontrará com Moisés entre os dois querubins. Quando Yahweh se encontrar com Moisés, Yahweh dará a Moisés todos os mandamentos que Moisés deve transmitir aos israelitas.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25.10–22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diz a Moisés para que os israelitas construam uma arca de madeira de acácia. Yahweh diz a Moisés que terá cerca de 112 centímetros de comprimento, 67 centímetros de largura e 67 centímetros de altura. Os israelitas devem colocar ouro puro sobre toda a arca, por dentro e por fora.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surpreso com como Yahweh sabia com antecedência os materiais de que precisaríamos", ou "Estou curioso sobre para que essa arca será usada", ou "Estou admirado com o quão detalhista Yahweh é".</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Yahweh diz a Moisés para que os israelitas façam argolas para os quatro pés da arca. Essas argolas devem ser presas ao lado dos pés da arca. Então devem fazer hastes de madeira e também colocar ouro sobre elas. As varas devem deslizar pelas argolas e os israelitas devem usá-las para carregar a arca. Então devem colocar as tábuas que Deus lhes dá na arca.</w:t>
      </w:r>
    </w:p>
    <w:p>
      <w:pPr/>
      <w:r>
        <w:rPr>
          <w:lang w:val="pt_PT" w:bidi="pt_PT"/>
        </w:rPr>
      </w:r>
      <w:r>
        <w:rPr>
          <w:lang w:val="pt_PT" w:bidi="pt_PT"/>
        </w:rPr>
        <w:t>Yahweh diz a Moisés para que os israelitas façam uma tampa chamada de propiciatório, ou lugar da expiação, para a arca. Essa tampa deve ser feita de ouro puro.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"Essa arca será tão bonita! Yahweh é tão digno de tudo isso", ou "Me sinto tão impressionado com todos os detalhes. Espero que me lembre de tudo para dizer aos israelitas".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israelitas devem martelar ouro na forma de dois querubins, ou seres angélicos, na tampa. Esses querubins devem estar em ambos os lados da tampa, voltados para o centro da tampa, e ter suas asas estendidas sobre o centro da tampa. Então devem colocar as tábuas de testemunho na arca e então colocar a tampa sobre a arca.</w:t>
      </w:r>
    </w:p>
    <w:p>
      <w:pPr/>
      <w:r>
        <w:rPr>
          <w:lang w:val="pt_PT" w:bidi="pt_PT"/>
        </w:rPr>
      </w:r>
      <w:r>
        <w:rPr>
          <w:lang w:val="pt_PT" w:bidi="pt_PT"/>
        </w:rPr>
        <w:t>Yahweh diz a Moisés que Yahweh se encontrará com Moisés acima do propiciatório, ou lugar da expiação. Yahweh diz a Moisés que se encontrará com Moisés entre os querubins. É onde Yahweh dará a Moisés todos os mandamentos para as maneiras como os israelitas devem viver.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"Ainda não posso acreditar que isso esteja realmente acontecendo. Não posso acreditar que Yahweh me escolheu para se encontrar com ele", ou "Yahweh é verdadeiramente confiável. Ele está cumprindo sua parte da aliança conosco".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25.10–22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dá instruções a Moisés para que os </w:t>
      </w:r>
      <w:r>
        <w:rPr>
          <w:lang w:val="pt_PT" w:bidi="pt_PT"/>
        </w:rPr>
        <w:t>israelitas</w:t>
      </w:r>
      <w:r>
        <w:rPr>
          <w:lang w:val="pt_PT" w:bidi="pt_PT"/>
        </w:rPr>
        <w:t xml:space="preserve"> façam uma </w:t>
      </w:r>
      <w:r>
        <w:rPr>
          <w:b/>
          <w:lang w:val="pt_PT" w:bidi="pt_PT"/>
        </w:rPr>
        <w:t>arca</w:t>
      </w:r>
      <w:r>
        <w:rPr>
          <w:lang w:val="pt_PT" w:bidi="pt_PT"/>
        </w:rPr>
        <w:t xml:space="preserve">, ou caixa, de madeira de </w:t>
      </w:r>
      <w:r>
        <w:rPr>
          <w:b/>
          <w:lang w:val="pt_PT" w:bidi="pt_PT"/>
        </w:rPr>
        <w:t>acácia</w:t>
      </w:r>
      <w:r>
        <w:rPr>
          <w:lang w:val="pt_PT" w:bidi="pt_PT"/>
        </w:rPr>
        <w:t xml:space="preserve"> e diz a Moisés as dimensões exatas, que são 2 </w:t>
      </w:r>
      <w:r>
        <w:rPr>
          <w:b/>
          <w:lang w:val="pt_PT" w:bidi="pt_PT"/>
        </w:rPr>
        <w:t>côvados</w:t>
      </w:r>
      <w:r>
        <w:rPr>
          <w:lang w:val="pt_PT" w:bidi="pt_PT"/>
        </w:rPr>
        <w:t xml:space="preserve"> e meio, um côvado e meio, um côvado e meio. Uma arca é uma caixa que é decorada de uma maneira ornamentada, que contém as tábuas de testemunho, e que é onde a presença de </w:t>
      </w:r>
      <w:r>
        <w:rPr>
          <w:lang w:val="pt_PT" w:bidi="pt_PT"/>
        </w:rPr>
        <w:t>Deus</w:t>
      </w:r>
      <w:r>
        <w:rPr>
          <w:lang w:val="pt_PT" w:bidi="pt_PT"/>
        </w:rPr>
        <w:t xml:space="preserve"> se encontra com Moisés, e com os </w:t>
      </w:r>
      <w:r>
        <w:rPr>
          <w:lang w:val="pt_PT" w:bidi="pt_PT"/>
        </w:rPr>
        <w:t>sumos sacerdotes</w:t>
      </w:r>
      <w:r>
        <w:rPr>
          <w:lang w:val="pt_PT" w:bidi="pt_PT"/>
        </w:rPr>
        <w:t xml:space="preserve"> mais tarde. A arca também é chamada de arca da aliança. A madeira de acácia é uma madeira forte que era fácil de trabalhar. Usem a mesma palavra para madeira de acácia que vocês usaram em passagens anteriores. Um côvado é o comprimento do braço de um homem, desde o cotovelo até a ponta do dedo, se a mão dele estiver reta e plana. Tem aproximadamente 45 centímetros.</w:t>
      </w:r>
    </w:p>
    <w:p>
      <w:pPr/>
      <w:r>
        <w:rPr>
          <w:lang w:val="pt_PT" w:bidi="pt_PT"/>
        </w:rPr>
      </w:r>
      <w:r>
        <w:rPr>
          <w:lang w:val="pt_PT" w:bidi="pt_PT"/>
        </w:rPr>
        <w:t xml:space="preserve">Parem aqui e discutam em grupo que palavra ou frase vocês usarão para </w:t>
      </w:r>
      <w:r>
        <w:rPr>
          <w:b/>
          <w:lang w:val="pt_PT" w:bidi="pt_PT"/>
        </w:rPr>
        <w:t>arca</w:t>
      </w:r>
      <w:r>
        <w:rPr>
          <w:lang w:val="pt_PT" w:bidi="pt_PT"/>
        </w:rPr>
        <w:t xml:space="preserve">. Procure </w:t>
      </w:r>
      <w:r>
        <w:rPr>
          <w:b/>
          <w:lang w:val="pt_PT" w:bidi="pt_PT"/>
        </w:rPr>
        <w:t>arca da aliança</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Parem aqui e discutam em grupo qual palavra ou frase vocês usarão para </w:t>
      </w:r>
      <w:r>
        <w:rPr>
          <w:b/>
          <w:lang w:val="pt_PT" w:bidi="pt_PT"/>
        </w:rPr>
        <w:t>côvado</w:t>
      </w:r>
      <w:r>
        <w:rPr>
          <w:lang w:val="pt_PT" w:bidi="pt_PT"/>
        </w:rPr>
        <w:t xml:space="preserve">. Procure </w:t>
      </w:r>
      <w:r>
        <w:rPr>
          <w:lang w:val="pt_PT" w:bidi="pt_PT"/>
        </w:rPr>
        <w:t>côvado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israelitas devem revestir o interior e o exterior da arca com ouro e adicionar uma </w:t>
      </w:r>
      <w:r>
        <w:rPr>
          <w:b/>
          <w:lang w:val="pt_PT" w:bidi="pt_PT"/>
        </w:rPr>
        <w:t>moldura</w:t>
      </w:r>
      <w:r>
        <w:rPr>
          <w:lang w:val="pt_PT" w:bidi="pt_PT"/>
        </w:rPr>
        <w:t xml:space="preserve">, ou uma borda, feita de ouro à borda externa. Essa arca também terá pés na parte inferior para evitar que a arca toque o chão. Fundirão, ou derramarão em um molde, quatro argolas de ouro. As argolas serão então presas a cada uma das partes externas dos pés. Então os israelitas devem fazer hastes de madeira longas, também revestidas com ouro, para atravessar as argolas. A arca deve ser carregada por essas varas. As hastes não devem ser removidas das argolas. Então os israelitas devem colocar as tábuas do </w:t>
      </w:r>
      <w:r>
        <w:rPr>
          <w:b/>
          <w:lang w:val="pt_PT" w:bidi="pt_PT"/>
        </w:rPr>
        <w:t>testemunho</w:t>
      </w:r>
      <w:r>
        <w:rPr>
          <w:lang w:val="pt_PT" w:bidi="pt_PT"/>
        </w:rPr>
        <w:t xml:space="preserve"> na arca. Eram chamados de "testemunho" porque eram testemunhas do governo soberano de Yahweh sobre Israel e seu acordo em se submeter a Yahweh. Yahweh é aquele que lhes dará essas tábuas. O testemunho se refere aqui ao texto escrito que Yahweh deu. Esse texto é uma </w:t>
      </w:r>
      <w:r>
        <w:rPr>
          <w:lang w:val="pt_PT" w:bidi="pt_PT"/>
        </w:rPr>
        <w:t>lei</w:t>
      </w:r>
      <w:r>
        <w:rPr>
          <w:lang w:val="pt_PT" w:bidi="pt_PT"/>
        </w:rPr>
        <w:t xml:space="preserve"> com autoridade. Usem a mesma palavra para testemunho, pois se refere à lei da aliança que vocês usaram em passagens anteriores.</w:t>
      </w:r>
    </w:p>
    <w:p>
      <w:pPr/>
      <w:r>
        <w:rPr>
          <w:lang w:val="pt_PT" w:bidi="pt_PT"/>
        </w:rPr>
      </w:r>
      <w:r>
        <w:rPr>
          <w:lang w:val="pt_PT" w:bidi="pt_PT"/>
        </w:rPr>
        <w:t xml:space="preserve">Os israelitas devem então fazer um </w:t>
      </w:r>
      <w:r>
        <w:rPr>
          <w:b/>
          <w:lang w:val="pt_PT" w:bidi="pt_PT"/>
        </w:rPr>
        <w:t>propiciatório</w:t>
      </w:r>
      <w:r>
        <w:rPr>
          <w:lang w:val="pt_PT" w:bidi="pt_PT"/>
        </w:rPr>
        <w:t xml:space="preserve">, ou </w:t>
      </w:r>
      <w:r>
        <w:rPr>
          <w:b/>
          <w:lang w:val="pt_PT" w:bidi="pt_PT"/>
        </w:rPr>
        <w:t>lugar da expiação</w:t>
      </w:r>
      <w:r>
        <w:rPr>
          <w:lang w:val="pt_PT" w:bidi="pt_PT"/>
        </w:rPr>
        <w:t xml:space="preserve">, para a arca. Devem fazer a tampa de ouro puro e terá o mesmo comprimento e largura que a arca. O propiciatório, ou lugar da expiação, é o lugar onde a presença de Deus ficará quando ele se encontrar com Moisés, e então os </w:t>
      </w:r>
      <w:r>
        <w:rPr>
          <w:lang w:val="pt_PT" w:bidi="pt_PT"/>
        </w:rPr>
        <w:t>sumos sacerdotes</w:t>
      </w:r>
      <w:r>
        <w:rPr>
          <w:lang w:val="pt_PT" w:bidi="pt_PT"/>
        </w:rPr>
        <w:t xml:space="preserve">. É o lugar onde expiação ou </w:t>
      </w:r>
      <w:r>
        <w:rPr>
          <w:lang w:val="pt_PT" w:bidi="pt_PT"/>
        </w:rPr>
        <w:t>perdão</w:t>
      </w:r>
      <w:r>
        <w:rPr>
          <w:lang w:val="pt_PT" w:bidi="pt_PT"/>
        </w:rPr>
        <w:t xml:space="preserve"> é dado aos israelitas.</w:t>
      </w:r>
    </w:p>
    <w:p>
      <w:pPr/>
      <w:r>
        <w:rPr>
          <w:lang w:val="pt_PT" w:bidi="pt_PT"/>
        </w:rPr>
      </w:r>
      <w:r>
        <w:rPr>
          <w:lang w:val="pt_PT" w:bidi="pt_PT"/>
        </w:rPr>
        <w:t xml:space="preserve">Parem aqui e discutam em grupo qual palavra ou frase vocês usarão para propiciatório, ou lugar da expiação. Procurem </w:t>
      </w:r>
      <w:r>
        <w:rPr>
          <w:b/>
          <w:lang w:val="pt_PT" w:bidi="pt_PT"/>
        </w:rPr>
        <w:t>expiação</w:t>
      </w:r>
      <w:r>
        <w:rPr>
          <w:lang w:val="pt_PT" w:bidi="pt_PT"/>
        </w:rPr>
        <w:t xml:space="preserve"> e </w:t>
      </w:r>
      <w:r>
        <w:rPr>
          <w:lang w:val="pt_PT" w:bidi="pt_PT"/>
        </w:rPr>
        <w:t>misericórdia</w:t>
      </w:r>
      <w:r>
        <w:rPr>
          <w:lang w:val="pt_PT" w:bidi="pt_PT"/>
        </w:rPr>
        <w:t xml:space="preserve"> no Glossário Mestre para obterem mais informações. Se vocês já traduziram essa palavra em outro livro da Bíblia, usem a mesma palavra que vocês usaram lá. Pause este áudio aqui.</w:t>
      </w:r>
    </w:p>
    <w:p>
      <w:pPr/>
      <w:r>
        <w:rPr>
          <w:lang w:val="pt_PT" w:bidi="pt_PT"/>
        </w:rPr>
      </w:r>
      <w:r>
        <w:rPr>
          <w:lang w:val="pt_PT" w:bidi="pt_PT"/>
        </w:rPr>
        <w:t xml:space="preserve">Então os israelitas devem martelar ouro na forma de dois </w:t>
      </w:r>
      <w:r>
        <w:rPr>
          <w:b/>
          <w:lang w:val="pt_PT" w:bidi="pt_PT"/>
        </w:rPr>
        <w:t>querubins</w:t>
      </w:r>
      <w:r>
        <w:rPr>
          <w:lang w:val="pt_PT" w:bidi="pt_PT"/>
        </w:rPr>
        <w:t>, ou seres angélicos com asas. Esses querubins devem ser formados do ouro em cada extremidade da tampa, para que a tampa e os querubins sejam todos uma peça de ouro. Os querubins devem estar voltados para o centro da tampa, com suas asas estendidas sobre a tampa. Essa tampa deve ir sobre a arca e as tábuas do testemunho devem ir para dentro da arca.</w:t>
      </w:r>
    </w:p>
    <w:p>
      <w:pPr/>
      <w:r>
        <w:rPr>
          <w:lang w:val="pt_PT" w:bidi="pt_PT"/>
        </w:rPr>
      </w:r>
      <w:r>
        <w:rPr>
          <w:lang w:val="pt_PT" w:bidi="pt_PT"/>
        </w:rPr>
        <w:t xml:space="preserve">Parem aqui e discutam em grupo que palavra ou frase vocês usarão para </w:t>
      </w:r>
      <w:r>
        <w:rPr>
          <w:b/>
          <w:lang w:val="pt_PT" w:bidi="pt_PT"/>
        </w:rPr>
        <w:t>querubins</w:t>
      </w:r>
      <w:r>
        <w:rPr>
          <w:lang w:val="pt_PT" w:bidi="pt_PT"/>
        </w:rPr>
        <w:t xml:space="preserve">. Procure a palavra </w:t>
      </w:r>
      <w:r>
        <w:rPr>
          <w:lang w:val="pt_PT" w:bidi="pt_PT"/>
        </w:rPr>
        <w:t>querubim</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Yahweh diz a Moisés que o propiciatório é onde Yahweh se encontrará com Moisés. Yahweh se encontrará com Moisés entre os dois querubins. Quando Yahweh se encontrar com Moisés, Yahweh dará a Moisés todos os </w:t>
      </w:r>
      <w:r>
        <w:rPr>
          <w:b/>
          <w:lang w:val="pt_PT" w:bidi="pt_PT"/>
        </w:rPr>
        <w:t>mandamentos</w:t>
      </w:r>
      <w:r>
        <w:rPr>
          <w:lang w:val="pt_PT" w:bidi="pt_PT"/>
        </w:rPr>
        <w:t xml:space="preserve"> que Moisés deve transmitir ao </w:t>
      </w:r>
      <w:r>
        <w:rPr>
          <w:b/>
          <w:lang w:val="pt_PT" w:bidi="pt_PT"/>
        </w:rPr>
        <w:t>povo de Israel</w:t>
      </w:r>
      <w:r>
        <w:rPr>
          <w:lang w:val="pt_PT" w:bidi="pt_PT"/>
        </w:rPr>
        <w:t xml:space="preserve">. Os mandamentos são as ordens dadas por Deus que precisam ser seguidas. O povo de Israel é o povo que descende de Jacó e que agora é a nação com a qual Deus fez uma </w:t>
      </w:r>
      <w:r>
        <w:rPr>
          <w:lang w:val="pt_PT" w:bidi="pt_PT"/>
        </w:rPr>
        <w:t>aliança</w:t>
      </w:r>
      <w:r>
        <w:rPr>
          <w:lang w:val="pt_PT" w:bidi="pt_PT"/>
        </w:rPr>
        <w:t xml:space="preserve">. Usem a mesma palavra que vocês usaram para comandos ou mandamentos, e povo de Israel, em passagens anteriores. Para mais informações sobre </w:t>
      </w:r>
      <w:r>
        <w:rPr>
          <w:lang w:val="pt_PT" w:bidi="pt_PT"/>
        </w:rPr>
        <w:t>mandamentos</w:t>
      </w:r>
      <w:r>
        <w:rPr>
          <w:lang w:val="pt_PT" w:bidi="pt_PT"/>
        </w:rPr>
        <w:t xml:space="preserve"> e </w:t>
      </w:r>
      <w:r>
        <w:rPr>
          <w:lang w:val="pt_PT" w:bidi="pt_PT"/>
        </w:rPr>
        <w:t>Israel</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25:23–30</w:t>
      </w:r>
      <w:r>
        <w:rPr>
          <w:lang w:val="pt_PT" w:bidi="pt_PT"/>
        </w:rPr>
      </w:r>
    </w:p>
    <w:p>
      <w:pPr>
        <w:pStyle w:val="Heading3"/>
      </w:pPr>
      <w:r>
        <w:rPr>
          <w:lang w:val="pt_PT" w:bidi="pt_PT"/>
        </w:rPr>
        <w:t>Ouvir e Sentir</w:t>
      </w:r>
    </w:p>
    <w:p>
      <w:pPr/>
      <w:r>
        <w:rPr>
          <w:lang w:val="pt_PT" w:bidi="pt_PT"/>
        </w:rPr>
      </w:r>
      <w:r>
        <w:rPr>
          <w:lang w:val="pt_PT" w:bidi="pt_PT"/>
        </w:rPr>
        <w:t>Nesta etapa, ouçam Êxodo 25.23–30 e guardem em seus corações.</w:t>
      </w:r>
    </w:p>
    <w:p>
      <w:pPr/>
      <w:r>
        <w:rPr>
          <w:lang w:val="pt_PT" w:bidi="pt_PT"/>
        </w:rPr>
      </w:r>
      <w:r>
        <w:rPr>
          <w:lang w:val="pt_PT" w:bidi="pt_PT"/>
        </w:rPr>
        <w:t>Ouçam uma versão em áudio de Êxodo 25.23–30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25.23–30 na tradução mais fácil de entender.</w:t>
      </w:r>
    </w:p>
    <w:p>
      <w:pPr/>
      <w:r>
        <w:rPr>
          <w:lang w:val="pt_PT" w:bidi="pt_PT"/>
        </w:rPr>
      </w:r>
      <w:r>
        <w:rPr>
          <w:lang w:val="pt_PT" w:bidi="pt_PT"/>
        </w:rPr>
        <w:t>Moisés ainda está na nuvem no topo do monte Sinai, se encontrando com Yahweh. Yahweh está dando a Moisés instruções sobre como os israelitas continuarão a estar em um relacionamento com Yahweh. Yahweh já disse a Moisés para que os israelitas trouxessem uma oferta a Yahweh e a usassem para fazer um tabernáculo, ou habitação, para Yahweh. Yahweh por fim habitará no acampamento dos israelitas com eles. Yahweh também deu a Moisés as instruções sobre como construir a arca que abrigará a presença de Yahweh. Agora Yahweh dá a Moisés instruções sobre outra peça de mobília que será mantida na parte da frente do tabernáculo; a mesa.</w:t>
      </w:r>
    </w:p>
    <w:p>
      <w:pPr/>
      <w:r>
        <w:rPr>
          <w:lang w:val="pt_PT" w:bidi="pt_PT"/>
        </w:rPr>
      </w:r>
      <w:r>
        <w:rPr>
          <w:lang w:val="pt_PT" w:bidi="pt_PT"/>
        </w:rPr>
        <w:t xml:space="preserve">Parem aqui e olhem para um desenho do </w:t>
      </w:r>
      <w:r>
        <w:rPr>
          <w:b/>
          <w:lang w:val="pt_PT" w:bidi="pt_PT"/>
        </w:rPr>
        <w:t>tabernáculo</w:t>
      </w:r>
      <w:r>
        <w:rPr>
          <w:lang w:val="pt_PT" w:bidi="pt_PT"/>
        </w:rPr>
        <w:t xml:space="preserve"> e onde os diferentes móveis estavam localizados. Pause este áudio aqui.</w:t>
      </w:r>
    </w:p>
    <w:p>
      <w:pPr/>
      <w:r>
        <w:rPr>
          <w:lang w:val="pt_PT" w:bidi="pt_PT"/>
        </w:rPr>
      </w:r>
      <w:r>
        <w:rPr>
          <w:lang w:val="pt_PT" w:bidi="pt_PT"/>
        </w:rPr>
        <w:t xml:space="preserve">Parem aqui e, em grupo, olhem para um mapa do </w:t>
      </w:r>
      <w:r>
        <w:rPr>
          <w:lang w:val="pt_PT" w:bidi="pt_PT"/>
        </w:rPr>
        <w:t>Egito e do Monte Sinai</w:t>
      </w:r>
      <w:r>
        <w:rPr>
          <w:lang w:val="pt_PT" w:bidi="pt_PT"/>
        </w:rPr>
        <w:t>, se necessário. Pausem esse áudio aqui, se necessário.</w:t>
      </w:r>
    </w:p>
    <w:p>
      <w:pPr/>
      <w:r>
        <w:rPr>
          <w:lang w:val="pt_PT" w:bidi="pt_PT"/>
        </w:rPr>
      </w:r>
      <w:r>
        <w:rPr>
          <w:lang w:val="pt_PT" w:bidi="pt_PT"/>
        </w:rPr>
        <w:t>Yahweh diz a Moisés para fazer a mesa. A mesa deve ser feita de maneira muito semelhante à arca. A mesa também deve ser feita de madeira de acácia e então revestida com ouro. A grande quantidade de ouro no tabernáculo representava a importância daquele que deveria habitar lá.</w:t>
      </w:r>
    </w:p>
    <w:p>
      <w:pPr/>
      <w:r>
        <w:rPr>
          <w:lang w:val="pt_PT" w:bidi="pt_PT"/>
        </w:rPr>
      </w:r>
      <w:r>
        <w:rPr>
          <w:lang w:val="pt_PT" w:bidi="pt_PT"/>
        </w:rPr>
        <w:t>Parem aqui e discutam essa pergunta em grupo: como as pessoas em sua cultura mostram que alguém importante vive em uma casa específica? Pause este áudio aqui.</w:t>
      </w:r>
    </w:p>
    <w:p>
      <w:pPr/>
      <w:r>
        <w:rPr>
          <w:lang w:val="pt_PT" w:bidi="pt_PT"/>
        </w:rPr>
      </w:r>
      <w:r>
        <w:rPr>
          <w:lang w:val="pt_PT" w:bidi="pt_PT"/>
        </w:rPr>
        <w:t>Yahweh diz a Moisés que a mesa terá dois côvados de comprimento ou 88 centímetros, um côvado de largura ou 45 centímetros, e um côvado e meio de altura, ou 67 centímetros. Então precisam criar uma moldura ou borda de ouro ao redor da mesa. É provável que essa moldura seja uma borda decorativa ao redor da parte superior da mesa. A mesa deve ter também uma borda ao seu redor, a qual possui, por sua vez, uma moldura de ouro em volta. Essa borda deve ser uma largura da mão, ou a largura da mão de um homem — aproximadamente 10 centímetros. A passagem não diz exatamente onde a borda e sua moldura ficam. Uma possibilidade é que ela suba do topo da mesa, para evitar que o pão e os pratos caiam da mesa. Outra possibilidade provável é que ela desça da mesa para fazer com que a mesa pareça mais profunda.</w:t>
      </w:r>
    </w:p>
    <w:p>
      <w:pPr/>
      <w:r>
        <w:rPr>
          <w:lang w:val="pt_PT" w:bidi="pt_PT"/>
        </w:rPr>
      </w:r>
      <w:r>
        <w:rPr>
          <w:lang w:val="pt_PT" w:bidi="pt_PT"/>
        </w:rPr>
        <w:t xml:space="preserve">Parem aqui e, em grupo, olhem para um desenho da </w:t>
      </w:r>
      <w:r>
        <w:rPr>
          <w:b/>
          <w:lang w:val="pt_PT" w:bidi="pt_PT"/>
        </w:rPr>
        <w:t>mesa</w:t>
      </w:r>
      <w:r>
        <w:rPr>
          <w:lang w:val="pt_PT" w:bidi="pt_PT"/>
        </w:rPr>
        <w:t>. Pause este áudio aqui.</w:t>
      </w:r>
    </w:p>
    <w:p>
      <w:pPr/>
      <w:r>
        <w:rPr>
          <w:lang w:val="pt_PT" w:bidi="pt_PT"/>
        </w:rPr>
      </w:r>
      <w:r>
        <w:rPr>
          <w:lang w:val="pt_PT" w:bidi="pt_PT"/>
        </w:rPr>
        <w:t>Então os israelitas devem fazer quatro argolas e prendê-las aos quatro cantos da mesa, onde as pernas estão. Essas argolas devem estar perto da borda para que, como a arca, os varais possam passar pelas argolas para carregar a mesa. Ter as argolas próximas à borda, na parte superior da mesa, facilitaria o transporte da mesa quando ela precisasse ser movida. Isso era importante, pois os israelitas teriam que mover todo o tabernáculo à medida que os israelitas se moviam.</w:t>
      </w:r>
    </w:p>
    <w:p>
      <w:pPr/>
      <w:r>
        <w:rPr>
          <w:lang w:val="pt_PT" w:bidi="pt_PT"/>
        </w:rPr>
      </w:r>
      <w:r>
        <w:rPr>
          <w:lang w:val="pt_PT" w:bidi="pt_PT"/>
        </w:rPr>
        <w:t>Parem aqui e discutam essa pergunta em grupo: como as pessoas em sua cultura movem coisas que são muito pesadas? Como as pessoas em sua cultura ajustam cargas pesadas para torná-las mais fáceis de carregar? Pause este áudio aqui.</w:t>
      </w:r>
    </w:p>
    <w:p>
      <w:pPr/>
      <w:r>
        <w:rPr>
          <w:lang w:val="pt_PT" w:bidi="pt_PT"/>
        </w:rPr>
      </w:r>
      <w:r>
        <w:rPr>
          <w:lang w:val="pt_PT" w:bidi="pt_PT"/>
        </w:rPr>
        <w:t>os varais também eram feitas de madeira de acácia e revestidas de ouro. Essas seriam usadas, como as para a arca, para carregar a mesa. No entanto, essas varas não ficavam nas argolas quando a mesa não estava sendo movida. Isso facilitaria o acesso dos sacerdotes à mesa.</w:t>
      </w:r>
    </w:p>
    <w:p>
      <w:pPr/>
      <w:r>
        <w:rPr>
          <w:lang w:val="pt_PT" w:bidi="pt_PT"/>
        </w:rPr>
      </w:r>
      <w:r>
        <w:rPr>
          <w:lang w:val="pt_PT" w:bidi="pt_PT"/>
        </w:rPr>
        <w:t>Essa mesa deveria ter pratos e travessas, bem como jarros e tigelas, que a acompanhavam. Todos esses deveriam ser feitos de ouro puro. Os pratos e as vasilhas deveriam ser usados para incenso, que é uma especiaria que é queimada para produzir um cheiro doce. Os jarros e as tigelas deveriam ser usados para derramar as diferentes ofertas e sacrifícios que os israelitas trariam. A única comida a ser colocada na mesa era o pão da proposição. É possível que esse pão ficasse sobre os pratos e as vasilhas na mesa. Esse pão deveria estar sempre na presença de Deus. Esses eram doze pães grandes e redondos. Esses provavelmente simbolizavam as doze tribos de Israel, e mais importante, a provisão constante de Deus para elas. Os israelitas traziam o pão para a mesa como um ato de ação de graças pela provisão de Deus para eles.</w:t>
      </w:r>
    </w:p>
    <w:p>
      <w:pPr/>
      <w:r>
        <w:rPr>
          <w:lang w:val="pt_PT" w:bidi="pt_PT"/>
        </w:rPr>
      </w:r>
      <w:r>
        <w:rPr>
          <w:lang w:val="pt_PT" w:bidi="pt_PT"/>
        </w:rPr>
        <w:t>Parem aqui e discutam essa pergunta em grupo: contem uma história sobre como Deus tem provido milagrosamente para vocês. Como as pessoas em sua cultura se lembram de como Deus as sustentou? Pause este áudio aqui.</w:t>
      </w:r>
    </w:p>
    <w:p>
      <w:pPr/>
      <w:r>
        <w:rPr>
          <w:lang w:val="pt_PT" w:bidi="pt_PT"/>
        </w:rPr>
      </w:r>
      <w:r>
        <w:rPr>
          <w:lang w:val="pt_PT" w:bidi="pt_PT"/>
        </w:rPr>
        <w:t>Embora não seja declarado, o sumo sacerdote provavelmente substituía os doze pães antigos pelos doze novos, pão a pão, em vez de limpar todos os pães antigos e então colocar todos os novos. Dessa maneira, nunca havia um instante em que o topo da mesa estivesse inteiramente vazio. Todas as outras ofertas eram periódicas, sendo apresentadas em vários rituais em certos momentos do dia, semana, mês ou ano. Essa oferta era contínua, representando a adoração, a apreciação e a intercessão sem fim dos israelitas dia e noite ao longo dos anos e das eras.</w:t>
      </w:r>
    </w:p>
    <w:p>
      <w:pPr/>
      <w:r>
        <w:rPr>
          <w:lang w:val="pt_PT" w:bidi="pt_PT"/>
        </w:rPr>
      </w:r>
      <w:r>
        <w:rPr>
          <w:lang w:val="pt_PT" w:bidi="pt_PT"/>
        </w:rPr>
        <w:t>Parem aqui e discutam essa pergunta em grupo: com que frequência as pessoas em sua cultura trazem comida a lugares santos? O que essa comida simboliza?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25.23–30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diz a Moisés para fazer a mesa de madeira de acácia com 88 centímetros de comprimento, 45 centímetros de largura e 67 centímetros de altura. Yahweh diz a Moisés para cobri-la com ouro puro e colocar uma borda de ouro puro ao redor dela. Então Yahweh diz a Moisés para colocar uma borda ao redor da mesa com cerca de 10 centímetros de largura, com uma borda de ouro também sobre essa parte da mesa.</w:t>
      </w:r>
    </w:p>
    <w:p>
      <w:pPr/>
      <w:r>
        <w:rPr>
          <w:lang w:val="pt_PT" w:bidi="pt_PT"/>
        </w:rPr>
      </w:r>
      <w:r>
        <w:rPr>
          <w:b/>
          <w:lang w:val="pt_PT" w:bidi="pt_PT"/>
        </w:rPr>
        <w:t>Na segunda cena:</w:t>
      </w:r>
      <w:r>
        <w:rPr>
          <w:lang w:val="pt_PT" w:bidi="pt_PT"/>
        </w:rPr>
        <w:t xml:space="preserve"> Yahweh diz a Moisés para fazer quatro argolas de ouro para a mesa e prendê-las à mesa onde as pernas estão, perto das argolas. Essas argolas devem segurar as varas para carregar a mesa. As varas também devem ser feitas de madeira de acácia e revestidas com ouro.</w:t>
      </w:r>
    </w:p>
    <w:p>
      <w:pPr/>
      <w:r>
        <w:rPr>
          <w:lang w:val="pt_PT" w:bidi="pt_PT"/>
        </w:rPr>
      </w:r>
      <w:r>
        <w:rPr>
          <w:b/>
          <w:lang w:val="pt_PT" w:bidi="pt_PT"/>
        </w:rPr>
        <w:t>Na terceira cena:</w:t>
      </w:r>
      <w:r>
        <w:rPr>
          <w:lang w:val="pt_PT" w:bidi="pt_PT"/>
        </w:rPr>
        <w:t xml:space="preserve"> Yahweh diz a Moisés para fazer os pratos, tigelas e jarros para a mesa de ouro puro. Então Yahweh diz a Moisés para colocar o pão da presença sobre a mesa, que sempre estará diante de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Moisés</w:t>
      </w:r>
    </w:p>
    <w:p>
      <w:pPr/>
      <w:r>
        <w:rPr>
          <w:lang w:val="pt_PT" w:bidi="pt_PT"/>
        </w:rPr>
      </w:r>
      <w:r>
        <w:rPr>
          <w:lang w:val="pt_PT" w:bidi="pt_PT"/>
        </w:rPr>
        <w:t>Em grupo, prestem atenção a essas partes do cenário da passagem: Yahweh ainda está dando a Moisés instruções enquanto está no Monte Sinai. Yahweh está falando diretamente com Moisés e dizendo a Moisés para construir a mesa e todas as partes da mesa. No entanto, Yahweh não significa que Moisés seja o único a construir isso. Muito provavelmente Yahweh está dizendo a Moisés para supervisionar os israelitas enquanto estão construindo a mesa, para garantir que isso aconteça. Lembrem que Yahweh está dando a Moisés instruções e Moisés dirá aos israelitas todas as instruções quando Moisés descer do Monte Sinai.</w:t>
      </w:r>
    </w:p>
    <w:p>
      <w:pPr/>
      <w:r>
        <w:rPr>
          <w:lang w:val="pt_PT" w:bidi="pt_PT"/>
        </w:rPr>
      </w:r>
      <w:r>
        <w:rPr>
          <w:lang w:val="pt_PT" w:bidi="pt_PT"/>
        </w:rPr>
        <w:t>Parem aqui e discutam essa pergunta em grupo: em sua cultura, que tipo de situações exigiria que alguém recebesse instruções em nome de outra pessoa? Pause este áudio aqui.</w:t>
      </w:r>
    </w:p>
    <w:p>
      <w:pPr/>
      <w:r>
        <w:rPr>
          <w:lang w:val="pt_PT" w:bidi="pt_PT"/>
        </w:rPr>
      </w:r>
      <w:r>
        <w:rPr>
          <w:lang w:val="pt_PT" w:bidi="pt_PT"/>
        </w:rPr>
        <w:t>Lembrem que um côvado tem aproximadamente o comprimento do braço de um homem, do cotovelo até a ponta dos dedos, com a mão esticada. Isso é aproximadamente 45 centímetros. A mesa deveria ter 2 côvados de comprimento, 1 côvado de largura, 1 côvado e meio de altura. Ouro puro era ouro que não tinha outros minerais adicionados a ele. Lembrem também que a borda tinha cerca de um palmo de largura. Isso é cerca de 10 centímetros.</w:t>
      </w:r>
    </w:p>
    <w:p>
      <w:pPr/>
      <w:r>
        <w:rPr>
          <w:lang w:val="pt_PT" w:bidi="pt_PT"/>
        </w:rPr>
      </w:r>
      <w:r>
        <w:rPr>
          <w:lang w:val="pt_PT" w:bidi="pt_PT"/>
        </w:rPr>
        <w:t>Nas cenas dois e três, observe que há pequenos detalhes sobre as argolas, os varais e os pratos, as vasilhas, jarros e tigelas. Não sabemos qual era o tamanho de cada um deles. É possível que houvesse tamanhos padrão para cada um desses nessa cultura, ou que fosse deixado para o construtor decidir.</w:t>
      </w:r>
    </w:p>
    <w:p>
      <w:pPr/>
      <w:r>
        <w:rPr>
          <w:lang w:val="pt_PT" w:bidi="pt_PT"/>
        </w:rPr>
      </w:r>
      <w:r>
        <w:rPr>
          <w:lang w:val="pt_PT" w:bidi="pt_PT"/>
        </w:rPr>
        <w:t>Parem aqui e discutam essa pergunta em grupo: se houver tempo, vão a um lugar de adoração e discutam os itens encontrados lá e quais são seus usos. Se esse não é um lugar de adoração cristão, pergunte a quem está no comando se explicaria os itens e seus usos a vocês. Pause este áudio aqui.</w:t>
      </w:r>
    </w:p>
    <w:p>
      <w:pPr/>
      <w:r>
        <w:rPr>
          <w:lang w:val="pt_PT" w:bidi="pt_PT"/>
        </w:rPr>
      </w:r>
      <w:r>
        <w:rPr>
          <w:lang w:val="pt_PT" w:bidi="pt_PT"/>
        </w:rPr>
        <w:t>Na terceira cena, as louças e os pratos eram usados para a oferta de incenso. Os jarros e as tigelas eram usados para as ofertas de bebida.</w:t>
      </w:r>
    </w:p>
    <w:p>
      <w:pPr/>
      <w:r>
        <w:rPr>
          <w:lang w:val="pt_PT" w:bidi="pt_PT"/>
        </w:rPr>
      </w:r>
      <w:r>
        <w:rPr>
          <w:lang w:val="pt_PT" w:bidi="pt_PT"/>
        </w:rPr>
        <w:t xml:space="preserve">Parem aqui e discutam essa pergunta em grupo: olhem para a foto de </w:t>
      </w:r>
      <w:r>
        <w:rPr>
          <w:b/>
          <w:lang w:val="pt_PT" w:bidi="pt_PT"/>
        </w:rPr>
        <w:t>pratos, vasilhas, jarros e tigelas</w:t>
      </w:r>
      <w:r>
        <w:rPr>
          <w:lang w:val="pt_PT" w:bidi="pt_PT"/>
        </w:rPr>
        <w:t>. Como vocês descreverão a diferença entre vasilhas e pratos, bem como jarros e tigelas? Pause este áudio aqui.</w:t>
      </w:r>
    </w:p>
    <w:p>
      <w:pPr/>
      <w:r>
        <w:rPr>
          <w:lang w:val="pt_PT" w:bidi="pt_PT"/>
        </w:rPr>
      </w:r>
      <w:r>
        <w:rPr>
          <w:lang w:val="pt_PT" w:bidi="pt_PT"/>
        </w:rPr>
        <w:t>O pão da proposição era chamado assim porque estava sempre na presença de Deus dentro do tabernáculo.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25.23–30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diz a Moisés para fazer a mesa de madeira de acácia, com 88 centímetros de comprimento, 45 centímetros de largura e 67 centímetros de altura. Yahweh diz a Moisés para cobri-la com ouro puro e colocar uma borda de ouro puro ao redor dela. Então Yahweh diz a Moisés para colocar uma borda ao redor da mesa com cerca de 10 centímetros de largura, com uma borda de ouro também sobre essa parte da mesa.</w:t>
      </w:r>
    </w:p>
    <w:p>
      <w:pPr/>
      <w:r>
        <w:rPr>
          <w:lang w:val="pt_PT" w:bidi="pt_PT"/>
        </w:rPr>
      </w:r>
      <w:r>
        <w:rPr>
          <w:lang w:val="pt_PT" w:bidi="pt_PT"/>
        </w:rPr>
        <w:t>Yahweh diz a Moisés para fazer quatro argolas de ouro para a mesa e prendê-las à mesa onde estão as pernas, perto das argolas. Essas argolas devem segurar as varas para carregar a mesa. As varas também devem ser feitas de madeira de acácia e revestidas com ouro.</w:t>
      </w:r>
    </w:p>
    <w:p>
      <w:pPr/>
      <w:r>
        <w:rPr>
          <w:lang w:val="pt_PT" w:bidi="pt_PT"/>
        </w:rPr>
      </w:r>
      <w:r>
        <w:rPr>
          <w:lang w:val="pt_PT" w:bidi="pt_PT"/>
        </w:rPr>
        <w:t>Yahweh diz a Moisés para fazer os pratos, tigelas e jarros para a mesa de ouro puro.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“Tudo isso parece tão extravagante. Parece avassalador", ou "Está claro que Yahweh é tão importante que justifica o uso de todo esse ouro!"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Yahweh diz a Moisés para colocar o pão da presença sobre a mesa, que sempre estará diante de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“É incrível que Yahweh realmente vá viver conosco”, ou “São muitos detalhes, então espero que eu me lembre de tudo”, ou “Eu me pergunto por que sempre precisa haver pão sobre a mesa?”.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25.23–30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diz a Moisés para fazer uma mesa de </w:t>
      </w:r>
      <w:r>
        <w:rPr>
          <w:b/>
          <w:lang w:val="pt_PT" w:bidi="pt_PT"/>
        </w:rPr>
        <w:t>madeira de acácia</w:t>
      </w:r>
      <w:r>
        <w:rPr>
          <w:lang w:val="pt_PT" w:bidi="pt_PT"/>
        </w:rPr>
        <w:t xml:space="preserve">. A madeira de acácia é uma madeira forte que era encontrada na área do monte Sinai. Essa mesa deve ter 2 </w:t>
      </w:r>
      <w:r>
        <w:rPr>
          <w:b/>
          <w:lang w:val="pt_PT" w:bidi="pt_PT"/>
        </w:rPr>
        <w:t>côvados</w:t>
      </w:r>
      <w:r>
        <w:rPr>
          <w:lang w:val="pt_PT" w:bidi="pt_PT"/>
        </w:rPr>
        <w:t xml:space="preserve"> de comprimento por 1 côvado de largura, por 1 côvado e meio de altura. Um côvado tem cerca do comprimento do braço de um homem, desde o cotovelo até as pontas dos dedos. Isso tem aproximadamente 45 centímetros de comprimento. Usem as mesmas descrições para madeira de acácia e côvado que vocês usaram em passagens anteriores. Para mais informações sobre </w:t>
      </w:r>
      <w:r>
        <w:rPr>
          <w:lang w:val="pt_PT" w:bidi="pt_PT"/>
        </w:rPr>
        <w:t>côvado</w:t>
      </w:r>
      <w:r>
        <w:rPr>
          <w:lang w:val="pt_PT" w:bidi="pt_PT"/>
        </w:rPr>
        <w:t>, consultem o Glossário Mestre.</w:t>
      </w:r>
    </w:p>
    <w:p>
      <w:pPr/>
      <w:r>
        <w:rPr>
          <w:lang w:val="pt_PT" w:bidi="pt_PT"/>
        </w:rPr>
      </w:r>
      <w:r>
        <w:rPr>
          <w:lang w:val="pt_PT" w:bidi="pt_PT"/>
        </w:rPr>
        <w:t xml:space="preserve">Yahweh diz a Moisés para cobrir a mesa com </w:t>
      </w:r>
      <w:r>
        <w:rPr>
          <w:b/>
          <w:lang w:val="pt_PT" w:bidi="pt_PT"/>
        </w:rPr>
        <w:t>ouro puro</w:t>
      </w:r>
      <w:r>
        <w:rPr>
          <w:lang w:val="pt_PT" w:bidi="pt_PT"/>
        </w:rPr>
        <w:t xml:space="preserve"> e colocar uma moldura de ouro ao seu redor. O ouro puro é um metal precioso que é muito valioso e não tem outro metal misturado com ele. Então deve haver uma borda ao redor da mesa que tem a largura da mão, ou 10 centímetros, ao redor da mesa também com uma moldura de ouro puro ao seu redor. Usem as mesmas palavras para ouro puro, moldura e borda que vocês usaram em passagens anteriores.</w:t>
      </w:r>
    </w:p>
    <w:p>
      <w:pPr/>
      <w:r>
        <w:rPr>
          <w:lang w:val="pt_PT" w:bidi="pt_PT"/>
        </w:rPr>
      </w:r>
      <w:r>
        <w:rPr>
          <w:lang w:val="pt_PT" w:bidi="pt_PT"/>
        </w:rPr>
        <w:t>Quatro argolas de ouro devem ser colocadas nos cantos da mesa, onde estão as pernas, mas perto da borda. Estas sustentarão os varais para carregar a mesa. As varas também devem ser feitas de madeira de acácia e revestidas com ouro.</w:t>
      </w:r>
    </w:p>
    <w:p>
      <w:pPr/>
      <w:r>
        <w:rPr>
          <w:lang w:val="pt_PT" w:bidi="pt_PT"/>
        </w:rPr>
      </w:r>
      <w:r>
        <w:rPr>
          <w:lang w:val="pt_PT" w:bidi="pt_PT"/>
        </w:rPr>
        <w:t xml:space="preserve">Os </w:t>
      </w:r>
      <w:r>
        <w:rPr>
          <w:lang w:val="pt_PT" w:bidi="pt_PT"/>
        </w:rPr>
        <w:t>israelitas</w:t>
      </w:r>
      <w:r>
        <w:rPr>
          <w:lang w:val="pt_PT" w:bidi="pt_PT"/>
        </w:rPr>
        <w:t xml:space="preserve"> devem fazer todos os pratos, vasilhas, tigelas e jarros de ouro puro. Os pratos eram peças muito rasas, e as tigelas eram mais parecidas com xícaras fundas. As pessoas usavam os pratos e as vasilhas para incenso. As tigelas eram menores do que os jarros, mas as pessoas usavam tanto as tigelas quanto os jarros para derramar as ofertas de bebida especiais a Yahweh. Os israelitas dariam uma </w:t>
      </w:r>
      <w:r>
        <w:rPr>
          <w:b/>
          <w:lang w:val="pt_PT" w:bidi="pt_PT"/>
        </w:rPr>
        <w:t>oferta</w:t>
      </w:r>
      <w:r>
        <w:rPr>
          <w:lang w:val="pt_PT" w:bidi="pt_PT"/>
        </w:rPr>
        <w:t xml:space="preserve">, ou um presente ou </w:t>
      </w:r>
      <w:r>
        <w:rPr>
          <w:lang w:val="pt_PT" w:bidi="pt_PT"/>
        </w:rPr>
        <w:t>sacrifício</w:t>
      </w:r>
      <w:r>
        <w:rPr>
          <w:lang w:val="pt_PT" w:bidi="pt_PT"/>
        </w:rPr>
        <w:t xml:space="preserve">, a Yahweh para agradecer, para serem </w:t>
      </w:r>
      <w:r>
        <w:rPr>
          <w:lang w:val="pt_PT" w:bidi="pt_PT"/>
        </w:rPr>
        <w:t>purificados</w:t>
      </w:r>
      <w:r>
        <w:rPr>
          <w:lang w:val="pt_PT" w:bidi="pt_PT"/>
        </w:rPr>
        <w:t xml:space="preserve">, ou pedir </w:t>
      </w:r>
      <w:r>
        <w:rPr>
          <w:lang w:val="pt_PT" w:bidi="pt_PT"/>
        </w:rPr>
        <w:t>perdão</w:t>
      </w:r>
      <w:r>
        <w:rPr>
          <w:lang w:val="pt_PT" w:bidi="pt_PT"/>
        </w:rPr>
        <w:t xml:space="preserve">. Usem a mesma palavra para oferta que vocês usaram em passagens anteriores. Para mais informações sobre </w:t>
      </w:r>
      <w:r>
        <w:rPr>
          <w:lang w:val="pt_PT" w:bidi="pt_PT"/>
        </w:rPr>
        <w:t>oferta</w:t>
      </w:r>
      <w:r>
        <w:rPr>
          <w:lang w:val="pt_PT" w:bidi="pt_PT"/>
        </w:rPr>
        <w:t>, consulte o Glossário Mestre.</w:t>
      </w:r>
    </w:p>
    <w:p>
      <w:pPr/>
      <w:r>
        <w:rPr>
          <w:lang w:val="pt_PT" w:bidi="pt_PT"/>
        </w:rPr>
      </w:r>
      <w:r>
        <w:rPr>
          <w:lang w:val="pt_PT" w:bidi="pt_PT"/>
        </w:rPr>
        <w:t xml:space="preserve">Parem aqui e mostrem uma foto dos </w:t>
      </w:r>
      <w:r>
        <w:rPr>
          <w:b/>
          <w:lang w:val="pt_PT" w:bidi="pt_PT"/>
        </w:rPr>
        <w:t>pratos, vasilhas, tigelas e jarros</w:t>
      </w:r>
      <w:r>
        <w:rPr>
          <w:lang w:val="pt_PT" w:bidi="pt_PT"/>
        </w:rPr>
        <w:t>. Discutam quais palavras vocês usarão para descrever esses itens. Pause o áudio aqui.</w:t>
      </w:r>
    </w:p>
    <w:p>
      <w:pPr/>
      <w:r>
        <w:rPr>
          <w:lang w:val="pt_PT" w:bidi="pt_PT"/>
        </w:rPr>
      </w:r>
      <w:r>
        <w:rPr>
          <w:lang w:val="pt_PT" w:bidi="pt_PT"/>
        </w:rPr>
        <w:t>O pão da proposição deveria ser colocado na mesa e sempre mantido na presença de Deus.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25:31–40</w:t>
      </w:r>
      <w:r>
        <w:rPr>
          <w:lang w:val="pt_PT" w:bidi="pt_PT"/>
        </w:rPr>
      </w:r>
    </w:p>
    <w:p>
      <w:pPr>
        <w:pStyle w:val="Heading3"/>
      </w:pPr>
      <w:r>
        <w:rPr>
          <w:lang w:val="pt_PT" w:bidi="pt_PT"/>
        </w:rPr>
        <w:t>Ouvir e Sentir</w:t>
      </w:r>
    </w:p>
    <w:p>
      <w:pPr/>
      <w:r>
        <w:rPr>
          <w:lang w:val="pt_PT" w:bidi="pt_PT"/>
        </w:rPr>
      </w:r>
      <w:r>
        <w:rPr>
          <w:lang w:val="pt_PT" w:bidi="pt_PT"/>
        </w:rPr>
        <w:t>Nesta etapa, ouçam Êxodo 25.31–40 e guardem em seus corações.</w:t>
      </w:r>
    </w:p>
    <w:p>
      <w:pPr/>
      <w:r>
        <w:rPr>
          <w:lang w:val="pt_PT" w:bidi="pt_PT"/>
        </w:rPr>
      </w:r>
      <w:r>
        <w:rPr>
          <w:lang w:val="pt_PT" w:bidi="pt_PT"/>
        </w:rPr>
        <w:t>Ouçam uma versão em áudio de Êxodo 25.31–40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25.31–40 na tradução mais fácil de entender.</w:t>
      </w:r>
    </w:p>
    <w:p>
      <w:pPr/>
      <w:r>
        <w:rPr>
          <w:lang w:val="pt_PT" w:bidi="pt_PT"/>
        </w:rPr>
      </w:r>
      <w:r>
        <w:rPr>
          <w:lang w:val="pt_PT" w:bidi="pt_PT"/>
        </w:rPr>
        <w:t>Moisés ainda está na nuvem no topo do monte Sinai, se encontrando com Yahweh. Yahweh está dando a Moisés instruções sobre como os israelitas continuarão a estar em um relacionamento com Yahweh. Yahweh já disse a Moisés para que os israelitas trouxessem uma oferta a Yahweh e a usassem para fazer um tabernáculo, ou habitação, para Yahweh. Yahweh eventualmente habitará com os israelitas em seu acampamento com eles. Yahweh também tem dado a Moisés instruções para os utensílios que farão parte do tabernáculo. Essa passagem discute o terceiro utensílio no tabernáculo; o candelabro.</w:t>
      </w:r>
    </w:p>
    <w:p>
      <w:pPr/>
      <w:r>
        <w:rPr>
          <w:lang w:val="pt_PT" w:bidi="pt_PT"/>
        </w:rPr>
      </w:r>
      <w:r>
        <w:rPr>
          <w:lang w:val="pt_PT" w:bidi="pt_PT"/>
        </w:rPr>
        <w:t>Parem aqui e discutam essa pergunta em grupo: que tipo de utensílios ou itens são usados para iluminar seus lugares de adoração em sua cultura? Qual é a importância ou o significado deles? Pause este áudio aqui.</w:t>
      </w:r>
    </w:p>
    <w:p>
      <w:pPr/>
      <w:r>
        <w:rPr>
          <w:lang w:val="pt_PT" w:bidi="pt_PT"/>
        </w:rPr>
      </w:r>
      <w:r>
        <w:rPr>
          <w:lang w:val="pt_PT" w:bidi="pt_PT"/>
        </w:rPr>
        <w:t>Yahweh dá a Moisés instruções para o candelabro que deveria estar no tabernáculo.</w:t>
      </w:r>
    </w:p>
    <w:p>
      <w:pPr/>
      <w:r>
        <w:rPr>
          <w:lang w:val="pt_PT" w:bidi="pt_PT"/>
        </w:rPr>
      </w:r>
      <w:r>
        <w:rPr>
          <w:lang w:val="pt_PT" w:bidi="pt_PT"/>
        </w:rPr>
        <w:t xml:space="preserve">Parem aqui e, em grupo, olhem para o desenho do </w:t>
      </w:r>
      <w:r>
        <w:rPr>
          <w:lang w:val="pt_PT" w:bidi="pt_PT"/>
        </w:rPr>
        <w:t>candelabro</w:t>
      </w:r>
      <w:r>
        <w:rPr>
          <w:lang w:val="pt_PT" w:bidi="pt_PT"/>
        </w:rPr>
        <w:t>. Pause este áudio aqui.</w:t>
      </w:r>
    </w:p>
    <w:p>
      <w:pPr/>
      <w:r>
        <w:rPr>
          <w:lang w:val="pt_PT" w:bidi="pt_PT"/>
        </w:rPr>
      </w:r>
      <w:r>
        <w:rPr>
          <w:lang w:val="pt_PT" w:bidi="pt_PT"/>
        </w:rPr>
        <w:t>Novamente Yahweh ordena a Moisés que faça o candelabro, mas as instruções são para que Moisés as dê aos israelitas. Os israelitas devem fazer o candelabro de ouro maciço batido ou martelado. Eles devem usar uma única peça de ouro para martelar a base e a vara ou haste. A base dá estabilidade ao candelabro no chão do tabernáculo, e a haste ou o tronco se eleva verticalmente a partir da base. Da haste vinham ramos decorados feitos para se assemelhar a ramos de árvores. Com três ramos se saindo para um lado e três para o outro lado e incluindo a haste principal, ou haste central, havia um total de sete suportes diferentes para lâmpadas a óleo. Esse candelabro deveria se assemelhar a uma árvore. Tanto a árvore quanto o fogo, ou luz, muitas vezes simbolizavam a vida na cultura judaica.</w:t>
      </w:r>
    </w:p>
    <w:p>
      <w:pPr/>
      <w:r>
        <w:rPr>
          <w:lang w:val="pt_PT" w:bidi="pt_PT"/>
        </w:rPr>
      </w:r>
      <w:r>
        <w:rPr>
          <w:lang w:val="pt_PT" w:bidi="pt_PT"/>
        </w:rPr>
        <w:t>Parem aqui e discutam essa pergunta em grupo: que tipo de materiais são geralmente usados para diferentes tipos de lâmpadas em suas casas? Discutam a importância dos materiais usados e por que eles são usados. Pause este áudio aqui.</w:t>
      </w:r>
    </w:p>
    <w:p>
      <w:pPr/>
      <w:r>
        <w:rPr>
          <w:lang w:val="pt_PT" w:bidi="pt_PT"/>
        </w:rPr>
      </w:r>
      <w:r>
        <w:rPr>
          <w:lang w:val="pt_PT" w:bidi="pt_PT"/>
        </w:rPr>
        <w:t>Parem aqui e discutam essa pergunta em grupo: em sua cultura, qual é o significado de árvores, luzes e fogo? Pause este áudio aqui.</w:t>
      </w:r>
    </w:p>
    <w:p>
      <w:pPr/>
      <w:r>
        <w:rPr>
          <w:lang w:val="pt_PT" w:bidi="pt_PT"/>
        </w:rPr>
      </w:r>
      <w:r>
        <w:rPr>
          <w:lang w:val="pt_PT" w:bidi="pt_PT"/>
        </w:rPr>
        <w:t>As taças sustentavam as lâmpadas propriamente ditas que conteriam o óleo. As lâmpadas deveriam ficar apoiadas em cada taça. As taças deveriam ser feitas para se assemelhar a flores de amendoeira, cada uma tendo um botão, ou centro, e a flor, ou pétalas de flores. Dessa maneira, as lâmpadas de óleo ficariam em uma flor de ouro em uma árvore de ouro.</w:t>
      </w:r>
    </w:p>
    <w:p>
      <w:pPr/>
      <w:r>
        <w:rPr>
          <w:lang w:val="pt_PT" w:bidi="pt_PT"/>
        </w:rPr>
      </w:r>
      <w:r>
        <w:rPr>
          <w:lang w:val="pt_PT" w:bidi="pt_PT"/>
        </w:rPr>
        <w:t xml:space="preserve">Parem aqui e, em grupo, olhem para uma imagem de </w:t>
      </w:r>
      <w:r>
        <w:rPr>
          <w:lang w:val="pt_PT" w:bidi="pt_PT"/>
        </w:rPr>
        <w:t>flores de amêndoa e os botões de amêndoa</w:t>
      </w:r>
      <w:r>
        <w:rPr>
          <w:lang w:val="pt_PT" w:bidi="pt_PT"/>
        </w:rPr>
        <w:t>. Pause este áudio aqui.</w:t>
      </w:r>
    </w:p>
    <w:p>
      <w:pPr/>
      <w:r>
        <w:rPr>
          <w:lang w:val="pt_PT" w:bidi="pt_PT"/>
        </w:rPr>
      </w:r>
      <w:r>
        <w:rPr>
          <w:lang w:val="pt_PT" w:bidi="pt_PT"/>
        </w:rPr>
        <w:t>Como cada ramo tinha três taças em forma de flor e a haste tinha quatro taças, havia um total de vinte e dois lugares onde lâmpadas de óleo poderiam ser colocadas. No entanto, havia apenas sete lugares específicos para lâmpadas de óleo, enquanto os outros quinze foram feitos para decorar o candelabro, fazendo-o parecer uma árvore com muitas flores. Os botões na haste eram espaçados para que se encaixassem bem em diferentes alturas dos ramos, com um botão provavelmente perto ou no topo da haste, e os outros três sucessivamente abaixo dos pares de ramos.</w:t>
      </w:r>
    </w:p>
    <w:p>
      <w:pPr/>
      <w:r>
        <w:rPr>
          <w:lang w:val="pt_PT" w:bidi="pt_PT"/>
        </w:rPr>
      </w:r>
      <w:r>
        <w:rPr>
          <w:lang w:val="pt_PT" w:bidi="pt_PT"/>
        </w:rPr>
        <w:t>Os israelitas deveriam fazer o candelabro de uma única peça, o que parece impossível. No entanto, é possível que eles tenham feito as peças separadamente e então as unido sem emendas. Unir as peças do candelabro provavelmente era feito aquecendo e martelando o ouro. Este era o meio tradicional de moldar e unir metais na época.</w:t>
      </w:r>
    </w:p>
    <w:p>
      <w:pPr/>
      <w:r>
        <w:rPr>
          <w:lang w:val="pt_PT" w:bidi="pt_PT"/>
        </w:rPr>
      </w:r>
      <w:r>
        <w:rPr>
          <w:lang w:val="pt_PT" w:bidi="pt_PT"/>
        </w:rPr>
        <w:t>Então os israelitas deveriam fazer as sete lâmpadas de óleo. As lâmpadas eram tigelas de óleo que eles provavelmente faziam de ouro com uma borda com bico e um pavio saturado no óleo, para emitir o máximo de luz. As lâmpadas descritas queimavam azeite de oliva ou gordura de baixa qualidade, e podiam ficar acesas por 2 a 4 horas. Os israelitas deveriam colocar as lâmpadas no candelabro de tal maneira que as lâmpadas iluminassem a área na frente dele. Deus queria que as lâmpadas iluminassem o tabernáculo para o benefício dos sacerdotes que ministravam lá. Eles deveriam fazer os apagadores da lâmpada e a bandeja que os sustentava, de ouro. Esses apagadores eram usados para cortar a extremidade queimada do pavio. As bandejas serviriam para colocar os apagadores, bem como as partes queimadas do pavio.</w:t>
      </w:r>
    </w:p>
    <w:p>
      <w:pPr/>
      <w:r>
        <w:rPr>
          <w:lang w:val="pt_PT" w:bidi="pt_PT"/>
        </w:rPr>
      </w:r>
      <w:r>
        <w:rPr>
          <w:lang w:val="pt_PT" w:bidi="pt_PT"/>
        </w:rPr>
        <w:t xml:space="preserve">Parem aqui e, em grupo, olhem para uma imagem das </w:t>
      </w:r>
      <w:r>
        <w:rPr>
          <w:lang w:val="pt_PT" w:bidi="pt_PT"/>
        </w:rPr>
        <w:t>lâmpadas de óleo</w:t>
      </w:r>
      <w:r>
        <w:rPr>
          <w:lang w:val="pt_PT" w:bidi="pt_PT"/>
        </w:rPr>
        <w:t>. Pause este áudio aqui.</w:t>
      </w:r>
    </w:p>
    <w:p>
      <w:pPr/>
      <w:r>
        <w:rPr>
          <w:lang w:val="pt_PT" w:bidi="pt_PT"/>
        </w:rPr>
      </w:r>
      <w:r>
        <w:rPr>
          <w:lang w:val="pt_PT" w:bidi="pt_PT"/>
        </w:rPr>
        <w:t xml:space="preserve">Parem aqui e, em grupo, olhem para uma imagem de </w:t>
      </w:r>
      <w:r>
        <w:rPr>
          <w:lang w:val="pt_PT" w:bidi="pt_PT"/>
        </w:rPr>
        <w:t>apagadores</w:t>
      </w:r>
      <w:r>
        <w:rPr>
          <w:lang w:val="pt_PT" w:bidi="pt_PT"/>
        </w:rPr>
        <w:t>. Pause este áudio aqui.</w:t>
      </w:r>
    </w:p>
    <w:p>
      <w:pPr/>
      <w:r>
        <w:rPr>
          <w:lang w:val="pt_PT" w:bidi="pt_PT"/>
        </w:rPr>
      </w:r>
      <w:r>
        <w:rPr>
          <w:lang w:val="pt_PT" w:bidi="pt_PT"/>
        </w:rPr>
        <w:t>Os israelitas deveriam fazer o candelabro e tudo o que o acompanhava a partir de um talento inteiro de ouro, que equivalia a cerca de 35 quilogramas. Deus não tinha em mente um candelabro delicado, mas um sólido que pudesse suportar viagens e conter lâmpadas pesadas por gerações. Yahweh diz a Moisés para ter certeza de que os israelitas façam o candelabro exatamente com a descrição que Ele deu a Moisés lá na montanha.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25.31–40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diz a Moisés para fazer um candelabro com uma base e um tronco, ou haste, e todas as partes do candelabro de ouro batido. Yahweh diz a Moisés que o candelabro deve ter 3 ramos de cada lado da haste. Cada ramo e a haste devem ter taças de ouro na forma de flores de amêndoa. Cada ramo deve ter 3 taças e a haste deve ter 4 taças, uma acima e uma abaixo de onde cada par de ramos se encontra na haste. As taças em forma de amêndoa e os ramos devem ser todos de uma só peça com a haste e todos devem ser feitos de ouro martelado.</w:t>
      </w:r>
    </w:p>
    <w:p>
      <w:pPr/>
      <w:r>
        <w:rPr>
          <w:lang w:val="pt_PT" w:bidi="pt_PT"/>
        </w:rPr>
      </w:r>
      <w:r>
        <w:rPr>
          <w:b/>
          <w:lang w:val="pt_PT" w:bidi="pt_PT"/>
        </w:rPr>
        <w:t>Na segunda cena:</w:t>
      </w:r>
      <w:r>
        <w:rPr>
          <w:lang w:val="pt_PT" w:bidi="pt_PT"/>
        </w:rPr>
        <w:t xml:space="preserve"> Yahweh diz a Moisés para fazer as sete lâmpadas de óleo para ficarem nas taças em cima de cada ramo e da haste. Moisés precisa garantir que as sete lâmpadas estejam colocadas de uma maneira que iluminem a área na frente do candelabro. Os apagadores e as bandejas para os apagadores devem ser todos feitos de ouro puro.</w:t>
      </w:r>
    </w:p>
    <w:p>
      <w:pPr/>
      <w:r>
        <w:rPr>
          <w:lang w:val="pt_PT" w:bidi="pt_PT"/>
        </w:rPr>
      </w:r>
      <w:r>
        <w:rPr>
          <w:b/>
          <w:lang w:val="pt_PT" w:bidi="pt_PT"/>
        </w:rPr>
        <w:t>Na terceira cena:</w:t>
      </w:r>
      <w:r>
        <w:rPr>
          <w:lang w:val="pt_PT" w:bidi="pt_PT"/>
        </w:rPr>
        <w:t xml:space="preserve"> todo o candelabro será feito de 35 quilogramas de ouro e deve ser de acordo com as direções dadas a Moisés na montanha.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Em grupo, prestem atenção a essas partes do cenário da passagem: Yahweh ainda está dando a Moisés instruções enquanto está no Monte Sinai. Yahweh está falando diretamente com Moisés e dizendo a Moisés para construir o candelabro e todas as partes do candelabro. No entanto, Yahweh não significa que Moisés seja o único a construir isso. Muito provavelmente Yahweh está dizendo a Moisés para supervisionar os israelitas enquanto eles estão construindo o candelabro, para garantir que isso aconteça. Lembrem que Yahweh está dando a Moisés instruções e Moisés dirá aos israelitas todas as instruções quando Moisés descer do Monte Sinai.</w:t>
      </w:r>
    </w:p>
    <w:p>
      <w:pPr/>
      <w:r>
        <w:rPr>
          <w:lang w:val="pt_PT" w:bidi="pt_PT"/>
        </w:rPr>
      </w:r>
      <w:r>
        <w:rPr>
          <w:lang w:val="pt_PT" w:bidi="pt_PT"/>
        </w:rPr>
        <w:t>Candelabro é literalmente um suporte que contém lâmpadas. Nessa passagem, a palavra candelabro é usada para se referir à haste central, ou eixo, do candelabro. Esse candelabro é muito decorativo e feito para se parecer com uma árvore. Os israelitas devem fazer esse candelabro de ouro puro, o que significa que ele deve ser "limpo", ou sem quaisquer impurezas e não misturado com nenhum outro metal. Os israelitas devem martelar ou bater o ouro conforme o seu desenho. A base se refere à parte inferior que suporta o eixo ou a haste central.</w:t>
      </w:r>
    </w:p>
    <w:p>
      <w:pPr/>
      <w:r>
        <w:rPr>
          <w:lang w:val="pt_PT" w:bidi="pt_PT"/>
        </w:rPr>
      </w:r>
      <w:r>
        <w:rPr>
          <w:lang w:val="pt_PT" w:bidi="pt_PT"/>
        </w:rPr>
        <w:t>Suas taças referem-se aos suportes para as lâmpadas, que provavelmente eram colocados no topo de cada um dos ramos, bem como no topo da haste. As taças deveriam ser na forma de flores de amêndoa que haviam florescido ou tinham suas pétalas abertas.</w:t>
      </w:r>
    </w:p>
    <w:p>
      <w:pPr/>
      <w:r>
        <w:rPr>
          <w:lang w:val="pt_PT" w:bidi="pt_PT"/>
        </w:rPr>
      </w:r>
      <w:r>
        <w:rPr>
          <w:lang w:val="pt_PT" w:bidi="pt_PT"/>
        </w:rPr>
        <w:t>Os ramos deveriam sair dos lados da haste central, três ramos de cada lado.</w:t>
      </w:r>
    </w:p>
    <w:p>
      <w:pPr/>
      <w:r>
        <w:rPr>
          <w:lang w:val="pt_PT" w:bidi="pt_PT"/>
        </w:rPr>
      </w:r>
      <w:r>
        <w:rPr>
          <w:lang w:val="pt_PT" w:bidi="pt_PT"/>
        </w:rPr>
        <w:t>Provavelmente todos os seis se estendiam para cima para apoiar as sete lâmpadas em uma linha reta. Cada ramo deveria ter três taças, mas não está claro onde essas taças deveriam ser colocadas nos ramos. A haste central precisava ter 4 taças em forma de flores de amêndoa com seus próprios botões e pétalas. Uma taça ficaria diretamente sob o lugar onde cada um dos ramos se unia na haste central. Os ramos e as taças deveriam ser feitos todos de uma peça de ouro, o que provavelmente significa que eles não deveriam ser feitos separadamente uns dos outros.</w:t>
      </w:r>
    </w:p>
    <w:p>
      <w:pPr/>
      <w:r>
        <w:rPr>
          <w:lang w:val="pt_PT" w:bidi="pt_PT"/>
        </w:rPr>
      </w:r>
      <w:r>
        <w:rPr>
          <w:lang w:val="pt_PT" w:bidi="pt_PT"/>
        </w:rPr>
        <w:t xml:space="preserve">Parem aqui e olhem novamente para o desenho do </w:t>
      </w:r>
      <w:r>
        <w:rPr>
          <w:lang w:val="pt_PT" w:bidi="pt_PT"/>
        </w:rPr>
        <w:t>candelabro</w:t>
      </w:r>
      <w:r>
        <w:rPr>
          <w:lang w:val="pt_PT" w:bidi="pt_PT"/>
        </w:rPr>
        <w:t>. Pause este áudio aqui.</w:t>
      </w:r>
    </w:p>
    <w:p>
      <w:pPr/>
      <w:r>
        <w:rPr>
          <w:lang w:val="pt_PT" w:bidi="pt_PT"/>
        </w:rPr>
      </w:r>
      <w:r>
        <w:rPr>
          <w:lang w:val="pt_PT" w:bidi="pt_PT"/>
        </w:rPr>
        <w:t>Então os israelitas deveriam fazer sete lâmpadas de óleo. Não há indicação se essas também eram feitas de ouro ou feitas de argila. Eles são considerados peças separadas do próprio candelabro. E as lâmpadas devem ser montadas para que elas brilhem para a frente do candelabro.</w:t>
      </w:r>
    </w:p>
    <w:p>
      <w:pPr/>
      <w:r>
        <w:rPr>
          <w:lang w:val="pt_PT" w:bidi="pt_PT"/>
        </w:rPr>
      </w:r>
      <w:r>
        <w:rPr>
          <w:lang w:val="pt_PT" w:bidi="pt_PT"/>
        </w:rPr>
        <w:t>Isso sugere que as lâmpadas deveriam ser montadas para que seus pavios apontassem para a frente.</w:t>
      </w:r>
    </w:p>
    <w:p>
      <w:pPr/>
      <w:r>
        <w:rPr>
          <w:lang w:val="pt_PT" w:bidi="pt_PT"/>
        </w:rPr>
      </w:r>
      <w:r>
        <w:rPr>
          <w:lang w:val="pt_PT" w:bidi="pt_PT"/>
        </w:rPr>
        <w:t>Parem aqui e, se houver tempo, encontrem uma sala escura e tragam pequenas velas, ou o que quer que vocês possam usar para queimar uma chama para obter luz. Segure as velas de tal maneira que o máximo de luz aponte para a frente das velas. Pause este áudio aqui.</w:t>
      </w:r>
    </w:p>
    <w:p>
      <w:pPr/>
      <w:r>
        <w:rPr>
          <w:lang w:val="pt_PT" w:bidi="pt_PT"/>
        </w:rPr>
      </w:r>
      <w:r>
        <w:rPr>
          <w:lang w:val="pt_PT" w:bidi="pt_PT"/>
        </w:rPr>
        <w:t>Os sacerdotes usariam apagadores ou aparadores de pavio para remover o pavio queimado. Então eles colocariam os pavios queimados nas bandejas. Eles também deveriam fazer esses objetos de ouro.</w:t>
      </w:r>
    </w:p>
    <w:p>
      <w:pPr/>
      <w:r>
        <w:rPr>
          <w:lang w:val="pt_PT" w:bidi="pt_PT"/>
        </w:rPr>
      </w:r>
      <w:r>
        <w:rPr>
          <w:lang w:val="pt_PT" w:bidi="pt_PT"/>
        </w:rPr>
        <w:t>Os israelitas precisariam de um talento inteiro de ouro para o candelabro. Um talento tinha um peso que era aproximadamente 35 quilogramas. Yahweh então diz a Moisés para ter cuidado para fazer o candelabro da maneira como Yahweh está mostrando a Moisés lá na montanha.</w:t>
      </w:r>
    </w:p>
    <w:p>
      <w:pPr/>
      <w:r>
        <w:rPr>
          <w:lang w:val="pt_PT" w:bidi="pt_PT"/>
        </w:rPr>
      </w:r>
      <w:r>
        <w:rPr>
          <w:lang w:val="pt_PT" w:bidi="pt_PT"/>
        </w:rPr>
        <w:t>Pare aqui e encontre uma grande rocha, uma criança ou um item que tenha aproximadamente 35 quilogramas de peso. Discutam o que vocês usam e como vocês descobriram o peso de seu item.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25.31–40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diz a Moisés para fazer um candelabro com uma base e uma haste, ou haste, e todas as partes do candelabro, incluindo as taças para segurar as lâmpadas, de ouro martelado. Yahweh diz a Moisés que o candelabro deve ter 3 ramos em cada lado da haste. Cada ramo e a haste devem ter taças de ouro na forma de flores de amendoeira. Cada ramo deve ter 3 taças e a haste deve ter 4 taças, uma acima e uma abaixo de onde cada par de ramos se encontra na haste. As taças em forma de amêndoa e os ramos devem ser todos de uma só peça com a haste e todos devem ser feitos de ouro martelado.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“Um pedaço de ouro parece impossível! Não tenho certeza de como isso acontecerá", ou "Isso definitivamente soa como uma bela peça de arte para iluminar o tabernáculo".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para fazer as sete lâmpadas de óleo para ficarem nas taças em cada ramo e na haste. Moisés precisa garantir que as sete lâmpadas estejam colocadas de uma maneira que iluminem a área na frente do candelabro. Moisés também deve fazer os apagadores e as bandejas para os apagadores de ouro puro.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“Me pergunto por quanto tempo as lâmpadas permanecerão acesas”, ou “Me pergunto quão grande todo esse candelabro terá que ser para tudo isso”.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Todo o candelabro será feito de 35 quilogramas de ouro e deve ser de acordo com as instruções dadas a Moisés na montanha.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"Espero mesmo que Moisés transmita todos os detalhes desse candelabro", ou "Espero que eles entendam a importância de Eu habitar com eles, e confiem que os liderarei corretamente".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25.31–40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diz a Moisés para fazer um </w:t>
      </w:r>
      <w:r>
        <w:rPr>
          <w:b/>
          <w:lang w:val="pt_PT" w:bidi="pt_PT"/>
        </w:rPr>
        <w:t>candelabro</w:t>
      </w:r>
      <w:r>
        <w:rPr>
          <w:lang w:val="pt_PT" w:bidi="pt_PT"/>
        </w:rPr>
        <w:t xml:space="preserve"> com uma base e uma haste, ou caule, e todas as partes do candelabro de </w:t>
      </w:r>
      <w:r>
        <w:rPr>
          <w:b/>
          <w:lang w:val="pt_PT" w:bidi="pt_PT"/>
        </w:rPr>
        <w:t>ouro</w:t>
      </w:r>
      <w:r>
        <w:rPr>
          <w:lang w:val="pt_PT" w:bidi="pt_PT"/>
        </w:rPr>
        <w:t xml:space="preserve"> puro martelado. Um candelabro neste caso é uma base e uma haste de um suporte que segurará várias lâmpadas.</w:t>
      </w:r>
    </w:p>
    <w:p>
      <w:pPr/>
      <w:r>
        <w:rPr>
          <w:lang w:val="pt_PT" w:bidi="pt_PT"/>
        </w:rPr>
      </w:r>
      <w:r>
        <w:rPr>
          <w:lang w:val="pt_PT" w:bidi="pt_PT"/>
        </w:rPr>
        <w:t xml:space="preserve">Parem aqui e discutam em grupo qual palavra ou frase vocês usarão para </w:t>
      </w:r>
      <w:r>
        <w:rPr>
          <w:b/>
          <w:lang w:val="pt_PT" w:bidi="pt_PT"/>
        </w:rPr>
        <w:t>candelabro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O ouro puro é um metal precioso que é muito valioso e não tem outro metal misturado com ele. Usem a mesma palavra que vocês usaram para ouro puro em passagens anteriores.</w:t>
      </w:r>
    </w:p>
    <w:p>
      <w:pPr/>
      <w:r>
        <w:rPr>
          <w:lang w:val="pt_PT" w:bidi="pt_PT"/>
        </w:rPr>
      </w:r>
      <w:r>
        <w:rPr>
          <w:lang w:val="pt_PT" w:bidi="pt_PT"/>
        </w:rPr>
        <w:t xml:space="preserve">Yahweh diz a Moisés que o candelabro deve ter 3 </w:t>
      </w:r>
      <w:r>
        <w:rPr>
          <w:b/>
          <w:lang w:val="pt_PT" w:bidi="pt_PT"/>
        </w:rPr>
        <w:t>ramos</w:t>
      </w:r>
      <w:r>
        <w:rPr>
          <w:lang w:val="pt_PT" w:bidi="pt_PT"/>
        </w:rPr>
        <w:t xml:space="preserve"> de cada lado da haste. Cada ramo e a haste devem ter t</w:t>
      </w:r>
      <w:r>
        <w:rPr>
          <w:b/>
          <w:lang w:val="pt_PT" w:bidi="pt_PT"/>
        </w:rPr>
        <w:t xml:space="preserve">aças </w:t>
      </w:r>
      <w:r>
        <w:rPr>
          <w:lang w:val="pt_PT" w:bidi="pt_PT"/>
        </w:rPr>
        <w:t>de ouro na forma de flores de amêndoa. Cada ramo deve ter 3 taças e a haste deve ter 4 taças, uma acima e uma abaixo de onde cada par de ramos se encontra na haste. As taças e os ramos de amêndoa devem ser todas uma peça com a haste e todos devem ser feitos de ouro martelado. Os ramos são os galhos longos que se estendem da haste. As taças são as pequenas tigelas que acomodarão as lâmpadas de óleo.</w:t>
      </w:r>
    </w:p>
    <w:p>
      <w:pPr/>
      <w:r>
        <w:rPr>
          <w:lang w:val="pt_PT" w:bidi="pt_PT"/>
        </w:rPr>
      </w:r>
      <w:r>
        <w:rPr>
          <w:lang w:val="pt_PT" w:bidi="pt_PT"/>
        </w:rPr>
        <w:t xml:space="preserve">Yahweh diz a Moisés para fazer as sete </w:t>
      </w:r>
      <w:r>
        <w:rPr>
          <w:b/>
          <w:lang w:val="pt_PT" w:bidi="pt_PT"/>
        </w:rPr>
        <w:t>lâmpadas de óleo</w:t>
      </w:r>
      <w:r>
        <w:rPr>
          <w:lang w:val="pt_PT" w:bidi="pt_PT"/>
        </w:rPr>
        <w:t xml:space="preserve"> para ficarem nas taças em cada ramo e na haste. Moisés precisa garantir que as sete lâmpadas estejam colocadas de uma maneira que iluminem a área na frente do candelabro. As lâmpadas de óleo são pequenas tigelas que as pessoas enchiam com azeite, geralmente feitas de argila, com um bico de um lado por onde sai um pavio para iluminação. No entanto, o artesão provavelmente fez essas lâmpadas de óleo de ouro, especialmente para o tabernáculo.</w:t>
      </w:r>
    </w:p>
    <w:p>
      <w:pPr/>
      <w:r>
        <w:rPr>
          <w:lang w:val="pt_PT" w:bidi="pt_PT"/>
        </w:rPr>
      </w:r>
      <w:r>
        <w:rPr>
          <w:lang w:val="pt_PT" w:bidi="pt_PT"/>
        </w:rPr>
        <w:t xml:space="preserve">Parem aqui e discutam em grupo qual palavra ou frase vocês usarão para </w:t>
      </w:r>
      <w:r>
        <w:rPr>
          <w:b/>
          <w:lang w:val="pt_PT" w:bidi="pt_PT"/>
        </w:rPr>
        <w:t>lâmpada</w:t>
      </w:r>
      <w:r>
        <w:rPr>
          <w:lang w:val="pt_PT" w:bidi="pt_PT"/>
        </w:rPr>
        <w:t xml:space="preserve">. Procure </w:t>
      </w:r>
      <w:r>
        <w:rPr>
          <w:lang w:val="pt_PT" w:bidi="pt_PT"/>
        </w:rPr>
        <w:t>lâmpada de óleo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w:t>
      </w:r>
      <w:r>
        <w:rPr>
          <w:lang w:val="pt_PT" w:bidi="pt_PT"/>
        </w:rPr>
        <w:t>israelitas</w:t>
      </w:r>
      <w:r>
        <w:rPr>
          <w:lang w:val="pt_PT" w:bidi="pt_PT"/>
        </w:rPr>
        <w:t xml:space="preserve"> farão os apagadores e bandejas para os apagadores de ouro puro. Eles farão todo o candelabro de 35 quilogramas de ouro, e ele deve estar de acordo com as instruções dadas a Moisés na montanha.</w:t>
      </w:r>
    </w:p>
    <w:p>
      <w:pPr/>
      <w:r>
        <w:rPr>
          <w:lang w:val="pt_PT" w:bidi="pt_PT"/>
        </w:rPr>
      </w:r>
      <w:r>
        <w:rPr>
          <w:lang w:val="pt_PT" w:bidi="pt_PT"/>
        </w:rPr>
        <w:t xml:space="preserve">Parem aqui e discutam em grupo qual palavra ou frase vocês usarão para </w:t>
      </w:r>
      <w:r>
        <w:rPr>
          <w:b/>
          <w:lang w:val="pt_PT" w:bidi="pt_PT"/>
        </w:rPr>
        <w:t>apagadores</w:t>
      </w:r>
      <w:r>
        <w:rPr>
          <w:lang w:val="pt_PT" w:bidi="pt_PT"/>
        </w:rPr>
        <w:t>.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26:1–14</w:t>
      </w:r>
      <w:r>
        <w:rPr>
          <w:lang w:val="pt_PT" w:bidi="pt_PT"/>
        </w:rPr>
      </w:r>
    </w:p>
    <w:p>
      <w:pPr>
        <w:pStyle w:val="Heading3"/>
      </w:pPr>
      <w:r>
        <w:rPr>
          <w:lang w:val="pt_PT" w:bidi="pt_PT"/>
        </w:rPr>
        <w:t>Ouvir e Sentir</w:t>
      </w:r>
    </w:p>
    <w:p>
      <w:pPr/>
      <w:r>
        <w:rPr>
          <w:lang w:val="pt_PT" w:bidi="pt_PT"/>
        </w:rPr>
      </w:r>
      <w:r>
        <w:rPr>
          <w:lang w:val="pt_PT" w:bidi="pt_PT"/>
        </w:rPr>
        <w:t>Nesta etapa, ouçam Êxodo 26.1–14 e guardem em seus corações.</w:t>
      </w:r>
    </w:p>
    <w:p>
      <w:pPr/>
      <w:r>
        <w:rPr>
          <w:lang w:val="pt_PT" w:bidi="pt_PT"/>
        </w:rPr>
      </w:r>
      <w:r>
        <w:rPr>
          <w:lang w:val="pt_PT" w:bidi="pt_PT"/>
        </w:rPr>
        <w:t>Ouçam uma versão em áudio de Êxodo 26.1–14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26.1–14 na tradução mais fácil de entender.</w:t>
      </w:r>
    </w:p>
    <w:p>
      <w:pPr/>
      <w:r>
        <w:rPr>
          <w:lang w:val="pt_PT" w:bidi="pt_PT"/>
        </w:rPr>
      </w:r>
      <w:r>
        <w:rPr>
          <w:lang w:val="pt_PT" w:bidi="pt_PT"/>
        </w:rPr>
        <w:t>Moisés ainda está na montanha em uma nuvem espessa, recebendo instruções de Deus. Moisés ficou na montanha por 40 dias e 40 noites. Moisés recebe essas instruções de Deus durante esses 40 dias na montanha. Deus está dando essas instruções diretamente a Moisés. Deus diz isso de tal maneira que possa parecer que Moisés deveria fazer tudo ele mesmo. No entanto, Moisés transmitirá essas instruções ao povo hebreu e terá trabalhadores habilidosos dentre o povo para fazerem o trabalho em si.</w:t>
      </w:r>
    </w:p>
    <w:p>
      <w:pPr/>
      <w:r>
        <w:rPr>
          <w:lang w:val="pt_PT" w:bidi="pt_PT"/>
        </w:rPr>
      </w:r>
      <w:r>
        <w:rPr>
          <w:lang w:val="pt_PT" w:bidi="pt_PT"/>
        </w:rPr>
        <w:t>Deus tem dito a Moisés para fazer um lugar especial onde Deus viverá entre seu povo. Será uma tenda especial, chamada tabernáculo, que terá itens que ajudarão os sacerdotes a adorar a Deus. A palavra para tabernáculo significa habitação ou casa. O tabernáculo era literalmente a casa de Deus. Moisés acabou de aprender como fazer a arca, a mesa e o candelabro que irão para dentro do tabernáculo. No final da última passagem, Deus lembrou a Moisés para garantir que Moisés faça tudo exatamente como o padrão que Deus está mostrando a Moisés.</w:t>
      </w:r>
    </w:p>
    <w:p>
      <w:pPr/>
      <w:r>
        <w:rPr>
          <w:lang w:val="pt_PT" w:bidi="pt_PT"/>
        </w:rPr>
      </w:r>
      <w:r>
        <w:rPr>
          <w:lang w:val="pt_PT" w:bidi="pt_PT"/>
        </w:rPr>
        <w:t>Agora Moisés aprenderá como fazer o próprio tabernáculo. Toda a estrutura do tabernáculo é portátil, provavelmente semelhante a outras tendas naquela época e cultura.</w:t>
      </w:r>
    </w:p>
    <w:p>
      <w:pPr/>
      <w:r>
        <w:rPr>
          <w:lang w:val="pt_PT" w:bidi="pt_PT"/>
        </w:rPr>
      </w:r>
      <w:r>
        <w:rPr>
          <w:lang w:val="pt_PT" w:bidi="pt_PT"/>
        </w:rPr>
        <w:t>Essa passagem dá instruções para as quatro camadas de cortinas que fazem as paredes, o teto e a cobertura para o tabernáculo. As quatro camadas são feitas de materiais diferentes e têm tamanhos ligeiramente diferentes. Anteriormente, Deus disse a Moisés para coletar todos os materiais necessários para as cortinas do povo hebreu como uma oferta sagrada ou santa. Esses materiais vêm do Egito. Você se lembrará que Deus fez com que os egípcios dessem aos israelitas presentes quando os israelitas deixaram o Egito.</w:t>
      </w:r>
    </w:p>
    <w:p>
      <w:pPr/>
      <w:r>
        <w:rPr>
          <w:lang w:val="pt_PT" w:bidi="pt_PT"/>
        </w:rPr>
      </w:r>
      <w:r>
        <w:rPr>
          <w:lang w:val="pt_PT" w:bidi="pt_PT"/>
        </w:rPr>
        <w:t>Ao longo das instruções de Deus a Moisés sobre o tabernáculo, Deus dá instruções para o tabernáculo começando com as coisas de dentro. Então Deus se move para fora em suas descrições. Como vimos em passagens anteriores, as instruções começaram com os itens que eles colocarão dentro do tabernáculo. Agora estamos aprendendo sobre o próprio tabernáculo desde a camada de cortina interna até a camada de cortina protetora externa. E mais tarde aprendemos sobre o pátio externo que rodeia o tabernáculo.</w:t>
      </w:r>
    </w:p>
    <w:p>
      <w:pPr/>
      <w:r>
        <w:rPr>
          <w:lang w:val="pt_PT" w:bidi="pt_PT"/>
        </w:rPr>
      </w:r>
      <w:r>
        <w:rPr>
          <w:lang w:val="pt_PT" w:bidi="pt_PT"/>
        </w:rPr>
        <w:t>Pare aqui e discutam essa pergunta em grupo: peçam que uma pessoa no grupo dê instruções para fazer ou construir algo. Preste atenção à ordem das instruções. O que vem primeiro? O que vem em seguida? Como isso ajuda você a entender o que fazer? Que materiais ou conjunto de instruções são os mais importantes? Como a pessoa chama a atenção para esses detalhes? Pause este áudio aqui.</w:t>
      </w:r>
    </w:p>
    <w:p>
      <w:pPr/>
      <w:r>
        <w:rPr>
          <w:lang w:val="pt_PT" w:bidi="pt_PT"/>
        </w:rPr>
      </w:r>
      <w:r>
        <w:rPr>
          <w:lang w:val="pt_PT" w:bidi="pt_PT"/>
        </w:rPr>
        <w:t>O primeiro conjunto de instruções para o tabernáculo é para a camada mais interna de cortinas.</w:t>
      </w:r>
    </w:p>
    <w:p>
      <w:pPr/>
      <w:r>
        <w:rPr>
          <w:lang w:val="pt_PT" w:bidi="pt_PT"/>
        </w:rPr>
      </w:r>
      <w:r>
        <w:rPr>
          <w:lang w:val="pt_PT" w:bidi="pt_PT"/>
        </w:rPr>
        <w:t>Deus diz a Moisés para fazer as cortinas de dez peças do linho mais fino. Linho é um tecido ou fio feito da planta de linho. Deus diz a Moisés que esse pano de linho deve ser de cor azul, púrpura e escarlate. Talvez as pessoas tenham confeccionado o tecido com fios de cor azul, púrpura e escarlate, ou talvez tenham tingido o pano depois de tecê-lo. As cores azul, púrpura e escarlate eram as cores da realeza nessa cultura. Então Deus disse que as pessoas deveriam decorar o tecido com imagens de querubins, um tipo de ser espiritual. Não sabemos se as pessoas teceram imagens dos querubins no próprio tecido, ou se as pessoas bordaram os querubins no tecido com fios de cor azul, púrpura e escarlate. Em qualquer caso, apenas artistas habilidosos poderiam fazer esse tipo de trabalho.</w:t>
      </w:r>
    </w:p>
    <w:p>
      <w:pPr/>
      <w:r>
        <w:rPr>
          <w:lang w:val="pt_PT" w:bidi="pt_PT"/>
        </w:rPr>
      </w:r>
      <w:r>
        <w:rPr>
          <w:lang w:val="pt_PT" w:bidi="pt_PT"/>
        </w:rPr>
        <w:t xml:space="preserve">Pare aqui e olhe para uma imagem de </w:t>
      </w:r>
      <w:r>
        <w:rPr>
          <w:lang w:val="pt_PT" w:bidi="pt_PT"/>
        </w:rPr>
        <w:t>pano de linho</w:t>
      </w:r>
      <w:r>
        <w:rPr>
          <w:lang w:val="pt_PT" w:bidi="pt_PT"/>
        </w:rPr>
        <w:t xml:space="preserve"> e uma imagem de uma </w:t>
      </w:r>
      <w:r>
        <w:rPr>
          <w:b/>
          <w:lang w:val="pt_PT" w:bidi="pt_PT"/>
        </w:rPr>
        <w:t>planta de linho</w:t>
      </w:r>
      <w:r>
        <w:rPr>
          <w:lang w:val="pt_PT" w:bidi="pt_PT"/>
        </w:rPr>
        <w:t>. Pause este áudio aqui.</w:t>
      </w:r>
    </w:p>
    <w:p>
      <w:pPr/>
      <w:r>
        <w:rPr>
          <w:lang w:val="pt_PT" w:bidi="pt_PT"/>
        </w:rPr>
      </w:r>
      <w:r>
        <w:rPr>
          <w:lang w:val="pt_PT" w:bidi="pt_PT"/>
        </w:rPr>
        <w:t>Querubins são criaturas com asas que guardam espaços sagrados e representam a presença de Deus. Não sabemos com certeza como eram os querubins porque as Escrituras os descrevem de maneiras diferentes. Eles poderiam ter sido animais ou parte animais e parte seres humanos com asas. Ouvimos falar pela primeira vez de querubins quando Deus enviou querubins para guardar a entrada do jardim onde Deus colocou pela primeira vez Adão e Eva. Recentemente, vimos que os querubins fazem parte da tampa da arca da aliança, onde a presença de Deus repousa. Agora essas imagens são repetidas nas cortinas que rodeiam o lugar onde a presença de Deus estará.</w:t>
      </w:r>
    </w:p>
    <w:p>
      <w:pPr/>
      <w:r>
        <w:rPr>
          <w:lang w:val="pt_PT" w:bidi="pt_PT"/>
        </w:rPr>
      </w:r>
      <w:r>
        <w:rPr>
          <w:lang w:val="pt_PT" w:bidi="pt_PT"/>
        </w:rPr>
        <w:t xml:space="preserve">Parem aqui e, em grupo, olhem para um desenho de como um </w:t>
      </w:r>
      <w:r>
        <w:rPr>
          <w:b/>
          <w:lang w:val="pt_PT" w:bidi="pt_PT"/>
        </w:rPr>
        <w:t>querubim</w:t>
      </w:r>
      <w:r>
        <w:rPr>
          <w:lang w:val="pt_PT" w:bidi="pt_PT"/>
        </w:rPr>
        <w:t xml:space="preserve"> pode ser. Então discutam essa pergunta em grupo: pensem em sua própria casa. Como vocês a decoram? O que significam as cores ou as imagens que vocês colocam em suas paredes ou em sua sala? Pause este áudio aqui.</w:t>
      </w:r>
    </w:p>
    <w:p>
      <w:pPr/>
      <w:r>
        <w:rPr>
          <w:lang w:val="pt_PT" w:bidi="pt_PT"/>
        </w:rPr>
      </w:r>
      <w:r>
        <w:rPr>
          <w:lang w:val="pt_PT" w:bidi="pt_PT"/>
        </w:rPr>
        <w:t>Deus disse a Moisés para fazer todas as dez cortinas do mesmo tamanho, 28 côvados de comprimento por 4 côvados de largura. Um côvado tem cerca de 46 centímetros. Então 28 côvados equivalem a 12,9 metros e 4 côvados equivalem a 1,8 metro. Deus disse a Moisés para costurar ao longo do lado longo das cortinas para conectar as cinco primeiras cortinas para formar um conjunto, e então costurar as outras cinco cortinas para formar o outro conjunto. O tamanho de um conjunto de cinco peças agora é de 20 côvados, 9 metros de largura e 28 côvados, 12,9 metros de comprimento. Os artesãos unirão os dois conjuntos com 50 laços de cor azul e 50 fechos de ouro. Laços de cor azul e fechos de ouro são cores da realeza. Dessa maneira, a cortina interna do tabernáculo é uma unidade ou peça inteira. Toda a unidade agora mede 40 côvados, 18,4 metros, por 28 côvados, 12,9 metros.</w:t>
      </w:r>
    </w:p>
    <w:p>
      <w:pPr/>
      <w:r>
        <w:rPr>
          <w:lang w:val="pt_PT" w:bidi="pt_PT"/>
        </w:rPr>
      </w:r>
      <w:r>
        <w:rPr>
          <w:lang w:val="pt_PT" w:bidi="pt_PT"/>
        </w:rPr>
        <w:t>Pare aqui e desenhe para si mesmos um diagrama da cortina interna. Anote o tamanho e onde os laços e os fechos estão localizados. Pause este áudio aqui.</w:t>
      </w:r>
    </w:p>
    <w:p>
      <w:pPr/>
      <w:r>
        <w:rPr>
          <w:lang w:val="pt_PT" w:bidi="pt_PT"/>
        </w:rPr>
      </w:r>
      <w:r>
        <w:rPr>
          <w:lang w:val="pt_PT" w:bidi="pt_PT"/>
        </w:rPr>
        <w:t>Deus diz a Moisés para usar os materiais mais finos, os metais mais preciosos, e cores e imagens que representem a realeza e a presença de Deus. Essas coisas enfatizam que esse tabernáculo interno é como uma sala do trono, bem como um espaço santo que é separado apenas para o serviço e a adoração de Deus.</w:t>
      </w:r>
    </w:p>
    <w:p>
      <w:pPr/>
      <w:r>
        <w:rPr>
          <w:lang w:val="pt_PT" w:bidi="pt_PT"/>
        </w:rPr>
      </w:r>
      <w:r>
        <w:rPr>
          <w:lang w:val="pt_PT" w:bidi="pt_PT"/>
        </w:rPr>
        <w:t>Em seguida, Deus dá a Moisés instruções para a segunda camada do tabernáculo — a cobertura que vai sobre a cortina interna. Deus disse a Moisés para fazer a segunda camada com onze cortinas de pelos de cabra. Todas as onze cortinas têm o mesmo tamanho; 30 côvados ou 13,8 metros de comprimento, por 4 côvados ou 1,8 metros de largura.</w:t>
      </w:r>
    </w:p>
    <w:p>
      <w:pPr/>
      <w:r>
        <w:rPr>
          <w:lang w:val="pt_PT" w:bidi="pt_PT"/>
        </w:rPr>
      </w:r>
      <w:r>
        <w:rPr>
          <w:lang w:val="pt_PT" w:bidi="pt_PT"/>
        </w:rPr>
        <w:t>Deus primeiro diz a Moisés para costurar 5 cortinas de pano de pelos de cabra ao longo do lado maior para formar uma cortina longa. Então costurar 6 cortinas de tecido de pelos de cabra para formar uma segunda cortina longa. Eles dobrarão o comprimento extra de tecido no segundo conjunto pela metade na entrada da tenda. Então Deus diz a Moisés para fazer novamente cinquenta laços na borda externa de cada conjunto de cortinas e conectá-los com 50 fechos de bronze. O bronze é um metal menos valioso, mas muito forte. Dessa maneira, a cobertura da tenda será uma unidade inteira, ou peça, medindo 30 côvados, 13,8 metros, de comprimento por 44 côvados, 20,2 metros, de largura.</w:t>
      </w:r>
    </w:p>
    <w:p>
      <w:pPr/>
      <w:r>
        <w:rPr>
          <w:lang w:val="pt_PT" w:bidi="pt_PT"/>
        </w:rPr>
      </w:r>
      <w:r>
        <w:rPr>
          <w:lang w:val="pt_PT" w:bidi="pt_PT"/>
        </w:rPr>
        <w:t>Pare aqui e desenhe para si mesmo um diagrama da segunda camada de cortina. Anote o tamanho, a localização dos laços e dos fechos e onde está a dobra. Pause este áudio aqui.</w:t>
      </w:r>
    </w:p>
    <w:p>
      <w:pPr/>
      <w:r>
        <w:rPr>
          <w:lang w:val="pt_PT" w:bidi="pt_PT"/>
        </w:rPr>
      </w:r>
      <w:r>
        <w:rPr>
          <w:lang w:val="pt_PT" w:bidi="pt_PT"/>
        </w:rPr>
        <w:t>O pano de pelos de cabra e o bronze são materiais menos valiosos do que o linho e o ouro, mas são materiais fortes. Eles colocaram essa cortina sobre a cortina interna como uma cobertura, ou camada protetora.</w:t>
      </w:r>
    </w:p>
    <w:p>
      <w:pPr/>
      <w:r>
        <w:rPr>
          <w:lang w:val="pt_PT" w:bidi="pt_PT"/>
        </w:rPr>
      </w:r>
      <w:r>
        <w:rPr>
          <w:lang w:val="pt_PT" w:bidi="pt_PT"/>
        </w:rPr>
        <w:t>A cortina de pelos de cabra é mais longa e mais larga do que a cortina de linho interna, então ela fica pendurada até o chão em cada lado e até tem 2 côvados extras de tecido que ficam no chão na parte de trás da tenda. Dessa maneira, a camada protetora cobre completamente a cortina de linho interna.</w:t>
      </w:r>
    </w:p>
    <w:p>
      <w:pPr/>
      <w:r>
        <w:rPr>
          <w:lang w:val="pt_PT" w:bidi="pt_PT"/>
        </w:rPr>
      </w:r>
      <w:r>
        <w:rPr>
          <w:lang w:val="pt_PT" w:bidi="pt_PT"/>
        </w:rPr>
        <w:t>Finalmente, Deus diz a Moisés para completar a cobertura da tenda com mais duas camadas protetoras. Deus diz a Moisés para fazer a terceira camada com peles de carneiro curtidas. As pessoas curtiam peles de animais para preservar a pele para que elas pudessem usá-la de muitas maneiras diferentes. Para curtir as peles, as pessoas as lavavam e removiam todo o pelo, depois as deixavam de molho em substâncias como plantas, óleos e esterco de animais, e finalmente as esticavam e secavam. Esse processo deixava as peles com uma cor avermelhada, macias, fáceis de dobrar, espessas e fortes; e elas durariam muito tempo. Peles de animais curtidas são chamadas de couro.</w:t>
      </w:r>
    </w:p>
    <w:p>
      <w:pPr/>
      <w:r>
        <w:rPr>
          <w:lang w:val="pt_PT" w:bidi="pt_PT"/>
        </w:rPr>
      </w:r>
      <w:r>
        <w:rPr>
          <w:lang w:val="pt_PT" w:bidi="pt_PT"/>
        </w:rPr>
        <w:t>Deus disse a Moisés para fazer a quarta camada de couro fino. Este couro provavelmente era feito da pele de um animal marinho, então seria muito espesso e não deixaria nenhuma água passar. Esta camada final é o que as pessoas podiam ver na maioria das vezes fora do tabernáculo. Também é a camada que protege o tabernáculo de todos os tipos de clima, como o sol quente, areia, chuva e neve. Ela precisava ser resistente por causa de todas as vezes que eles desmontavam e montavam o tabernáculo, sempre que se mudavam de um lugar para outro.</w:t>
      </w:r>
    </w:p>
    <w:p>
      <w:pPr/>
      <w:r>
        <w:rPr>
          <w:lang w:val="pt_PT" w:bidi="pt_PT"/>
        </w:rPr>
      </w:r>
      <w:r>
        <w:rPr>
          <w:lang w:val="pt_PT" w:bidi="pt_PT"/>
        </w:rPr>
        <w:t xml:space="preserve">Pare aqui e olhem para um diagrama das </w:t>
      </w:r>
      <w:r>
        <w:rPr>
          <w:lang w:val="pt_PT" w:bidi="pt_PT"/>
        </w:rPr>
        <w:t>cortinas do tabernáculo</w:t>
      </w:r>
      <w:r>
        <w:rPr>
          <w:lang w:val="pt_PT" w:bidi="pt_PT"/>
        </w:rPr>
        <w:t xml:space="preserve"> e imagens de </w:t>
      </w:r>
      <w:r>
        <w:rPr>
          <w:lang w:val="pt_PT" w:bidi="pt_PT"/>
        </w:rPr>
        <w:t>peles de carneiro curtidas</w:t>
      </w:r>
      <w:r>
        <w:rPr>
          <w:lang w:val="pt_PT" w:bidi="pt_PT"/>
        </w:rPr>
        <w:t xml:space="preserve"> e </w:t>
      </w:r>
      <w:r>
        <w:rPr>
          <w:b/>
          <w:lang w:val="pt_PT" w:bidi="pt_PT"/>
        </w:rPr>
        <w:t>couro</w:t>
      </w:r>
      <w:r>
        <w:rPr>
          <w:lang w:val="pt_PT" w:bidi="pt_PT"/>
        </w:rPr>
        <w:t>.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26.1–14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Deus dá instruções a Moisés para a camada interna da cobertura do tabernáculo, que deve ser feita de linho fino com belas decorações.</w:t>
      </w:r>
    </w:p>
    <w:p>
      <w:pPr/>
      <w:r>
        <w:rPr>
          <w:lang w:val="pt_PT" w:bidi="pt_PT"/>
        </w:rPr>
      </w:r>
      <w:r>
        <w:rPr>
          <w:b/>
          <w:lang w:val="pt_PT" w:bidi="pt_PT"/>
        </w:rPr>
        <w:t>Na segunda cena:</w:t>
      </w:r>
      <w:r>
        <w:rPr>
          <w:lang w:val="pt_PT" w:bidi="pt_PT"/>
        </w:rPr>
        <w:t xml:space="preserve"> Deus dá instruções para a segunda camada da cobertura do tabernáculo, feita com pelos de cabra, para cobrir plenamente o tabernáculo.</w:t>
      </w:r>
    </w:p>
    <w:p>
      <w:pPr/>
      <w:r>
        <w:rPr>
          <w:lang w:val="pt_PT" w:bidi="pt_PT"/>
        </w:rPr>
      </w:r>
      <w:r>
        <w:rPr>
          <w:b/>
          <w:lang w:val="pt_PT" w:bidi="pt_PT"/>
        </w:rPr>
        <w:t>Na terceira cena:</w:t>
      </w:r>
      <w:r>
        <w:rPr>
          <w:lang w:val="pt_PT" w:bidi="pt_PT"/>
        </w:rPr>
        <w:t xml:space="preserve"> Deus dá instruções para a terceira e quarta camadas da cobertura do tabernáculo, feitas de peles de carneiro tingidas de vermelho e couro fino, para proteger o tabernáculo.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o povo hebreu</w:t>
      </w:r>
    </w:p>
    <w:p>
      <w:pPr/>
      <w:r>
        <w:rPr>
          <w:lang w:val="pt_PT" w:bidi="pt_PT"/>
        </w:rPr>
      </w:r>
      <w:r>
        <w:rPr>
          <w:lang w:val="pt_PT" w:bidi="pt_PT"/>
        </w:rPr>
        <w:t>Em grupo, prestem atenção às partes do cenário da passagem:</w:t>
      </w:r>
    </w:p>
    <w:p>
      <w:pPr/>
      <w:r>
        <w:rPr>
          <w:lang w:val="pt_PT" w:bidi="pt_PT"/>
        </w:rPr>
      </w:r>
      <w:r>
        <w:rPr>
          <w:lang w:val="pt_PT" w:bidi="pt_PT"/>
        </w:rPr>
        <w:t>Deus diz a Moisés para fazer o tabernáculo com dez cortinas de linho finamente tecido ou retorcido. As "cortinas" são dez pedaços de pano — a palavra para cortina se refere ao material usado para fazer uma tenda. Geralmente eles faziam tendas de pelos de cabra, mas Deus disse a Moisés para fazer esta camada mais interna do mais fino linho retorcido. Isso provavelmente significa que alguém torceu dois fios de linho juntos para formar um fio mais resistente. Deus diz a Moisés para decorar essas cortinas com cores azul, roxo e escarlate, e imagens de querubins. Não está claro se Moisés deveria tingir o tecido com estas cores, ou usar fios coloridos para decorar o tecido.</w:t>
      </w:r>
    </w:p>
    <w:p>
      <w:pPr/>
      <w:r>
        <w:rPr>
          <w:lang w:val="pt_PT" w:bidi="pt_PT"/>
        </w:rPr>
      </w:r>
      <w:r>
        <w:rPr>
          <w:lang w:val="pt_PT" w:bidi="pt_PT"/>
        </w:rPr>
        <w:t>Parem aqui e olhem para uma imagem de linho fino decorado com cores azul, roxo e escarlate. Vocês também podem olhar novamente para a imagem de um querubim. Pause este áudio aqui.</w:t>
      </w:r>
    </w:p>
    <w:p>
      <w:pPr/>
      <w:r>
        <w:rPr>
          <w:lang w:val="pt_PT" w:bidi="pt_PT"/>
        </w:rPr>
      </w:r>
      <w:r>
        <w:rPr>
          <w:lang w:val="pt_PT" w:bidi="pt_PT"/>
        </w:rPr>
        <w:t>Um trabalhador habilidoso deve ser aquele que bordará ou tecerá as imagens dos querubins. Bordar significa usar agulha e fios para "desenhar" imagens no tecido de linho. Também é possível que um trabalhador habilidoso tenha tecido as imagens dos querubins enquanto fazia o pano de linho. Nessa passagem, o foco está nas cortinas, não na pessoa que faz o bordado ou a tecelagem. Embora a língua original mostre claramente que Deus estava falando diretamente com Moisés, está claro que o próprio Moisés não precisa fazer o trabalho, mas pode pedir a alguém com essa habilidade específica que o faça.</w:t>
      </w:r>
    </w:p>
    <w:p>
      <w:pPr/>
      <w:r>
        <w:rPr>
          <w:lang w:val="pt_PT" w:bidi="pt_PT"/>
        </w:rPr>
      </w:r>
      <w:r>
        <w:rPr>
          <w:lang w:val="pt_PT" w:bidi="pt_PT"/>
        </w:rPr>
        <w:t>Cada uma das cortinas, os dez pedaços de tecido de linho, deve ter 28 côvados de comprimento por quatro côvados de largura. Um côvado é aproximadamente o comprimento de um antebraço, ou uma jarda, ou 46 centímetros. Isso significa que 28 côvados são cerca de 42 pés, ou 12,9 metros, e 4 côvados são cerca de 6 pés, ou 1,8 metros. Todas as cortinas devem ser do mesmo tamanho.</w:t>
      </w:r>
    </w:p>
    <w:p>
      <w:pPr/>
      <w:r>
        <w:rPr>
          <w:lang w:val="pt_PT" w:bidi="pt_PT"/>
        </w:rPr>
      </w:r>
      <w:r>
        <w:rPr>
          <w:lang w:val="pt_PT" w:bidi="pt_PT"/>
        </w:rPr>
        <w:t>As pessoas devem costurar cinco das cortinas, uma à outra ao longo do comprimento da cortina, para formar um conjunto. Este grande conjunto de cortinas agora tem 20 côvados (9 metros) de largura e 28 côvados (12,9 metros) de comprimento. E o mesmo deve ser feito com o segundo conjunto de cinco cortinas.</w:t>
      </w:r>
    </w:p>
    <w:p>
      <w:pPr/>
      <w:r>
        <w:rPr>
          <w:lang w:val="pt_PT" w:bidi="pt_PT"/>
        </w:rPr>
      </w:r>
      <w:r>
        <w:rPr>
          <w:lang w:val="pt_PT" w:bidi="pt_PT"/>
        </w:rPr>
        <w:t>Em seguida, Deus diz a Moisés para fazer 50 laços azuis e costurá-los ao longo da borda externa de cada conjunto de cortinas. Os cinquenta laços em uma cortina devem corresponder aos 50 laços na segunda cortina. Eles devem espaçar uniformemente esses laços ao longo da extensão da cortina, o lado que mede 28 côvados, ou 12,9 metros, de comprimento. Deus não especifica que tipo de material deve ser usado para os laços, se fio, linha ou tecido que depois é costurado à cortina. Os laços provavelmente tinham um formato semicircular que era preso à cortina em ambas as extremidades, criando um buraco grande o suficiente para que o fecho de ouro passasse. O fecho de ouro provavelmente tinha a forma de dois semicírculos unidos em um ponto e voltados em direções opostas. O fecho conectava os dois conjuntos opostos de laços.</w:t>
      </w:r>
    </w:p>
    <w:p>
      <w:pPr/>
      <w:r>
        <w:rPr>
          <w:lang w:val="pt_PT" w:bidi="pt_PT"/>
        </w:rPr>
      </w:r>
      <w:r>
        <w:rPr>
          <w:lang w:val="pt_PT" w:bidi="pt_PT"/>
        </w:rPr>
        <w:t xml:space="preserve">Parem aqui e olhem para uma imagem de um </w:t>
      </w:r>
      <w:r>
        <w:rPr>
          <w:b/>
          <w:lang w:val="pt_PT" w:bidi="pt_PT"/>
        </w:rPr>
        <w:t>fecho de ouro</w:t>
      </w:r>
      <w:r>
        <w:rPr>
          <w:lang w:val="pt_PT" w:bidi="pt_PT"/>
        </w:rPr>
        <w:t>. Pause este áudio aqui.</w:t>
      </w:r>
    </w:p>
    <w:p>
      <w:pPr/>
      <w:r>
        <w:rPr>
          <w:lang w:val="pt_PT" w:bidi="pt_PT"/>
        </w:rPr>
      </w:r>
      <w:r>
        <w:rPr>
          <w:lang w:val="pt_PT" w:bidi="pt_PT"/>
        </w:rPr>
        <w:t>Uma vez que todos os 50 laços estejam conectados, a cortina agora é uma peça única. O tabernáculo é um todo ou uma unidade. Assim, agora a cortina interna completa mede 40 côvados (18,4 metros) por 28 côvados (12,9 metros).</w:t>
      </w:r>
    </w:p>
    <w:p>
      <w:pPr/>
      <w:r>
        <w:rPr>
          <w:lang w:val="pt_PT" w:bidi="pt_PT"/>
        </w:rPr>
      </w:r>
      <w:r>
        <w:rPr>
          <w:lang w:val="pt_PT" w:bidi="pt_PT"/>
        </w:rPr>
        <w:t>Parem aqui e discutam esta pergunta em grupo: peça a um membro do grupo que descreva em seu idioma como unir os pedaços de tecido de acordo com o padrão da passagem. Prestem atenção às palavras e frases que vocês usam para mostrar qual lado usar e como cada peça deve ser conectada às outras peças. Pause este áudio aqui.</w:t>
      </w:r>
    </w:p>
    <w:p>
      <w:pPr/>
      <w:r>
        <w:rPr>
          <w:lang w:val="pt_PT" w:bidi="pt_PT"/>
        </w:rPr>
      </w:r>
      <w:r>
        <w:rPr>
          <w:lang w:val="pt_PT" w:bidi="pt_PT"/>
        </w:rPr>
        <w:t>Em seguida, Deus diz a Moisés para fazer um conjunto de onze cortinas de pelos de cabra para fazer uma cobertura ou uma tenda sobre o tabernáculo. Aqui, a palavra tabernáculo se refere à primeira camada de cortinas de linho que acabaram de ser descritas. As pessoas geralmente faziam tendas de pelos de cabra. Desta vez, onze cortinas são necessárias. Esses pedaços de tecido também são maiores — têm 30 côvados, ou 13,8 metros, de comprimento por 4 côvados, ou 1,8 metro, de largura. Todas as onze cortinas são do mesmo tamanho.</w:t>
      </w:r>
    </w:p>
    <w:p>
      <w:pPr/>
      <w:r>
        <w:rPr>
          <w:lang w:val="pt_PT" w:bidi="pt_PT"/>
        </w:rPr>
      </w:r>
      <w:r>
        <w:rPr>
          <w:lang w:val="pt_PT" w:bidi="pt_PT"/>
        </w:rPr>
        <w:t xml:space="preserve">Parem aqui e olhem para uma imagem de </w:t>
      </w:r>
      <w:r>
        <w:rPr>
          <w:b/>
          <w:lang w:val="pt_PT" w:bidi="pt_PT"/>
        </w:rPr>
        <w:t>tecido de pelos de cabra</w:t>
      </w:r>
      <w:r>
        <w:rPr>
          <w:lang w:val="pt_PT" w:bidi="pt_PT"/>
        </w:rPr>
        <w:t>. Pause este áudio aqui.</w:t>
      </w:r>
    </w:p>
    <w:p>
      <w:pPr/>
      <w:r>
        <w:rPr>
          <w:lang w:val="pt_PT" w:bidi="pt_PT"/>
        </w:rPr>
      </w:r>
      <w:r>
        <w:rPr>
          <w:lang w:val="pt_PT" w:bidi="pt_PT"/>
        </w:rPr>
        <w:t>Primeiro, conectem 5 pedaços de tecido de pelo de cabra para formar o primeiro conjunto. Então esse primeiro conjunto de cortinas agora terá 30 côvados de comprimento por 20 côvados de largura. Então conectem seis pedaços de tecido de pelos de cabra para formar o segundo conjunto. Dobrem o sexto pedaço de tecido pela metade no topo da entrada do tabernáculo. Esse segundo conjunto de cortinas agora mede 30 côvados de comprimento por 24 côvados de largura, mas ocupa apenas 22 côvados de espaço, porque a última seção é dobrada sobre si mesma.</w:t>
      </w:r>
    </w:p>
    <w:p>
      <w:pPr/>
      <w:r>
        <w:rPr>
          <w:lang w:val="pt_PT" w:bidi="pt_PT"/>
        </w:rPr>
      </w:r>
      <w:r>
        <w:rPr>
          <w:lang w:val="pt_PT" w:bidi="pt_PT"/>
        </w:rPr>
        <w:t>Parem aqui e discutam essa pergunta em grupo. Revezem-se descrevendo como esses pedaços de tecido se encaixam e são dobrados. Prestem atenção às palavras e frases que vocês usam para descrever a tira extra de tecido e como ela é usada. Pause este áudio aqui.</w:t>
      </w:r>
    </w:p>
    <w:p>
      <w:pPr/>
      <w:r>
        <w:rPr>
          <w:lang w:val="pt_PT" w:bidi="pt_PT"/>
        </w:rPr>
      </w:r>
      <w:r>
        <w:rPr>
          <w:lang w:val="pt_PT" w:bidi="pt_PT"/>
        </w:rPr>
        <w:t>Então façam cinquenta laços na borda mais externa de cada conjunto de cortinas. Novamente, isto é ao longo do comprimento, o lado das cortinas que tem 30 côvados. Aqui, a cor ou o material dos laços não está especificado. Eles provavelmente também faziam esses laços com pelos de cabra. Os cinquenta laços em uma cortina devem corresponder aos 50 laços na segunda cortina. Desta vez, os cinquenta laços são uniformemente espaçados em 30 côvados de material.</w:t>
      </w:r>
    </w:p>
    <w:p>
      <w:pPr/>
      <w:r>
        <w:rPr>
          <w:lang w:val="pt_PT" w:bidi="pt_PT"/>
        </w:rPr>
      </w:r>
      <w:r>
        <w:rPr>
          <w:lang w:val="pt_PT" w:bidi="pt_PT"/>
        </w:rPr>
        <w:t>Em seguida, façam 50 fechos de bronze para conectar cada laço ao longo das bordas externas das duas cortinas, de modo que formem uma unidade inteira. O bronze é um material menos valioso do que o ouro, mas era muito forte e um metal comum que as pessoas usavam. Os metalúrgicos fazem bronze misturando cobre e estanho.</w:t>
      </w:r>
    </w:p>
    <w:p>
      <w:pPr/>
      <w:r>
        <w:rPr>
          <w:lang w:val="pt_PT" w:bidi="pt_PT"/>
        </w:rPr>
      </w:r>
      <w:r>
        <w:rPr>
          <w:lang w:val="pt_PT" w:bidi="pt_PT"/>
        </w:rPr>
        <w:t xml:space="preserve">Parem aqui e olhem para uma imagem de um </w:t>
      </w:r>
      <w:r>
        <w:rPr>
          <w:b/>
          <w:lang w:val="pt_PT" w:bidi="pt_PT"/>
        </w:rPr>
        <w:t>fecho de bronze</w:t>
      </w:r>
      <w:r>
        <w:rPr>
          <w:lang w:val="pt_PT" w:bidi="pt_PT"/>
        </w:rPr>
        <w:t>. Pause este áudio aqui.</w:t>
      </w:r>
    </w:p>
    <w:p>
      <w:pPr/>
      <w:r>
        <w:rPr>
          <w:lang w:val="pt_PT" w:bidi="pt_PT"/>
        </w:rPr>
      </w:r>
      <w:r>
        <w:rPr>
          <w:lang w:val="pt_PT" w:bidi="pt_PT"/>
        </w:rPr>
        <w:t>Agora temos uma unidade inteira para a cobertura da tenda, que mede 30 côvados de comprimento por 44 côvados de largura.</w:t>
      </w:r>
    </w:p>
    <w:p>
      <w:pPr/>
      <w:r>
        <w:rPr>
          <w:lang w:val="pt_PT" w:bidi="pt_PT"/>
        </w:rPr>
      </w:r>
      <w:r>
        <w:rPr>
          <w:lang w:val="pt_PT" w:bidi="pt_PT"/>
        </w:rPr>
        <w:t>Para entender o próximo conjunto de instruções, é útil imaginar como as cortinas ficarão penduradas sobre a estrutura da tenda. Veremos mais detalhes sobre a estrutura na próxima passagem. Por enquanto, imaginem que a tenda seja uma caixa com as cortinas estendidas sobre o topo, descendo por ambos os lados e pela parte de trás, mas deixando a frente da caixa aberta. A primeira camada de cortinas de linho é mais curta, então a cortina não toca o chão de nenhum dos lados, mas toca o chão por trás.</w:t>
      </w:r>
    </w:p>
    <w:p>
      <w:pPr/>
      <w:r>
        <w:rPr>
          <w:lang w:val="pt_PT" w:bidi="pt_PT"/>
        </w:rPr>
      </w:r>
      <w:r>
        <w:rPr>
          <w:lang w:val="pt_PT" w:bidi="pt_PT"/>
        </w:rPr>
        <w:t>Agora coloquem a segunda camada, a cobertura de pelo de cabra, sobre a primeira camada. A segunda camada é mais larga, por isso toca o chão em ambos os lados. Também é um comprimento completo de cortina a mais, então a cortina de pelos de cabra é dobrada sobre metade do comprimento da cortina na frente, o lado que está aberto, e então, na parte de trás, ela vai até o chão e a metade extra do comprimento da cortina fica estendida no chão. Dessa maneira, a cortina de pelos de cabra cobre completamente a cortina interna de linho.</w:t>
      </w:r>
    </w:p>
    <w:p>
      <w:pPr/>
      <w:r>
        <w:rPr>
          <w:lang w:val="pt_PT" w:bidi="pt_PT"/>
        </w:rPr>
      </w:r>
      <w:r>
        <w:rPr>
          <w:lang w:val="pt_PT" w:bidi="pt_PT"/>
        </w:rPr>
        <w:t xml:space="preserve">Parem aqui e olhem novamente para o diagrama do </w:t>
      </w:r>
      <w:r>
        <w:rPr>
          <w:b/>
          <w:lang w:val="pt_PT" w:bidi="pt_PT"/>
        </w:rPr>
        <w:t>tabernáculo</w:t>
      </w:r>
      <w:r>
        <w:rPr>
          <w:lang w:val="pt_PT" w:bidi="pt_PT"/>
        </w:rPr>
        <w:t xml:space="preserve"> e das </w:t>
      </w:r>
      <w:r>
        <w:rPr>
          <w:b/>
          <w:lang w:val="pt_PT" w:bidi="pt_PT"/>
        </w:rPr>
        <w:t>cortinas</w:t>
      </w:r>
      <w:r>
        <w:rPr>
          <w:lang w:val="pt_PT" w:bidi="pt_PT"/>
        </w:rPr>
        <w:t>. Revezem-se descrevendo o que vocês veem. Prestem atenção às palavras e frases que vocês usam para explicar onde o comprimento extra dos materiais deve ser colocado. Pause este áudio aqui.</w:t>
      </w:r>
    </w:p>
    <w:p>
      <w:pPr/>
      <w:r>
        <w:rPr>
          <w:lang w:val="pt_PT" w:bidi="pt_PT"/>
        </w:rPr>
      </w:r>
      <w:r>
        <w:rPr>
          <w:lang w:val="pt_PT" w:bidi="pt_PT"/>
        </w:rPr>
        <w:t>Finalmente Deus diz a Moisés para completar a cobertura da tenda com mais duas camadas protetoras. A terceira camada é uma camada de peles de carneiro curtidas. Algumas traduções incluem a palavra vermelho, uma vez que o processo de tingir peles de carneiro ou de cabra tornava a cor vermelha.</w:t>
      </w:r>
    </w:p>
    <w:p>
      <w:pPr/>
      <w:r>
        <w:rPr>
          <w:lang w:val="pt_PT" w:bidi="pt_PT"/>
        </w:rPr>
      </w:r>
      <w:r>
        <w:rPr>
          <w:lang w:val="pt_PT" w:bidi="pt_PT"/>
        </w:rPr>
        <w:t>Deus diz a Moisés para fazer a quarta camada de couro fino. Não sabemos o significado exato da palavra hebraica que diz que tipo de couro, então é melhor simplesmente dizer "couro fino". Muitas pessoas pensam que eles fizeram couro de um animal marinho. O couro protege a tenda da água e do clima.</w:t>
      </w:r>
    </w:p>
    <w:p>
      <w:pPr/>
      <w:r>
        <w:rPr>
          <w:lang w:val="pt_PT" w:bidi="pt_PT"/>
        </w:rPr>
      </w:r>
      <w:r>
        <w:rPr>
          <w:lang w:val="pt_PT" w:bidi="pt_PT"/>
        </w:rPr>
        <w:t xml:space="preserve">Parem aqui e olhem para imagens de </w:t>
      </w:r>
      <w:r>
        <w:rPr>
          <w:b/>
          <w:lang w:val="pt_PT" w:bidi="pt_PT"/>
        </w:rPr>
        <w:t>peles de carneiro</w:t>
      </w:r>
      <w:r>
        <w:rPr>
          <w:lang w:val="pt_PT" w:bidi="pt_PT"/>
        </w:rPr>
        <w:t xml:space="preserve"> e </w:t>
      </w:r>
      <w:r>
        <w:rPr>
          <w:b/>
          <w:lang w:val="pt_PT" w:bidi="pt_PT"/>
        </w:rPr>
        <w:t>couro</w:t>
      </w:r>
      <w:r>
        <w:rPr>
          <w:lang w:val="pt_PT" w:bidi="pt_PT"/>
        </w:rPr>
        <w:t>. Pause este áudio aqui.</w:t>
      </w:r>
    </w:p>
    <w:p>
      <w:pPr/>
      <w:r>
        <w:rPr>
          <w:lang w:val="pt_PT" w:bidi="pt_PT"/>
        </w:rPr>
      </w:r>
      <w:r>
        <w:rPr>
          <w:lang w:val="pt_PT" w:bidi="pt_PT"/>
        </w:rPr>
        <w:t>Agora, o grupo deve elaborar o roteiro, desenhar ou usar objetos para visualizar a passagem e a atuação nela. Para ter uma ideia de como o povo colocava as cortinas, você pode usar pedaços de tecido para praticar como elas eram dispostas sobre a estrutura do tabernáculo.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26.1–14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o povo hebreu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disse a Moisés para fazer o tabernáculo a partir de dez cortinas de linho finamente tecido, decoradas com cores azul, roxo e escarlate, e imagens de querubins.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hebreus: “O que vocês estão sentindo ou pensando?”. As pessoas podem responder coisas como: "Essas cores nos lembram da realeza, é como se estivéssemos em uma sala do trono, não apenas um lugar religioso", ou "Os querubins guardam a entrada do jardim do Éden, e agora cercam o tabernáculo santo de Deus — isso nos lembra da santidade de Deus", ou "Essas cortinas são absolutamente belas!".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Essas cortinas devem ser todas do mesmo tamanho, 28 côvados de comprimento por 4 côvados de largura. Juntem cinco dessas cortinas para fazer uma longa cortina. Agora unam as outras cinco cortinas para fazer uma segunda cortina longa. Coloque laços azuis ao longo da borda externa de cada conjunto de cortinas. Então usem fechos de ouro para conectar as duas cortinas, de modo que o tabernáculo seja feito de uma peça contínua.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"Quero que tudo no tabernáculo reflita minha glória e santidade, é por isso que todos os detalhes, todas as medidas, cores e imagens são importantes", ou "As cores lembram ao povo que Eu Sou o seu governante, bem como seu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Usem pelos de cabra para tecer onze seções de tecido, cada uma delas com 30 côvados por 4 côvados. Estas servirão de cobertura para a tenda sagrada. Juntem cinco seções de tecido para formar um conjunto. Então juntem seis seções de tecido para formar um segundo conjunto. Dobrem pela metade a seção extra de tecido do segundo conjunto de cortinas na frente do tabernáculo. Façam cinquenta laços na borda externa de cada conjunto de cortinas. Então façam cinquenta fechos de bronze e conectem os laços ao longo de cada conjunto de cortinas com os fechos. Dessa maneira, a cobertura da tenda será feita de uma peça contínua.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hebreus: “O que vocês estão sentindo ou pensando?”. As pessoas podem responder coisas como: "Mesmo que cada peça separada de tecido, laço e fecho tenha acabado de ser descrita, o tabernáculo é descrito como uma unidade completa." Isso nos lembra de como cada um de nós é um indivíduo diferente, mas juntos formamos um só povo de Deus", ou "Isso nos lembra da Unicidade de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material adicional da cortina, incluindo a meia cortina extra, deve ser pendurado na parte de trás do tabernáculo. O côvado extra da cobertura da tenda de pelos de cabra ficará pendurado até o chão, em cada lado do tabernáculo, para que o tabernáculo interno de linho fique completamente coberto.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hebreus: “O que vocês estão sentindo ou pensando?”. As pessoas podem responder coisas como: "As cortinas de pelos de cabra cobrem completamente as cortinas de linho, de modo que não conseguimos ver o tabernáculo interno de jeito nenhum por fora", ou "Esta é uma cobertura forte e resistente para o tabernáculo".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Completem a cobertura da tenda com uma camada protetora de peles de carneiro curtidas e outra camada de couro fino.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confiante de que o tabernáculo está bem protegido do tempo, com todas essas camadas de proteção".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26.1–14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Deus</w:t>
      </w:r>
      <w:r>
        <w:rPr>
          <w:lang w:val="pt_PT" w:bidi="pt_PT"/>
        </w:rPr>
        <w:t xml:space="preserve"> disse a Moisés para fazer o </w:t>
      </w:r>
      <w:r>
        <w:rPr>
          <w:b/>
          <w:lang w:val="pt_PT" w:bidi="pt_PT"/>
        </w:rPr>
        <w:t>tabernáculo</w:t>
      </w:r>
      <w:r>
        <w:rPr>
          <w:lang w:val="pt_PT" w:bidi="pt_PT"/>
        </w:rPr>
        <w:t xml:space="preserve"> a partir de dez cortinas de linho finamente tecido. O tabernáculo é um </w:t>
      </w:r>
      <w:r>
        <w:rPr>
          <w:b/>
          <w:lang w:val="pt_PT" w:bidi="pt_PT"/>
        </w:rPr>
        <w:t>santo</w:t>
      </w:r>
      <w:r>
        <w:rPr>
          <w:lang w:val="pt_PT" w:bidi="pt_PT"/>
        </w:rPr>
        <w:t xml:space="preserve"> </w:t>
      </w:r>
      <w:r>
        <w:rPr>
          <w:b/>
          <w:lang w:val="pt_PT" w:bidi="pt_PT"/>
        </w:rPr>
        <w:t>santuário</w:t>
      </w:r>
      <w:r>
        <w:rPr>
          <w:lang w:val="pt_PT" w:bidi="pt_PT"/>
        </w:rPr>
        <w:t xml:space="preserve"> onde Deus pode viver entre o povo. Moisés deve construir o tabernáculo exatamente de acordo com o padrão que Deus mostrou a Moisés. A palavra tabernáculo às vezes se refere a toda a estrutura, incluindo o pátio ao redor, e às vezes se refere apenas à parte mais interna da tenda. As pessoas entendiam os diferentes significados daquilo que estava sendo falado naquela época. Nessa passagem, o primeiro uso da palavra se refere a toda a estrutura, mas mais tarde, quando diz uma "cobertura para o tabernáculo", está se referindo à camada interna de linho das cortinas. Para mais informações sobre </w:t>
      </w:r>
      <w:r>
        <w:rPr>
          <w:b/>
          <w:lang w:val="pt_PT" w:bidi="pt_PT"/>
        </w:rPr>
        <w:t>Tabernáculo</w:t>
      </w:r>
      <w:r>
        <w:rPr>
          <w:lang w:val="pt_PT" w:bidi="pt_PT"/>
        </w:rPr>
        <w:t>, consultem o Glossário Mestre. Usem a mesma palavra ou frase para tabernáculo que vocês usaram em passagens anteriores.</w:t>
      </w:r>
    </w:p>
    <w:p>
      <w:pPr/>
      <w:r>
        <w:rPr>
          <w:lang w:val="pt_PT" w:bidi="pt_PT"/>
        </w:rPr>
      </w:r>
      <w:r>
        <w:rPr>
          <w:lang w:val="pt_PT" w:bidi="pt_PT"/>
        </w:rPr>
        <w:t>A primeira camada de cortinas é feita com linho finamente retorcido.</w:t>
      </w:r>
    </w:p>
    <w:p>
      <w:pPr/>
      <w:r>
        <w:rPr>
          <w:lang w:val="pt_PT" w:bidi="pt_PT"/>
        </w:rPr>
      </w:r>
      <w:r>
        <w:rPr>
          <w:lang w:val="pt_PT" w:bidi="pt_PT"/>
        </w:rPr>
        <w:t xml:space="preserve">Parem aqui e discutam em grupo qual palavra ou frase vocês usarão para descrever o tecido de linho. Vocês podem olhar novamente para a imagem de </w:t>
      </w:r>
      <w:r>
        <w:rPr>
          <w:b/>
          <w:lang w:val="pt_PT" w:bidi="pt_PT"/>
        </w:rPr>
        <w:t>tecido de linho</w:t>
      </w:r>
      <w:r>
        <w:rPr>
          <w:lang w:val="pt_PT" w:bidi="pt_PT"/>
        </w:rPr>
        <w:t xml:space="preserve"> como referência. Pause este áudio aqui.</w:t>
      </w:r>
    </w:p>
    <w:p>
      <w:pPr/>
      <w:r>
        <w:rPr>
          <w:lang w:val="pt_PT" w:bidi="pt_PT"/>
        </w:rPr>
      </w:r>
      <w:r>
        <w:rPr>
          <w:lang w:val="pt_PT" w:bidi="pt_PT"/>
        </w:rPr>
        <w:t>Deus disse a Moisés para decorar as cortinas com cores azul, roxo e escarlate.</w:t>
      </w:r>
    </w:p>
    <w:p>
      <w:pPr/>
      <w:r>
        <w:rPr>
          <w:lang w:val="pt_PT" w:bidi="pt_PT"/>
        </w:rPr>
      </w:r>
      <w:r>
        <w:rPr>
          <w:lang w:val="pt_PT" w:bidi="pt_PT"/>
        </w:rPr>
        <w:t>Parem aqui e discutam em grupo quais palavras ou frases vocês usarão para cada uma das cores. Vocês podem olhar novamente para as imagens como referência. Pause este áudio aqui.</w:t>
      </w:r>
    </w:p>
    <w:p>
      <w:pPr/>
      <w:r>
        <w:rPr>
          <w:lang w:val="pt_PT" w:bidi="pt_PT"/>
        </w:rPr>
      </w:r>
      <w:r>
        <w:rPr>
          <w:lang w:val="pt_PT" w:bidi="pt_PT"/>
        </w:rPr>
        <w:t xml:space="preserve">E costurem habilmente com agulha e fios imagens de querubins nas cortinas de linho. </w:t>
      </w:r>
      <w:r>
        <w:rPr>
          <w:b/>
          <w:lang w:val="pt_PT" w:bidi="pt_PT"/>
        </w:rPr>
        <w:t>Querubins</w:t>
      </w:r>
      <w:r>
        <w:rPr>
          <w:lang w:val="pt_PT" w:bidi="pt_PT"/>
        </w:rPr>
        <w:t xml:space="preserve"> são criaturas com asas que guardam o tabernáculo e lembram ao povo da presença de Deus. Para mais informações sobre </w:t>
      </w:r>
      <w:r>
        <w:rPr>
          <w:b/>
          <w:lang w:val="pt_PT" w:bidi="pt_PT"/>
        </w:rPr>
        <w:t>querubins</w:t>
      </w:r>
      <w:r>
        <w:rPr>
          <w:lang w:val="pt_PT" w:bidi="pt_PT"/>
        </w:rPr>
        <w:t>, consultem o Glossário Mestre. Usem a mesma palavra ou frase para querubins que vocês usaram em passagens anteriores.</w:t>
      </w:r>
    </w:p>
    <w:p>
      <w:pPr/>
      <w:r>
        <w:rPr>
          <w:lang w:val="pt_PT" w:bidi="pt_PT"/>
        </w:rPr>
      </w:r>
      <w:r>
        <w:rPr>
          <w:lang w:val="pt_PT" w:bidi="pt_PT"/>
        </w:rPr>
        <w:t>As dez cortinas devem ser todas do mesmo tamanho; 28 côvados, ou 12,9 metros, de comprimento e 4 côvados, ou 1,8 metros, de largura.</w:t>
      </w:r>
    </w:p>
    <w:p>
      <w:pPr/>
      <w:r>
        <w:rPr>
          <w:lang w:val="pt_PT" w:bidi="pt_PT"/>
        </w:rPr>
      </w:r>
      <w:r>
        <w:rPr>
          <w:lang w:val="pt_PT" w:bidi="pt_PT"/>
        </w:rPr>
        <w:t>Parem aqui e discutam em grupo qual unidade de medida vocês usarão para descrever o tamanho das cortinas em toda a passagem. Pause este áudio aqui.</w:t>
      </w:r>
    </w:p>
    <w:p>
      <w:pPr/>
      <w:r>
        <w:rPr>
          <w:lang w:val="pt_PT" w:bidi="pt_PT"/>
        </w:rPr>
      </w:r>
      <w:r>
        <w:rPr>
          <w:lang w:val="pt_PT" w:bidi="pt_PT"/>
        </w:rPr>
        <w:t xml:space="preserve">Deus disse a Moisés para costurar dois conjuntos de cinco </w:t>
      </w:r>
      <w:r>
        <w:rPr>
          <w:b/>
          <w:lang w:val="pt_PT" w:bidi="pt_PT"/>
        </w:rPr>
        <w:t>cortinas</w:t>
      </w:r>
      <w:r>
        <w:rPr>
          <w:lang w:val="pt_PT" w:bidi="pt_PT"/>
        </w:rPr>
        <w:t xml:space="preserve"> e então conectar esses dois conjuntos de cortinas com cinquenta laços azuis e cinquenta fechos de ouro. Dessa maneira, o tabernáculo é uma unidade inteira.</w:t>
      </w:r>
    </w:p>
    <w:p>
      <w:pPr/>
      <w:r>
        <w:rPr>
          <w:lang w:val="pt_PT" w:bidi="pt_PT"/>
        </w:rPr>
      </w:r>
      <w:r>
        <w:rPr>
          <w:lang w:val="pt_PT" w:bidi="pt_PT"/>
        </w:rPr>
        <w:t>Parem aqui e discutam em grupo quais palavras ou frases vocês usarão para descrever os laços e fechos. Vocês podem olhar novamente para as imagens como referência. Pause este áudio aqui.</w:t>
      </w:r>
    </w:p>
    <w:p>
      <w:pPr/>
      <w:r>
        <w:rPr>
          <w:lang w:val="pt_PT" w:bidi="pt_PT"/>
        </w:rPr>
      </w:r>
      <w:r>
        <w:rPr>
          <w:lang w:val="pt_PT" w:bidi="pt_PT"/>
        </w:rPr>
        <w:t>Cortinas é uma palavra usada para descrever tanto as tiras iniciais de tecido, os conjuntos de tecido costurados quanto a grande cortina final, composta de muitas partes, que agora é uma unidade inteira.</w:t>
      </w:r>
    </w:p>
    <w:p>
      <w:pPr/>
      <w:r>
        <w:rPr>
          <w:lang w:val="pt_PT" w:bidi="pt_PT"/>
        </w:rPr>
      </w:r>
      <w:r>
        <w:rPr>
          <w:lang w:val="pt_PT" w:bidi="pt_PT"/>
        </w:rPr>
        <w:t>Parem aqui e discutam em grupo qual palavra ou frase ou se vocês usarão diferentes palavras ou frases para descrever as diferentes cortinas em toda essa passagem. Pause este áudio aqui.</w:t>
      </w:r>
    </w:p>
    <w:p>
      <w:pPr/>
      <w:r>
        <w:rPr>
          <w:lang w:val="pt_PT" w:bidi="pt_PT"/>
        </w:rPr>
      </w:r>
      <w:r>
        <w:rPr>
          <w:lang w:val="pt_PT" w:bidi="pt_PT"/>
        </w:rPr>
        <w:t>A segunda camada de cortinas é feita com pelos de cabra e serve como uma cobertura de tenda para o tabernáculo.</w:t>
      </w:r>
    </w:p>
    <w:p>
      <w:pPr/>
      <w:r>
        <w:rPr>
          <w:lang w:val="pt_PT" w:bidi="pt_PT"/>
        </w:rPr>
      </w:r>
      <w:r>
        <w:rPr>
          <w:lang w:val="pt_PT" w:bidi="pt_PT"/>
        </w:rPr>
        <w:t xml:space="preserve">Parem aqui e discutam em grupo qual palavra ou frase vocês usarão para descrever o tecido de pelos da cabra. Vocês podem olhar novamente para a imagem do </w:t>
      </w:r>
      <w:r>
        <w:rPr>
          <w:b/>
          <w:lang w:val="pt_PT" w:bidi="pt_PT"/>
        </w:rPr>
        <w:t>tecido de pelos de cabra</w:t>
      </w:r>
      <w:r>
        <w:rPr>
          <w:lang w:val="pt_PT" w:bidi="pt_PT"/>
        </w:rPr>
        <w:t xml:space="preserve"> como referência. Pause este áudio aqui.</w:t>
      </w:r>
    </w:p>
    <w:p>
      <w:pPr/>
      <w:r>
        <w:rPr>
          <w:lang w:val="pt_PT" w:bidi="pt_PT"/>
        </w:rPr>
      </w:r>
      <w:r>
        <w:rPr>
          <w:lang w:val="pt_PT" w:bidi="pt_PT"/>
        </w:rPr>
        <w:t>Então façam cinquenta laços ao longo da borda externa de cada conjunto e os conectem com fechos de bronze.</w:t>
      </w:r>
    </w:p>
    <w:p>
      <w:pPr/>
      <w:r>
        <w:rPr>
          <w:lang w:val="pt_PT" w:bidi="pt_PT"/>
        </w:rPr>
      </w:r>
      <w:r>
        <w:rPr>
          <w:lang w:val="pt_PT" w:bidi="pt_PT"/>
        </w:rPr>
        <w:t xml:space="preserve">Parem aqui e discutam qual palavra ou frase vocês usarão para fechos de bronze. Vocês podem olhar novamente para a imagem de um </w:t>
      </w:r>
      <w:r>
        <w:rPr>
          <w:b/>
          <w:lang w:val="pt_PT" w:bidi="pt_PT"/>
        </w:rPr>
        <w:t>fecho de bronze</w:t>
      </w:r>
      <w:r>
        <w:rPr>
          <w:lang w:val="pt_PT" w:bidi="pt_PT"/>
        </w:rPr>
        <w:t xml:space="preserve"> como referência. Pause este áudio aqui.</w:t>
      </w:r>
    </w:p>
    <w:p>
      <w:pPr/>
      <w:r>
        <w:rPr>
          <w:lang w:val="pt_PT" w:bidi="pt_PT"/>
        </w:rPr>
      </w:r>
      <w:r>
        <w:rPr>
          <w:lang w:val="pt_PT" w:bidi="pt_PT"/>
        </w:rPr>
        <w:t>Completem a cobertura da tenda com uma camada protetora de peles de carneiro curtidas e uma camada de couro fino.</w:t>
      </w:r>
    </w:p>
    <w:p>
      <w:pPr/>
      <w:r>
        <w:rPr>
          <w:lang w:val="pt_PT" w:bidi="pt_PT"/>
        </w:rPr>
      </w:r>
      <w:r>
        <w:rPr>
          <w:lang w:val="pt_PT" w:bidi="pt_PT"/>
        </w:rPr>
        <w:t xml:space="preserve">Parem aqui e discutam em grupo quais palavras ou frases vocês usarão para descrever peles de carneiro curtidas e couro fino. Vocês podem olhar para as imagens de </w:t>
      </w:r>
      <w:r>
        <w:rPr>
          <w:b/>
          <w:lang w:val="pt_PT" w:bidi="pt_PT"/>
        </w:rPr>
        <w:t>peles de carneiro curtidas</w:t>
      </w:r>
      <w:r>
        <w:rPr>
          <w:lang w:val="pt_PT" w:bidi="pt_PT"/>
        </w:rPr>
        <w:t xml:space="preserve"> e </w:t>
      </w:r>
      <w:r>
        <w:rPr>
          <w:b/>
          <w:lang w:val="pt_PT" w:bidi="pt_PT"/>
        </w:rPr>
        <w:t>couro fino</w:t>
      </w:r>
      <w:r>
        <w:rPr>
          <w:lang w:val="pt_PT" w:bidi="pt_PT"/>
        </w:rPr>
        <w:t xml:space="preserve"> novamente como referência.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Êxodo 26.1–14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26:15–30</w:t>
      </w:r>
      <w:r>
        <w:rPr>
          <w:lang w:val="pt_PT" w:bidi="pt_PT"/>
        </w:rPr>
      </w:r>
    </w:p>
    <w:p>
      <w:pPr>
        <w:pStyle w:val="Heading3"/>
      </w:pPr>
      <w:r>
        <w:rPr>
          <w:lang w:val="pt_PT" w:bidi="pt_PT"/>
        </w:rPr>
        <w:t>Ouvir e Sentir</w:t>
      </w:r>
    </w:p>
    <w:p>
      <w:pPr/>
      <w:r>
        <w:rPr>
          <w:lang w:val="pt_PT" w:bidi="pt_PT"/>
        </w:rPr>
      </w:r>
      <w:r>
        <w:rPr>
          <w:lang w:val="pt_PT" w:bidi="pt_PT"/>
        </w:rPr>
        <w:t>Nesta etapa, ouçam Êxodo 26.15–30 e guardem em seus corações.</w:t>
      </w:r>
    </w:p>
    <w:p>
      <w:pPr/>
      <w:r>
        <w:rPr>
          <w:lang w:val="pt_PT" w:bidi="pt_PT"/>
        </w:rPr>
      </w:r>
      <w:r>
        <w:rPr>
          <w:lang w:val="pt_PT" w:bidi="pt_PT"/>
        </w:rPr>
        <w:t>Ouçam uma versão em áudio de Êxodo 26.15–30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26.15–30 na tradução mais fácil de entender.</w:t>
      </w:r>
    </w:p>
    <w:p>
      <w:pPr/>
      <w:r>
        <w:rPr>
          <w:lang w:val="pt_PT" w:bidi="pt_PT"/>
        </w:rPr>
      </w:r>
      <w:r>
        <w:rPr>
          <w:lang w:val="pt_PT" w:bidi="pt_PT"/>
        </w:rPr>
        <w:t>Moisés ainda está no monte Sinai, envolto por uma nuvem espessa, recebendo instruções de Yahweh sobre como fazer o tabernáculo. O tabernáculo é onde Yahweh viverá entre seu povo escolhido e onde eles o adorarão. Moisés acabou de aprender como fazer as cortinas para o tabernáculo. Agora Moisés aprenderá como fazer a estrutura do tabernáculo para pendurar as cortinas.</w:t>
      </w:r>
    </w:p>
    <w:p>
      <w:pPr/>
      <w:r>
        <w:rPr>
          <w:lang w:val="pt_PT" w:bidi="pt_PT"/>
        </w:rPr>
      </w:r>
      <w:r>
        <w:rPr>
          <w:lang w:val="pt_PT" w:bidi="pt_PT"/>
        </w:rPr>
        <w:t>Como vocês se lembram, toda a estrutura do tabernáculo será portátil, por isso os israelitas poderão desmontá-la e levá-la consigo enquanto viajam de um lugar para outro. É difícil saber com certeza como era a estrutura, porque nossa compreensão dos termos técnicos usados aqui é limitada. Sabemos que o tabernáculo tinha formato retangular. Os israelitas sempre montavam o tabernáculo com a entrada voltada para o leste, a parte de trás voltada para o oeste e os dois lados voltados para o norte e o sul.</w:t>
      </w:r>
    </w:p>
    <w:p>
      <w:pPr/>
      <w:r>
        <w:rPr>
          <w:lang w:val="pt_PT" w:bidi="pt_PT"/>
        </w:rPr>
      </w:r>
      <w:r>
        <w:rPr>
          <w:lang w:val="pt_PT" w:bidi="pt_PT"/>
        </w:rPr>
        <w:t>Yahweh diz a Moisés para fazer estruturas de madeira para as paredes do tabernáculo. Essas estruturas, ou suportes verticais, provavelmente não eram placas sólidas, uma vez que seriam pesadas demais para serem movidas. Tábuas maciças também não permitiriam que as pessoas vissem as belas cortinas penduradas do lado de fora. Muito provavelmente, as paredes eram formadas por postes ou vigas de madeira, com estruturas medindo cerca de 4,6 metros por cerca de 66 centímetros, ou 15 pés por 2,25 pés. Como o côvado era a unidade padrão de medida naquela época e correspondia aproximadamente ao comprimento do braço de um homem, isso significa que as estruturas, ou vigas, tinham 10 côvados por 1,5 côvado.</w:t>
      </w:r>
    </w:p>
    <w:p>
      <w:pPr/>
      <w:r>
        <w:rPr>
          <w:lang w:val="pt_PT" w:bidi="pt_PT"/>
        </w:rPr>
      </w:r>
      <w:r>
        <w:rPr>
          <w:lang w:val="pt_PT" w:bidi="pt_PT"/>
        </w:rPr>
        <w:t>Yahweh instrui Moisés a fazer dois encaixes, ou pinos, na parte inferior de cada estrutura, para ajudar a conectá-la à base de prata. Não sabemos exatamente como eram esses pinos, mas eles se projetavam da parte inferior das estruturas e ajudavam a conectar a estrutura à base, encaixando-se nas bases de prata. Havia dois em cada estrutura que se correspondiam, ou eram paralelos, um em frente ao outro. Moisés deve fazer todas as estruturas iguais.</w:t>
      </w:r>
    </w:p>
    <w:p>
      <w:pPr/>
      <w:r>
        <w:rPr>
          <w:lang w:val="pt_PT" w:bidi="pt_PT"/>
        </w:rPr>
      </w:r>
      <w:r>
        <w:rPr>
          <w:lang w:val="pt_PT" w:bidi="pt_PT"/>
        </w:rPr>
        <w:t xml:space="preserve">Parem aqui e, em grupo, olhem para um diagrama das </w:t>
      </w:r>
      <w:r>
        <w:rPr>
          <w:lang w:val="pt_PT" w:bidi="pt_PT"/>
        </w:rPr>
        <w:t>estruturas de madeira</w:t>
      </w:r>
      <w:r>
        <w:rPr>
          <w:lang w:val="pt_PT" w:bidi="pt_PT"/>
        </w:rPr>
        <w:t>. Pause este áudio aqui.</w:t>
      </w:r>
    </w:p>
    <w:p>
      <w:pPr/>
      <w:r>
        <w:rPr>
          <w:lang w:val="pt_PT" w:bidi="pt_PT"/>
        </w:rPr>
      </w:r>
      <w:r>
        <w:rPr>
          <w:lang w:val="pt_PT" w:bidi="pt_PT"/>
        </w:rPr>
        <w:t>Moisés precisa fazer as estruturas de madeira de acácia, proveniente de árvores chamadas acácia, ou sitim. Essas árvores eram muito comuns na península do Sinai, onde Moisés e o povo estavam no momento de receber essas instruções. As árvores geralmente cresciam até 20 pés, ou 6 metros, de altura e tinham cerca de 2 pés, ou 61 centímetros, de espessura. Esse tipo de madeira era muito dura e duraria muito tempo.</w:t>
      </w:r>
    </w:p>
    <w:p>
      <w:pPr/>
      <w:r>
        <w:rPr>
          <w:lang w:val="pt_PT" w:bidi="pt_PT"/>
        </w:rPr>
      </w:r>
      <w:r>
        <w:rPr>
          <w:lang w:val="pt_PT" w:bidi="pt_PT"/>
        </w:rPr>
        <w:t xml:space="preserve">Parem aqui e olhem para uma imagem de uma </w:t>
      </w:r>
      <w:r>
        <w:rPr>
          <w:lang w:val="pt_PT" w:bidi="pt_PT"/>
        </w:rPr>
        <w:t>árvore de acácia</w:t>
      </w:r>
      <w:r>
        <w:rPr>
          <w:lang w:val="pt_PT" w:bidi="pt_PT"/>
        </w:rPr>
        <w:t>. Pause este áudio aqui.</w:t>
      </w:r>
    </w:p>
    <w:p>
      <w:pPr/>
      <w:r>
        <w:rPr>
          <w:lang w:val="pt_PT" w:bidi="pt_PT"/>
        </w:rPr>
      </w:r>
      <w:r>
        <w:rPr>
          <w:lang w:val="pt_PT" w:bidi="pt_PT"/>
        </w:rPr>
        <w:t>Então Yahweh diz a Moisés como estabelecer as estruturas para o tabernáculo. Deve haver 20 estruturas no lado sul da tenda. Como as vinte estruturas têm todas 1,5 côvado, ou 66 centímetros, de largura, isso significa que o comprimento total do lado sul seria de 13,7 metros. Os israelitas deveriam sempre montar o tabernáculo com a entrada voltada para o leste, assim, o lado sul ficava à direita da entrada. Moisés também precisa fazer quarenta bases para colocar debaixo das vinte estruturas. Haverá duas bases para cada estrutura, uma base para cada um dos "encaixes", ou "pinos", que saem da estrutura.</w:t>
      </w:r>
    </w:p>
    <w:p>
      <w:pPr/>
      <w:r>
        <w:rPr>
          <w:lang w:val="pt_PT" w:bidi="pt_PT"/>
        </w:rPr>
      </w:r>
      <w:r>
        <w:rPr>
          <w:lang w:val="pt_PT" w:bidi="pt_PT"/>
        </w:rPr>
        <w:t>Moisés fará as bases de prata. A prata é um metal precioso. As pessoas faziam as bases de prata criando um molde oco e então derramando prata líquida quente no molde. Uma vez que a prata resfriava, ela se tornava sólida e tomava a forma do molde.</w:t>
      </w:r>
    </w:p>
    <w:p>
      <w:pPr/>
      <w:r>
        <w:rPr>
          <w:lang w:val="pt_PT" w:bidi="pt_PT"/>
        </w:rPr>
      </w:r>
      <w:r>
        <w:rPr>
          <w:lang w:val="pt_PT" w:bidi="pt_PT"/>
        </w:rPr>
        <w:t xml:space="preserve">Parem e olhem para uma imagem das </w:t>
      </w:r>
      <w:r>
        <w:rPr>
          <w:b/>
          <w:lang w:val="pt_PT" w:bidi="pt_PT"/>
        </w:rPr>
        <w:t>bases de prata</w:t>
      </w:r>
      <w:r>
        <w:rPr>
          <w:lang w:val="pt_PT" w:bidi="pt_PT"/>
        </w:rPr>
        <w:t>. Pause este áudio aqui.</w:t>
      </w:r>
    </w:p>
    <w:p>
      <w:pPr/>
      <w:r>
        <w:rPr>
          <w:lang w:val="pt_PT" w:bidi="pt_PT"/>
        </w:rPr>
      </w:r>
      <w:r>
        <w:rPr>
          <w:lang w:val="pt_PT" w:bidi="pt_PT"/>
        </w:rPr>
        <w:t>Assim como o lado sul, Moisés precisará fazer 20 estruturas e 40 bases de prata para o lado norte do tabernáculo. Yahweh repete suas instruções de duas bases para cada estrutura. Para a parte de trás, ou o lado oeste, do tabernáculo, Yahweh diz a Moisés para fazer seis estruturas, bem como duas estruturas para os cantos; uma estrutura de canto para o canto sudoeste e uma estrutura para o canto noroeste. Não está claro como os israelitas farão as estruturas dos cantos. As palavras usadas para "separado" e "unido" poderiam significar a mesma coisa ou opostos. Assim, pode ser que os israelitas unam a estrutura de baixo para cima, ou pode significar que eles a deixem separada na parte inferior, mas unida na parte superior. De qualquer forma, o propósito das estruturas dos cantos é reforçar, ou trazer mais estabilidade, à estrutura do tabernáculo.</w:t>
      </w:r>
    </w:p>
    <w:p>
      <w:pPr/>
      <w:r>
        <w:rPr>
          <w:lang w:val="pt_PT" w:bidi="pt_PT"/>
        </w:rPr>
      </w:r>
      <w:r>
        <w:rPr>
          <w:lang w:val="pt_PT" w:bidi="pt_PT"/>
        </w:rPr>
        <w:t>Yahweh diz que os israelitas devem prender as estruturas dos cantos na parte superior por um anel. O primeiro anel se refere ao anel na parte superior, que mantém unidas as estruturas dos cantos. Há outros anéis, dos quais ouviremos falar mais tarde, que mantêm as travessas unidas. No total, haverá oito estruturas e 16 bases, com duas bases para cada estrutura, na parte de trás, ou no lado oeste, do tabernáculo. Embora Moisés não a mencione aqui, a entrada leste do tabernáculo não terá estruturas, ou suportes verticais. Isso significa que ela estará completamente aberta, para que os sacerdotes possam ir e vir da entrada durante a adoração.</w:t>
      </w:r>
    </w:p>
    <w:p>
      <w:pPr/>
      <w:r>
        <w:rPr>
          <w:lang w:val="pt_PT" w:bidi="pt_PT"/>
        </w:rPr>
      </w:r>
      <w:r>
        <w:rPr>
          <w:lang w:val="pt_PT" w:bidi="pt_PT"/>
        </w:rPr>
        <w:t>Então Yahweh dá instruções para fazer as travessas de madeira do tabernáculo. Essas barras manterão a estrutura unida. Elas são barras longas e horizontais muito maiores do que os postes feitos para carregar a arca e a mesa. Haverá cinco travessas para o lado norte e cinco travessas para o lado sul. Também haverá cinco travessas para a parte de trás do tabernáculo.</w:t>
      </w:r>
    </w:p>
    <w:p>
      <w:pPr/>
      <w:r>
        <w:rPr>
          <w:lang w:val="pt_PT" w:bidi="pt_PT"/>
        </w:rPr>
      </w:r>
      <w:r>
        <w:rPr>
          <w:lang w:val="pt_PT" w:bidi="pt_PT"/>
        </w:rPr>
        <w:t>A travessa do meio, ou centro, refere-se à terceira das cinco travessas para cada um dos três lados. Isso significa que os lados norte e sul tinham, cada um, uma barra do meio com trinta côvados, ou 13,8 metros, de comprimento, e o lado oeste, ou a parte de trás, tinha uma barra do meio com 10 côvados, ou 4,6 metros, de comprimento. Não temos certeza do comprimento das outras travessas para cada lado. Os israelitas passarão a barra central através dos anéis de ouro nas estruturas, de modo que ela vá de uma extremidade à outra.</w:t>
      </w:r>
    </w:p>
    <w:p>
      <w:pPr/>
      <w:r>
        <w:rPr>
          <w:lang w:val="pt_PT" w:bidi="pt_PT"/>
        </w:rPr>
      </w:r>
      <w:r>
        <w:rPr>
          <w:lang w:val="pt_PT" w:bidi="pt_PT"/>
        </w:rPr>
        <w:t xml:space="preserve">Parem aqui e, em grupo, olhem para um diagrama da </w:t>
      </w:r>
      <w:r>
        <w:rPr>
          <w:b/>
          <w:lang w:val="pt_PT" w:bidi="pt_PT"/>
        </w:rPr>
        <w:t>estrutura do tabernáculo montada</w:t>
      </w:r>
      <w:r>
        <w:rPr>
          <w:lang w:val="pt_PT" w:bidi="pt_PT"/>
        </w:rPr>
        <w:t>. Pause este áudio aqui.</w:t>
      </w:r>
    </w:p>
    <w:p>
      <w:pPr/>
      <w:r>
        <w:rPr>
          <w:lang w:val="pt_PT" w:bidi="pt_PT"/>
        </w:rPr>
      </w:r>
      <w:r>
        <w:rPr>
          <w:lang w:val="pt_PT" w:bidi="pt_PT"/>
        </w:rPr>
        <w:t>Yahweh diz a Moisés para revestir as estruturas e travessas com ouro. Revestir com ouro significa cobrir completamente a madeira em todos os lados com uma camada leve de ouro. Isso fazia as estruturas parecerem ouro maciço, mas como os israelitas as farão com madeira no interior, elas são muito mais leves e fáceis de carregar. Finalmente, Moisés fará de ouro os anéis que seguram as travessas.</w:t>
      </w:r>
    </w:p>
    <w:p>
      <w:pPr/>
      <w:r>
        <w:rPr>
          <w:lang w:val="pt_PT" w:bidi="pt_PT"/>
        </w:rPr>
      </w:r>
      <w:r>
        <w:rPr>
          <w:lang w:val="pt_PT" w:bidi="pt_PT"/>
        </w:rPr>
        <w:t>Parem e discutam com sua equipe: quando vocês constroem uma estrutura importante em sua cultura, como vocês garantem que a estrutura seja forte? Como vocês mostram que um edifício é importante? Pause este áudio aqui.</w:t>
      </w:r>
    </w:p>
    <w:p>
      <w:pPr/>
      <w:r>
        <w:rPr>
          <w:lang w:val="pt_PT" w:bidi="pt_PT"/>
        </w:rPr>
      </w:r>
      <w:r>
        <w:rPr>
          <w:lang w:val="pt_PT" w:bidi="pt_PT"/>
        </w:rPr>
        <w:t>Pela terceira vez, Yahweh lembra a Moisés de fazer o tabernáculo de acordo com o plano de Yahweh, ou exatamente como Yahweh mostrou a ele. Não sabemos se Moisés viu elementos visuais, ou imagens, do que Yahweh descreveu a ele, mas está claro que Moisés entendeu todos os detalhes e instruções para a estrutura, e isso permitiu que ele repetisse essas instruções a outros mais tarde.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26.15–30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diz a Moisés para construir as estruturas do tabernáculo para apoiar as cortinas. Yahweh também diz a Moisés para construir bases de prata para apoiar as estruturas, duas para cada estrutura. Moisés também precisará fazer duas armações de canto para tornar a estrutura mais estável.</w:t>
      </w:r>
    </w:p>
    <w:p>
      <w:pPr/>
      <w:r>
        <w:rPr>
          <w:lang w:val="pt_PT" w:bidi="pt_PT"/>
        </w:rPr>
      </w:r>
      <w:r>
        <w:rPr>
          <w:b/>
          <w:lang w:val="pt_PT" w:bidi="pt_PT"/>
        </w:rPr>
        <w:t>Na segunda cena:</w:t>
      </w:r>
      <w:r>
        <w:rPr>
          <w:lang w:val="pt_PT" w:bidi="pt_PT"/>
        </w:rPr>
        <w:t xml:space="preserve"> Yahweh diz a Moisés para fazer as travessas para os dois lados e a parte de trás do tabernáculo. Moisés precisa construir postes centrais e anéis de ouro pelos quais os postes passarão. Yahweh diz a Moisés para revestir as estruturas e as travessas com ouro. Yahweh diz a Moisés para seguir o plano para o tabernáculo que Yahweh mostrou a ele na montanha.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Yahweh continua a dar instruções específicas a Moisés para construir todas as partes do tabernáculo.</w:t>
      </w:r>
    </w:p>
    <w:p>
      <w:pPr/>
      <w:r>
        <w:rPr>
          <w:lang w:val="pt_PT" w:bidi="pt_PT"/>
        </w:rPr>
      </w:r>
      <w:r>
        <w:rPr>
          <w:lang w:val="pt_PT" w:bidi="pt_PT"/>
        </w:rPr>
        <w:t>É importante lembrar que Yahweh acabou de explicar a Moisés como fazer as cortinas do tabernáculo. Agora, Yahweh diz a Moisés para construir as estruturas de madeira que segurarão as cortinas.</w:t>
      </w:r>
    </w:p>
    <w:p>
      <w:pPr/>
      <w:r>
        <w:rPr>
          <w:lang w:val="pt_PT" w:bidi="pt_PT"/>
        </w:rPr>
      </w:r>
      <w:r>
        <w:rPr>
          <w:lang w:val="pt_PT" w:bidi="pt_PT"/>
        </w:rPr>
        <w:t>Todas as estruturas são idênticas. Vinte das estruturas segurarão as cortinas no lado sul do tabernáculo. Isso fica no lado direito da tenda. Yahweh diz a Moisés para construir 40 bases de prata para apoiar essas estruturas, duas por estrutura.</w:t>
      </w:r>
    </w:p>
    <w:p>
      <w:pPr/>
      <w:r>
        <w:rPr>
          <w:lang w:val="pt_PT" w:bidi="pt_PT"/>
        </w:rPr>
      </w:r>
      <w:r>
        <w:rPr>
          <w:lang w:val="pt_PT" w:bidi="pt_PT"/>
        </w:rPr>
        <w:t>Yahweh diz a Moisés para construir outras 20 estruturas e 40 bases para o lado norte da tenda. Isso dará ao tabernáculo uma aparência retangular.</w:t>
      </w:r>
    </w:p>
    <w:p>
      <w:pPr/>
      <w:r>
        <w:rPr>
          <w:lang w:val="pt_PT" w:bidi="pt_PT"/>
        </w:rPr>
      </w:r>
      <w:r>
        <w:rPr>
          <w:lang w:val="pt_PT" w:bidi="pt_PT"/>
        </w:rPr>
        <w:t>Yahweh diz a Moisés para construir seis estruturas para a parte de trás do tabernáculo, que fica a oeste. Yahweh diz a Moisés para reforçar os cantos traseiros do tabernáculo, adicionando uma estrutura a cada canto. Essas duas estruturas extras nos cantos se unirão às estruturas laterais, formando uma peça de canto dupla. Yahweh diz a Moisés para construir oito estruturas no total para a parte de trás do tabernáculo. Yahweh ordena a Moisés que faça 16 bases de prata, duas para cada estrutura na parte posterior.</w:t>
      </w:r>
    </w:p>
    <w:p>
      <w:pPr/>
      <w:r>
        <w:rPr>
          <w:lang w:val="pt_PT" w:bidi="pt_PT"/>
        </w:rPr>
      </w:r>
      <w:r>
        <w:rPr>
          <w:lang w:val="pt_PT" w:bidi="pt_PT"/>
        </w:rPr>
        <w:t>É importante observar que não há diferença entre as estruturas e bases para os lados sul e norte do tabernáculo.</w:t>
      </w:r>
    </w:p>
    <w:p>
      <w:pPr/>
      <w:r>
        <w:rPr>
          <w:lang w:val="pt_PT" w:bidi="pt_PT"/>
        </w:rPr>
      </w:r>
      <w:r>
        <w:rPr>
          <w:lang w:val="pt_PT" w:bidi="pt_PT"/>
        </w:rPr>
        <w:t>É importante lembrar que a repetição é uma maneira de enfatizar a importância das instruções.</w:t>
      </w:r>
    </w:p>
    <w:p>
      <w:pPr/>
      <w:r>
        <w:rPr>
          <w:lang w:val="pt_PT" w:bidi="pt_PT"/>
        </w:rPr>
      </w:r>
      <w:r>
        <w:rPr>
          <w:lang w:val="pt_PT" w:bidi="pt_PT"/>
        </w:rPr>
        <w:t>É importante observar que todas as estruturas segurarão as cortinas nos três lados do tabernáculo. A abertura da estrutura permitirá que as pessoas no interior do tabernáculo vejam as cortinas.</w:t>
      </w:r>
    </w:p>
    <w:p>
      <w:pPr/>
      <w:r>
        <w:rPr>
          <w:lang w:val="pt_PT" w:bidi="pt_PT"/>
        </w:rPr>
      </w:r>
      <w:r>
        <w:rPr>
          <w:lang w:val="pt_PT" w:bidi="pt_PT"/>
        </w:rPr>
        <w:t>Yahweh diz a Moisés para fazer cinco travessas para cada lado. Yahweh diz a Moisés que a travessa do meio, ou centro, deve ser presa no meio das estruturas. Essas travessas centrais se estenderão de uma extremidade do tabernáculo até a outra. Essas travessas se encaixarão nos anéis de ouro que Moisés menciona em seguida.</w:t>
      </w:r>
    </w:p>
    <w:p>
      <w:pPr/>
      <w:r>
        <w:rPr>
          <w:lang w:val="pt_PT" w:bidi="pt_PT"/>
        </w:rPr>
      </w:r>
      <w:r>
        <w:rPr>
          <w:lang w:val="pt_PT" w:bidi="pt_PT"/>
        </w:rPr>
        <w:t>É importante observar que o comprimento das travessas centrais correspondia a todo o comprimento do tabernáculo. Yahweh diz a Moisés para fazer anéis de ouro pelos quais as barras centrais devem passar, nos três lados do tabernáculo.</w:t>
      </w:r>
    </w:p>
    <w:p>
      <w:pPr/>
      <w:r>
        <w:rPr>
          <w:lang w:val="pt_PT" w:bidi="pt_PT"/>
        </w:rPr>
      </w:r>
      <w:r>
        <w:rPr>
          <w:lang w:val="pt_PT" w:bidi="pt_PT"/>
        </w:rPr>
        <w:t>Yahweh diz a Moisés para revestir as estruturas e as travessas com ouro. Isso significa que os israelitas cobrirão a madeira com uma fina camada de ouro.</w:t>
      </w:r>
    </w:p>
    <w:p>
      <w:pPr/>
      <w:r>
        <w:rPr>
          <w:lang w:val="pt_PT" w:bidi="pt_PT"/>
        </w:rPr>
      </w:r>
      <w:r>
        <w:rPr>
          <w:lang w:val="pt_PT" w:bidi="pt_PT"/>
        </w:rPr>
        <w:t>Yahweh diz a Moisés que ele deve fazer o tabernáculo de acordo com o plano que Yahweh mostrou a Moisés na montanha. Isso significa que Moisés entende claramente os detalhes da estrutura e que mais tarde será capaz de compartilhar esses detalhes com os outros.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26.15–30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Yahweh falando com Moisés no monte Sinai. Yahweh diz a Moisés para construir as estruturas do tabernáculo para apoiar as cortinas. Yahweh diz a Moisés para construir duas bases de prata para apoiar cada estrutura. Haverá 20 estruturas tanto no lado norte quanto no lado sul do tabernáculo. Moisés precisará fazer seis estruturas e duas estruturas de canto para a parte de trás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tão feliz por Yahweh estar me dando instruções claras sobre como construir sua casa", ou "Sou grato por Yahweh ter me mostrado seu plano para o tabernáculo, pois é difícil imaginar como será o tabernáculo apenas a partir de uma descrição", ou "Ainda me sinto humilhado e honrado por Yahweh ter escolhido habitar entre nós".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dizendo a Moisés para construir as travessas para os dois lados e a parte traseira do tabernáculo. Haverá cinco travessas em cada um dos três lados. Moisés precisa construir postes centrais e anéis de ouro pelos quais os postes passarão. Yahweh diz a Moisés para revestir as estruturas e as travessas com ouro. Yahweh diz a Moisés para seguir o plano para o tabernáculo que Yahweh mostrou a ele na montanha.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"Eu sou Deus, até mesmo sobre o menor dos detalhes", ou "Eu cuido do meu povo. Quero que eles sejam capazes de montar e desmontar minha casa facilmente enquanto viajam", ou "No controle. Eu estou organizando o meu plano. Fornecerei a Moisés tudo o que ele precisa para me obedecer".</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26.15–30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dá instruções a Moisés para a estrutura do tabernáculo. O termo </w:t>
      </w:r>
      <w:r>
        <w:rPr>
          <w:b/>
          <w:lang w:val="pt_PT" w:bidi="pt_PT"/>
        </w:rPr>
        <w:t>tabernáculo</w:t>
      </w:r>
      <w:r>
        <w:rPr>
          <w:lang w:val="pt_PT" w:bidi="pt_PT"/>
        </w:rPr>
        <w:t xml:space="preserve"> refere-se à grande tenda movida de um lugar para outro pelos </w:t>
      </w:r>
      <w:r>
        <w:rPr>
          <w:lang w:val="pt_PT" w:bidi="pt_PT"/>
        </w:rPr>
        <w:t>israelitas</w:t>
      </w:r>
      <w:r>
        <w:rPr>
          <w:lang w:val="pt_PT" w:bidi="pt_PT"/>
        </w:rPr>
        <w:t xml:space="preserve"> e à morada de Yahweh. Este era o lugar onde os </w:t>
      </w:r>
      <w:r>
        <w:rPr>
          <w:lang w:val="pt_PT" w:bidi="pt_PT"/>
        </w:rPr>
        <w:t>sacerdotes</w:t>
      </w:r>
      <w:r>
        <w:rPr>
          <w:lang w:val="pt_PT" w:bidi="pt_PT"/>
        </w:rPr>
        <w:t xml:space="preserve"> faziam </w:t>
      </w:r>
      <w:r>
        <w:rPr>
          <w:lang w:val="pt_PT" w:bidi="pt_PT"/>
        </w:rPr>
        <w:t>sacrifícios</w:t>
      </w:r>
      <w:r>
        <w:rPr>
          <w:lang w:val="pt_PT" w:bidi="pt_PT"/>
        </w:rPr>
        <w:t xml:space="preserve"> em nome do povo antes que o </w:t>
      </w:r>
      <w:r>
        <w:rPr>
          <w:lang w:val="pt_PT" w:bidi="pt_PT"/>
        </w:rPr>
        <w:t>filho</w:t>
      </w:r>
      <w:r>
        <w:rPr>
          <w:lang w:val="pt_PT" w:bidi="pt_PT"/>
        </w:rPr>
        <w:t xml:space="preserve"> de Davi construísse o </w:t>
      </w:r>
      <w:r>
        <w:rPr>
          <w:lang w:val="pt_PT" w:bidi="pt_PT"/>
        </w:rPr>
        <w:t>templo</w:t>
      </w:r>
      <w:r>
        <w:rPr>
          <w:lang w:val="pt_PT" w:bidi="pt_PT"/>
        </w:rPr>
        <w:t xml:space="preserve">. Usem a mesma palavra ou frase para o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Parem aqui e, em grupo, olhem novamente para um diagrama da </w:t>
      </w:r>
      <w:r>
        <w:rPr>
          <w:b/>
          <w:lang w:val="pt_PT" w:bidi="pt_PT"/>
        </w:rPr>
        <w:t>estrutura do tabernáculo montada</w:t>
      </w:r>
      <w:r>
        <w:rPr>
          <w:lang w:val="pt_PT" w:bidi="pt_PT"/>
        </w:rPr>
        <w:t>, se necessário. Pause este áudio aqui.</w:t>
      </w:r>
    </w:p>
    <w:p>
      <w:pPr/>
      <w:r>
        <w:rPr>
          <w:lang w:val="pt_PT" w:bidi="pt_PT"/>
        </w:rPr>
      </w:r>
      <w:r>
        <w:rPr>
          <w:lang w:val="pt_PT" w:bidi="pt_PT"/>
        </w:rPr>
        <w:t xml:space="preserve">As estruturas para o tabernáculo devem ser feitas de </w:t>
      </w:r>
      <w:r>
        <w:rPr>
          <w:b/>
          <w:lang w:val="pt_PT" w:bidi="pt_PT"/>
        </w:rPr>
        <w:t>madeira de acácia</w:t>
      </w:r>
      <w:r>
        <w:rPr>
          <w:lang w:val="pt_PT" w:bidi="pt_PT"/>
        </w:rPr>
        <w:t>. A madeira de acácia é uma madeira forte que é fácil de trabalhar. Usem a mesma palavra para madeira de acácia que vocês usaram em passagens anteriores.</w:t>
      </w:r>
    </w:p>
    <w:p>
      <w:pPr/>
      <w:r>
        <w:rPr>
          <w:lang w:val="pt_PT" w:bidi="pt_PT"/>
        </w:rPr>
      </w:r>
      <w:r>
        <w:rPr>
          <w:lang w:val="pt_PT" w:bidi="pt_PT"/>
        </w:rPr>
        <w:t xml:space="preserve">Cada estrutura deve ter 10 </w:t>
      </w:r>
      <w:r>
        <w:rPr>
          <w:b/>
          <w:lang w:val="pt_PT" w:bidi="pt_PT"/>
        </w:rPr>
        <w:t>côvados</w:t>
      </w:r>
      <w:r>
        <w:rPr>
          <w:lang w:val="pt_PT" w:bidi="pt_PT"/>
        </w:rPr>
        <w:t xml:space="preserve"> de altura e 1,5 côvado de largura. Um côvado é o comprimento do braço de um homem, desde o cotovelo até a ponta do dedo, se a mão dele estiver reta e plana. Tem aproximadamente 45 centímetros. Então isso significa que as estruturas tinham cerca de 66 centímetros por 4,6 metros. Certifiquem-se de usar a mesma palavra ou frase para côvado que vocês usaram em passagens anteriores. Para mais informações, </w:t>
      </w:r>
      <w:r>
        <w:rPr>
          <w:lang w:val="pt_PT" w:bidi="pt_PT"/>
        </w:rPr>
        <w:t>côvado</w:t>
      </w:r>
      <w:r>
        <w:rPr>
          <w:lang w:val="pt_PT" w:bidi="pt_PT"/>
        </w:rPr>
        <w:t xml:space="preserve"> está no Glossário Mestre.</w:t>
      </w:r>
    </w:p>
    <w:p>
      <w:pPr/>
      <w:r>
        <w:rPr>
          <w:lang w:val="pt_PT" w:bidi="pt_PT"/>
        </w:rPr>
      </w:r>
      <w:r>
        <w:rPr>
          <w:lang w:val="pt_PT" w:bidi="pt_PT"/>
        </w:rPr>
        <w:t>No total, as três paredes de suporte para o tabernáculo incluirão 48 estruturas e 96 bases de prata. Certifiquem-se de usar a mesma palavra para bases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26:31–37</w:t>
      </w:r>
      <w:r>
        <w:rPr>
          <w:lang w:val="pt_PT" w:bidi="pt_PT"/>
        </w:rPr>
      </w:r>
    </w:p>
    <w:p>
      <w:pPr>
        <w:pStyle w:val="Heading3"/>
      </w:pPr>
      <w:r>
        <w:rPr>
          <w:lang w:val="pt_PT" w:bidi="pt_PT"/>
        </w:rPr>
        <w:t>Ouvir e Sentir</w:t>
      </w:r>
    </w:p>
    <w:p>
      <w:pPr/>
      <w:r>
        <w:rPr>
          <w:lang w:val="pt_PT" w:bidi="pt_PT"/>
        </w:rPr>
      </w:r>
      <w:r>
        <w:rPr>
          <w:lang w:val="pt_PT" w:bidi="pt_PT"/>
        </w:rPr>
        <w:t>Nesta etapa, ouçam Êxodo 26.31–37 e guardem em seus corações.</w:t>
      </w:r>
    </w:p>
    <w:p>
      <w:pPr/>
      <w:r>
        <w:rPr>
          <w:lang w:val="pt_PT" w:bidi="pt_PT"/>
        </w:rPr>
      </w:r>
      <w:r>
        <w:rPr>
          <w:lang w:val="pt_PT" w:bidi="pt_PT"/>
        </w:rPr>
        <w:t>Ouçam uma versão em áudio de Êxodo 26.31–37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26.31–37 na tradução mais fácil de entender.</w:t>
      </w:r>
    </w:p>
    <w:p>
      <w:pPr/>
      <w:r>
        <w:rPr>
          <w:lang w:val="pt_PT" w:bidi="pt_PT"/>
        </w:rPr>
      </w:r>
      <w:r>
        <w:rPr>
          <w:lang w:val="pt_PT" w:bidi="pt_PT"/>
        </w:rPr>
        <w:t>Moisés está no monte Sinai, envolto em uma nuvem espessa, recebendo instruções de Yahweh sobre como fazer o tabernáculo. O tabernáculo é onde Yahweh viverá entre seu povo escolhido e onde eles o adorarão. Moisés acabou de aprender sobre como fazer a estrutura para o tabernáculo. Agora Moisés aprenderá como fazer a cortina especial que fechava o Lugar Santíssimo e a cortina de entrada do tabernáculo.</w:t>
      </w:r>
    </w:p>
    <w:p>
      <w:pPr/>
      <w:r>
        <w:rPr>
          <w:lang w:val="pt_PT" w:bidi="pt_PT"/>
        </w:rPr>
      </w:r>
      <w:r>
        <w:rPr>
          <w:lang w:val="pt_PT" w:bidi="pt_PT"/>
        </w:rPr>
        <w:t>Yahweh instrui Moisés sobre como fazer uma cortina especial, ou véu, que separará o Lugar Santíssimo, ou o Santo dos Santos, da sala da frente do tabernáculo, o Lugar Santo. Como vocês se lembram, Yahweh revelou que o tabernáculo era uma estrutura retangular dividida em dois compartimentos. A sala maior no lado leste, que ficava mais próxima da entrada, era chamada de Lugar Santo. Era duas vezes o tamanho da outra sala. O Lugar Santo conterá a mesa de ouro e o candelabro. O lado oeste, o lado menor do tabernáculo, é chamado de Lugar Santíssimo. Ele abrigará a arca da aliança, onde a presença de Yahweh habitará.</w:t>
      </w:r>
    </w:p>
    <w:p>
      <w:pPr/>
      <w:r>
        <w:rPr>
          <w:lang w:val="pt_PT" w:bidi="pt_PT"/>
        </w:rPr>
      </w:r>
      <w:r>
        <w:rPr>
          <w:lang w:val="pt_PT" w:bidi="pt_PT"/>
        </w:rPr>
        <w:t xml:space="preserve">Parem aqui e, em grupo, olhem para um diagrama das </w:t>
      </w:r>
      <w:r>
        <w:rPr>
          <w:b/>
          <w:lang w:val="pt_PT" w:bidi="pt_PT"/>
        </w:rPr>
        <w:t>duas salas do tabernáculo</w:t>
      </w:r>
      <w:r>
        <w:rPr>
          <w:lang w:val="pt_PT" w:bidi="pt_PT"/>
        </w:rPr>
        <w:t>, mostrando onde os israelitas colocaram o véu. Pause este áudio aqui.</w:t>
      </w:r>
    </w:p>
    <w:p>
      <w:pPr/>
      <w:r>
        <w:rPr>
          <w:lang w:val="pt_PT" w:bidi="pt_PT"/>
        </w:rPr>
      </w:r>
      <w:r>
        <w:rPr>
          <w:lang w:val="pt_PT" w:bidi="pt_PT"/>
        </w:rPr>
        <w:t>A cortina especial, ou véu, que Yahweh pede a Moisés que faça é diferente das outras cortinas. O principal propósito dessa cortina é bloquear, ou impedir, que as pessoas entrem no Lugar Santíssimo. Não é apenas para decoração ou para esconder algo. Yahweh diz que essa cortina especial terá o mesmo desenho das cortinas internas do tabernáculo. Moisés precisará fazer a cortina especial com fios azuis, roxos e escarlates, e precisará tecer, ou bordar, com uma agulha, figuras de querubins no tecido do véu. Como sabemos, os querubins são guardiões de lugares sagrados e muitas vezes são símbolos da presença de Yahweh. Eles têm o corpo de um leão, as asas de um pássaro e o rosto de um humano. Os querubins na cortina especial lembram às pessoas que as pessoas pecaminosas não podem acessar a presença imediata do Deus Santíssimo. Essa cortina é a barreira final entre Yahweh e os humanos.</w:t>
      </w:r>
    </w:p>
    <w:p>
      <w:pPr/>
      <w:r>
        <w:rPr>
          <w:lang w:val="pt_PT" w:bidi="pt_PT"/>
        </w:rPr>
      </w:r>
      <w:r>
        <w:rPr>
          <w:lang w:val="pt_PT" w:bidi="pt_PT"/>
        </w:rPr>
        <w:t>Parem aqui e discutam esta pergunta em grupo: em sua cultura, como os lugares sagrados são separados, ou isolados, das pessoas? Quais barreiras vocês usam para proibir as pessoas de entrarem nesses lugares sagrados? Pause este áudio aqui.</w:t>
      </w:r>
    </w:p>
    <w:p>
      <w:pPr/>
      <w:r>
        <w:rPr>
          <w:lang w:val="pt_PT" w:bidi="pt_PT"/>
        </w:rPr>
      </w:r>
      <w:r>
        <w:rPr>
          <w:lang w:val="pt_PT" w:bidi="pt_PT"/>
        </w:rPr>
        <w:t>Moisés deve pendurar esta cortina especial em ganchos de ouro presos a quatro postes de madeira de acácia. Como vocês sabem, a madeira de acácia era abundante nessa área e era muito durável. Assim como a estrutura do tabernáculo, Moisés precisará revestir os postes com uma fina camada de ouro, e os postes ficarão sobre bases de prata. Haverá uma base de prata para cada poste.</w:t>
      </w:r>
    </w:p>
    <w:p>
      <w:pPr/>
      <w:r>
        <w:rPr>
          <w:lang w:val="pt_PT" w:bidi="pt_PT"/>
        </w:rPr>
      </w:r>
      <w:r>
        <w:rPr>
          <w:lang w:val="pt_PT" w:bidi="pt_PT"/>
        </w:rPr>
        <w:t>Yahweh diz a Moisés que a cortina especial ficará pendurada sob os fechos da parte interna do tabernáculo. Sabemos por passagens anteriores que todas as cortinas internas são presas usando fechos para tornar as cortinas uma peça contínua. Isso provavelmente significa que o véu ficará pendurado nesses mesmos fechos, desde o topo do tabernáculo. Será uma única cortina longa, e não uma cortina dividida, que as pessoas poderiam abrir facilmente. Para passar pela cortina, seria necessário mover pelo menos um dos postes de um dos lados e contorná-la, porque, em circunstâncias normais, as pessoas não deveriam passar por ela.</w:t>
      </w:r>
    </w:p>
    <w:p>
      <w:pPr/>
      <w:r>
        <w:rPr>
          <w:lang w:val="pt_PT" w:bidi="pt_PT"/>
        </w:rPr>
      </w:r>
      <w:r>
        <w:rPr>
          <w:lang w:val="pt_PT" w:bidi="pt_PT"/>
        </w:rPr>
        <w:t>Yahweh diz a Moisés que coloque a arca da aliança e sua tampa da expiação, ou propiciatório, na sala atrás do véu, o Lugar Santíssimo. A arca se refere a uma caixa de madeira coberta de ouro que Yahweh pediu a Moisés que fizesse. Ela conterá as tábuas dadas a Moisés, com a Lei escrita nelas, um pote com o maná e a vara de Arão. A presença de Yahweh habitará diretamente sobre a arca, e a arca virá a representar a presença de Yahweh. A tampa da expiação para a arca era do mesmo tamanho que a arca, mas feita de ouro puro. A arca tinha dois querubins de ouro batido, que estavam voltados um para o outro sobre a arca e olhavam para a tampa da expiação.</w:t>
      </w:r>
    </w:p>
    <w:p>
      <w:pPr/>
      <w:r>
        <w:rPr>
          <w:lang w:val="pt_PT" w:bidi="pt_PT"/>
        </w:rPr>
      </w:r>
      <w:r>
        <w:rPr>
          <w:lang w:val="pt_PT" w:bidi="pt_PT"/>
        </w:rPr>
        <w:t xml:space="preserve">Parem aqui e, em grupo, olhem para uma imagem da </w:t>
      </w:r>
      <w:r>
        <w:rPr>
          <w:b/>
          <w:lang w:val="pt_PT" w:bidi="pt_PT"/>
        </w:rPr>
        <w:t>arca da aliança e da tampa da expiação</w:t>
      </w:r>
      <w:r>
        <w:rPr>
          <w:lang w:val="pt_PT" w:bidi="pt_PT"/>
        </w:rPr>
        <w:t>. Pause este áudio aqui.</w:t>
      </w:r>
    </w:p>
    <w:p>
      <w:pPr/>
      <w:r>
        <w:rPr>
          <w:lang w:val="pt_PT" w:bidi="pt_PT"/>
        </w:rPr>
      </w:r>
      <w:r>
        <w:rPr>
          <w:lang w:val="pt_PT" w:bidi="pt_PT"/>
        </w:rPr>
        <w:t>Yahweh diz a Moisés para colocar a mesa, que conterá o pão dedicado a Yahweh, fora da cortina, no Lugar Santo. Os israelitas colocarão a mesa no lado norte e colocarão o candelabro de ouro em frente à mesa, no lado sul. Se uma pessoa estiver dentro do tabernáculo, voltada para a entrada a leste, isso significa que o candelabro está à direita e a mesa está à esquerda.</w:t>
      </w:r>
    </w:p>
    <w:p>
      <w:pPr/>
      <w:r>
        <w:rPr>
          <w:lang w:val="pt_PT" w:bidi="pt_PT"/>
        </w:rPr>
      </w:r>
      <w:r>
        <w:rPr>
          <w:lang w:val="pt_PT" w:bidi="pt_PT"/>
        </w:rPr>
        <w:t xml:space="preserve">Parem aqui e, em grupo, olhem para uma imagem da </w:t>
      </w:r>
      <w:r>
        <w:rPr>
          <w:b/>
          <w:lang w:val="pt_PT" w:bidi="pt_PT"/>
        </w:rPr>
        <w:t>mesa</w:t>
      </w:r>
      <w:r>
        <w:rPr>
          <w:lang w:val="pt_PT" w:bidi="pt_PT"/>
        </w:rPr>
        <w:t xml:space="preserve"> e do </w:t>
      </w:r>
      <w:r>
        <w:rPr>
          <w:b/>
          <w:lang w:val="pt_PT" w:bidi="pt_PT"/>
        </w:rPr>
        <w:t>candelabro</w:t>
      </w:r>
      <w:r>
        <w:rPr>
          <w:lang w:val="pt_PT" w:bidi="pt_PT"/>
        </w:rPr>
        <w:t xml:space="preserve"> de ouro. Pause este áudio aqui.</w:t>
      </w:r>
    </w:p>
    <w:p>
      <w:pPr/>
      <w:r>
        <w:rPr>
          <w:lang w:val="pt_PT" w:bidi="pt_PT"/>
        </w:rPr>
      </w:r>
      <w:r>
        <w:rPr>
          <w:lang w:val="pt_PT" w:bidi="pt_PT"/>
        </w:rPr>
        <w:t>Então Yahweh instrui Moisés a fazer outra cortina, desta vez para a entrada do tabernáculo. A cortina de entrada também corresponderá ao desenho das outras cortinas. Moisés deve tecê-la de linho fino e bordá-la com fios azuis, roxos e escarlates. Os cinco postes de madeira revestidos com ouro segurarão a cortina de entrada. Como o véu, Moisés pendurará a cortina de entrada em ganchos de ouro. Apenas os postes de madeira para essa cortina terão bases de bronze em vez de prata.</w:t>
      </w:r>
    </w:p>
    <w:p>
      <w:pPr/>
      <w:r>
        <w:rPr>
          <w:lang w:val="pt_PT" w:bidi="pt_PT"/>
        </w:rPr>
      </w:r>
      <w:r>
        <w:rPr>
          <w:lang w:val="pt_PT" w:bidi="pt_PT"/>
        </w:rPr>
        <w:t>Parem aqui e discutam esta pergunta em grupo: quais expressões artísticas as pessoas consideram extremamente belas em sua cultura? Descrevam obras culturais de arte onde vocês vivem e que deixam as pessoas admiradas.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26.31–37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dá a Moisés as instruções sobre como fazer a cortina interna. Esta cortina terá quatro postes que sustentarão a cortina. Moisés deve fazer de prata a base para cada poste.</w:t>
      </w:r>
    </w:p>
    <w:p>
      <w:pPr/>
      <w:r>
        <w:rPr>
          <w:lang w:val="pt_PT" w:bidi="pt_PT"/>
        </w:rPr>
      </w:r>
      <w:r>
        <w:rPr>
          <w:b/>
          <w:lang w:val="pt_PT" w:bidi="pt_PT"/>
        </w:rPr>
        <w:t>Na segunda cena:</w:t>
      </w:r>
      <w:r>
        <w:rPr>
          <w:lang w:val="pt_PT" w:bidi="pt_PT"/>
        </w:rPr>
        <w:t xml:space="preserve"> Yahweh explica o posicionamento dos objetos que Yahweh ordenou que Moisés construísse. Yahweh diz que a cortina especial separará o Lugar Santo e o Lugar Santíssimo. Yahweh explica que a arca da aliança e a tampa da arca estarão dentro do Lugar Santíssimo. Yahweh explica que a mesa e o candelabro estarão fora do Lugar Santíssimo.</w:t>
      </w:r>
    </w:p>
    <w:p>
      <w:pPr/>
      <w:r>
        <w:rPr>
          <w:lang w:val="pt_PT" w:bidi="pt_PT"/>
        </w:rPr>
      </w:r>
      <w:r>
        <w:rPr>
          <w:b/>
          <w:lang w:val="pt_PT" w:bidi="pt_PT"/>
        </w:rPr>
        <w:t>Na terceira cena:</w:t>
      </w:r>
      <w:r>
        <w:rPr>
          <w:lang w:val="pt_PT" w:bidi="pt_PT"/>
        </w:rPr>
        <w:t xml:space="preserve"> Yahweh diz a Moisés para fazer outra cortina para a entrada do tabernáculo. Yahweh diz a Moisés para construir cinco postes cobertos de ouro para sustentar a cortina da entrada do tabernáculo. Yahweh diz a Moisés para construir cinco bases de bronze para esses postes.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acabou de dizer a Moisés como construir a estrutura externa das armações do tabernáculo. Os israelitas forrarão a estrutura externa com cortinas.</w:t>
      </w:r>
    </w:p>
    <w:p>
      <w:pPr/>
      <w:r>
        <w:rPr>
          <w:lang w:val="pt_PT" w:bidi="pt_PT"/>
        </w:rPr>
      </w:r>
      <w:r>
        <w:rPr>
          <w:lang w:val="pt_PT" w:bidi="pt_PT"/>
        </w:rPr>
        <w:t>Yahweh diz a Moisés para fazer uma cortina especial de linho tecido para o interior do tabernáculo e decorá-la com fios azuis, roxos e escarlates, e bordar querubins, ou desenhá-los, na cortina usando uma agulha e fios. Como vocês se lembram, este é o mesmo material que a cobertura interna do tabernáculo.</w:t>
      </w:r>
    </w:p>
    <w:p>
      <w:pPr/>
      <w:r>
        <w:rPr>
          <w:lang w:val="pt_PT" w:bidi="pt_PT"/>
        </w:rPr>
      </w:r>
      <w:r>
        <w:rPr>
          <w:lang w:val="pt_PT" w:bidi="pt_PT"/>
        </w:rPr>
        <w:t>É importante observar que a palavra usada para cortina aqui é diferente das outras referências a cortinas. Esse tipo especial de cortina, também chamado de véu, tem o propósito de servir como uma barreira, impedindo que pessoas pecadoras entrem na presença de Yahweh.</w:t>
      </w:r>
    </w:p>
    <w:p>
      <w:pPr/>
      <w:r>
        <w:rPr>
          <w:lang w:val="pt_PT" w:bidi="pt_PT"/>
        </w:rPr>
      </w:r>
      <w:r>
        <w:rPr>
          <w:lang w:val="pt_PT" w:bidi="pt_PT"/>
        </w:rPr>
        <w:t>É importante lembrar que as cortinas externas do tabernáculo também são azuis, roxas e escarlate, e bordadas com querubins. Dessa maneira, as cortinas interna e externa parecerão semelhantes.</w:t>
      </w:r>
    </w:p>
    <w:p>
      <w:pPr/>
      <w:r>
        <w:rPr>
          <w:lang w:val="pt_PT" w:bidi="pt_PT"/>
        </w:rPr>
      </w:r>
      <w:r>
        <w:rPr>
          <w:lang w:val="pt_PT" w:bidi="pt_PT"/>
        </w:rPr>
        <w:t>Yahweh diz a Moisés para fazer quatro postes de madeira de acácia, revesti-los com ouro e colocar cada um deles em uma base de prata. Yahweh diz a Moisés para pendurar a cortina usando ganchos de ouro presos aos postes.</w:t>
      </w:r>
    </w:p>
    <w:p>
      <w:pPr/>
      <w:r>
        <w:rPr>
          <w:lang w:val="pt_PT" w:bidi="pt_PT"/>
        </w:rPr>
      </w:r>
      <w:r>
        <w:rPr>
          <w:lang w:val="pt_PT" w:bidi="pt_PT"/>
        </w:rPr>
        <w:t>É importante observar que Yahweh faz uma pausa nas instruções da construção para dizer a Moisés sobre as posições dos objetos no Lugar Santíssimo.</w:t>
      </w:r>
    </w:p>
    <w:p>
      <w:pPr/>
      <w:r>
        <w:rPr>
          <w:lang w:val="pt_PT" w:bidi="pt_PT"/>
        </w:rPr>
      </w:r>
      <w:r>
        <w:rPr>
          <w:lang w:val="pt_PT" w:bidi="pt_PT"/>
        </w:rPr>
        <w:t>Yahweh explicou a Moisés que Moisés colocará a arca da aliança atrás da cortina interna. Lembrem-se de que este é o lugar onde a presença de Yahweh habitará. A cortina separará o Lugar Santíssimo da outra sala do tabernáculo. Yahweh diz a Moisés para colocar a tampa da arca, também chamada de tampa da expiação, sobre a arca da aliança.</w:t>
      </w:r>
    </w:p>
    <w:p>
      <w:pPr/>
      <w:r>
        <w:rPr>
          <w:lang w:val="pt_PT" w:bidi="pt_PT"/>
        </w:rPr>
      </w:r>
      <w:r>
        <w:rPr>
          <w:lang w:val="pt_PT" w:bidi="pt_PT"/>
        </w:rPr>
        <w:t>Parem aqui e discutam com sua equipe: mesmo que a ordem nessa passagem seja pendurar a cortina especial e então colocar a arca da aliança no Lugar Santíssimo, uma referência posterior à montagem do tabernáculo reverterá a ordem. Moisés implica que primeiro colocará a arca da aliança no Lugar Santíssimo, então pendurará a cortina especial. Discutam se mudar a ordem nessa passagem será útil para a sua equipe. Pause este áudio aqui.</w:t>
      </w:r>
    </w:p>
    <w:p>
      <w:pPr/>
      <w:r>
        <w:rPr>
          <w:lang w:val="pt_PT" w:bidi="pt_PT"/>
        </w:rPr>
      </w:r>
      <w:r>
        <w:rPr>
          <w:lang w:val="pt_PT" w:bidi="pt_PT"/>
        </w:rPr>
        <w:t>Yahweh diz a Moisés para colocar a mesa fora do Lugar Santíssimo, no lado norte, e o candelabro do outro lado da sala, no lado sul. Isso significa que tanto a mesa quanto o candelabro estarão no Lugar Santo, a sala fora do Lugar Santíssimo.</w:t>
      </w:r>
    </w:p>
    <w:p>
      <w:pPr/>
      <w:r>
        <w:rPr>
          <w:lang w:val="pt_PT" w:bidi="pt_PT"/>
        </w:rPr>
      </w:r>
      <w:r>
        <w:rPr>
          <w:lang w:val="pt_PT" w:bidi="pt_PT"/>
        </w:rPr>
        <w:t>É importante observar que depois que Yahweh explica a configuração dos objetos, ele diz a Moisés para fazer outra cortina. Esta cortina será para a entrada do tabernáculo.</w:t>
      </w:r>
    </w:p>
    <w:p>
      <w:pPr/>
      <w:r>
        <w:rPr>
          <w:lang w:val="pt_PT" w:bidi="pt_PT"/>
        </w:rPr>
      </w:r>
      <w:r>
        <w:rPr>
          <w:lang w:val="pt_PT" w:bidi="pt_PT"/>
        </w:rPr>
        <w:t>Yahweh diz a Moisés para fazer esta cortina usando linho tecido. Yahweh diz a Moisés para criar belos bordados usando agulha e linha. Yahweh diz a Moisés que as cores dos fios devem ser azul, roxo e escarlate. Esta cortina externa para a entrada é do mesmo material e cores que a cortina interna, mas sem os querubins bordados.</w:t>
      </w:r>
    </w:p>
    <w:p>
      <w:pPr/>
      <w:r>
        <w:rPr>
          <w:lang w:val="pt_PT" w:bidi="pt_PT"/>
        </w:rPr>
      </w:r>
      <w:r>
        <w:rPr>
          <w:lang w:val="pt_PT" w:bidi="pt_PT"/>
        </w:rPr>
        <w:t>É importante observar que Yahweh mantém o material e as cores consistentes para as cortinas.</w:t>
      </w:r>
    </w:p>
    <w:p>
      <w:pPr/>
      <w:r>
        <w:rPr>
          <w:lang w:val="pt_PT" w:bidi="pt_PT"/>
        </w:rPr>
      </w:r>
      <w:r>
        <w:rPr>
          <w:lang w:val="pt_PT" w:bidi="pt_PT"/>
        </w:rPr>
        <w:t>Yahweh diz a Moisés para fazer cinco postes de madeira de acácia e revestir esses postes com ouro. Yahweh diz a Moisés para pendurar a cortina usando ganchos de ouro nos postes.</w:t>
      </w:r>
    </w:p>
    <w:p>
      <w:pPr/>
      <w:r>
        <w:rPr>
          <w:lang w:val="pt_PT" w:bidi="pt_PT"/>
        </w:rPr>
      </w:r>
      <w:r>
        <w:rPr>
          <w:lang w:val="pt_PT" w:bidi="pt_PT"/>
        </w:rPr>
        <w:t>Yahweh diz a Moisés para fazer uma base de bronze para cada um dos cinco postes.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26.31–37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Yahweh dizendo a Moisés para fazer uma cortina especial de linho tecido para o interior do tabernáculo. Yahweh diz a Moisés para decorá-la com fios azuis, roxos e escarlates, e fazer desenhos dos querubins usando uma agulha e fios. Então Yahweh diz a Moisés para fazer quatro postes de madeira de acácia, revesti-los com ouro e colocar cada um dos postes em uma base de prata. Yahweh diz a Moisés para pendurar a cortina especial usando ganchos de ouro presos aos postes.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"Com admiração. Esta cortina será especial. Impedirá que as pessoas entrem na própria presença de Yahweh", ou "Yahweh terá que nos dar habilidades especiais e conhecimentos para fazer sua casa", ou "Sobrecarregado. Este projeto exigirá tantos metais e materiais preciosos. Não sei onde encontrarei todos eles".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explicando a Moisés que Moisés colocará a arca da aliança atrás da cortina interna. A cortina separa o Lugar Santíssimo da outra sala dentro do tabernáculo. Yahweh diz a Moisés para colocar a tampa da arca no topo da arca da aliança.</w:t>
      </w:r>
    </w:p>
    <w:p>
      <w:pPr/>
      <w:r>
        <w:rPr>
          <w:lang w:val="pt_PT" w:bidi="pt_PT"/>
        </w:rPr>
      </w:r>
      <w:r>
        <w:rPr>
          <w:lang w:val="pt_PT" w:bidi="pt_PT"/>
        </w:rPr>
        <w:t>Yahweh diz a Moisés para colocar a mesa fora do Lugar Santíssimo, no lado norte, e o candelabro do outro lado da sala, no lado sul.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"Humilhado. Sou tão grato por Yahweh ter restaurado nosso relacionamento com ele mesmo", ou "Mesmo agora, Yahweh está nos protegendo de sua presença com esta cortina especial", ou "Estou feliz por Yahweh estar me dando um plano exato e detalhado para sua casa, para que eu não tenha que adivinhar o que ele gostaria".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dizendo a Moisés para fazer outra cortina usando linho tecido. Yahweh diz a Moisés para fazer belos desenhos na cortina usando uma agulha e linha. Yahweh diz a Moisés que as cores dos fios são azuis, roxos e escarlates. Yahweh diz a Moisés para fazer cinco postes de madeira de acácia e revestir esses postes com ouro. Yahweh diz a Moisés para pendurar a cortina usando ganchos de ouro nos postes. Yahweh diz a Moisés para fazer uma base de bronze para cada um dos cinco postes.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"Protetor. Quero que meu povo entenda que estar na minha presença é muito sério e que eles podem morrer se não tiverem cuidado", ou "Estou satisfeito com os pequenos detalhes e obras de arte", ou "No comando." Sei exatamente como montarei minha casa. Usarei meu povo para trazer honra ao meu nome".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26.31–37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Yahweh</w:t>
      </w:r>
      <w:r>
        <w:rPr>
          <w:lang w:val="pt_PT" w:bidi="pt_PT"/>
        </w:rPr>
        <w:t xml:space="preserve"> instrui Moisés como fazer o interior do </w:t>
      </w:r>
      <w:r>
        <w:rPr>
          <w:b/>
          <w:lang w:val="pt_PT" w:bidi="pt_PT"/>
        </w:rPr>
        <w:t>tabernáculo</w:t>
      </w:r>
      <w:r>
        <w:rPr>
          <w:lang w:val="pt_PT" w:bidi="pt_PT"/>
        </w:rPr>
        <w:t xml:space="preserve">, ou a </w:t>
      </w:r>
      <w:r>
        <w:rPr>
          <w:lang w:val="pt_PT" w:bidi="pt_PT"/>
        </w:rPr>
        <w:t>casa de Deus</w:t>
      </w:r>
      <w:r>
        <w:rPr>
          <w:lang w:val="pt_PT" w:bidi="pt_PT"/>
        </w:rPr>
        <w:t xml:space="preserve">. O tabernáculo era uma tenda sagrada, separada como o lugar da morada de </w:t>
      </w:r>
      <w:r>
        <w:rPr>
          <w:lang w:val="pt_PT" w:bidi="pt_PT"/>
        </w:rPr>
        <w:t>Deus</w:t>
      </w:r>
      <w:r>
        <w:rPr>
          <w:lang w:val="pt_PT" w:bidi="pt_PT"/>
        </w:rPr>
        <w:t xml:space="preserve">. Ele foi transportado pelos </w:t>
      </w:r>
      <w:r>
        <w:rPr>
          <w:lang w:val="pt_PT" w:bidi="pt_PT"/>
        </w:rPr>
        <w:t>israelitas</w:t>
      </w:r>
      <w:r>
        <w:rPr>
          <w:lang w:val="pt_PT" w:bidi="pt_PT"/>
        </w:rPr>
        <w:t xml:space="preserve"> enquanto viajavam de um lugar para outro. É o lugar onde Yahweh habitava entre o seu povo e onde seu povo o </w:t>
      </w:r>
      <w:r>
        <w:rPr>
          <w:lang w:val="pt_PT" w:bidi="pt_PT"/>
        </w:rPr>
        <w:t>adorava</w:t>
      </w:r>
      <w:r>
        <w:rPr>
          <w:lang w:val="pt_PT" w:bidi="pt_PT"/>
        </w:rPr>
        <w:t xml:space="preserve">. Usem a mesma palavra para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Yahweh diz a Moisés para bordar a cortina especial com desenhos de </w:t>
      </w:r>
      <w:r>
        <w:rPr>
          <w:b/>
          <w:lang w:val="pt_PT" w:bidi="pt_PT"/>
        </w:rPr>
        <w:t>querubins</w:t>
      </w:r>
      <w:r>
        <w:rPr>
          <w:lang w:val="pt_PT" w:bidi="pt_PT"/>
        </w:rPr>
        <w:t xml:space="preserve">. Os querubins são guardiões de lugares sagrados e muitas vezes são símbolos da presença de Yahweh. Eles têm o corpo de um leão, as asas de um pássaro e o rosto de um humano. Os querubins na cortina especial lembra às pessoas que o caminho para a presença imediata do Deus Santíssimo está barrado para humanos pecadores. Usem a mesma palavra para querubins que vocês usaram em passagens anteriores. Para mais informações sobre </w:t>
      </w:r>
      <w:r>
        <w:rPr>
          <w:lang w:val="pt_PT" w:bidi="pt_PT"/>
        </w:rPr>
        <w:t>querubins</w:t>
      </w:r>
      <w:r>
        <w:rPr>
          <w:lang w:val="pt_PT" w:bidi="pt_PT"/>
        </w:rPr>
        <w:t>, consultem o Glossário Mestre.</w:t>
      </w:r>
    </w:p>
    <w:p>
      <w:pPr/>
      <w:r>
        <w:rPr>
          <w:lang w:val="pt_PT" w:bidi="pt_PT"/>
        </w:rPr>
      </w:r>
      <w:r>
        <w:rPr>
          <w:lang w:val="pt_PT" w:bidi="pt_PT"/>
        </w:rPr>
        <w:t xml:space="preserve">Os quatro postes para a cortina devem ser feitos de madeira de </w:t>
      </w:r>
      <w:r>
        <w:rPr>
          <w:b/>
          <w:lang w:val="pt_PT" w:bidi="pt_PT"/>
        </w:rPr>
        <w:t>acácia</w:t>
      </w:r>
      <w:r>
        <w:rPr>
          <w:lang w:val="pt_PT" w:bidi="pt_PT"/>
        </w:rPr>
        <w:t>. A madeira de acácia é uma madeira forte que é fácil de trabalhar. Usem a mesma palavra para madeira de acácia que vocês usaram em passagens anteriores.</w:t>
      </w:r>
    </w:p>
    <w:p>
      <w:pPr/>
      <w:r>
        <w:rPr>
          <w:lang w:val="pt_PT" w:bidi="pt_PT"/>
        </w:rPr>
      </w:r>
      <w:r>
        <w:rPr>
          <w:lang w:val="pt_PT" w:bidi="pt_PT"/>
        </w:rPr>
        <w:t xml:space="preserve">A </w:t>
      </w:r>
      <w:r>
        <w:rPr>
          <w:b/>
          <w:lang w:val="pt_PT" w:bidi="pt_PT"/>
        </w:rPr>
        <w:t>arca da aliança</w:t>
      </w:r>
      <w:r>
        <w:rPr>
          <w:lang w:val="pt_PT" w:bidi="pt_PT"/>
        </w:rPr>
        <w:t xml:space="preserve"> e sua tampa da </w:t>
      </w:r>
      <w:r>
        <w:rPr>
          <w:b/>
          <w:lang w:val="pt_PT" w:bidi="pt_PT"/>
        </w:rPr>
        <w:t>expiação</w:t>
      </w:r>
      <w:r>
        <w:rPr>
          <w:lang w:val="pt_PT" w:bidi="pt_PT"/>
        </w:rPr>
        <w:t xml:space="preserve"> devem ser colocadas na sala atrás da cortina especial. A expressão arca da aliança se refere a uma caixa, que contém as tábuas do testemunho, e que é onde a presença de Deus se encontra com Moisés. Usem a mesma palavra para arca que vocês usaram em passagens anteriores. A tampa da expiação, ou propiciatório, se refere à tampa de ouro puro da arca. É o lugar onde a presença de Deus descansará quando ele se encontrar com Moisés e, mais tarde, com os </w:t>
      </w:r>
      <w:r>
        <w:rPr>
          <w:lang w:val="pt_PT" w:bidi="pt_PT"/>
        </w:rPr>
        <w:t>sumos sacerdotes</w:t>
      </w:r>
      <w:r>
        <w:rPr>
          <w:lang w:val="pt_PT" w:bidi="pt_PT"/>
        </w:rPr>
        <w:t xml:space="preserve">. Também é onde Deus concede expiação, ou </w:t>
      </w:r>
      <w:r>
        <w:rPr>
          <w:lang w:val="pt_PT" w:bidi="pt_PT"/>
        </w:rPr>
        <w:t>perdão</w:t>
      </w:r>
      <w:r>
        <w:rPr>
          <w:lang w:val="pt_PT" w:bidi="pt_PT"/>
        </w:rPr>
        <w:t xml:space="preserve">, aos israelitas. Usem a mesma palavra ou frase para tampa da expiação ou propiciatório que vocês usaram em passagens anteriores. Para mais informações, procurem por </w:t>
      </w:r>
      <w:r>
        <w:rPr>
          <w:b/>
          <w:lang w:val="pt_PT" w:bidi="pt_PT"/>
        </w:rPr>
        <w:t>arca da aliança</w:t>
      </w:r>
      <w:r>
        <w:rPr>
          <w:lang w:val="pt_PT" w:bidi="pt_PT"/>
        </w:rPr>
        <w:t xml:space="preserve"> e </w:t>
      </w:r>
      <w:r>
        <w:rPr>
          <w:b/>
          <w:lang w:val="pt_PT" w:bidi="pt_PT"/>
        </w:rPr>
        <w:t>expiação</w:t>
      </w:r>
      <w:r>
        <w:rPr>
          <w:lang w:val="pt_PT" w:bidi="pt_PT"/>
        </w:rPr>
        <w:t xml:space="preserve"> no Glossário Mestre.</w:t>
      </w:r>
    </w:p>
    <w:p>
      <w:pPr/>
      <w:r>
        <w:rPr>
          <w:lang w:val="pt_PT" w:bidi="pt_PT"/>
        </w:rPr>
      </w:r>
      <w:r>
        <w:rPr>
          <w:lang w:val="pt_PT" w:bidi="pt_PT"/>
        </w:rPr>
        <w:t xml:space="preserve">Yahweh diz que a cortina especial, ou véu, separará o </w:t>
      </w:r>
      <w:r>
        <w:rPr>
          <w:b/>
          <w:lang w:val="pt_PT" w:bidi="pt_PT"/>
        </w:rPr>
        <w:t>Lugar Santo</w:t>
      </w:r>
      <w:r>
        <w:rPr>
          <w:lang w:val="pt_PT" w:bidi="pt_PT"/>
        </w:rPr>
        <w:t xml:space="preserve"> do </w:t>
      </w:r>
      <w:r>
        <w:rPr>
          <w:b/>
          <w:lang w:val="pt_PT" w:bidi="pt_PT"/>
        </w:rPr>
        <w:t>Lugar Santíssimo</w:t>
      </w:r>
      <w:r>
        <w:rPr>
          <w:lang w:val="pt_PT" w:bidi="pt_PT"/>
        </w:rPr>
        <w:t xml:space="preserve">. </w:t>
      </w:r>
      <w:r>
        <w:rPr>
          <w:lang w:val="pt_PT" w:bidi="pt_PT"/>
        </w:rPr>
        <w:t>Santo</w:t>
      </w:r>
      <w:r>
        <w:rPr>
          <w:lang w:val="pt_PT" w:bidi="pt_PT"/>
        </w:rPr>
        <w:t xml:space="preserve"> significa que algo é separado e dedicado a Deus para os seus propósitos especiais. O Lugar Santo se refere à sala externa do tabernáculo mais próxima da entrada no lado leste. Esta sala abrigará o candelabro de ouro e a mesa. Será onde os </w:t>
      </w:r>
      <w:r>
        <w:rPr>
          <w:lang w:val="pt_PT" w:bidi="pt_PT"/>
        </w:rPr>
        <w:t>sacerdotes</w:t>
      </w:r>
      <w:r>
        <w:rPr>
          <w:lang w:val="pt_PT" w:bidi="pt_PT"/>
        </w:rPr>
        <w:t xml:space="preserve"> servem a Yahweh e realizam seus deveres. O Lugar Santíssimo é a menor das duas salas do tabernáculo que fica atrás da cortina especial, no lado oeste do tabernáculo. Ele conterá a arca da aliança, onde a própria presença de Yahweh habitará. É o mais santo de todos os lugares santos no tabernáculo e apenas Moisés ou o sumo sacerdote podia entrar nesta sala.</w:t>
      </w:r>
    </w:p>
    <w:p>
      <w:pPr/>
      <w:r>
        <w:rPr>
          <w:lang w:val="pt_PT" w:bidi="pt_PT"/>
        </w:rPr>
      </w:r>
      <w:r>
        <w:rPr>
          <w:lang w:val="pt_PT" w:bidi="pt_PT"/>
        </w:rPr>
        <w:t xml:space="preserve">Parem aqui e discutam em grupo qual palavra ou frase vocês usarão para o </w:t>
      </w:r>
      <w:r>
        <w:rPr>
          <w:b/>
          <w:lang w:val="pt_PT" w:bidi="pt_PT"/>
        </w:rPr>
        <w:t>Lugar Santo</w:t>
      </w:r>
      <w:r>
        <w:rPr>
          <w:lang w:val="pt_PT" w:bidi="pt_PT"/>
        </w:rPr>
        <w:t xml:space="preserve"> e o </w:t>
      </w:r>
      <w:r>
        <w:rPr>
          <w:b/>
          <w:lang w:val="pt_PT" w:bidi="pt_PT"/>
        </w:rPr>
        <w:t>Lugar Santíssimo</w:t>
      </w:r>
      <w:r>
        <w:rPr>
          <w:lang w:val="pt_PT" w:bidi="pt_PT"/>
        </w:rPr>
        <w:t xml:space="preserve">. Procurem por </w:t>
      </w:r>
      <w:r>
        <w:rPr>
          <w:b/>
          <w:lang w:val="pt_PT" w:bidi="pt_PT"/>
        </w:rPr>
        <w:t>Lugar Santo</w:t>
      </w:r>
      <w:r>
        <w:rPr>
          <w:lang w:val="pt_PT" w:bidi="pt_PT"/>
        </w:rPr>
        <w:t xml:space="preserve"> e </w:t>
      </w:r>
      <w:r>
        <w:rPr>
          <w:b/>
          <w:lang w:val="pt_PT" w:bidi="pt_PT"/>
        </w:rPr>
        <w:t>Lugar Santíssimo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Yahweh então diz a Moisés para fazer a cortina de entrada com os mesmos materiais, mas sem querubins. Terá cinco postes de apoio com bases de bronze para cada poste. Certifiquem-se de usar a mesma palavra para bases que vocês usaram em passagens anteriores.</w:t>
      </w:r>
    </w:p>
    <w:p>
      <w:pPr/>
      <w:r>
        <w:rPr>
          <w:lang w:val="pt_PT" w:bidi="pt_PT"/>
        </w:rPr>
      </w:r>
      <w:r>
        <w:rPr>
          <w:lang w:val="pt_PT" w:bidi="pt_PT"/>
        </w:rPr>
        <w:t xml:space="preserve">Parem aqui e olhem para um diagrama das </w:t>
      </w:r>
      <w:r>
        <w:rPr>
          <w:b/>
          <w:lang w:val="pt_PT" w:bidi="pt_PT"/>
        </w:rPr>
        <w:t>bases usadas para os postes da cortina</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27:1–8</w:t>
      </w:r>
      <w:r>
        <w:rPr>
          <w:lang w:val="pt_PT" w:bidi="pt_PT"/>
        </w:rPr>
      </w:r>
    </w:p>
    <w:p>
      <w:pPr>
        <w:pStyle w:val="Heading3"/>
      </w:pPr>
      <w:r>
        <w:rPr>
          <w:lang w:val="pt_PT" w:bidi="pt_PT"/>
        </w:rPr>
        <w:t>Ouvir e Sentir</w:t>
      </w:r>
    </w:p>
    <w:p>
      <w:pPr/>
      <w:r>
        <w:rPr>
          <w:lang w:val="pt_PT" w:bidi="pt_PT"/>
        </w:rPr>
      </w:r>
      <w:r>
        <w:rPr>
          <w:lang w:val="pt_PT" w:bidi="pt_PT"/>
        </w:rPr>
        <w:t>Nesta etapa, ouçam Êxodo 27.1–8 e guardem em seus corações.</w:t>
      </w:r>
    </w:p>
    <w:p>
      <w:pPr/>
      <w:r>
        <w:rPr>
          <w:lang w:val="pt_PT" w:bidi="pt_PT"/>
        </w:rPr>
      </w:r>
      <w:r>
        <w:rPr>
          <w:lang w:val="pt_PT" w:bidi="pt_PT"/>
        </w:rPr>
        <w:t>Ouçam uma versão em áudio de Êxodo 27.1–8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27.1–8 na tradução mais fácil de entender.</w:t>
      </w:r>
    </w:p>
    <w:p>
      <w:pPr/>
      <w:r>
        <w:rPr>
          <w:lang w:val="pt_PT" w:bidi="pt_PT"/>
        </w:rPr>
      </w:r>
      <w:r>
        <w:rPr>
          <w:lang w:val="pt_PT" w:bidi="pt_PT"/>
        </w:rPr>
        <w:t>Esta passagem é parte de uma passagem maior de instruções sobre o tabernáculo. Essas instruções sobre como construir o altar estão perto do final das instruções. Depois delas, vêm as orientações para a construção do pátio.</w:t>
      </w:r>
    </w:p>
    <w:p>
      <w:pPr/>
      <w:r>
        <w:rPr>
          <w:lang w:val="pt_PT" w:bidi="pt_PT"/>
        </w:rPr>
      </w:r>
      <w:r>
        <w:rPr>
          <w:lang w:val="pt_PT" w:bidi="pt_PT"/>
        </w:rPr>
        <w:t>Parece que Moisés estava no monte Sinai quando recebeu essas instruções de Deus. Moisés havia subido ao monte Sinai com Arão, Nadabe, Abiú e setenta anciãos de Israel. Então, parece que Deus chamou Moisés para subir ainda mais a montanha sozinho. Moisés levou Josué consigo ao deixar Arão e os outros para trás, mas em algum momento, ele provavelmente continuou por conta própria, de modo que ficou sozinho com Deus quando recebeu todas essas instruções.</w:t>
      </w:r>
    </w:p>
    <w:p>
      <w:pPr/>
      <w:r>
        <w:rPr>
          <w:lang w:val="pt_PT" w:bidi="pt_PT"/>
        </w:rPr>
      </w:r>
      <w:r>
        <w:rPr>
          <w:lang w:val="pt_PT" w:bidi="pt_PT"/>
        </w:rPr>
        <w:t>Nessa passagem, Deus dá instruções a Moisés sobre como construir o altar. O altar ocupava grande parte do espaço dentro do pátio, perto da entrada do tabernáculo. Deus instruiu Moisés a colocar este altar entre a entrada do pátio e o tabernáculo, para que os adoradores pudessem se aproximar de Deus apenas depois de oferecer um sacrifício para cobrir os pecados deles. A palavra para altar vem da palavra para "abater", porque o altar era usado para fazer ofertas queimadas, ou sacrifícios, a Deus. Deus havia ensinado aos israelitas que, para serem salvos de seus pecados, algo que Deus considerasse um substituto deveria morrer no lugar deles por causa de seus pecados, para que eles pudessem viver. Como não era seguro comer carne crua, Deus ordenou que eles cozinhassem a carne e deu instruções sobre como construir esse altar onde eles poderiam cozinhar seus sacrifícios. Os israelitas entravam no pátio pelo portão do pátio, traziam o animal que haviam selecionado para o sacrifício ao sacerdote, para que o matasse e o cozinhasse no altar, então o comiam na presença de Deus como um símbolo de compartilhar uma refeição com ele. Cada vez que eles passavam por esse processo, isso os lembrava que o custo do pecado deles era a morte. Isso também renovava o compromisso deles com a aliança com Yahweh.</w:t>
      </w:r>
    </w:p>
    <w:p>
      <w:pPr/>
      <w:r>
        <w:rPr>
          <w:lang w:val="pt_PT" w:bidi="pt_PT"/>
        </w:rPr>
      </w:r>
      <w:r>
        <w:rPr>
          <w:lang w:val="pt_PT" w:bidi="pt_PT"/>
        </w:rPr>
        <w:t>Deus diz a Moisés "Você fará o altar de madeira de acácia". Ele não quer dizer que Moisés deve fazer pessoalmente o altar, mas que aqueles que Moisés nomeia para esse trabalho devem fazer o altar usando madeira da árvore chamada "acácia". A expressão "você fará", ou "faça", é repetida muitas vezes na passagem. Cada vez, Deus ordena a Moisés que faça alguma coisa, mas Moisés entende que deve designar homens para fazer essas coisas de acordo com as instruções de Deus.</w:t>
      </w:r>
    </w:p>
    <w:p>
      <w:pPr/>
      <w:r>
        <w:rPr>
          <w:lang w:val="pt_PT" w:bidi="pt_PT"/>
        </w:rPr>
      </w:r>
      <w:r>
        <w:rPr>
          <w:lang w:val="pt_PT" w:bidi="pt_PT"/>
        </w:rPr>
        <w:t xml:space="preserve">Parem aqui e, em grupo, olhem para uma imagem de uma </w:t>
      </w:r>
      <w:r>
        <w:rPr>
          <w:lang w:val="pt_PT" w:bidi="pt_PT"/>
        </w:rPr>
        <w:t>árvore de acácia</w:t>
      </w:r>
      <w:r>
        <w:rPr>
          <w:lang w:val="pt_PT" w:bidi="pt_PT"/>
        </w:rPr>
        <w:t>. Pause este áudio aqui.</w:t>
      </w:r>
    </w:p>
    <w:p>
      <w:pPr/>
      <w:r>
        <w:rPr>
          <w:lang w:val="pt_PT" w:bidi="pt_PT"/>
        </w:rPr>
      </w:r>
      <w:r>
        <w:rPr>
          <w:lang w:val="pt_PT" w:bidi="pt_PT"/>
        </w:rPr>
        <w:t>Deus diz para fazer o altar quadrado: com 2,3 metros de comprimento, 2,3 metros de largura e 1,5 metros de altura. Era incomum que as pessoas fizessem um altar de madeira, mas os israelitas precisavam carregar esse altar enquanto se mudavam de um lugar para outro, então usar madeira o tornava mais leve. O tamanho do altar permitia que as pessoas adorassem juntas, o que era algo que Deus valorizava muito.</w:t>
      </w:r>
    </w:p>
    <w:p>
      <w:pPr/>
      <w:r>
        <w:rPr>
          <w:lang w:val="pt_PT" w:bidi="pt_PT"/>
        </w:rPr>
      </w:r>
      <w:r>
        <w:rPr>
          <w:lang w:val="pt_PT" w:bidi="pt_PT"/>
        </w:rPr>
        <w:t>Parem aqui e discutam esta pergunta em grupo: descrevam a estrutura na qual as pessoas em sua cultura sacrificam animais. Pause este áudio aqui.</w:t>
      </w:r>
    </w:p>
    <w:p>
      <w:pPr/>
      <w:r>
        <w:rPr>
          <w:lang w:val="pt_PT" w:bidi="pt_PT"/>
        </w:rPr>
      </w:r>
      <w:r>
        <w:rPr>
          <w:lang w:val="pt_PT" w:bidi="pt_PT"/>
        </w:rPr>
        <w:t xml:space="preserve">Parem aqui e, em grupo, olhem para uma imagem do </w:t>
      </w:r>
      <w:r>
        <w:rPr>
          <w:lang w:val="pt_PT" w:bidi="pt_PT"/>
        </w:rPr>
        <w:t>altar dentro do pátio</w:t>
      </w:r>
      <w:r>
        <w:rPr>
          <w:lang w:val="pt_PT" w:bidi="pt_PT"/>
        </w:rPr>
        <w:t>, entre a entrada e o tabernáculo. Pause este áudio aqui.</w:t>
      </w:r>
    </w:p>
    <w:p>
      <w:pPr/>
      <w:r>
        <w:rPr>
          <w:lang w:val="pt_PT" w:bidi="pt_PT"/>
        </w:rPr>
      </w:r>
      <w:r>
        <w:rPr>
          <w:lang w:val="pt_PT" w:bidi="pt_PT"/>
        </w:rPr>
        <w:t>Deus diz a Moisés para fazer um chifre em cada um dos quatro cantos. Na cultura judaica, os chifres eram um símbolo para poder, ajuda, e um lugar seguro. Os chifres provavelmente se pareciam com os chifres pontiagudos de um animal como um touro. Deus disse para fazer os chifres de uma só peça com o altar. Eles não deveriam fazê-los separadamente e prendê-los à estrutura, mas em vez disso, esculpí-los no mesmo pedaço de madeira, apontando para cima a partir dos cantos. Deus disse a Moisés para cobrir a madeira de todo o altar com bronze, um metal que é uma mistura de cobre e estanho, para que nenhuma parte da madeira fosse descoberta.</w:t>
      </w:r>
    </w:p>
    <w:p>
      <w:pPr/>
      <w:r>
        <w:rPr>
          <w:lang w:val="pt_PT" w:bidi="pt_PT"/>
        </w:rPr>
      </w:r>
      <w:r>
        <w:rPr>
          <w:lang w:val="pt_PT" w:bidi="pt_PT"/>
        </w:rPr>
        <w:t xml:space="preserve">Parem aqui e discutam esta pergunta em grupo: o que os </w:t>
      </w:r>
      <w:r>
        <w:rPr>
          <w:lang w:val="pt_PT" w:bidi="pt_PT"/>
        </w:rPr>
        <w:t>chifres</w:t>
      </w:r>
      <w:r>
        <w:rPr>
          <w:lang w:val="pt_PT" w:bidi="pt_PT"/>
        </w:rPr>
        <w:t xml:space="preserve"> representam em sua cultura? Há um animal ou uma parte de um animal que representa poder? Pause este áudio aqui.</w:t>
      </w:r>
    </w:p>
    <w:p>
      <w:pPr/>
      <w:r>
        <w:rPr>
          <w:lang w:val="pt_PT" w:bidi="pt_PT"/>
        </w:rPr>
      </w:r>
      <w:r>
        <w:rPr>
          <w:lang w:val="pt_PT" w:bidi="pt_PT"/>
        </w:rPr>
        <w:t>Parem aqui e discutam esta pergunta em grupo: em sua cultura, o que vocês fazem para tornar um item de madeira mais especial e belo? Com o que vocês cobririam a madeira para que ela não fosse queimada pelo fogo? Quais tipos de itens vocês revestem com metal e por que vocês fazem isso? Pause este áudio aqui.</w:t>
      </w:r>
    </w:p>
    <w:p>
      <w:pPr/>
      <w:r>
        <w:rPr>
          <w:lang w:val="pt_PT" w:bidi="pt_PT"/>
        </w:rPr>
      </w:r>
      <w:r>
        <w:rPr>
          <w:lang w:val="pt_PT" w:bidi="pt_PT"/>
        </w:rPr>
        <w:t xml:space="preserve">Parem aqui e, em grupo, olhem para uma imagem do </w:t>
      </w:r>
      <w:r>
        <w:rPr>
          <w:lang w:val="pt_PT" w:bidi="pt_PT"/>
        </w:rPr>
        <w:t>altar</w:t>
      </w:r>
      <w:r>
        <w:rPr>
          <w:lang w:val="pt_PT" w:bidi="pt_PT"/>
        </w:rPr>
        <w:t>. Pause este áudio aqui.</w:t>
      </w:r>
    </w:p>
    <w:p>
      <w:pPr/>
      <w:r>
        <w:rPr>
          <w:lang w:val="pt_PT" w:bidi="pt_PT"/>
        </w:rPr>
      </w:r>
      <w:r>
        <w:rPr>
          <w:lang w:val="pt_PT" w:bidi="pt_PT"/>
        </w:rPr>
        <w:t>Deus diz a Moisés para fazer todos os utensílios para o altar de bronze. Ele deveria fazer panelas com aberturas largas na parte superior para remover as cinzas gordurosas deixadas pelos sacrifícios de animais. Ele também deveria fazer pás, ou raspadores, para limpar o altar, tigelas para aspergir líquidos, garfos com três pontas longas para virar a carne no altar e braseiros para carregar carvão ardente ou cinzas quentes. Os homens que Moisés nomeou tiveram que fazer todos esses utensílios de bronze.</w:t>
      </w:r>
    </w:p>
    <w:p>
      <w:pPr/>
      <w:r>
        <w:rPr>
          <w:lang w:val="pt_PT" w:bidi="pt_PT"/>
        </w:rPr>
      </w:r>
      <w:r>
        <w:rPr>
          <w:lang w:val="pt_PT" w:bidi="pt_PT"/>
        </w:rPr>
        <w:t xml:space="preserve">Parem aqui e, em grupo, olhem para uma imagem dos </w:t>
      </w:r>
      <w:r>
        <w:rPr>
          <w:lang w:val="pt_PT" w:bidi="pt_PT"/>
        </w:rPr>
        <w:t>utensílios para o altar</w:t>
      </w:r>
      <w:r>
        <w:rPr>
          <w:lang w:val="pt_PT" w:bidi="pt_PT"/>
        </w:rPr>
        <w:t>: as panelas, as pás, os raspadores, as tigelas para aspersão, os garfos para carne e os braseiros. Pause este áudio aqui.</w:t>
      </w:r>
    </w:p>
    <w:p>
      <w:pPr/>
      <w:r>
        <w:rPr>
          <w:lang w:val="pt_PT" w:bidi="pt_PT"/>
        </w:rPr>
      </w:r>
      <w:r>
        <w:rPr>
          <w:lang w:val="pt_PT" w:bidi="pt_PT"/>
        </w:rPr>
        <w:t>Deus diz a Moisés para fazer uma grade de bronze para o altar. Isso provavelmente consistia em tiras estreitas de bronze cruzadas umas sobre as outras, formando uma espécie de rede, que permitia que a gordura escorresse e que o ar subisse por baixo, mantendo o fogo quente. Deus também disse a ele para fazer um anel de bronze para cada canto da grade que sobressaísse pelas laterais do altar. Deus disse a Moisés que colocasse a grade por baixo, abaixo da borda do altar, na metade da altura do altar.</w:t>
      </w:r>
    </w:p>
    <w:p>
      <w:pPr/>
      <w:r>
        <w:rPr>
          <w:lang w:val="pt_PT" w:bidi="pt_PT"/>
        </w:rPr>
      </w:r>
      <w:r>
        <w:rPr>
          <w:lang w:val="pt_PT" w:bidi="pt_PT"/>
        </w:rPr>
        <w:t xml:space="preserve">Parem aqui e, em grupo, olhem para uma imagem da </w:t>
      </w:r>
      <w:r>
        <w:rPr>
          <w:b/>
          <w:lang w:val="pt_PT" w:bidi="pt_PT"/>
        </w:rPr>
        <w:t>grade de bronze</w:t>
      </w:r>
      <w:r>
        <w:rPr>
          <w:lang w:val="pt_PT" w:bidi="pt_PT"/>
        </w:rPr>
        <w:t>. Pause este áudio aqui.</w:t>
      </w:r>
    </w:p>
    <w:p>
      <w:pPr/>
      <w:r>
        <w:rPr>
          <w:lang w:val="pt_PT" w:bidi="pt_PT"/>
        </w:rPr>
      </w:r>
      <w:r>
        <w:rPr>
          <w:lang w:val="pt_PT" w:bidi="pt_PT"/>
        </w:rPr>
        <w:t>Deus disse a Moisés para fazer postes da madeira da árvore chamada "acácia" e cobrir os postes completamente com bronze. Os homens que Moisés nomeou deveriam colocar os postes nas argolas do altar, para que houvesse dois postes, um de cada lado do altar, para carregar o altar. Eles provavelmente colocavam os postes nas argolas apenas quando os israelitas estavam se movendo, mas os removiam quando paravam para acampar em algum lugar. Deus disse a Moisés para fazer o altar oco, feito de tábuas de madeira. Como mencionado anteriormente na passagem, eles deveriam cobrir a estrutura oca com bronze. Ao fazer uma estrutura de madeira oca, o altar se tornava mais leve e mais fácil de carregar enquanto eles se moviam de um lugar para outro no deserto. Deus disse a Moisés para fazer o altar exatamente da maneira como ele mostrou a Moisés para fazê-lo quando Moisés estava na montanha com Deus. Deus pode estar dizendo isso depois que Moisés desce da montanha.</w:t>
      </w:r>
    </w:p>
    <w:p>
      <w:pPr/>
      <w:r>
        <w:rPr>
          <w:lang w:val="pt_PT" w:bidi="pt_PT"/>
        </w:rPr>
      </w:r>
      <w:r>
        <w:rPr>
          <w:lang w:val="pt_PT" w:bidi="pt_PT"/>
        </w:rPr>
        <w:t xml:space="preserve">Parem aqui e, em grupo, olhem para uma imagem de </w:t>
      </w:r>
      <w:r>
        <w:rPr>
          <w:b/>
          <w:lang w:val="pt_PT" w:bidi="pt_PT"/>
        </w:rPr>
        <w:t>pessoas levantando o altar por seus postes</w:t>
      </w:r>
      <w:r>
        <w:rPr>
          <w:lang w:val="pt_PT" w:bidi="pt_PT"/>
        </w:rPr>
        <w:t>.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27.1–8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primeira cena:</w:t>
      </w:r>
      <w:r>
        <w:rPr>
          <w:lang w:val="pt_PT" w:bidi="pt_PT"/>
        </w:rPr>
        <w:t xml:space="preserve"> Deus dá instruções detalhadas sobre como construir o altar para sacrificar holocaustos, ou sacrifícios de animais, a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 (sua voz pode ser ouvida, mas ele não pode ser visto)</w:t>
      </w:r>
    </w:p>
    <w:p>
      <w:pPr>
        <w:pStyle w:val="ListBullet"/>
        <w:spacing w:line="240" w:lineRule="auto"/>
        <w:ind w:left="720"/>
      </w:pPr>
      <w:r>
        <w:rPr>
          <w:lang w:val="pt_PT" w:bidi="pt_PT"/>
        </w:rPr>
      </w:r>
      <w:r>
        <w:rPr>
          <w:lang w:val="pt_PT" w:bidi="pt_PT"/>
        </w:rPr>
        <w:t>E Moisés</w:t>
      </w:r>
    </w:p>
    <w:p>
      <w:pPr/>
      <w:r>
        <w:rPr>
          <w:lang w:val="pt_PT" w:bidi="pt_PT"/>
        </w:rPr>
      </w:r>
      <w:r>
        <w:rPr>
          <w:lang w:val="pt_PT" w:bidi="pt_PT"/>
        </w:rPr>
        <w:t>Em grupo, prestem atenção às partes do cenário da passagem:</w:t>
      </w:r>
    </w:p>
    <w:p>
      <w:pPr/>
      <w:r>
        <w:rPr>
          <w:lang w:val="pt_PT" w:bidi="pt_PT"/>
        </w:rPr>
      </w:r>
      <w:r>
        <w:rPr>
          <w:lang w:val="pt_PT" w:bidi="pt_PT"/>
        </w:rPr>
        <w:t>Deus está dando instruções a Moisés sobre como construir o altar. Essas instruções são parte de um conjunto maior de instruções sobre como construir o tabernáculo e tudo o que está contido dentro do pátio. Moisés provavelmente está sozinho com Deus mais acima no monte Sinai quando ele recebe essas instruções.</w:t>
      </w:r>
    </w:p>
    <w:p>
      <w:pPr/>
      <w:r>
        <w:rPr>
          <w:lang w:val="pt_PT" w:bidi="pt_PT"/>
        </w:rPr>
      </w:r>
      <w:r>
        <w:rPr>
          <w:lang w:val="pt_PT" w:bidi="pt_PT"/>
        </w:rPr>
        <w:t>Deus diz a Moisés para construir o altar de madeira da árvore chamada "acácia", que é uma madeira dura e forte. Ele diz a Moisés para fazer o altar oco com tábuas de madeira de acácia. O altar deve ser um quadrado com 2,3 metros de comprimento, 2,3 metros de largura e 1,5 metros de altura. Ele ocuparia um grande espaço entre a entrada do pátio e o tabernáculo. A posição do altar mostra a importância de os adoradores fazerem seus sacrifícios a Deus antes de entrarem na área do tabernáculo.</w:t>
      </w:r>
    </w:p>
    <w:p>
      <w:pPr/>
      <w:r>
        <w:rPr>
          <w:lang w:val="pt_PT" w:bidi="pt_PT"/>
        </w:rPr>
      </w:r>
      <w:r>
        <w:rPr>
          <w:lang w:val="pt_PT" w:bidi="pt_PT"/>
        </w:rPr>
        <w:t xml:space="preserve">Parem aqui e, em grupo, olhem para uma imagem de uma </w:t>
      </w:r>
      <w:r>
        <w:rPr>
          <w:lang w:val="pt_PT" w:bidi="pt_PT"/>
        </w:rPr>
        <w:t>árvore de acácia</w:t>
      </w:r>
      <w:r>
        <w:rPr>
          <w:lang w:val="pt_PT" w:bidi="pt_PT"/>
        </w:rPr>
        <w:t>. Pause este áudio aqui.</w:t>
      </w:r>
    </w:p>
    <w:p>
      <w:pPr/>
      <w:r>
        <w:rPr>
          <w:lang w:val="pt_PT" w:bidi="pt_PT"/>
        </w:rPr>
      </w:r>
      <w:r>
        <w:rPr>
          <w:lang w:val="pt_PT" w:bidi="pt_PT"/>
        </w:rPr>
        <w:t xml:space="preserve">Parem aqui e, em grupo, olhem para uma imagem do </w:t>
      </w:r>
      <w:r>
        <w:rPr>
          <w:lang w:val="pt_PT" w:bidi="pt_PT"/>
        </w:rPr>
        <w:t>altar dentro do pátio</w:t>
      </w:r>
      <w:r>
        <w:rPr>
          <w:lang w:val="pt_PT" w:bidi="pt_PT"/>
        </w:rPr>
        <w:t>, entre a entrada e o tabernáculo. Pause este áudio aqui.</w:t>
      </w:r>
    </w:p>
    <w:p>
      <w:pPr/>
      <w:r>
        <w:rPr>
          <w:lang w:val="pt_PT" w:bidi="pt_PT"/>
        </w:rPr>
      </w:r>
      <w:r>
        <w:rPr>
          <w:lang w:val="pt_PT" w:bidi="pt_PT"/>
        </w:rPr>
        <w:t>Deus diz a Moisés para fazer quatro chifres em cada um dos quatro cantos da parte superior do altar, todos esculpidos em uma só peça de madeira, e não feitos separadamente e depois presos ao altar. Moisés deveria cobrir toda a madeira com bronze.</w:t>
      </w:r>
    </w:p>
    <w:p>
      <w:pPr/>
      <w:r>
        <w:rPr>
          <w:lang w:val="pt_PT" w:bidi="pt_PT"/>
        </w:rPr>
      </w:r>
      <w:r>
        <w:rPr>
          <w:lang w:val="pt_PT" w:bidi="pt_PT"/>
        </w:rPr>
        <w:t xml:space="preserve">Parem aqui e, em grupo, olhem para uma imagem do </w:t>
      </w:r>
      <w:r>
        <w:rPr>
          <w:lang w:val="pt_PT" w:bidi="pt_PT"/>
        </w:rPr>
        <w:t>altar</w:t>
      </w:r>
      <w:r>
        <w:rPr>
          <w:lang w:val="pt_PT" w:bidi="pt_PT"/>
        </w:rPr>
        <w:t>. Pause este áudio aqui.</w:t>
      </w:r>
    </w:p>
    <w:p>
      <w:pPr/>
      <w:r>
        <w:rPr>
          <w:lang w:val="pt_PT" w:bidi="pt_PT"/>
        </w:rPr>
      </w:r>
      <w:r>
        <w:rPr>
          <w:lang w:val="pt_PT" w:bidi="pt_PT"/>
        </w:rPr>
        <w:t>Então Deus diz a Moisés para fazer todos os utensílios para o altar de bronze: as panelas, pás, tigelas para aspersão, garfos para carne e braseiros. Então Deus diz a ele para fazer uma grade de bronze, às vezes chamada de rede de bronze, e fazer quatro argolas de bronze e prendê-las aos quatro cantos da grade de bronze. Ele diz a Moisés para colocar a grade dentro do altar, sob a borda, na metade da altura do altar. Parece que o altar deve ter sido feito de uma maneira que as argolas se projetassem para fora das laterais. Talvez os cantos da grade atravessassem as laterais do altar, para que as argolas pudessem ser presas e ficassem projetadas para fora.</w:t>
      </w:r>
    </w:p>
    <w:p>
      <w:pPr/>
      <w:r>
        <w:rPr>
          <w:lang w:val="pt_PT" w:bidi="pt_PT"/>
        </w:rPr>
      </w:r>
      <w:r>
        <w:rPr>
          <w:lang w:val="pt_PT" w:bidi="pt_PT"/>
        </w:rPr>
        <w:t xml:space="preserve">Parem aqui e, em grupo, olhem para uma imagem dos </w:t>
      </w:r>
      <w:r>
        <w:rPr>
          <w:lang w:val="pt_PT" w:bidi="pt_PT"/>
        </w:rPr>
        <w:t>utensílios do altar</w:t>
      </w:r>
      <w:r>
        <w:rPr>
          <w:lang w:val="pt_PT" w:bidi="pt_PT"/>
        </w:rPr>
        <w:t>: as panelas, as pás, os raspadores, as tigelas para aspersão, os garfos para carne e os braseiros. Pause este áudio aqui.</w:t>
      </w:r>
    </w:p>
    <w:p>
      <w:pPr/>
      <w:r>
        <w:rPr>
          <w:lang w:val="pt_PT" w:bidi="pt_PT"/>
        </w:rPr>
      </w:r>
      <w:r>
        <w:rPr>
          <w:lang w:val="pt_PT" w:bidi="pt_PT"/>
        </w:rPr>
        <w:t xml:space="preserve">Parem aqui e, em grupo, olhem para uma imagem da </w:t>
      </w:r>
      <w:r>
        <w:rPr>
          <w:b/>
          <w:lang w:val="pt_PT" w:bidi="pt_PT"/>
        </w:rPr>
        <w:t>grade de bronze</w:t>
      </w:r>
      <w:r>
        <w:rPr>
          <w:lang w:val="pt_PT" w:bidi="pt_PT"/>
        </w:rPr>
        <w:t>. Pause este áudio aqui.</w:t>
      </w:r>
    </w:p>
    <w:p>
      <w:pPr/>
      <w:r>
        <w:rPr>
          <w:lang w:val="pt_PT" w:bidi="pt_PT"/>
        </w:rPr>
      </w:r>
      <w:r>
        <w:rPr>
          <w:lang w:val="pt_PT" w:bidi="pt_PT"/>
        </w:rPr>
        <w:t>Então Deus diz a Moisés para fazer postes de madeira da árvore de acácia e cobri-los com bronze. Os homens devem colocar os postes através das argolas de cada lado do altar, quando o levantam e o carregam de um lugar para outro, enquanto seguem a Deus pelo deserto.</w:t>
      </w:r>
    </w:p>
    <w:p>
      <w:pPr/>
      <w:r>
        <w:rPr>
          <w:lang w:val="pt_PT" w:bidi="pt_PT"/>
        </w:rPr>
      </w:r>
      <w:r>
        <w:rPr>
          <w:lang w:val="pt_PT" w:bidi="pt_PT"/>
        </w:rPr>
        <w:t xml:space="preserve">Parem aqui e, em grupo, olhem para uma imagem de </w:t>
      </w:r>
      <w:r>
        <w:rPr>
          <w:b/>
          <w:lang w:val="pt_PT" w:bidi="pt_PT"/>
        </w:rPr>
        <w:t>pessoas levantando o altar por seus postes</w:t>
      </w:r>
      <w:r>
        <w:rPr>
          <w:lang w:val="pt_PT" w:bidi="pt_PT"/>
        </w:rPr>
        <w:t>. Pause este áudio aqui.</w:t>
      </w:r>
    </w:p>
    <w:p>
      <w:pPr/>
      <w:r>
        <w:rPr>
          <w:lang w:val="pt_PT" w:bidi="pt_PT"/>
        </w:rPr>
      </w:r>
      <w:r>
        <w:rPr>
          <w:lang w:val="pt_PT" w:bidi="pt_PT"/>
        </w:rPr>
        <w:t>Deus diz a Moisés para fazer o altar oco, feito de tábuas de madeira de acácia. Esta instrução parece fora de lugar, porque Deus já disse a Moisés para fazer o altar de madeira da árvore de acácia no início desta passagem. Essa instrução deixa claro que o altar se tornaria uma caixa oca quadrada, com as tábuas como lados, mas a ordem dessas instruções aqui é estranha. Mesmo que Deus já tenha instruído Moisés a cobrir toda a madeira do altar com bronze, talvez eles tivessem esperado até colocar a grade com as argolas dentro do altar antes de cobri-lo todo com bronze. As instruções são um pouco confusas.</w:t>
      </w:r>
    </w:p>
    <w:p>
      <w:pPr/>
      <w:r>
        <w:rPr>
          <w:lang w:val="pt_PT" w:bidi="pt_PT"/>
        </w:rPr>
      </w:r>
      <w:r>
        <w:rPr>
          <w:lang w:val="pt_PT" w:bidi="pt_PT"/>
        </w:rPr>
        <w:t>Então Deus diz a Moisés para fazer tudo conforme Deus lhe mostrou na montanha. Isso também é um pouco confuso, porque Deus deu essas instruções a Moisés na montanha, e isso faz parecer que Moisés já desceu da montanha e, portanto, que havia recebido essas instruções no passado. Isso poderia ser entendido como Deus dizendo a Moisés para fazê-lo da maneira "que eu agora mostrei a você na montanha".</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Em grupo, tentem fazer um altar usando essas instruções que Deus deu a Moisés. Se possível, façam com o tamanho que Deus ordenou, ou marquem o tamanho de alguma maneira, como na terra ou com galhos no chão.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27.1–8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 (sua voz pode ser ouvida, mas ele não pode ser visto)</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diz a Moisés para fazer o altar de madeira da árvore chamada "acácia" e torná-lo um quadrado com 2,3 metros de comprimento, 2,3 metros de largura e 1,5 metros de altura. Então Deus diz a ele para fazer 4 chifres, um em cada canto, e todos feitos da mesma peça de madeira, não peças separadas que ele prende mais tarde.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"Isso parece difícil. Como encontrarei um pedaço de madeira grande o suficiente para fazer o topo do altar e os chifres todos de uma só peça? O pedaço de madeira precisará ter 2,3 metros de comprimento e 2,3 metros de largura", ou "Estou surpreso que Deus queira que o altar seja feito de madeira, uma vez que a maioria dos altares para sacrifícios queimados é feita de metal sólido. O bronze sobre a madeira impedirá que a madeira queime, mas a madeira a tornará mais leve", ou "Sou grato por Deus não estar nos pedindo para fazer o altar de metal sólido ou pedra como a maioria dos altares, porque isso seria tão difícil de carregar enquanto viajamos pelo deserto".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a Moisés para fazer todos os utensílios de bronze: as panelas, as pás, as tigelas para aspersão, os garfos para carne e os braseiros.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"Precisamos de muitos itens diferentes para fazer nossos sacrifícios. Deus pensou em tudo e todos os detalhes são importantes para ele. Ele realmente se importa com a forma como o adoramos!".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a Moisés para fazer uma grade, ou rede, de bronze e colocá-la sob a borda do altar, cerca de metade da altura do altar. Deus também disse a ele para fazer quatro argolas para cada um dos quatro cantos da grade. Os homens que Moisés designa devem colocar a grade dentro do altar, cerca da metade da altura dele.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 grade ajudará a manter o fogo quente e permitirá que a gordura escorra por ela, em vez de se acumular no altar. Deus é um projetista sábio".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a Moisés para fazer dois postes de madeira de acácia e cobri-los com bronze. Os homens devem colocar os postes através das argolas sempre que levantam e carregam o altar enquanto viajam pelo deserto.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"Se os postes forem colocados através das argolas da grade, e a grade estiver dentro do altar a meia altura, então as argolas precisarão passar pelas laterais do altar de alguma forma".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a Moisés para fazer o altar oco, de tábuas de madeira de acácia. Ele deve fazer o altar assim como Deus mostrou a ele na montanha.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"Como o altar é oco, podemos colocar a grade dentro do altar e deixar espaço para as argolas sobressaírem pelas laterais do altar. Estou aliviado por ele ser oco, porque isso o tornará mais leve e mais fácil de usar".</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27.1–8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Deus diz a Moisés: "</w:t>
      </w:r>
      <w:r>
        <w:rPr>
          <w:b/>
          <w:lang w:val="pt_PT" w:bidi="pt_PT"/>
        </w:rPr>
        <w:t>você fará</w:t>
      </w:r>
      <w:r>
        <w:rPr>
          <w:lang w:val="pt_PT" w:bidi="pt_PT"/>
        </w:rPr>
        <w:t>". Ele usa essa frase muitas vezes nesta passagem. Cada vez, ele usa a palavra “você” dirigindo-se a uma única pessoa, mas, em todos os casos, Moisés sabe que Deus não quer dizer que ele próprio deva fazer tudo. Moisés deve nomear homens para fazer cada item da maneira como Deus o instrui a fazê-lo. Usem a mesma palavra ou frase para "você fará" cada vez que ela for usada em toda essa passagem.</w:t>
      </w:r>
    </w:p>
    <w:p>
      <w:pPr/>
      <w:r>
        <w:rPr>
          <w:lang w:val="pt_PT" w:bidi="pt_PT"/>
        </w:rPr>
      </w:r>
      <w:r>
        <w:rPr>
          <w:lang w:val="pt_PT" w:bidi="pt_PT"/>
        </w:rPr>
        <w:t xml:space="preserve">Deus diz a Moisés para fazer um </w:t>
      </w:r>
      <w:r>
        <w:rPr>
          <w:b/>
          <w:lang w:val="pt_PT" w:bidi="pt_PT"/>
        </w:rPr>
        <w:t>altar</w:t>
      </w:r>
      <w:r>
        <w:rPr>
          <w:lang w:val="pt_PT" w:bidi="pt_PT"/>
        </w:rPr>
        <w:t xml:space="preserve">. A palavra para altar aqui vem da palavra para abate, porque esse altar é para queimar animais como ofertas, ou sacrifícios, a Deus. Usem a mesma palavra para altar que vocês usaram em passagens anteriores. </w:t>
      </w:r>
      <w:r>
        <w:rPr>
          <w:lang w:val="pt_PT" w:bidi="pt_PT"/>
        </w:rPr>
        <w:t>Altar</w:t>
      </w:r>
      <w:r>
        <w:rPr>
          <w:lang w:val="pt_PT" w:bidi="pt_PT"/>
        </w:rPr>
        <w:t xml:space="preserve"> está no Glossário Mestre.</w:t>
      </w:r>
    </w:p>
    <w:p>
      <w:pPr/>
      <w:r>
        <w:rPr>
          <w:lang w:val="pt_PT" w:bidi="pt_PT"/>
        </w:rPr>
      </w:r>
      <w:r>
        <w:rPr>
          <w:lang w:val="pt_PT" w:bidi="pt_PT"/>
        </w:rPr>
        <w:t xml:space="preserve">Deus diz a Moisés para fazer o altar de madeira da árvore chamada </w:t>
      </w:r>
      <w:r>
        <w:rPr>
          <w:b/>
          <w:lang w:val="pt_PT" w:bidi="pt_PT"/>
        </w:rPr>
        <w:t>acácia</w:t>
      </w:r>
      <w:r>
        <w:rPr>
          <w:lang w:val="pt_PT" w:bidi="pt_PT"/>
        </w:rPr>
        <w:t>. A madeira da árvore chamada acácia era dura e forte. Usem a mesma palavra para acácia que vocês usaram em passagens anteriores no livro de Êxodo.</w:t>
      </w:r>
    </w:p>
    <w:p>
      <w:pPr/>
      <w:r>
        <w:rPr>
          <w:lang w:val="pt_PT" w:bidi="pt_PT"/>
        </w:rPr>
      </w:r>
      <w:r>
        <w:rPr>
          <w:lang w:val="pt_PT" w:bidi="pt_PT"/>
        </w:rPr>
        <w:t xml:space="preserve">Deus disse a Moisés para fazer o altar quadrado: cinco </w:t>
      </w:r>
      <w:r>
        <w:rPr>
          <w:b/>
          <w:lang w:val="pt_PT" w:bidi="pt_PT"/>
        </w:rPr>
        <w:t>côvados</w:t>
      </w:r>
      <w:r>
        <w:rPr>
          <w:lang w:val="pt_PT" w:bidi="pt_PT"/>
        </w:rPr>
        <w:t xml:space="preserve"> de comprimento, cinco côvados de largura e três côvados de altura. Um côvado é uma medida equivalente ao comprimento médio do antebraço de um homem adulto. Um côvado tem cerca de 50 centímetros. Usem a mesma palavra para côvado que vocês usaram anteriormente no livro de Êxodo. </w:t>
      </w:r>
      <w:r>
        <w:rPr>
          <w:lang w:val="pt_PT" w:bidi="pt_PT"/>
        </w:rPr>
        <w:t>Côvado</w:t>
      </w:r>
      <w:r>
        <w:rPr>
          <w:lang w:val="pt_PT" w:bidi="pt_PT"/>
        </w:rPr>
        <w:t xml:space="preserve"> está no Glossário Mestre.</w:t>
      </w:r>
    </w:p>
    <w:p>
      <w:pPr/>
      <w:r>
        <w:rPr>
          <w:lang w:val="pt_PT" w:bidi="pt_PT"/>
        </w:rPr>
      </w:r>
      <w:r>
        <w:rPr>
          <w:lang w:val="pt_PT" w:bidi="pt_PT"/>
        </w:rPr>
        <w:t xml:space="preserve">Deus disse para fazer quatro </w:t>
      </w:r>
      <w:r>
        <w:rPr>
          <w:b/>
          <w:lang w:val="pt_PT" w:bidi="pt_PT"/>
        </w:rPr>
        <w:t>chifres</w:t>
      </w:r>
      <w:r>
        <w:rPr>
          <w:lang w:val="pt_PT" w:bidi="pt_PT"/>
        </w:rPr>
        <w:t>, um em cada canto do altar. Esta é a mesma palavra usada para as partes duras e pontiagudas na cabeça de animais como touros e cabras. Na cultura judaica, os chifres eram símbolos de poder, ajuda, e um lugar seguro. Usem a palavra para chifre que sua cultura usa para os chifres de um animal. Se vocês não têm nenhum animal com chifres em sua cultura, vocês podem querer tomar emprestada uma palavra, porque as instruções para o altar eram muito específicas, então é importante que a palavra aqui se refira aos chifres de um animal.</w:t>
      </w:r>
    </w:p>
    <w:p>
      <w:pPr/>
      <w:r>
        <w:rPr>
          <w:lang w:val="pt_PT" w:bidi="pt_PT"/>
        </w:rPr>
      </w:r>
      <w:r>
        <w:rPr>
          <w:lang w:val="pt_PT" w:bidi="pt_PT"/>
        </w:rPr>
        <w:t xml:space="preserve">Deus disse a Moisés para cobrir completamente toda a madeira do altar com </w:t>
      </w:r>
      <w:r>
        <w:rPr>
          <w:b/>
          <w:lang w:val="pt_PT" w:bidi="pt_PT"/>
        </w:rPr>
        <w:t>bronze</w:t>
      </w:r>
      <w:r>
        <w:rPr>
          <w:lang w:val="pt_PT" w:bidi="pt_PT"/>
        </w:rPr>
        <w:t xml:space="preserve">. O bronze é uma combinação de cobre e estanho. Se vocês não têm bronze em sua cultura, talvez queiram dizer "um metal chamado bronze". O bronze é usado muitas vezes em toda a Bíblia. </w:t>
      </w:r>
      <w:r>
        <w:rPr>
          <w:b/>
          <w:lang w:val="pt_PT" w:bidi="pt_PT"/>
        </w:rPr>
        <w:t>Bronze</w:t>
      </w:r>
      <w:r>
        <w:rPr>
          <w:lang w:val="pt_PT" w:bidi="pt_PT"/>
        </w:rPr>
        <w:t xml:space="preserve"> está no Glossário Mestre.</w:t>
      </w:r>
    </w:p>
    <w:p>
      <w:pPr/>
      <w:r>
        <w:rPr>
          <w:lang w:val="pt_PT" w:bidi="pt_PT"/>
        </w:rPr>
      </w:r>
      <w:r>
        <w:rPr>
          <w:lang w:val="pt_PT" w:bidi="pt_PT"/>
        </w:rPr>
        <w:t>Deus disse a Moisés para fazer utensílios para usar com o altar. Ele deveria fazer panelas de bronze com aberturas largas na parte superior para remover as cinzas gordurosas dos sacrifícios de animais; pás de bronze, ou raspadores, para limpar o altar; tigelas de bronze para aspergir líquidos; garfos de bronze com três pontas longas para mover os pedaços de carne; e braseiros de bronze, ou baldes, ou bandejas para carregar carvão ardente ou cinzas quentes.</w:t>
      </w:r>
    </w:p>
    <w:p>
      <w:pPr/>
      <w:r>
        <w:rPr>
          <w:lang w:val="pt_PT" w:bidi="pt_PT"/>
        </w:rPr>
      </w:r>
      <w:r>
        <w:rPr>
          <w:lang w:val="pt_PT" w:bidi="pt_PT"/>
        </w:rPr>
        <w:t xml:space="preserve">Parem aqui e, em grupo, olhem para uma imagem dos </w:t>
      </w:r>
      <w:r>
        <w:rPr>
          <w:lang w:val="pt_PT" w:bidi="pt_PT"/>
        </w:rPr>
        <w:t>itens</w:t>
      </w:r>
      <w:r>
        <w:rPr>
          <w:lang w:val="pt_PT" w:bidi="pt_PT"/>
        </w:rPr>
        <w:t>. Discutam como vocês chamarão cada item. Pause este áudio aqui.</w:t>
      </w:r>
    </w:p>
    <w:p>
      <w:pPr/>
      <w:r>
        <w:rPr>
          <w:lang w:val="pt_PT" w:bidi="pt_PT"/>
        </w:rPr>
      </w:r>
      <w:r>
        <w:rPr>
          <w:lang w:val="pt_PT" w:bidi="pt_PT"/>
        </w:rPr>
        <w:t xml:space="preserve">Deus também disse a Moisés para fazer uma </w:t>
      </w:r>
      <w:r>
        <w:rPr>
          <w:b/>
          <w:lang w:val="pt_PT" w:bidi="pt_PT"/>
        </w:rPr>
        <w:t>grade</w:t>
      </w:r>
      <w:r>
        <w:rPr>
          <w:lang w:val="pt_PT" w:bidi="pt_PT"/>
        </w:rPr>
        <w:t xml:space="preserve"> de bronze, ou uma malha, ou rede, formada pelo cruzamento de finas peças de bronze, de modo que a gordura pudesse escorrer por ela e o ar pudesse subir.</w:t>
      </w:r>
    </w:p>
    <w:p>
      <w:pPr/>
      <w:r>
        <w:rPr>
          <w:lang w:val="pt_PT" w:bidi="pt_PT"/>
        </w:rPr>
      </w:r>
      <w:r>
        <w:rPr>
          <w:lang w:val="pt_PT" w:bidi="pt_PT"/>
        </w:rPr>
        <w:t xml:space="preserve">Parem aqui e, em grupo, olhem para uma imagem de </w:t>
      </w:r>
      <w:r>
        <w:rPr>
          <w:b/>
          <w:lang w:val="pt_PT" w:bidi="pt_PT"/>
        </w:rPr>
        <w:t>grade de bronze</w:t>
      </w:r>
      <w:r>
        <w:rPr>
          <w:lang w:val="pt_PT" w:bidi="pt_PT"/>
        </w:rPr>
        <w:t>. Discutam como vocês a chamarão. Pause este áudio aqui.</w:t>
      </w:r>
    </w:p>
    <w:p>
      <w:pPr/>
      <w:r>
        <w:rPr>
          <w:lang w:val="pt_PT" w:bidi="pt_PT"/>
        </w:rPr>
      </w:r>
      <w:r>
        <w:rPr>
          <w:lang w:val="pt_PT" w:bidi="pt_PT"/>
        </w:rPr>
        <w:t xml:space="preserve">Deus disse a Moisés para fazer </w:t>
      </w:r>
      <w:r>
        <w:rPr>
          <w:b/>
          <w:lang w:val="pt_PT" w:bidi="pt_PT"/>
        </w:rPr>
        <w:t>varais</w:t>
      </w:r>
      <w:r>
        <w:rPr>
          <w:lang w:val="pt_PT" w:bidi="pt_PT"/>
        </w:rPr>
        <w:t xml:space="preserve"> de madeira de acácia e cobri-los com bronze. Eles deveriam colocar os varais nas argolas de bronze quando precisavam carregar o altar. Eles provavelmente removiam os varais quando ficavam em um lugar por um tempo.</w:t>
      </w:r>
    </w:p>
    <w:p>
      <w:pPr/>
      <w:r>
        <w:rPr>
          <w:lang w:val="pt_PT" w:bidi="pt_PT"/>
        </w:rPr>
      </w:r>
      <w:r>
        <w:rPr>
          <w:lang w:val="pt_PT" w:bidi="pt_PT"/>
        </w:rPr>
        <w:t xml:space="preserve">Parem aqui e, em grupo, olhem para uma imagem de </w:t>
      </w:r>
      <w:r>
        <w:rPr>
          <w:b/>
          <w:lang w:val="pt_PT" w:bidi="pt_PT"/>
        </w:rPr>
        <w:t>homens levantando o altar usando os varais</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27:9–21</w:t>
      </w:r>
      <w:r>
        <w:rPr>
          <w:lang w:val="pt_PT" w:bidi="pt_PT"/>
        </w:rPr>
      </w:r>
    </w:p>
    <w:p>
      <w:pPr>
        <w:pStyle w:val="Heading3"/>
      </w:pPr>
      <w:r>
        <w:rPr>
          <w:lang w:val="pt_PT" w:bidi="pt_PT"/>
        </w:rPr>
        <w:t>Ouvir e Sentir</w:t>
      </w:r>
    </w:p>
    <w:p>
      <w:pPr/>
      <w:r>
        <w:rPr>
          <w:lang w:val="pt_PT" w:bidi="pt_PT"/>
        </w:rPr>
      </w:r>
      <w:r>
        <w:rPr>
          <w:lang w:val="pt_PT" w:bidi="pt_PT"/>
        </w:rPr>
        <w:t>Nesta etapa, ouçam Êxodo 27.9–21 e guardem em seus corações.</w:t>
      </w:r>
    </w:p>
    <w:p>
      <w:pPr/>
      <w:r>
        <w:rPr>
          <w:lang w:val="pt_PT" w:bidi="pt_PT"/>
        </w:rPr>
      </w:r>
      <w:r>
        <w:rPr>
          <w:lang w:val="pt_PT" w:bidi="pt_PT"/>
        </w:rPr>
        <w:t>Ouçam uma versão em áudio de Êxodo 27.9–21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27.9–21 na tradução mais fácil de entender.</w:t>
      </w:r>
    </w:p>
    <w:p>
      <w:pPr/>
      <w:r>
        <w:rPr>
          <w:lang w:val="pt_PT" w:bidi="pt_PT"/>
        </w:rPr>
      </w:r>
      <w:r>
        <w:rPr>
          <w:lang w:val="pt_PT" w:bidi="pt_PT"/>
        </w:rPr>
        <w:t>Essa passagem é parte da passagem maior de instruções sobre o tabernáculo, que Deus deu a Moisés no monte Sinai. Deus deu essas instruções a Moisés, mas Moisés poderia atribuir o trabalho de fazer o pátio a outros homens. O tabernáculo seria o lugar onde Deus habitaria entre os israelitas, então era um lugar santo, separado do restante da comunidade. O pátio criava um limite, para que os israelitas não entrassem acidentalmente na área santa sem primeiro fazer o sacrifício apropriado por seus pecados. O pátio tinha formato retangular, com o comprimento duas vezes maior que a largura e 5 côvados, ou 2,3 metros, de altura. A altura do pátio era metade da altura do tabernáculo, então eles podiam ver o tabernáculo de fora do pátio.</w:t>
      </w:r>
    </w:p>
    <w:p>
      <w:pPr/>
      <w:r>
        <w:rPr>
          <w:lang w:val="pt_PT" w:bidi="pt_PT"/>
        </w:rPr>
      </w:r>
      <w:r>
        <w:rPr>
          <w:lang w:val="pt_PT" w:bidi="pt_PT"/>
        </w:rPr>
        <w:t>Parem e discutam esta pergunta em grupo: em sua cultura, como vocês separam certas áreas para uso especial? Descrevam uma situação onde vocês podem criar um limite ao redor de uma área? Como vocês criariam esse limite? Pause este áudio aqui.</w:t>
      </w:r>
    </w:p>
    <w:p>
      <w:pPr/>
      <w:r>
        <w:rPr>
          <w:lang w:val="pt_PT" w:bidi="pt_PT"/>
        </w:rPr>
      </w:r>
      <w:r>
        <w:rPr>
          <w:lang w:val="pt_PT" w:bidi="pt_PT"/>
        </w:rPr>
        <w:t>No lado sul, Deus disse a Moisés para fazer o pátio com 100 côvados, ou 46 metros, de comprimento, a partir de cortinas de fios de linho finamente retorcidos. O material usado para essas cortinas não era tão especial quanto o material usado para o tabernáculo, porque o pátio ficava mais longe da presença de Deus, então não era tão santo. Moisés deveria fazer vinte postes e colocá-los em vinte bases de bronze, com ganchos e cintas de prata nos postes. Como o pátio não era tão santo quanto o tabernáculo, eles usaram prata e bronze para os metais em vez de ouro. As instruções aqui não especificam que os postes devem ser feitos de madeira, mas provavelmente eram, porque os postes para o tabernáculo eram feitos de madeira. Então, os postes do tabernáculo foram cobertos de ouro, mas os postes do pátio não foram cobertos de ouro. Os ganchos de prata provavelmente seguravam as cortinas, mas as instruções não dizem como eles faziam isso.</w:t>
      </w:r>
    </w:p>
    <w:p>
      <w:pPr/>
      <w:r>
        <w:rPr>
          <w:lang w:val="pt_PT" w:bidi="pt_PT"/>
        </w:rPr>
      </w:r>
      <w:r>
        <w:rPr>
          <w:lang w:val="pt_PT" w:bidi="pt_PT"/>
        </w:rPr>
        <w:t>Parem e discutam esta pergunta em grupo: descrevam como vocês constroem uma casa, uma escola e um lugar para adoração. De que maneiras vocês tornam seu lugar de adoração diferente de outros edifícios? Pause este áudio aqui.</w:t>
      </w:r>
    </w:p>
    <w:p>
      <w:pPr/>
      <w:r>
        <w:rPr>
          <w:lang w:val="pt_PT" w:bidi="pt_PT"/>
        </w:rPr>
      </w:r>
      <w:r>
        <w:rPr>
          <w:lang w:val="pt_PT" w:bidi="pt_PT"/>
        </w:rPr>
        <w:t xml:space="preserve">Parem aqui e, em grupo, olhem para uma imagem do </w:t>
      </w:r>
      <w:r>
        <w:rPr>
          <w:b/>
          <w:lang w:val="pt_PT" w:bidi="pt_PT"/>
        </w:rPr>
        <w:t>pátio</w:t>
      </w:r>
      <w:r>
        <w:rPr>
          <w:lang w:val="pt_PT" w:bidi="pt_PT"/>
        </w:rPr>
        <w:t>. Pause este áudio aqui.</w:t>
      </w:r>
    </w:p>
    <w:p>
      <w:pPr/>
      <w:r>
        <w:rPr>
          <w:lang w:val="pt_PT" w:bidi="pt_PT"/>
        </w:rPr>
      </w:r>
      <w:r>
        <w:rPr>
          <w:lang w:val="pt_PT" w:bidi="pt_PT"/>
        </w:rPr>
        <w:t xml:space="preserve">Parem aqui e, em grupo, olhem para uma imagem de </w:t>
      </w:r>
      <w:r>
        <w:rPr>
          <w:b/>
          <w:lang w:val="pt_PT" w:bidi="pt_PT"/>
        </w:rPr>
        <w:t>linho fino trançado</w:t>
      </w:r>
      <w:r>
        <w:rPr>
          <w:lang w:val="pt_PT" w:bidi="pt_PT"/>
        </w:rPr>
        <w:t>. Pause este áudio aqui.</w:t>
      </w:r>
    </w:p>
    <w:p>
      <w:pPr/>
      <w:r>
        <w:rPr>
          <w:lang w:val="pt_PT" w:bidi="pt_PT"/>
        </w:rPr>
      </w:r>
      <w:r>
        <w:rPr>
          <w:lang w:val="pt_PT" w:bidi="pt_PT"/>
        </w:rPr>
        <w:t>As instruções de Deus em toda essa passagem repetem muitos dos mesmos detalhes várias vezes. O lado norte, assim como o lado sul, deveria ter 100 côvados, ou 46 metros, de comprimento, e ser feito de cortinas. Também deveria ter vinte postes colocados em vinte bases de bronze, e os postes deveriam ter ganchos e cintas de prata.</w:t>
      </w:r>
    </w:p>
    <w:p>
      <w:pPr/>
      <w:r>
        <w:rPr>
          <w:lang w:val="pt_PT" w:bidi="pt_PT"/>
        </w:rPr>
      </w:r>
      <w:r>
        <w:rPr>
          <w:lang w:val="pt_PT" w:bidi="pt_PT"/>
        </w:rPr>
        <w:t xml:space="preserve">Parem aqui e olhem para uma imagem de </w:t>
      </w:r>
      <w:r>
        <w:rPr>
          <w:b/>
          <w:lang w:val="pt_PT" w:bidi="pt_PT"/>
        </w:rPr>
        <w:t>ganchos e cintas de prata</w:t>
      </w:r>
      <w:r>
        <w:rPr>
          <w:lang w:val="pt_PT" w:bidi="pt_PT"/>
        </w:rPr>
        <w:t>. Pause este áudio aqui.</w:t>
      </w:r>
    </w:p>
    <w:p>
      <w:pPr/>
      <w:r>
        <w:rPr>
          <w:lang w:val="pt_PT" w:bidi="pt_PT"/>
        </w:rPr>
      </w:r>
      <w:r>
        <w:rPr>
          <w:lang w:val="pt_PT" w:bidi="pt_PT"/>
        </w:rPr>
        <w:t>Deus disse a Moisés para fazer a extremidade oeste do pátio com metade do comprimento dos lados norte e sul. Deveria ter 50 côvados, ou 23 metros, de comprimento, com dez postes colocados em dez bases de bronze. Ele não menciona ganchos e faixas de prata para os postes aqui, mas é provável que eles os tivessem, assim como os postes nos lados norte e sul.</w:t>
      </w:r>
    </w:p>
    <w:p>
      <w:pPr/>
      <w:r>
        <w:rPr>
          <w:lang w:val="pt_PT" w:bidi="pt_PT"/>
        </w:rPr>
      </w:r>
      <w:r>
        <w:rPr>
          <w:lang w:val="pt_PT" w:bidi="pt_PT"/>
        </w:rPr>
        <w:t>Eles deveriam fazer a extremidade leste do pátio, o lado onde o sol nasce, com 50 côvados, ou 23 metros, de comprimento, igual ao lado oeste, mas tinha a entrada do pátio no centro dele, então as instruções são um pouco diferentes no lado leste. Assim como a entrada do tabernáculo ficava no lado leste, a entrada do pátio ficava no lado leste. Os homens que Moisés nomeou deveriam fazer três cortinas em cada lado da entrada, para um total de seis cortinas. Eles deveriam fazer cada cortina com 15 côvados, ou 6,9 metros, de comprimento. Eles deveriam colocar três postes em três bases de cada lado da entrada, totalizando seis postes e seis bases.</w:t>
      </w:r>
    </w:p>
    <w:p>
      <w:pPr/>
      <w:r>
        <w:rPr>
          <w:lang w:val="pt_PT" w:bidi="pt_PT"/>
        </w:rPr>
      </w:r>
      <w:r>
        <w:rPr>
          <w:lang w:val="pt_PT" w:bidi="pt_PT"/>
        </w:rPr>
        <w:t>Para a entrada do pátio, os homens deveriam fazer uma cortina, também chamada de tela ou véu em algumas traduções. Eles deveriam fazê-lo com 20 côvados, ou 9,2 metros, de comprimento, usando fios azuis, púrpura e escarlate, e linho finamente torcido, ou retorcido. Um bordador deveria fazer essa cortina especial. A descrição da entrada do pátio é exatamente como a descrição da entrada do tabernáculo. Para o tabernáculo, o bordador deveria tecer imagens de querubins na cortina, mas não há descrição do que ele deveria bordar na cortina da entrada do pátio. Eles deveriam fazer quatro postes e colocá-los em quatro bases para a cortina na entrada do pátio.</w:t>
      </w:r>
    </w:p>
    <w:p>
      <w:pPr/>
      <w:r>
        <w:rPr>
          <w:lang w:val="pt_PT" w:bidi="pt_PT"/>
        </w:rPr>
      </w:r>
      <w:r>
        <w:rPr>
          <w:lang w:val="pt_PT" w:bidi="pt_PT"/>
        </w:rPr>
        <w:t xml:space="preserve">Parem aqui e, em grupo, olhem para uma imagem de </w:t>
      </w:r>
      <w:r>
        <w:rPr>
          <w:b/>
          <w:lang w:val="pt_PT" w:bidi="pt_PT"/>
        </w:rPr>
        <w:t>fios azuis, púrpura e escarlate</w:t>
      </w:r>
      <w:r>
        <w:rPr>
          <w:lang w:val="pt_PT" w:bidi="pt_PT"/>
        </w:rPr>
        <w:t>. Pause este áudio aqui.</w:t>
      </w:r>
    </w:p>
    <w:p>
      <w:pPr/>
      <w:r>
        <w:rPr>
          <w:lang w:val="pt_PT" w:bidi="pt_PT"/>
        </w:rPr>
      </w:r>
      <w:r>
        <w:rPr>
          <w:lang w:val="pt_PT" w:bidi="pt_PT"/>
        </w:rPr>
        <w:t xml:space="preserve">Parem aqui e olhem para uma imagem da </w:t>
      </w:r>
      <w:r>
        <w:rPr>
          <w:b/>
          <w:lang w:val="pt_PT" w:bidi="pt_PT"/>
        </w:rPr>
        <w:t>cortina na entrada do tabernáculo</w:t>
      </w:r>
      <w:r>
        <w:rPr>
          <w:lang w:val="pt_PT" w:bidi="pt_PT"/>
        </w:rPr>
        <w:t>. Pause este áudio aqui.</w:t>
      </w:r>
    </w:p>
    <w:p>
      <w:pPr/>
      <w:r>
        <w:rPr>
          <w:lang w:val="pt_PT" w:bidi="pt_PT"/>
        </w:rPr>
      </w:r>
      <w:r>
        <w:rPr>
          <w:lang w:val="pt_PT" w:bidi="pt_PT"/>
        </w:rPr>
        <w:t>Deus repete algumas das instruções gerais a Moisés. Eles deveriam fazer todos os postes ao redor do pátio com cintas de prata, ganchos de prata e bases de bronze. Eles deveriam fazê-lo com 100 côvados, ou 46 metros, de comprimento, 50 côvados, ou 23 metros, de largura, com cortinas de linho finamente trançado, 5 côvados, ou 2,3 metros, de altura e com bases de bronze.</w:t>
      </w:r>
    </w:p>
    <w:p>
      <w:pPr/>
      <w:r>
        <w:rPr>
          <w:lang w:val="pt_PT" w:bidi="pt_PT"/>
        </w:rPr>
      </w:r>
      <w:r>
        <w:rPr>
          <w:lang w:val="pt_PT" w:bidi="pt_PT"/>
        </w:rPr>
        <w:t>Então Deus disse que eles deveriam fazer de bronze todos os outros itens para uso no tabernáculo, independentemente de sua finalidade, incluindo as estacas da tenda para o tabernáculo e o pátio. Isso se refere a todos os itens de metal, exceto aqueles dentro do tabernáculo, os quais Deus já havia ordenado que fossem feitos de ouro.</w:t>
      </w:r>
    </w:p>
    <w:p>
      <w:pPr/>
      <w:r>
        <w:rPr>
          <w:lang w:val="pt_PT" w:bidi="pt_PT"/>
        </w:rPr>
      </w:r>
      <w:r>
        <w:rPr>
          <w:lang w:val="pt_PT" w:bidi="pt_PT"/>
        </w:rPr>
        <w:t xml:space="preserve">Parem aqui e, em grupo, olhem para uma imagem de </w:t>
      </w:r>
      <w:r>
        <w:rPr>
          <w:b/>
          <w:lang w:val="pt_PT" w:bidi="pt_PT"/>
        </w:rPr>
        <w:t>ouro, prata e bronze</w:t>
      </w:r>
      <w:r>
        <w:rPr>
          <w:lang w:val="pt_PT" w:bidi="pt_PT"/>
        </w:rPr>
        <w:t>. Pause este áudio aqui.</w:t>
      </w:r>
    </w:p>
    <w:p>
      <w:pPr/>
      <w:r>
        <w:rPr>
          <w:lang w:val="pt_PT" w:bidi="pt_PT"/>
        </w:rPr>
      </w:r>
      <w:r>
        <w:rPr>
          <w:lang w:val="pt_PT" w:bidi="pt_PT"/>
        </w:rPr>
        <w:t>Na próxima breve seção, Deus dá instruções sobre o candelabro dentro do tabernáculo. Ele diz a Moisés para ordenar que os israelitas lhe tragam o óleo puro de azeitonas batidas. Este era o azeite de mais alta qualidade e produzia luz brilhante com menos fumaça. Para obter o azeite batido, eles batiam as azeitonas à mão, usando um pilão e um almofariz, em vez de uma prensa. Os israelitas deveriam trazer o óleo para que os sacerdotes pudessem manter as lâmpadas do candelabro acesas. Eles deveriam colocar o candelabro dentro da tenda do encontro, ou do tabernáculo, na frente da cortina interna que protegia a arca do testemunho. Deus ordenou que Arão e seus filhos acendessem as lâmpadas e as mantivessem acesas na frente de Yahweh durante a noite toda, do entardecer até a manhã, todos os dias. Deus deu esse mandamento para que os israelitas e seus descendentes guardassem pelas gerações vindouras.</w:t>
      </w:r>
    </w:p>
    <w:p>
      <w:pPr/>
      <w:r>
        <w:rPr>
          <w:lang w:val="pt_PT" w:bidi="pt_PT"/>
        </w:rPr>
      </w:r>
      <w:r>
        <w:rPr>
          <w:lang w:val="pt_PT" w:bidi="pt_PT"/>
        </w:rPr>
        <w:t xml:space="preserve">Parem aqui e, em grupo, olhem para uma imagem de </w:t>
      </w:r>
      <w:r>
        <w:rPr>
          <w:b/>
          <w:lang w:val="pt_PT" w:bidi="pt_PT"/>
        </w:rPr>
        <w:t>azeitonas</w:t>
      </w:r>
      <w:r>
        <w:rPr>
          <w:lang w:val="pt_PT" w:bidi="pt_PT"/>
        </w:rPr>
        <w:t>. Pause este áudio aqui.</w:t>
      </w:r>
    </w:p>
    <w:p>
      <w:pPr/>
      <w:r>
        <w:rPr>
          <w:lang w:val="pt_PT" w:bidi="pt_PT"/>
        </w:rPr>
      </w:r>
      <w:r>
        <w:rPr>
          <w:lang w:val="pt_PT" w:bidi="pt_PT"/>
        </w:rPr>
        <w:t xml:space="preserve">Parem aqui e, em grupo, olhem para uma imagem de um </w:t>
      </w:r>
      <w:r>
        <w:rPr>
          <w:b/>
          <w:lang w:val="pt_PT" w:bidi="pt_PT"/>
        </w:rPr>
        <w:t>pilão e almofariz</w:t>
      </w:r>
      <w:r>
        <w:rPr>
          <w:lang w:val="pt_PT" w:bidi="pt_PT"/>
        </w:rPr>
        <w:t>. Pause este áudio aqui.</w:t>
      </w:r>
    </w:p>
    <w:p>
      <w:pPr/>
      <w:r>
        <w:rPr>
          <w:lang w:val="pt_PT" w:bidi="pt_PT"/>
        </w:rPr>
      </w:r>
      <w:r>
        <w:rPr>
          <w:lang w:val="pt_PT" w:bidi="pt_PT"/>
        </w:rPr>
        <w:t xml:space="preserve">Parem aqui e, em grupo, olhem para uma imagem do </w:t>
      </w:r>
      <w:r>
        <w:rPr>
          <w:b/>
          <w:lang w:val="pt_PT" w:bidi="pt_PT"/>
        </w:rPr>
        <w:t>candelabro</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27.9–21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Moisés está no monte Sinai e Deus está dando instruções a ele. Nessa cena, ele diz a Moisés como construir o pátio. Ele lhe diz quais materiais usar e os comprimentos de cada lado do pátio. A entrada para o pátio fica no lado leste, e Deus dá instruções especiais para a cortina de entrada. Os metais usados no pátio são sempre prata ou bronze, nunca ouro.</w:t>
      </w:r>
    </w:p>
    <w:p>
      <w:pPr/>
      <w:r>
        <w:rPr>
          <w:lang w:val="pt_PT" w:bidi="pt_PT"/>
        </w:rPr>
      </w:r>
      <w:r>
        <w:rPr>
          <w:b/>
          <w:lang w:val="pt_PT" w:bidi="pt_PT"/>
        </w:rPr>
        <w:t>Na segunda cena:</w:t>
      </w:r>
      <w:r>
        <w:rPr>
          <w:lang w:val="pt_PT" w:bidi="pt_PT"/>
        </w:rPr>
        <w:t xml:space="preserve"> Deus dá instruções a Moisés sobre o óleo que deve ser usado para acender o candelabro dentro do tabernáculo. Ele também diz a ele para fazer Arão e seus filhos acenderem as lâmpadas e as manterem acesas do entardecer até a manhã, todos os dias, pelas gerações vindouras.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 sua voz é ouvida, mas ele não é visto</w:t>
      </w:r>
    </w:p>
    <w:p>
      <w:pPr>
        <w:pStyle w:val="ListBullet"/>
        <w:spacing w:line="240" w:lineRule="auto"/>
        <w:ind w:left="720"/>
      </w:pPr>
      <w:r>
        <w:rPr>
          <w:lang w:val="pt_PT" w:bidi="pt_PT"/>
        </w:rPr>
      </w:r>
      <w:r>
        <w:rPr>
          <w:lang w:val="pt_PT" w:bidi="pt_PT"/>
        </w:rPr>
        <w:t>E Moisés</w:t>
      </w:r>
    </w:p>
    <w:p>
      <w:pPr/>
      <w:r>
        <w:rPr>
          <w:lang w:val="pt_PT" w:bidi="pt_PT"/>
        </w:rPr>
      </w:r>
      <w:r>
        <w:rPr>
          <w:lang w:val="pt_PT" w:bidi="pt_PT"/>
        </w:rPr>
        <w:t>Em grupo, prestem atenção às partes do cenário da passagem:</w:t>
      </w:r>
    </w:p>
    <w:p>
      <w:pPr/>
      <w:r>
        <w:rPr>
          <w:lang w:val="pt_PT" w:bidi="pt_PT"/>
        </w:rPr>
      </w:r>
      <w:r>
        <w:rPr>
          <w:lang w:val="pt_PT" w:bidi="pt_PT"/>
        </w:rPr>
        <w:t>Deus diz a Moisés para fazer um pátio para o templo. Mesmo que Deus esteja dando essas instruções a Moisés, ele não espera que Moisés faça o pátio por si mesmo. Ele espera que Moisés nomeie alguns dos homens israelitas para criar o pátio de acordo com suas instruções.</w:t>
      </w:r>
    </w:p>
    <w:p>
      <w:pPr/>
      <w:r>
        <w:rPr>
          <w:lang w:val="pt_PT" w:bidi="pt_PT"/>
        </w:rPr>
      </w:r>
      <w:r>
        <w:rPr>
          <w:lang w:val="pt_PT" w:bidi="pt_PT"/>
        </w:rPr>
        <w:t>O pátio deve ser um cercado retangular ao redor do templo, formado por cortinas penduradas em postes encaixados em bases de bronze ao longo de todo o perímetro. As extremidades longas do pátio são os lados norte e sul, e as extremidades curtas são os lados leste e oeste. A entrada do pátio, como a entrada do tabernáculo, fica no lado leste. Os lados longos do pátio têm 100 côvados, ou 46 metros, de comprimento, e os lados curtos têm 50 côvados, ou 23 metros, de comprimento. A altura das cortinas é metade da altura do tabernáculo, então elas bloqueiam a visão do que está acontecendo no pátio, enquanto ainda permitem que as pessoas vejam o tabernáculo de fora do pátio.</w:t>
      </w:r>
    </w:p>
    <w:p>
      <w:pPr/>
      <w:r>
        <w:rPr>
          <w:lang w:val="pt_PT" w:bidi="pt_PT"/>
        </w:rPr>
      </w:r>
      <w:r>
        <w:rPr>
          <w:lang w:val="pt_PT" w:bidi="pt_PT"/>
        </w:rPr>
        <w:t>Parem aqui e discutam esta pergunta em grupo: em sua cultura, como vocês medem as coisas? Por exemplo, os côvados tinham aproximadamente o comprimento do braço de um homem, do cotovelo até o pulso. Discutam se vocês gostariam de usar medidas bíblicas em sua tradução, unidades métricas ou alguma outra unidade de medida. Pause este áudio aqui.</w:t>
      </w:r>
    </w:p>
    <w:p>
      <w:pPr/>
      <w:r>
        <w:rPr>
          <w:lang w:val="pt_PT" w:bidi="pt_PT"/>
        </w:rPr>
      </w:r>
      <w:r>
        <w:rPr>
          <w:lang w:val="pt_PT" w:bidi="pt_PT"/>
        </w:rPr>
        <w:t>Deus começa suas instruções com o lado sul. Ele diz a Moisés para fazê-lo com 100 côvados, ou 46 metros de comprimento, usando cortinas feitas de fios de linho finamente trançados, com vinte postes fixados em vinte bases de bronze. Os postes deveriam ter ganchos de prata e cintas de prata, ou argolas, nos postes. Os postes provavelmente eram feitos de madeira e cobertos de bronze, como os postes do tabernáculo, que eram feitos de madeira e cobertos de ouro. Os metais usados no pátio são prata e bronze, não ouro, porque a área do pátio não era tão santa quanto o tabernáculo. As instruções de Deus para o lado norte são muito semelhantes às do lado sul. Deus disse para fazer o lado norte com 100 côvados, ou 46 metros, de comprimento, com vinte postes e vinte bases de bronze, e com ganchos e cintas de prata nos postes.</w:t>
      </w:r>
    </w:p>
    <w:p>
      <w:pPr/>
      <w:r>
        <w:rPr>
          <w:lang w:val="pt_PT" w:bidi="pt_PT"/>
        </w:rPr>
      </w:r>
      <w:r>
        <w:rPr>
          <w:lang w:val="pt_PT" w:bidi="pt_PT"/>
        </w:rPr>
        <w:t xml:space="preserve">Parem aqui e, em grupo, olhem para uma imagem do </w:t>
      </w:r>
      <w:r>
        <w:rPr>
          <w:b/>
          <w:lang w:val="pt_PT" w:bidi="pt_PT"/>
        </w:rPr>
        <w:t>pátio</w:t>
      </w:r>
      <w:r>
        <w:rPr>
          <w:lang w:val="pt_PT" w:bidi="pt_PT"/>
        </w:rPr>
        <w:t>. Pause este áudio aqui.</w:t>
      </w:r>
    </w:p>
    <w:p>
      <w:pPr/>
      <w:r>
        <w:rPr>
          <w:lang w:val="pt_PT" w:bidi="pt_PT"/>
        </w:rPr>
      </w:r>
      <w:r>
        <w:rPr>
          <w:lang w:val="pt_PT" w:bidi="pt_PT"/>
        </w:rPr>
        <w:t xml:space="preserve">Parem aqui e, em grupo, olhem para uma imagem de </w:t>
      </w:r>
      <w:r>
        <w:rPr>
          <w:lang w:val="pt_PT" w:bidi="pt_PT"/>
        </w:rPr>
        <w:t>linho fino trançado</w:t>
      </w:r>
      <w:r>
        <w:rPr>
          <w:lang w:val="pt_PT" w:bidi="pt_PT"/>
        </w:rPr>
        <w:t>. Pause este áudio aqui.</w:t>
      </w:r>
    </w:p>
    <w:p>
      <w:pPr/>
      <w:r>
        <w:rPr>
          <w:lang w:val="pt_PT" w:bidi="pt_PT"/>
        </w:rPr>
      </w:r>
      <w:r>
        <w:rPr>
          <w:lang w:val="pt_PT" w:bidi="pt_PT"/>
        </w:rPr>
        <w:t>Então Deus dá instruções para o lado oeste. Deveria ter metade do comprimento dos lados norte e sul, ou seja, 50 côvados, ou 23 metros, de comprimento, com metade dos postes e bases, ou seja, dez postes e dez bases. No lado leste, voltado para o nascer do sol, o pátio deveria ter o mesmo comprimento que o lado oeste, 50 côvados, ou 23 metros. O centro do lado leste tinha uma cortina de entrada especial, mas em cada lado da entrada deveriam ser feitas cortinas como as do restante do pátio, com 15 côvados, ou 6,9 metros, de largura, com três postes e três bases. Eles deveriam fazer essas cortinas com três postes e três bases de cada um dos lados da cortina de entrada.</w:t>
      </w:r>
    </w:p>
    <w:p>
      <w:pPr/>
      <w:r>
        <w:rPr>
          <w:lang w:val="pt_PT" w:bidi="pt_PT"/>
        </w:rPr>
      </w:r>
      <w:r>
        <w:rPr>
          <w:lang w:val="pt_PT" w:bidi="pt_PT"/>
        </w:rPr>
        <w:t>Para a cortina de entrada, Deus usa a mesma palavra que ele usou para descrever a entrada do tabernáculo. Eles deveriam fazer essa cortina diferente das outras cortinas do pátio. Eles deveriam fazê-la com 20 côvados, ou 9,2 metros, de largura, usando fios de linho finamente trançados da cor azul, púrpura e escarlate, ou vermelho, e fios de linho finamente torcidos. Um bordador deveria fazer essa cortina, e ela deveria ter quatro postes e quatro bases.</w:t>
      </w:r>
    </w:p>
    <w:p>
      <w:pPr/>
      <w:r>
        <w:rPr>
          <w:lang w:val="pt_PT" w:bidi="pt_PT"/>
        </w:rPr>
      </w:r>
      <w:r>
        <w:rPr>
          <w:lang w:val="pt_PT" w:bidi="pt_PT"/>
        </w:rPr>
        <w:t xml:space="preserve">Parem aqui e, em grupo, olhem para uma imagem de </w:t>
      </w:r>
      <w:r>
        <w:rPr>
          <w:lang w:val="pt_PT" w:bidi="pt_PT"/>
        </w:rPr>
        <w:t>fios azuis, púrpura e escarlate</w:t>
      </w:r>
      <w:r>
        <w:rPr>
          <w:lang w:val="pt_PT" w:bidi="pt_PT"/>
        </w:rPr>
        <w:t>. Pause este áudio aqui.</w:t>
      </w:r>
    </w:p>
    <w:p>
      <w:pPr/>
      <w:r>
        <w:rPr>
          <w:lang w:val="pt_PT" w:bidi="pt_PT"/>
        </w:rPr>
      </w:r>
      <w:r>
        <w:rPr>
          <w:lang w:val="pt_PT" w:bidi="pt_PT"/>
        </w:rPr>
        <w:t xml:space="preserve">Parem aqui e olhem para uma imagem da </w:t>
      </w:r>
      <w:r>
        <w:rPr>
          <w:b/>
          <w:lang w:val="pt_PT" w:bidi="pt_PT"/>
        </w:rPr>
        <w:t>cortina na entrada do tabernáculo</w:t>
      </w:r>
      <w:r>
        <w:rPr>
          <w:lang w:val="pt_PT" w:bidi="pt_PT"/>
        </w:rPr>
        <w:t>. Pause este áudio aqui.</w:t>
      </w:r>
    </w:p>
    <w:p>
      <w:pPr/>
      <w:r>
        <w:rPr>
          <w:lang w:val="pt_PT" w:bidi="pt_PT"/>
        </w:rPr>
      </w:r>
      <w:r>
        <w:rPr>
          <w:lang w:val="pt_PT" w:bidi="pt_PT"/>
        </w:rPr>
        <w:t>Todos os postes ao redor do pátio deveriam ter cintas e ganchos de prata e bases de bronze. As instruções não especificam, mas os ganchos nesses postes provavelmente eram usados para pendurar as cortinas. Deus repete as instruções gerais sobre o pátio: eles deveriam fazê-lo com 100 côvados de comprimento e 50 côvados de largura, com cortinas de linho fino trançado, 5 côvados de altura, com bases de bronze. Deus diz que eles devem fazer de bronze todos os artigos usados no serviço do tabernáculo, qualquer que seja a sua finalidade, incluindo todas as estacas do tabernáculo e do pátio. Ele está se referindo a todos os itens de metal fora do tabernáculo. Ele já havia lhes dito antes disso para fazer de ouro os itens de metal dentro do tabernáculo.</w:t>
      </w:r>
    </w:p>
    <w:p>
      <w:pPr/>
      <w:r>
        <w:rPr>
          <w:lang w:val="pt_PT" w:bidi="pt_PT"/>
        </w:rPr>
      </w:r>
      <w:r>
        <w:rPr>
          <w:lang w:val="pt_PT" w:bidi="pt_PT"/>
        </w:rPr>
        <w:t xml:space="preserve">Parem aqui e, em grupo, olhem para uma imagem de </w:t>
      </w:r>
      <w:r>
        <w:rPr>
          <w:lang w:val="pt_PT" w:bidi="pt_PT"/>
        </w:rPr>
        <w:t>ouro, prata e bronze</w:t>
      </w:r>
      <w:r>
        <w:rPr>
          <w:lang w:val="pt_PT" w:bidi="pt_PT"/>
        </w:rPr>
        <w:t>. Pause este áudio aqui.</w:t>
      </w:r>
    </w:p>
    <w:p>
      <w:pPr/>
      <w:r>
        <w:rPr>
          <w:lang w:val="pt_PT" w:bidi="pt_PT"/>
        </w:rPr>
      </w:r>
      <w:r>
        <w:rPr>
          <w:lang w:val="pt_PT" w:bidi="pt_PT"/>
        </w:rPr>
        <w:t>Parem e tentem criar um modelo do pátio de acordo com as instruções nessa passagem. Pause este áudio aqui.</w:t>
      </w:r>
    </w:p>
    <w:p>
      <w:pPr/>
      <w:r>
        <w:rPr>
          <w:lang w:val="pt_PT" w:bidi="pt_PT"/>
        </w:rPr>
      </w:r>
      <w:r>
        <w:rPr>
          <w:lang w:val="pt_PT" w:bidi="pt_PT"/>
        </w:rPr>
        <w:t>Então Deus dá instruções a Moisés sobre o candelabro no tabernáculo. Ele diz a ele para ordenar que os israelitas lhe tragam o óleo puro de azeitonas batidas para a iluminação, para que os sacerdotes pudessem manter as lâmpadas acesas. Quando os israelitas socavam as azeitonas à mão no almofariz com o pilão, eles faziam o melhor azeite. Quando queimava, ele criava uma luz mais brilhante com menos fumaça. Eles deveriam colocar o candelabro dentro da tenda do encontro, ou tabernáculo, diante da cortina que protege a arca do testemunho. Arão e seus filhos deveriam acender as lâmpadas e mantê-las acesas do entardecer até a manhã, todos os dias, pelas gerações vindouras.</w:t>
      </w:r>
    </w:p>
    <w:p>
      <w:pPr/>
      <w:r>
        <w:rPr>
          <w:lang w:val="pt_PT" w:bidi="pt_PT"/>
        </w:rPr>
      </w:r>
      <w:r>
        <w:rPr>
          <w:lang w:val="pt_PT" w:bidi="pt_PT"/>
        </w:rPr>
        <w:t xml:space="preserve">Parem aqui e, em grupo, olhem para uma imagem de </w:t>
      </w:r>
      <w:r>
        <w:rPr>
          <w:lang w:val="pt_PT" w:bidi="pt_PT"/>
        </w:rPr>
        <w:t>azeitonas</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pilão e almofariz</w:t>
      </w:r>
      <w:r>
        <w:rPr>
          <w:lang w:val="pt_PT" w:bidi="pt_PT"/>
        </w:rPr>
        <w:t>. Pause este áudio aqui.</w:t>
      </w:r>
    </w:p>
    <w:p>
      <w:pPr/>
      <w:r>
        <w:rPr>
          <w:lang w:val="pt_PT" w:bidi="pt_PT"/>
        </w:rPr>
      </w:r>
      <w:r>
        <w:rPr>
          <w:lang w:val="pt_PT" w:bidi="pt_PT"/>
        </w:rPr>
        <w:t xml:space="preserve">Parem aqui e, em grupo, olhem para uma imagem do </w:t>
      </w:r>
      <w:r>
        <w:rPr>
          <w:lang w:val="pt_PT" w:bidi="pt_PT"/>
        </w:rPr>
        <w:t>candelabro</w:t>
      </w:r>
      <w:r>
        <w:rPr>
          <w:lang w:val="pt_PT" w:bidi="pt_PT"/>
        </w:rPr>
        <w:t>.</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27.9–21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 sua voz pode ser ouvida, mas ele não pode ser visto</w:t>
      </w:r>
    </w:p>
    <w:p>
      <w:pPr>
        <w:pStyle w:val="ListBullet"/>
        <w:spacing w:line="240" w:lineRule="auto"/>
        <w:ind w:left="720"/>
      </w:pPr>
      <w:r>
        <w:rPr>
          <w:lang w:val="pt_PT" w:bidi="pt_PT"/>
        </w:rPr>
      </w:r>
      <w:r>
        <w:rPr>
          <w:lang w:val="pt_PT" w:bidi="pt_PT"/>
        </w:rPr>
        <w:t>E 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diz a Moisés para fazer um pátio para o templo com 46 côvados de comprimento, usando cortinas feitas de fios de linho fino trançados, com vinte postes colocados em vinte bases de bronze, com ganchos de prata e cintas de prata nos postes. Ele disse a Moisés para fazer o lado norte como o lado sul.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"Este pátio nos protegerá de entrar na presença de Deus acidentalmente sem fazer o sacrifício apropriado", ou "Este pátio acomodará muitas pessoas, então poderemos adorar em comunidade", ou "Sou grato por Deus querer que usemos cortinas para este limite, porque elas serão mais fáceis de carregar quando viajarmos de um lugar para outro".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a Moisés para fazer o lado oeste com metade do comprimento dos lados norte e sul, também usando cortinas, dez postes e dez bases. Ele deve fazer o lado leste do mesmo comprimento, mas será diferente do lado oeste, porque terá uma cortina de entrada especial no centro, feita dos mesmos materiais que a cortina na entrada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"Deus se importa com todos os detalhes de nossa adoração", ou "A entrada do pátio e a entrada do tabernáculo ficam no lado leste, voltadas para o nascer do sol", ou "A cortina de entrada do pátio é muito especial como a cortina de entrada do tabernáculo. Será especial entrar na presença de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dá instruções a Moisés sobre o candelabro. Ele lhe diz para ordenar aos israelitas que lhe tragam azeite puro de azeitonas batidas. Ele diz que Arão e seus filhos deveriam acender as lâmpadas e mantê-las acesas na frente de Yahweh durante a noite toda, do entardecer até a manhã, todos os dias pelas gerações vindouras.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"Tudo o que usamos para adorar a Deus deve ser de alta qualidade, até mesmo o óleo da lâmpada", ou "A lâmpada na casa de Deus nunca se apaga, mesmo que as lâmpadas em todas as tendas israelitas se apagam todas as noites. Deus não dorme como as pessoas", ou "É difícil imaginar que Arão e seus filhos farão isso todas as noites pelas gerações vindouras, mas Deus merece nossa adoração durante todo o tempo e ele prometeu que sempre estará conosco".</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27.9–21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Deus disse a Moisés para fazer um pátio para o </w:t>
      </w:r>
      <w:r>
        <w:rPr>
          <w:b/>
          <w:lang w:val="pt_PT" w:bidi="pt_PT"/>
        </w:rPr>
        <w:t>tabernáculo</w:t>
      </w:r>
      <w:r>
        <w:rPr>
          <w:lang w:val="pt_PT" w:bidi="pt_PT"/>
        </w:rPr>
        <w:t xml:space="preserve">. A palavra tabernáculo às vezes se refere à tenda onde Yahweh vivia entre seu povo, os israelitas, antes de o templo ser construído. Tabernáculo também pode se referir a toda a área do tabernáculo, incluindo o pátio e tudo dentro dele. Para mais informações sobre o </w:t>
      </w:r>
      <w:r>
        <w:rPr>
          <w:lang w:val="pt_PT" w:bidi="pt_PT"/>
        </w:rPr>
        <w:t>tabernáculo</w:t>
      </w:r>
      <w:r>
        <w:rPr>
          <w:lang w:val="pt_PT" w:bidi="pt_PT"/>
        </w:rPr>
        <w:t>, consultem o Glossário Mestre.</w:t>
      </w:r>
    </w:p>
    <w:p>
      <w:pPr/>
      <w:r>
        <w:rPr>
          <w:lang w:val="pt_PT" w:bidi="pt_PT"/>
        </w:rPr>
      </w:r>
      <w:r>
        <w:rPr>
          <w:lang w:val="pt_PT" w:bidi="pt_PT"/>
        </w:rPr>
        <w:t xml:space="preserve">Deus disse a Moisés para fazer o pátio com 100 </w:t>
      </w:r>
      <w:r>
        <w:rPr>
          <w:b/>
          <w:lang w:val="pt_PT" w:bidi="pt_PT"/>
        </w:rPr>
        <w:t>côvados</w:t>
      </w:r>
      <w:r>
        <w:rPr>
          <w:lang w:val="pt_PT" w:bidi="pt_PT"/>
        </w:rPr>
        <w:t xml:space="preserve"> de comprimento nos lados sul e norte. Um côvado tem aproximadamente o comprimento médio do antebraço de um homem adulto, ou quase 50 centímetros de comprimento. Cem côvados teriam cerca de 50 metros de comprimento. Usem a mesma palavra ou frase para côvado, ou qualquer outra unidade de medida que vocês estejam usando, que vocês usaram em passagens anteriores. Para mais informações sobre um </w:t>
      </w:r>
      <w:r>
        <w:rPr>
          <w:lang w:val="pt_PT" w:bidi="pt_PT"/>
        </w:rPr>
        <w:t>côvado</w:t>
      </w:r>
      <w:r>
        <w:rPr>
          <w:lang w:val="pt_PT" w:bidi="pt_PT"/>
        </w:rPr>
        <w:t>, consultem o Glossário Mestre.</w:t>
      </w:r>
    </w:p>
    <w:p>
      <w:pPr/>
      <w:r>
        <w:rPr>
          <w:lang w:val="pt_PT" w:bidi="pt_PT"/>
        </w:rPr>
      </w:r>
      <w:r>
        <w:rPr>
          <w:lang w:val="pt_PT" w:bidi="pt_PT"/>
        </w:rPr>
        <w:t xml:space="preserve">Deus ordenou a Moisés que fizesse as cortinas do pátio de </w:t>
      </w:r>
      <w:r>
        <w:rPr>
          <w:b/>
          <w:lang w:val="pt_PT" w:bidi="pt_PT"/>
        </w:rPr>
        <w:t>linho fino trançado</w:t>
      </w:r>
      <w:r>
        <w:rPr>
          <w:lang w:val="pt_PT" w:bidi="pt_PT"/>
        </w:rPr>
        <w:t>. Algumas traduções dizem linho trançado ou retorcido. Estes seriam fios finos, ou mais estreitos, de linho, torcidos juntos para formar um fio maior. Usem a mesma palavra para "linho fino trançado" que vocês usaram em passagens anteriores.</w:t>
      </w:r>
    </w:p>
    <w:p>
      <w:pPr/>
      <w:r>
        <w:rPr>
          <w:lang w:val="pt_PT" w:bidi="pt_PT"/>
        </w:rPr>
      </w:r>
      <w:r>
        <w:rPr>
          <w:lang w:val="pt_PT" w:bidi="pt_PT"/>
        </w:rPr>
        <w:t xml:space="preserve">Parem aqui e, em grupo, olhem para uma imagem de </w:t>
      </w:r>
      <w:r>
        <w:rPr>
          <w:lang w:val="pt_PT" w:bidi="pt_PT"/>
        </w:rPr>
        <w:t>linho fino trançado</w:t>
      </w:r>
      <w:r>
        <w:rPr>
          <w:lang w:val="pt_PT" w:bidi="pt_PT"/>
        </w:rPr>
        <w:t>. Pause este áudio aqui.</w:t>
      </w:r>
    </w:p>
    <w:p>
      <w:pPr/>
      <w:r>
        <w:rPr>
          <w:lang w:val="pt_PT" w:bidi="pt_PT"/>
        </w:rPr>
      </w:r>
      <w:r>
        <w:rPr>
          <w:lang w:val="pt_PT" w:bidi="pt_PT"/>
        </w:rPr>
        <w:t xml:space="preserve">Deus disse a Moisés para fazer </w:t>
      </w:r>
      <w:r>
        <w:rPr>
          <w:b/>
          <w:lang w:val="pt_PT" w:bidi="pt_PT"/>
        </w:rPr>
        <w:t>bases de bronze</w:t>
      </w:r>
      <w:r>
        <w:rPr>
          <w:lang w:val="pt_PT" w:bidi="pt_PT"/>
        </w:rPr>
        <w:t xml:space="preserve"> para os postes. As </w:t>
      </w:r>
      <w:r>
        <w:rPr>
          <w:b/>
          <w:lang w:val="pt_PT" w:bidi="pt_PT"/>
        </w:rPr>
        <w:t>bases</w:t>
      </w:r>
      <w:r>
        <w:rPr>
          <w:lang w:val="pt_PT" w:bidi="pt_PT"/>
        </w:rPr>
        <w:t xml:space="preserve"> eram blocos de metal com uma cavidade no centro para manter os postes fixos no lugar. </w:t>
      </w:r>
      <w:r>
        <w:rPr>
          <w:b/>
          <w:lang w:val="pt_PT" w:bidi="pt_PT"/>
        </w:rPr>
        <w:t>Bronze</w:t>
      </w:r>
      <w:r>
        <w:rPr>
          <w:lang w:val="pt_PT" w:bidi="pt_PT"/>
        </w:rPr>
        <w:t xml:space="preserve"> era uma combinação de cobre e estanho. Usem a mesma palavra para bronze que vocês usaram em passagens anteriores. Para mais informações sobre </w:t>
      </w:r>
      <w:r>
        <w:rPr>
          <w:b/>
          <w:lang w:val="pt_PT" w:bidi="pt_PT"/>
        </w:rPr>
        <w:t>bronze</w:t>
      </w:r>
      <w:r>
        <w:rPr>
          <w:lang w:val="pt_PT" w:bidi="pt_PT"/>
        </w:rPr>
        <w:t>, consultem o Glossário Mestre.</w:t>
      </w:r>
    </w:p>
    <w:p>
      <w:pPr/>
      <w:r>
        <w:rPr>
          <w:lang w:val="pt_PT" w:bidi="pt_PT"/>
        </w:rPr>
      </w:r>
      <w:r>
        <w:rPr>
          <w:lang w:val="pt_PT" w:bidi="pt_PT"/>
        </w:rPr>
        <w:t xml:space="preserve">Parem aqui e, em grupo, olhem para uma imagem de uma </w:t>
      </w:r>
      <w:r>
        <w:rPr>
          <w:lang w:val="pt_PT" w:bidi="pt_PT"/>
        </w:rPr>
        <w:t>base de bronze</w:t>
      </w:r>
      <w:r>
        <w:rPr>
          <w:lang w:val="pt_PT" w:bidi="pt_PT"/>
        </w:rPr>
        <w:t>. Pause este áudio aqui.</w:t>
      </w:r>
    </w:p>
    <w:p>
      <w:pPr/>
      <w:r>
        <w:rPr>
          <w:lang w:val="pt_PT" w:bidi="pt_PT"/>
        </w:rPr>
      </w:r>
      <w:r>
        <w:rPr>
          <w:lang w:val="pt_PT" w:bidi="pt_PT"/>
        </w:rPr>
        <w:t xml:space="preserve">Deus disse a Moisés para fazer ganchos e </w:t>
      </w:r>
      <w:r>
        <w:rPr>
          <w:b/>
          <w:lang w:val="pt_PT" w:bidi="pt_PT"/>
        </w:rPr>
        <w:t>cintas</w:t>
      </w:r>
      <w:r>
        <w:rPr>
          <w:lang w:val="pt_PT" w:bidi="pt_PT"/>
        </w:rPr>
        <w:t xml:space="preserve">, ou argolas, de </w:t>
      </w:r>
      <w:r>
        <w:rPr>
          <w:b/>
          <w:lang w:val="pt_PT" w:bidi="pt_PT"/>
        </w:rPr>
        <w:t>prata</w:t>
      </w:r>
      <w:r>
        <w:rPr>
          <w:lang w:val="pt_PT" w:bidi="pt_PT"/>
        </w:rPr>
        <w:t xml:space="preserve"> e bronze. A prata e o bronze eram tipos de metal que não eram tão caros quanto o ouro. Usem as mesmas palavras para prata e bronze que vocês usaram em passagens anteriores. As cintas, ou argolas, provavelmente eram tiras de metal que circundavam os postes. Os ganchos de prata para segurar as cortinas podem ter sido presos a essas cintas de prata.</w:t>
      </w:r>
    </w:p>
    <w:p>
      <w:pPr/>
      <w:r>
        <w:rPr>
          <w:lang w:val="pt_PT" w:bidi="pt_PT"/>
        </w:rPr>
      </w:r>
      <w:r>
        <w:rPr>
          <w:lang w:val="pt_PT" w:bidi="pt_PT"/>
        </w:rPr>
        <w:t xml:space="preserve">Deus disse a Moisés que mandasse os homens fazerem uma </w:t>
      </w:r>
      <w:r>
        <w:rPr>
          <w:b/>
          <w:lang w:val="pt_PT" w:bidi="pt_PT"/>
        </w:rPr>
        <w:t>cortina</w:t>
      </w:r>
      <w:r>
        <w:rPr>
          <w:lang w:val="pt_PT" w:bidi="pt_PT"/>
        </w:rPr>
        <w:t xml:space="preserve"> para a entrada do pátio. Algumas traduções a chamam de véu ou tela. Esta é a mesma palavra que foi usada para a cortina na entrada do tabernáculo. Usem a mesma palavra ou frase para cortina aqui que vocês usaram na passagem sobre a entrada do tabernáculo.</w:t>
      </w:r>
    </w:p>
    <w:p>
      <w:pPr/>
      <w:r>
        <w:rPr>
          <w:lang w:val="pt_PT" w:bidi="pt_PT"/>
        </w:rPr>
      </w:r>
      <w:r>
        <w:rPr>
          <w:lang w:val="pt_PT" w:bidi="pt_PT"/>
        </w:rPr>
        <w:t xml:space="preserve">Deus instruiu Moisés a fazer com que os israelitas trouxessem óleo de </w:t>
      </w:r>
      <w:r>
        <w:rPr>
          <w:b/>
          <w:lang w:val="pt_PT" w:bidi="pt_PT"/>
        </w:rPr>
        <w:t>azeitonas batidas</w:t>
      </w:r>
      <w:r>
        <w:rPr>
          <w:lang w:val="pt_PT" w:bidi="pt_PT"/>
        </w:rPr>
        <w:t xml:space="preserve"> para o candelabro. O óleo de azeitonas batidas era diferente do óleo de azeitonas prensadas. Os israelitas removiam o óleo das azeitonas à mão, usando um almofariz e um pilão em vez de usar uma prensa de vinho. Esse óleo era o óleo de melhor qualidade, porque fornecia uma luz brilhante com menos fumaça.</w:t>
      </w:r>
    </w:p>
    <w:p>
      <w:pPr/>
      <w:r>
        <w:rPr>
          <w:lang w:val="pt_PT" w:bidi="pt_PT"/>
        </w:rPr>
      </w:r>
      <w:r>
        <w:rPr>
          <w:lang w:val="pt_PT" w:bidi="pt_PT"/>
        </w:rPr>
        <w:t xml:space="preserve">Parem aqui e, em grupo, olhem para uma imagem de </w:t>
      </w:r>
      <w:r>
        <w:rPr>
          <w:lang w:val="pt_PT" w:bidi="pt_PT"/>
        </w:rPr>
        <w:t>azeitonas</w:t>
      </w:r>
      <w:r>
        <w:rPr>
          <w:lang w:val="pt_PT" w:bidi="pt_PT"/>
        </w:rPr>
        <w:t xml:space="preserve"> e um </w:t>
      </w:r>
      <w:r>
        <w:rPr>
          <w:lang w:val="pt_PT" w:bidi="pt_PT"/>
        </w:rPr>
        <w:t>pilão e almofariz</w:t>
      </w:r>
      <w:r>
        <w:rPr>
          <w:lang w:val="pt_PT" w:bidi="pt_PT"/>
        </w:rPr>
        <w:t>. Pause este áudio aqui.</w:t>
      </w:r>
    </w:p>
    <w:p>
      <w:pPr/>
      <w:r>
        <w:rPr>
          <w:lang w:val="pt_PT" w:bidi="pt_PT"/>
        </w:rPr>
      </w:r>
      <w:r>
        <w:rPr>
          <w:lang w:val="pt_PT" w:bidi="pt_PT"/>
        </w:rPr>
        <w:t xml:space="preserve">Deus disse a Moisés para colocar o candelabro na </w:t>
      </w:r>
      <w:r>
        <w:rPr>
          <w:b/>
          <w:lang w:val="pt_PT" w:bidi="pt_PT"/>
        </w:rPr>
        <w:t>tenda do encontro</w:t>
      </w:r>
      <w:r>
        <w:rPr>
          <w:lang w:val="pt_PT" w:bidi="pt_PT"/>
        </w:rPr>
        <w:t>. Era assim que chamavam a tenda onde Moisés costumava se encontrar com Deus antes de os israelitas construírem o tabernáculo. Aqui se refere ao tabernáculo.</w:t>
      </w:r>
    </w:p>
    <w:p>
      <w:pPr/>
      <w:r>
        <w:rPr>
          <w:lang w:val="pt_PT" w:bidi="pt_PT"/>
        </w:rPr>
      </w:r>
      <w:r>
        <w:rPr>
          <w:lang w:val="pt_PT" w:bidi="pt_PT"/>
        </w:rPr>
        <w:t xml:space="preserve">Deus disse para colocar o candelabro diante da cortina que protegia a </w:t>
      </w:r>
      <w:r>
        <w:rPr>
          <w:b/>
          <w:lang w:val="pt_PT" w:bidi="pt_PT"/>
        </w:rPr>
        <w:t>arca do testemunho</w:t>
      </w:r>
      <w:r>
        <w:rPr>
          <w:lang w:val="pt_PT" w:bidi="pt_PT"/>
        </w:rPr>
        <w:t xml:space="preserve">, que algumas traduções chamam de </w:t>
      </w:r>
      <w:r>
        <w:rPr>
          <w:b/>
          <w:lang w:val="pt_PT" w:bidi="pt_PT"/>
        </w:rPr>
        <w:t>arca da aliança</w:t>
      </w:r>
      <w:r>
        <w:rPr>
          <w:lang w:val="pt_PT" w:bidi="pt_PT"/>
        </w:rPr>
        <w:t xml:space="preserve">. A arca do testemunho era a caixa que continha as tábuas de pedra da lei. Tudo na arca do testemunho testificava, ou dava evidências, de que Deus havia sido fiel a sua aliança com os israelitas. Para mais informações sobre a </w:t>
      </w:r>
      <w:r>
        <w:rPr>
          <w:b/>
          <w:lang w:val="pt_PT" w:bidi="pt_PT"/>
        </w:rPr>
        <w:t>arca da aliança</w:t>
      </w:r>
      <w:r>
        <w:rPr>
          <w:lang w:val="pt_PT" w:bidi="pt_PT"/>
        </w:rPr>
        <w:t xml:space="preserve">, consultem o Glossário Mestre. Se vocês traduzirem isso como a arca do testemunho, usem as mesmas palavras para arca e testemunho que vocês usaram anteriormente. Para mais informações sobre </w:t>
      </w:r>
      <w:r>
        <w:rPr>
          <w:lang w:val="pt_PT" w:bidi="pt_PT"/>
        </w:rPr>
        <w:t>testemunho</w:t>
      </w:r>
      <w:r>
        <w:rPr>
          <w:lang w:val="pt_PT" w:bidi="pt_PT"/>
        </w:rPr>
        <w:t>, consultem o Glossário Mestre.</w:t>
      </w:r>
    </w:p>
    <w:p>
      <w:pPr/>
      <w:r>
        <w:rPr>
          <w:lang w:val="pt_PT" w:bidi="pt_PT"/>
        </w:rPr>
      </w:r>
      <w:r>
        <w:rPr>
          <w:lang w:val="pt_PT" w:bidi="pt_PT"/>
        </w:rPr>
        <w:t xml:space="preserve">Deus disse para manter as lâmpadas acesas do entardecer até a manhã na frente de </w:t>
      </w:r>
      <w:r>
        <w:rPr>
          <w:b/>
          <w:lang w:val="pt_PT" w:bidi="pt_PT"/>
        </w:rPr>
        <w:t>Yahweh</w:t>
      </w:r>
      <w:r>
        <w:rPr>
          <w:lang w:val="pt_PT" w:bidi="pt_PT"/>
        </w:rPr>
        <w:t xml:space="preserve">. Deus usa seu nome pessoal Yahweh aqui. Usem o mesmo nome para Yahweh que vocês têm em passagens anteriores, e consultem o Glossário Mestre para mais informações sobre </w:t>
      </w:r>
      <w:r>
        <w:rPr>
          <w:lang w:val="pt_PT" w:bidi="pt_PT"/>
        </w:rPr>
        <w:t>Yahweh</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28:1–14</w:t>
      </w:r>
      <w:r>
        <w:rPr>
          <w:lang w:val="pt_PT" w:bidi="pt_PT"/>
        </w:rPr>
      </w:r>
    </w:p>
    <w:p>
      <w:pPr>
        <w:pStyle w:val="Heading3"/>
      </w:pPr>
      <w:r>
        <w:rPr>
          <w:lang w:val="pt_PT" w:bidi="pt_PT"/>
        </w:rPr>
        <w:t>Ouvir e Sentir</w:t>
      </w:r>
    </w:p>
    <w:p>
      <w:pPr/>
      <w:r>
        <w:rPr>
          <w:lang w:val="pt_PT" w:bidi="pt_PT"/>
        </w:rPr>
      </w:r>
      <w:r>
        <w:rPr>
          <w:lang w:val="pt_PT" w:bidi="pt_PT"/>
        </w:rPr>
        <w:t>Nesta etapa, ouçam Êxodo 28.1–14 e guardem em seus corações.</w:t>
      </w:r>
    </w:p>
    <w:p>
      <w:pPr/>
      <w:r>
        <w:rPr>
          <w:lang w:val="pt_PT" w:bidi="pt_PT"/>
        </w:rPr>
      </w:r>
      <w:r>
        <w:rPr>
          <w:lang w:val="pt_PT" w:bidi="pt_PT"/>
        </w:rPr>
        <w:t>Ouçam uma versão em áudio de Êxodo 28.1–14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28.1–14 na tradução mais fácil de entender.</w:t>
      </w:r>
    </w:p>
    <w:p>
      <w:pPr/>
      <w:r>
        <w:rPr>
          <w:lang w:val="pt_PT" w:bidi="pt_PT"/>
        </w:rPr>
      </w:r>
      <w:r>
        <w:rPr>
          <w:lang w:val="pt_PT" w:bidi="pt_PT"/>
        </w:rPr>
        <w:t>Nessa passagem, Yahweh está falando com Moisés no monte Sinai. O restante dos israelitas, o povo de Israel, está esperando ao pé do monte Sinai. Arão, o irmão de Moisés, está com os israelitas e é o líder dos israelitas durante a ausência de Moisés. Yahweh continua a dar instruções a Moisés sobre como os israelitas devem adorá-lo. Nas passagens anteriores, Yahweh instruiu Moisés sobre a construção do tabernáculo e seus utensílios. Nessa passagem, Yahweh dá informações a Moisés sobre quem deve servir a Deus no tabernáculo e sobre suas roupas especiais.</w:t>
      </w:r>
    </w:p>
    <w:p>
      <w:pPr/>
      <w:r>
        <w:rPr>
          <w:lang w:val="pt_PT" w:bidi="pt_PT"/>
        </w:rPr>
      </w:r>
      <w:r>
        <w:rPr>
          <w:lang w:val="pt_PT" w:bidi="pt_PT"/>
        </w:rPr>
        <w:t>Yahweh diz a Moisés para trazer Arão, o irmão mais velho de Moisés, e os filhos de Arão para serem seus sacerdotes. Sacerdotes são pessoas que Yahweh separa para um trabalho especial no tabernáculo. Os sacerdotes servem a Yahweh cumprindo as ordens de Yahweh no tabernáculo. Yahweh se agrada quando seus sacerdotes o servem corretamente. Os sacerdotes também representam o povo de Israel diante de Yahweh, para lembrar Yahweh de todo o povo de Israel. Os filhos de Arão se chamam Nadabe, Abiú, Eleazar e Itamar. Isso mostra que Yahweh planejou que o sacerdócio fosse herdado, transmitido de geração em geração, de pai para filho. Yahweh nomeia os filhos homens de Arão, isto é, seus filhos, o que mostra que os sacerdotes no tabernáculo são sempre homens.</w:t>
      </w:r>
    </w:p>
    <w:p>
      <w:pPr/>
      <w:r>
        <w:rPr>
          <w:lang w:val="pt_PT" w:bidi="pt_PT"/>
        </w:rPr>
      </w:r>
      <w:r>
        <w:rPr>
          <w:lang w:val="pt_PT" w:bidi="pt_PT"/>
        </w:rPr>
        <w:t>Parem aqui e discutam esta pergunta em grupo: quais funções existem em sua comunidade que são herdadas de uma geração para outra? Existem funções diferentes passadas de pais para filhos em comparação com as que são passadas de mães para filhas? Pause este áudio aqui.</w:t>
      </w:r>
    </w:p>
    <w:p>
      <w:pPr/>
      <w:r>
        <w:rPr>
          <w:lang w:val="pt_PT" w:bidi="pt_PT"/>
        </w:rPr>
      </w:r>
      <w:r>
        <w:rPr>
          <w:lang w:val="pt_PT" w:bidi="pt_PT"/>
        </w:rPr>
        <w:t>Yahweh dá instruções a Moisés sobre as roupas que os sacerdotes usarão. As roupas especiais de Arão são santas, ou separadas, para quando ele serve a Yahweh. As roupas dão glória, ou honra, e beleza a Arão e mostram o trabalho especial de Arão como sumo sacerdote. Israel é um grupo de pessoas lideradas por Yahweh, e Arão é o sumo sacerdote de Yahweh. Isso significa que Arão é feito líder do povo de Israel. Arão é um representante especial de Yahweh para o povo. Yahweh mostra essa importância quando ele dá a Arão essas roupas especiais.</w:t>
      </w:r>
    </w:p>
    <w:p>
      <w:pPr/>
      <w:r>
        <w:rPr>
          <w:lang w:val="pt_PT" w:bidi="pt_PT"/>
        </w:rPr>
      </w:r>
      <w:r>
        <w:rPr>
          <w:lang w:val="pt_PT" w:bidi="pt_PT"/>
        </w:rPr>
        <w:t>Parem aqui e discutam esta pergunta em grupo: quais roupas especiais seus líderes usam para mostrar a posição deles na sociedade de vocês? Pause este áudio aqui.</w:t>
      </w:r>
    </w:p>
    <w:p>
      <w:pPr/>
      <w:r>
        <w:rPr>
          <w:lang w:val="pt_PT" w:bidi="pt_PT"/>
        </w:rPr>
      </w:r>
      <w:r>
        <w:rPr>
          <w:lang w:val="pt_PT" w:bidi="pt_PT"/>
        </w:rPr>
        <w:t>Yahweh quer que os artesãos israelitas façam as roupas especiais. Yahweh dá sabedoria, ou habilidade, aos artífices por meio de seu espírito. Yahweh dá uma lista de seis itens de roupas para a função de sumo sacerdote. Os seis itens são um peitoral, uma estola sacerdotal, um manto, uma túnica bordada, um turbante e uma faixa, ou cinto de tecido. Por cima das roupas de linho usadas por baixo, o sumo sacerdote veste a túnica bordada, depois o manto, depois a estola sacerdotal e, por fim, o peitoral. O sumo sacerdote enrolava um cinto de tecido em torno de si para prender essas roupas no lugar. O sumo sacerdote usa um turbante na cabeça. Yahweh explica cada item com mais detalhes depois da lista. As roupas cobrem o corpo, as pernas, os braços e a cabeça. Yahweh não inclui calçados na lista de roupas. Pode ser que os sacerdotes de Yahweh o servissem descalços. Isso nos lembra de quando Yahweh disse a Moisés para tirar suas sandálias quando ele se aproximou da presença de Yahweh na sarça ardente no monte Sinai, antes de ele retornar ao Egito para libertar os israelitas.</w:t>
      </w:r>
    </w:p>
    <w:p>
      <w:pPr/>
      <w:r>
        <w:rPr>
          <w:lang w:val="pt_PT" w:bidi="pt_PT"/>
        </w:rPr>
      </w:r>
      <w:r>
        <w:rPr>
          <w:lang w:val="pt_PT" w:bidi="pt_PT"/>
        </w:rPr>
        <w:t>Parem aqui e discutam esta pergunta em grupo: o que vocês pensam sobre pés descalços em sua cultura? Contem uma história sobre como as pessoas aceitaram alguém com base no que essa pessoa estava usando nos pés. Pause este áudio aqui.</w:t>
      </w:r>
    </w:p>
    <w:p>
      <w:pPr/>
      <w:r>
        <w:rPr>
          <w:lang w:val="pt_PT" w:bidi="pt_PT"/>
        </w:rPr>
      </w:r>
      <w:r>
        <w:rPr>
          <w:lang w:val="pt_PT" w:bidi="pt_PT"/>
        </w:rPr>
        <w:t>Os artífices fizeram as roupas para os filhos de Arão enquanto serviam a Yahweh no tabernáculo. Os artífices usaram materiais especiais que eram caros e de alta qualidade. Yahweh quer que os artífices usem o mesmo tecido e fio para fazer as roupas dos sacerdotes que os usados nas cortinas internas do tabernáculo. Os desenhos são bordados no tecido das roupas ou entretecidos no próprio tecido com fios de ouro e fios azuis, roxos e carmesim, ou escarlates. O linho fino é um tipo de tecido que é mais macio e mais fino ao toque em comparação às roupas cotidianas da época. Vocês se lembrarão de que os israelitas tinham ouro, pedras preciosas, tecido fino e fios desde quando levaram itens valiosos dos egípcios quando deixaram o Egito.</w:t>
      </w:r>
    </w:p>
    <w:p>
      <w:pPr/>
      <w:r>
        <w:rPr>
          <w:lang w:val="pt_PT" w:bidi="pt_PT"/>
        </w:rPr>
      </w:r>
      <w:r>
        <w:rPr>
          <w:lang w:val="pt_PT" w:bidi="pt_PT"/>
        </w:rPr>
        <w:t xml:space="preserve">Parem aqui e olhem para uma imagem de um </w:t>
      </w:r>
      <w:r>
        <w:rPr>
          <w:b/>
          <w:lang w:val="pt_PT" w:bidi="pt_PT"/>
        </w:rPr>
        <w:t>fio de ouro</w:t>
      </w:r>
      <w:r>
        <w:rPr>
          <w:lang w:val="pt_PT" w:bidi="pt_PT"/>
        </w:rPr>
        <w:t>. Pause este áudio aqui.</w:t>
      </w:r>
    </w:p>
    <w:p>
      <w:pPr/>
      <w:r>
        <w:rPr>
          <w:lang w:val="pt_PT" w:bidi="pt_PT"/>
        </w:rPr>
      </w:r>
      <w:r>
        <w:rPr>
          <w:lang w:val="pt_PT" w:bidi="pt_PT"/>
        </w:rPr>
        <w:t xml:space="preserve">Parem aqui e olhem para uma imagem de um </w:t>
      </w:r>
      <w:r>
        <w:rPr>
          <w:b/>
          <w:lang w:val="pt_PT" w:bidi="pt_PT"/>
        </w:rPr>
        <w:t>fio azul</w:t>
      </w:r>
      <w:r>
        <w:rPr>
          <w:lang w:val="pt_PT" w:bidi="pt_PT"/>
        </w:rPr>
        <w:t>. Pause este áudio aqui.</w:t>
      </w:r>
    </w:p>
    <w:p>
      <w:pPr/>
      <w:r>
        <w:rPr>
          <w:lang w:val="pt_PT" w:bidi="pt_PT"/>
        </w:rPr>
      </w:r>
      <w:r>
        <w:rPr>
          <w:lang w:val="pt_PT" w:bidi="pt_PT"/>
        </w:rPr>
        <w:t xml:space="preserve">Parem aqui e olhem para uma imagem de um </w:t>
      </w:r>
      <w:r>
        <w:rPr>
          <w:b/>
          <w:lang w:val="pt_PT" w:bidi="pt_PT"/>
        </w:rPr>
        <w:t>fio roxo</w:t>
      </w:r>
      <w:r>
        <w:rPr>
          <w:lang w:val="pt_PT" w:bidi="pt_PT"/>
        </w:rPr>
        <w:t>. Pause este áudio aqui.</w:t>
      </w:r>
    </w:p>
    <w:p>
      <w:pPr/>
      <w:r>
        <w:rPr>
          <w:lang w:val="pt_PT" w:bidi="pt_PT"/>
        </w:rPr>
      </w:r>
      <w:r>
        <w:rPr>
          <w:lang w:val="pt_PT" w:bidi="pt_PT"/>
        </w:rPr>
        <w:t xml:space="preserve">Parem aqui e olhem para uma imagem de um </w:t>
      </w:r>
      <w:r>
        <w:rPr>
          <w:lang w:val="pt_PT" w:bidi="pt_PT"/>
        </w:rPr>
        <w:t>fio camesim, ou escarlate. Paus</w:t>
      </w:r>
      <w:r>
        <w:rPr>
          <w:lang w:val="pt_PT" w:bidi="pt_PT"/>
        </w:rPr>
        <w:t>e este áudio aqui.</w:t>
      </w:r>
    </w:p>
    <w:p>
      <w:pPr/>
      <w:r>
        <w:rPr>
          <w:lang w:val="pt_PT" w:bidi="pt_PT"/>
        </w:rPr>
      </w:r>
      <w:r>
        <w:rPr>
          <w:lang w:val="pt_PT" w:bidi="pt_PT"/>
        </w:rPr>
        <w:t xml:space="preserve">Parem aqui e olhem para um </w:t>
      </w:r>
      <w:r>
        <w:rPr>
          <w:lang w:val="pt_PT" w:bidi="pt_PT"/>
        </w:rPr>
        <w:t>tecido de linho fino</w:t>
      </w:r>
      <w:r>
        <w:rPr>
          <w:lang w:val="pt_PT" w:bidi="pt_PT"/>
        </w:rPr>
        <w:t>. Pause este áudio aqui.</w:t>
      </w:r>
    </w:p>
    <w:p>
      <w:pPr/>
      <w:r>
        <w:rPr>
          <w:lang w:val="pt_PT" w:bidi="pt_PT"/>
        </w:rPr>
      </w:r>
      <w:r>
        <w:rPr>
          <w:lang w:val="pt_PT" w:bidi="pt_PT"/>
        </w:rPr>
        <w:t xml:space="preserve">Parem aqui e olhem para uma imagem de um </w:t>
      </w:r>
      <w:r>
        <w:rPr>
          <w:lang w:val="pt_PT" w:bidi="pt_PT"/>
        </w:rPr>
        <w:t>sumo sacerdote com suas roupas especiais</w:t>
      </w:r>
      <w:r>
        <w:rPr>
          <w:lang w:val="pt_PT" w:bidi="pt_PT"/>
        </w:rPr>
        <w:t>. Pause este áudio aqui.</w:t>
      </w:r>
    </w:p>
    <w:p>
      <w:pPr/>
      <w:r>
        <w:rPr>
          <w:lang w:val="pt_PT" w:bidi="pt_PT"/>
        </w:rPr>
      </w:r>
      <w:r>
        <w:rPr>
          <w:lang w:val="pt_PT" w:bidi="pt_PT"/>
        </w:rPr>
        <w:t xml:space="preserve">Yahweh deu instruções a Moisés para fazer a </w:t>
      </w:r>
      <w:r>
        <w:rPr>
          <w:b/>
          <w:lang w:val="pt_PT" w:bidi="pt_PT"/>
        </w:rPr>
        <w:t>estola sacerdotal</w:t>
      </w:r>
      <w:r>
        <w:rPr>
          <w:lang w:val="pt_PT" w:bidi="pt_PT"/>
        </w:rPr>
        <w:t xml:space="preserve"> do sumo sacerdote. Uma estola sacerdotal é uma peça de roupa que era comum na época, mas poderia ser muito simples ou altamente decorativa. A estola sacerdotal do sumo sacerdote é altamente decorada e muito impressionante de se olhar. O material para a estola sacerdotal é tecido ou decorado na superfície com fios de ouro, azuis, roxos e vermelhos vivos. O material principal é linho fino. Não sabemos exatamente como era uma estola sacerdotal, mas sabemos que ela cobria o corpo dos ombros até a coxa. Os artífices possivelmente fizeram a estola sacerdotal de dois pedaços de material na frente e dois atrás. Outra possibilidade é que eles tenham feito a estola sacerdotal de dois pedaços de material, um na frente do corpo e outro nas costas. A parte da frente da estola sacerdotal é unida à parte de trás por meio de peças sobre os ombros, ou alças. A estola sacerdotal é presa ao corpo com um cinto de tecido às vezes chamado de cinta, ou faixa. O cinto de tecido parece ser parte da estola sacerdotal, porque é feito com o mesmo fio e material.</w:t>
      </w:r>
    </w:p>
    <w:p>
      <w:pPr/>
      <w:r>
        <w:rPr>
          <w:lang w:val="pt_PT" w:bidi="pt_PT"/>
        </w:rPr>
      </w:r>
      <w:r>
        <w:rPr>
          <w:lang w:val="pt_PT" w:bidi="pt_PT"/>
        </w:rPr>
        <w:t xml:space="preserve">Parem aqui e olhem para uma imagem de </w:t>
      </w:r>
      <w:r>
        <w:rPr>
          <w:b/>
          <w:lang w:val="pt_PT" w:bidi="pt_PT"/>
        </w:rPr>
        <w:t>possíveis desenhos para uma estola sacerdotal de um sumo sacerdote</w:t>
      </w:r>
      <w:r>
        <w:rPr>
          <w:lang w:val="pt_PT" w:bidi="pt_PT"/>
        </w:rPr>
        <w:t>. Pause este áudio aqui.</w:t>
      </w:r>
    </w:p>
    <w:p>
      <w:pPr/>
      <w:r>
        <w:rPr>
          <w:lang w:val="pt_PT" w:bidi="pt_PT"/>
        </w:rPr>
      </w:r>
      <w:r>
        <w:rPr>
          <w:lang w:val="pt_PT" w:bidi="pt_PT"/>
        </w:rPr>
        <w:t>Embora os israelitas fossem escravos no Egito, eles realizavam uma variedade de trabalhos habilidosos. Isso significava que os israelitas faziam um trabalho refinado em tecelagem, bordado, trabalhos em metais preciosos e moldagem de pedras semipreciosas. Os artífices eram capazes de produzir as roupas para os sacerdotes do tabernáculo.</w:t>
      </w:r>
    </w:p>
    <w:p>
      <w:pPr/>
      <w:r>
        <w:rPr>
          <w:lang w:val="pt_PT" w:bidi="pt_PT"/>
        </w:rPr>
      </w:r>
      <w:r>
        <w:rPr>
          <w:lang w:val="pt_PT" w:bidi="pt_PT"/>
        </w:rPr>
        <w:t>A pedra nas alças dos ombros provavelmente era ônix. Ônix muitas vezes apresenta uma mistura de cores, mas a pedra também pode ser cornalina vermelha. Artesãos esculpiam as pedras valiosas em formatos adequados para serem colocadas nas alças dos ombros. Há muitas cores de ônix, incluindo creme claro, branco, marrom, vermelho e preto. Não sabemos a cor da pedra usada para a estola sacerdotal.</w:t>
      </w:r>
    </w:p>
    <w:p>
      <w:pPr/>
      <w:r>
        <w:rPr>
          <w:lang w:val="pt_PT" w:bidi="pt_PT"/>
        </w:rPr>
      </w:r>
      <w:r>
        <w:rPr>
          <w:lang w:val="pt_PT" w:bidi="pt_PT"/>
        </w:rPr>
        <w:t xml:space="preserve">Parem aqui e olhem para uma imagem de uma </w:t>
      </w:r>
      <w:r>
        <w:rPr>
          <w:lang w:val="pt_PT" w:bidi="pt_PT"/>
        </w:rPr>
        <w:t>pedra ônix</w:t>
      </w:r>
      <w:r>
        <w:rPr>
          <w:lang w:val="pt_PT" w:bidi="pt_PT"/>
        </w:rPr>
        <w:t xml:space="preserve"> em várias cores. Pause este áudio aqui.</w:t>
      </w:r>
    </w:p>
    <w:p>
      <w:pPr/>
      <w:r>
        <w:rPr>
          <w:lang w:val="pt_PT" w:bidi="pt_PT"/>
        </w:rPr>
      </w:r>
      <w:r>
        <w:rPr>
          <w:lang w:val="pt_PT" w:bidi="pt_PT"/>
        </w:rPr>
        <w:t>Yahweh diz a Moisés para gravar os nomes dos "filhos de Israel" nas pedras nas alças dos ombros. Os "filhos de Israel" são os doze filhos de Jacó que entraram no Egito. Esses filhos se tornaram os antepassados das doze tribos de Israel. Os artífices gravarão seis dos nomes em uma pedra e seis dos nomes na outra pedra. Eles gravarão os nomes na ordem em que os filhos nasceram.</w:t>
      </w:r>
    </w:p>
    <w:p>
      <w:pPr/>
      <w:r>
        <w:rPr>
          <w:lang w:val="pt_PT" w:bidi="pt_PT"/>
        </w:rPr>
      </w:r>
      <w:r>
        <w:rPr>
          <w:lang w:val="pt_PT" w:bidi="pt_PT"/>
        </w:rPr>
        <w:t>Os artesãos prenderão as pedras às peças dos ombros, ou alças, da estola sacerdotal usando ouro transformado em fios finos e moldado ou entrelaçado em um padrão. Essa técnica é conhecida como trabalho de filigrana de ouro. Os artesãos colocam fios de ouro ao redor da borda das pedras e prendem cada pedra com o fio de ouro à alça dos ombros, para que as pedras não caiam da alça dos ombros.</w:t>
      </w:r>
    </w:p>
    <w:p>
      <w:pPr/>
      <w:r>
        <w:rPr>
          <w:lang w:val="pt_PT" w:bidi="pt_PT"/>
        </w:rPr>
      </w:r>
      <w:r>
        <w:rPr>
          <w:lang w:val="pt_PT" w:bidi="pt_PT"/>
        </w:rPr>
        <w:t xml:space="preserve">Parem aqui e olhem para um </w:t>
      </w:r>
      <w:r>
        <w:rPr>
          <w:lang w:val="pt_PT" w:bidi="pt_PT"/>
        </w:rPr>
        <w:t>trabalho de filigrana de fio de ouro ao redor de uma pedra preciosa</w:t>
      </w:r>
      <w:r>
        <w:rPr>
          <w:lang w:val="pt_PT" w:bidi="pt_PT"/>
        </w:rPr>
        <w:t>. Pause este áudio aqui.</w:t>
      </w:r>
    </w:p>
    <w:p>
      <w:pPr/>
      <w:r>
        <w:rPr>
          <w:lang w:val="pt_PT" w:bidi="pt_PT"/>
        </w:rPr>
      </w:r>
      <w:r>
        <w:rPr>
          <w:lang w:val="pt_PT" w:bidi="pt_PT"/>
        </w:rPr>
        <w:t>Quando Arão está usando a estola sacerdotal no tabernáculo, as pedras podem ser para lembrar Yahweh do povo de Israel ou elas podem lembrar Arão do povo de Israel. A decoração final da estola sacerdotal é composta por correntes de ouro que são presas às alças dos ombros. Elas podem ser presas separadamente às alças ou às armações de fios finos de ouro ao redor das pedras. Artesãos provavelmente torciam fios de ouro juntos, como uma corda fina ou um cordão. Os artesãos podem ter transformado a corda de ouro torcida em correntes ou usado o cordão fino nas alças dos ombros.</w:t>
      </w:r>
    </w:p>
    <w:p>
      <w:pPr/>
      <w:r>
        <w:rPr>
          <w:lang w:val="pt_PT" w:bidi="pt_PT"/>
        </w:rPr>
      </w:r>
      <w:r>
        <w:rPr>
          <w:lang w:val="pt_PT" w:bidi="pt_PT"/>
        </w:rPr>
        <w:t xml:space="preserve">Parem aqui e olhem para uma imagem de um </w:t>
      </w:r>
      <w:r>
        <w:rPr>
          <w:lang w:val="pt_PT" w:bidi="pt_PT"/>
        </w:rPr>
        <w:t>fio de ouro torcido em um cordão</w:t>
      </w:r>
      <w:r>
        <w:rPr>
          <w:lang w:val="pt_PT" w:bidi="pt_PT"/>
        </w:rPr>
        <w:t>. Pause este áudio aqui.</w:t>
      </w:r>
    </w:p>
    <w:p>
      <w:pPr/>
      <w:r>
        <w:rPr>
          <w:lang w:val="pt_PT" w:bidi="pt_PT"/>
        </w:rPr>
      </w:r>
      <w:r>
        <w:rPr>
          <w:lang w:val="pt_PT" w:bidi="pt_PT"/>
        </w:rPr>
        <w:t xml:space="preserve">Pare aqui e veja uma imagem de </w:t>
      </w:r>
      <w:r>
        <w:rPr>
          <w:b/>
          <w:lang w:val="pt_PT" w:bidi="pt_PT"/>
        </w:rPr>
        <w:t>fio de ouro transformado em corrente</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28.1–14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dá instruções a Moisés sobre constituir sacerdotes para servirem no tabernáculo. Os sacerdotes são o irmão de Moisés, Arão e seus filhos: Nadabe, Abiú, Eleazar e Itamar.</w:t>
      </w:r>
    </w:p>
    <w:p>
      <w:pPr/>
      <w:r>
        <w:rPr>
          <w:lang w:val="pt_PT" w:bidi="pt_PT"/>
        </w:rPr>
      </w:r>
      <w:r>
        <w:rPr>
          <w:b/>
          <w:lang w:val="pt_PT" w:bidi="pt_PT"/>
        </w:rPr>
        <w:t>Na segunda cena:</w:t>
      </w:r>
      <w:r>
        <w:rPr>
          <w:lang w:val="pt_PT" w:bidi="pt_PT"/>
        </w:rPr>
        <w:t xml:space="preserve"> Yahweh dá instruções a Moisés sobre como os artífices devem fazer roupas especiais para os sacerdotes.</w:t>
      </w:r>
    </w:p>
    <w:p>
      <w:pPr/>
      <w:r>
        <w:rPr>
          <w:lang w:val="pt_PT" w:bidi="pt_PT"/>
        </w:rPr>
      </w:r>
      <w:r>
        <w:rPr>
          <w:b/>
          <w:lang w:val="pt_PT" w:bidi="pt_PT"/>
        </w:rPr>
        <w:t>Na terceira cena:</w:t>
      </w:r>
      <w:r>
        <w:rPr>
          <w:lang w:val="pt_PT" w:bidi="pt_PT"/>
        </w:rPr>
        <w:t xml:space="preserve"> Yahweh fornece informações detalhadas sobre a decoração da estola sacerdotal para o sumo sacerdote.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e seus filhos: Nadabe, Abiú, Eleazar e Itamar</w:t>
      </w:r>
    </w:p>
    <w:p>
      <w:pPr>
        <w:pStyle w:val="ListBullet"/>
        <w:spacing w:line="240" w:lineRule="auto"/>
        <w:ind w:left="720"/>
      </w:pPr>
      <w:r>
        <w:rPr>
          <w:lang w:val="pt_PT" w:bidi="pt_PT"/>
        </w:rPr>
      </w:r>
      <w:r>
        <w:rPr>
          <w:lang w:val="pt_PT" w:bidi="pt_PT"/>
        </w:rPr>
        <w:t>Artífices</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 monte Sinai. Ele está sozinho com Yahweh e permanece com Yahweh por quarenta dias e quarenta noites. Yahweh dá essas instruções a Moisés em algum momento durante esses quarenta dias e noites. Os israelitas não podem ver Moisés no monte Sinai.</w:t>
      </w:r>
    </w:p>
    <w:p>
      <w:pPr/>
      <w:r>
        <w:rPr>
          <w:lang w:val="pt_PT" w:bidi="pt_PT"/>
        </w:rPr>
      </w:r>
      <w:r>
        <w:rPr>
          <w:lang w:val="pt_PT" w:bidi="pt_PT"/>
        </w:rPr>
        <w:t>Yahweh se concentra em quem serão seus sacerdotes. O sacerdócio será transmitido de pai para filho. Os sacerdotes são responsáveis por servir a Yahweh e liderar os israelitas. Embora Yahweh diga a Moisés para trazer Arão e seus filhos para perto dele, isso não acontece imediatamente. Essas são instruções para mais tarde. Yahweh quer que Moisés chame Arão e seus filhos para estarem com Moisés quando Moisés retornar aos israelitas. Moisés separou Arão e seus filhos do restante dos israelitas para consagrá-los como sacerdotes. Moisés pode ter usado uma cerimônia especial para separá-los, ou consagrá-los, e torná-los sacerdotes.</w:t>
      </w:r>
    </w:p>
    <w:p>
      <w:pPr/>
      <w:r>
        <w:rPr>
          <w:lang w:val="pt_PT" w:bidi="pt_PT"/>
        </w:rPr>
      </w:r>
      <w:r>
        <w:rPr>
          <w:lang w:val="pt_PT" w:bidi="pt_PT"/>
        </w:rPr>
        <w:t>Yahweh quer que Moisés fale com os artífices que farão as roupas depois que Moisés retornar aos israelitas. Yahweh também quer que Moisés diga aos artífices por que eles estão fazendo as roupas para Arão. Eles estão fazendo essas roupas porque as roupas ajudam a separar Arão, ou consagrá-lo, para essa tarefa especial de servir a Yahweh como seu sacerdote.</w:t>
      </w:r>
    </w:p>
    <w:p>
      <w:pPr/>
      <w:r>
        <w:rPr>
          <w:lang w:val="pt_PT" w:bidi="pt_PT"/>
        </w:rPr>
      </w:r>
      <w:r>
        <w:rPr>
          <w:lang w:val="pt_PT" w:bidi="pt_PT"/>
        </w:rPr>
        <w:t>Yahweh lista todas as roupas que os artífices competentes farão para o sumo sacerdote. Yahweh diz que eles devem fazer roupas belas que darão glória, ou dignidade, ao sumo sacerdote. Há seis itens de roupas para o sumo sacerdote, mas não há calçados. As roupas cobrem seu corpo, as pernas, os braços e a cabeça. Os artífices farão as roupas de materiais especiais e finos. As roupas são um peitoral, uma estola sacerdotal, um manto, uma túnica bordada, um turbante e um cinto de tecido. O sumo sacerdote usa as roupas em camadas em seu corpo, nessa ordem: a túnica bordada sem mangas, junto ao corpo, depois o manto, a estola sacerdotal e, por fim, o peitoral. Observem que a ordem de colocação dos itens é diferente da ordem da lista no texto. O turbante é um pedaço de tecido enrolado ao redor da parte superior da cabeça para cobri-la. O cinto de pano é um longo pedaço de tecido usado para manter as roupas justas à cintura.</w:t>
      </w:r>
    </w:p>
    <w:p>
      <w:pPr/>
      <w:r>
        <w:rPr>
          <w:lang w:val="pt_PT" w:bidi="pt_PT"/>
        </w:rPr>
      </w:r>
      <w:r>
        <w:rPr>
          <w:lang w:val="pt_PT" w:bidi="pt_PT"/>
        </w:rPr>
        <w:t>Parem e façam esta atividade em grupo: reúnam itens de tecido ou roupas para representar as roupas do sumo sacerdote. Peça a um voluntário que seja o sumo sacerdote. No voluntário, coloque ou envolva peças de roupa para representar as diferentes vestimentas que um sumo sacerdote precisava usar antes de servir a Yahweh no tabernáculo. Pensem em como o sacerdote pode se sentir usando todas as roupas especiais e como isso pode mudar a maneira como ele mantém a postura ou se move em comparação com roupas cotidianas mais leves. Pause este áudio aqui.</w:t>
      </w:r>
    </w:p>
    <w:p>
      <w:pPr/>
      <w:r>
        <w:rPr>
          <w:lang w:val="pt_PT" w:bidi="pt_PT"/>
        </w:rPr>
      </w:r>
      <w:r>
        <w:rPr>
          <w:lang w:val="pt_PT" w:bidi="pt_PT"/>
        </w:rPr>
        <w:t>Então Yahweh descreve a estola sacerdotal com detalhes. Não há uma explicação geral sobre a estola sacerdotal, pois essa era uma peça de roupa comum que ia por cima do manto e da túnica. O cinto de tecido mantém a estola sacerdotal ajustada ao corpo. Os artífices usam fios de ouro e fios azuis, roxos e carmesins para decorar a estola sacerdotal.</w:t>
      </w:r>
    </w:p>
    <w:p>
      <w:pPr/>
      <w:r>
        <w:rPr>
          <w:lang w:val="pt_PT" w:bidi="pt_PT"/>
        </w:rPr>
      </w:r>
      <w:r>
        <w:rPr>
          <w:lang w:val="pt_PT" w:bidi="pt_PT"/>
        </w:rPr>
        <w:t>Os artífices decoram as alças dos ombros da estola sacerdotal com pedras semipreciosas especiais. Os artífices esculpem os nomes dos filhos de Israel nas pedras. Eles esculpem seis nomes em uma pedra e seis nomes na outra pedra. Os artífices prendem as pedras às alças dos ombros da estola sacerdotal, com elementos feitos de fio de ouro. Dois cordões de fios de ouro são presos às armações de fios de ouro nos ombros da estola sacerdotal.</w:t>
      </w:r>
    </w:p>
    <w:p>
      <w:pPr/>
      <w:r>
        <w:rPr>
          <w:lang w:val="pt_PT" w:bidi="pt_PT"/>
        </w:rPr>
      </w:r>
      <w:r>
        <w:rPr>
          <w:lang w:val="pt_PT" w:bidi="pt_PT"/>
        </w:rPr>
        <w:t>Parem e façam esta atividade em grupo: usem o que vocês têm ao seu redor para fazer decorações dos ombros para a estola sacerdotal. Talvez vocês consigam usar pedaços de pedra, corda ou arame para fazer as decorações. Falem sobre o peso dessas decorações se forem feitas de pedra e ouro. Como isso pode afetar a pessoa que as usa?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28.1–14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e seus filhos: Nadabe, Abiú, Eleazar e Itamar</w:t>
      </w:r>
    </w:p>
    <w:p>
      <w:pPr>
        <w:pStyle w:val="ListBullet"/>
        <w:spacing w:line="240" w:lineRule="auto"/>
        <w:ind w:left="720"/>
      </w:pPr>
      <w:r>
        <w:rPr>
          <w:lang w:val="pt_PT" w:bidi="pt_PT"/>
        </w:rPr>
      </w:r>
      <w:r>
        <w:rPr>
          <w:lang w:val="pt_PT" w:bidi="pt_PT"/>
        </w:rPr>
        <w:t>Artífices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Durante a encenação, peça aos sacerdotes e artífices que encenem as instruções que Yahweh dá a Moisés.</w:t>
      </w:r>
    </w:p>
    <w:p>
      <w:pPr/>
      <w:r>
        <w:rPr>
          <w:lang w:val="pt_PT" w:bidi="pt_PT"/>
        </w:rPr>
      </w:r>
      <w:r>
        <w:rPr>
          <w:lang w:val="pt_PT" w:bidi="pt_PT"/>
        </w:rPr>
        <w:t>Moisés está no monte Sinai na presença de Yahweh. Yahweh está dando mais instruções sobre como os israelitas devem honrá-lo.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"Quero que meu povo saiba que eu sou o único Deus que deve ser adorado", ou "Quero formar um grupo de sacerdotes que ajudará meu povo a me adorar", ou "Amo os israelitas e quero que eles saibam o quão importantes são para mim".</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é o único Deus que precisamos", ou "Como podemos servir a Yahweh?" ou "Estou preocupado que os israelitas não saibam o que fazer enquanto eu estiver fora com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dá instruções a Moisés sobre quem deve ser sacerdote no tabernáculo. Yahweh quer que Arão e seus filhos sejam os sacerdotes.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orgulhoso de meu irmão ter um trabalho tão importante", ou "Yahweh será servido por pessoas boas".</w:t>
      </w:r>
    </w:p>
    <w:p>
      <w:pPr>
        <w:pStyle w:val="ListBullet"/>
        <w:spacing w:line="240" w:lineRule="auto"/>
        <w:ind w:left="720"/>
      </w:pPr>
      <w:r>
        <w:rPr>
          <w:lang w:val="pt_PT" w:bidi="pt_PT"/>
        </w:rPr>
      </w:r>
      <w:r>
        <w:rPr>
          <w:lang w:val="pt_PT" w:bidi="pt_PT"/>
        </w:rPr>
        <w:t>Pergunte à pessoa que interpreta Arão e seus filhos: “O que você está sentindo ou pensando?”. A pessoa pode responder coisas como: "Minha vida mudará completamente", ou "Sinto-me honrado por ser sumo sacerdote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para reunir artífices a fim de fazerem roupas especiais para os sacerdotes. Os israelitas que fazem as roupas são capazes de fazer isso por meio das habilidades e capacidades que Yahweh deu a eles. Essas roupas ajudam a separar Arão, ou consagrá-lo, para ser um sacerdote para servir a Yahweh. Os israelitas habilidosos farão roupas de fios especiais, de um material de metal precioso e pedras semipreciosas.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"Separei meus sacerdotes para meu serviço", ou "Quero que o povo de Israel veja que meus sacerdotes são honrados por mim e pelos líderes de Israel".</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"Todos verão que Yahweh separou os sacerdotes", ou "Arão e seus filhos serão dignos de servir a Yahweh com roupas tão finas".</w:t>
      </w:r>
    </w:p>
    <w:p>
      <w:pPr>
        <w:pStyle w:val="ListBullet"/>
        <w:spacing w:line="240" w:lineRule="auto"/>
        <w:ind w:left="720"/>
      </w:pPr>
      <w:r>
        <w:rPr>
          <w:lang w:val="pt_PT" w:bidi="pt_PT"/>
        </w:rPr>
      </w:r>
      <w:r>
        <w:rPr>
          <w:lang w:val="pt_PT" w:bidi="pt_PT"/>
        </w:rPr>
        <w:t>Pergunte à pessoa que interpreta os artesãos habilidosos: “O que você está sentindo ou pensando?”. A pessoa pode responder coisas como: "Sinto-me honrado por fazer essas belas roupas", ou "Amo trabalhar com fios de ouro", ou "Minhas habilidades vêm de Yahweh e as uso para louvá-lo".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descreve a estola sacerdotal para o sumo sacerdote. O sumo sacerdote usa uma estola sacerdotal sobre o manto e a túnica, e um cinto de tecido ao redor da cintura. Os artífices usam material fino e fios especiais para fazer a estola sacerdotal. As montagens de fios de ouro prendem pedras especiais às alças dos ombros. Os artífices esculpirão as pedras especiais com nomes dos filhos de Israel. Cordões, ou correntes, de ouro também pendem das alças dos ombros.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 estola sacerdotal terá as mesmas cores das cortinas do tabernáculo”, ou “O sumo sacerdote terá uma estola sacerdotal que honra Yahweh”, ou “As pedras lembrarão Yahweh do seu povo, a quem ele salvou”.</w:t>
      </w:r>
    </w:p>
    <w:p>
      <w:pPr>
        <w:pStyle w:val="ListBullet"/>
        <w:spacing w:line="240" w:lineRule="auto"/>
        <w:ind w:left="720"/>
      </w:pPr>
      <w:r>
        <w:rPr>
          <w:lang w:val="pt_PT" w:bidi="pt_PT"/>
        </w:rPr>
      </w:r>
      <w:r>
        <w:rPr>
          <w:lang w:val="pt_PT" w:bidi="pt_PT"/>
        </w:rPr>
        <w:t>Pergunte à pessoa que interpreta os artesãos habilidosos: “O que você está sentindo ou pensando?”. A pessoa pode responder coisas como: "Esta é uma estola sacerdotal realmente especial", ou "Estou honrado em esculpir os nomes dos filhos de Israel nas pedras", ou "As armações de ouro brilharão nas alças dos ombros".</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"Meu sumo sacerdote entenderá que ele é parte de meu lugar especial de adoração", ou "As pedras lembrarão a Arão que ele representa o povo de Israel quando ele me servir".</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28.1–14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Yahweh dá instruções a Moisés. </w:t>
      </w:r>
      <w:r>
        <w:rPr>
          <w:b/>
          <w:lang w:val="pt_PT" w:bidi="pt_PT"/>
        </w:rPr>
        <w:t>Yahweh</w:t>
      </w:r>
      <w:r>
        <w:rPr>
          <w:lang w:val="pt_PT" w:bidi="pt_PT"/>
        </w:rPr>
        <w:t xml:space="preserve"> é o nome pessoal para </w:t>
      </w:r>
      <w:r>
        <w:rPr>
          <w:lang w:val="pt_PT" w:bidi="pt_PT"/>
        </w:rPr>
        <w:t>Deus</w:t>
      </w:r>
      <w:r>
        <w:rPr>
          <w:lang w:val="pt_PT" w:bidi="pt_PT"/>
        </w:rPr>
        <w:t xml:space="preserve">. Nessa passagem, Deus é chamado de Yahweh. Certifiquem-se de traduzir Yahweh da mesma maneira que vocês traduziram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diz a Moisés para chamar Arão e seus </w:t>
      </w:r>
      <w:r>
        <w:rPr>
          <w:lang w:val="pt_PT" w:bidi="pt_PT"/>
        </w:rPr>
        <w:t>filhos</w:t>
      </w:r>
      <w:r>
        <w:rPr>
          <w:lang w:val="pt_PT" w:bidi="pt_PT"/>
        </w:rPr>
        <w:t xml:space="preserve"> para servi-lo como </w:t>
      </w:r>
      <w:r>
        <w:rPr>
          <w:b/>
          <w:lang w:val="pt_PT" w:bidi="pt_PT"/>
        </w:rPr>
        <w:t>sacerdotes</w:t>
      </w:r>
      <w:r>
        <w:rPr>
          <w:lang w:val="pt_PT" w:bidi="pt_PT"/>
        </w:rPr>
        <w:t xml:space="preserve">. Sacerdotes são pessoas que Yahweh separou do restante dos </w:t>
      </w:r>
      <w:r>
        <w:rPr>
          <w:lang w:val="pt_PT" w:bidi="pt_PT"/>
        </w:rPr>
        <w:t>israelitas</w:t>
      </w:r>
      <w:r>
        <w:rPr>
          <w:lang w:val="pt_PT" w:bidi="pt_PT"/>
        </w:rPr>
        <w:t xml:space="preserve"> para servir a Deus. Usem a mesma palavra ou frase para sacerdote ou sacerdotes que vocês usaram em passagens anteriores. Para mais informações sobre </w:t>
      </w:r>
      <w:r>
        <w:rPr>
          <w:lang w:val="pt_PT" w:bidi="pt_PT"/>
        </w:rPr>
        <w:t>sacerdotes</w:t>
      </w:r>
      <w:r>
        <w:rPr>
          <w:lang w:val="pt_PT" w:bidi="pt_PT"/>
        </w:rPr>
        <w:t>, consultem o Glossário Mestre.</w:t>
      </w:r>
    </w:p>
    <w:p>
      <w:pPr/>
      <w:r>
        <w:rPr>
          <w:lang w:val="pt_PT" w:bidi="pt_PT"/>
        </w:rPr>
      </w:r>
      <w:r>
        <w:rPr>
          <w:lang w:val="pt_PT" w:bidi="pt_PT"/>
        </w:rPr>
        <w:t xml:space="preserve">Yahweh diz a Moisés para reunir artífices para fazerem roupas </w:t>
      </w:r>
      <w:r>
        <w:rPr>
          <w:b/>
          <w:lang w:val="pt_PT" w:bidi="pt_PT"/>
        </w:rPr>
        <w:t>santas</w:t>
      </w:r>
      <w:r>
        <w:rPr>
          <w:lang w:val="pt_PT" w:bidi="pt_PT"/>
        </w:rPr>
        <w:t xml:space="preserve">, ou sagradas, para Arão. Essas são roupas especiais usadas apenas pelo </w:t>
      </w:r>
      <w:r>
        <w:rPr>
          <w:lang w:val="pt_PT" w:bidi="pt_PT"/>
        </w:rPr>
        <w:t>sumo sacerdote</w:t>
      </w:r>
      <w:r>
        <w:rPr>
          <w:lang w:val="pt_PT" w:bidi="pt_PT"/>
        </w:rPr>
        <w:t xml:space="preserve">. Essas roupas glorificam, ou </w:t>
      </w:r>
      <w:r>
        <w:rPr>
          <w:b/>
          <w:lang w:val="pt_PT" w:bidi="pt_PT"/>
        </w:rPr>
        <w:t>trazem glória</w:t>
      </w:r>
      <w:r>
        <w:rPr>
          <w:lang w:val="pt_PT" w:bidi="pt_PT"/>
        </w:rPr>
        <w:t xml:space="preserve"> ou honra, ao sumo sacerdote. Os artesãos fazem as roupas para consagrar, ou separar e tornar santos, Arão e seus filhos. Usem a mesma palavra ou frase para santo que vocês usaram em passagens anteriores. Para mais informações sobre </w:t>
      </w:r>
      <w:r>
        <w:rPr>
          <w:lang w:val="pt_PT" w:bidi="pt_PT"/>
        </w:rPr>
        <w:t>santo</w:t>
      </w:r>
      <w:r>
        <w:rPr>
          <w:lang w:val="pt_PT" w:bidi="pt_PT"/>
        </w:rPr>
        <w:t xml:space="preserve"> e </w:t>
      </w:r>
      <w:r>
        <w:rPr>
          <w:lang w:val="pt_PT" w:bidi="pt_PT"/>
        </w:rPr>
        <w:t>glorificar</w:t>
      </w:r>
      <w:r>
        <w:rPr>
          <w:lang w:val="pt_PT" w:bidi="pt_PT"/>
        </w:rPr>
        <w:t>, consultem o Glossário Mestre.</w:t>
      </w:r>
    </w:p>
    <w:p>
      <w:pPr/>
      <w:r>
        <w:rPr>
          <w:lang w:val="pt_PT" w:bidi="pt_PT"/>
        </w:rPr>
      </w:r>
      <w:r>
        <w:rPr>
          <w:lang w:val="pt_PT" w:bidi="pt_PT"/>
        </w:rPr>
        <w:t xml:space="preserve">Yahweh deu aos artesãos habilidosos o </w:t>
      </w:r>
      <w:r>
        <w:rPr>
          <w:b/>
          <w:lang w:val="pt_PT" w:bidi="pt_PT"/>
        </w:rPr>
        <w:t>espírito</w:t>
      </w:r>
      <w:r>
        <w:rPr>
          <w:lang w:val="pt_PT" w:bidi="pt_PT"/>
        </w:rPr>
        <w:t xml:space="preserve">, ou </w:t>
      </w:r>
      <w:r>
        <w:rPr>
          <w:lang w:val="pt_PT" w:bidi="pt_PT"/>
        </w:rPr>
        <w:t>coração</w:t>
      </w:r>
      <w:r>
        <w:rPr>
          <w:lang w:val="pt_PT" w:bidi="pt_PT"/>
        </w:rPr>
        <w:t xml:space="preserve">, da </w:t>
      </w:r>
      <w:r>
        <w:rPr>
          <w:lang w:val="pt_PT" w:bidi="pt_PT"/>
        </w:rPr>
        <w:t>sabedoria</w:t>
      </w:r>
      <w:r>
        <w:rPr>
          <w:lang w:val="pt_PT" w:bidi="pt_PT"/>
        </w:rPr>
        <w:t xml:space="preserve">. Isso significa que Yahweh deu aos artesãos a capacidade, ou sabedoria, para fazerem bem o trabalho. Nesse caso, espírito se refere à parte interna de uma pessoa. Esse dom de sabedoria nos artesãos vem de Yahweh. Traduzam espírito da mesma maneira que vocês traduziram em passagens anteriores, ou vocês podem simplesmente dizer "aqueles a quem eu dei capacidade ou sabedoria para fazer bem a obra". </w:t>
      </w:r>
      <w:r>
        <w:rPr>
          <w:lang w:val="pt_PT" w:bidi="pt_PT"/>
        </w:rPr>
        <w:t>Espírito</w:t>
      </w:r>
      <w:r>
        <w:rPr>
          <w:lang w:val="pt_PT" w:bidi="pt_PT"/>
        </w:rPr>
        <w:t xml:space="preserve"> está no Glossário Mestre.</w:t>
      </w:r>
    </w:p>
    <w:p>
      <w:pPr/>
      <w:r>
        <w:rPr>
          <w:lang w:val="pt_PT" w:bidi="pt_PT"/>
        </w:rPr>
      </w:r>
      <w:r>
        <w:rPr>
          <w:lang w:val="pt_PT" w:bidi="pt_PT"/>
        </w:rPr>
        <w:t xml:space="preserve">Yahweh instrui Moisés que os israelitas devem fazer seis itens de roupas especiais. O primeiro é um </w:t>
      </w:r>
      <w:r>
        <w:rPr>
          <w:b/>
          <w:lang w:val="pt_PT" w:bidi="pt_PT"/>
        </w:rPr>
        <w:t>peitoral</w:t>
      </w:r>
      <w:r>
        <w:rPr>
          <w:lang w:val="pt_PT" w:bidi="pt_PT"/>
        </w:rPr>
        <w:t>, ou peça para o peito. Esta é uma peça de roupa que cobre a parte superior frontal do corpo de uma pessoa. As pessoas fazem peitorais com diferentes formas e decorações, e de diferentes materiais. O termo peitoral é uma palavra genérica que abrange todos os tipos diferentes. Usem a mesma palavra ou frase para peitoral que vocês usaram em passagens anteriores.</w:t>
      </w:r>
    </w:p>
    <w:p>
      <w:pPr/>
      <w:r>
        <w:rPr>
          <w:lang w:val="pt_PT" w:bidi="pt_PT"/>
        </w:rPr>
      </w:r>
      <w:r>
        <w:rPr>
          <w:lang w:val="pt_PT" w:bidi="pt_PT"/>
        </w:rPr>
        <w:t xml:space="preserve">A segunda peça de roupa é uma </w:t>
      </w:r>
      <w:r>
        <w:rPr>
          <w:b/>
          <w:lang w:val="pt_PT" w:bidi="pt_PT"/>
        </w:rPr>
        <w:t>estola sacerdotal</w:t>
      </w:r>
      <w:r>
        <w:rPr>
          <w:lang w:val="pt_PT" w:bidi="pt_PT"/>
        </w:rPr>
        <w:t xml:space="preserve">. Essa peça de roupa cobre o corpo dos ombros até a coxa. Uma pessoa veste várias peças de tecido e usa alças nos ombros para prendê-las umas às outras. Usem a mesma palavra ou frase para estola sacerdotal que vocês usaram em passagens anteriores. Para mais informações sobre uma </w:t>
      </w:r>
      <w:r>
        <w:rPr>
          <w:b/>
          <w:lang w:val="pt_PT" w:bidi="pt_PT"/>
        </w:rPr>
        <w:t>estola sacerdotal</w:t>
      </w:r>
      <w:r>
        <w:rPr>
          <w:lang w:val="pt_PT" w:bidi="pt_PT"/>
        </w:rPr>
        <w:t>, consultem o Glossário Mestre.</w:t>
      </w:r>
    </w:p>
    <w:p>
      <w:pPr/>
      <w:r>
        <w:rPr>
          <w:lang w:val="pt_PT" w:bidi="pt_PT"/>
        </w:rPr>
      </w:r>
      <w:r>
        <w:rPr>
          <w:lang w:val="pt_PT" w:bidi="pt_PT"/>
        </w:rPr>
        <w:t xml:space="preserve">A terceira peça de roupa é um </w:t>
      </w:r>
      <w:r>
        <w:rPr>
          <w:b/>
          <w:lang w:val="pt_PT" w:bidi="pt_PT"/>
        </w:rPr>
        <w:t>manto</w:t>
      </w:r>
      <w:r>
        <w:rPr>
          <w:lang w:val="pt_PT" w:bidi="pt_PT"/>
        </w:rPr>
        <w:t>. Essa peça de roupa cobria o corpo dos ombros até a parte inferior das pernas e tinha um buraco para a cabeça e o pescoço. Não tinha mangas.</w:t>
      </w:r>
    </w:p>
    <w:p>
      <w:pPr>
        <w:pStyle w:val="ListBullet"/>
        <w:spacing w:line="240" w:lineRule="auto"/>
        <w:ind w:left="720"/>
      </w:pPr>
      <w:r>
        <w:rPr>
          <w:lang w:val="pt_PT" w:bidi="pt_PT"/>
        </w:rPr>
      </w:r>
      <w:r>
        <w:rPr>
          <w:lang w:val="pt_PT" w:bidi="pt_PT"/>
        </w:rPr>
        <w:t xml:space="preserve">Parem aqui e, em grupo, olhem para uma imagem de um </w:t>
      </w:r>
      <w:r>
        <w:rPr>
          <w:b/>
          <w:lang w:val="pt_PT" w:bidi="pt_PT"/>
        </w:rPr>
        <w:t>manto</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manto. Se vocês já traduziram essa palavra em outro livro da Bíblia, usem a mesma palavra que vocês usaram lá. Procure a palavra </w:t>
      </w:r>
      <w:r>
        <w:rPr>
          <w:lang w:val="pt_PT" w:bidi="pt_PT"/>
        </w:rPr>
        <w:t>manto</w:t>
      </w:r>
      <w:r>
        <w:rPr>
          <w:lang w:val="pt_PT" w:bidi="pt_PT"/>
        </w:rPr>
        <w:t xml:space="preserve"> no Glossário Mestre para mais informações. Pause este áudio aqui.</w:t>
      </w:r>
    </w:p>
    <w:p>
      <w:pPr/>
      <w:r>
        <w:rPr>
          <w:lang w:val="pt_PT" w:bidi="pt_PT"/>
        </w:rPr>
      </w:r>
      <w:r>
        <w:rPr>
          <w:lang w:val="pt_PT" w:bidi="pt_PT"/>
        </w:rPr>
        <w:t xml:space="preserve">A quarta peça de roupa é uma </w:t>
      </w:r>
      <w:r>
        <w:rPr>
          <w:b/>
          <w:lang w:val="pt_PT" w:bidi="pt_PT"/>
        </w:rPr>
        <w:t>túnica</w:t>
      </w:r>
      <w:r>
        <w:rPr>
          <w:lang w:val="pt_PT" w:bidi="pt_PT"/>
        </w:rPr>
        <w:t xml:space="preserve"> bordada. A túnica é usada sob todas as outras peças de roupa e cobre o corpo dos ombros até abaixo dos joelhos ou mais abaixo. A túnica tem mangas.</w:t>
      </w:r>
    </w:p>
    <w:p>
      <w:pPr>
        <w:pStyle w:val="ListBullet"/>
        <w:spacing w:line="240" w:lineRule="auto"/>
        <w:ind w:left="720"/>
      </w:pPr>
      <w:r>
        <w:rPr>
          <w:lang w:val="pt_PT" w:bidi="pt_PT"/>
        </w:rPr>
      </w:r>
      <w:r>
        <w:rPr>
          <w:lang w:val="pt_PT" w:bidi="pt_PT"/>
        </w:rPr>
        <w:t xml:space="preserve">Parem aqui e, em grupo, olhem para uma imagem de uma </w:t>
      </w:r>
      <w:r>
        <w:rPr>
          <w:b/>
          <w:lang w:val="pt_PT" w:bidi="pt_PT"/>
        </w:rPr>
        <w:t>túnica</w:t>
      </w:r>
      <w:r>
        <w:rPr>
          <w:lang w:val="pt_PT" w:bidi="pt_PT"/>
        </w:rPr>
        <w:t xml:space="preserve">. </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túnica</w:t>
      </w:r>
      <w:r>
        <w:rPr>
          <w:lang w:val="pt_PT" w:bidi="pt_PT"/>
        </w:rPr>
        <w:t xml:space="preserve">. Procurem por </w:t>
      </w:r>
      <w:r>
        <w:rPr>
          <w:lang w:val="pt_PT" w:bidi="pt_PT"/>
        </w:rPr>
        <w:t>túnica</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A quinta peça de roupa é um </w:t>
      </w:r>
      <w:r>
        <w:rPr>
          <w:b/>
          <w:lang w:val="pt_PT" w:bidi="pt_PT"/>
        </w:rPr>
        <w:t>turbante</w:t>
      </w:r>
      <w:r>
        <w:rPr>
          <w:lang w:val="pt_PT" w:bidi="pt_PT"/>
        </w:rPr>
        <w:t>. Um turbante é uma cobertura para a cabeça feita de um pedaço de tecido enrolado ao redor da cabeça.</w:t>
      </w:r>
    </w:p>
    <w:p>
      <w:pPr>
        <w:pStyle w:val="ListBullet"/>
        <w:spacing w:line="240" w:lineRule="auto"/>
        <w:ind w:left="720"/>
      </w:pPr>
      <w:r>
        <w:rPr>
          <w:lang w:val="pt_PT" w:bidi="pt_PT"/>
        </w:rPr>
      </w:r>
      <w:r>
        <w:rPr>
          <w:lang w:val="pt_PT" w:bidi="pt_PT"/>
        </w:rPr>
        <w:t xml:space="preserve">Parem aqui e, em grupo, olhem para uma imagem de um </w:t>
      </w:r>
      <w:r>
        <w:rPr>
          <w:b/>
          <w:lang w:val="pt_PT" w:bidi="pt_PT"/>
        </w:rPr>
        <w:t>turbante</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turbante</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 sexta peça de roupa é uma </w:t>
      </w:r>
      <w:r>
        <w:rPr>
          <w:b/>
          <w:lang w:val="pt_PT" w:bidi="pt_PT"/>
        </w:rPr>
        <w:t>faixa</w:t>
      </w:r>
      <w:r>
        <w:rPr>
          <w:lang w:val="pt_PT" w:bidi="pt_PT"/>
        </w:rPr>
        <w:t>, ou cinto de tecido. Os artífices fazem o cinto de tecido do mesmo material que a estola sacerdotal. O sacerdote usava o cinto de tecido para prender a estola sacerdotal e outras roupas ao corpo, na cintura.</w:t>
      </w:r>
    </w:p>
    <w:p>
      <w:pPr/>
      <w:r>
        <w:rPr>
          <w:lang w:val="pt_PT" w:bidi="pt_PT"/>
        </w:rPr>
      </w:r>
      <w:r>
        <w:rPr>
          <w:lang w:val="pt_PT" w:bidi="pt_PT"/>
        </w:rPr>
        <w:t xml:space="preserve">Parem aqui e discutam em grupo qual palavra ou frase vocês usarão para </w:t>
      </w:r>
      <w:r>
        <w:rPr>
          <w:b/>
          <w:lang w:val="pt_PT" w:bidi="pt_PT"/>
        </w:rPr>
        <w:t>faixa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Os israelitas devem fazer as roupas de </w:t>
      </w:r>
      <w:r>
        <w:rPr>
          <w:b/>
          <w:lang w:val="pt_PT" w:bidi="pt_PT"/>
        </w:rPr>
        <w:t>fio têxtil</w:t>
      </w:r>
      <w:r>
        <w:rPr>
          <w:lang w:val="pt_PT" w:bidi="pt_PT"/>
        </w:rPr>
        <w:t xml:space="preserve"> de ouro, azul, roxo e carmesim. Fio têxtil é uma linha finamente torcida, usada para tecer uma peça de linho ou bordar sobre tecido.</w:t>
      </w:r>
    </w:p>
    <w:p>
      <w:pPr>
        <w:pStyle w:val="ListBullet"/>
        <w:spacing w:line="240" w:lineRule="auto"/>
        <w:ind w:left="720"/>
      </w:pPr>
      <w:r>
        <w:rPr>
          <w:lang w:val="pt_PT" w:bidi="pt_PT"/>
        </w:rPr>
      </w:r>
      <w:r>
        <w:rPr>
          <w:lang w:val="pt_PT" w:bidi="pt_PT"/>
        </w:rPr>
        <w:t xml:space="preserve">Parem aqui e olhem para uma imagem de um </w:t>
      </w:r>
      <w:r>
        <w:rPr>
          <w:b/>
          <w:lang w:val="pt_PT" w:bidi="pt_PT"/>
        </w:rPr>
        <w:t>fio de ouro</w:t>
      </w:r>
      <w:r>
        <w:rPr>
          <w:lang w:val="pt_PT" w:bidi="pt_PT"/>
        </w:rPr>
        <w:t>.</w:t>
      </w:r>
    </w:p>
    <w:p>
      <w:pPr>
        <w:pStyle w:val="ListBullet"/>
        <w:spacing w:line="240" w:lineRule="auto"/>
        <w:ind w:left="720"/>
      </w:pPr>
      <w:r>
        <w:rPr>
          <w:lang w:val="pt_PT" w:bidi="pt_PT"/>
        </w:rPr>
      </w:r>
      <w:r>
        <w:rPr>
          <w:lang w:val="pt_PT" w:bidi="pt_PT"/>
        </w:rPr>
        <w:t xml:space="preserve">Parem aqui e olhem para uma imagem de um </w:t>
      </w:r>
      <w:r>
        <w:rPr>
          <w:b/>
          <w:lang w:val="pt_PT" w:bidi="pt_PT"/>
        </w:rPr>
        <w:t>fio azul, ou violeta</w:t>
      </w:r>
      <w:r>
        <w:rPr>
          <w:lang w:val="pt_PT" w:bidi="pt_PT"/>
        </w:rPr>
        <w:t>.</w:t>
      </w:r>
    </w:p>
    <w:p>
      <w:pPr>
        <w:pStyle w:val="ListBullet"/>
        <w:spacing w:line="240" w:lineRule="auto"/>
        <w:ind w:left="720"/>
      </w:pPr>
      <w:r>
        <w:rPr>
          <w:lang w:val="pt_PT" w:bidi="pt_PT"/>
        </w:rPr>
      </w:r>
      <w:r>
        <w:rPr>
          <w:lang w:val="pt_PT" w:bidi="pt_PT"/>
        </w:rPr>
        <w:t xml:space="preserve">Parem aqui e olhem para uma imagem de um </w:t>
      </w:r>
      <w:r>
        <w:rPr>
          <w:b/>
          <w:lang w:val="pt_PT" w:bidi="pt_PT"/>
        </w:rPr>
        <w:t>fio roxo</w:t>
      </w:r>
      <w:r>
        <w:rPr>
          <w:lang w:val="pt_PT" w:bidi="pt_PT"/>
        </w:rPr>
        <w:t>.</w:t>
      </w:r>
    </w:p>
    <w:p>
      <w:pPr>
        <w:pStyle w:val="ListBullet"/>
        <w:spacing w:line="240" w:lineRule="auto"/>
        <w:ind w:left="720"/>
      </w:pPr>
      <w:r>
        <w:rPr>
          <w:lang w:val="pt_PT" w:bidi="pt_PT"/>
        </w:rPr>
      </w:r>
      <w:r>
        <w:rPr>
          <w:lang w:val="pt_PT" w:bidi="pt_PT"/>
        </w:rPr>
        <w:t xml:space="preserve">Parem aqui e olhem para uma imagem de um </w:t>
      </w:r>
      <w:r>
        <w:rPr>
          <w:lang w:val="pt_PT" w:bidi="pt_PT"/>
        </w:rPr>
        <w:t>fio carmesim, ou escarlate.</w:t>
      </w:r>
    </w:p>
    <w:p>
      <w:pPr/>
      <w:r>
        <w:rPr>
          <w:lang w:val="pt_PT" w:bidi="pt_PT"/>
        </w:rPr>
      </w:r>
      <w:r>
        <w:rPr>
          <w:lang w:val="pt_PT" w:bidi="pt_PT"/>
        </w:rPr>
        <w:t>O fio colorido provavelmente era usado para tecer a peça e o fio de ouro provavelmente era usado para bordar o tecido. Usem a mesma palavra ou frase para fio têxtil que vocês usaram em passagens anteriores.</w:t>
      </w:r>
    </w:p>
    <w:p>
      <w:pPr/>
      <w:r>
        <w:rPr>
          <w:lang w:val="pt_PT" w:bidi="pt_PT"/>
        </w:rPr>
      </w:r>
      <w:r>
        <w:rPr>
          <w:lang w:val="pt_PT" w:bidi="pt_PT"/>
        </w:rPr>
        <w:t xml:space="preserve">Os artífices usam fio têxtil </w:t>
      </w:r>
      <w:r>
        <w:rPr>
          <w:b/>
          <w:lang w:val="pt_PT" w:bidi="pt_PT"/>
        </w:rPr>
        <w:t>azul</w:t>
      </w:r>
      <w:r>
        <w:rPr>
          <w:lang w:val="pt_PT" w:bidi="pt_PT"/>
        </w:rPr>
        <w:t>. A cor azul é um tom de roxo azulado. Usem a mesma palavra ou frase para azul que vocês usaram em passagens anteriores.</w:t>
      </w:r>
    </w:p>
    <w:p>
      <w:pPr/>
      <w:r>
        <w:rPr>
          <w:lang w:val="pt_PT" w:bidi="pt_PT"/>
        </w:rPr>
      </w:r>
      <w:r>
        <w:rPr>
          <w:lang w:val="pt_PT" w:bidi="pt_PT"/>
        </w:rPr>
        <w:t xml:space="preserve">As roupas são feitas de </w:t>
      </w:r>
      <w:r>
        <w:rPr>
          <w:b/>
          <w:lang w:val="pt_PT" w:bidi="pt_PT"/>
        </w:rPr>
        <w:t>linho fino torcido ou retorcido</w:t>
      </w:r>
      <w:r>
        <w:rPr>
          <w:lang w:val="pt_PT" w:bidi="pt_PT"/>
        </w:rPr>
        <w:t>. Este é um tecido de linho feito com fios têxteis ou linhas de linho nas cores azul, púrpura e carmesim, que foram feitos bem finos. Fios de linho são feitos da planta do linho ou do cânhamo. Os fios são tecidos em linho, que é macio e de alta qualidade. Usem a mesma palavra ou frase para linho fino trançado ou torcido que vocês usaram em passagens anteriores.</w:t>
      </w:r>
    </w:p>
    <w:p>
      <w:pPr/>
      <w:r>
        <w:rPr>
          <w:lang w:val="pt_PT" w:bidi="pt_PT"/>
        </w:rPr>
      </w:r>
      <w:r>
        <w:rPr>
          <w:lang w:val="pt_PT" w:bidi="pt_PT"/>
        </w:rPr>
        <w:t xml:space="preserve">Parem aqui e, em grupo, olhem para uma imagem de um </w:t>
      </w:r>
      <w:r>
        <w:rPr>
          <w:lang w:val="pt_PT" w:bidi="pt_PT"/>
        </w:rPr>
        <w:t>tecido de linho fino</w:t>
      </w:r>
      <w:r>
        <w:rPr>
          <w:lang w:val="pt_PT" w:bidi="pt_PT"/>
        </w:rPr>
        <w:t>. Pause este áudio aqui.</w:t>
      </w:r>
    </w:p>
    <w:p>
      <w:pPr/>
      <w:r>
        <w:rPr>
          <w:lang w:val="pt_PT" w:bidi="pt_PT"/>
        </w:rPr>
      </w:r>
      <w:r>
        <w:rPr>
          <w:lang w:val="pt_PT" w:bidi="pt_PT"/>
        </w:rPr>
        <w:t xml:space="preserve">A estola sacerdotal tem alças para os ombros que unem as peças frontais e traseiras. Cada alça dos ombros tem uma pedra preciosa cravada nela. A pedra provavelmente é </w:t>
      </w:r>
      <w:r>
        <w:rPr>
          <w:b/>
          <w:lang w:val="pt_PT" w:bidi="pt_PT"/>
        </w:rPr>
        <w:t>ônix</w:t>
      </w:r>
      <w:r>
        <w:rPr>
          <w:lang w:val="pt_PT" w:bidi="pt_PT"/>
        </w:rPr>
        <w:t>, mas poderia ser uma pedra diferente.</w:t>
      </w:r>
    </w:p>
    <w:p>
      <w:pPr>
        <w:pStyle w:val="ListBullet"/>
        <w:spacing w:line="240" w:lineRule="auto"/>
        <w:ind w:left="720"/>
      </w:pPr>
      <w:r>
        <w:rPr>
          <w:lang w:val="pt_PT" w:bidi="pt_PT"/>
        </w:rPr>
      </w:r>
      <w:r>
        <w:rPr>
          <w:lang w:val="pt_PT" w:bidi="pt_PT"/>
        </w:rPr>
        <w:t xml:space="preserve">Parem aqui e, em grupo, olhem para uma imagem de </w:t>
      </w:r>
      <w:r>
        <w:rPr>
          <w:lang w:val="pt_PT" w:bidi="pt_PT"/>
        </w:rPr>
        <w:t>pedras ônix</w:t>
      </w:r>
      <w:r>
        <w:rPr>
          <w:lang w:val="pt_PT" w:bidi="pt_PT"/>
        </w:rPr>
        <w:t xml:space="preserve"> em diferentes cores.</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ônix</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As pedras ônix são </w:t>
      </w:r>
      <w:r>
        <w:rPr>
          <w:b/>
          <w:lang w:val="pt_PT" w:bidi="pt_PT"/>
        </w:rPr>
        <w:t>gravadas</w:t>
      </w:r>
      <w:r>
        <w:rPr>
          <w:lang w:val="pt_PT" w:bidi="pt_PT"/>
        </w:rPr>
        <w:t xml:space="preserve"> com os nomes dos filhos de </w:t>
      </w:r>
      <w:r>
        <w:rPr>
          <w:lang w:val="pt_PT" w:bidi="pt_PT"/>
        </w:rPr>
        <w:t>Israel</w:t>
      </w:r>
      <w:r>
        <w:rPr>
          <w:lang w:val="pt_PT" w:bidi="pt_PT"/>
        </w:rPr>
        <w:t>. Gravação é o processo de cortar uma pedra ou outra substância dura com uma ferramenta afiada para fazer uma imagem, um desenho ou uma palavra.</w:t>
      </w:r>
    </w:p>
    <w:p>
      <w:pPr/>
      <w:r>
        <w:rPr>
          <w:lang w:val="pt_PT" w:bidi="pt_PT"/>
        </w:rPr>
      </w:r>
      <w:r>
        <w:rPr>
          <w:lang w:val="pt_PT" w:bidi="pt_PT"/>
        </w:rPr>
        <w:t xml:space="preserve">Parem aqui e discutam em grupo qual palavra ou frase vocês usarão para </w:t>
      </w:r>
      <w:r>
        <w:rPr>
          <w:b/>
          <w:lang w:val="pt_PT" w:bidi="pt_PT"/>
        </w:rPr>
        <w:t>gravar</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As pedras ônix são presas nas alças dos ombros com encaixes de fios de ouro fino chamados </w:t>
      </w:r>
      <w:r>
        <w:rPr>
          <w:b/>
          <w:lang w:val="pt_PT" w:bidi="pt_PT"/>
        </w:rPr>
        <w:t>filigrana de ouro</w:t>
      </w:r>
      <w:r>
        <w:rPr>
          <w:lang w:val="pt_PT" w:bidi="pt_PT"/>
        </w:rPr>
        <w:t>.</w:t>
      </w:r>
    </w:p>
    <w:p>
      <w:pPr>
        <w:pStyle w:val="ListBullet"/>
        <w:spacing w:line="240" w:lineRule="auto"/>
        <w:ind w:left="720"/>
      </w:pPr>
      <w:r>
        <w:rPr>
          <w:lang w:val="pt_PT" w:bidi="pt_PT"/>
        </w:rPr>
      </w:r>
      <w:r>
        <w:rPr>
          <w:lang w:val="pt_PT" w:bidi="pt_PT"/>
        </w:rPr>
        <w:t xml:space="preserve">Parem aqui e olhem para uma imagem de um </w:t>
      </w:r>
      <w:r>
        <w:rPr>
          <w:lang w:val="pt_PT" w:bidi="pt_PT"/>
        </w:rPr>
        <w:t>trabalho de filigrana de fio de ouro ao redor de uma pedra preciosa</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 xml:space="preserve"> filigrana de ouro</w:t>
      </w:r>
      <w:r>
        <w:rPr>
          <w:lang w:val="pt_PT" w:bidi="pt_PT"/>
        </w:rPr>
        <w:t>. Pause este áudio aqui.</w:t>
      </w:r>
    </w:p>
    <w:p>
      <w:pPr/>
      <w:r>
        <w:rPr>
          <w:lang w:val="pt_PT" w:bidi="pt_PT"/>
        </w:rPr>
      </w:r>
      <w:r>
        <w:rPr>
          <w:b/>
          <w:lang w:val="pt_PT" w:bidi="pt_PT"/>
        </w:rPr>
        <w:t>Correntes de ouro torcidas como cordões</w:t>
      </w:r>
      <w:r>
        <w:rPr>
          <w:lang w:val="pt_PT" w:bidi="pt_PT"/>
        </w:rPr>
        <w:t xml:space="preserve"> também são presas às alças dos ombros. Cordões são formados torcendo múltiplos fios uns ao redor dos outros para formar um cordão ou corda.</w:t>
      </w:r>
    </w:p>
    <w:p>
      <w:pPr>
        <w:pStyle w:val="ListBullet"/>
        <w:spacing w:line="240" w:lineRule="auto"/>
        <w:ind w:left="720"/>
      </w:pPr>
      <w:r>
        <w:rPr>
          <w:lang w:val="pt_PT" w:bidi="pt_PT"/>
        </w:rPr>
      </w:r>
      <w:r>
        <w:rPr>
          <w:lang w:val="pt_PT" w:bidi="pt_PT"/>
        </w:rPr>
        <w:t xml:space="preserve">Parem aqui e olhem para uma imagem de um </w:t>
      </w:r>
      <w:r>
        <w:rPr>
          <w:lang w:val="pt_PT" w:bidi="pt_PT"/>
        </w:rPr>
        <w:t>fio de ouro torcido em cordão</w:t>
      </w:r>
      <w:r>
        <w:rPr>
          <w:lang w:val="pt_PT" w:bidi="pt_PT"/>
        </w:rPr>
        <w:t>.</w:t>
      </w:r>
    </w:p>
    <w:p>
      <w:pPr>
        <w:pStyle w:val="ListBullet"/>
        <w:spacing w:line="240" w:lineRule="auto"/>
        <w:ind w:left="720"/>
      </w:pPr>
      <w:r>
        <w:rPr>
          <w:lang w:val="pt_PT" w:bidi="pt_PT"/>
        </w:rPr>
      </w:r>
      <w:r>
        <w:rPr>
          <w:lang w:val="pt_PT" w:bidi="pt_PT"/>
        </w:rPr>
        <w:t xml:space="preserve">Pare aqui e veja uma imagem de </w:t>
      </w:r>
      <w:r>
        <w:rPr>
          <w:b/>
          <w:lang w:val="pt_PT" w:bidi="pt_PT"/>
        </w:rPr>
        <w:t>fio de ouro transformado em corrente</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correntes de ouro torcidas como um cordão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28:15–30</w:t>
      </w:r>
      <w:r>
        <w:rPr>
          <w:lang w:val="pt_PT" w:bidi="pt_PT"/>
        </w:rPr>
      </w:r>
    </w:p>
    <w:p>
      <w:pPr>
        <w:pStyle w:val="Heading3"/>
      </w:pPr>
      <w:r>
        <w:rPr>
          <w:lang w:val="pt_PT" w:bidi="pt_PT"/>
        </w:rPr>
        <w:t>Ouvir e Sentir</w:t>
      </w:r>
    </w:p>
    <w:p>
      <w:pPr/>
      <w:r>
        <w:rPr>
          <w:lang w:val="pt_PT" w:bidi="pt_PT"/>
        </w:rPr>
      </w:r>
      <w:r>
        <w:rPr>
          <w:lang w:val="pt_PT" w:bidi="pt_PT"/>
        </w:rPr>
        <w:t>Nesta etapa, ouçam Êxodo 28.15–30 e guardem em seus corações.</w:t>
      </w:r>
    </w:p>
    <w:p>
      <w:pPr/>
      <w:r>
        <w:rPr>
          <w:lang w:val="pt_PT" w:bidi="pt_PT"/>
        </w:rPr>
      </w:r>
      <w:r>
        <w:rPr>
          <w:lang w:val="pt_PT" w:bidi="pt_PT"/>
        </w:rPr>
        <w:t>Ouçam uma versão em áudio de Êxodo 28.15–30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28.15–30 na tradução mais fácil de entender.</w:t>
      </w:r>
    </w:p>
    <w:p>
      <w:pPr/>
      <w:r>
        <w:rPr>
          <w:lang w:val="pt_PT" w:bidi="pt_PT"/>
        </w:rPr>
      </w:r>
      <w:r>
        <w:rPr>
          <w:lang w:val="pt_PT" w:bidi="pt_PT"/>
        </w:rPr>
        <w:t>Nessa passagem, Yahweh está falando com Moisés no monte Sinai. O restante dos israelitas, o povo de Israel, está esperando ao pé do monte Sinai. Yahweh continua a dar instruções a Moisés sobre como os israelitas devem adorá-lo. Nas passagens anteriores, Yahweh instruiu Moisés sobre a confecção de roupas especiais para o sumo sacerdote, Arão. Nessa passagem, Yahweh continua a instruir Moisés sobre as roupas do sumo sacerdote e dá a ele informações sobre a confecção do peitoral.</w:t>
      </w:r>
    </w:p>
    <w:p>
      <w:pPr/>
      <w:r>
        <w:rPr>
          <w:lang w:val="pt_PT" w:bidi="pt_PT"/>
        </w:rPr>
      </w:r>
      <w:r>
        <w:rPr>
          <w:lang w:val="pt_PT" w:bidi="pt_PT"/>
        </w:rPr>
        <w:t>Yahweh dá instruções a Moisés para que os artesãos habilidosos dos israelitas façam um peitoral. Eles farão o peitoral de tecido. O peitoral é diferente de uma couraça, que é rígida e usada em batalha para proteção. O peitoral é uma peça de roupa cerimonial que cobre a parte superior frontal do corpo de uma pessoa.</w:t>
      </w:r>
    </w:p>
    <w:p>
      <w:pPr/>
      <w:r>
        <w:rPr>
          <w:lang w:val="pt_PT" w:bidi="pt_PT"/>
        </w:rPr>
      </w:r>
      <w:r>
        <w:rPr>
          <w:lang w:val="pt_PT" w:bidi="pt_PT"/>
        </w:rPr>
        <w:t>Parem aqui e discutam esta pergunta em grupo: falem sobre diferentes itens de roupa que cobrem a parte superior do corpo e são comuns em sua sociedade. Quais itens cobrem apenas a frente do corpo? Pause este áudio aqui.</w:t>
      </w:r>
    </w:p>
    <w:p>
      <w:pPr/>
      <w:r>
        <w:rPr>
          <w:lang w:val="pt_PT" w:bidi="pt_PT"/>
        </w:rPr>
      </w:r>
      <w:r>
        <w:rPr>
          <w:lang w:val="pt_PT" w:bidi="pt_PT"/>
        </w:rPr>
        <w:t>Embora Yahweh diga a Moisés para fazer o peitoral, Yahweh não espera que o próprio Moisés faça o peitoral. Yahweh quer que os artesãos israelitas façam o peitoral. O sumo sacerdote, Arão, irmão mais velho de Moisés, usará o peitoral.</w:t>
      </w:r>
    </w:p>
    <w:p>
      <w:pPr/>
      <w:r>
        <w:rPr>
          <w:lang w:val="pt_PT" w:bidi="pt_PT"/>
        </w:rPr>
      </w:r>
      <w:r>
        <w:rPr>
          <w:lang w:val="pt_PT" w:bidi="pt_PT"/>
        </w:rPr>
        <w:t>Vocês se lembrarão da passagem anterior de que os artesãos farão seis itens de roupa para o sumo sacerdote. O peitoral é parte das roupas do sumo sacerdote. Yahweh a chama de peitoral do juízo para indicar que o sumo sacerdote usará o peitoral para buscar uma decisão de Deus. O idioma original usa o termo julgamento para se referir ao ato de tomar uma decisão ou fazer um julgamento sobre uma situação específica que necessita de uma resposta. Não é o tipo de julgamento que traz punição. Isso indica que Yahweh está dando ao sumo sacerdote a responsabilidade de trazer perguntas diante de Yahweh para pedir uma resposta. O sumo sacerdote faz isso para o povo de Israel, e a pedido deles, quando uma decisão não pode ser tomada pelas pessoas envolvidas. Yahweh primeiro dá instruções a Moisés para fazer o peitoral, e então diz a ele como o sumo sacerdote o usará para buscar decisões de Yahweh.</w:t>
      </w:r>
    </w:p>
    <w:p>
      <w:pPr/>
      <w:r>
        <w:rPr>
          <w:lang w:val="pt_PT" w:bidi="pt_PT"/>
        </w:rPr>
      </w:r>
      <w:r>
        <w:rPr>
          <w:lang w:val="pt_PT" w:bidi="pt_PT"/>
        </w:rPr>
        <w:t>Parem aqui e discutam esta pergunta em grupo: como os líderes em sua comunidade tomam decisões para a comunidade? Quais itens especiais, regras ou formas de palavras são usados para chegar a uma decisão? Pause este áudio aqui.</w:t>
      </w:r>
    </w:p>
    <w:p>
      <w:pPr/>
      <w:r>
        <w:rPr>
          <w:lang w:val="pt_PT" w:bidi="pt_PT"/>
        </w:rPr>
      </w:r>
      <w:r>
        <w:rPr>
          <w:lang w:val="pt_PT" w:bidi="pt_PT"/>
        </w:rPr>
        <w:t>Yahweh diz a Moisés para fazer o peitoral de modo semelhante à estola sacerdotal. Yahweh quer que os artesãos habilidosos usem o mesmo tecido e fio para fazer as roupas dos sacerdotes que os usados nas cortinas internas do tabernáculo. O peitoral é um bolso quadrado. Os trabalhadores provavelmente dobraram uma única peça de tecido ao meio para formar uma bolsa ou um compartimento. O sacerdote usa a bolsa para segurar objetos especiais. Yahweh dá as medidas para o peitoral de um palmo de comprimento e um palmo de largura. Os israelitas usavam palmos como uma maneira de medir o comprimento. Um palmo é a distância entre a ponta do polegar e a ponta do dedo mínimo quando os dedos são estendidos ao máximo. Um palmo é aproximadamente 9 polegadas ou 22 centímetros em unidades modernas.</w:t>
      </w:r>
    </w:p>
    <w:p>
      <w:pPr/>
      <w:r>
        <w:rPr>
          <w:lang w:val="pt_PT" w:bidi="pt_PT"/>
        </w:rPr>
      </w:r>
      <w:r>
        <w:rPr>
          <w:lang w:val="pt_PT" w:bidi="pt_PT"/>
        </w:rPr>
        <w:t>Parem aqui e discutam esta pergunta em grupo: como as pessoas em sua comunidade medem o comprimento de um tecido? Pause este áudio aqui.</w:t>
      </w:r>
    </w:p>
    <w:p>
      <w:pPr/>
      <w:r>
        <w:rPr>
          <w:lang w:val="pt_PT" w:bidi="pt_PT"/>
        </w:rPr>
      </w:r>
      <w:r>
        <w:rPr>
          <w:lang w:val="pt_PT" w:bidi="pt_PT"/>
        </w:rPr>
        <w:t>Yahweh diz a Moisés para colocar doze pedras preciosas na parte frontal do material do peitoral. Os artesãos fixarão as pedras usando ouro que foi transformado em fios finos e moldado ou entrelaçado em um padrão. Essa técnica é conhecida como trabalho de filigrana de ouro e também foi usada pelos artesãos para prender as duas pedras preciosas às alças dos ombros da estola sacerdotal.</w:t>
      </w:r>
    </w:p>
    <w:p>
      <w:pPr/>
      <w:r>
        <w:rPr>
          <w:lang w:val="pt_PT" w:bidi="pt_PT"/>
        </w:rPr>
      </w:r>
      <w:r>
        <w:rPr>
          <w:lang w:val="pt_PT" w:bidi="pt_PT"/>
        </w:rPr>
        <w:t xml:space="preserve">Parem aqui e olhem para uma imagem de </w:t>
      </w:r>
      <w:r>
        <w:rPr>
          <w:lang w:val="pt_PT" w:bidi="pt_PT"/>
        </w:rPr>
        <w:t>filigrana de ouro ao redor de uma pedra preciosa</w:t>
      </w:r>
      <w:r>
        <w:rPr>
          <w:lang w:val="pt_PT" w:bidi="pt_PT"/>
        </w:rPr>
        <w:t>. Pause este áudio aqui.</w:t>
      </w:r>
    </w:p>
    <w:p>
      <w:pPr/>
      <w:r>
        <w:rPr>
          <w:lang w:val="pt_PT" w:bidi="pt_PT"/>
        </w:rPr>
      </w:r>
      <w:r>
        <w:rPr>
          <w:lang w:val="pt_PT" w:bidi="pt_PT"/>
        </w:rPr>
        <w:t>Os artesãos organizarão as pedras preciosas em quatro fileiras de três pedras. Não sabemos exatamente quais pedras os artesãos usam no peitoral, e os nomes das pedras na língua original são traduzidos de uma variedade de maneiras em diferentes traduções da Bíblia.</w:t>
      </w:r>
    </w:p>
    <w:p>
      <w:pPr/>
      <w:r>
        <w:rPr>
          <w:lang w:val="pt_PT" w:bidi="pt_PT"/>
        </w:rPr>
      </w:r>
      <w:r>
        <w:rPr>
          <w:lang w:val="pt_PT" w:bidi="pt_PT"/>
        </w:rPr>
        <w:t>Na primeira fileira, a primeira pedra é possivelmente uma cornalina ou um sárdio. Algumas traduções a chamam de rubi, mas as pessoas não podem gravar um rubi. Essa pedra é de cor carmesim e possivelmente transparente. A segunda pedra é possivelmente um crisólito ou um topázio. Essa pedra provavelmente é amarela/verde e possivelmente translúcida. A terceira pedra é uma pedra que cintila ou reflete bem a luz. Essa pedra muitas vezes recebe o nome de esmeralda, mas provavelmente era uma pedra mais fácil de gravar, possivelmente um berilo. Essa pedra é possivelmente verde ou vermelha.</w:t>
      </w:r>
    </w:p>
    <w:p>
      <w:pPr/>
      <w:r>
        <w:rPr>
          <w:lang w:val="pt_PT" w:bidi="pt_PT"/>
        </w:rPr>
      </w:r>
      <w:r>
        <w:rPr>
          <w:lang w:val="pt_PT" w:bidi="pt_PT"/>
        </w:rPr>
        <w:t xml:space="preserve">Parem aqui e, em grupo, olhem para uma imagem de uma </w:t>
      </w:r>
      <w:r>
        <w:rPr>
          <w:lang w:val="pt_PT" w:bidi="pt_PT"/>
        </w:rPr>
        <w:t>cornalina vermelha, um sárdio e um rubi</w:t>
      </w:r>
      <w:r>
        <w:rPr>
          <w:lang w:val="pt_PT" w:bidi="pt_PT"/>
        </w:rPr>
        <w:t>. Pause este áudio aqui.</w:t>
      </w:r>
    </w:p>
    <w:p>
      <w:pPr/>
      <w:r>
        <w:rPr>
          <w:lang w:val="pt_PT" w:bidi="pt_PT"/>
        </w:rPr>
      </w:r>
      <w:r>
        <w:rPr>
          <w:lang w:val="pt_PT" w:bidi="pt_PT"/>
        </w:rPr>
        <w:t xml:space="preserve">Parem aqui e, em grupo, olhem para uma imagem de </w:t>
      </w:r>
      <w:r>
        <w:rPr>
          <w:lang w:val="pt_PT" w:bidi="pt_PT"/>
        </w:rPr>
        <w:t>crisólito amarelo/verde e um topázio amarelo</w:t>
      </w:r>
      <w:r>
        <w:rPr>
          <w:lang w:val="pt_PT" w:bidi="pt_PT"/>
        </w:rPr>
        <w:t>. Pause este áudio aqui.</w:t>
      </w:r>
    </w:p>
    <w:p>
      <w:pPr/>
      <w:r>
        <w:rPr>
          <w:lang w:val="pt_PT" w:bidi="pt_PT"/>
        </w:rPr>
      </w:r>
      <w:r>
        <w:rPr>
          <w:lang w:val="pt_PT" w:bidi="pt_PT"/>
        </w:rPr>
        <w:t xml:space="preserve">Parem aqui e, em grupo, olhem para uma imagem de uma </w:t>
      </w:r>
      <w:r>
        <w:rPr>
          <w:lang w:val="pt_PT" w:bidi="pt_PT"/>
        </w:rPr>
        <w:t>esmeralda e um berilo verde</w:t>
      </w:r>
      <w:r>
        <w:rPr>
          <w:lang w:val="pt_PT" w:bidi="pt_PT"/>
        </w:rPr>
        <w:t>. Pause este áudio aqui.</w:t>
      </w:r>
    </w:p>
    <w:p>
      <w:pPr/>
      <w:r>
        <w:rPr>
          <w:lang w:val="pt_PT" w:bidi="pt_PT"/>
        </w:rPr>
      </w:r>
      <w:r>
        <w:rPr>
          <w:lang w:val="pt_PT" w:bidi="pt_PT"/>
        </w:rPr>
        <w:t>Na segunda fileira, a primeira pedra é possivelmente uma turquesa ou uma granada, mas algumas traduções a chamam de safira ou esmeralda. Safiras e esmeraldas são duras demais para serem gravadas por pessoas. Esta pedra é possivelmente vermelha, azul ou verde. A segunda pedra provavelmente é um lápis-lazúli, mas algumas traduções a chamam de safira. No entanto, é improvável que seja uma safira, pois as safiras são duras demais para serem gravadas. Essa pedra é azul. A terceira pedra é uma pedra preciosa. As traduções dão à pedra nomes diferentes, incluindo diamante, pedra-da-lua e esmeralda. Ela provavelmente é branca. É improvável que seja um diamante ou uma esmeralda, pois essas pedras são duras demais para serem gravadas.</w:t>
      </w:r>
    </w:p>
    <w:p>
      <w:pPr/>
      <w:r>
        <w:rPr>
          <w:lang w:val="pt_PT" w:bidi="pt_PT"/>
        </w:rPr>
      </w:r>
      <w:r>
        <w:rPr>
          <w:lang w:val="pt_PT" w:bidi="pt_PT"/>
        </w:rPr>
        <w:t xml:space="preserve">Parem aqui e, em grupo, olhem para uma imagem de uma </w:t>
      </w:r>
      <w:r>
        <w:rPr>
          <w:lang w:val="pt_PT" w:bidi="pt_PT"/>
        </w:rPr>
        <w:t>turquesa, uma granada, uma safira e uma esmeralda</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lápis-lazúli e uma safira</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diamante, uma pedra-da-lua e uma esmeralda</w:t>
      </w:r>
      <w:r>
        <w:rPr>
          <w:lang w:val="pt_PT" w:bidi="pt_PT"/>
        </w:rPr>
        <w:t>. Pause este áudio aqui.</w:t>
      </w:r>
    </w:p>
    <w:p>
      <w:pPr/>
      <w:r>
        <w:rPr>
          <w:lang w:val="pt_PT" w:bidi="pt_PT"/>
        </w:rPr>
      </w:r>
      <w:r>
        <w:rPr>
          <w:lang w:val="pt_PT" w:bidi="pt_PT"/>
        </w:rPr>
        <w:t>Na terceira fileira, a primeira pedra é uma pedra preciosa. É possivelmente um zircão laranja ou uma turquesa azul. A segunda pedra provavelmente é uma ágata, uma pedra listrada. A terceira pedra provavelmente é uma ametista, uma pedra roxa clara.</w:t>
      </w:r>
    </w:p>
    <w:p>
      <w:pPr/>
      <w:r>
        <w:rPr>
          <w:lang w:val="pt_PT" w:bidi="pt_PT"/>
        </w:rPr>
      </w:r>
      <w:r>
        <w:rPr>
          <w:lang w:val="pt_PT" w:bidi="pt_PT"/>
        </w:rPr>
        <w:t xml:space="preserve">Parem aqui e, em grupo, olhem para uma imagem de um </w:t>
      </w:r>
      <w:r>
        <w:rPr>
          <w:lang w:val="pt_PT" w:bidi="pt_PT"/>
        </w:rPr>
        <w:t>zircão laranja e uma turquesa azul</w:t>
      </w:r>
      <w:r>
        <w:rPr>
          <w:lang w:val="pt_PT" w:bidi="pt_PT"/>
        </w:rPr>
        <w:t>. Pause este áudio aqui.</w:t>
      </w:r>
    </w:p>
    <w:p>
      <w:pPr/>
      <w:r>
        <w:rPr>
          <w:lang w:val="pt_PT" w:bidi="pt_PT"/>
        </w:rPr>
      </w:r>
      <w:r>
        <w:rPr>
          <w:lang w:val="pt_PT" w:bidi="pt_PT"/>
        </w:rPr>
        <w:t xml:space="preserve">Parem aqui e, em grupo, olhem para uma imagem de uma </w:t>
      </w:r>
      <w:r>
        <w:rPr>
          <w:lang w:val="pt_PT" w:bidi="pt_PT"/>
        </w:rPr>
        <w:t>ágata listrada</w:t>
      </w:r>
      <w:r>
        <w:rPr>
          <w:lang w:val="pt_PT" w:bidi="pt_PT"/>
        </w:rPr>
        <w:t>. Pause este áudio aqui.</w:t>
      </w:r>
    </w:p>
    <w:p>
      <w:pPr/>
      <w:r>
        <w:rPr>
          <w:lang w:val="pt_PT" w:bidi="pt_PT"/>
        </w:rPr>
      </w:r>
      <w:r>
        <w:rPr>
          <w:lang w:val="pt_PT" w:bidi="pt_PT"/>
        </w:rPr>
        <w:t xml:space="preserve">Parem aqui e, em grupo, olhem para uma imagem de uma </w:t>
      </w:r>
      <w:r>
        <w:rPr>
          <w:lang w:val="pt_PT" w:bidi="pt_PT"/>
        </w:rPr>
        <w:t>ametista roxa</w:t>
      </w:r>
      <w:r>
        <w:rPr>
          <w:lang w:val="pt_PT" w:bidi="pt_PT"/>
        </w:rPr>
        <w:t>. Pause este áudio aqui.</w:t>
      </w:r>
    </w:p>
    <w:p>
      <w:pPr/>
      <w:r>
        <w:rPr>
          <w:lang w:val="pt_PT" w:bidi="pt_PT"/>
        </w:rPr>
      </w:r>
      <w:r>
        <w:rPr>
          <w:lang w:val="pt_PT" w:bidi="pt_PT"/>
        </w:rPr>
        <w:t>Na quarta fileira, a primeira pedra é brilhante e reluzente. Essa pedra provavelmente é uma água-marinha com uma cor azul/verde clara, mas pode ser um berilo. A segunda pedra é a mesma pedra usada nas alças dos ombros da estola sacerdotal do sumo sacerdote. Essa pedra provavelmente é um ônix, que muitas vezes é uma mistura de cores. Essa pedra também poderia ser uma cornalina vermelha. A terceira pedra provavelmente é jaspe. Essa pedra provavelmente é verde ou vermelha.</w:t>
      </w:r>
    </w:p>
    <w:p>
      <w:pPr/>
      <w:r>
        <w:rPr>
          <w:lang w:val="pt_PT" w:bidi="pt_PT"/>
        </w:rPr>
      </w:r>
      <w:r>
        <w:rPr>
          <w:lang w:val="pt_PT" w:bidi="pt_PT"/>
        </w:rPr>
        <w:t xml:space="preserve">Parem aqui e, em grupo, olhem para uma imagem de uma </w:t>
      </w:r>
      <w:r>
        <w:rPr>
          <w:lang w:val="pt_PT" w:bidi="pt_PT"/>
        </w:rPr>
        <w:t>água-marinha azul/verde e um berilo</w:t>
      </w:r>
      <w:r>
        <w:rPr>
          <w:lang w:val="pt_PT" w:bidi="pt_PT"/>
        </w:rPr>
        <w:t>. Pause este áudio aqui.</w:t>
      </w:r>
    </w:p>
    <w:p>
      <w:pPr/>
      <w:r>
        <w:rPr>
          <w:lang w:val="pt_PT" w:bidi="pt_PT"/>
        </w:rPr>
      </w:r>
      <w:r>
        <w:rPr>
          <w:lang w:val="pt_PT" w:bidi="pt_PT"/>
        </w:rPr>
        <w:t xml:space="preserve">Parem aqui e, em grupo, olhem para uma imagem de </w:t>
      </w:r>
      <w:r>
        <w:rPr>
          <w:lang w:val="pt_PT" w:bidi="pt_PT"/>
        </w:rPr>
        <w:t>ônix em diferentes cores e uma cornalina vermelha</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jaspe verde e um jaspe vermelho</w:t>
      </w:r>
      <w:r>
        <w:rPr>
          <w:lang w:val="pt_PT" w:bidi="pt_PT"/>
        </w:rPr>
        <w:t>. Pause este áudio aqui.</w:t>
      </w:r>
    </w:p>
    <w:p>
      <w:pPr/>
      <w:r>
        <w:rPr>
          <w:lang w:val="pt_PT" w:bidi="pt_PT"/>
        </w:rPr>
      </w:r>
      <w:r>
        <w:rPr>
          <w:lang w:val="pt_PT" w:bidi="pt_PT"/>
        </w:rPr>
        <w:t>Parem aqui e discutam esta pergunta em grupo: quais pedras semipreciosas seus líderes têm em suas roupas cerimoniais? Que significado, se houver, têm essas pedras? Se vocês não usam pedras para enfeites, quais outros objetos são usados para decorar roupas cerimoniais? Pause este áudio aqui.</w:t>
      </w:r>
    </w:p>
    <w:p>
      <w:pPr/>
      <w:r>
        <w:rPr>
          <w:lang w:val="pt_PT" w:bidi="pt_PT"/>
        </w:rPr>
      </w:r>
      <w:r>
        <w:rPr>
          <w:lang w:val="pt_PT" w:bidi="pt_PT"/>
        </w:rPr>
        <w:t>Yahweh diz a Moisés para gravar um nome de um filho de Israel, filho de Jacó, em cada pedra no peitoral. Gravar significa cortar em uma superfície com algo afiado para fazer um desenho padronizado, uma imagem ou palavras. Os artesãos gravam as pedras no peitoral da mesma maneira que as pedras nas alças dos ombros da estola sacerdotal. Desta vez, os artesãos gravam apenas um nome em cada pedra. Os artesãos gravaram seis nomes em cada pedra nas alças dos ombros da estola sacerdotal. O sumo sacerdote levava o nome de cada filho a Yahweh quando ele estava servindo. Esse era um lembrete a Yahweh de seu povo descendente de Israel e um lembrete ao sumo sacerdote do povo que ele representava.</w:t>
      </w:r>
    </w:p>
    <w:p>
      <w:pPr/>
      <w:r>
        <w:rPr>
          <w:lang w:val="pt_PT" w:bidi="pt_PT"/>
        </w:rPr>
      </w:r>
      <w:r>
        <w:rPr>
          <w:lang w:val="pt_PT" w:bidi="pt_PT"/>
        </w:rPr>
        <w:t xml:space="preserve">Parem aqui e olhem para uma ilustração do </w:t>
      </w:r>
      <w:r>
        <w:rPr>
          <w:b/>
          <w:lang w:val="pt_PT" w:bidi="pt_PT"/>
        </w:rPr>
        <w:t>sumo sacerdote usando um peitoral</w:t>
      </w:r>
      <w:r>
        <w:rPr>
          <w:lang w:val="pt_PT" w:bidi="pt_PT"/>
        </w:rPr>
        <w:t>, mostrando vários exemplos possíveis do peitoral. Pause este áudio aqui.</w:t>
      </w:r>
    </w:p>
    <w:p>
      <w:pPr/>
      <w:r>
        <w:rPr>
          <w:lang w:val="pt_PT" w:bidi="pt_PT"/>
        </w:rPr>
      </w:r>
      <w:r>
        <w:rPr>
          <w:lang w:val="pt_PT" w:bidi="pt_PT"/>
        </w:rPr>
        <w:t>Yahweh diz a Moisés para fazer itens de ouro para prender o peitoral à estola sacerdotal. Os itens são fios de ouro torcidos uns ao redor dos outros para formar cordões de ouro semelhantes a cordas e anéis de ouro. As duas primeiras argolas de ouro são presas ao peitoral com uma em cada lado, provavelmente na parte superior do peitoral. Os artesãos fazem os cordões de ouro da mesma maneira que os cordões nas alças dos ombros da estola sacerdotal. Não sabemos se os cordões referidos nessa passagem são os mesmos feitos para a estola sacerdotal ou se são além deles. No entanto, a próxima parte da passagem se refere aos cordões de ouro que são presos às armações de filigrana de ouro nas peças dos ombros da estola sacerdotal. É provável que Yahweh esteja descrevendo os mesmos cordões tanto para a estola sacerdotal quanto para o peitoral. As duas extremidades dos cordões de ouro são presas às argolas na parte superior do peitoral para prender o topo do peitoral à estola sacerdotal. Não sabemos como os artesãos prendem os cordões do peitoral à estola sacerdotal. Os artesãos podem prender ambas as extremidades do cordão à armação de filigrana de ouro na estola sacerdotal. Como alternativa, os artesãos podem prender uma extremidade do cordão ao peitoral e uma extremidade à estola sacerdotal. Os cordões podem passar pelos anéis ou ser amarrados aos anéis.</w:t>
      </w:r>
    </w:p>
    <w:p>
      <w:pPr/>
      <w:r>
        <w:rPr>
          <w:lang w:val="pt_PT" w:bidi="pt_PT"/>
        </w:rPr>
      </w:r>
      <w:r>
        <w:rPr>
          <w:lang w:val="pt_PT" w:bidi="pt_PT"/>
        </w:rPr>
        <w:t>Yahweh instrui Moisés a fazer mais dois anéis de ouro. Os anéis de ouro são presos à extremidade, à borda ou ao canto do peitoral. Os anéis ajudam a prender o peitoral à estola sacerdotal. Yahweh instrui Moisés a fazer mais dois anéis de ouro. Os artesãos prendem os anéis de ouro na parte da frente da estola sacerdotal, na parte inferior das alças dos ombros, possivelmente onde as alças encontram o material da estola sacerdotal acima do cinto de tecido que rodeia a estola sacerdotal. Os artesãos fixarão os anéis de ouro da estola sacerdotal aos anéis de ouro do peitoral com um fio azul/roxo torcido para formar um cordão fino. O peitoral é preso à estola sacerdotal para que ele não saia do corpo do sumo sacerdote. O sumo sacerdote usa as pedras gravadas na frente do peitoral, sobre o coração, quando ele entra no Lugar Santo, o centro do tabernáculo, onde Yahweh está presente. Arão usa o peitoral com os nomes dos filhos de Israel e representa o povo de Israel ao adorar Yahweh.</w:t>
      </w:r>
    </w:p>
    <w:p>
      <w:pPr/>
      <w:r>
        <w:rPr>
          <w:lang w:val="pt_PT" w:bidi="pt_PT"/>
        </w:rPr>
      </w:r>
      <w:r>
        <w:rPr>
          <w:lang w:val="pt_PT" w:bidi="pt_PT"/>
        </w:rPr>
        <w:t>Yahweh orienta Moisés a colocar dois itens no bolso do peitoral. Os itens são chamados de Urim e Tumim. Os nomes dos itens provavelmente se referem às ideias de luz, o Urim, e escuridão, o Tumim. O sumo sacerdote usará esses itens para descobrir a vontade de Deus. Não sabemos como o sumo sacerdote os usava para determinar a vontade de Deus. Yahweh não dá instruções para fazer o Urim e Tumim, o que significa que eles já existiam e os israelitas possivelmente já os estavam usando. Nos povos que viviam ao redor dos israelitas na região do monte Sinai, as pessoas muitas vezes usavam itens para ajudar a tomar uma decisão. Yahweh aprovou o Urim e Tumim para a tomada de decisões. O sumo sacerdote usava o Urim e Tumim na presença de Yahweh. Yahweh às vezes escolheu revelar sua vontade dessa maneira, e a Bíblia mostra isso em outras passagens.</w:t>
      </w:r>
    </w:p>
    <w:p>
      <w:pPr/>
      <w:r>
        <w:rPr>
          <w:lang w:val="pt_PT" w:bidi="pt_PT"/>
        </w:rPr>
      </w:r>
      <w:r>
        <w:rPr>
          <w:lang w:val="pt_PT" w:bidi="pt_PT"/>
        </w:rPr>
        <w:t>Quando o Urim e Tumim estiverem na bolsa do peitoral, eles ficarão na frente do coração de Arão. Quando Arão fica na presença de Yahweh, ele sempre dispõe do meio pelo qual Yahweh pode tomar decisões para seu povo. O coração é um lugar simbólico para os israelitas e central para a identidade de uma pessoa. Yahweh mostra que ele valoriza sua promessa de aliança com Israel, exigindo que o sumo sacerdote use o peitoral com o Urim e Tumim sobre o coração.</w:t>
      </w:r>
    </w:p>
    <w:p>
      <w:pPr/>
      <w:r>
        <w:rPr>
          <w:lang w:val="pt_PT" w:bidi="pt_PT"/>
        </w:rPr>
      </w:r>
      <w:r>
        <w:rPr>
          <w:lang w:val="pt_PT" w:bidi="pt_PT"/>
        </w:rPr>
        <w:t>Parem aqui e discutam esta pergunta em grupo: onde vocês guardam itens importantes e significativos junto ao corpo? A localização deles no corpo está relacionada ao seu propósito?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28.15–30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está falando com Moisés e instruindo Moisés sobre como fazer o peitoral da decisão para o sumo sacerdote.</w:t>
      </w:r>
    </w:p>
    <w:p>
      <w:pPr/>
      <w:r>
        <w:rPr>
          <w:lang w:val="pt_PT" w:bidi="pt_PT"/>
        </w:rPr>
      </w:r>
      <w:r>
        <w:rPr>
          <w:b/>
          <w:lang w:val="pt_PT" w:bidi="pt_PT"/>
        </w:rPr>
        <w:t>Na segunda cena:</w:t>
      </w:r>
      <w:r>
        <w:rPr>
          <w:lang w:val="pt_PT" w:bidi="pt_PT"/>
        </w:rPr>
        <w:t xml:space="preserve"> Yahweh descreve como fixar o peitoral à estola sacerdotal do sumo sacerdote usando cordões de ouro e anéis.</w:t>
      </w:r>
    </w:p>
    <w:p>
      <w:pPr/>
      <w:r>
        <w:rPr>
          <w:lang w:val="pt_PT" w:bidi="pt_PT"/>
        </w:rPr>
      </w:r>
      <w:r>
        <w:rPr>
          <w:b/>
          <w:lang w:val="pt_PT" w:bidi="pt_PT"/>
        </w:rPr>
        <w:t>Na terceira cena:</w:t>
      </w:r>
      <w:r>
        <w:rPr>
          <w:lang w:val="pt_PT" w:bidi="pt_PT"/>
        </w:rPr>
        <w:t xml:space="preserve"> Yahweh dá instruções a Moisés sobre como fazer o peitoral representar Israel. Yahweh instrui Moisés a guardar o Urim e Tumim na bolsa ou no compartimento do peitoral.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Artesãos habilidosos</w:t>
      </w:r>
    </w:p>
    <w:p>
      <w:pPr>
        <w:pStyle w:val="ListBullet"/>
        <w:spacing w:line="240" w:lineRule="auto"/>
        <w:ind w:left="720"/>
      </w:pPr>
      <w:r>
        <w:rPr>
          <w:lang w:val="pt_PT" w:bidi="pt_PT"/>
        </w:rPr>
      </w:r>
      <w:r>
        <w:rPr>
          <w:lang w:val="pt_PT" w:bidi="pt_PT"/>
        </w:rPr>
        <w:t>Arão</w:t>
      </w:r>
    </w:p>
    <w:p>
      <w:pPr/>
      <w:r>
        <w:rPr>
          <w:lang w:val="pt_PT" w:bidi="pt_PT"/>
        </w:rPr>
      </w:r>
      <w:r>
        <w:rPr>
          <w:lang w:val="pt_PT" w:bidi="pt_PT"/>
        </w:rPr>
        <w:t>Em grupo, prestem atenção às partes do cenário da passagem:</w:t>
      </w:r>
    </w:p>
    <w:p>
      <w:pPr/>
      <w:r>
        <w:rPr>
          <w:lang w:val="pt_PT" w:bidi="pt_PT"/>
        </w:rPr>
      </w:r>
      <w:r>
        <w:rPr>
          <w:lang w:val="pt_PT" w:bidi="pt_PT"/>
        </w:rPr>
        <w:t>Yahweh começa explicando o propósito do peitoral. O peitoral é um lembrete da promessa de aliança de Deus com os israelitas. Ele também serve como recipiente para os objetos usados para determinar as decisões de Yahweh para os israelitas. Os artesãos habilidosos farão o peitoral usando o mesmo tecido e fios que a estola sacerdotal. O peitoral forma uma bolsa quadrada destinada a guardar objetos. É completamente visível e fica sobre o restante das roupas do sumo sacerdote.</w:t>
      </w:r>
    </w:p>
    <w:p>
      <w:pPr/>
      <w:r>
        <w:rPr>
          <w:lang w:val="pt_PT" w:bidi="pt_PT"/>
        </w:rPr>
      </w:r>
      <w:r>
        <w:rPr>
          <w:lang w:val="pt_PT" w:bidi="pt_PT"/>
        </w:rPr>
        <w:t>Parem aqui e façam esta atividade em grupo: obtenham um retângulo de material cujo comprimento seja o dobro da largura. Peça a um voluntário que dobre o tecido para formar um quadrado, pedindo que ele descreva o que está fazendo. Prestem atenção às palavras usadas para descrever as mudanças na forma do material. Pause este áudio aqui.</w:t>
      </w:r>
    </w:p>
    <w:p>
      <w:pPr/>
      <w:r>
        <w:rPr>
          <w:lang w:val="pt_PT" w:bidi="pt_PT"/>
        </w:rPr>
      </w:r>
      <w:r>
        <w:rPr>
          <w:lang w:val="pt_PT" w:bidi="pt_PT"/>
        </w:rPr>
        <w:t>Artesãos habilidosos decoraram o peitoral com pedras semipreciosas gravadas com os nomes dos filhos de Israel. Eles gravaram cada pedra com um único nome e as fixaram ao peitoral usando fios de ouro fino. Os artesãos habilidosos organizaram as pedras em quatro fileiras, com três pedras em cada fileira. As pedras são todas diferentes umas das outras e têm cores diferentes. Não sabemos exatamente quais pedras os artesãos habilidosos usaram no peitoral. Se vocês não tiverem nomes para as pedras, vocês podem simplesmente chamá-las por sua cor ou outra descrição. Há 12 pedras preciosas. Na primeira fileira, há uma pedra carmesim, uma pedra amarela e uma pedra verde ou vermelha cintilante. Na segunda fileira, há uma pedra que pode ser vermelha, azul ou verde, uma pedra azul e uma pedra preciosa que é possivelmente branca. Na terceira fileira, há uma pedra preciosa laranja ou azul, uma pedra listrada e uma pedra roxa. Na quarta fileira, há uma pedra brilhante que provavelmente é azul/verde, uma pedra de muitas cores e uma pedra possivelmente verde ou vermelha. Arão carrega os nomes dos filhos de Israel sobre o coração nas pedras gravadas. Isso lembra Yahweh e os israelitas de seu relacionamento especial quando Arão está na presença de Yahweh no tabernáculo.</w:t>
      </w:r>
    </w:p>
    <w:p>
      <w:pPr/>
      <w:r>
        <w:rPr>
          <w:lang w:val="pt_PT" w:bidi="pt_PT"/>
        </w:rPr>
      </w:r>
      <w:r>
        <w:rPr>
          <w:lang w:val="pt_PT" w:bidi="pt_PT"/>
        </w:rPr>
        <w:t xml:space="preserve">Parem aqui e olhem para uma ilustração do </w:t>
      </w:r>
      <w:r>
        <w:rPr>
          <w:b/>
          <w:lang w:val="pt_PT" w:bidi="pt_PT"/>
        </w:rPr>
        <w:t>sumo sacerdote usando um peitoral</w:t>
      </w:r>
      <w:r>
        <w:rPr>
          <w:lang w:val="pt_PT" w:bidi="pt_PT"/>
        </w:rPr>
        <w:t>, mostrando vários exemplos possíveis do peitoral. Pause este áudio aqui.</w:t>
      </w:r>
    </w:p>
    <w:p>
      <w:pPr/>
      <w:r>
        <w:rPr>
          <w:lang w:val="pt_PT" w:bidi="pt_PT"/>
        </w:rPr>
      </w:r>
      <w:r>
        <w:rPr>
          <w:lang w:val="pt_PT" w:bidi="pt_PT"/>
        </w:rPr>
        <w:t xml:space="preserve">Parem aqui e olhem para uma ilustração do </w:t>
      </w:r>
      <w:r>
        <w:rPr>
          <w:lang w:val="pt_PT" w:bidi="pt_PT"/>
        </w:rPr>
        <w:t>sumo sacerdote usando suas roupas especiais</w:t>
      </w:r>
      <w:r>
        <w:rPr>
          <w:lang w:val="pt_PT" w:bidi="pt_PT"/>
        </w:rPr>
        <w:t>. Pause este áudio aqui.</w:t>
      </w:r>
    </w:p>
    <w:p>
      <w:pPr/>
      <w:r>
        <w:rPr>
          <w:lang w:val="pt_PT" w:bidi="pt_PT"/>
        </w:rPr>
      </w:r>
      <w:r>
        <w:rPr>
          <w:lang w:val="pt_PT" w:bidi="pt_PT"/>
        </w:rPr>
        <w:t xml:space="preserve">Parem aqui e olhem para um mapa do </w:t>
      </w:r>
      <w:r>
        <w:rPr>
          <w:lang w:val="pt_PT" w:bidi="pt_PT"/>
        </w:rPr>
        <w:t>tabernáculo</w:t>
      </w:r>
      <w:r>
        <w:rPr>
          <w:lang w:val="pt_PT" w:bidi="pt_PT"/>
        </w:rPr>
        <w:t>. Pause este áudio aqui.</w:t>
      </w:r>
    </w:p>
    <w:p>
      <w:pPr/>
      <w:r>
        <w:rPr>
          <w:lang w:val="pt_PT" w:bidi="pt_PT"/>
        </w:rPr>
      </w:r>
      <w:r>
        <w:rPr>
          <w:lang w:val="pt_PT" w:bidi="pt_PT"/>
        </w:rPr>
        <w:t>O peitoral é uma peça de roupa separada da estola sacerdotal. Os artesãos habilidosos prenderam o peitoral junto à estola sacerdotal por meio de cordões de ouro e anéis de ouro na parte superior, e anéis de ouro e fios torcidos azuis/roxos na parte inferior. Os cordões e os anéis mantêm o peitoral perto do corpo. A posição dos anéis de ouro mantém o peitoral acima do cinto de tecido que o sumo sacerdote usa sobre a estola sacerdotal.</w:t>
      </w:r>
    </w:p>
    <w:p>
      <w:pPr/>
      <w:r>
        <w:rPr>
          <w:lang w:val="pt_PT" w:bidi="pt_PT"/>
        </w:rPr>
      </w:r>
      <w:r>
        <w:rPr>
          <w:lang w:val="pt_PT" w:bidi="pt_PT"/>
        </w:rPr>
        <w:t>Parem aqui e façam esta atividade em grupo: façam o peitoral e os acessórios para a estola sacerdotal usando materiais que vocês têm disponíveis. Se possível, peça a um voluntário que o vista. Observem onde ele fica no corpo do voluntário. Como alternativa, desenhem uma forma quadrada no chão e organizem 12 pedras no quadrado no mesmo padrão que Yahweh instrui Moisés. Pause este áudio aqui.</w:t>
      </w:r>
    </w:p>
    <w:p>
      <w:pPr/>
      <w:r>
        <w:rPr>
          <w:lang w:val="pt_PT" w:bidi="pt_PT"/>
        </w:rPr>
      </w:r>
      <w:r>
        <w:rPr>
          <w:lang w:val="pt_PT" w:bidi="pt_PT"/>
        </w:rPr>
        <w:t>O peitoral é uma bolsa para o Urim e Tumim. Isso mostra que eles são importantes. O sumo sacerdote os tem sobre o coração quando ele vai se encontrar com Yahweh no tabernáculo.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28.15–30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Artesãos habilidosos</w:t>
      </w:r>
    </w:p>
    <w:p>
      <w:pPr>
        <w:pStyle w:val="ListBullet"/>
        <w:spacing w:line="240" w:lineRule="auto"/>
        <w:ind w:left="720"/>
      </w:pPr>
      <w:r>
        <w:rPr>
          <w:lang w:val="pt_PT" w:bidi="pt_PT"/>
        </w:rPr>
      </w:r>
      <w:r>
        <w:rPr>
          <w:lang w:val="pt_PT" w:bidi="pt_PT"/>
        </w:rPr>
        <w:t>Arão</w:t>
      </w:r>
    </w:p>
    <w:p>
      <w:pPr/>
      <w:r>
        <w:rPr>
          <w:lang w:val="pt_PT" w:bidi="pt_PT"/>
        </w:rPr>
      </w:r>
      <w:r>
        <w:rPr>
          <w:lang w:val="pt_PT" w:bidi="pt_PT"/>
        </w:rPr>
        <w:t>Durante a encenação, peça a Arão e aos artesãos habilidosos que encenem as instruções que Yahweh dá a 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diz a Moisés para fazer um peitoral do juízo.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"Guiarei meu povo e tomarei decisões para eles", ou "Meu sumo sacerdote trará as ferramentas para tomar decisões em minha presença para meu povo".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para fazer o peitoral do mesmo material e fios que a estola sacerdotal do sumo sacerdote e as cortinas internas do tabernáculo. É feito em forma de uma bolsa quadrada para cobrir o peito de Arão. E fica sobre as roupas do sumo sacerdote. Os artesãos habilidosos decoraram a frente do peito com pedras semipreciosas. Os artesãos habilidosos gravaram cada pedra com o nome de um filho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"Este peitoral será uma peça de roupa maravilhosa", ou "Sempre nos lembraremos de que somos pessoas especiais de Deus".</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"Cada nome é um lembrete de meu relacionamento especial com os israelitas", ou "Essas pedras preciosas ajudarão a mostrar o quão importante é meu relacionamento com os israelitas".</w:t>
      </w:r>
    </w:p>
    <w:p>
      <w:pPr>
        <w:pStyle w:val="ListBullet"/>
        <w:spacing w:line="240" w:lineRule="auto"/>
        <w:ind w:left="720"/>
      </w:pPr>
      <w:r>
        <w:rPr>
          <w:lang w:val="pt_PT" w:bidi="pt_PT"/>
        </w:rPr>
      </w:r>
      <w:r>
        <w:rPr>
          <w:lang w:val="pt_PT" w:bidi="pt_PT"/>
        </w:rPr>
        <w:t>Pergunte à pessoa que interpreta os trabalhadores habilidosos: “O que você está sentindo ou pensando?”. A pessoa pode responder coisas como: "Usarei minhas habilidades para honrar Yahweh", ou "Cada pedra lembrará Yahweh de um grupo de nosso povo".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como fixar o peitoral à estola sacerdotal do sumo sacerdote. Yahweh quer que o peitoral seja mantido perto da estola sacerdotal e repouse no corpo acima do cinto de tecido. Os artesãos habilidosos usam ouro e fios coloridos de alta qualidade para prender o peitoral à estola sacerdotal.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"Quero que o peitoral seja mantido com segurança no lugar certo para mostrar o quão importante é para mim", ou "Até mesmo os materiais usados para manter o peitoral no lugar devem ser especiais, pois o peitoral é muito importante".</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"Usarei o peitoral sobre o meu peito", ou "Os acessórios de ouro brilharão lindamente".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que o peitoral é importante para levar os nomes dos filhos de Israel em sua presença.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"O peitoral ajuda nosso povo a saber que eu sou o líder deles", ou "Levarei os nomes de nosso povo para a presença de Yahweh. Isso me lembrará que tenho uma enorme responsabilidade. Devo representar fielmente as pessoas diante de Deus".</w:t>
      </w:r>
    </w:p>
    <w:p>
      <w:pPr/>
      <w:r>
        <w:rPr>
          <w:lang w:val="pt_PT" w:bidi="pt_PT"/>
        </w:rPr>
      </w:r>
      <w:r>
        <w:rPr>
          <w:lang w:val="pt_PT" w:bidi="pt_PT"/>
        </w:rPr>
        <w:t>Yahweh diz a Moisés para colocar o Urim e Tumim na bolsa do peitoral. O peitoral mantém o Urim e Tumim em uma posição importante no corpo e os carrega para a presença de Yahweh no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nos guiará e tomará decisões por nós", ou "Estou feliz pelo Urim e Tumim estarem em um lugar seguro", ou "Arão pedirá a Yahweh que nos mostre o que fazer quando precisarmos de orientação".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"Usarei o Urim e Tumim para mostrar a meu povo o que fazer", ou "O Urim e Tumim são parte da maneira como liderarei meu povo", ou "O peitoral mostra a meu povo que governarei sobre eles e tomarei decisões por eles".</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28.15–30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Yahweh dá instruções a Moisés. </w:t>
      </w:r>
      <w:r>
        <w:rPr>
          <w:b/>
          <w:lang w:val="pt_PT" w:bidi="pt_PT"/>
        </w:rPr>
        <w:t>Yahweh</w:t>
      </w:r>
      <w:r>
        <w:rPr>
          <w:lang w:val="pt_PT" w:bidi="pt_PT"/>
        </w:rPr>
        <w:t xml:space="preserve"> é o nome pessoal para </w:t>
      </w:r>
      <w:r>
        <w:rPr>
          <w:lang w:val="pt_PT" w:bidi="pt_PT"/>
        </w:rPr>
        <w:t>Deus</w:t>
      </w:r>
      <w:r>
        <w:rPr>
          <w:lang w:val="pt_PT" w:bidi="pt_PT"/>
        </w:rPr>
        <w:t xml:space="preserve">. Nessa passagem, Deus é chamado de Yahweh. Certifiquem-se de traduzir Yahweh da mesma maneira que vocês traduziram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dá instruções para fazer um </w:t>
      </w:r>
      <w:r>
        <w:rPr>
          <w:b/>
          <w:lang w:val="pt_PT" w:bidi="pt_PT"/>
        </w:rPr>
        <w:t>peitoral</w:t>
      </w:r>
      <w:r>
        <w:rPr>
          <w:lang w:val="pt_PT" w:bidi="pt_PT"/>
        </w:rPr>
        <w:t xml:space="preserve"> de juízo. Esta é uma peça de roupa que cobre a parte superior frontal do corpo de uma pessoa. Usem a mesma palavra ou frase para peitoral que vocês usaram em passagens anteriores.</w:t>
      </w:r>
    </w:p>
    <w:p>
      <w:pPr/>
      <w:r>
        <w:rPr>
          <w:lang w:val="pt_PT" w:bidi="pt_PT"/>
        </w:rPr>
      </w:r>
      <w:r>
        <w:rPr>
          <w:lang w:val="pt_PT" w:bidi="pt_PT"/>
        </w:rPr>
        <w:t xml:space="preserve">O peitoral de </w:t>
      </w:r>
      <w:r>
        <w:rPr>
          <w:b/>
          <w:lang w:val="pt_PT" w:bidi="pt_PT"/>
        </w:rPr>
        <w:t>juízo</w:t>
      </w:r>
      <w:r>
        <w:rPr>
          <w:lang w:val="pt_PT" w:bidi="pt_PT"/>
        </w:rPr>
        <w:t xml:space="preserve"> é importante para buscar uma decisão de Deus. Lembrem-se de que nessa passagem, juízo se refere a tomar uma decisão — julgar qual é a melhor coisa a fazer em uma situação. Este juízo não é sobre julgar alguém para puni-lo.</w:t>
      </w:r>
    </w:p>
    <w:p>
      <w:pPr/>
      <w:r>
        <w:rPr>
          <w:lang w:val="pt_PT" w:bidi="pt_PT"/>
        </w:rPr>
      </w:r>
      <w:r>
        <w:rPr>
          <w:lang w:val="pt_PT" w:bidi="pt_PT"/>
        </w:rPr>
        <w:t xml:space="preserve">Parem aqui e discutam em grupo qual palavra ou frase vocês usarão para </w:t>
      </w:r>
      <w:r>
        <w:rPr>
          <w:b/>
          <w:lang w:val="pt_PT" w:bidi="pt_PT"/>
        </w:rPr>
        <w:t>juízo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Faça o peitoral como a </w:t>
      </w:r>
      <w:r>
        <w:rPr>
          <w:b/>
          <w:lang w:val="pt_PT" w:bidi="pt_PT"/>
        </w:rPr>
        <w:t>estola sacerdotal</w:t>
      </w:r>
      <w:r>
        <w:rPr>
          <w:lang w:val="pt_PT" w:bidi="pt_PT"/>
        </w:rPr>
        <w:t xml:space="preserve">. Usem a mesma palavra ou frase para estola sacerdotal que vocês usaram em passagens anteriores. Procurem </w:t>
      </w:r>
      <w:r>
        <w:rPr>
          <w:b/>
          <w:lang w:val="pt_PT" w:bidi="pt_PT"/>
        </w:rPr>
        <w:t>estola sacerdotal</w:t>
      </w:r>
      <w:r>
        <w:rPr>
          <w:lang w:val="pt_PT" w:bidi="pt_PT"/>
        </w:rPr>
        <w:t xml:space="preserve"> no Glossário Mestre para mais informações.</w:t>
      </w:r>
    </w:p>
    <w:p>
      <w:pPr/>
      <w:r>
        <w:rPr>
          <w:lang w:val="pt_PT" w:bidi="pt_PT"/>
        </w:rPr>
      </w:r>
      <w:r>
        <w:rPr>
          <w:lang w:val="pt_PT" w:bidi="pt_PT"/>
        </w:rPr>
        <w:t xml:space="preserve">Faça o peitoral de </w:t>
      </w:r>
      <w:r>
        <w:rPr>
          <w:b/>
          <w:lang w:val="pt_PT" w:bidi="pt_PT"/>
        </w:rPr>
        <w:t>fios têxteis</w:t>
      </w:r>
      <w:r>
        <w:rPr>
          <w:lang w:val="pt_PT" w:bidi="pt_PT"/>
        </w:rPr>
        <w:t xml:space="preserve"> de ouro, </w:t>
      </w:r>
      <w:r>
        <w:rPr>
          <w:b/>
          <w:lang w:val="pt_PT" w:bidi="pt_PT"/>
        </w:rPr>
        <w:t>azul</w:t>
      </w:r>
      <w:r>
        <w:rPr>
          <w:lang w:val="pt_PT" w:bidi="pt_PT"/>
        </w:rPr>
        <w:t xml:space="preserve">, roxo e camesim e de </w:t>
      </w:r>
      <w:r>
        <w:rPr>
          <w:b/>
          <w:lang w:val="pt_PT" w:bidi="pt_PT"/>
        </w:rPr>
        <w:t>linho fino torcido</w:t>
      </w:r>
      <w:r>
        <w:rPr>
          <w:lang w:val="pt_PT" w:bidi="pt_PT"/>
        </w:rPr>
        <w:t>. Usem as mesmas palavras ou frases para azul, fio têxtil e linho fino torcido que vocês usaram em passagens anteriores.</w:t>
      </w:r>
    </w:p>
    <w:p>
      <w:pPr/>
      <w:r>
        <w:rPr>
          <w:lang w:val="pt_PT" w:bidi="pt_PT"/>
        </w:rPr>
      </w:r>
      <w:r>
        <w:rPr>
          <w:lang w:val="pt_PT" w:bidi="pt_PT"/>
        </w:rPr>
        <w:t xml:space="preserve">O peitoral é de um </w:t>
      </w:r>
      <w:r>
        <w:rPr>
          <w:b/>
          <w:lang w:val="pt_PT" w:bidi="pt_PT"/>
        </w:rPr>
        <w:t>palmo</w:t>
      </w:r>
      <w:r>
        <w:rPr>
          <w:lang w:val="pt_PT" w:bidi="pt_PT"/>
        </w:rPr>
        <w:t xml:space="preserve"> de comprimento e um palmo de largura. Os </w:t>
      </w:r>
      <w:r>
        <w:rPr>
          <w:lang w:val="pt_PT" w:bidi="pt_PT"/>
        </w:rPr>
        <w:t>israelitas</w:t>
      </w:r>
      <w:r>
        <w:rPr>
          <w:lang w:val="pt_PT" w:bidi="pt_PT"/>
        </w:rPr>
        <w:t xml:space="preserve"> usavam palmos como uma maneira de medir o comprimento. Um palmo é a distância entre a ponta do polegar e a ponta do dedo mínimo quando os dedos são estendidos ao máximo. Um palmo é aproximadamente 9 polegadas ou 22 centímetros em unidades modernas.</w:t>
      </w:r>
    </w:p>
    <w:p>
      <w:pPr/>
      <w:r>
        <w:rPr>
          <w:lang w:val="pt_PT" w:bidi="pt_PT"/>
        </w:rPr>
      </w:r>
      <w:r>
        <w:rPr>
          <w:lang w:val="pt_PT" w:bidi="pt_PT"/>
        </w:rPr>
        <w:t xml:space="preserve">Parem aqui e discutam em grupo qual palavra ou frase vocês usarão para </w:t>
      </w:r>
      <w:r>
        <w:rPr>
          <w:b/>
          <w:lang w:val="pt_PT" w:bidi="pt_PT"/>
        </w:rPr>
        <w:t>palmo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Os artesãos habilidosos decoraram o peitoral com doze pedras semipreciosas. As pedras são todas diferentes. Não sabemos exatamente quais pedras os artesãos habilidosos usaram no peitoral. Se vocês não tiverem nomes para as pedras, vocês podem simplesmente chamá-las por sua cor ou outra descrição. Na primeira fileira, a primeira pedra é possivelmente uma </w:t>
      </w:r>
      <w:r>
        <w:rPr>
          <w:b/>
          <w:lang w:val="pt_PT" w:bidi="pt_PT"/>
        </w:rPr>
        <w:t>cornalina</w:t>
      </w:r>
      <w:r>
        <w:rPr>
          <w:lang w:val="pt_PT" w:bidi="pt_PT"/>
        </w:rPr>
        <w:t xml:space="preserve"> e provavelmente é vermelha. Algumas traduções a chamam de rubi, mas as pessoas não podem gravar um rubi.</w:t>
      </w:r>
    </w:p>
    <w:p>
      <w:pPr>
        <w:pStyle w:val="ListBullet"/>
        <w:spacing w:line="240" w:lineRule="auto"/>
        <w:ind w:left="720"/>
      </w:pPr>
      <w:r>
        <w:rPr>
          <w:lang w:val="pt_PT" w:bidi="pt_PT"/>
        </w:rPr>
      </w:r>
      <w:r>
        <w:rPr>
          <w:lang w:val="pt_PT" w:bidi="pt_PT"/>
        </w:rPr>
        <w:t xml:space="preserve">Parem aqui e, em grupo, olhem para uma imagem de uma </w:t>
      </w:r>
      <w:r>
        <w:rPr>
          <w:lang w:val="pt_PT" w:bidi="pt_PT"/>
        </w:rPr>
        <w:t>cornalina vermelha, um sárdio e um rubi</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cornalina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Na primeira fila, a segunda pedra é possivelmente um </w:t>
      </w:r>
      <w:r>
        <w:rPr>
          <w:b/>
          <w:lang w:val="pt_PT" w:bidi="pt_PT"/>
        </w:rPr>
        <w:t>crisólito</w:t>
      </w:r>
      <w:r>
        <w:rPr>
          <w:lang w:val="pt_PT" w:bidi="pt_PT"/>
        </w:rPr>
        <w:t xml:space="preserve"> e provavelmente é amarela/verde. Também pode ser um topázio.</w:t>
      </w:r>
    </w:p>
    <w:p>
      <w:pPr>
        <w:pStyle w:val="ListBullet"/>
        <w:spacing w:line="240" w:lineRule="auto"/>
        <w:ind w:left="720"/>
      </w:pPr>
      <w:r>
        <w:rPr>
          <w:lang w:val="pt_PT" w:bidi="pt_PT"/>
        </w:rPr>
      </w:r>
      <w:r>
        <w:rPr>
          <w:lang w:val="pt_PT" w:bidi="pt_PT"/>
        </w:rPr>
        <w:t xml:space="preserve">Parem aqui e, em grupo, olhem para uma imagem de um </w:t>
      </w:r>
      <w:r>
        <w:rPr>
          <w:lang w:val="pt_PT" w:bidi="pt_PT"/>
        </w:rPr>
        <w:t>crisólito amarelo/verde e um topázio amarelo</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crisólito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Na primeira fila, a terceira pedra brilha ou reflete bem a luz. Algumas traduções chamam a pedra de </w:t>
      </w:r>
      <w:r>
        <w:rPr>
          <w:b/>
          <w:lang w:val="pt_PT" w:bidi="pt_PT"/>
        </w:rPr>
        <w:t>esmeralda</w:t>
      </w:r>
      <w:r>
        <w:rPr>
          <w:lang w:val="pt_PT" w:bidi="pt_PT"/>
        </w:rPr>
        <w:t>, mas provavelmente era uma pedra mais fácil para as pessoas gravarem, possivelmente um berilo. Pode ser verde ou vermelho.</w:t>
      </w:r>
    </w:p>
    <w:p>
      <w:pPr>
        <w:pStyle w:val="ListBullet"/>
        <w:spacing w:line="240" w:lineRule="auto"/>
        <w:ind w:left="720"/>
      </w:pPr>
      <w:r>
        <w:rPr>
          <w:lang w:val="pt_PT" w:bidi="pt_PT"/>
        </w:rPr>
      </w:r>
      <w:r>
        <w:rPr>
          <w:lang w:val="pt_PT" w:bidi="pt_PT"/>
        </w:rPr>
        <w:t xml:space="preserve">Parem aqui e, em grupo, olhem para uma imagem de uma </w:t>
      </w:r>
      <w:r>
        <w:rPr>
          <w:lang w:val="pt_PT" w:bidi="pt_PT"/>
        </w:rPr>
        <w:t>esmeralda e um berilo verde</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esmeralda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Na segunda fileira, a primeira pedra é possivelmente uma </w:t>
      </w:r>
      <w:r>
        <w:rPr>
          <w:b/>
          <w:lang w:val="pt_PT" w:bidi="pt_PT"/>
        </w:rPr>
        <w:t>turquesa</w:t>
      </w:r>
      <w:r>
        <w:rPr>
          <w:lang w:val="pt_PT" w:bidi="pt_PT"/>
        </w:rPr>
        <w:t xml:space="preserve"> ou uma granada, mas algumas traduções também a chamam de safira e esmeralda. Safiras e esmeraldas são duras demais para serem gravadas por pessoas. Essa pedra é possivelmente vermelha, azul ou verde.</w:t>
      </w:r>
    </w:p>
    <w:p>
      <w:pPr>
        <w:pStyle w:val="ListBullet"/>
        <w:spacing w:line="240" w:lineRule="auto"/>
        <w:ind w:left="720"/>
      </w:pPr>
      <w:r>
        <w:rPr>
          <w:lang w:val="pt_PT" w:bidi="pt_PT"/>
        </w:rPr>
      </w:r>
      <w:r>
        <w:rPr>
          <w:lang w:val="pt_PT" w:bidi="pt_PT"/>
        </w:rPr>
        <w:t xml:space="preserve">Parem aqui e, em grupo, olhem para uma imagem de uma </w:t>
      </w:r>
      <w:r>
        <w:rPr>
          <w:lang w:val="pt_PT" w:bidi="pt_PT"/>
        </w:rPr>
        <w:t>turquesa, uma granada, uma safira e uma esmeralda</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turquesa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Na segunda fila, a segunda pedra provavelmente é um </w:t>
      </w:r>
      <w:r>
        <w:rPr>
          <w:b/>
          <w:lang w:val="pt_PT" w:bidi="pt_PT"/>
        </w:rPr>
        <w:t>lápis-lazúli</w:t>
      </w:r>
      <w:r>
        <w:rPr>
          <w:lang w:val="pt_PT" w:bidi="pt_PT"/>
        </w:rPr>
        <w:t xml:space="preserve"> e provavelmente é azul. Algumas traduções a chamam de safira, mas as pessoas não podem gravar uma safira.</w:t>
      </w:r>
    </w:p>
    <w:p>
      <w:pPr>
        <w:pStyle w:val="ListBullet"/>
        <w:spacing w:line="240" w:lineRule="auto"/>
        <w:ind w:left="720"/>
      </w:pPr>
      <w:r>
        <w:rPr>
          <w:lang w:val="pt_PT" w:bidi="pt_PT"/>
        </w:rPr>
      </w:r>
      <w:r>
        <w:rPr>
          <w:lang w:val="pt_PT" w:bidi="pt_PT"/>
        </w:rPr>
        <w:t xml:space="preserve">Parem aqui e, em grupo, olhem para uma imagem de um </w:t>
      </w:r>
      <w:r>
        <w:rPr>
          <w:lang w:val="pt_PT" w:bidi="pt_PT"/>
        </w:rPr>
        <w:t>lápis-lazúli e uma safira</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lápis-lazúli</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Na segunda fila, a terceira pedra é uma pedra preciosa, muitas vezes chamada de diamante, e provavelmente é de cor branca. Algumas traduções a chamam de uma pedra-da-lua ou uma esmeralda. É improvável que seja um diamante ou uma esmeralda, pois as pessoas não podem gravar diamantes ou esmeraldas.</w:t>
      </w:r>
    </w:p>
    <w:p>
      <w:pPr>
        <w:pStyle w:val="ListBullet"/>
        <w:spacing w:line="240" w:lineRule="auto"/>
        <w:ind w:left="720"/>
      </w:pPr>
      <w:r>
        <w:rPr>
          <w:lang w:val="pt_PT" w:bidi="pt_PT"/>
        </w:rPr>
      </w:r>
      <w:r>
        <w:rPr>
          <w:lang w:val="pt_PT" w:bidi="pt_PT"/>
        </w:rPr>
        <w:t xml:space="preserve">Parem aqui e, em grupo, olhem para uma imagem de um </w:t>
      </w:r>
      <w:r>
        <w:rPr>
          <w:lang w:val="pt_PT" w:bidi="pt_PT"/>
        </w:rPr>
        <w:t>diamante, uma pedra-da-lua e uma esmeralda</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diamante</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Na terceira fileira, a primeira pedra é uma pedra preciosa e provavelmente é um </w:t>
      </w:r>
      <w:r>
        <w:rPr>
          <w:b/>
          <w:lang w:val="pt_PT" w:bidi="pt_PT"/>
        </w:rPr>
        <w:t>zircão</w:t>
      </w:r>
      <w:r>
        <w:rPr>
          <w:lang w:val="pt_PT" w:bidi="pt_PT"/>
        </w:rPr>
        <w:t xml:space="preserve"> laranja ou uma turquesa azul.</w:t>
      </w:r>
    </w:p>
    <w:p>
      <w:pPr>
        <w:pStyle w:val="ListBullet"/>
        <w:spacing w:line="240" w:lineRule="auto"/>
        <w:ind w:left="720"/>
      </w:pPr>
      <w:r>
        <w:rPr>
          <w:lang w:val="pt_PT" w:bidi="pt_PT"/>
        </w:rPr>
      </w:r>
      <w:r>
        <w:rPr>
          <w:lang w:val="pt_PT" w:bidi="pt_PT"/>
        </w:rPr>
        <w:t xml:space="preserve">Parem aqui e, em grupo, olhem para uma imagem de </w:t>
      </w:r>
      <w:r>
        <w:rPr>
          <w:lang w:val="pt_PT" w:bidi="pt_PT"/>
        </w:rPr>
        <w:t>zircão laranja ou turquesa azul</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zircão</w:t>
      </w:r>
      <w:r>
        <w:rPr>
          <w:lang w:val="pt_PT" w:bidi="pt_PT"/>
        </w:rPr>
        <w:t>. Pause este áudio aqui.</w:t>
      </w:r>
    </w:p>
    <w:p>
      <w:pPr/>
      <w:r>
        <w:rPr>
          <w:lang w:val="pt_PT" w:bidi="pt_PT"/>
        </w:rPr>
      </w:r>
      <w:r>
        <w:rPr>
          <w:lang w:val="pt_PT" w:bidi="pt_PT"/>
        </w:rPr>
        <w:t xml:space="preserve">Na terceira fileira, a segunda pedra provavelmente é uma </w:t>
      </w:r>
      <w:r>
        <w:rPr>
          <w:b/>
          <w:lang w:val="pt_PT" w:bidi="pt_PT"/>
        </w:rPr>
        <w:t>ágata</w:t>
      </w:r>
      <w:r>
        <w:rPr>
          <w:lang w:val="pt_PT" w:bidi="pt_PT"/>
        </w:rPr>
        <w:t>, uma pedra listrada.</w:t>
      </w:r>
    </w:p>
    <w:p>
      <w:pPr>
        <w:pStyle w:val="ListBullet"/>
        <w:spacing w:line="240" w:lineRule="auto"/>
        <w:ind w:left="720"/>
      </w:pPr>
      <w:r>
        <w:rPr>
          <w:lang w:val="pt_PT" w:bidi="pt_PT"/>
        </w:rPr>
      </w:r>
      <w:r>
        <w:rPr>
          <w:lang w:val="pt_PT" w:bidi="pt_PT"/>
        </w:rPr>
        <w:t xml:space="preserve">Parem e, em grupo, olhem para uma imagem de </w:t>
      </w:r>
      <w:r>
        <w:rPr>
          <w:lang w:val="pt_PT" w:bidi="pt_PT"/>
        </w:rPr>
        <w:t>ágata</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ágata</w:t>
      </w:r>
      <w:r>
        <w:rPr>
          <w:lang w:val="pt_PT" w:bidi="pt_PT"/>
        </w:rPr>
        <w:t>. Pause este áudio aqui.</w:t>
      </w:r>
    </w:p>
    <w:p>
      <w:pPr/>
      <w:r>
        <w:rPr>
          <w:lang w:val="pt_PT" w:bidi="pt_PT"/>
        </w:rPr>
      </w:r>
      <w:r>
        <w:rPr>
          <w:lang w:val="pt_PT" w:bidi="pt_PT"/>
        </w:rPr>
        <w:t xml:space="preserve">Na terceira fileira, a terceira pedra provavelmente é uma </w:t>
      </w:r>
      <w:r>
        <w:rPr>
          <w:b/>
          <w:lang w:val="pt_PT" w:bidi="pt_PT"/>
        </w:rPr>
        <w:t>ametista</w:t>
      </w:r>
      <w:r>
        <w:rPr>
          <w:lang w:val="pt_PT" w:bidi="pt_PT"/>
        </w:rPr>
        <w:t xml:space="preserve"> roxa.</w:t>
      </w:r>
    </w:p>
    <w:p>
      <w:pPr>
        <w:pStyle w:val="ListBullet"/>
        <w:spacing w:line="240" w:lineRule="auto"/>
        <w:ind w:left="720"/>
      </w:pPr>
      <w:r>
        <w:rPr>
          <w:lang w:val="pt_PT" w:bidi="pt_PT"/>
        </w:rPr>
      </w:r>
      <w:r>
        <w:rPr>
          <w:lang w:val="pt_PT" w:bidi="pt_PT"/>
        </w:rPr>
        <w:t xml:space="preserve">Parem aqui e, em grupo, olhem para uma imagem de uma </w:t>
      </w:r>
      <w:r>
        <w:rPr>
          <w:lang w:val="pt_PT" w:bidi="pt_PT"/>
        </w:rPr>
        <w:t>ametista</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ametista</w:t>
      </w:r>
      <w:r>
        <w:rPr>
          <w:lang w:val="pt_PT" w:bidi="pt_PT"/>
        </w:rPr>
        <w:t>. Pause este áudio aqui.</w:t>
      </w:r>
    </w:p>
    <w:p>
      <w:pPr/>
      <w:r>
        <w:rPr>
          <w:lang w:val="pt_PT" w:bidi="pt_PT"/>
        </w:rPr>
      </w:r>
      <w:r>
        <w:rPr>
          <w:lang w:val="pt_PT" w:bidi="pt_PT"/>
        </w:rPr>
        <w:t xml:space="preserve">Na quarta fila, a primeira pedra é brilhante e cintila. Pode ser uma </w:t>
      </w:r>
      <w:r>
        <w:rPr>
          <w:b/>
          <w:lang w:val="pt_PT" w:bidi="pt_PT"/>
        </w:rPr>
        <w:t>água-marinha</w:t>
      </w:r>
      <w:r>
        <w:rPr>
          <w:lang w:val="pt_PT" w:bidi="pt_PT"/>
        </w:rPr>
        <w:t xml:space="preserve"> ou um berilo.</w:t>
      </w:r>
    </w:p>
    <w:p>
      <w:pPr>
        <w:pStyle w:val="ListBullet"/>
        <w:spacing w:line="240" w:lineRule="auto"/>
        <w:ind w:left="720"/>
      </w:pPr>
      <w:r>
        <w:rPr>
          <w:lang w:val="pt_PT" w:bidi="pt_PT"/>
        </w:rPr>
      </w:r>
      <w:r>
        <w:rPr>
          <w:lang w:val="pt_PT" w:bidi="pt_PT"/>
        </w:rPr>
        <w:t xml:space="preserve">Parem aqui e, em grupo, olhem para uma imagem de uma </w:t>
      </w:r>
      <w:r>
        <w:rPr>
          <w:lang w:val="pt_PT" w:bidi="pt_PT"/>
        </w:rPr>
        <w:t>água-marinha e um berilo</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água-marinha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Na quarta fila, a segunda pedra provavelmente é um </w:t>
      </w:r>
      <w:r>
        <w:rPr>
          <w:b/>
          <w:lang w:val="pt_PT" w:bidi="pt_PT"/>
        </w:rPr>
        <w:t>ônix</w:t>
      </w:r>
      <w:r>
        <w:rPr>
          <w:lang w:val="pt_PT" w:bidi="pt_PT"/>
        </w:rPr>
        <w:t>. Essa pedra também poderia ser uma cornalina vermelha. Usem a mesma palavra ou frase para ônix que vocês usaram em passagens anteriores.</w:t>
      </w:r>
    </w:p>
    <w:p>
      <w:pPr/>
      <w:r>
        <w:rPr>
          <w:lang w:val="pt_PT" w:bidi="pt_PT"/>
        </w:rPr>
      </w:r>
      <w:r>
        <w:rPr>
          <w:lang w:val="pt_PT" w:bidi="pt_PT"/>
        </w:rPr>
        <w:t xml:space="preserve">Parem aqui e, em grupo, olhem para uma imagem de </w:t>
      </w:r>
      <w:r>
        <w:rPr>
          <w:lang w:val="pt_PT" w:bidi="pt_PT"/>
        </w:rPr>
        <w:t>ônix em várias cores e uma cornalina vermelha</w:t>
      </w:r>
      <w:r>
        <w:rPr>
          <w:lang w:val="pt_PT" w:bidi="pt_PT"/>
        </w:rPr>
        <w:t>. Pause este áudio aqui.</w:t>
      </w:r>
    </w:p>
    <w:p>
      <w:pPr/>
      <w:r>
        <w:rPr>
          <w:lang w:val="pt_PT" w:bidi="pt_PT"/>
        </w:rPr>
      </w:r>
      <w:r>
        <w:rPr>
          <w:lang w:val="pt_PT" w:bidi="pt_PT"/>
        </w:rPr>
        <w:t xml:space="preserve">Na quarta fileira, a terceira pedra provavelmente é um </w:t>
      </w:r>
      <w:r>
        <w:rPr>
          <w:b/>
          <w:lang w:val="pt_PT" w:bidi="pt_PT"/>
        </w:rPr>
        <w:t>jaspe</w:t>
      </w:r>
      <w:r>
        <w:rPr>
          <w:lang w:val="pt_PT" w:bidi="pt_PT"/>
        </w:rPr>
        <w:t xml:space="preserve"> e pode ser verde ou vermelho.</w:t>
      </w:r>
    </w:p>
    <w:p>
      <w:pPr>
        <w:pStyle w:val="ListBullet"/>
        <w:spacing w:line="240" w:lineRule="auto"/>
        <w:ind w:left="720"/>
      </w:pPr>
      <w:r>
        <w:rPr>
          <w:lang w:val="pt_PT" w:bidi="pt_PT"/>
        </w:rPr>
      </w:r>
      <w:r>
        <w:rPr>
          <w:lang w:val="pt_PT" w:bidi="pt_PT"/>
        </w:rPr>
        <w:t xml:space="preserve">Parem aqui e, em grupo, olhem para uma imagem de um </w:t>
      </w:r>
      <w:r>
        <w:rPr>
          <w:lang w:val="pt_PT" w:bidi="pt_PT"/>
        </w:rPr>
        <w:t>jaspe verde e um jaspe vermelho</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jaspe</w:t>
      </w:r>
      <w:r>
        <w:rPr>
          <w:lang w:val="pt_PT" w:bidi="pt_PT"/>
        </w:rPr>
        <w:t>. Pause este áudio aqui.</w:t>
      </w:r>
    </w:p>
    <w:p>
      <w:pPr/>
      <w:r>
        <w:rPr>
          <w:lang w:val="pt_PT" w:bidi="pt_PT"/>
        </w:rPr>
      </w:r>
      <w:r>
        <w:rPr>
          <w:lang w:val="pt_PT" w:bidi="pt_PT"/>
        </w:rPr>
        <w:t xml:space="preserve">Os artesãos habilidosos </w:t>
      </w:r>
      <w:r>
        <w:rPr>
          <w:b/>
          <w:lang w:val="pt_PT" w:bidi="pt_PT"/>
        </w:rPr>
        <w:t>gravaram</w:t>
      </w:r>
      <w:r>
        <w:rPr>
          <w:lang w:val="pt_PT" w:bidi="pt_PT"/>
        </w:rPr>
        <w:t xml:space="preserve"> as pedras com os nomes dos </w:t>
      </w:r>
      <w:r>
        <w:rPr>
          <w:lang w:val="pt_PT" w:bidi="pt_PT"/>
        </w:rPr>
        <w:t>filhos</w:t>
      </w:r>
      <w:r>
        <w:rPr>
          <w:lang w:val="pt_PT" w:bidi="pt_PT"/>
        </w:rPr>
        <w:t xml:space="preserve"> de </w:t>
      </w:r>
      <w:r>
        <w:rPr>
          <w:lang w:val="pt_PT" w:bidi="pt_PT"/>
        </w:rPr>
        <w:t>Israel</w:t>
      </w:r>
      <w:r>
        <w:rPr>
          <w:lang w:val="pt_PT" w:bidi="pt_PT"/>
        </w:rPr>
        <w:t xml:space="preserve"> e as prenderam no peitoral, com engastes feitos de </w:t>
      </w:r>
      <w:r>
        <w:rPr>
          <w:b/>
          <w:lang w:val="pt_PT" w:bidi="pt_PT"/>
        </w:rPr>
        <w:t>filigrana de ouro</w:t>
      </w:r>
      <w:r>
        <w:rPr>
          <w:lang w:val="pt_PT" w:bidi="pt_PT"/>
        </w:rPr>
        <w:t>. Usem a mesma palavra ou frase para gravaram e filigrana de ouro que vocês usaram em passagens anteriores.</w:t>
      </w:r>
    </w:p>
    <w:p>
      <w:pPr/>
      <w:r>
        <w:rPr>
          <w:lang w:val="pt_PT" w:bidi="pt_PT"/>
        </w:rPr>
      </w:r>
      <w:r>
        <w:rPr>
          <w:lang w:val="pt_PT" w:bidi="pt_PT"/>
        </w:rPr>
        <w:t xml:space="preserve">Os artesãos habilidosos prenderam o peitoral nas alças dos ombros da estola sacerdotal, com </w:t>
      </w:r>
      <w:r>
        <w:rPr>
          <w:b/>
          <w:lang w:val="pt_PT" w:bidi="pt_PT"/>
        </w:rPr>
        <w:t>correntes de ouro torcidas como cordas</w:t>
      </w:r>
      <w:r>
        <w:rPr>
          <w:lang w:val="pt_PT" w:bidi="pt_PT"/>
        </w:rPr>
        <w:t>. Usem a mesma palavra ou frase para correntes de ouro torcidas como cordas que vocês usaram em passagens anteriores.</w:t>
      </w:r>
    </w:p>
    <w:p>
      <w:pPr/>
      <w:r>
        <w:rPr>
          <w:lang w:val="pt_PT" w:bidi="pt_PT"/>
        </w:rPr>
      </w:r>
      <w:r>
        <w:rPr>
          <w:lang w:val="pt_PT" w:bidi="pt_PT"/>
        </w:rPr>
        <w:t xml:space="preserve">A parte inferior do peitoral é presa à estola sacerdotal usando anéis de ouro e </w:t>
      </w:r>
      <w:r>
        <w:rPr>
          <w:b/>
          <w:lang w:val="pt_PT" w:bidi="pt_PT"/>
        </w:rPr>
        <w:t>cordão</w:t>
      </w:r>
      <w:r>
        <w:rPr>
          <w:lang w:val="pt_PT" w:bidi="pt_PT"/>
        </w:rPr>
        <w:t xml:space="preserve"> azul. O cordão é fino, muitas vezes usado para roupas e pode ser amarrado. Artesãos fazem cordões finos de pelos de animais ou fibras vegetais entrelaçados ou torcidos juntos.</w:t>
      </w:r>
    </w:p>
    <w:p>
      <w:pPr>
        <w:pStyle w:val="ListBullet"/>
        <w:spacing w:line="240" w:lineRule="auto"/>
        <w:ind w:left="720"/>
      </w:pPr>
      <w:r>
        <w:rPr>
          <w:lang w:val="pt_PT" w:bidi="pt_PT"/>
        </w:rPr>
      </w:r>
      <w:r>
        <w:rPr>
          <w:lang w:val="pt_PT" w:bidi="pt_PT"/>
        </w:rPr>
        <w:t xml:space="preserve">Parem aqui e olhem para uma imagem de um </w:t>
      </w:r>
      <w:r>
        <w:rPr>
          <w:lang w:val="pt_PT" w:bidi="pt_PT"/>
        </w:rPr>
        <w:t>fio de ouro torcido em cordão</w:t>
      </w:r>
      <w:r>
        <w:rPr>
          <w:lang w:val="pt_PT" w:bidi="pt_PT"/>
        </w:rPr>
        <w:t>.</w:t>
      </w:r>
    </w:p>
    <w:p>
      <w:pPr>
        <w:pStyle w:val="ListBullet"/>
        <w:spacing w:line="240" w:lineRule="auto"/>
        <w:ind w:left="720"/>
      </w:pPr>
      <w:r>
        <w:rPr>
          <w:lang w:val="pt_PT" w:bidi="pt_PT"/>
        </w:rPr>
      </w:r>
      <w:r>
        <w:rPr>
          <w:lang w:val="pt_PT" w:bidi="pt_PT"/>
        </w:rPr>
        <w:t xml:space="preserve">Parem aqui e discutam em grupo qual palavra ou frase vocês usarão para </w:t>
      </w:r>
      <w:r>
        <w:rPr>
          <w:b/>
          <w:lang w:val="pt_PT" w:bidi="pt_PT"/>
        </w:rPr>
        <w:t>cordão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Arão leva os nomes dos filhos de Israel no peitoral para o </w:t>
      </w:r>
      <w:r>
        <w:rPr>
          <w:b/>
          <w:lang w:val="pt_PT" w:bidi="pt_PT"/>
        </w:rPr>
        <w:t>Lugar Santo</w:t>
      </w:r>
      <w:r>
        <w:rPr>
          <w:lang w:val="pt_PT" w:bidi="pt_PT"/>
        </w:rPr>
        <w:t xml:space="preserve">. O Lugar Santo é uma parte do </w:t>
      </w:r>
      <w:r>
        <w:rPr>
          <w:lang w:val="pt_PT" w:bidi="pt_PT"/>
        </w:rPr>
        <w:t>tabernáculo</w:t>
      </w:r>
      <w:r>
        <w:rPr>
          <w:lang w:val="pt_PT" w:bidi="pt_PT"/>
        </w:rPr>
        <w:t xml:space="preserve"> onde Yahweh está presente. Usem a mesma palavra ou frase para Lugar Santo que vocês usaram em passagens anteriores.</w:t>
      </w:r>
    </w:p>
    <w:p>
      <w:pPr/>
      <w:r>
        <w:rPr>
          <w:lang w:val="pt_PT" w:bidi="pt_PT"/>
        </w:rPr>
      </w:r>
      <w:r>
        <w:rPr>
          <w:lang w:val="pt_PT" w:bidi="pt_PT"/>
        </w:rPr>
        <w:t xml:space="preserve">O </w:t>
      </w:r>
      <w:r>
        <w:rPr>
          <w:b/>
          <w:lang w:val="pt_PT" w:bidi="pt_PT"/>
        </w:rPr>
        <w:t>Urim e Tumim</w:t>
      </w:r>
      <w:r>
        <w:rPr>
          <w:lang w:val="pt_PT" w:bidi="pt_PT"/>
        </w:rPr>
        <w:t xml:space="preserve"> são colocados na bolsa do peitoral. Yahweh às vezes usa o Urim e Tumim para decidir questões e guiar os israelitas.</w:t>
      </w:r>
    </w:p>
    <w:p>
      <w:pPr/>
      <w:r>
        <w:rPr>
          <w:lang w:val="pt_PT" w:bidi="pt_PT"/>
        </w:rPr>
      </w:r>
      <w:r>
        <w:rPr>
          <w:lang w:val="pt_PT" w:bidi="pt_PT"/>
        </w:rPr>
        <w:t xml:space="preserve">Parem aqui e discutam em grupo qual palavra ou frase vocês usarão para </w:t>
      </w:r>
      <w:r>
        <w:rPr>
          <w:b/>
          <w:lang w:val="pt_PT" w:bidi="pt_PT"/>
        </w:rPr>
        <w:t>Urim e Tumim</w:t>
      </w:r>
      <w:r>
        <w:rPr>
          <w:lang w:val="pt_PT" w:bidi="pt_PT"/>
        </w:rPr>
        <w:t>. Se vocês já traduziram essas palavras em outro livro da Bíblia, usem as mesmas palavras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28:31–43</w:t>
      </w:r>
      <w:r>
        <w:rPr>
          <w:lang w:val="pt_PT" w:bidi="pt_PT"/>
        </w:rPr>
      </w:r>
    </w:p>
    <w:p>
      <w:pPr>
        <w:pStyle w:val="Heading3"/>
      </w:pPr>
      <w:r>
        <w:rPr>
          <w:lang w:val="pt_PT" w:bidi="pt_PT"/>
        </w:rPr>
        <w:t>Ouvir e Sentir</w:t>
      </w:r>
    </w:p>
    <w:p>
      <w:pPr/>
      <w:r>
        <w:rPr>
          <w:lang w:val="pt_PT" w:bidi="pt_PT"/>
        </w:rPr>
      </w:r>
      <w:r>
        <w:rPr>
          <w:lang w:val="pt_PT" w:bidi="pt_PT"/>
        </w:rPr>
        <w:t>Nesta etapa, ouçam Êxodo 28.31–43 e guardem em seus corações.</w:t>
      </w:r>
    </w:p>
    <w:p>
      <w:pPr/>
      <w:r>
        <w:rPr>
          <w:lang w:val="pt_PT" w:bidi="pt_PT"/>
        </w:rPr>
      </w:r>
      <w:r>
        <w:rPr>
          <w:lang w:val="pt_PT" w:bidi="pt_PT"/>
        </w:rPr>
        <w:t>Ouçam uma versão em áudio de Êxodo 28.31–43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28.31–43 na tradução mais fácil de entender.</w:t>
      </w:r>
    </w:p>
    <w:p>
      <w:pPr/>
      <w:r>
        <w:rPr>
          <w:lang w:val="pt_PT" w:bidi="pt_PT"/>
        </w:rPr>
      </w:r>
      <w:r>
        <w:rPr>
          <w:lang w:val="pt_PT" w:bidi="pt_PT"/>
        </w:rPr>
        <w:t>Nessa passagem, Yahweh está falando com Moisés no monte Sinai. O restante dos israelitas, o povo de Israel, está esperando ao pé do monte Sinai. Yahweh continua a dar instruções a Moisés sobre como os israelitas devem adorá-lo. Nas passagens anteriores, Yahweh instruiu Moisés sobre a confecção de roupas especiais para o sumo sacerdote, Arão. Nessa passagem, Yahweh continua a instruir Moisés sobre as roupas do sumo sacerdote e dá a ele informações sobre a confecção do manto, da túnica e do turbante. Yahweh também instrui Moisés sobre as roupas para os filhos de Arão, os outros sacerdotes.</w:t>
      </w:r>
    </w:p>
    <w:p>
      <w:pPr/>
      <w:r>
        <w:rPr>
          <w:lang w:val="pt_PT" w:bidi="pt_PT"/>
        </w:rPr>
      </w:r>
      <w:r>
        <w:rPr>
          <w:lang w:val="pt_PT" w:bidi="pt_PT"/>
        </w:rPr>
        <w:t>Yahweh dá instruções a Moisés para que os artesãos habilidosos dos israelitas façam um manto para usar sob a estola sacerdotal. Os artesãos habilidosos farão o manto de tecido azul. O azul é uma cor azul-arroxeada. Os artesãos habilidosos usarão o mesmo tecido para fazer o manto que usavam para fazer os laços para pendurar as cortinas do tabernáculo. Os trabalhadores fazem o tecido de pelos de cabra ou de ovelha transformados em fios, tingidos de azul-arroxeado.</w:t>
      </w:r>
    </w:p>
    <w:p>
      <w:pPr/>
      <w:r>
        <w:rPr>
          <w:lang w:val="pt_PT" w:bidi="pt_PT"/>
        </w:rPr>
      </w:r>
      <w:r>
        <w:rPr>
          <w:lang w:val="pt_PT" w:bidi="pt_PT"/>
        </w:rPr>
        <w:t xml:space="preserve">Parem aqui e, em grupo, olhem para uma imagem de um </w:t>
      </w:r>
      <w:r>
        <w:rPr>
          <w:b/>
          <w:lang w:val="pt_PT" w:bidi="pt_PT"/>
        </w:rPr>
        <w:t>manto</w:t>
      </w:r>
      <w:r>
        <w:rPr>
          <w:lang w:val="pt_PT" w:bidi="pt_PT"/>
        </w:rPr>
        <w:t>. Pause este áudio aqui.</w:t>
      </w:r>
    </w:p>
    <w:p>
      <w:pPr/>
      <w:r>
        <w:rPr>
          <w:lang w:val="pt_PT" w:bidi="pt_PT"/>
        </w:rPr>
      </w:r>
      <w:r>
        <w:rPr>
          <w:lang w:val="pt_PT" w:bidi="pt_PT"/>
        </w:rPr>
        <w:t xml:space="preserve">Parem aqui e olhem para uma imagem de um </w:t>
      </w:r>
      <w:r>
        <w:rPr>
          <w:b/>
          <w:lang w:val="pt_PT" w:bidi="pt_PT"/>
        </w:rPr>
        <w:t>tecido de lã azul-arroxeado</w:t>
      </w:r>
      <w:r>
        <w:rPr>
          <w:lang w:val="pt_PT" w:bidi="pt_PT"/>
        </w:rPr>
        <w:t>. Pause este áudio aqui.</w:t>
      </w:r>
    </w:p>
    <w:p>
      <w:pPr/>
      <w:r>
        <w:rPr>
          <w:lang w:val="pt_PT" w:bidi="pt_PT"/>
        </w:rPr>
      </w:r>
      <w:r>
        <w:rPr>
          <w:lang w:val="pt_PT" w:bidi="pt_PT"/>
        </w:rPr>
        <w:t>Os artesãos habilidosos farão o manto de um pedaço de tecido com uma abertura no meio para a cabeça. Os trabalhadores reforçarão a borda da abertura para a cabeça com costura especial ou um acabamento, para que o tecido não se rasgue. Os trabalhadores reforçarão a borda do manto da mesma maneira que reforçam a borda de outra peça de roupa. Algumas traduções não incluem a peça de roupa na qual os trabalhadores usaram o mesmo método de reforço. Não sabemos como era essa outra peça de roupa, mas algumas traduções a descrevem como uma cota de malha. Um soldado usa uma cota de malha para proteção, e ela é uma roupa forte e pesada. Não sabemos de que era feita a peça de roupa, mas os trabalhadores podem fazer roupas de batalha protetoras de couro endurecido, metal ou de ambos juntos. Não há mangas no manto. Não sabemos se os fabricantes costuraram as laterais ou se foram deixadas abertas.</w:t>
      </w:r>
    </w:p>
    <w:p>
      <w:pPr/>
      <w:r>
        <w:rPr>
          <w:lang w:val="pt_PT" w:bidi="pt_PT"/>
        </w:rPr>
      </w:r>
      <w:r>
        <w:rPr>
          <w:lang w:val="pt_PT" w:bidi="pt_PT"/>
        </w:rPr>
        <w:t>Parem aqui e façam esta atividade em grupo: se possível, encontrem tecidos feitos de fibras vegetais, como algodão ou linho, e um tecido diferente que é feito de pelos de animais tecidos. Discutam a diferença no peso de cada tipo de tecido. Pause este áudio aqui.</w:t>
      </w:r>
    </w:p>
    <w:p>
      <w:pPr/>
      <w:r>
        <w:rPr>
          <w:lang w:val="pt_PT" w:bidi="pt_PT"/>
        </w:rPr>
      </w:r>
      <w:r>
        <w:rPr>
          <w:lang w:val="pt_PT" w:bidi="pt_PT"/>
        </w:rPr>
        <w:t>Yahweh instrui Moisés a pedir aos artesãos habilidosos que façam enfeites especiais para a borda inferior, ou a bainha inferior, do manto. Os artesãos habilidosos farão representações decorativas de romãs usando fios azul, roxo e camesim. Não sabemos se os trabalhadores usaram as três cores para uma decoração ou se os trabalhadores usaram uma cor de cada vez para cada decoração de romã. Romã é uma fruta comum daquela região. Yahweh e outras pessoas na Bíblia usam romãs para representar a generosa provisão de Yahweh para o seu povo.</w:t>
      </w:r>
    </w:p>
    <w:p>
      <w:pPr/>
      <w:r>
        <w:rPr>
          <w:lang w:val="pt_PT" w:bidi="pt_PT"/>
        </w:rPr>
      </w:r>
      <w:r>
        <w:rPr>
          <w:lang w:val="pt_PT" w:bidi="pt_PT"/>
        </w:rPr>
        <w:t xml:space="preserve">Parem aqui e, em grupo, olhem para uma imagem de uma </w:t>
      </w:r>
      <w:r>
        <w:rPr>
          <w:lang w:val="pt_PT" w:bidi="pt_PT"/>
        </w:rPr>
        <w:t>romã</w:t>
      </w:r>
      <w:r>
        <w:rPr>
          <w:lang w:val="pt_PT" w:bidi="pt_PT"/>
        </w:rPr>
        <w:t>. Pause este áudio aqui.</w:t>
      </w:r>
    </w:p>
    <w:p>
      <w:pPr/>
      <w:r>
        <w:rPr>
          <w:lang w:val="pt_PT" w:bidi="pt_PT"/>
        </w:rPr>
      </w:r>
      <w:r>
        <w:rPr>
          <w:lang w:val="pt_PT" w:bidi="pt_PT"/>
        </w:rPr>
        <w:t>Yahweh quer que os artesãos habilidosos decorem a bainha do manto, alternadamente, com romãs e sinos de ouro. Não sabemos se as decorações em forma de romã pendiam da bainha entre os sinos ou se os trabalhadores as bordaram na bainha como uma imagem plana. Enquanto Arão usa o manto para servir a Yahweh, os sinos de ouro tocarão com seu movimento. Os sinos que tocam no manto lembram a Arão de realizar seus deveres corretamente para Yahweh e sinalizam a outras pessoas que o sumo sacerdote está no Santo dos Santos. Os sinos identificam Arão como o sumo sacerdote e permitem que Arão se aproxime de Yahweh com segurança e não seja morto por Yahweh. Os sinos anunciam que Arão vem a Yahweh como um sinal de respeito a Yahweh no lugar onde Yahweh habita.</w:t>
      </w:r>
    </w:p>
    <w:p>
      <w:pPr/>
      <w:r>
        <w:rPr>
          <w:lang w:val="pt_PT" w:bidi="pt_PT"/>
        </w:rPr>
      </w:r>
      <w:r>
        <w:rPr>
          <w:lang w:val="pt_PT" w:bidi="pt_PT"/>
        </w:rPr>
        <w:t xml:space="preserve">Parem aqui e, em grupo, olhem para um mapa do </w:t>
      </w:r>
      <w:r>
        <w:rPr>
          <w:lang w:val="pt_PT" w:bidi="pt_PT"/>
        </w:rPr>
        <w:t>tabernáculo</w:t>
      </w:r>
      <w:r>
        <w:rPr>
          <w:lang w:val="pt_PT" w:bidi="pt_PT"/>
        </w:rPr>
        <w:t xml:space="preserve"> e observem as diferentes áreas dentro do tabernáculo, incluindo o Santo dos Santos. Pause este áudio aqui.</w:t>
      </w:r>
    </w:p>
    <w:p>
      <w:pPr/>
      <w:r>
        <w:rPr>
          <w:lang w:val="pt_PT" w:bidi="pt_PT"/>
        </w:rPr>
      </w:r>
      <w:r>
        <w:rPr>
          <w:lang w:val="pt_PT" w:bidi="pt_PT"/>
        </w:rPr>
        <w:t>Parem aqui e discutam esta pergunta em grupo: como as pessoas em sua comunidade entram na casa ou propriedade de outra pessoa de uma maneira respeitosa? Pause este áudio aqui.</w:t>
      </w:r>
    </w:p>
    <w:p>
      <w:pPr/>
      <w:r>
        <w:rPr>
          <w:lang w:val="pt_PT" w:bidi="pt_PT"/>
        </w:rPr>
      </w:r>
      <w:r>
        <w:rPr>
          <w:lang w:val="pt_PT" w:bidi="pt_PT"/>
        </w:rPr>
        <w:t>Yahweh dá instruções a Moisés para que os artesãos habilidosos façam um medalhão especial ou uma decoração plana de ouro, possivelmente em forma de flor, para o turbante. Os fabricantes provavelmente fizeram esse item com uma forma plana semelhante a uma flor para que pudessem gravá-lo. Yahweh quer que os artesãos habilidosos gravem o medalhão com palavras que significam santo ou separado para Yahweh. Gravar significa cortar em uma superfície com algo afiado para fazer um padrão, uma imagem ou palavras. Os artesãos habilidosos usaram um fino cordão azul para prender o medalhão à frente do turbante. Este provavelmente era o mesmo cordão azul com o qual os trabalhadores prenderam o peitoral à estola sacerdotal. O medalhão no turbante repousará sobre a testa de Arão. A testa é a parte frontal da cabeça no rosto de uma pessoa, acima dos olhos e abaixo de onde o cabelo começa a crescer. O medalhão é um símbolo importante para Arão quando ele representa o povo de Israel durante o processo de fazer ofertas ou sacrifícios a Yahweh pelo perdão de seus pecados. Arão se coloca diante de Yahweh, garantindo que seus sacrifícios fossem aceitáveis para Yahweh. O povo de Israel fez ofertas de acordo com os regulamentos de Yahweh. Arão carrega qualquer culpa ou reprovação em que o povo de Israel tenha incorrido quando traz sua oferta a Yahweh. No entanto, Yahweh garante que sempre aceitará as ofertas, exigindo que Arão sempre use as vestes especiais que mostram que Arão é separado ou tornado santo. O medalhão e as palavras gravadas nele simbolizam o significado das ações de Arão para o povo enquanto ele serve ao povo de Israel.</w:t>
      </w:r>
    </w:p>
    <w:p>
      <w:pPr/>
      <w:r>
        <w:rPr>
          <w:lang w:val="pt_PT" w:bidi="pt_PT"/>
        </w:rPr>
      </w:r>
      <w:r>
        <w:rPr>
          <w:lang w:val="pt_PT" w:bidi="pt_PT"/>
        </w:rPr>
        <w:t>Parem aqui e discutam esta pergunta em grupo: quais peças de roupa, ornamentos ou joias são usados por seus líderes para mostrar seu papel especial como líderes? Como esses itens mostram isso? Pause este áudio aqui.</w:t>
      </w:r>
    </w:p>
    <w:p>
      <w:pPr/>
      <w:r>
        <w:rPr>
          <w:lang w:val="pt_PT" w:bidi="pt_PT"/>
        </w:rPr>
      </w:r>
      <w:r>
        <w:rPr>
          <w:lang w:val="pt_PT" w:bidi="pt_PT"/>
        </w:rPr>
        <w:t>Yahweh ordena a Moisés que peça a artesãos habilidosos que teçam uma túnica com padrões de linho fino. Os trabalhadores provavelmente teceram o padrão na roupa usando os mesmos fios de linho coloridos que foram usados nas outras peças de roupa do sumo sacerdote. O sumo sacerdote usará a túnica com padrão tecido sob o manto.</w:t>
      </w:r>
    </w:p>
    <w:p>
      <w:pPr/>
      <w:r>
        <w:rPr>
          <w:lang w:val="pt_PT" w:bidi="pt_PT"/>
        </w:rPr>
      </w:r>
      <w:r>
        <w:rPr>
          <w:lang w:val="pt_PT" w:bidi="pt_PT"/>
        </w:rPr>
        <w:t xml:space="preserve">Parem aqui e, em grupo, olhem para uma imagem de uma </w:t>
      </w:r>
      <w:r>
        <w:rPr>
          <w:b/>
          <w:lang w:val="pt_PT" w:bidi="pt_PT"/>
        </w:rPr>
        <w:t>tunica</w:t>
      </w:r>
      <w:r>
        <w:rPr>
          <w:lang w:val="pt_PT" w:bidi="pt_PT"/>
        </w:rPr>
        <w:t>. Pause este áudio aqui.</w:t>
      </w:r>
    </w:p>
    <w:p>
      <w:pPr/>
      <w:r>
        <w:rPr>
          <w:lang w:val="pt_PT" w:bidi="pt_PT"/>
        </w:rPr>
      </w:r>
      <w:r>
        <w:rPr>
          <w:lang w:val="pt_PT" w:bidi="pt_PT"/>
        </w:rPr>
        <w:t xml:space="preserve">Parem aqui e, em grupo, olhem para uma imagem de um </w:t>
      </w:r>
      <w:r>
        <w:rPr>
          <w:b/>
          <w:lang w:val="pt_PT" w:bidi="pt_PT"/>
        </w:rPr>
        <w:t>tecido feito com fios de diferentes cores</w:t>
      </w:r>
      <w:r>
        <w:rPr>
          <w:lang w:val="pt_PT" w:bidi="pt_PT"/>
        </w:rPr>
        <w:t>. Pause este áudio aqui.</w:t>
      </w:r>
    </w:p>
    <w:p>
      <w:pPr/>
      <w:r>
        <w:rPr>
          <w:lang w:val="pt_PT" w:bidi="pt_PT"/>
        </w:rPr>
      </w:r>
      <w:r>
        <w:rPr>
          <w:lang w:val="pt_PT" w:bidi="pt_PT"/>
        </w:rPr>
        <w:t>Yahweh quer que os artesãos habilidosos façam o turbante do mesmo tecido de linho fino. Não sabemos se Yahweh está se referindo ao mesmo padrão tecido que o da túnica ou apenas à qualidade do tecido. Yahweh quer que os trabalhadores façam uma faixa ou um cinto de tecido para o sumo sacerdote. Esse é o mesmo cinto de tecido que Yahweh descreve em passagens anteriores. Yahweh ordena aos artesãos habilidosos bordar ou costurar sobre o cinto de tecido com fios coloridos. O uso de bordados para decorar o cinto de tecido nos lembra de Yahweh dando instruções para decorar as cortinas internas do tabernáculo.</w:t>
      </w:r>
    </w:p>
    <w:p>
      <w:pPr/>
      <w:r>
        <w:rPr>
          <w:lang w:val="pt_PT" w:bidi="pt_PT"/>
        </w:rPr>
      </w:r>
      <w:r>
        <w:rPr>
          <w:lang w:val="pt_PT" w:bidi="pt_PT"/>
        </w:rPr>
        <w:t xml:space="preserve">Parem aqui e, em grupo, olhem para uma imagem de um </w:t>
      </w:r>
      <w:r>
        <w:rPr>
          <w:lang w:val="pt_PT" w:bidi="pt_PT"/>
        </w:rPr>
        <w:t>tecido bordado com cores diferentes</w:t>
      </w:r>
      <w:r>
        <w:rPr>
          <w:lang w:val="pt_PT" w:bidi="pt_PT"/>
        </w:rPr>
        <w:t>. Pause este áudio aqui.</w:t>
      </w:r>
    </w:p>
    <w:p>
      <w:pPr/>
      <w:r>
        <w:rPr>
          <w:lang w:val="pt_PT" w:bidi="pt_PT"/>
        </w:rPr>
      </w:r>
      <w:r>
        <w:rPr>
          <w:lang w:val="pt_PT" w:bidi="pt_PT"/>
        </w:rPr>
        <w:t>Yahweh dá instruções a Moisés sobre as roupas para os filhos de Arão que serão sacerdotes trabalhando com Arão. Os filhos de Arão terão menos peças de roupa do que o sumo sacerdote. Eles deverão ter túnicas, cintos de tecido e coberturas para a cabeça. As coberturas para a cabeça dos sacerdotes são diferentes do turbante para o sumo sacerdote. As coberturas para a cabeça dos sacerdotes provavelmente eram mais altas e tinham um formato diferente do turbante, mas ainda eram feitas de um tecido de linho fino enrolado ao redor da cabeça. As roupas dos sacerdotes dão glória, ou honra, e beleza aos filhos de Arão.</w:t>
      </w:r>
    </w:p>
    <w:p>
      <w:pPr/>
      <w:r>
        <w:rPr>
          <w:lang w:val="pt_PT" w:bidi="pt_PT"/>
        </w:rPr>
      </w:r>
      <w:r>
        <w:rPr>
          <w:lang w:val="pt_PT" w:bidi="pt_PT"/>
        </w:rPr>
        <w:t xml:space="preserve">Parem aqui e, em grupo, olhem para uma imagem de </w:t>
      </w:r>
      <w:r>
        <w:rPr>
          <w:lang w:val="pt_PT" w:bidi="pt_PT"/>
        </w:rPr>
        <w:t>sacerdotes em suas roupas especiais</w:t>
      </w:r>
      <w:r>
        <w:rPr>
          <w:lang w:val="pt_PT" w:bidi="pt_PT"/>
        </w:rPr>
        <w:t>. Pause este áudio aqui.</w:t>
      </w:r>
    </w:p>
    <w:p>
      <w:pPr/>
      <w:r>
        <w:rPr>
          <w:lang w:val="pt_PT" w:bidi="pt_PT"/>
        </w:rPr>
      </w:r>
      <w:r>
        <w:rPr>
          <w:lang w:val="pt_PT" w:bidi="pt_PT"/>
        </w:rPr>
        <w:t>Yahweh ordena a Moisés que dê as roupas especiais a Arão e seus filhos. Yahweh também ordena a Moisés que unga ou espalhe óleo especial sobre as cabeças de Arão e seus filhos. Isso é parte da cerimônia especial em que Moisés confere autoridade ou ordena Arão e seus filhos, e os consagra ou os separa como sacerdotes. A cerimônia tinha três partes importantes: Moisés vestindo Arão e seus filhos com roupas especiais, Moisés ungindo Arão e seus filhos e Moisés dando a Arão e seus filhos a autoridade para serem sacerdotes. Moisés, por essas três ações, consagra, ou separa, Arão e os filhos de Arão como sacerdotes.</w:t>
      </w:r>
    </w:p>
    <w:p>
      <w:pPr/>
      <w:r>
        <w:rPr>
          <w:lang w:val="pt_PT" w:bidi="pt_PT"/>
        </w:rPr>
      </w:r>
      <w:r>
        <w:rPr>
          <w:lang w:val="pt_PT" w:bidi="pt_PT"/>
        </w:rPr>
        <w:t>Parem aqui e discutam esta pergunta em grupo: que cerimônia ou ritos vocês usam para dar autoridade a seus líderes? Quais palavras ou itens especiais vocês usam durante esse período? Pause este áudio aqui.</w:t>
      </w:r>
    </w:p>
    <w:p>
      <w:pPr/>
      <w:r>
        <w:rPr>
          <w:lang w:val="pt_PT" w:bidi="pt_PT"/>
        </w:rPr>
      </w:r>
      <w:r>
        <w:rPr>
          <w:lang w:val="pt_PT" w:bidi="pt_PT"/>
        </w:rPr>
        <w:t>Yahweh ordena a Moisés que mande artesãos habilidosos fazerem roupas ou peças íntimas para cobrir os órgãos genitais dos sacerdotes. Os trabalhadores farão as roupas íntimas de tecido de linho. Esse não é o mesmo linho fino usado para as roupas externas dos sacerdotes e do sumo sacerdote. Os israelitas provavelmente usariam esse linho para fazer roupas comuns. As roupas íntimas cobrem os corpos dos sacerdotes dos quadris até as coxas e passam por baixo do corpo, entre as pernas. Vocês podem se lembrar de uma passagem anterior em que Yahweh proíbe a exposição dos órgãos genitais em áreas de sua presença. Yahweh afirma que Arão e seus filhos devem usar as roupas íntimas na tenda do encontro, isto é, na tenda do tabernáculo, quando servem a Yahweh. Os sacerdotes também devem vestir as roupas íntimas quando usarem o altar no Lugar Santo dentro do tabernáculo. Yahweh descreve esse altar com mais detalhes em uma passagem posterior. Os sacerdotes sofrerão as consequências de desobedecer a Yahweh se não cobrirem seus órgãos genitais na presença de Yahweh. Se os sacerdotes não usarem roupas íntimas no tabernáculo, eles serão culpados de desobedecer a Yahweh, o que resultará em morte. Yahweh diz a Moisés que os requisitos especiais para as vestes sacerdotais são para Arão, seus filhos e todos os futuros sacerdotes que virão de sua linhagem.</w:t>
      </w:r>
    </w:p>
    <w:p>
      <w:pPr/>
      <w:r>
        <w:rPr>
          <w:lang w:val="pt_PT" w:bidi="pt_PT"/>
        </w:rPr>
      </w:r>
      <w:r>
        <w:rPr>
          <w:lang w:val="pt_PT" w:bidi="pt_PT"/>
        </w:rPr>
        <w:t>Parem aqui e discutam esta pergunta em grupo: quais roupas vocês usam, se houver, para cobrir qualquer parte de seu corpo que seja considerada íntima? Como essas roupas são diferentes, se forem diferentes, para cerimônias especiais?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28.31–43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5 cenas.</w:t>
      </w:r>
    </w:p>
    <w:p>
      <w:pPr/>
      <w:r>
        <w:rPr>
          <w:lang w:val="pt_PT" w:bidi="pt_PT"/>
        </w:rPr>
      </w:r>
      <w:r>
        <w:rPr>
          <w:b/>
          <w:lang w:val="pt_PT" w:bidi="pt_PT"/>
        </w:rPr>
        <w:t>Na primeira cena:</w:t>
      </w:r>
      <w:r>
        <w:rPr>
          <w:lang w:val="pt_PT" w:bidi="pt_PT"/>
        </w:rPr>
        <w:t xml:space="preserve"> Yahweh dá instruções a Moisés para fazer um manto que o sumo sacerdote usa sob a estola sacerdotal. Yahweh dá instruções para a cor e a decoração do manto.</w:t>
      </w:r>
    </w:p>
    <w:p>
      <w:pPr/>
      <w:r>
        <w:rPr>
          <w:lang w:val="pt_PT" w:bidi="pt_PT"/>
        </w:rPr>
      </w:r>
      <w:r>
        <w:rPr>
          <w:b/>
          <w:lang w:val="pt_PT" w:bidi="pt_PT"/>
        </w:rPr>
        <w:t>Na segunda cena:</w:t>
      </w:r>
      <w:r>
        <w:rPr>
          <w:lang w:val="pt_PT" w:bidi="pt_PT"/>
        </w:rPr>
        <w:t xml:space="preserve"> Yahweh dá instruções a Moisés para fazer um medalhão para a frente do turbante do sumo sacerdote. Yahweh explica a importância do medalhão quando os israelitas fazem suas ofertas a Yahweh. Yahweh também dá instruções para fazer uma túnica e um turbante para o sumo sacerdote.</w:t>
      </w:r>
    </w:p>
    <w:p>
      <w:pPr/>
      <w:r>
        <w:rPr>
          <w:lang w:val="pt_PT" w:bidi="pt_PT"/>
        </w:rPr>
      </w:r>
      <w:r>
        <w:rPr>
          <w:b/>
          <w:lang w:val="pt_PT" w:bidi="pt_PT"/>
        </w:rPr>
        <w:t>Na terceira cena:</w:t>
      </w:r>
      <w:r>
        <w:rPr>
          <w:lang w:val="pt_PT" w:bidi="pt_PT"/>
        </w:rPr>
        <w:t xml:space="preserve"> Yahweh dá instruções a Moisés sobre as roupas para os filhos de Arão que servirão como sacerdotes ao lado de Arão.</w:t>
      </w:r>
    </w:p>
    <w:p>
      <w:pPr/>
      <w:r>
        <w:rPr>
          <w:lang w:val="pt_PT" w:bidi="pt_PT"/>
        </w:rPr>
      </w:r>
      <w:r>
        <w:rPr>
          <w:b/>
          <w:lang w:val="pt_PT" w:bidi="pt_PT"/>
        </w:rPr>
        <w:t>Na quarta cena:</w:t>
      </w:r>
      <w:r>
        <w:rPr>
          <w:lang w:val="pt_PT" w:bidi="pt_PT"/>
        </w:rPr>
        <w:t xml:space="preserve"> Yahweh diz a Moisés para vestir Arão e seus filhos, então ungi-los com óleo e dar a eles autoridade para serem sacerdotes. Isso os separará como sacerdotes para Yahweh.</w:t>
      </w:r>
    </w:p>
    <w:p>
      <w:pPr/>
      <w:r>
        <w:rPr>
          <w:lang w:val="pt_PT" w:bidi="pt_PT"/>
        </w:rPr>
      </w:r>
      <w:r>
        <w:rPr>
          <w:b/>
          <w:lang w:val="pt_PT" w:bidi="pt_PT"/>
        </w:rPr>
        <w:t>Na quinta cena:</w:t>
      </w:r>
      <w:r>
        <w:rPr>
          <w:lang w:val="pt_PT" w:bidi="pt_PT"/>
        </w:rPr>
        <w:t xml:space="preserve"> Yahweh dá instruções para as roupas íntimas que os sacerdotes devem usar. Isso é para impedir que os sacerdotes desobedeçam à ordem de Yahweh de cobrir os órgãos genitais na presença de Yahweh. Yahweh afirma que suas regras sobre roupas se aplicam a todos os seus sacerdotes, não apenas a Arão e aos filhos de Arão.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Artesãos habilidosos</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 monte Sinai. Ele está sozinho com Yahweh e permanece com Yahweh por quarenta dias e quarenta noites. Yahweh dá essas instruções a Moisés em algum momento durante esses quarenta dias e noites. Os israelitas não podem ver Moisés no monte Sinai.</w:t>
      </w:r>
    </w:p>
    <w:p>
      <w:pPr/>
      <w:r>
        <w:rPr>
          <w:lang w:val="pt_PT" w:bidi="pt_PT"/>
        </w:rPr>
      </w:r>
      <w:r>
        <w:rPr>
          <w:lang w:val="pt_PT" w:bidi="pt_PT"/>
        </w:rPr>
        <w:t>Yahweh dá instruções a Moisés sobre o manto do sumo sacerdote. O manto é parte das roupas do sumo sacerdote. No entanto, os trabalhadores usarão apenas um tecido azul-arroxeado de pelos de animais para fazer o manto. Isso é diferente da estola sacerdotal e do peitoral que os artesãos habilidosos fizeram de tecido de linho fino. Yahweh ordena aos artesãos habilidosos que façam uma abertura no meio do tecido para que a cabeça passe.</w:t>
      </w:r>
    </w:p>
    <w:p>
      <w:pPr/>
      <w:r>
        <w:rPr>
          <w:lang w:val="pt_PT" w:bidi="pt_PT"/>
        </w:rPr>
      </w:r>
      <w:r>
        <w:rPr>
          <w:lang w:val="pt_PT" w:bidi="pt_PT"/>
        </w:rPr>
        <w:t>Parem aqui e façam esta atividade em grupo: peguem um retângulo de papel e dobrem-no ao meio unindo os lados menores para formar a dobra central. Rasguem um pequeno semicírculo no centro da dobra para fazer um buraco redondo no papel. Imagine que um dedo ou uma vara seja uma pessoa e coloque o retângulo sobre o dedo ou a vara de madeira, passando o dedo ou a vara pelo buraco no papel. Pause este áudio aqui.</w:t>
      </w:r>
    </w:p>
    <w:p>
      <w:pPr/>
      <w:r>
        <w:rPr>
          <w:lang w:val="pt_PT" w:bidi="pt_PT"/>
        </w:rPr>
      </w:r>
      <w:r>
        <w:rPr>
          <w:lang w:val="pt_PT" w:bidi="pt_PT"/>
        </w:rPr>
        <w:t>Yahweh sabe que o manto será pesado, colocado e retirado regularmente, e suportará o peso da estola sacerdotal e do peitoral. Yahweh ordena aos trabalhadores que fortaleçam a borda da abertura do pescoço do manto para que o manto não se rasgue com o uso. Não sabemos como os trabalhadores reforçaram o buraco ou a abertura no pescoço. Os trabalhadores podem ter usado costura extra ou adicionado um pedaço especial de tecido forte ao redor da borda. A língua original compara essa abertura resistente no pescoço a algum tipo de roupa pesada, como a armadura corporal ou a cota de malha que um soldado poderia usar. Algumas traduções da Bíblia deixam de fora a comparação com a roupa pesada, e apenas dizem que é uma abertura resistente no pescoço, para que não fique confuso. Talvez vocês queiram fazer o mesmo, particularmente se a peça de roupa não fizer parte de sua cultura. O manto do sumo sacerdote é uma longa peça de roupa que cobre o sumo sacerdote do pescoço e dos ombros até abaixo dos joelhos.</w:t>
      </w:r>
    </w:p>
    <w:p>
      <w:pPr/>
      <w:r>
        <w:rPr>
          <w:lang w:val="pt_PT" w:bidi="pt_PT"/>
        </w:rPr>
      </w:r>
      <w:r>
        <w:rPr>
          <w:lang w:val="pt_PT" w:bidi="pt_PT"/>
        </w:rPr>
        <w:t>Parem aqui e discutam esta pergunta em grupo: como as pessoas que fazem roupas em sua comunidade impedem que as bordas das roupas se rasguem? Se possível, observem uma peça de roupa e discutam o tipo de acabamento que os fabricantes usaram na gola para evitar que ela rasgue. Pause este áudio aqui.</w:t>
      </w:r>
    </w:p>
    <w:p>
      <w:pPr/>
      <w:r>
        <w:rPr>
          <w:lang w:val="pt_PT" w:bidi="pt_PT"/>
        </w:rPr>
      </w:r>
      <w:r>
        <w:rPr>
          <w:lang w:val="pt_PT" w:bidi="pt_PT"/>
        </w:rPr>
        <w:t>Yahweh quer que os artesãos habilidosos façam sinos de ouro para a parte inferior do manto. Os sinos de ouro ficarão pendurados no manto, mas não chegarão ao chão. Os sinos pendem livremente e tocam para sinalizar a presença de Arão a Yahweh. Os trabalhadores fazem formas decorativas de romã que podem ficar penduradas na bainha entre os sinos ou eles bordaram o desenho na bainha.</w:t>
      </w:r>
    </w:p>
    <w:p>
      <w:pPr/>
      <w:r>
        <w:rPr>
          <w:lang w:val="pt_PT" w:bidi="pt_PT"/>
        </w:rPr>
      </w:r>
      <w:r>
        <w:rPr>
          <w:lang w:val="pt_PT" w:bidi="pt_PT"/>
        </w:rPr>
        <w:t>Parem aqui e discutam esta pergunta em grupo: que som fazem pequenos sinos? Se vocês tiverem pequenos sinos perto de vocês, tentem tocá-los. Se vocês tiverem sinos nas roupas, ouçam o som dos sinos enquanto movem ou usam as roupas. Pause este áudio aqui.</w:t>
      </w:r>
    </w:p>
    <w:p>
      <w:pPr/>
      <w:r>
        <w:rPr>
          <w:lang w:val="pt_PT" w:bidi="pt_PT"/>
        </w:rPr>
      </w:r>
      <w:r>
        <w:rPr>
          <w:lang w:val="pt_PT" w:bidi="pt_PT"/>
        </w:rPr>
        <w:t>Yahweh orienta Moisés a mandar que os trabalhadores habilidosos façam um adorno ou medalhão de ouro, plano e possivelmente em forma de flor, para ser preso à parte da frente do turbante do sumo sacerdote. Os artesãos habilidosos gravam o medalhão com palavras que significam "separado para Yahweh". Os artesãos habilidosos fazem cordões azuis para prender o medalhão à frente do turbante. Esses cordões são os mesmos que os cordões que os artesãos habilidosos fizeram para prender o peitoral à estola sacerdotal em uma passagem anterior.</w:t>
      </w:r>
    </w:p>
    <w:p>
      <w:pPr/>
      <w:r>
        <w:rPr>
          <w:lang w:val="pt_PT" w:bidi="pt_PT"/>
        </w:rPr>
      </w:r>
      <w:r>
        <w:rPr>
          <w:lang w:val="pt_PT" w:bidi="pt_PT"/>
        </w:rPr>
        <w:t>Parem aqui e façam esta atividade em grupo: desenhem no chão o contorno do turbante do sumo sacerdote. Desenhem o medalhão sobre o contorno do turbante e façam marcas para mostrar onde os artesãos habilidosos gravam as palavras. Desenhem os cordões que prendem o medalhão ao turbante. Pause este áudio aqui.</w:t>
      </w:r>
    </w:p>
    <w:p>
      <w:pPr/>
      <w:r>
        <w:rPr>
          <w:lang w:val="pt_PT" w:bidi="pt_PT"/>
        </w:rPr>
      </w:r>
      <w:r>
        <w:rPr>
          <w:lang w:val="pt_PT" w:bidi="pt_PT"/>
        </w:rPr>
        <w:t>Yahweh dá instruções para as últimas peças de roupa do sumo sacerdote. A túnica do sumo sacerdote vai sob o manto. A túnica é uma longa peça de roupa que cobre o corpo, os braços e as pernas até os tornozelos. Os artesãos habilidosos fazem o tecido com um padrão, usando fios de linho de cores diferentes. Vocês podem se lembrar de uma passagem anterior em que as roupas são feitas de fios de linho azul-arroxeado, roxo e camesim. Não sabemos qual padrão os trabalhadores teceram no tecido da túnica. Algumas traduções dizem quadriculado, o que significa que pequenos quadrados de cores diferentes são tecidos no pano, formando um padrão repetido. Os trabalhadores fizeram um turbante do mesmo tecido de linho que o da túnica. Não sabemos se os trabalhadores fizeram o tecido do turbante com um padrão da mesma maneira que a túnica. Os trabalhadores fizeram uma faixa ou um cinto de tecido para prender a estola sacerdotal, o manto e a túnica na cintura do sumo sacerdote. Os trabalhadores decoraram o cinto de tecido com bordados. Bordar é fazer, com linha, um padrão, palavras ou uma figura sobre um tecido. Os trabalhadores provavelmente usaram os mesmos fios de linho azul-arroxeado, roxo e camesim para bordar o cinto de tecido.</w:t>
      </w:r>
    </w:p>
    <w:p>
      <w:pPr/>
      <w:r>
        <w:rPr>
          <w:lang w:val="pt_PT" w:bidi="pt_PT"/>
        </w:rPr>
      </w:r>
      <w:r>
        <w:rPr>
          <w:lang w:val="pt_PT" w:bidi="pt_PT"/>
        </w:rPr>
        <w:t>Parem aqui e discutam esta questão em grupo: encontrem algumas roupas ou tecidos com várias estampas. Falem sobre os desenhos e técnicas que os artesãos usaram para fazer essas roupas ou tecidos. Pause este áudio aqui.</w:t>
      </w:r>
    </w:p>
    <w:p>
      <w:pPr/>
      <w:r>
        <w:rPr>
          <w:lang w:val="pt_PT" w:bidi="pt_PT"/>
        </w:rPr>
      </w:r>
      <w:r>
        <w:rPr>
          <w:lang w:val="pt_PT" w:bidi="pt_PT"/>
        </w:rPr>
        <w:t>Yahweh quer que os filhos de Arão, que serão sacerdotes servindo ao lado de Arão, também tenham roupas especiais. Os sacerdotes terão roupas mais simples do que o sumo sacerdote. Os sacerdotes têm apenas túnicas, a longa roupa que cobre o corpo, os braços e as pernas até logo acima dos tornozelos, e faixas ou cintos de tecido para segurar a túnica na cintura. Os sacerdotes também têm coberturas para a cabeça, mas a língua original usa uma palavra que é diferente daquela usada para o turbante do sumo sacerdote. A cobertura da cabeça dos sacerdotes provavelmente é mais alta do que o turbante. Os trabalhadores usaram o mesmo tecido de qualidade fina para fazer as roupas dos sacerdotes, bem como do sumo sacerdote. As roupas separam os sacerdotes para o serviço deles a Yahweh.</w:t>
      </w:r>
    </w:p>
    <w:p>
      <w:pPr/>
      <w:r>
        <w:rPr>
          <w:lang w:val="pt_PT" w:bidi="pt_PT"/>
        </w:rPr>
      </w:r>
      <w:r>
        <w:rPr>
          <w:lang w:val="pt_PT" w:bidi="pt_PT"/>
        </w:rPr>
        <w:t>Yahweh ordena a Moisés que reserve um tempo especial para separar Arão e seus filhos como sacerdotes. Yahweh descreve as três partes do processo pelo qual Moisés torna Arão e seus filhos sacerdotes. A primeira coisa que Yahweh diz a Moisés para fazer é vestir Arão e seus filhos com as roupas especiais que os israelitas fizeram para eles. A segunda coisa que Yahweh diz a Moisés para fazer é ungir, ou passar, um óleo especial sobre eles. A terceira coisa que Yahweh diz a Moisés para fazer é ordená-los, ou dar a eles autoridade, como sacerdotes. Não sabemos se Moisés fez isso por meio de uma ação ou palavras especiais, ou pela entrega de um item.</w:t>
      </w:r>
    </w:p>
    <w:p>
      <w:pPr/>
      <w:r>
        <w:rPr>
          <w:lang w:val="pt_PT" w:bidi="pt_PT"/>
        </w:rPr>
      </w:r>
      <w:r>
        <w:rPr>
          <w:lang w:val="pt_PT" w:bidi="pt_PT"/>
        </w:rPr>
        <w:t>Yahweh quer que Moisés diga aos artesãos habilidosos para fazerem roupas íntimas de linho para todos os sacerdotes. Essas roupas de baixo irão da cintura até a coxa e cobrirão os órgãos genitais dos sacerdotes. O sumo sacerdote, os sacerdotes e seus filhos que se tornam sacerdotes, todos usarão essas roupas especiais e serão separados para Yahweh.</w:t>
      </w:r>
    </w:p>
    <w:p>
      <w:pPr/>
      <w:r>
        <w:rPr>
          <w:lang w:val="pt_PT" w:bidi="pt_PT"/>
        </w:rPr>
      </w:r>
      <w:r>
        <w:rPr>
          <w:lang w:val="pt_PT" w:bidi="pt_PT"/>
        </w:rPr>
        <w:t>Parem aqui e discutam isso em grupo: discutam como vocês se referirão às roupas íntimas e à cobertura dos órgãos genitais. As palavras que vocês usarão serão diferentes em diferentes grupos ou cenários? Vocês podem considerar expressões como cobertura da cintura até a coxa, ou cobrir sua nudez, ou para que eles não se exponham, ou para que não pareçam indecentes.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28.31–43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5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Artesãos habilidosos</w:t>
      </w:r>
    </w:p>
    <w:p>
      <w:pPr/>
      <w:r>
        <w:rPr>
          <w:lang w:val="pt_PT" w:bidi="pt_PT"/>
        </w:rPr>
      </w:r>
      <w:r>
        <w:rPr>
          <w:lang w:val="pt_PT" w:bidi="pt_PT"/>
        </w:rPr>
        <w:t>Durante a encenação, peça a Arão, aos filhos de Arão e aos artesãos habilidosos que encenem as instruções que Yahweh dá a 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instrui Moisés a pedir aos artesãos habilidosos que façam um manto azul-arroxeado para ser usado sob a estola sacerdotal. Os trabalhadores devem fazer uma abertura para a cabeça no meio do tecido e reforçar a abertura do pescoço. Os artesãos habilidosos farão um enfeite especial para a bainha, composto por sinos de ouro e romãs feitas de fios coloridos. Quando Arão usar o manto dentro do tabernáculo, os sinos tocarão.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artesãos habilidosos: “O que você está sentindo ou pensando?”. A pessoa pode responder coisas como: "Esse será um belo manto de cores vivas para o nosso sumo sacerdote", ou "Estou orgulhoso de fazer um belo manto para trazer honra e glória ao nosso sumo sacerdote".</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"As romãs me lembram dos muitos presentes de Yahweh a nós e da promessa de uma terra fértil", ou "Os sinos me protegerão enquanto entro na presença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instrui Moisés a pedir aos artesãos habilidosos que façam um medalhão de ouro plano em forma de flor para ser preso à frente do turbante. Os artesãos habilidosos gravarão no medalhão palavras que significam separado para Yahweh. Arão usará o medalhão no turbante. Quando Arão usa o medalhão, é um lembrete de que Arão carrega a culpa por quaisquer sacrifícios dos israelitas que eles não tenham feito corretamente.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"Meu sumo sacerdote é responsável pelos sacrifícios a mim", ou "Meu sumo sacerdote é separado para mim".</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"Esse medalhão deixará claro aos israelitas que Arão pertence a Yahweh", ou "Arão será responsável por nossos sacrifícios serem agradáveis a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instrui Moisés a mandar que os trabalhadores habilidosos façam, para o sumo sacerdote, uma túnica e um turbante de linho fino, com padrões tecidos, além de um cinto de tecido bordado. Os artesãos habilidosos também farão roupas para os filhos de 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filhos de Arão: “O que você está sentindo ou pensando?” A pessoa pode responder coisas como: "Todos saberão que servimos a Yahweh quando usarmos nossas belas roupas", ou "Estamos honrados por ter roupas finas para usar quando servimos a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para vestir Arão e seus filhos, e então ungi-los com óleo e dar a eles autoridade para serem sacerdotes. Isso os separará como sacerdotes para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"Farei tudo o que Yahweh me disser para constituir sacerdotes para Yahweh", ou "Ao fazer essas coisas, todos verão que Arão e seus filhos agora são separados para Yahweh e servirão a nosso povo como sacerdotes".</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"Esta cerimônia mudará minha vida para sempre", ou "Sempre pertencerei a Yahweh depois que Moisés me tornar sumo sacerdote".</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"Por essas três coisas, Arão e seus filhos se tornarão meus sacerdotes por toda a vida deles", ou "Terei sacerdotes separados para me servir e para servir ao seu povo, os israelitas".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dá instruções para que as roupas íntimas sejam feitas para todos os sacerdotes. Isso é para impedir que os sacerdotes desobedeçam à ordem de Yahweh de cobrir os órgãos genitais na presença de Yahweh. Yahweh afirma que suas regras sobre roupas se aplicam a todos os seus sacerdotes, não apenas a Arão e aos filhos de 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filhos de Arão: “O que você está sentindo ou pensando?” A pessoa pode responder coisas como: "Será estranho usar essas roupas íntimas", ou "Não devo ofender Yahweh".</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28.31–43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Yahweh dá instruções a Moisés. </w:t>
      </w:r>
      <w:r>
        <w:rPr>
          <w:b/>
          <w:lang w:val="pt_PT" w:bidi="pt_PT"/>
        </w:rPr>
        <w:t>Yahweh</w:t>
      </w:r>
      <w:r>
        <w:rPr>
          <w:lang w:val="pt_PT" w:bidi="pt_PT"/>
        </w:rPr>
        <w:t xml:space="preserve"> é o nome pessoal para </w:t>
      </w:r>
      <w:r>
        <w:rPr>
          <w:lang w:val="pt_PT" w:bidi="pt_PT"/>
        </w:rPr>
        <w:t>Deus</w:t>
      </w:r>
      <w:r>
        <w:rPr>
          <w:lang w:val="pt_PT" w:bidi="pt_PT"/>
        </w:rPr>
        <w:t xml:space="preserve">. Nessa passagem, Deus é chamado de Yahweh. Certifiquem-se de traduzir Yahweh da mesma maneira que vocês traduziram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dá instruções para fazer um </w:t>
      </w:r>
      <w:r>
        <w:rPr>
          <w:b/>
          <w:lang w:val="pt_PT" w:bidi="pt_PT"/>
        </w:rPr>
        <w:t>manto</w:t>
      </w:r>
      <w:r>
        <w:rPr>
          <w:lang w:val="pt_PT" w:bidi="pt_PT"/>
        </w:rPr>
        <w:t xml:space="preserve"> para ser usado sob a estola sacerdotal. Usem a mesma palavra ou frase para um </w:t>
      </w:r>
      <w:r>
        <w:rPr>
          <w:lang w:val="pt_PT" w:bidi="pt_PT"/>
        </w:rPr>
        <w:t>manto</w:t>
      </w:r>
      <w:r>
        <w:rPr>
          <w:lang w:val="pt_PT" w:bidi="pt_PT"/>
        </w:rPr>
        <w:t xml:space="preserve"> que vocês usaram em passagens anteriores.</w:t>
      </w:r>
    </w:p>
    <w:p>
      <w:pPr/>
      <w:r>
        <w:rPr>
          <w:lang w:val="pt_PT" w:bidi="pt_PT"/>
        </w:rPr>
      </w:r>
      <w:r>
        <w:rPr>
          <w:lang w:val="pt_PT" w:bidi="pt_PT"/>
        </w:rPr>
        <w:t xml:space="preserve">Parem aqui e, em grupo, olhem para uma imagem de um </w:t>
      </w:r>
      <w:r>
        <w:rPr>
          <w:b/>
          <w:lang w:val="pt_PT" w:bidi="pt_PT"/>
        </w:rPr>
        <w:t>manto</w:t>
      </w:r>
      <w:r>
        <w:rPr>
          <w:lang w:val="pt_PT" w:bidi="pt_PT"/>
        </w:rPr>
        <w:t>. Pause este áudio aqui.</w:t>
      </w:r>
    </w:p>
    <w:p>
      <w:pPr/>
      <w:r>
        <w:rPr>
          <w:lang w:val="pt_PT" w:bidi="pt_PT"/>
        </w:rPr>
      </w:r>
      <w:r>
        <w:rPr>
          <w:lang w:val="pt_PT" w:bidi="pt_PT"/>
        </w:rPr>
        <w:t xml:space="preserve">Arão usará o manto sob a </w:t>
      </w:r>
      <w:r>
        <w:rPr>
          <w:b/>
          <w:lang w:val="pt_PT" w:bidi="pt_PT"/>
        </w:rPr>
        <w:t>estola sacerdotal</w:t>
      </w:r>
      <w:r>
        <w:rPr>
          <w:lang w:val="pt_PT" w:bidi="pt_PT"/>
        </w:rPr>
        <w:t xml:space="preserve">. Usem a mesma palavra ou frase para estola sacerdotal que vocês usaram em passagens anteriores. Para mais informações sobre uma </w:t>
      </w:r>
      <w:r>
        <w:rPr>
          <w:b/>
          <w:lang w:val="pt_PT" w:bidi="pt_PT"/>
        </w:rPr>
        <w:t>estola sacerdotal</w:t>
      </w:r>
      <w:r>
        <w:rPr>
          <w:lang w:val="pt_PT" w:bidi="pt_PT"/>
        </w:rPr>
        <w:t>, consultem o Glossário Mestre.</w:t>
      </w:r>
    </w:p>
    <w:p>
      <w:pPr/>
      <w:r>
        <w:rPr>
          <w:lang w:val="pt_PT" w:bidi="pt_PT"/>
        </w:rPr>
      </w:r>
      <w:r>
        <w:rPr>
          <w:lang w:val="pt_PT" w:bidi="pt_PT"/>
        </w:rPr>
        <w:t xml:space="preserve">Os artesãos habilidosos farão o manto de tecido </w:t>
      </w:r>
      <w:r>
        <w:rPr>
          <w:b/>
          <w:lang w:val="pt_PT" w:bidi="pt_PT"/>
        </w:rPr>
        <w:t>azul</w:t>
      </w:r>
      <w:r>
        <w:rPr>
          <w:lang w:val="pt_PT" w:bidi="pt_PT"/>
        </w:rPr>
        <w:t>. A cor azul é um azul-arroxeado. Usem a mesma palavra ou frase para azul que vocês usaram em passagens anteriores.</w:t>
      </w:r>
    </w:p>
    <w:p>
      <w:pPr/>
      <w:r>
        <w:rPr>
          <w:lang w:val="pt_PT" w:bidi="pt_PT"/>
        </w:rPr>
      </w:r>
      <w:r>
        <w:rPr>
          <w:lang w:val="pt_PT" w:bidi="pt_PT"/>
        </w:rPr>
        <w:t xml:space="preserve">Os artesãos habilidosos farão o manto com tecido azul, feito de </w:t>
      </w:r>
      <w:r>
        <w:rPr>
          <w:b/>
          <w:lang w:val="pt_PT" w:bidi="pt_PT"/>
        </w:rPr>
        <w:t>pelos de animais tecidos</w:t>
      </w:r>
      <w:r>
        <w:rPr>
          <w:lang w:val="pt_PT" w:bidi="pt_PT"/>
        </w:rPr>
        <w:t>. Usem a mesma palavra ou frase para tecido de pelos de animais que vocês usaram em passagens anteriores.</w:t>
      </w:r>
    </w:p>
    <w:p>
      <w:pPr/>
      <w:r>
        <w:rPr>
          <w:lang w:val="pt_PT" w:bidi="pt_PT"/>
        </w:rPr>
      </w:r>
      <w:r>
        <w:rPr>
          <w:lang w:val="pt_PT" w:bidi="pt_PT"/>
        </w:rPr>
        <w:t xml:space="preserve">Parem aqui e olhem para uma imagem de um </w:t>
      </w:r>
      <w:r>
        <w:rPr>
          <w:b/>
          <w:lang w:val="pt_PT" w:bidi="pt_PT"/>
        </w:rPr>
        <w:t>tecido de lã azul-arroxeado</w:t>
      </w:r>
      <w:r>
        <w:rPr>
          <w:lang w:val="pt_PT" w:bidi="pt_PT"/>
        </w:rPr>
        <w:t>. Pause este áudio aqui.</w:t>
      </w:r>
    </w:p>
    <w:p>
      <w:pPr/>
      <w:r>
        <w:rPr>
          <w:lang w:val="pt_PT" w:bidi="pt_PT"/>
        </w:rPr>
      </w:r>
      <w:r>
        <w:rPr>
          <w:lang w:val="pt_PT" w:bidi="pt_PT"/>
        </w:rPr>
        <w:t xml:space="preserve">O manto tem uma abertura no centro do tecido para a cabeça. Os trabalhadores habilidosos reforçam a abertura para a cabeça com uma tira </w:t>
      </w:r>
      <w:r>
        <w:rPr>
          <w:b/>
          <w:lang w:val="pt_PT" w:bidi="pt_PT"/>
        </w:rPr>
        <w:t>tecida</w:t>
      </w:r>
      <w:r>
        <w:rPr>
          <w:lang w:val="pt_PT" w:bidi="pt_PT"/>
        </w:rPr>
        <w:t xml:space="preserve"> ou uma costura resistente ao redor da borda do tecido.</w:t>
      </w:r>
    </w:p>
    <w:p>
      <w:pPr/>
      <w:r>
        <w:rPr>
          <w:lang w:val="pt_PT" w:bidi="pt_PT"/>
        </w:rPr>
      </w:r>
      <w:r>
        <w:rPr>
          <w:lang w:val="pt_PT" w:bidi="pt_PT"/>
        </w:rPr>
        <w:t xml:space="preserve">Parem aqui e discutam em grupo qual palavra ou frase vocês usarão para </w:t>
      </w:r>
      <w:r>
        <w:rPr>
          <w:b/>
          <w:lang w:val="pt_PT" w:bidi="pt_PT"/>
        </w:rPr>
        <w:t>tira tecida</w:t>
      </w:r>
      <w:r>
        <w:rPr>
          <w:lang w:val="pt_PT" w:bidi="pt_PT"/>
        </w:rPr>
        <w:t xml:space="preserve"> Se vocês já traduziram essa palavra em outro livro da Bíblia, usem a mesma palavra que vocês usaram lá. Pause este áudio aqui.</w:t>
      </w:r>
    </w:p>
    <w:p>
      <w:pPr/>
      <w:r>
        <w:rPr>
          <w:lang w:val="pt_PT" w:bidi="pt_PT"/>
        </w:rPr>
      </w:r>
      <w:r>
        <w:rPr>
          <w:lang w:val="pt_PT" w:bidi="pt_PT"/>
        </w:rPr>
        <w:t>O acabamento tecido ao redor da abertura é como a gola de um traje de batalha pesado que os soldados poderiam usar para proteção. Às vezes é referido como uma cota de malha.</w:t>
      </w:r>
    </w:p>
    <w:p>
      <w:pPr/>
      <w:r>
        <w:rPr>
          <w:lang w:val="pt_PT" w:bidi="pt_PT"/>
        </w:rPr>
      </w:r>
      <w:r>
        <w:rPr>
          <w:lang w:val="pt_PT" w:bidi="pt_PT"/>
        </w:rPr>
        <w:t xml:space="preserve">Parem aqui e discutam em grupo qual palavra ou frase vocês usarão para </w:t>
      </w:r>
      <w:r>
        <w:rPr>
          <w:b/>
          <w:lang w:val="pt_PT" w:bidi="pt_PT"/>
        </w:rPr>
        <w:t>cota de malha</w:t>
      </w:r>
      <w:r>
        <w:rPr>
          <w:lang w:val="pt_PT" w:bidi="pt_PT"/>
        </w:rPr>
        <w:t xml:space="preserve"> ou se vocês decidirão deixar a comparação com a cota de malha fora da tradução. Pause este áudio aqui.</w:t>
      </w:r>
    </w:p>
    <w:p>
      <w:pPr/>
      <w:r>
        <w:rPr>
          <w:lang w:val="pt_PT" w:bidi="pt_PT"/>
        </w:rPr>
      </w:r>
      <w:r>
        <w:rPr>
          <w:lang w:val="pt_PT" w:bidi="pt_PT"/>
        </w:rPr>
        <w:t xml:space="preserve">Os artesãos habilidosos decoram a </w:t>
      </w:r>
      <w:r>
        <w:rPr>
          <w:b/>
          <w:lang w:val="pt_PT" w:bidi="pt_PT"/>
        </w:rPr>
        <w:t>borda inferior ou a bainha do manto</w:t>
      </w:r>
      <w:r>
        <w:rPr>
          <w:lang w:val="pt_PT" w:bidi="pt_PT"/>
        </w:rPr>
        <w:t>.</w:t>
      </w:r>
    </w:p>
    <w:p>
      <w:pPr/>
      <w:r>
        <w:rPr>
          <w:lang w:val="pt_PT" w:bidi="pt_PT"/>
        </w:rPr>
      </w:r>
      <w:r>
        <w:rPr>
          <w:lang w:val="pt_PT" w:bidi="pt_PT"/>
        </w:rPr>
        <w:t>Parem aqui e discutam em grupo qual palavra ou frase vocês usarão para a borda inferior ou a bainha do manto. Se vocês já traduziram essa palavra em outro livro da Bíblia, usem as mesmas palavras que vocês usaram lá. Pause este áudio aqui.</w:t>
      </w:r>
    </w:p>
    <w:p>
      <w:pPr/>
      <w:r>
        <w:rPr>
          <w:lang w:val="pt_PT" w:bidi="pt_PT"/>
        </w:rPr>
      </w:r>
      <w:r>
        <w:rPr>
          <w:lang w:val="pt_PT" w:bidi="pt_PT"/>
        </w:rPr>
        <w:t xml:space="preserve">Os trabalhadores decoram a borda inferior do manto com </w:t>
      </w:r>
      <w:r>
        <w:rPr>
          <w:b/>
          <w:lang w:val="pt_PT" w:bidi="pt_PT"/>
        </w:rPr>
        <w:t>romãs</w:t>
      </w:r>
      <w:r>
        <w:rPr>
          <w:lang w:val="pt_PT" w:bidi="pt_PT"/>
        </w:rPr>
        <w:t xml:space="preserve"> feitas de fios coloridos.</w:t>
      </w:r>
    </w:p>
    <w:p>
      <w:pPr/>
      <w:r>
        <w:rPr>
          <w:lang w:val="pt_PT" w:bidi="pt_PT"/>
        </w:rPr>
      </w:r>
      <w:r>
        <w:rPr>
          <w:lang w:val="pt_PT" w:bidi="pt_PT"/>
        </w:rPr>
        <w:t xml:space="preserve">Parem aqui e olhem para uma imagem de uma fruta </w:t>
      </w:r>
      <w:r>
        <w:rPr>
          <w:lang w:val="pt_PT" w:bidi="pt_PT"/>
        </w:rPr>
        <w:t>romã</w:t>
      </w:r>
      <w:r>
        <w:rPr>
          <w:lang w:val="pt_PT" w:bidi="pt_PT"/>
        </w:rPr>
        <w:t>. Pause este áudio aqui.</w:t>
      </w:r>
    </w:p>
    <w:p>
      <w:pPr/>
      <w:r>
        <w:rPr>
          <w:lang w:val="pt_PT" w:bidi="pt_PT"/>
        </w:rPr>
      </w:r>
      <w:r>
        <w:rPr>
          <w:lang w:val="pt_PT" w:bidi="pt_PT"/>
        </w:rPr>
        <w:t>Parem aqui e discutam em grupo qual palavra ou frase vocês usarão para romãs. Se vocês já traduziram essa palavra em outro livro da Bíblia, usem a mesma palavra que vocês usaram lá. Pause este áudio aqui.</w:t>
      </w:r>
    </w:p>
    <w:p>
      <w:pPr/>
      <w:r>
        <w:rPr>
          <w:lang w:val="pt_PT" w:bidi="pt_PT"/>
        </w:rPr>
      </w:r>
      <w:r>
        <w:rPr>
          <w:lang w:val="pt_PT" w:bidi="pt_PT"/>
        </w:rPr>
        <w:t xml:space="preserve">Os artesãos habilidosos farão um </w:t>
      </w:r>
      <w:r>
        <w:rPr>
          <w:b/>
          <w:lang w:val="pt_PT" w:bidi="pt_PT"/>
        </w:rPr>
        <w:t>medalhão plano, possivelmente em forma de flor</w:t>
      </w:r>
      <w:r>
        <w:rPr>
          <w:lang w:val="pt_PT" w:bidi="pt_PT"/>
        </w:rPr>
        <w:t>, de ouro, para ser preso à frente do turbante.</w:t>
      </w:r>
    </w:p>
    <w:p>
      <w:pPr/>
      <w:r>
        <w:rPr>
          <w:lang w:val="pt_PT" w:bidi="pt_PT"/>
        </w:rPr>
      </w:r>
      <w:r>
        <w:rPr>
          <w:lang w:val="pt_PT" w:bidi="pt_PT"/>
        </w:rPr>
        <w:t>Parem aqui e discutam em grupo qual palavra ou frase vocês usarão para medalhão plano, possivelmente em forma de flor. Se vocês já traduziram essa palavra em outro livro da Bíblia, usem a mesma palavra que vocês usaram lá. Pause este áudio aqui.</w:t>
      </w:r>
    </w:p>
    <w:p>
      <w:pPr/>
      <w:r>
        <w:rPr>
          <w:lang w:val="pt_PT" w:bidi="pt_PT"/>
        </w:rPr>
      </w:r>
      <w:r>
        <w:rPr>
          <w:lang w:val="pt_PT" w:bidi="pt_PT"/>
        </w:rPr>
        <w:t xml:space="preserve">Os trabalhadores </w:t>
      </w:r>
      <w:r>
        <w:rPr>
          <w:b/>
          <w:lang w:val="pt_PT" w:bidi="pt_PT"/>
        </w:rPr>
        <w:t>gravarão</w:t>
      </w:r>
      <w:r>
        <w:rPr>
          <w:lang w:val="pt_PT" w:bidi="pt_PT"/>
        </w:rPr>
        <w:t xml:space="preserve"> palavras no medalhão. Usem a mesma palavra ou frase para gravar que vocês usaram em passagens anteriores.</w:t>
      </w:r>
    </w:p>
    <w:p>
      <w:pPr/>
      <w:r>
        <w:rPr>
          <w:lang w:val="pt_PT" w:bidi="pt_PT"/>
        </w:rPr>
      </w:r>
      <w:r>
        <w:rPr>
          <w:lang w:val="pt_PT" w:bidi="pt_PT"/>
        </w:rPr>
        <w:t xml:space="preserve">O </w:t>
      </w:r>
      <w:r>
        <w:rPr>
          <w:lang w:val="pt_PT" w:bidi="pt_PT"/>
        </w:rPr>
        <w:t>sumo sacerdote</w:t>
      </w:r>
      <w:r>
        <w:rPr>
          <w:lang w:val="pt_PT" w:bidi="pt_PT"/>
        </w:rPr>
        <w:t xml:space="preserve"> prenderá o medalhão ao turbante com um </w:t>
      </w:r>
      <w:r>
        <w:rPr>
          <w:b/>
          <w:lang w:val="pt_PT" w:bidi="pt_PT"/>
        </w:rPr>
        <w:t>cordão</w:t>
      </w:r>
      <w:r>
        <w:rPr>
          <w:lang w:val="pt_PT" w:bidi="pt_PT"/>
        </w:rPr>
        <w:t xml:space="preserve"> azul-arroxeado. Usem a mesma palavra ou frase para cordão que vocês usaram em passagens anteriores.</w:t>
      </w:r>
    </w:p>
    <w:p>
      <w:pPr/>
      <w:r>
        <w:rPr>
          <w:lang w:val="pt_PT" w:bidi="pt_PT"/>
        </w:rPr>
      </w:r>
      <w:r>
        <w:rPr>
          <w:lang w:val="pt_PT" w:bidi="pt_PT"/>
        </w:rPr>
        <w:t xml:space="preserve">O sumo sacerdote carregará a </w:t>
      </w:r>
      <w:r>
        <w:rPr>
          <w:b/>
          <w:lang w:val="pt_PT" w:bidi="pt_PT"/>
        </w:rPr>
        <w:t>culpa</w:t>
      </w:r>
      <w:r>
        <w:rPr>
          <w:lang w:val="pt_PT" w:bidi="pt_PT"/>
        </w:rPr>
        <w:t xml:space="preserve"> das </w:t>
      </w:r>
      <w:r>
        <w:rPr>
          <w:lang w:val="pt_PT" w:bidi="pt_PT"/>
        </w:rPr>
        <w:t>ofertas</w:t>
      </w:r>
      <w:r>
        <w:rPr>
          <w:lang w:val="pt_PT" w:bidi="pt_PT"/>
        </w:rPr>
        <w:t xml:space="preserve"> dos </w:t>
      </w:r>
      <w:r>
        <w:rPr>
          <w:lang w:val="pt_PT" w:bidi="pt_PT"/>
        </w:rPr>
        <w:t>israelitas</w:t>
      </w:r>
      <w:r>
        <w:rPr>
          <w:lang w:val="pt_PT" w:bidi="pt_PT"/>
        </w:rPr>
        <w:t>. Culpa é o estado de ter feito algo errado contra Yahweh.</w:t>
      </w:r>
    </w:p>
    <w:p>
      <w:pPr/>
      <w:r>
        <w:rPr>
          <w:lang w:val="pt_PT" w:bidi="pt_PT"/>
        </w:rPr>
      </w:r>
      <w:r>
        <w:rPr>
          <w:lang w:val="pt_PT" w:bidi="pt_PT"/>
        </w:rPr>
        <w:t>Parem aqui e discutam em grupo qual palavra ou frase vocês usarão para culpa. Se vocês já traduziram essa palavra em outro livro da Bíblia, usem a mesma palavra que vocês usaram lá. Pause este áudio aqui.</w:t>
      </w:r>
    </w:p>
    <w:p>
      <w:pPr/>
      <w:r>
        <w:rPr>
          <w:lang w:val="pt_PT" w:bidi="pt_PT"/>
        </w:rPr>
      </w:r>
      <w:r>
        <w:rPr>
          <w:lang w:val="pt_PT" w:bidi="pt_PT"/>
        </w:rPr>
        <w:t xml:space="preserve">Os israelitas </w:t>
      </w:r>
      <w:r>
        <w:rPr>
          <w:b/>
          <w:lang w:val="pt_PT" w:bidi="pt_PT"/>
        </w:rPr>
        <w:t>consagram</w:t>
      </w:r>
      <w:r>
        <w:rPr>
          <w:lang w:val="pt_PT" w:bidi="pt_PT"/>
        </w:rPr>
        <w:t xml:space="preserve"> suas ofertas sagradas a Yahweh. Usem a mesma palavra ou frase para consagrar que vocês usaram em passagens anteriores. Para mais informações sobre </w:t>
      </w:r>
      <w:r>
        <w:rPr>
          <w:lang w:val="pt_PT" w:bidi="pt_PT"/>
        </w:rPr>
        <w:t>consagrar</w:t>
      </w:r>
      <w:r>
        <w:rPr>
          <w:lang w:val="pt_PT" w:bidi="pt_PT"/>
        </w:rPr>
        <w:t>, consultem o Glossário Mestre.</w:t>
      </w:r>
    </w:p>
    <w:p>
      <w:pPr/>
      <w:r>
        <w:rPr>
          <w:lang w:val="pt_PT" w:bidi="pt_PT"/>
        </w:rPr>
      </w:r>
      <w:r>
        <w:rPr>
          <w:lang w:val="pt_PT" w:bidi="pt_PT"/>
        </w:rPr>
        <w:t xml:space="preserve">Os israelitas dão ofertas </w:t>
      </w:r>
      <w:r>
        <w:rPr>
          <w:b/>
          <w:lang w:val="pt_PT" w:bidi="pt_PT"/>
        </w:rPr>
        <w:t>sagradas</w:t>
      </w:r>
      <w:r>
        <w:rPr>
          <w:lang w:val="pt_PT" w:bidi="pt_PT"/>
        </w:rPr>
        <w:t xml:space="preserve"> a Yahweh. Sagrado significa algo que é </w:t>
      </w:r>
      <w:r>
        <w:rPr>
          <w:lang w:val="pt_PT" w:bidi="pt_PT"/>
        </w:rPr>
        <w:t>santo</w:t>
      </w:r>
      <w:r>
        <w:rPr>
          <w:lang w:val="pt_PT" w:bidi="pt_PT"/>
        </w:rPr>
        <w:t xml:space="preserve"> ou separado para Deus. Usem a mesma palavra ou frase para sagrado que vocês usaram em passagens anteriores.</w:t>
      </w:r>
    </w:p>
    <w:p>
      <w:pPr/>
      <w:r>
        <w:rPr>
          <w:lang w:val="pt_PT" w:bidi="pt_PT"/>
        </w:rPr>
      </w:r>
      <w:r>
        <w:rPr>
          <w:lang w:val="pt_PT" w:bidi="pt_PT"/>
        </w:rPr>
        <w:t xml:space="preserve">Os trabalhadores farão uma túnica com </w:t>
      </w:r>
      <w:r>
        <w:rPr>
          <w:b/>
          <w:lang w:val="pt_PT" w:bidi="pt_PT"/>
        </w:rPr>
        <w:t>padrões tecidos</w:t>
      </w:r>
      <w:r>
        <w:rPr>
          <w:lang w:val="pt_PT" w:bidi="pt_PT"/>
        </w:rPr>
        <w:t xml:space="preserve"> ou quadriculada. Usem a mesma palavra ou frase para padrões tecidos que vocês usaram em passagens anteriores.</w:t>
      </w:r>
    </w:p>
    <w:p>
      <w:pPr/>
      <w:r>
        <w:rPr>
          <w:lang w:val="pt_PT" w:bidi="pt_PT"/>
        </w:rPr>
      </w:r>
      <w:r>
        <w:rPr>
          <w:lang w:val="pt_PT" w:bidi="pt_PT"/>
        </w:rPr>
        <w:t xml:space="preserve">Parem aqui e, em grupo, olhem para uma imagem de um </w:t>
      </w:r>
      <w:r>
        <w:rPr>
          <w:b/>
          <w:lang w:val="pt_PT" w:bidi="pt_PT"/>
        </w:rPr>
        <w:t>tecido feito com fios de diferentes cores</w:t>
      </w:r>
      <w:r>
        <w:rPr>
          <w:lang w:val="pt_PT" w:bidi="pt_PT"/>
        </w:rPr>
        <w:t>. Pause este áudio aqui.</w:t>
      </w:r>
    </w:p>
    <w:p>
      <w:pPr/>
      <w:r>
        <w:rPr>
          <w:lang w:val="pt_PT" w:bidi="pt_PT"/>
        </w:rPr>
      </w:r>
      <w:r>
        <w:rPr>
          <w:lang w:val="pt_PT" w:bidi="pt_PT"/>
        </w:rPr>
        <w:t xml:space="preserve">O sumo sacerdote usará uma </w:t>
      </w:r>
      <w:r>
        <w:rPr>
          <w:b/>
          <w:lang w:val="pt_PT" w:bidi="pt_PT"/>
        </w:rPr>
        <w:t>túnica</w:t>
      </w:r>
      <w:r>
        <w:rPr>
          <w:lang w:val="pt_PT" w:bidi="pt_PT"/>
        </w:rPr>
        <w:t>.</w:t>
      </w:r>
    </w:p>
    <w:p>
      <w:pPr/>
      <w:r>
        <w:rPr>
          <w:lang w:val="pt_PT" w:bidi="pt_PT"/>
        </w:rPr>
      </w:r>
      <w:r>
        <w:rPr>
          <w:lang w:val="pt_PT" w:bidi="pt_PT"/>
        </w:rPr>
        <w:t xml:space="preserve">Parem aqui e, em grupo, olhem para uma imagem de uma </w:t>
      </w:r>
      <w:r>
        <w:rPr>
          <w:b/>
          <w:lang w:val="pt_PT" w:bidi="pt_PT"/>
        </w:rPr>
        <w:t>tunica</w:t>
      </w:r>
      <w:r>
        <w:rPr>
          <w:lang w:val="pt_PT" w:bidi="pt_PT"/>
        </w:rPr>
        <w:t xml:space="preserve">. Usem a mesma palavra ou frase para túnica que vocês usaram em passagens anteriores. Para mais informações sobre uma </w:t>
      </w:r>
      <w:r>
        <w:rPr>
          <w:lang w:val="pt_PT" w:bidi="pt_PT"/>
        </w:rPr>
        <w:t>túnica</w:t>
      </w:r>
      <w:r>
        <w:rPr>
          <w:lang w:val="pt_PT" w:bidi="pt_PT"/>
        </w:rPr>
        <w:t>, consultem o Glossário Mestre.</w:t>
      </w:r>
    </w:p>
    <w:p>
      <w:pPr/>
      <w:r>
        <w:rPr>
          <w:lang w:val="pt_PT" w:bidi="pt_PT"/>
        </w:rPr>
      </w:r>
      <w:r>
        <w:rPr>
          <w:lang w:val="pt_PT" w:bidi="pt_PT"/>
        </w:rPr>
        <w:t xml:space="preserve">O sumo sacerdote usará um </w:t>
      </w:r>
      <w:r>
        <w:rPr>
          <w:b/>
          <w:lang w:val="pt_PT" w:bidi="pt_PT"/>
        </w:rPr>
        <w:t>turbante</w:t>
      </w:r>
      <w:r>
        <w:rPr>
          <w:lang w:val="pt_PT" w:bidi="pt_PT"/>
        </w:rPr>
        <w:t xml:space="preserve"> e uma </w:t>
      </w:r>
      <w:r>
        <w:rPr>
          <w:b/>
          <w:lang w:val="pt_PT" w:bidi="pt_PT"/>
        </w:rPr>
        <w:t>faixa, ou um cinto de tecido</w:t>
      </w:r>
      <w:r>
        <w:rPr>
          <w:lang w:val="pt_PT" w:bidi="pt_PT"/>
        </w:rPr>
        <w:t>. Usem as mesmas palavras ou frases para turbante e faixa, ou cinto de tecido, que vocês usaram em passagens anteriores.</w:t>
      </w:r>
    </w:p>
    <w:p>
      <w:pPr/>
      <w:r>
        <w:rPr>
          <w:lang w:val="pt_PT" w:bidi="pt_PT"/>
        </w:rPr>
      </w:r>
      <w:r>
        <w:rPr>
          <w:lang w:val="pt_PT" w:bidi="pt_PT"/>
        </w:rPr>
        <w:t xml:space="preserve">Os trabalhadores habilidosos irão </w:t>
      </w:r>
      <w:r>
        <w:rPr>
          <w:b/>
          <w:lang w:val="pt_PT" w:bidi="pt_PT"/>
        </w:rPr>
        <w:t>bordar</w:t>
      </w:r>
      <w:r>
        <w:rPr>
          <w:lang w:val="pt_PT" w:bidi="pt_PT"/>
        </w:rPr>
        <w:t xml:space="preserve"> o cinto de tecido. Usem a mesma palavra ou frase para bordar que vocês usaram em passagens anteriores.</w:t>
      </w:r>
    </w:p>
    <w:p>
      <w:pPr/>
      <w:r>
        <w:rPr>
          <w:lang w:val="pt_PT" w:bidi="pt_PT"/>
        </w:rPr>
      </w:r>
      <w:r>
        <w:rPr>
          <w:lang w:val="pt_PT" w:bidi="pt_PT"/>
        </w:rPr>
        <w:t xml:space="preserve">Os trabalhadores habilidosos farão túnicas, cintos de tecido e </w:t>
      </w:r>
      <w:r>
        <w:rPr>
          <w:b/>
          <w:lang w:val="pt_PT" w:bidi="pt_PT"/>
        </w:rPr>
        <w:t>coberturas especiais para a cabeça</w:t>
      </w:r>
      <w:r>
        <w:rPr>
          <w:lang w:val="pt_PT" w:bidi="pt_PT"/>
        </w:rPr>
        <w:t xml:space="preserve"> dos </w:t>
      </w:r>
      <w:r>
        <w:rPr>
          <w:lang w:val="pt_PT" w:bidi="pt_PT"/>
        </w:rPr>
        <w:t>sacerdotes</w:t>
      </w:r>
      <w:r>
        <w:rPr>
          <w:lang w:val="pt_PT" w:bidi="pt_PT"/>
        </w:rPr>
        <w:t>.</w:t>
      </w:r>
    </w:p>
    <w:p>
      <w:pPr/>
      <w:r>
        <w:rPr>
          <w:lang w:val="pt_PT" w:bidi="pt_PT"/>
        </w:rPr>
      </w:r>
      <w:r>
        <w:rPr>
          <w:lang w:val="pt_PT" w:bidi="pt_PT"/>
        </w:rPr>
        <w:t xml:space="preserve">Parem aqui e, em grupo, olhem para uma imagem de </w:t>
      </w:r>
      <w:r>
        <w:rPr>
          <w:lang w:val="pt_PT" w:bidi="pt_PT"/>
        </w:rPr>
        <w:t>sacerdotes em suas roupas especiais</w:t>
      </w:r>
      <w:r>
        <w:rPr>
          <w:lang w:val="pt_PT" w:bidi="pt_PT"/>
        </w:rPr>
        <w:t>. Pause este áudio aqui.</w:t>
      </w:r>
    </w:p>
    <w:p>
      <w:pPr/>
      <w:r>
        <w:rPr>
          <w:lang w:val="pt_PT" w:bidi="pt_PT"/>
        </w:rPr>
      </w:r>
      <w:r>
        <w:rPr>
          <w:lang w:val="pt_PT" w:bidi="pt_PT"/>
        </w:rPr>
        <w:t>Parem aqui e discutam em grupo qual palavra ou frase vocês usarão para coberturas da cabeça. Se vocês já traduziram essa palavra em outro livro da Bíblia, usem a mesma palavra que vocês usaram lá. Pause este áudio aqui.</w:t>
      </w:r>
    </w:p>
    <w:p>
      <w:pPr/>
      <w:r>
        <w:rPr>
          <w:lang w:val="pt_PT" w:bidi="pt_PT"/>
        </w:rPr>
      </w:r>
      <w:r>
        <w:rPr>
          <w:lang w:val="pt_PT" w:bidi="pt_PT"/>
        </w:rPr>
        <w:t xml:space="preserve">Moisés vestirá e </w:t>
      </w:r>
      <w:r>
        <w:rPr>
          <w:b/>
          <w:lang w:val="pt_PT" w:bidi="pt_PT"/>
        </w:rPr>
        <w:t>ungirá</w:t>
      </w:r>
      <w:r>
        <w:rPr>
          <w:lang w:val="pt_PT" w:bidi="pt_PT"/>
        </w:rPr>
        <w:t xml:space="preserve"> Arão e seus filhos. Usem a mesma palavra ou frase para ungir que vocês usaram em passagens anteriores. Para mais informações sobre </w:t>
      </w:r>
      <w:r>
        <w:rPr>
          <w:lang w:val="pt_PT" w:bidi="pt_PT"/>
        </w:rPr>
        <w:t>ungir</w:t>
      </w:r>
      <w:r>
        <w:rPr>
          <w:lang w:val="pt_PT" w:bidi="pt_PT"/>
        </w:rPr>
        <w:t>, consultem o Glossário Mestre.</w:t>
      </w:r>
    </w:p>
    <w:p>
      <w:pPr/>
      <w:r>
        <w:rPr>
          <w:lang w:val="pt_PT" w:bidi="pt_PT"/>
        </w:rPr>
      </w:r>
      <w:r>
        <w:rPr>
          <w:lang w:val="pt_PT" w:bidi="pt_PT"/>
        </w:rPr>
        <w:t xml:space="preserve">Os trabalhadores habilidosos farão </w:t>
      </w:r>
      <w:r>
        <w:rPr>
          <w:b/>
          <w:lang w:val="pt_PT" w:bidi="pt_PT"/>
        </w:rPr>
        <w:t>roupas íntimas</w:t>
      </w:r>
      <w:r>
        <w:rPr>
          <w:lang w:val="pt_PT" w:bidi="pt_PT"/>
        </w:rPr>
        <w:t xml:space="preserve"> de linho para o sumo sacerdote e os sacerdotes.</w:t>
      </w:r>
    </w:p>
    <w:p>
      <w:pPr/>
      <w:r>
        <w:rPr>
          <w:lang w:val="pt_PT" w:bidi="pt_PT"/>
        </w:rPr>
      </w:r>
      <w:r>
        <w:rPr>
          <w:lang w:val="pt_PT" w:bidi="pt_PT"/>
        </w:rPr>
        <w:t>Parem aqui e discutam em grupo qual palavra ou frase vocês usarão para roupas íntimas. Pause este áudio aqui.</w:t>
      </w:r>
    </w:p>
    <w:p>
      <w:pPr/>
      <w:r>
        <w:rPr>
          <w:lang w:val="pt_PT" w:bidi="pt_PT"/>
        </w:rPr>
      </w:r>
      <w:r>
        <w:rPr>
          <w:lang w:val="pt_PT" w:bidi="pt_PT"/>
        </w:rPr>
        <w:t xml:space="preserve">Arão e seus filhos devem usar roupas íntimas na </w:t>
      </w:r>
      <w:r>
        <w:rPr>
          <w:b/>
          <w:lang w:val="pt_PT" w:bidi="pt_PT"/>
        </w:rPr>
        <w:t>tenda do encontro</w:t>
      </w:r>
      <w:r>
        <w:rPr>
          <w:lang w:val="pt_PT" w:bidi="pt_PT"/>
        </w:rPr>
        <w:t>.</w:t>
      </w:r>
    </w:p>
    <w:p>
      <w:pPr/>
      <w:r>
        <w:rPr>
          <w:lang w:val="pt_PT" w:bidi="pt_PT"/>
        </w:rPr>
      </w:r>
      <w:r>
        <w:rPr>
          <w:lang w:val="pt_PT" w:bidi="pt_PT"/>
        </w:rPr>
        <w:t xml:space="preserve">Usem a mesma palavra ou frase para a tenda do encontro que vocês usaram em passagens anteriores. Para mais informações sobre tenda do encontro ou </w:t>
      </w:r>
      <w:r>
        <w:rPr>
          <w:lang w:val="pt_PT" w:bidi="pt_PT"/>
        </w:rPr>
        <w:t>tabernáculo</w:t>
      </w:r>
      <w:r>
        <w:rPr>
          <w:lang w:val="pt_PT" w:bidi="pt_PT"/>
        </w:rPr>
        <w:t>, consultem o Glossário Mestre.</w:t>
      </w:r>
    </w:p>
    <w:p>
      <w:pPr/>
      <w:r>
        <w:rPr>
          <w:lang w:val="pt_PT" w:bidi="pt_PT"/>
        </w:rPr>
      </w:r>
      <w:r>
        <w:rPr>
          <w:lang w:val="pt_PT" w:bidi="pt_PT"/>
        </w:rPr>
        <w:t xml:space="preserve">Parem aqui e, em grupo, olhem para um mapa do </w:t>
      </w:r>
      <w:r>
        <w:rPr>
          <w:lang w:val="pt_PT" w:bidi="pt_PT"/>
        </w:rPr>
        <w:t>tabernáculo</w:t>
      </w:r>
      <w:r>
        <w:rPr>
          <w:lang w:val="pt_PT" w:bidi="pt_PT"/>
        </w:rPr>
        <w:t>. Pause este áudio aqui.</w:t>
      </w:r>
    </w:p>
    <w:p>
      <w:pPr/>
      <w:r>
        <w:rPr>
          <w:lang w:val="pt_PT" w:bidi="pt_PT"/>
        </w:rPr>
      </w:r>
      <w:r>
        <w:rPr>
          <w:lang w:val="pt_PT" w:bidi="pt_PT"/>
        </w:rPr>
        <w:t xml:space="preserve">Arão e seus filhos devem usar roupas íntimas quando se aproximam do </w:t>
      </w:r>
      <w:r>
        <w:rPr>
          <w:b/>
          <w:lang w:val="pt_PT" w:bidi="pt_PT"/>
        </w:rPr>
        <w:t>altar</w:t>
      </w:r>
      <w:r>
        <w:rPr>
          <w:lang w:val="pt_PT" w:bidi="pt_PT"/>
        </w:rPr>
        <w:t xml:space="preserve"> no Lugar Santo. Usem a mesma palavra ou frase para altar que vocês usaram em passagens anteriores. Para obterem mais informações sobre </w:t>
      </w:r>
      <w:r>
        <w:rPr>
          <w:lang w:val="pt_PT" w:bidi="pt_PT"/>
        </w:rPr>
        <w:t>altar</w:t>
      </w:r>
      <w:r>
        <w:rPr>
          <w:lang w:val="pt_PT" w:bidi="pt_PT"/>
        </w:rPr>
        <w:t>, consultem o Glossário Mestre.</w:t>
      </w:r>
    </w:p>
    <w:p>
      <w:pPr/>
      <w:r>
        <w:rPr>
          <w:lang w:val="pt_PT" w:bidi="pt_PT"/>
        </w:rPr>
      </w:r>
      <w:r>
        <w:rPr>
          <w:lang w:val="pt_PT" w:bidi="pt_PT"/>
        </w:rPr>
        <w:t xml:space="preserve">Arão e seus filhos ministrarão a, ou servirão a Yahweh no </w:t>
      </w:r>
      <w:r>
        <w:rPr>
          <w:b/>
          <w:lang w:val="pt_PT" w:bidi="pt_PT"/>
        </w:rPr>
        <w:t>Lugar Santo</w:t>
      </w:r>
      <w:r>
        <w:rPr>
          <w:lang w:val="pt_PT" w:bidi="pt_PT"/>
        </w:rPr>
        <w:t>.</w:t>
      </w:r>
    </w:p>
    <w:p>
      <w:pPr/>
      <w:r>
        <w:rPr>
          <w:lang w:val="pt_PT" w:bidi="pt_PT"/>
        </w:rPr>
      </w:r>
      <w:r>
        <w:rPr>
          <w:lang w:val="pt_PT" w:bidi="pt_PT"/>
        </w:rPr>
        <w:t xml:space="preserve">Usem a mesma palavra ou frase para Lugar Santo que vocês usaram em passagens anteriores. Para mais informações sobre </w:t>
      </w:r>
      <w:r>
        <w:rPr>
          <w:b/>
          <w:lang w:val="pt_PT" w:bidi="pt_PT"/>
        </w:rPr>
        <w:t>Lugar Santo</w:t>
      </w:r>
      <w:r>
        <w:rPr>
          <w:lang w:val="pt_PT" w:bidi="pt_PT"/>
        </w:rPr>
        <w:t>, consultem o Glossário Mestre.</w:t>
      </w:r>
    </w:p>
    <w:p>
      <w:pPr/>
      <w:r>
        <w:rPr>
          <w:lang w:val="pt_PT" w:bidi="pt_PT"/>
        </w:rPr>
      </w:r>
      <w:r>
        <w:rPr>
          <w:lang w:val="pt_PT" w:bidi="pt_PT"/>
        </w:rPr>
        <w:t xml:space="preserve">Parem aqui e, em grupo, olhem para um mapa do </w:t>
      </w:r>
      <w:r>
        <w:rPr>
          <w:lang w:val="pt_PT" w:bidi="pt_PT"/>
        </w:rPr>
        <w:t>tabernáculo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29:1–9</w:t>
      </w:r>
      <w:r>
        <w:rPr>
          <w:lang w:val="pt_PT" w:bidi="pt_PT"/>
        </w:rPr>
      </w:r>
    </w:p>
    <w:p>
      <w:pPr>
        <w:pStyle w:val="Heading3"/>
      </w:pPr>
      <w:r>
        <w:rPr>
          <w:lang w:val="pt_PT" w:bidi="pt_PT"/>
        </w:rPr>
        <w:t>Ouvir e Sentir</w:t>
      </w:r>
    </w:p>
    <w:p>
      <w:pPr/>
      <w:r>
        <w:rPr>
          <w:lang w:val="pt_PT" w:bidi="pt_PT"/>
        </w:rPr>
      </w:r>
      <w:r>
        <w:rPr>
          <w:lang w:val="pt_PT" w:bidi="pt_PT"/>
        </w:rPr>
        <w:t>Nesta etapa, ouçam Êxodo 29.1–9 e guardem em seus corações.</w:t>
      </w:r>
    </w:p>
    <w:p>
      <w:pPr/>
      <w:r>
        <w:rPr>
          <w:lang w:val="pt_PT" w:bidi="pt_PT"/>
        </w:rPr>
      </w:r>
      <w:r>
        <w:rPr>
          <w:lang w:val="pt_PT" w:bidi="pt_PT"/>
        </w:rPr>
        <w:t>Ouçam uma versão em áudio de Êxodo 29.1–9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29.1–9 na tradução mais fácil de entender.</w:t>
      </w:r>
    </w:p>
    <w:p>
      <w:pPr/>
      <w:r>
        <w:rPr>
          <w:lang w:val="pt_PT" w:bidi="pt_PT"/>
        </w:rPr>
      </w:r>
      <w:r>
        <w:rPr>
          <w:lang w:val="pt_PT" w:bidi="pt_PT"/>
        </w:rPr>
        <w:t>Deus tem dado instruções a Moisés sobre como servir a Deus de uma maneira que seja boa e correta. Nas seções anteriores, Deus descreveu os preparativos para as roupas dos sacerdotes que o servirão no tabernáculo. Agora Deus diz a Moisés como consagrar ou dedicar os sacerdotes para servir a Deus. Esta passagem tem as três primeiras etapas das instruções de Deus.</w:t>
      </w:r>
    </w:p>
    <w:p>
      <w:pPr/>
      <w:r>
        <w:rPr>
          <w:lang w:val="pt_PT" w:bidi="pt_PT"/>
        </w:rPr>
      </w:r>
      <w:r>
        <w:rPr>
          <w:lang w:val="pt_PT" w:bidi="pt_PT"/>
        </w:rPr>
        <w:t>A passagem começa com Deus dizendo: "Agora isso é o que vocês farão". Isso mostra que esta seção é uma mudança em relação à preparação de roupas para os sacerdotes na última seção. Deus está falando com Moisés, por isso essas são ações que Moisés deve fazer. Moisés deve consagrar os primeiros sacerdotes, que serão Arão, irmão de Moisés, e seus quatro filhos. Os sacerdotes deveriam ser separados do povo de Israel porque Deus é santo, ou separado. Essas instruções não eram apenas para esses primeiros sacerdotes. Os sumos sacerdotes continuariam realizando essas etapas para os novos sacerdotes no futuro.</w:t>
      </w:r>
    </w:p>
    <w:p>
      <w:pPr/>
      <w:r>
        <w:rPr>
          <w:lang w:val="pt_PT" w:bidi="pt_PT"/>
        </w:rPr>
      </w:r>
      <w:r>
        <w:rPr>
          <w:lang w:val="pt_PT" w:bidi="pt_PT"/>
        </w:rPr>
        <w:t>Parem aqui e discutam esta questão em grupo: contem uma história sobre uma vez em que as pessoas escolheram alguém para fazer uma tarefa importante e boa, como falar com alguém importante em nome de um grupo. Ouçam as palavras que mostraram que essa pessoa foi separada. Pause este áudio aqui.</w:t>
      </w:r>
    </w:p>
    <w:p>
      <w:pPr/>
      <w:r>
        <w:rPr>
          <w:lang w:val="pt_PT" w:bidi="pt_PT"/>
        </w:rPr>
      </w:r>
      <w:r>
        <w:rPr>
          <w:lang w:val="pt_PT" w:bidi="pt_PT"/>
        </w:rPr>
        <w:t>Primeiro, Moisés deve encontrar dois tipos de animais: um touro jovem, cuja carne é boa para o consumo, pois não é velho nem tem a carne dura, bem como dois carneiros, animais valiosos e bons para reprodução. Todos os três animais deveriam ser sem mancha ou defeito, o que significa que eles seriam animais bons e saudáveis, e um bom presente.</w:t>
      </w:r>
    </w:p>
    <w:p>
      <w:pPr/>
      <w:r>
        <w:rPr>
          <w:lang w:val="pt_PT" w:bidi="pt_PT"/>
        </w:rPr>
      </w:r>
      <w:r>
        <w:rPr>
          <w:lang w:val="pt_PT" w:bidi="pt_PT"/>
        </w:rPr>
        <w:t xml:space="preserve">Parem aqui e, em grupo, olhem para as imagens de um </w:t>
      </w:r>
      <w:r>
        <w:rPr>
          <w:lang w:val="pt_PT" w:bidi="pt_PT"/>
        </w:rPr>
        <w:t>touro</w:t>
      </w:r>
      <w:r>
        <w:rPr>
          <w:lang w:val="pt_PT" w:bidi="pt_PT"/>
        </w:rPr>
        <w:t xml:space="preserve"> e um </w:t>
      </w:r>
      <w:r>
        <w:rPr>
          <w:lang w:val="pt_PT" w:bidi="pt_PT"/>
        </w:rPr>
        <w:t>carneiro</w:t>
      </w:r>
      <w:r>
        <w:rPr>
          <w:lang w:val="pt_PT" w:bidi="pt_PT"/>
        </w:rPr>
        <w:t>. Pause este áudio aqui.</w:t>
      </w:r>
    </w:p>
    <w:p>
      <w:pPr/>
      <w:r>
        <w:rPr>
          <w:lang w:val="pt_PT" w:bidi="pt_PT"/>
        </w:rPr>
      </w:r>
      <w:r>
        <w:rPr>
          <w:lang w:val="pt_PT" w:bidi="pt_PT"/>
        </w:rPr>
        <w:t>Moisés forneceu os animais para o sacrifício. Arão e seus filhos não compraram o ofício de sacerdote. Em vez disso, Deus escolheu Arão, seus filhos e seus descendentes para servi-lo como sacerdotes.</w:t>
      </w:r>
    </w:p>
    <w:p>
      <w:pPr/>
      <w:r>
        <w:rPr>
          <w:lang w:val="pt_PT" w:bidi="pt_PT"/>
        </w:rPr>
      </w:r>
      <w:r>
        <w:rPr>
          <w:lang w:val="pt_PT" w:bidi="pt_PT"/>
        </w:rPr>
        <w:t>Então Deus diz que Moisés deve obter três tipos de pão. É possível que Moisés os tenha feito ou que ele tenha pedido a outra pessoa que os fizesse. Deus disse para fazer os três pães com farinha fina de trigo, o que significa que ela era moída de maneira uniforme e era a melhor farinha. O pão deve ser asmo ou sem fermento que é o ingrediente que faz o pão crescer. O primeiro tipo de pão seria feito em pães redondos, sem nenhum óleo. O segundo pão seria mais espesso, como bolos, com azeite para deixá-lo mais encorpado. O terceiro pão seria feito em formato de bolachas, o que significa que era fino e pincelado ou coberto com azeite de oliva. Deus não especifica quantos pães de cada tipo deveriam ser feitos, mas havia mais de um de cada tipo.</w:t>
      </w:r>
    </w:p>
    <w:p>
      <w:pPr/>
      <w:r>
        <w:rPr>
          <w:lang w:val="pt_PT" w:bidi="pt_PT"/>
        </w:rPr>
      </w:r>
      <w:r>
        <w:rPr>
          <w:lang w:val="pt_PT" w:bidi="pt_PT"/>
        </w:rPr>
        <w:t xml:space="preserve">Parem aqui e, em grupo, olhem para uma imagem dos </w:t>
      </w:r>
      <w:r>
        <w:rPr>
          <w:b/>
          <w:lang w:val="pt_PT" w:bidi="pt_PT"/>
        </w:rPr>
        <w:t>três tipos de pão sem fermento</w:t>
      </w:r>
      <w:r>
        <w:rPr>
          <w:lang w:val="pt_PT" w:bidi="pt_PT"/>
        </w:rPr>
        <w:t>. Pause este áudio aqui.</w:t>
      </w:r>
    </w:p>
    <w:p>
      <w:pPr/>
      <w:r>
        <w:rPr>
          <w:lang w:val="pt_PT" w:bidi="pt_PT"/>
        </w:rPr>
      </w:r>
      <w:r>
        <w:rPr>
          <w:lang w:val="pt_PT" w:bidi="pt_PT"/>
        </w:rPr>
        <w:t>Deus diz para Moisés colocar os pães em uma cesta, que seria tecida de juncos e grande o suficiente para carregar pelo menos dois de cada um dos pães. Deus ordena que Moisés traga a cesta de pão e os três animais e os apresente. Isso significa colocá-los na entrada da tenda do encontro, que é outro nome para o tabernáculo. Este será o lugar onde as pessoas devem trazer ofertas a Deus.</w:t>
      </w:r>
    </w:p>
    <w:p>
      <w:pPr/>
      <w:r>
        <w:rPr>
          <w:lang w:val="pt_PT" w:bidi="pt_PT"/>
        </w:rPr>
      </w:r>
      <w:r>
        <w:rPr>
          <w:lang w:val="pt_PT" w:bidi="pt_PT"/>
        </w:rPr>
        <w:t xml:space="preserve">Parem aqui e, em grupo, olhem para uma imagem da </w:t>
      </w:r>
      <w:r>
        <w:rPr>
          <w:b/>
          <w:lang w:val="pt_PT" w:bidi="pt_PT"/>
        </w:rPr>
        <w:t>configuração do tabernáculo</w:t>
      </w:r>
      <w:r>
        <w:rPr>
          <w:lang w:val="pt_PT" w:bidi="pt_PT"/>
        </w:rPr>
        <w:t>. Pause este áudio aqui.</w:t>
      </w:r>
    </w:p>
    <w:p>
      <w:pPr/>
      <w:r>
        <w:rPr>
          <w:lang w:val="pt_PT" w:bidi="pt_PT"/>
        </w:rPr>
      </w:r>
      <w:r>
        <w:rPr>
          <w:lang w:val="pt_PT" w:bidi="pt_PT"/>
        </w:rPr>
        <w:t>Então Moisés deve trazer Arão e seus filhos à entrada da tenda do encontro. Os filhos de Arão eram homens adultos, não meninos, e provavelmente tinham 30 anos ou mais. Deus diz a Moisés para lavar Arão e seus filhos com água. A palavra para lavar provavelmente significa derramar água sobre os homens. A limpeza e a pureza eram associadas à santidade. A lavagem muitas vezes era necessária tanto antes quanto depois de tocar em coisas santas. Eles se lavavam antes de tocar nas coisas santas, porque Deus disse a eles para se lavarem. Além disso, era importante mostrar respeito pelas roupas sacerdotais e pelas coisas santas no tabernáculo, estando limpo quando as tocavam.</w:t>
      </w:r>
    </w:p>
    <w:p>
      <w:pPr/>
      <w:r>
        <w:rPr>
          <w:lang w:val="pt_PT" w:bidi="pt_PT"/>
        </w:rPr>
      </w:r>
      <w:r>
        <w:rPr>
          <w:lang w:val="pt_PT" w:bidi="pt_PT"/>
        </w:rPr>
        <w:t>Parem aqui e discutam esta pergunta em grupo: quando vocês se lavariam ou se purificariam para um propósito específico? Que tipos de atividades vocês fazem para se tornarem limpos? Como vocês mostram que estão limpos? Pause este áudio aqui.</w:t>
      </w:r>
    </w:p>
    <w:p>
      <w:pPr/>
      <w:r>
        <w:rPr>
          <w:lang w:val="pt_PT" w:bidi="pt_PT"/>
        </w:rPr>
      </w:r>
      <w:r>
        <w:rPr>
          <w:lang w:val="pt_PT" w:bidi="pt_PT"/>
        </w:rPr>
        <w:t>Em seguida, Moisés deve vestir Arão e seus filhos com as roupas sacerdotais. Ele começará com Arão, que será o sumo sacerdote ou o chefe de todos os sacerdotes. Essas são as roupas que Deus descreveu na última seção. Deus não ordena que Moisés vista os homens com as roupas íntimas que também foram descritas na última passagem. Por isso Arão e seus filhos provavelmente estavam usando roupas íntimas e não ficaram nus durante a lavagem.</w:t>
      </w:r>
    </w:p>
    <w:p>
      <w:pPr/>
      <w:r>
        <w:rPr>
          <w:lang w:val="pt_PT" w:bidi="pt_PT"/>
        </w:rPr>
      </w:r>
      <w:r>
        <w:rPr>
          <w:lang w:val="pt_PT" w:bidi="pt_PT"/>
        </w:rPr>
        <w:t>Primeiro, Moisés deve colocar a túnica, ou casaco de mangas longas que vai até o tornozelo, em Arão. Então Moisés deve vestir Arão com o manto da estola sacerdotal, que era feito de tecido azul e não tinha mangas. Em seguida, há a estola sacerdotal, uma peça semelhante a um avental com alças para os ombros, em seguida, o peitoral, que é uma bolsa quadrada usada sobre o peito e presa à estola sacerdotal. Deus diz a Moisés para cingir, ou fechar, a estola sacerdotal amarrando a cinta tecida que é presa à estola sacerdotal. Em seguida, Moisés deve colocar sobre Arão o turbante, que é um tecido de linho enrolado ao redor da cabeça, e prender o medalhão, ou placa de ouro, na parte superior.</w:t>
      </w:r>
    </w:p>
    <w:p>
      <w:pPr/>
      <w:r>
        <w:rPr>
          <w:lang w:val="pt_PT" w:bidi="pt_PT"/>
        </w:rPr>
      </w:r>
      <w:r>
        <w:rPr>
          <w:lang w:val="pt_PT" w:bidi="pt_PT"/>
        </w:rPr>
        <w:t xml:space="preserve">Parem aqui e, em grupo, olhem para uma imagem das </w:t>
      </w:r>
      <w:r>
        <w:rPr>
          <w:lang w:val="pt_PT" w:bidi="pt_PT"/>
        </w:rPr>
        <w:t>roupas do sumo sacerdote</w:t>
      </w:r>
      <w:r>
        <w:rPr>
          <w:lang w:val="pt_PT" w:bidi="pt_PT"/>
        </w:rPr>
        <w:t>. Pause este áudio aqui.</w:t>
      </w:r>
    </w:p>
    <w:p>
      <w:pPr/>
      <w:r>
        <w:rPr>
          <w:lang w:val="pt_PT" w:bidi="pt_PT"/>
        </w:rPr>
      </w:r>
      <w:r>
        <w:rPr>
          <w:lang w:val="pt_PT" w:bidi="pt_PT"/>
        </w:rPr>
        <w:t>Deus diz a Moisés para levar o óleo da unção e ungir Arão. O óleo da unção é uma combinação especial de azeite com especiarias preciosas e perfumadas. Quando Deus ordena que as pessoas derramem um pouco disso sobre as coisas ou pessoas, esse ato de "ungir" mostrava que essas coisas ou pessoas agora eram santas. Moisés ou despejava o óleo sobre a cabeça de Arão antes de colocar o turbante sobre Arão, ou Moisés despejava o óleo sobre o turbante também.</w:t>
      </w:r>
    </w:p>
    <w:p>
      <w:pPr/>
      <w:r>
        <w:rPr>
          <w:lang w:val="pt_PT" w:bidi="pt_PT"/>
        </w:rPr>
      </w:r>
      <w:r>
        <w:rPr>
          <w:lang w:val="pt_PT" w:bidi="pt_PT"/>
        </w:rPr>
        <w:t>Deus ordena a Moisés que, em seguida, vista os filhos de Arão. Eles serão os sacerdotes assistentes, e suas roupas não são tão sofisticadas. Moisés os veste com túnicas e gorros, que eram coberturas amarradas à cabeça e podiam ser altos. Então Moisés deve amarrar faixas neles e em Arão.</w:t>
      </w:r>
    </w:p>
    <w:p>
      <w:pPr/>
      <w:r>
        <w:rPr>
          <w:lang w:val="pt_PT" w:bidi="pt_PT"/>
        </w:rPr>
      </w:r>
      <w:r>
        <w:rPr>
          <w:lang w:val="pt_PT" w:bidi="pt_PT"/>
        </w:rPr>
        <w:t xml:space="preserve">Parem aqui e, em grupo, olhem para uma imagem das </w:t>
      </w:r>
      <w:r>
        <w:rPr>
          <w:lang w:val="pt_PT" w:bidi="pt_PT"/>
        </w:rPr>
        <w:t>roupas do sacerdote</w:t>
      </w:r>
      <w:r>
        <w:rPr>
          <w:lang w:val="pt_PT" w:bidi="pt_PT"/>
        </w:rPr>
        <w:t>. Pause este áudio aqui.</w:t>
      </w:r>
    </w:p>
    <w:p>
      <w:pPr/>
      <w:r>
        <w:rPr>
          <w:lang w:val="pt_PT" w:bidi="pt_PT"/>
        </w:rPr>
      </w:r>
      <w:r>
        <w:rPr>
          <w:lang w:val="pt_PT" w:bidi="pt_PT"/>
        </w:rPr>
        <w:t>Deus então diz que o sacerdócio pertence a Arão e seus filhos como uma ordenança duradoura. Isso significa que o direito de servir a Deus como seus sacerdotes pertencerá aos descendentes de Arão por lei para sempre. A passagem termina com "Portanto", ou "Assim você ordenará Arão e seus filhos". Ordenar significa tornar alguém um sacerdote. Essa frase significa que é por meio tanto das ações que Deus acabou de ordenar quanto daquelas que ele está prestes a dar que isso acontece.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29.1–9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Deus descreve o que Moisés deve reunir para dedicar os sacerdotes: o pão e os animais.</w:t>
      </w:r>
    </w:p>
    <w:p>
      <w:pPr/>
      <w:r>
        <w:rPr>
          <w:lang w:val="pt_PT" w:bidi="pt_PT"/>
        </w:rPr>
      </w:r>
      <w:r>
        <w:rPr>
          <w:b/>
          <w:lang w:val="pt_PT" w:bidi="pt_PT"/>
        </w:rPr>
        <w:t>Na segunda cena:</w:t>
      </w:r>
      <w:r>
        <w:rPr>
          <w:lang w:val="pt_PT" w:bidi="pt_PT"/>
        </w:rPr>
        <w:t xml:space="preserve"> Deus descreve como Moisés deve começar a cerimônia de dedicação dos sacerdotes. Moisés deve lavar Arão e seus filhos, em seguida vesti-los na frente da entrada da tenda do encontro.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O povo de Israel que está observando</w:t>
      </w:r>
    </w:p>
    <w:p>
      <w:pPr/>
      <w:r>
        <w:rPr>
          <w:lang w:val="pt_PT" w:bidi="pt_PT"/>
        </w:rPr>
      </w:r>
      <w:r>
        <w:rPr>
          <w:lang w:val="pt_PT" w:bidi="pt_PT"/>
        </w:rPr>
        <w:t>Em grupo, prestem atenção às partes do cenário da passagem:</w:t>
      </w:r>
    </w:p>
    <w:p>
      <w:pPr/>
      <w:r>
        <w:rPr>
          <w:lang w:val="pt_PT" w:bidi="pt_PT"/>
        </w:rPr>
      </w:r>
      <w:r>
        <w:rPr>
          <w:lang w:val="pt_PT" w:bidi="pt_PT"/>
        </w:rPr>
        <w:t>Esta seção faz parte de uma série de mandamentos que Deus dá a Moisés no Monte Sinai. Deus começa dizendo a Moisés que: "Isso é o que você deve fazer". Isso mostra que um novo conjunto de ordens está começando. Quando Deus terminar de dar todas as instruções, Moisés deve cumpri-las todas.</w:t>
      </w:r>
    </w:p>
    <w:p>
      <w:pPr/>
      <w:r>
        <w:rPr>
          <w:lang w:val="pt_PT" w:bidi="pt_PT"/>
        </w:rPr>
      </w:r>
      <w:r>
        <w:rPr>
          <w:lang w:val="pt_PT" w:bidi="pt_PT"/>
        </w:rPr>
        <w:t>Parem e discutam: como vocês sinalizam quando uma pessoa está dando um conjunto de ordens ou ações em seu idioma, por exemplo, quando um dos pais diz a uma criança como ela deve realizar uma tarefa? Ouçam como eles descrevem que, embora a ação não esteja acontecendo agora, ela deve acontecer de uma certa maneira. Pause o áudio aqui.</w:t>
      </w:r>
    </w:p>
    <w:p>
      <w:pPr/>
      <w:r>
        <w:rPr>
          <w:lang w:val="pt_PT" w:bidi="pt_PT"/>
        </w:rPr>
      </w:r>
      <w:r>
        <w:rPr>
          <w:lang w:val="pt_PT" w:bidi="pt_PT"/>
        </w:rPr>
        <w:t>Na primeira cena, Deus descreve o que Moisés precisa reunir para a cerimônia. Primeiro, Deus diz a Moisés para levar um touro jovem e dois carneiros. Isso significa que Moisés deve encontrar esses três animais, que estariam no acampamento e não seriam difíceis de encontrar. Eles poderiam vir dos próprios animais de Moisés ou dos outros israelitas como uma oferta a Deus. Como esses animais seriam uma oferta, Deus diz que eles não devem ter defeitos, o que significa que os animais devem ser bons, saudáveis e não ter problemas.</w:t>
      </w:r>
    </w:p>
    <w:p>
      <w:pPr/>
      <w:r>
        <w:rPr>
          <w:lang w:val="pt_PT" w:bidi="pt_PT"/>
        </w:rPr>
      </w:r>
      <w:r>
        <w:rPr>
          <w:lang w:val="pt_PT" w:bidi="pt_PT"/>
        </w:rPr>
        <w:t>Deus também diz a Moisés para fazer três tipos de pão. Embora esta ordem seja dada a Moisés, ele pode ter tido ajuda para fazer o pão. Todos os três pães seriam fáceis de fazer no acampamento. Deus não diz quantos pedaços de cada pão devem ser feitos, mas há pelo menos dois de cada. O pão teria levado algum tempo para ser feito, mas provavelmente não mais do que um dia, já que o pão não levava fermento e não precisava ser deixado de lado para crescer. Moisés então deve colocar o pão em uma cesta, o que seria mais fácil de carregar.</w:t>
      </w:r>
    </w:p>
    <w:p>
      <w:pPr/>
      <w:r>
        <w:rPr>
          <w:lang w:val="pt_PT" w:bidi="pt_PT"/>
        </w:rPr>
      </w:r>
      <w:r>
        <w:rPr>
          <w:lang w:val="pt_PT" w:bidi="pt_PT"/>
        </w:rPr>
        <w:t>Assim que Moisés tiver reunido os animais e preparado o pão, ele deve trazer esses itens e apresentá-los, ou trazê-los para perto da tenda do encontro. Os animais e o pão agora estariam próximos e prontos para Moisés usar enquanto ele completa os próximos passos.</w:t>
      </w:r>
    </w:p>
    <w:p>
      <w:pPr/>
      <w:r>
        <w:rPr>
          <w:lang w:val="pt_PT" w:bidi="pt_PT"/>
        </w:rPr>
      </w:r>
      <w:r>
        <w:rPr>
          <w:lang w:val="pt_PT" w:bidi="pt_PT"/>
        </w:rPr>
        <w:t xml:space="preserve">Parem aqui e, em grupo, olhem para uma imagem da </w:t>
      </w:r>
      <w:r>
        <w:rPr>
          <w:lang w:val="pt_PT" w:bidi="pt_PT"/>
        </w:rPr>
        <w:t>frente do tabernáculo</w:t>
      </w:r>
      <w:r>
        <w:rPr>
          <w:lang w:val="pt_PT" w:bidi="pt_PT"/>
        </w:rPr>
        <w:t>, ou da tenda do encontro. Pause este áudio aqui.</w:t>
      </w:r>
    </w:p>
    <w:p>
      <w:pPr/>
      <w:r>
        <w:rPr>
          <w:lang w:val="pt_PT" w:bidi="pt_PT"/>
        </w:rPr>
      </w:r>
      <w:r>
        <w:rPr>
          <w:lang w:val="pt_PT" w:bidi="pt_PT"/>
        </w:rPr>
        <w:t>Como Deus dá a Moisés todas as instruções antes de Moisés começar a segui-las, Moisés provavelmente também recolheria a água, as roupas, o óleo da unção e qualquer outra coisa que fosse necessária nas próximas etapas. A água talvez fosse da bacia de bronze que Deus ordenou que o povo colocasse no pátio do tabernáculo.</w:t>
      </w:r>
    </w:p>
    <w:p>
      <w:pPr/>
      <w:r>
        <w:rPr>
          <w:lang w:val="pt_PT" w:bidi="pt_PT"/>
        </w:rPr>
      </w:r>
      <w:r>
        <w:rPr>
          <w:lang w:val="pt_PT" w:bidi="pt_PT"/>
        </w:rPr>
        <w:t>Na próxima cena, Deus descreve o que deve acontecer na frente da entrada da tenda do encontro. Esta tenda ficava em um pátio que separava a tenda do acampamento por cortinas. Sabemos por outra passagem sobre esse evento que Moisés também reuniu o povo de Israel. No entanto, Moisés não menciona esse fato nesta passagem. Moisés deve trazer Arão e seus quatro filhos à entrada e lavá-los com água. Esses homens provavelmente tinham roupas íntimas e não estavam inteiramente nus. Na língua original, a palavra para lavar não é a mesma que aquela usada para esfregar roupas. Embora os homens estivessem um pouco sujos, eles provavelmente não vieram à cerimônia cobertos de muita sujeira e precisando urgentemente de um banho. Essa lavagem com água simbolizava a remoção do pecado. Moisés provavelmente derramou água sobre as partes expostas de Arão e seus filhos como uma maneira de lavar a sujeira real, e como uma maneira de mostrar que eles estavam limpos, ou puros, diante de Deus.</w:t>
      </w:r>
    </w:p>
    <w:p>
      <w:pPr/>
      <w:r>
        <w:rPr>
          <w:lang w:val="pt_PT" w:bidi="pt_PT"/>
        </w:rPr>
      </w:r>
      <w:r>
        <w:rPr>
          <w:lang w:val="pt_PT" w:bidi="pt_PT"/>
        </w:rPr>
        <w:t>Assim que Moisés terminar de lavar os homens, Moisés deve vesti-los, começando com Arão. Arão vem primeiro, pois ele seria o sumo sacerdote, ou o sacerdote principal, que teria deveres especiais. Moisés deve colocar as roupas sobre Arão em uma certa ordem. Todas essas roupas já devem ser feitas de acordo com as instruções que Deus deu. Moisés começa com a túnica, depois o manto da estola sacerdotal, a estola sacerdotal e o peitoral. Então ele deve amarrar, ou prender, o cinto da estola sacerdotal ao redor de Arão. Moisés pode ter que enrolar o turbante ao redor da cabeça de Arão ou ele já poderia tê-lo enrolado e, então, colocado na cabeça de Arão. Em seguida, ele deve prender o emblema, ou placa de ouro, ao turbante.</w:t>
      </w:r>
    </w:p>
    <w:p>
      <w:pPr/>
      <w:r>
        <w:rPr>
          <w:lang w:val="pt_PT" w:bidi="pt_PT"/>
        </w:rPr>
      </w:r>
      <w:r>
        <w:rPr>
          <w:lang w:val="pt_PT" w:bidi="pt_PT"/>
        </w:rPr>
        <w:t>Parem e discutam: contem uma história sobre quando alguém estava se preparando para um evento importante, como um casamento. Que preparativos eles fazem para mostrar que essa é uma ocasião especial? Como eles se vestem e quem os ajuda? Pause o áudio aqui.</w:t>
      </w:r>
    </w:p>
    <w:p>
      <w:pPr/>
      <w:r>
        <w:rPr>
          <w:lang w:val="pt_PT" w:bidi="pt_PT"/>
        </w:rPr>
      </w:r>
      <w:r>
        <w:rPr>
          <w:lang w:val="pt_PT" w:bidi="pt_PT"/>
        </w:rPr>
        <w:t>Assim que Moisés tiver terminado de vestir Arão, Deus diz para ungir Arão. Ungir significa despejar uma pequena quantidade de um óleo especial sobre a cabeça de alguém para mostrar que ele será separado para um propósito. Como Arão já está usando o turbante, é possível que o turbante tenha sido removido enquanto o óleo era derramado ou que Moisés tenha derramado o óleo sobre o turbante.</w:t>
      </w:r>
    </w:p>
    <w:p>
      <w:pPr/>
      <w:r>
        <w:rPr>
          <w:lang w:val="pt_PT" w:bidi="pt_PT"/>
        </w:rPr>
      </w:r>
      <w:r>
        <w:rPr>
          <w:lang w:val="pt_PT" w:bidi="pt_PT"/>
        </w:rPr>
        <w:t>Os quatro filhos de Arão estariam esperando nas proximidades enquanto Moisés vestia Arão. Agora Moisés deve trazê-los à frente e colocar roupas sobre eles. Eles têm menos roupas e roupas menos sofisticadas do que Arão. Moisés colocaria as túnicas nos quatro e, em seguida, os gorros. Moisés terminaria de vesti-los amarrando uma faixa ao redor de cada um dos cinco sacerdotes. Deus termina estes primeiros passos dizendo que este sacerdócio, ou o direito de ser sacerdotes, pertence a Arão e seus descendentes para sempre. Deus diz que é assim que Moisés os dedica, referindo-se tanto às ações que Deus já descreveu quanto àquelas que ele descreverá em seguida.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29.1–9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O povo de Israel que está observando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está dando instruções a Moisés para dedicar os sacerdotes. Deus diz a Moisés: "Isso é o que você deve fazer para dedicar Arão e seus filhos, bem como seus descendentes, para que eles possam me servir como sacerdotes. Encontre um touro jovem e dois carneiros. Escolha apenas animais que sejam bons e íntegros. Em seguida, pegue a melhor farinha de trigo e faça três tipos de massa sem fermento. Faça a primeira massa sem azeite e asse-a em pães. Faça a segunda massa com azeite e asse-a em bolos. Asse a última massa em bolachas finas e então passe azeite sobre elas".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"Eu me importo com Moisés e os israelitas, por isso quero o que é melhor para eles", ou "Quero que eles entendam como fazer o que é certo, por isso darei minhas instruções claramente".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"Coloque o pão em uma cesta", Deus diz, "e traga a cesta de pão e os três animais à tenda do encontro. Então traga Arão e seus quatro filhos à entrada da tenda do encontro. Lave-os derramando água sobre eles. Coloque as roupas especiais, que já ordenei que você fizesse, sobre Arão. Primeiro coloque a túnica, depois o manto da estola sacerdotal, depois a estola sacerdotal e o peitoral. Então amarre a estola sacerdotal ao redor de Arão pela sua faixa de cintura bem tecida. Em seguida, coloque o turbante na cabeça dele e prenda a placa especial de ouro a isso".</w:t>
      </w:r>
    </w:p>
    <w:p>
      <w:pPr/>
      <w:r>
        <w:rPr>
          <w:lang w:val="pt_PT" w:bidi="pt_PT"/>
        </w:rPr>
      </w:r>
      <w:r>
        <w:rPr>
          <w:lang w:val="pt_PT" w:bidi="pt_PT"/>
        </w:rPr>
        <w:t>"Agora que você terminou de vestir Arão, despeje o óleo da unção especial sobre a cabeça dele. Então traga os filhos de Arão à frente e coloque as túnicas e os gorros neles. Por fim, amarre faixas ao redor de todos os cinco homens. Os deveres de me servir como sacerdotes serão o dever de seus descendentes para sempre, por lei. Este processo é como você dedica Arão e seus filhos".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feliz que Deus esteja me dando instruções claras em vez de me fazer descobrir sozinho", ou "Espero que eu possa me lembrar de todas essas instruções corretamente, pois quero obedecer a Deus", ou "Estou animado que meu irmão terá esta tarefa especial".</w:t>
      </w:r>
    </w:p>
    <w:p>
      <w:pPr>
        <w:pStyle w:val="ListBullet"/>
        <w:spacing w:line="240" w:lineRule="auto"/>
        <w:ind w:left="720"/>
      </w:pPr>
      <w:r>
        <w:rPr>
          <w:lang w:val="pt_PT" w:bidi="pt_PT"/>
        </w:rPr>
      </w:r>
      <w:r>
        <w:rPr>
          <w:lang w:val="pt_PT" w:bidi="pt_PT"/>
        </w:rPr>
        <w:t>Pergunte às pessoas que interpretam Arão e seus filhos: “O que vocês estão sentindo ou pensando?”. Eles podem responder coisas como: "Estou honrado por Deus nos ter escolhido para servi-lo como sacerdotes", ou "Sei que esse é um trabalho importante, uma vez que Deus é tão santo, e espero fazê-lo da maneira certa", ou "Estou animado por ter esta tarefa especial".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29.1–9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Deus</w:t>
      </w:r>
      <w:r>
        <w:rPr>
          <w:lang w:val="pt_PT" w:bidi="pt_PT"/>
        </w:rPr>
        <w:t xml:space="preserve"> diz a Moisés: "Isso é o que você deve fazer para </w:t>
      </w:r>
      <w:r>
        <w:rPr>
          <w:b/>
          <w:lang w:val="pt_PT" w:bidi="pt_PT"/>
        </w:rPr>
        <w:t>consagrar</w:t>
      </w:r>
      <w:r>
        <w:rPr>
          <w:lang w:val="pt_PT" w:bidi="pt_PT"/>
        </w:rPr>
        <w:t xml:space="preserve"> os </w:t>
      </w:r>
      <w:r>
        <w:rPr>
          <w:b/>
          <w:lang w:val="pt_PT" w:bidi="pt_PT"/>
        </w:rPr>
        <w:t>sacerdotes</w:t>
      </w:r>
      <w:r>
        <w:rPr>
          <w:lang w:val="pt_PT" w:bidi="pt_PT"/>
        </w:rPr>
        <w:t xml:space="preserve">". Consagrar significa fazer ou dedicar algo ou alguém como </w:t>
      </w:r>
      <w:r>
        <w:rPr>
          <w:b/>
          <w:lang w:val="pt_PT" w:bidi="pt_PT"/>
        </w:rPr>
        <w:t>santo</w:t>
      </w:r>
      <w:r>
        <w:rPr>
          <w:lang w:val="pt_PT" w:bidi="pt_PT"/>
        </w:rPr>
        <w:t xml:space="preserve">, separado para Deus. Usem a mesma palavra ou frase para </w:t>
      </w:r>
      <w:r>
        <w:rPr>
          <w:lang w:val="pt_PT" w:bidi="pt_PT"/>
        </w:rPr>
        <w:t>consagrar</w:t>
      </w:r>
      <w:r>
        <w:rPr>
          <w:lang w:val="pt_PT" w:bidi="pt_PT"/>
        </w:rPr>
        <w:t xml:space="preserve"> que vocês usaram em passagens anteriores.</w:t>
      </w:r>
    </w:p>
    <w:p>
      <w:pPr/>
      <w:r>
        <w:rPr>
          <w:lang w:val="pt_PT" w:bidi="pt_PT"/>
        </w:rPr>
      </w:r>
      <w:r>
        <w:rPr>
          <w:b/>
          <w:lang w:val="pt_PT" w:bidi="pt_PT"/>
        </w:rPr>
        <w:t>Sacerdotes</w:t>
      </w:r>
      <w:r>
        <w:rPr>
          <w:lang w:val="pt_PT" w:bidi="pt_PT"/>
        </w:rPr>
        <w:t xml:space="preserve"> serviam a Deus e conectavam as pessoas com Deus fazendo </w:t>
      </w:r>
      <w:r>
        <w:rPr>
          <w:lang w:val="pt_PT" w:bidi="pt_PT"/>
        </w:rPr>
        <w:t>sacrifícios</w:t>
      </w:r>
      <w:r>
        <w:rPr>
          <w:lang w:val="pt_PT" w:bidi="pt_PT"/>
        </w:rPr>
        <w:t xml:space="preserve"> por elas a Deus, educando as pessoas e cuidando do </w:t>
      </w:r>
      <w:r>
        <w:rPr>
          <w:lang w:val="pt_PT" w:bidi="pt_PT"/>
        </w:rPr>
        <w:t>templo</w:t>
      </w:r>
      <w:r>
        <w:rPr>
          <w:lang w:val="pt_PT" w:bidi="pt_PT"/>
        </w:rPr>
        <w:t xml:space="preserve"> de Deus. Deus é aquele que escolheu quem seriam os sacerdotes, não governantes ou o povo. Para mais informações sobre </w:t>
      </w:r>
      <w:r>
        <w:rPr>
          <w:lang w:val="pt_PT" w:bidi="pt_PT"/>
        </w:rPr>
        <w:t>sacerdotes</w:t>
      </w:r>
      <w:r>
        <w:rPr>
          <w:lang w:val="pt_PT" w:bidi="pt_PT"/>
        </w:rPr>
        <w:t xml:space="preserve">, consultem o Glossário Mestre. Usem a mesma palavra ou frase para sacerdotes que vocês usaram em passagens anteriores. </w:t>
      </w:r>
    </w:p>
    <w:p>
      <w:pPr/>
      <w:r>
        <w:rPr>
          <w:lang w:val="pt_PT" w:bidi="pt_PT"/>
        </w:rPr>
      </w:r>
      <w:r>
        <w:rPr>
          <w:lang w:val="pt_PT" w:bidi="pt_PT"/>
        </w:rPr>
        <w:t xml:space="preserve">Deus diz a Moisés para encontrar um touro jovem e dois carneiros sem defeito. Um </w:t>
      </w:r>
      <w:r>
        <w:rPr>
          <w:b/>
          <w:lang w:val="pt_PT" w:bidi="pt_PT"/>
        </w:rPr>
        <w:t>defeito</w:t>
      </w:r>
      <w:r>
        <w:rPr>
          <w:lang w:val="pt_PT" w:bidi="pt_PT"/>
        </w:rPr>
        <w:t xml:space="preserve"> é uma falha ou problema.</w:t>
      </w:r>
    </w:p>
    <w:p>
      <w:pPr/>
      <w:r>
        <w:rPr>
          <w:lang w:val="pt_PT" w:bidi="pt_PT"/>
        </w:rPr>
      </w:r>
      <w:r>
        <w:rPr>
          <w:lang w:val="pt_PT" w:bidi="pt_PT"/>
        </w:rPr>
        <w:t xml:space="preserve">Deus diz a Moisés para fazer pão sem fermento. </w:t>
      </w:r>
      <w:r>
        <w:rPr>
          <w:b/>
          <w:lang w:val="pt_PT" w:bidi="pt_PT"/>
        </w:rPr>
        <w:t>Fermento</w:t>
      </w:r>
      <w:r>
        <w:rPr>
          <w:lang w:val="pt_PT" w:bidi="pt_PT"/>
        </w:rPr>
        <w:t xml:space="preserve"> é um ingrediente alimentar que faz com que alimentos como o pão cresçam e fiquem fofos. O fermento muitas vezes simbolizava o </w:t>
      </w:r>
      <w:r>
        <w:rPr>
          <w:lang w:val="pt_PT" w:bidi="pt_PT"/>
        </w:rPr>
        <w:t>pecado</w:t>
      </w:r>
      <w:r>
        <w:rPr>
          <w:lang w:val="pt_PT" w:bidi="pt_PT"/>
        </w:rPr>
        <w:t xml:space="preserve">, e durante certos festivais, os </w:t>
      </w:r>
      <w:r>
        <w:rPr>
          <w:lang w:val="pt_PT" w:bidi="pt_PT"/>
        </w:rPr>
        <w:t>israelitas</w:t>
      </w:r>
      <w:r>
        <w:rPr>
          <w:lang w:val="pt_PT" w:bidi="pt_PT"/>
        </w:rPr>
        <w:t xml:space="preserve"> não deveriam comer nada dele como um lembrete. Usem a mesma palavra ou frase para fermento que vocês usaram em passagens anteriores.</w:t>
      </w:r>
    </w:p>
    <w:p>
      <w:pPr/>
      <w:r>
        <w:rPr>
          <w:lang w:val="pt_PT" w:bidi="pt_PT"/>
        </w:rPr>
      </w:r>
      <w:r>
        <w:rPr>
          <w:lang w:val="pt_PT" w:bidi="pt_PT"/>
        </w:rPr>
        <w:t xml:space="preserve">Depois que ele reúne tudo para a cerimônia, Moisés deve trazer tudo à entrada da tenda do encontro, ou do </w:t>
      </w:r>
      <w:r>
        <w:rPr>
          <w:b/>
          <w:lang w:val="pt_PT" w:bidi="pt_PT"/>
        </w:rPr>
        <w:t>tabernáculo</w:t>
      </w:r>
      <w:r>
        <w:rPr>
          <w:lang w:val="pt_PT" w:bidi="pt_PT"/>
        </w:rPr>
        <w:t xml:space="preserve">. Esta era uma grande tenda que era movida de um lugar para outro onde os antepassados </w:t>
      </w:r>
      <w:r>
        <w:rPr>
          <w:lang w:val="pt_PT" w:bidi="pt_PT"/>
        </w:rPr>
        <w:t>judeus</w:t>
      </w:r>
      <w:r>
        <w:rPr>
          <w:lang w:val="pt_PT" w:bidi="pt_PT"/>
        </w:rPr>
        <w:t xml:space="preserve"> </w:t>
      </w:r>
      <w:r>
        <w:rPr>
          <w:lang w:val="pt_PT" w:bidi="pt_PT"/>
        </w:rPr>
        <w:t>adoravam</w:t>
      </w:r>
      <w:r>
        <w:rPr>
          <w:lang w:val="pt_PT" w:bidi="pt_PT"/>
        </w:rPr>
        <w:t xml:space="preserve"> a Deus. A tenda tinha um pátio com cortinas de tecido separando-a do acampamento. Para mais informações sobre </w:t>
      </w:r>
      <w:r>
        <w:rPr>
          <w:lang w:val="pt_PT" w:bidi="pt_PT"/>
        </w:rPr>
        <w:t>tabernáculo</w:t>
      </w:r>
      <w:r>
        <w:rPr>
          <w:lang w:val="pt_PT" w:bidi="pt_PT"/>
        </w:rPr>
        <w:t>, consultem o Glossário Mestre. Usem a mesma palavra ou frase para tabernáculo que vocês usaram em passagens anteriores.</w:t>
      </w:r>
    </w:p>
    <w:p>
      <w:pPr/>
      <w:r>
        <w:rPr>
          <w:lang w:val="pt_PT" w:bidi="pt_PT"/>
        </w:rPr>
      </w:r>
      <w:r>
        <w:rPr>
          <w:lang w:val="pt_PT" w:bidi="pt_PT"/>
        </w:rPr>
        <w:t xml:space="preserve">Parem aqui e, em grupo, olhem para uma imagem do </w:t>
      </w:r>
      <w:r>
        <w:rPr>
          <w:b/>
          <w:lang w:val="pt_PT" w:bidi="pt_PT"/>
        </w:rPr>
        <w:t>tabernáculo</w:t>
      </w:r>
      <w:r>
        <w:rPr>
          <w:lang w:val="pt_PT" w:bidi="pt_PT"/>
        </w:rPr>
        <w:t>. Pause este áudio aqui.</w:t>
      </w:r>
    </w:p>
    <w:p>
      <w:pPr/>
      <w:r>
        <w:rPr>
          <w:lang w:val="pt_PT" w:bidi="pt_PT"/>
        </w:rPr>
      </w:r>
      <w:r>
        <w:rPr>
          <w:lang w:val="pt_PT" w:bidi="pt_PT"/>
        </w:rPr>
        <w:t xml:space="preserve">Quando Moisés está colocando roupas em Arão e seus filhos, Moisés veste Arão com uma </w:t>
      </w:r>
      <w:r>
        <w:rPr>
          <w:b/>
          <w:lang w:val="pt_PT" w:bidi="pt_PT"/>
        </w:rPr>
        <w:t>túnica</w:t>
      </w:r>
      <w:r>
        <w:rPr>
          <w:lang w:val="pt_PT" w:bidi="pt_PT"/>
        </w:rPr>
        <w:t xml:space="preserve">, o </w:t>
      </w:r>
      <w:r>
        <w:rPr>
          <w:b/>
          <w:lang w:val="pt_PT" w:bidi="pt_PT"/>
        </w:rPr>
        <w:t>manto da estola sacerdotal</w:t>
      </w:r>
      <w:r>
        <w:rPr>
          <w:lang w:val="pt_PT" w:bidi="pt_PT"/>
        </w:rPr>
        <w:t xml:space="preserve">, a </w:t>
      </w:r>
      <w:r>
        <w:rPr>
          <w:b/>
          <w:lang w:val="pt_PT" w:bidi="pt_PT"/>
        </w:rPr>
        <w:t>estola sacerdotal</w:t>
      </w:r>
      <w:r>
        <w:rPr>
          <w:lang w:val="pt_PT" w:bidi="pt_PT"/>
        </w:rPr>
        <w:t xml:space="preserve">, o </w:t>
      </w:r>
      <w:r>
        <w:rPr>
          <w:b/>
          <w:lang w:val="pt_PT" w:bidi="pt_PT"/>
        </w:rPr>
        <w:t>peitoral</w:t>
      </w:r>
      <w:r>
        <w:rPr>
          <w:lang w:val="pt_PT" w:bidi="pt_PT"/>
        </w:rPr>
        <w:t xml:space="preserve">, o </w:t>
      </w:r>
      <w:r>
        <w:rPr>
          <w:b/>
          <w:lang w:val="pt_PT" w:bidi="pt_PT"/>
        </w:rPr>
        <w:t>turbante</w:t>
      </w:r>
      <w:r>
        <w:rPr>
          <w:lang w:val="pt_PT" w:bidi="pt_PT"/>
        </w:rPr>
        <w:t xml:space="preserve"> com um </w:t>
      </w:r>
      <w:r>
        <w:rPr>
          <w:b/>
          <w:lang w:val="pt_PT" w:bidi="pt_PT"/>
        </w:rPr>
        <w:t>emblema</w:t>
      </w:r>
      <w:r>
        <w:rPr>
          <w:lang w:val="pt_PT" w:bidi="pt_PT"/>
        </w:rPr>
        <w:t xml:space="preserve"> sagrado e uma </w:t>
      </w:r>
      <w:r>
        <w:rPr>
          <w:b/>
          <w:lang w:val="pt_PT" w:bidi="pt_PT"/>
        </w:rPr>
        <w:t>faixa</w:t>
      </w:r>
      <w:r>
        <w:rPr>
          <w:lang w:val="pt_PT" w:bidi="pt_PT"/>
        </w:rPr>
        <w:t xml:space="preserve">. Moisés vestiu os filhos de Arão com túnicas, </w:t>
      </w:r>
      <w:r>
        <w:rPr>
          <w:b/>
          <w:lang w:val="pt_PT" w:bidi="pt_PT"/>
        </w:rPr>
        <w:t>gorros</w:t>
      </w:r>
      <w:r>
        <w:rPr>
          <w:lang w:val="pt_PT" w:bidi="pt_PT"/>
        </w:rPr>
        <w:t xml:space="preserve"> e faixas. Essas eram roupas feitas especificamente como Deus descreveu nas seções anteriores.</w:t>
      </w:r>
    </w:p>
    <w:p>
      <w:pPr/>
      <w:r>
        <w:rPr>
          <w:lang w:val="pt_PT" w:bidi="pt_PT"/>
        </w:rPr>
      </w:r>
      <w:r>
        <w:rPr>
          <w:lang w:val="pt_PT" w:bidi="pt_PT"/>
        </w:rPr>
        <w:t xml:space="preserve">A </w:t>
      </w:r>
      <w:r>
        <w:rPr>
          <w:b/>
          <w:lang w:val="pt_PT" w:bidi="pt_PT"/>
        </w:rPr>
        <w:t>túnica</w:t>
      </w:r>
      <w:r>
        <w:rPr>
          <w:lang w:val="pt_PT" w:bidi="pt_PT"/>
        </w:rPr>
        <w:t xml:space="preserve"> é uma peça de roupa usada mais próxima da pele. Tinha o comprimento até o tornozelo, com mangas longas. Para mais informações sobre </w:t>
      </w:r>
      <w:r>
        <w:rPr>
          <w:lang w:val="pt_PT" w:bidi="pt_PT"/>
        </w:rPr>
        <w:t>túnicas</w:t>
      </w:r>
      <w:r>
        <w:rPr>
          <w:lang w:val="pt_PT" w:bidi="pt_PT"/>
        </w:rPr>
        <w:t>, consultem o Glossário Mestre. Usem a mesma palavra ou frase para túnica que vocês usaram em passagens anteriores.</w:t>
      </w:r>
    </w:p>
    <w:p>
      <w:pPr/>
      <w:r>
        <w:rPr>
          <w:lang w:val="pt_PT" w:bidi="pt_PT"/>
        </w:rPr>
      </w:r>
      <w:r>
        <w:rPr>
          <w:lang w:val="pt_PT" w:bidi="pt_PT"/>
        </w:rPr>
        <w:t xml:space="preserve">O </w:t>
      </w:r>
      <w:r>
        <w:rPr>
          <w:b/>
          <w:lang w:val="pt_PT" w:bidi="pt_PT"/>
        </w:rPr>
        <w:t>manto da estola sacerdotal</w:t>
      </w:r>
      <w:r>
        <w:rPr>
          <w:lang w:val="pt_PT" w:bidi="pt_PT"/>
        </w:rPr>
        <w:t xml:space="preserve"> é uma vestimenta sem mangas que os </w:t>
      </w:r>
      <w:r>
        <w:rPr>
          <w:lang w:val="pt_PT" w:bidi="pt_PT"/>
        </w:rPr>
        <w:t>sumos sacerdotes</w:t>
      </w:r>
      <w:r>
        <w:rPr>
          <w:lang w:val="pt_PT" w:bidi="pt_PT"/>
        </w:rPr>
        <w:t xml:space="preserve"> usavam sob a estola sacerdotal. Usem a mesma palavra ou frase para o manto da estola sacerdotal que vocês usaram em passagens anteriores.</w:t>
      </w:r>
    </w:p>
    <w:p>
      <w:pPr/>
      <w:r>
        <w:rPr>
          <w:lang w:val="pt_PT" w:bidi="pt_PT"/>
        </w:rPr>
      </w:r>
      <w:r>
        <w:rPr>
          <w:lang w:val="pt_PT" w:bidi="pt_PT"/>
        </w:rPr>
        <w:t xml:space="preserve">A </w:t>
      </w:r>
      <w:r>
        <w:rPr>
          <w:b/>
          <w:lang w:val="pt_PT" w:bidi="pt_PT"/>
        </w:rPr>
        <w:t>estola sacerdotal</w:t>
      </w:r>
      <w:r>
        <w:rPr>
          <w:lang w:val="pt_PT" w:bidi="pt_PT"/>
        </w:rPr>
        <w:t xml:space="preserve"> é uma peça semelhante a um avental com alças para os ombros. Tem uma faixa de cintura, pedras decorativas e bordados. Usem a mesma palavra ou frase para </w:t>
      </w:r>
      <w:r>
        <w:rPr>
          <w:b/>
          <w:lang w:val="pt_PT" w:bidi="pt_PT"/>
        </w:rPr>
        <w:t>estola sacerdotal</w:t>
      </w:r>
      <w:r>
        <w:rPr>
          <w:lang w:val="pt_PT" w:bidi="pt_PT"/>
        </w:rPr>
        <w:t xml:space="preserve"> que vocês usaram em passagens anteriores.</w:t>
      </w:r>
    </w:p>
    <w:p>
      <w:pPr/>
      <w:r>
        <w:rPr>
          <w:lang w:val="pt_PT" w:bidi="pt_PT"/>
        </w:rPr>
      </w:r>
      <w:r>
        <w:rPr>
          <w:lang w:val="pt_PT" w:bidi="pt_PT"/>
        </w:rPr>
        <w:t xml:space="preserve">O </w:t>
      </w:r>
      <w:r>
        <w:rPr>
          <w:b/>
          <w:lang w:val="pt_PT" w:bidi="pt_PT"/>
        </w:rPr>
        <w:t>peitoral</w:t>
      </w:r>
      <w:r>
        <w:rPr>
          <w:lang w:val="pt_PT" w:bidi="pt_PT"/>
        </w:rPr>
        <w:t xml:space="preserve"> é uma pequena bolsa de formato quadrado usada sobre o peito e presa à estola sacerdotal. Usem a mesma palavra ou frase para peitoral que vocês usaram em passagens anteriores.</w:t>
      </w:r>
    </w:p>
    <w:p>
      <w:pPr/>
      <w:r>
        <w:rPr>
          <w:lang w:val="pt_PT" w:bidi="pt_PT"/>
        </w:rPr>
      </w:r>
      <w:r>
        <w:rPr>
          <w:lang w:val="pt_PT" w:bidi="pt_PT"/>
        </w:rPr>
        <w:t xml:space="preserve">O </w:t>
      </w:r>
      <w:r>
        <w:rPr>
          <w:b/>
          <w:lang w:val="pt_PT" w:bidi="pt_PT"/>
        </w:rPr>
        <w:t>turbante</w:t>
      </w:r>
      <w:r>
        <w:rPr>
          <w:lang w:val="pt_PT" w:bidi="pt_PT"/>
        </w:rPr>
        <w:t xml:space="preserve"> é um pedaço de tecido que as pessoas enrolam ao redor da cabeça como uma cobertura para a cabeça. O que Moisés colocou em Arão é um especial que tinha uma placa de ouro, também chamada de </w:t>
      </w:r>
      <w:r>
        <w:rPr>
          <w:b/>
          <w:lang w:val="pt_PT" w:bidi="pt_PT"/>
        </w:rPr>
        <w:t>emblema</w:t>
      </w:r>
      <w:r>
        <w:rPr>
          <w:lang w:val="pt_PT" w:bidi="pt_PT"/>
        </w:rPr>
        <w:t xml:space="preserve">, ou </w:t>
      </w:r>
      <w:r>
        <w:rPr>
          <w:b/>
          <w:lang w:val="pt_PT" w:bidi="pt_PT"/>
        </w:rPr>
        <w:t>medalhão</w:t>
      </w:r>
      <w:r>
        <w:rPr>
          <w:lang w:val="pt_PT" w:bidi="pt_PT"/>
        </w:rPr>
        <w:t>, preso a ele. Usem a mesma palavra ou frase para turbante, bem como para emblema, que vocês usaram em passagens anteriores.</w:t>
      </w:r>
    </w:p>
    <w:p>
      <w:pPr/>
      <w:r>
        <w:rPr>
          <w:lang w:val="pt_PT" w:bidi="pt_PT"/>
        </w:rPr>
      </w:r>
      <w:r>
        <w:rPr>
          <w:lang w:val="pt_PT" w:bidi="pt_PT"/>
        </w:rPr>
        <w:t xml:space="preserve">As </w:t>
      </w:r>
      <w:r>
        <w:rPr>
          <w:b/>
          <w:lang w:val="pt_PT" w:bidi="pt_PT"/>
        </w:rPr>
        <w:t>faixas</w:t>
      </w:r>
      <w:r>
        <w:rPr>
          <w:lang w:val="pt_PT" w:bidi="pt_PT"/>
        </w:rPr>
        <w:t xml:space="preserve"> eram pedaços de tecido bordado que as pessoas amarravam ao redor do tronco. Usem a mesma palavra ou frase para faixa que vocês usaram em passagens anteriores.</w:t>
      </w:r>
    </w:p>
    <w:p>
      <w:pPr/>
      <w:r>
        <w:rPr>
          <w:lang w:val="pt_PT" w:bidi="pt_PT"/>
        </w:rPr>
      </w:r>
      <w:r>
        <w:rPr>
          <w:lang w:val="pt_PT" w:bidi="pt_PT"/>
        </w:rPr>
        <w:t xml:space="preserve">Os </w:t>
      </w:r>
      <w:r>
        <w:rPr>
          <w:b/>
          <w:lang w:val="pt_PT" w:bidi="pt_PT"/>
        </w:rPr>
        <w:t>gorros</w:t>
      </w:r>
      <w:r>
        <w:rPr>
          <w:lang w:val="pt_PT" w:bidi="pt_PT"/>
        </w:rPr>
        <w:t xml:space="preserve"> são diferentes do turbante de Arão. Eles provavelmente eram compridos e presos à cabeça. Usem a mesma palavra ou frase para gorro que vocês usaram em passagens anteriores.</w:t>
      </w:r>
    </w:p>
    <w:p>
      <w:pPr/>
      <w:r>
        <w:rPr>
          <w:lang w:val="pt_PT" w:bidi="pt_PT"/>
        </w:rPr>
      </w:r>
      <w:r>
        <w:rPr>
          <w:lang w:val="pt_PT" w:bidi="pt_PT"/>
        </w:rPr>
        <w:t xml:space="preserve">Parem aqui e, em grupo, olhem para as imagens do </w:t>
      </w:r>
      <w:r>
        <w:rPr>
          <w:lang w:val="pt_PT" w:bidi="pt_PT"/>
        </w:rPr>
        <w:t>sumo sacerdote</w:t>
      </w:r>
      <w:r>
        <w:rPr>
          <w:lang w:val="pt_PT" w:bidi="pt_PT"/>
        </w:rPr>
        <w:t xml:space="preserve"> e das </w:t>
      </w:r>
      <w:r>
        <w:rPr>
          <w:lang w:val="pt_PT" w:bidi="pt_PT"/>
        </w:rPr>
        <w:t>roupas dos outros sacerdotes</w:t>
      </w:r>
      <w:r>
        <w:rPr>
          <w:lang w:val="pt_PT" w:bidi="pt_PT"/>
        </w:rPr>
        <w:t>. Pause este áudio aqui.</w:t>
      </w:r>
    </w:p>
    <w:p>
      <w:pPr/>
      <w:r>
        <w:rPr>
          <w:lang w:val="pt_PT" w:bidi="pt_PT"/>
        </w:rPr>
      </w:r>
      <w:r>
        <w:rPr>
          <w:lang w:val="pt_PT" w:bidi="pt_PT"/>
        </w:rPr>
        <w:t xml:space="preserve">Deus diz a Moisés para </w:t>
      </w:r>
      <w:r>
        <w:rPr>
          <w:b/>
          <w:lang w:val="pt_PT" w:bidi="pt_PT"/>
        </w:rPr>
        <w:t>ungir</w:t>
      </w:r>
      <w:r>
        <w:rPr>
          <w:lang w:val="pt_PT" w:bidi="pt_PT"/>
        </w:rPr>
        <w:t xml:space="preserve"> Arão com </w:t>
      </w:r>
      <w:r>
        <w:rPr>
          <w:b/>
          <w:lang w:val="pt_PT" w:bidi="pt_PT"/>
        </w:rPr>
        <w:t>óleo da unção</w:t>
      </w:r>
      <w:r>
        <w:rPr>
          <w:lang w:val="pt_PT" w:bidi="pt_PT"/>
        </w:rPr>
        <w:t xml:space="preserve">. Ungir era derramar ou esfregar um pouco de óleo sobre a cabeça. Isso mostrava que Deus estava nomeando alguém para um lugar, serviço ou função especial no propósito de Deus. Para mais informações sobre </w:t>
      </w:r>
      <w:r>
        <w:rPr>
          <w:lang w:val="pt_PT" w:bidi="pt_PT"/>
        </w:rPr>
        <w:t>ungir</w:t>
      </w:r>
      <w:r>
        <w:rPr>
          <w:lang w:val="pt_PT" w:bidi="pt_PT"/>
        </w:rPr>
        <w:t>, consultem o Glossário Mestre. Usem a mesma palavra ou frase para ungir que vocês usaram em passagens anteriores.</w:t>
      </w:r>
    </w:p>
    <w:p>
      <w:pPr/>
      <w:r>
        <w:rPr>
          <w:lang w:val="pt_PT" w:bidi="pt_PT"/>
        </w:rPr>
      </w:r>
      <w:r>
        <w:rPr>
          <w:lang w:val="pt_PT" w:bidi="pt_PT"/>
        </w:rPr>
        <w:t>O óleo da unção era uma mistura especial de azeite e especiarias preciosas e perfumadas.</w:t>
      </w:r>
    </w:p>
    <w:p>
      <w:pPr/>
      <w:r>
        <w:rPr>
          <w:lang w:val="pt_PT" w:bidi="pt_PT"/>
        </w:rPr>
      </w:r>
      <w:r>
        <w:rPr>
          <w:lang w:val="pt_PT" w:bidi="pt_PT"/>
        </w:rPr>
        <w:t xml:space="preserve">Deus diz que é assim que Moisés deve ordenar os sacerdotes. </w:t>
      </w:r>
      <w:r>
        <w:rPr>
          <w:b/>
          <w:lang w:val="pt_PT" w:bidi="pt_PT"/>
        </w:rPr>
        <w:t>Ordenar</w:t>
      </w:r>
      <w:r>
        <w:rPr>
          <w:lang w:val="pt_PT" w:bidi="pt_PT"/>
        </w:rPr>
        <w:t xml:space="preserve"> significa tornar alguém oficialmente um sacerdote. Usem a mesma palavra ou frase para ordenar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29:10–18</w:t>
      </w:r>
      <w:r>
        <w:rPr>
          <w:lang w:val="pt_PT" w:bidi="pt_PT"/>
        </w:rPr>
      </w:r>
    </w:p>
    <w:p>
      <w:pPr>
        <w:pStyle w:val="Heading3"/>
      </w:pPr>
      <w:r>
        <w:rPr>
          <w:lang w:val="pt_PT" w:bidi="pt_PT"/>
        </w:rPr>
        <w:t>Ouvir e Sentir</w:t>
      </w:r>
    </w:p>
    <w:p>
      <w:pPr/>
      <w:r>
        <w:rPr>
          <w:lang w:val="pt_PT" w:bidi="pt_PT"/>
        </w:rPr>
      </w:r>
      <w:r>
        <w:rPr>
          <w:lang w:val="pt_PT" w:bidi="pt_PT"/>
        </w:rPr>
        <w:t>Nesta etapa, ouçam Êxodo 29.10–18 e guardem em seus corações.</w:t>
      </w:r>
    </w:p>
    <w:p>
      <w:pPr/>
      <w:r>
        <w:rPr>
          <w:lang w:val="pt_PT" w:bidi="pt_PT"/>
        </w:rPr>
      </w:r>
      <w:r>
        <w:rPr>
          <w:lang w:val="pt_PT" w:bidi="pt_PT"/>
        </w:rPr>
        <w:t>Ouçam uma versão em áudio de Êxodo 29.10–18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29.10–18 na tradução mais fácil de entender.</w:t>
      </w:r>
    </w:p>
    <w:p>
      <w:pPr/>
      <w:r>
        <w:rPr>
          <w:lang w:val="pt_PT" w:bidi="pt_PT"/>
        </w:rPr>
      </w:r>
      <w:r>
        <w:rPr>
          <w:lang w:val="pt_PT" w:bidi="pt_PT"/>
        </w:rPr>
        <w:t>Deus tem dado instruções a Moisés sobre como servir a Deus de uma maneira que seja boa e correta. Deus deu instruções para fazer um lugar de adoração santo, ou separado, de uma maneira visível. Para os sacerdotes servirem lá, eles também devem ser separados. Na seção anterior, Deus disse a Moisés as etapas iniciais para consagrar, ou dedicar, os sacerdotes para servir a Deus. Esta passagem tem as próximas etapas, que são para dois tipos de ofertas. Esses são sacrifícios oferecidos em um ritual a Deus. Deus dirá a Moisés todo o processo antes que Moisés siga as instruções.</w:t>
      </w:r>
    </w:p>
    <w:p>
      <w:pPr/>
      <w:r>
        <w:rPr>
          <w:lang w:val="pt_PT" w:bidi="pt_PT"/>
        </w:rPr>
      </w:r>
      <w:r>
        <w:rPr>
          <w:lang w:val="pt_PT" w:bidi="pt_PT"/>
        </w:rPr>
        <w:t>Deus já disse que Moisés deveria encontrar um touro jovem e dois carneiros. Todos os três animais devem ser bons e saudáveis. Agora, Deus diz a Moisés que ele deve trazer o touro à frente da tenda do encontro. Arão e seus filhos devem colocar as mãos sobre a cabeça do touro. Quando alguém coloca as mãos sobre um animal para sacrifício, essa pessoa mostra que o animal é um símbolo para ela. Aqui, o touro é um símbolo para o pecado de Arão e seus filhos. Eles não podem se livrar de seu pecado por si mesmos. Algo deve morrer para pagar pelo pecado para que o povo possa viver e servir a Deus. Com este sacrifício, os homens estão pedindo a Deus que perdoe seus pecados. Este animal morrerá em vez dos homens. Este sacrifício é parte do sistema justo que Deus estabeleceu.</w:t>
      </w:r>
    </w:p>
    <w:p>
      <w:pPr/>
      <w:r>
        <w:rPr>
          <w:lang w:val="pt_PT" w:bidi="pt_PT"/>
        </w:rPr>
      </w:r>
      <w:r>
        <w:rPr>
          <w:lang w:val="pt_PT" w:bidi="pt_PT"/>
        </w:rPr>
        <w:t>Parem aqui e olhem para uma imagem de um boi em grupo. Pause este áudio aqui.</w:t>
      </w:r>
    </w:p>
    <w:p>
      <w:pPr/>
      <w:r>
        <w:rPr>
          <w:lang w:val="pt_PT" w:bidi="pt_PT"/>
        </w:rPr>
      </w:r>
      <w:r>
        <w:rPr>
          <w:lang w:val="pt_PT" w:bidi="pt_PT"/>
        </w:rPr>
        <w:t>Enquanto Arão e seus filhos mantêm as mãos sobre o touro, Moisés deve matar o touro cortando-lhe a garganta. Isso acontece "Na presença de Yahweh", o que significa que todos eles ainda estão na entrada do tabernáculo, ou da tenda do encontro. Deus usa seu nome único, Yahweh. Ele está esclarecendo que este é o lugar onde ele se encontra com Israel. Este não é um lugar para os falsos deuses de nenhuma outra nação. Este local é onde os líderes de Israel e os sacerdotes iam para se encontrar com Deus. Aqui, Deus dá a eles autoridade e orientação. Como Moisés fará a oferta a Deus, era importante estar no espaço onde Deus disse que ele os encontraria.</w:t>
      </w:r>
    </w:p>
    <w:p>
      <w:pPr/>
      <w:r>
        <w:rPr>
          <w:lang w:val="pt_PT" w:bidi="pt_PT"/>
        </w:rPr>
      </w:r>
      <w:r>
        <w:rPr>
          <w:lang w:val="pt_PT" w:bidi="pt_PT"/>
        </w:rPr>
        <w:t>Parem aqui e, em grupo, olhem para uma imagem do tabernáculo, ou da tenda do encontro. Pause este áudio aqui.</w:t>
      </w:r>
    </w:p>
    <w:p>
      <w:pPr/>
      <w:r>
        <w:rPr>
          <w:lang w:val="pt_PT" w:bidi="pt_PT"/>
        </w:rPr>
      </w:r>
      <w:r>
        <w:rPr>
          <w:lang w:val="pt_PT" w:bidi="pt_PT"/>
        </w:rPr>
        <w:t>Em seguida, Deus diz a Moisés para pegar um pouco do sangue do touro e colocá-lo nos chifres do altar com o seu dedo. Então Moisés deve derramar o restante do sangue na base do altar. O altar é onde as pessoas traziam ofertas, como sacrifícios de animais, a Deus. Ao seguir as instruções de Deus e colocar o sangue no altar, Moisés estaria preparando-o para as ofertas. Essa será uma das primeiras vezes em que o povo usará o novo altar.</w:t>
      </w:r>
    </w:p>
    <w:p>
      <w:pPr/>
      <w:r>
        <w:rPr>
          <w:lang w:val="pt_PT" w:bidi="pt_PT"/>
        </w:rPr>
      </w:r>
      <w:r>
        <w:rPr>
          <w:lang w:val="pt_PT" w:bidi="pt_PT"/>
        </w:rPr>
        <w:t>Parem aqui e discutam esta pergunta em grupo: como as pessoas em sua cultura mostram que um item é separado para um propósito especial? Como vocês mostram que algo é santo? Como as pessoas o tornam santo? Pause este áudio aqui.</w:t>
      </w:r>
    </w:p>
    <w:p>
      <w:pPr/>
      <w:r>
        <w:rPr>
          <w:lang w:val="pt_PT" w:bidi="pt_PT"/>
        </w:rPr>
      </w:r>
      <w:r>
        <w:rPr>
          <w:lang w:val="pt_PT" w:bidi="pt_PT"/>
        </w:rPr>
        <w:t>Deus diz que Moisés deve então levar certas porções das entranhas do touro para serem a porção de Deus. Primeiro, Moisés deve reunir a gordura das entranhas, que são os órgãos internos como os intestinos. Ele também deve pegar o lobo do fígado, que é a melhor parte do fígado. Por fim, ele deve retirar ambos os rins com a gordura que os cobre. Moisés deve pegar todas essas boas partes e queimá-las no altar. É assim que Moisés os oferece simbolicamente a Deus.</w:t>
      </w:r>
    </w:p>
    <w:p>
      <w:pPr/>
      <w:r>
        <w:rPr>
          <w:lang w:val="pt_PT" w:bidi="pt_PT"/>
        </w:rPr>
      </w:r>
      <w:r>
        <w:rPr>
          <w:lang w:val="pt_PT" w:bidi="pt_PT"/>
        </w:rPr>
        <w:t>Parem aqui e discutam esta questão em grupo: esses pedaços do animal eram considerados as melhores partes do animal na cultura dos israelitas. Quais partes do animal são consideradas as mais valiosas, ou as melhores para comer, em sua cultura? Pause este áudio aqui.</w:t>
      </w:r>
    </w:p>
    <w:p>
      <w:pPr/>
      <w:r>
        <w:rPr>
          <w:lang w:val="pt_PT" w:bidi="pt_PT"/>
        </w:rPr>
      </w:r>
      <w:r>
        <w:rPr>
          <w:lang w:val="pt_PT" w:bidi="pt_PT"/>
        </w:rPr>
        <w:t>Então Moisés deve queimar todas as partes do restante do touro fora do acampamento, longe de todos. Isso inclui a carne, a pele, as vísceras e até mesmo os excrementos. Ninguém deve desfrutar de comer este touro. Deus diz claramente que este touro é uma oferta pelo pecado, para pedir que Deus perdoe os pecados dos sacerdotes. O pecado das pessoas as mantém longe de Deus. A carne, a pele, as vísceras e os excrementos do touro simbolizam o pecado. Eles deveriam ficar longe da presença de Deus e do povo. Esta separação é um lembrete de que as pessoas pecadoras não podem se aproximar ou estar perto do Deus santo. A destruição total é um lembrete de que o pecado traz morte e destruição.</w:t>
      </w:r>
    </w:p>
    <w:p>
      <w:pPr/>
      <w:r>
        <w:rPr>
          <w:lang w:val="pt_PT" w:bidi="pt_PT"/>
        </w:rPr>
      </w:r>
      <w:r>
        <w:rPr>
          <w:lang w:val="pt_PT" w:bidi="pt_PT"/>
        </w:rPr>
        <w:t>Parem aqui e discutam esta questão em grupo: contem uma história sobre quando uma criança foi desobediente a seus pais e não se arrependeu. Como os pais responderam à criança? Como as interações na família mudaram? Pause este áudio aqui.</w:t>
      </w:r>
    </w:p>
    <w:p>
      <w:pPr/>
      <w:r>
        <w:rPr>
          <w:lang w:val="pt_PT" w:bidi="pt_PT"/>
        </w:rPr>
      </w:r>
      <w:r>
        <w:rPr>
          <w:lang w:val="pt_PT" w:bidi="pt_PT"/>
        </w:rPr>
        <w:t>Então, Arão e seus filhos devem colocar as mãos sobre um dos carneiros. Novamente, eles estão mostrando simbolicamente que são como o carneiro. Desta vez, significa que eles são completamente dedicados a Deus, como o carneiro é completamente dedicado a Deus. Enquanto as mãos deles estão sobre a cabeça do carneiro, Moisés corta a garganta do carneiro para matá-lo. Deus diz para aspergir ou lançar o sangue do carneiro em todos os quatro lados do altar. Esta é outra etapa na preparação do altar para receber as ofertas.</w:t>
      </w:r>
    </w:p>
    <w:p>
      <w:pPr/>
      <w:r>
        <w:rPr>
          <w:lang w:val="pt_PT" w:bidi="pt_PT"/>
        </w:rPr>
      </w:r>
      <w:r>
        <w:rPr>
          <w:lang w:val="pt_PT" w:bidi="pt_PT"/>
        </w:rPr>
        <w:t>Parem aqui e, em grupo, olhem para uma imagem de um carneiro. Pause este áudio aqui.</w:t>
      </w:r>
    </w:p>
    <w:p>
      <w:pPr/>
      <w:r>
        <w:rPr>
          <w:lang w:val="pt_PT" w:bidi="pt_PT"/>
        </w:rPr>
      </w:r>
      <w:r>
        <w:rPr>
          <w:lang w:val="pt_PT" w:bidi="pt_PT"/>
        </w:rPr>
        <w:t>Deus diz para cortar o carneiro em pedaços e então lavar os órgãos e as pernas. Moisés deve lavar qualquer sangue ou sujeira, para que os pedaços estejam limpos. Então Deus diz para colocar os órgãos e as pernas no restante do carneiro e queimar todo o carneiro no altar. Este é um holocausto a Yahweh. Quando as pessoas ofereciam holocaustos a Yahweh, elas estavam mostrando que eram dedicadas a Yahweh. Yahweh diz que isto é um aroma agradável, uma oferta de alimento a Yahweh. Isso não significa que Yahweh está realmente inalando o bom aroma ou que era alimento para Yahweh se ele ficasse com fome. A fumaça da oferta queimada subia ao céu e era simbolicamente dada a Yahweh e a ninguém mais. Yahweh diz que o cheiro é bom como um aroma agradável. O aroma agradável simboliza que Yahweh está feliz pelo povo estar fazendo o que ele pediu a eles que fizessem. Novamente, Deus usa seu nome único, Yahweh, esclarecendo que é uma oferta apenas para ele.</w:t>
      </w:r>
    </w:p>
    <w:p>
      <w:pPr/>
      <w:r>
        <w:rPr>
          <w:lang w:val="pt_PT" w:bidi="pt_PT"/>
        </w:rPr>
      </w:r>
      <w:r>
        <w:rPr>
          <w:lang w:val="pt_PT" w:bidi="pt_PT"/>
        </w:rPr>
        <w:t>Essas ofertas tiravam a culpa do pecado que Arão e seus filhos cometeram. Isso significa que eles estão fazendo algo certo para compensar o mal que fizeram ao pecar. A ação correta é seguir as instruções de Deus. Esses homens tinham que completar estas etapas para se tornarem sacerdotes.</w:t>
      </w:r>
    </w:p>
    <w:p>
      <w:pPr/>
      <w:r>
        <w:rPr>
          <w:lang w:val="pt_PT" w:bidi="pt_PT"/>
        </w:rPr>
      </w:r>
      <w:r>
        <w:rPr>
          <w:lang w:val="pt_PT" w:bidi="pt_PT"/>
        </w:rPr>
        <w:t>Parem aqui e discutam esta questão em grupo: contem uma história sobre uma pessoa que percebeu que fez algo ruim e causou problemas ou feriu outra pessoa. O que a primeira pessoa fez para pedir desculpas ou corrigir o problema? O que precisava ser feito para que eles pudessem estar em paz juntos?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29.10–18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Deus dá instruções a Moisés sobre como sacrificar o touro como oferta pelo pecado.</w:t>
      </w:r>
    </w:p>
    <w:p>
      <w:pPr/>
      <w:r>
        <w:rPr>
          <w:lang w:val="pt_PT" w:bidi="pt_PT"/>
        </w:rPr>
      </w:r>
      <w:r>
        <w:rPr>
          <w:b/>
          <w:lang w:val="pt_PT" w:bidi="pt_PT"/>
        </w:rPr>
        <w:t>Na segunda cena:</w:t>
      </w:r>
      <w:r>
        <w:rPr>
          <w:lang w:val="pt_PT" w:bidi="pt_PT"/>
        </w:rPr>
        <w:t xml:space="preserve"> Deus dá instruções a Moisés sobre como sacrificar um dos dois carneiros como um holocausto.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O povo de Israel que está observando</w:t>
      </w:r>
    </w:p>
    <w:p>
      <w:pPr/>
      <w:r>
        <w:rPr>
          <w:lang w:val="pt_PT" w:bidi="pt_PT"/>
        </w:rPr>
      </w:r>
      <w:r>
        <w:rPr>
          <w:lang w:val="pt_PT" w:bidi="pt_PT"/>
        </w:rPr>
        <w:t>Em grupo, prestem atenção às partes do cenário da passagem:</w:t>
      </w:r>
    </w:p>
    <w:p>
      <w:pPr/>
      <w:r>
        <w:rPr>
          <w:lang w:val="pt_PT" w:bidi="pt_PT"/>
        </w:rPr>
      </w:r>
      <w:r>
        <w:rPr>
          <w:lang w:val="pt_PT" w:bidi="pt_PT"/>
        </w:rPr>
        <w:t>Esta seção faz parte de uma série de mandamentos que Deus dá a Moisés no Monte Sinai. Aqui, Deus está dando as instruções para dedicar os sacerdotes para servir a Deus. Há duas ofertas diferentes que Moisés deve fazer, e Deus descreve as diferentes etapas para ambas. Deus usa palavras que mostram que cada uma das etapas deve ser feita em uma ordem específica. Essas ofertas acontecerão no mesmo dia que o restante das instruções. Moisés não começará a realizar as etapas até que Deus tenha terminado de dizer a ele todas elas.</w:t>
      </w:r>
    </w:p>
    <w:p>
      <w:pPr/>
      <w:r>
        <w:rPr>
          <w:lang w:val="pt_PT" w:bidi="pt_PT"/>
        </w:rPr>
      </w:r>
      <w:r>
        <w:rPr>
          <w:lang w:val="pt_PT" w:bidi="pt_PT"/>
        </w:rPr>
        <w:t>Parem e discutam o seguinte: deem instruções para uma tarefa, como uma receita ou instruções de construção. O que aconteceria se as etapas fossem feitas fora de ordem? Como isso mudaria o resultado? Prestem atenção às palavras que vocês usam para conectar as etapas e que indicam a ordem em que as etapas devem ser executadas. Pause o áudio aqui.</w:t>
      </w:r>
    </w:p>
    <w:p>
      <w:pPr/>
      <w:r>
        <w:rPr>
          <w:lang w:val="pt_PT" w:bidi="pt_PT"/>
        </w:rPr>
      </w:r>
      <w:r>
        <w:rPr>
          <w:lang w:val="pt_PT" w:bidi="pt_PT"/>
        </w:rPr>
        <w:t>A primeira cena que Deus descreve é o sacrifício do touro. Deus diz a Moisés como sacrificar adequadamente o touro como uma oferta pelo pecado. Este sacrifício acontecerá na entrada da tenda do encontro, que também é chamada de tabernáculo. Como esta é a segunda parte da cerimônia de dedicação, Moisés, Arão e os filhos de Arão já estariam reunidos na tenda do encontro. Sabemos por outra passagem sobre esse evento que Moisés também reuniu o povo de Israel. No entanto, Moisés não menciona esse fato nesta passagem. O touro e os carneiros também estariam nas proximidades, juntamente com as ferramentas apropriadas para fazer o sacrifício. Deus diz a Moisés que ele deve trazer o touro à frente da tenda do encontro, o que provavelmente significa trazê-lo perto de onde Arão e seus filhos estão de pé.</w:t>
      </w:r>
    </w:p>
    <w:p>
      <w:pPr/>
      <w:r>
        <w:rPr>
          <w:lang w:val="pt_PT" w:bidi="pt_PT"/>
        </w:rPr>
      </w:r>
      <w:r>
        <w:rPr>
          <w:lang w:val="pt_PT" w:bidi="pt_PT"/>
        </w:rPr>
        <w:t>Parem aqui e, em grupo, olhem para a imagem do tabernáculo, ou tenda do encontro. Olhem para a localização do altar e da entrada da tenda do encontro. Pause o áudio aqui.</w:t>
      </w:r>
    </w:p>
    <w:p>
      <w:pPr/>
      <w:r>
        <w:rPr>
          <w:lang w:val="pt_PT" w:bidi="pt_PT"/>
        </w:rPr>
      </w:r>
      <w:r>
        <w:rPr>
          <w:lang w:val="pt_PT" w:bidi="pt_PT"/>
        </w:rPr>
        <w:t>Arão e seus filhos devem colocar as mãos sobre o touro. Não está claro se cada sacerdote coloca uma ou duas mãos sobre o animal, mas eles provavelmente colocavam ambas as mãos sobre o animal. Enquanto as mãos dos sacerdotes estão sobre o touro, Moisés deve cortar o pescoço do touro com uma faca para matá-lo. É possível que as pessoas tenham ajudado Moisés a manter o touro imóvel. Deus diz para matar o touro na presença de Yahweh, o que significa no lugar onde ele vem para encontrar os israelitas. Este local fica na frente da tenda do encontro. Deus repete esta instrução, pois a localização é importante, uma vez que este local é onde Deus dá autoridade àqueles que ele escolhe. Ele usa seu nome único, Yahweh, para esclarecer que é onde apenas ele se encontra com o povo de Israel.</w:t>
      </w:r>
    </w:p>
    <w:p>
      <w:pPr/>
      <w:r>
        <w:rPr>
          <w:lang w:val="pt_PT" w:bidi="pt_PT"/>
        </w:rPr>
      </w:r>
      <w:r>
        <w:rPr>
          <w:lang w:val="pt_PT" w:bidi="pt_PT"/>
        </w:rPr>
        <w:t>Parem e discutam o seguinte: contem uma história sobre uma pessoa que começou um trabalho em uma posição importante, como um rei ou um presidente. Que tipo de cerimônia aconteceu quando essa pessoa assumiu o cargo? Onde a cerimônia aconteceu? Por que a cerimônia aconteceu nesse lugar? Pause o áudio aqui.</w:t>
      </w:r>
    </w:p>
    <w:p>
      <w:pPr/>
      <w:r>
        <w:rPr>
          <w:lang w:val="pt_PT" w:bidi="pt_PT"/>
        </w:rPr>
      </w:r>
      <w:r>
        <w:rPr>
          <w:lang w:val="pt_PT" w:bidi="pt_PT"/>
        </w:rPr>
        <w:t>O sangue sairia do corte no pescoço do touro e Moisés deveria recolhê-lo em um recipiente. Deus diz para Moisés colocar um pouco de sangue nos chifres do altar usando um dedo. O altar tinha quatro chifres de bronze em seus quatro cantos. O altar também ficava na frente da entrada da tenda do encontro onde eles estariam de pé. Moisés deve então derramar o restante do sangue do touro na base, ou no fundo, do altar. O sangue estaria na base do altar e se espalharia sobre o chão.</w:t>
      </w:r>
    </w:p>
    <w:p>
      <w:pPr/>
      <w:r>
        <w:rPr>
          <w:lang w:val="pt_PT" w:bidi="pt_PT"/>
        </w:rPr>
      </w:r>
      <w:r>
        <w:rPr>
          <w:lang w:val="pt_PT" w:bidi="pt_PT"/>
        </w:rPr>
        <w:t>Parem aqui e, em grupo, olhem para uma imagem do altar. Pause este áudio aqui.</w:t>
      </w:r>
    </w:p>
    <w:p>
      <w:pPr/>
      <w:r>
        <w:rPr>
          <w:lang w:val="pt_PT" w:bidi="pt_PT"/>
        </w:rPr>
      </w:r>
      <w:r>
        <w:rPr>
          <w:lang w:val="pt_PT" w:bidi="pt_PT"/>
        </w:rPr>
        <w:t>Deus então diz a Moisés para pegar a gordura dos órgãos internos do touro, do lobo do fígado e dos rins com sua gordura e queimá-los no altar. Moisés terá que abrir o touro para fazer isso, mas Deus não diz a Moisés que ele tem que cortar o touro de uma maneira específica. Esses pedaços que Moisés reúne são a porção dedicada a Deus. Moisés mostrará isso queimando-os no altar no tabernáculo, que é um lugar santo. Este lugar é santo porque Moisés e o povo o prepararam da maneira especial que Deus disse a eles. O restante do touro morto representa o pecado dos sacerdotes e não é santo. Moisés queimará tudo isso, até mesmo seus excrementos, fora do acampamento, longe do tabernáculo, dos sacerdotes e dos israelitas. É possível que o próprio Moisés levasse o touro morto para fora do acampamento, ou é possível que alguém o ajudesse. Arão e seus filhos não iriam queimar o touro fora do acampamento. Eles ficarão no pátio do tabernáculo. Deus termina esta seção dizendo que esta é uma oferta que tira os pecados dos sacerdotes.</w:t>
      </w:r>
    </w:p>
    <w:p>
      <w:pPr/>
      <w:r>
        <w:rPr>
          <w:lang w:val="pt_PT" w:bidi="pt_PT"/>
        </w:rPr>
      </w:r>
      <w:r>
        <w:rPr>
          <w:lang w:val="pt_PT" w:bidi="pt_PT"/>
        </w:rPr>
        <w:t>A segunda cena que Deus descreve é o sacrifício do carneiro. Deus diz para levar um dos dois carneiros que Moisés havia reunido. Este carneiro será o holocausto. Novamente, Arão e seus filhos devem colocar as mãos sobre o carneiro enquanto Moisés corta a garganta do carneiro com uma faca para matá-lo. Novamente, o sangue é recolhido, mas desta vez, Deus diz para aspergir, ou lançar, o sangue em todos os quatro lados do altar quadrado. Agora a base, os chifres e as laterais do altar estão com sangue, o que é outra etapa para preparar o altar para ofertas posteriores.</w:t>
      </w:r>
    </w:p>
    <w:p>
      <w:pPr/>
      <w:r>
        <w:rPr>
          <w:lang w:val="pt_PT" w:bidi="pt_PT"/>
        </w:rPr>
      </w:r>
      <w:r>
        <w:rPr>
          <w:lang w:val="pt_PT" w:bidi="pt_PT"/>
        </w:rPr>
        <w:t>Desta vez, Deus diz especificamente a Moisés para cortar o carneiro em pedaços. Moisés deve cortar as pernas, a cabeça e cortar o restante do corpo em múltiplos pedaços. Moisés deve extrair os órgãos internos e lavá-los, juntamente com as pernas. Essa lavagem removeria qualquer sangue ou sujeira. Moisés provavelmente já teria água nas proximidades em um grande recipiente, pois vários itens nesta cerimônia precisariam ser lavados. Moisés deve então colocar os órgãos internos e as pernas sobre o restante do carneiro morto no altar e queimar tudo. A fumaça subiria em direção ao céu, simbolizando que esta porção é de Deus. Deus diz que é um holocausto a Yahweh, um aroma agradável, uma oferta de alimento a Yahweh. Ele está esclarecendo o que esta oferta significa. Deus a declara como uma boa porção, dizendo que é um "aroma agradável". Deus usa especificamente seu nome único, Yahweh, duas vezes, mostrando que esta oferta é apenas para ele, e não para mais ninguém.</w:t>
      </w:r>
    </w:p>
    <w:p>
      <w:pPr/>
      <w:r>
        <w:rPr>
          <w:lang w:val="pt_PT" w:bidi="pt_PT"/>
        </w:rPr>
      </w:r>
      <w:r>
        <w:rPr>
          <w:lang w:val="pt_PT" w:bidi="pt_PT"/>
        </w:rPr>
        <w:t>Parem e discutam o seguinte: contem uma história sobre uma vez que vocês receberam um bom presente. Como vocês expressaram que era bom? Ouçam frases que mostravam que a pessoa estava satisfeita com o presente.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29.10–18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O povo de Israel que está observando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diz a Moisés: "Estas são as próximas etapas para dedicar os sacerdotes para que me sirvam. Traga o touro à frente da tenda do encontro. Arão e seus filhos devem colocar as mãos sobre a cabeça do touro. Enquanto as mãos deles estão sobre a cabeça, você deve cortar a garganta com uma faca para matá-lo. Façam isso no lugar onde venho para me encontrar com vocês na frente da tenda do encontro. Reúna o sangue do touro e espalhe com o dedo um pouco dele sobre os quatro chifres do altar. Então, derrame o restante do sangue no fundo do altar. Agora pegue a gordura dos órgãos internos, a cobertura do fígado, e ambos os rins com sua gordura, e queime-os no altar. Mas pegue todo o restante do touro morto — a pele, a carne e qualquer outra coisa dentro do animal, incluindo o esterco — e queime-o fora do acampamento, longe de todos. Todo este processo é uma oferta pelo pecado".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"Quero que os novos sacerdotes estejam prontos para o trabalho deles, por isso listarei as instruções claramente", ou "Eu me importo com Moisés e o povo de Israel, por isso mostrarei a eles o que é certo fazer", ou "É importante que eles sigam estas etapas, porque sou um Deus santo e não estarei perto do pecado".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Deus diz: "Traga um dos carneiros à frente. Arão e seus filhos devem colocar as mãos sobre a cabeça do carneiro. Enquanto as mãos deles estão sobre a cabeça, você deve cortar a garganta com uma faca para matá-lo. Reúna o sangue do carneiro e o asperja em todos os quatro lados do altar. Então corte o carneiro em pedaços. Pegue os órgãos internos e as pernas e lave-os derramando água sobre eles. Em seguida, coloque os órgãos internos e as pernas sobre a cabeça e o restante da ovelha, e queime todo o carneiro sobre o altar. Este é um holocausto a Yahweh. A fumaça subirá até mim como um aroma agradável de alimento, e verei que é bom".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"Sou grato por Deus ter feito um sistema para que possamos ser perdoados", ou "Sei que isso é importante, por isso ouvirei atentamente estas instruções".</w:t>
      </w:r>
    </w:p>
    <w:p>
      <w:pPr>
        <w:pStyle w:val="ListBullet"/>
        <w:spacing w:line="240" w:lineRule="auto"/>
        <w:ind w:left="720"/>
      </w:pPr>
      <w:r>
        <w:rPr>
          <w:lang w:val="pt_PT" w:bidi="pt_PT"/>
        </w:rPr>
      </w:r>
      <w:r>
        <w:rPr>
          <w:lang w:val="pt_PT" w:bidi="pt_PT"/>
        </w:rPr>
        <w:t>Pergunte às pessoas que interpretam Arão e seus filhos: “O que vocês estão sentindo ou pensando?”. As pessoas podem responder coisas como: "Estou triste por nosso pecado significar que algo deve morrer", ou "Entendo que ser sacerdote será um trabalho importante, uma vez que temos que nos preparar com tanto cuidado".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29.10–18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Deus</w:t>
      </w:r>
      <w:r>
        <w:rPr>
          <w:lang w:val="pt_PT" w:bidi="pt_PT"/>
        </w:rPr>
        <w:t xml:space="preserve"> diz a Moisés para trazer o touro à frente da tenda do encontro, ou do </w:t>
      </w:r>
      <w:r>
        <w:rPr>
          <w:b/>
          <w:lang w:val="pt_PT" w:bidi="pt_PT"/>
        </w:rPr>
        <w:t>tabernáculo</w:t>
      </w:r>
      <w:r>
        <w:rPr>
          <w:lang w:val="pt_PT" w:bidi="pt_PT"/>
        </w:rPr>
        <w:t xml:space="preserve">. Esta era uma grande tenda que era movida de um lugar para outro onde os antepassados judeus </w:t>
      </w:r>
      <w:r>
        <w:rPr>
          <w:b/>
          <w:lang w:val="pt_PT" w:bidi="pt_PT"/>
        </w:rPr>
        <w:t>adoravam</w:t>
      </w:r>
      <w:r>
        <w:rPr>
          <w:lang w:val="pt_PT" w:bidi="pt_PT"/>
        </w:rPr>
        <w:t xml:space="preserve"> a Deus. Para mais informações sobre </w:t>
      </w:r>
      <w:r>
        <w:rPr>
          <w:b/>
          <w:lang w:val="pt_PT" w:bidi="pt_PT"/>
        </w:rPr>
        <w:t>tabernáculo</w:t>
      </w:r>
      <w:r>
        <w:rPr>
          <w:lang w:val="pt_PT" w:bidi="pt_PT"/>
        </w:rPr>
        <w:t>, consultem o Glossário Mestre. Usem a mesma palavra ou frase para tabernáculo que vocês usaram em passagens anteriores.</w:t>
      </w:r>
    </w:p>
    <w:p>
      <w:pPr/>
      <w:r>
        <w:rPr>
          <w:lang w:val="pt_PT" w:bidi="pt_PT"/>
        </w:rPr>
      </w:r>
      <w:r>
        <w:rPr>
          <w:lang w:val="pt_PT" w:bidi="pt_PT"/>
        </w:rPr>
        <w:t>Parem aqui e, em grupo, olhem para uma imagem do tabernáculo. Pause este áudio aqui.</w:t>
      </w:r>
    </w:p>
    <w:p>
      <w:pPr/>
      <w:r>
        <w:rPr>
          <w:lang w:val="pt_PT" w:bidi="pt_PT"/>
        </w:rPr>
      </w:r>
      <w:r>
        <w:rPr>
          <w:lang w:val="pt_PT" w:bidi="pt_PT"/>
        </w:rPr>
        <w:t xml:space="preserve">Deus diz a Moisés para </w:t>
      </w:r>
      <w:r>
        <w:rPr>
          <w:b/>
          <w:lang w:val="pt_PT" w:bidi="pt_PT"/>
        </w:rPr>
        <w:t>abater</w:t>
      </w:r>
      <w:r>
        <w:rPr>
          <w:lang w:val="pt_PT" w:bidi="pt_PT"/>
        </w:rPr>
        <w:t xml:space="preserve"> o touro. Isso significa matar o touro, o que Moisés faria cortando a garganta do touro.</w:t>
      </w:r>
    </w:p>
    <w:p>
      <w:pPr/>
      <w:r>
        <w:rPr>
          <w:lang w:val="pt_PT" w:bidi="pt_PT"/>
        </w:rPr>
      </w:r>
      <w:r>
        <w:rPr>
          <w:lang w:val="pt_PT" w:bidi="pt_PT"/>
        </w:rPr>
        <w:t xml:space="preserve">Deus diz especificamente que essas </w:t>
      </w:r>
      <w:r>
        <w:rPr>
          <w:b/>
          <w:lang w:val="pt_PT" w:bidi="pt_PT"/>
        </w:rPr>
        <w:t>ofertas</w:t>
      </w:r>
      <w:r>
        <w:rPr>
          <w:lang w:val="pt_PT" w:bidi="pt_PT"/>
        </w:rPr>
        <w:t xml:space="preserve"> são feitas na presença de </w:t>
      </w:r>
      <w:r>
        <w:rPr>
          <w:b/>
          <w:lang w:val="pt_PT" w:bidi="pt_PT"/>
        </w:rPr>
        <w:t>Yahweh</w:t>
      </w:r>
      <w:r>
        <w:rPr>
          <w:lang w:val="pt_PT" w:bidi="pt_PT"/>
        </w:rPr>
        <w:t xml:space="preserve"> e são para Yahweh. Yahweh é o nome próprio de Deus. Yahweh é um nome único — nenhuma outra religião na região ao redor de </w:t>
      </w:r>
      <w:r>
        <w:rPr>
          <w:b/>
          <w:lang w:val="pt_PT" w:bidi="pt_PT"/>
        </w:rPr>
        <w:t>Israel</w:t>
      </w:r>
      <w:r>
        <w:rPr>
          <w:lang w:val="pt_PT" w:bidi="pt_PT"/>
        </w:rPr>
        <w:t xml:space="preserve"> usava um nome como esse para seu deus. Para mais informações sobre </w:t>
      </w:r>
      <w:r>
        <w:rPr>
          <w:b/>
          <w:lang w:val="pt_PT" w:bidi="pt_PT"/>
        </w:rPr>
        <w:t>Yahweh</w:t>
      </w:r>
      <w:r>
        <w:rPr>
          <w:lang w:val="pt_PT" w:bidi="pt_PT"/>
        </w:rPr>
        <w:t>, consultem o Glossário Mestre. Usem a mesma palavra ou frase para Yahweh que vocês usaram em passagens anteriores.</w:t>
      </w:r>
    </w:p>
    <w:p>
      <w:pPr/>
      <w:r>
        <w:rPr>
          <w:lang w:val="pt_PT" w:bidi="pt_PT"/>
        </w:rPr>
      </w:r>
      <w:r>
        <w:rPr>
          <w:lang w:val="pt_PT" w:bidi="pt_PT"/>
        </w:rPr>
        <w:t xml:space="preserve">Deus diz a Moisés para colocar um pouco do </w:t>
      </w:r>
      <w:r>
        <w:rPr>
          <w:b/>
          <w:lang w:val="pt_PT" w:bidi="pt_PT"/>
        </w:rPr>
        <w:t>sangue</w:t>
      </w:r>
      <w:r>
        <w:rPr>
          <w:lang w:val="pt_PT" w:bidi="pt_PT"/>
        </w:rPr>
        <w:t xml:space="preserve"> do touro nos chifres do </w:t>
      </w:r>
      <w:r>
        <w:rPr>
          <w:b/>
          <w:lang w:val="pt_PT" w:bidi="pt_PT"/>
        </w:rPr>
        <w:t>altar</w:t>
      </w:r>
      <w:r>
        <w:rPr>
          <w:lang w:val="pt_PT" w:bidi="pt_PT"/>
        </w:rPr>
        <w:t xml:space="preserve">. Um altar é um lugar onde as pessoas oferecem presentes, como animais, e os queimam como uma oferta a Deus. Este altar era o altar especial que Deus ordenou que o povo fizesse para o tabernáculo. Era uma caixa quadrada feita de madeira coberta com bronze e tinha quatro chifres nos cantos. Para mais informações sobre o </w:t>
      </w:r>
      <w:r>
        <w:rPr>
          <w:b/>
          <w:lang w:val="pt_PT" w:bidi="pt_PT"/>
        </w:rPr>
        <w:t>altar</w:t>
      </w:r>
      <w:r>
        <w:rPr>
          <w:lang w:val="pt_PT" w:bidi="pt_PT"/>
        </w:rPr>
        <w:t>, consultem o Glossário Mestre. Usem a mesma palavra ou frase para altar que vocês usaram em passagens anteriores.</w:t>
      </w:r>
    </w:p>
    <w:p>
      <w:pPr/>
      <w:r>
        <w:rPr>
          <w:lang w:val="pt_PT" w:bidi="pt_PT"/>
        </w:rPr>
      </w:r>
      <w:r>
        <w:rPr>
          <w:lang w:val="pt_PT" w:bidi="pt_PT"/>
        </w:rPr>
        <w:t xml:space="preserve">As pessoas usavam sangue para </w:t>
      </w:r>
      <w:r>
        <w:rPr>
          <w:b/>
          <w:lang w:val="pt_PT" w:bidi="pt_PT"/>
        </w:rPr>
        <w:t>consagrar</w:t>
      </w:r>
      <w:r>
        <w:rPr>
          <w:lang w:val="pt_PT" w:bidi="pt_PT"/>
        </w:rPr>
        <w:t xml:space="preserve"> algo, ou torná-lo </w:t>
      </w:r>
      <w:r>
        <w:rPr>
          <w:b/>
          <w:lang w:val="pt_PT" w:bidi="pt_PT"/>
        </w:rPr>
        <w:t>santo</w:t>
      </w:r>
      <w:r>
        <w:rPr>
          <w:lang w:val="pt_PT" w:bidi="pt_PT"/>
        </w:rPr>
        <w:t xml:space="preserve">. Para mais informações sobre </w:t>
      </w:r>
      <w:r>
        <w:rPr>
          <w:b/>
          <w:lang w:val="pt_PT" w:bidi="pt_PT"/>
        </w:rPr>
        <w:t>sangue</w:t>
      </w:r>
      <w:r>
        <w:rPr>
          <w:lang w:val="pt_PT" w:bidi="pt_PT"/>
        </w:rPr>
        <w:t xml:space="preserve"> consultem o Glossário Mestre.</w:t>
      </w:r>
    </w:p>
    <w:p>
      <w:pPr/>
      <w:r>
        <w:rPr>
          <w:lang w:val="pt_PT" w:bidi="pt_PT"/>
        </w:rPr>
      </w:r>
      <w:r>
        <w:rPr>
          <w:lang w:val="pt_PT" w:bidi="pt_PT"/>
        </w:rPr>
        <w:t xml:space="preserve">Moisés deve extrair certas partes dos órgãos do touro para queimar. O primeiro é a gordura nas </w:t>
      </w:r>
      <w:r>
        <w:rPr>
          <w:b/>
          <w:lang w:val="pt_PT" w:bidi="pt_PT"/>
        </w:rPr>
        <w:t>entranhas</w:t>
      </w:r>
      <w:r>
        <w:rPr>
          <w:lang w:val="pt_PT" w:bidi="pt_PT"/>
        </w:rPr>
        <w:t xml:space="preserve">, o que significa os órgãos internos. Deus também diz a ele para pegar o </w:t>
      </w:r>
      <w:r>
        <w:rPr>
          <w:b/>
          <w:lang w:val="pt_PT" w:bidi="pt_PT"/>
        </w:rPr>
        <w:t>lóbulo</w:t>
      </w:r>
      <w:r>
        <w:rPr>
          <w:lang w:val="pt_PT" w:bidi="pt_PT"/>
        </w:rPr>
        <w:t xml:space="preserve"> do fígado, que é uma parte extra do fígado que certos animais têm e os humanos não têm. Esta é a melhor parte do fígado do animal, e vocês podem simplesmente dizer "a melhor parte do fígado" em sua tradução. Estas, juntamente com os dois rins, seriam boas porções do animal.</w:t>
      </w:r>
    </w:p>
    <w:p>
      <w:pPr/>
      <w:r>
        <w:rPr>
          <w:lang w:val="pt_PT" w:bidi="pt_PT"/>
        </w:rPr>
      </w:r>
      <w:r>
        <w:rPr>
          <w:lang w:val="pt_PT" w:bidi="pt_PT"/>
        </w:rPr>
        <w:t xml:space="preserve">O touro é uma </w:t>
      </w:r>
      <w:r>
        <w:rPr>
          <w:b/>
          <w:lang w:val="pt_PT" w:bidi="pt_PT"/>
        </w:rPr>
        <w:t>oferta pelo pecado</w:t>
      </w:r>
      <w:r>
        <w:rPr>
          <w:lang w:val="pt_PT" w:bidi="pt_PT"/>
        </w:rPr>
        <w:t xml:space="preserve">. Este é um certo tipo de </w:t>
      </w:r>
      <w:r>
        <w:rPr>
          <w:b/>
          <w:lang w:val="pt_PT" w:bidi="pt_PT"/>
        </w:rPr>
        <w:t>sacrifício</w:t>
      </w:r>
      <w:r>
        <w:rPr>
          <w:lang w:val="pt_PT" w:bidi="pt_PT"/>
        </w:rPr>
        <w:t xml:space="preserve">, ou oferta, que Deus instruiu o povo a fazer quando está pedindo </w:t>
      </w:r>
      <w:r>
        <w:rPr>
          <w:b/>
          <w:lang w:val="pt_PT" w:bidi="pt_PT"/>
        </w:rPr>
        <w:t>perdão</w:t>
      </w:r>
      <w:r>
        <w:rPr>
          <w:lang w:val="pt_PT" w:bidi="pt_PT"/>
        </w:rPr>
        <w:t xml:space="preserve"> por seus pecados. Algumas traduções simplesmente dizem: "É uma oferta para tirar os pecados dos </w:t>
      </w:r>
      <w:r>
        <w:rPr>
          <w:b/>
          <w:lang w:val="pt_PT" w:bidi="pt_PT"/>
        </w:rPr>
        <w:t>sacerdotes</w:t>
      </w:r>
      <w:r>
        <w:rPr>
          <w:lang w:val="pt_PT" w:bidi="pt_PT"/>
        </w:rPr>
        <w:t xml:space="preserve">". Em vez de as pessoas morrerem como punição por seus pecados, o touro morreria. Uma parte do touro deveria ser queimada no altar, e o restante do touro queimará em um fogo fora do acampamento. </w:t>
      </w:r>
      <w:r>
        <w:rPr>
          <w:b/>
          <w:lang w:val="pt_PT" w:bidi="pt_PT"/>
        </w:rPr>
        <w:t>Pecado</w:t>
      </w:r>
      <w:r>
        <w:rPr>
          <w:lang w:val="pt_PT" w:bidi="pt_PT"/>
        </w:rPr>
        <w:t xml:space="preserve"> se refere a um ato de desobediência a Deus. Para mais informações sobre </w:t>
      </w:r>
      <w:r>
        <w:rPr>
          <w:b/>
          <w:lang w:val="pt_PT" w:bidi="pt_PT"/>
        </w:rPr>
        <w:t>pecado</w:t>
      </w:r>
      <w:r>
        <w:rPr>
          <w:lang w:val="pt_PT" w:bidi="pt_PT"/>
        </w:rPr>
        <w:t>, consultem o Glossário Mestre.</w:t>
      </w:r>
    </w:p>
    <w:p>
      <w:pPr/>
      <w:r>
        <w:rPr>
          <w:lang w:val="pt_PT" w:bidi="pt_PT"/>
        </w:rPr>
      </w:r>
      <w:r>
        <w:rPr>
          <w:lang w:val="pt_PT" w:bidi="pt_PT"/>
        </w:rPr>
        <w:t xml:space="preserve">Parem aqui e discutam em grupo qual palavra ou frase vocês usarão para </w:t>
      </w:r>
      <w:r>
        <w:rPr>
          <w:b/>
          <w:lang w:val="pt_PT" w:bidi="pt_PT"/>
        </w:rPr>
        <w:t>oferta pelo pecado</w:t>
      </w:r>
      <w:r>
        <w:rPr>
          <w:lang w:val="pt_PT" w:bidi="pt_PT"/>
        </w:rPr>
        <w:t xml:space="preserve">. Procurem por </w:t>
      </w:r>
      <w:r>
        <w:rPr>
          <w:b/>
          <w:lang w:val="pt_PT" w:bidi="pt_PT"/>
        </w:rPr>
        <w:t>oferta pelo pecado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Deus diz que o carneiro será um </w:t>
      </w:r>
      <w:r>
        <w:rPr>
          <w:b/>
          <w:lang w:val="pt_PT" w:bidi="pt_PT"/>
        </w:rPr>
        <w:t>holocausto</w:t>
      </w:r>
      <w:r>
        <w:rPr>
          <w:lang w:val="pt_PT" w:bidi="pt_PT"/>
        </w:rPr>
        <w:t xml:space="preserve">. Holocaustos eram quando as pessoas sacrificavam animais a Deus queimando-os completamente no altar. Essas eram ofertas que mostravam dedicação a Deus e aqui mostravam o compromisso dos sacerdotes. Deus também chama isso de oferta de alimento e diz que é um </w:t>
      </w:r>
      <w:r>
        <w:rPr>
          <w:b/>
          <w:lang w:val="pt_PT" w:bidi="pt_PT"/>
        </w:rPr>
        <w:t>aroma</w:t>
      </w:r>
      <w:r>
        <w:rPr>
          <w:lang w:val="pt_PT" w:bidi="pt_PT"/>
        </w:rPr>
        <w:t xml:space="preserve"> agradável. Aroma significa um bom cheiro. Isso não significa que essa oferta seja alimento para Deus comer. A fumaça do sacrifício que ardia subia ao céu e mostrava simbolicamente que as pessoas estavam dando a oferta a Deus e a ninguém mais.</w:t>
      </w:r>
    </w:p>
    <w:p>
      <w:pPr/>
      <w:r>
        <w:rPr>
          <w:lang w:val="pt_PT" w:bidi="pt_PT"/>
        </w:rPr>
      </w:r>
      <w:r>
        <w:rPr>
          <w:lang w:val="pt_PT" w:bidi="pt_PT"/>
        </w:rPr>
        <w:t xml:space="preserve">Parem aqui e discutam em grupo qual palavra ou frase vocês usarão para holocausto. Procurem por </w:t>
      </w:r>
      <w:r>
        <w:rPr>
          <w:b/>
          <w:lang w:val="pt_PT" w:bidi="pt_PT"/>
        </w:rPr>
        <w:t>holocausto</w:t>
      </w:r>
      <w:r>
        <w:rPr>
          <w:lang w:val="pt_PT" w:bidi="pt_PT"/>
        </w:rPr>
        <w:t xml:space="preserve">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29:19–28</w:t>
      </w:r>
      <w:r>
        <w:rPr>
          <w:lang w:val="pt_PT" w:bidi="pt_PT"/>
        </w:rPr>
      </w:r>
    </w:p>
    <w:p>
      <w:pPr>
        <w:pStyle w:val="Heading3"/>
      </w:pPr>
      <w:r>
        <w:rPr>
          <w:lang w:val="pt_PT" w:bidi="pt_PT"/>
        </w:rPr>
        <w:t>Ouvir e Sentir</w:t>
      </w:r>
    </w:p>
    <w:p>
      <w:pPr/>
      <w:r>
        <w:rPr>
          <w:lang w:val="pt_PT" w:bidi="pt_PT"/>
        </w:rPr>
      </w:r>
      <w:r>
        <w:rPr>
          <w:lang w:val="pt_PT" w:bidi="pt_PT"/>
        </w:rPr>
        <w:t>Nesta etapa, ouçam Êxodo 29.19–28 e guardem em seus corações.</w:t>
      </w:r>
    </w:p>
    <w:p>
      <w:pPr/>
      <w:r>
        <w:rPr>
          <w:lang w:val="pt_PT" w:bidi="pt_PT"/>
        </w:rPr>
      </w:r>
      <w:r>
        <w:rPr>
          <w:lang w:val="pt_PT" w:bidi="pt_PT"/>
        </w:rPr>
        <w:t>Ouçam uma versão em áudio de Êxodo 29.19–28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29.19–28 na tradução mais fácil de entender.</w:t>
      </w:r>
    </w:p>
    <w:p>
      <w:pPr/>
      <w:r>
        <w:rPr>
          <w:lang w:val="pt_PT" w:bidi="pt_PT"/>
        </w:rPr>
      </w:r>
      <w:r>
        <w:rPr>
          <w:lang w:val="pt_PT" w:bidi="pt_PT"/>
        </w:rPr>
        <w:t>Deus tem dado instruções a Moisés sobre como servir a Deus de uma maneira que seja boa e correta. Deus deu instruções a Moisés para fazer um lugar de adoração santo, ou separado, de uma maneira visível. Para os sacerdotes servirem lá, eles também devem ser separados. Nas seções anteriores, Deus disse a Moisés as primeiras etapas para dedicar os sacerdotes para servir a Deus. Agora Deus está descrevendo as próximas etapas no processo. Deus dirá a Moisés todo o processo antes que Moisés siga as instruções.</w:t>
      </w:r>
    </w:p>
    <w:p>
      <w:pPr/>
      <w:r>
        <w:rPr>
          <w:lang w:val="pt_PT" w:bidi="pt_PT"/>
        </w:rPr>
      </w:r>
      <w:r>
        <w:rPr>
          <w:lang w:val="pt_PT" w:bidi="pt_PT"/>
        </w:rPr>
        <w:t>Deus diz a Moisés para levar o segundo carneiro. O carneiro já está perto da entrada do tabernáculo, ou tenda do encontro, onde Moisés, Arão e seus filhos estão de pé. Como eles fizeram nas primeiras ofertas, Arão e seus filhos devem colocar as mãos sobre este segundo carneiro. Quando alguém coloca as mãos sobre um animal para sacrifício, essa pessoa mostra que o animal é um símbolo para ela. Este carneiro será uma oferta movida, ou uma oferta elevada. Esta oferta é um presente que as pessoas dedicariam a Deus. Como eles dedicam o carneiro, Moisés dedicará os sacerdotes para servir a Deus.</w:t>
      </w:r>
    </w:p>
    <w:p>
      <w:pPr/>
      <w:r>
        <w:rPr>
          <w:lang w:val="pt_PT" w:bidi="pt_PT"/>
        </w:rPr>
      </w:r>
      <w:r>
        <w:rPr>
          <w:lang w:val="pt_PT" w:bidi="pt_PT"/>
        </w:rPr>
        <w:t>Parem aqui e, em grupo, olhem para uma imagem de um carneiro. Pause este áudio aqui.</w:t>
      </w:r>
    </w:p>
    <w:p>
      <w:pPr/>
      <w:r>
        <w:rPr>
          <w:lang w:val="pt_PT" w:bidi="pt_PT"/>
        </w:rPr>
      </w:r>
      <w:r>
        <w:rPr>
          <w:lang w:val="pt_PT" w:bidi="pt_PT"/>
        </w:rPr>
        <w:t>Então, enquanto as mãos dos sacerdotes estiverem sobre o carneiro, Moisés deve cortar a garganta do carneiro com uma faca para matá-lo. Deus diz que Moisés deve pegar uma pequena quantidade do sangue do carneiro e colocá-la sobre Arão em três lugares. Moisés deve colocá-lo no lóbulo da orelha direita de Arão, no polegar da mão direita e no dedão do pé direito dele. Então Moisés deve fazer o mesmo com cada um dos filhos de Arão. Deus diz às pessoas para usarem sangue para mostrar que algo é santo. Moisés coloca sangue nas partes do corpo que os sacerdotes usarão para servir a Deus. Moisés coloca sangue nas orelhas porque é onde os sacerdotes ouvem as palavras de Deus. Moisés o coloca nos polegares dos sacerdotes porque eles usam as mãos para fazer ofertas e estabelecer a paz entre o povo e Deus. Moisés o coloca nos pés dos sacerdotes porque o caminhar deles, ou a maneira como eles vivem, deve ser um bom exemplo para o povo. Moisés coloca o sangue na parte superior, no meio e na parte inferior do corpo, de modo que todo o corpo seja simbolicamente coberto de sangue.</w:t>
      </w:r>
    </w:p>
    <w:p>
      <w:pPr/>
      <w:r>
        <w:rPr>
          <w:lang w:val="pt_PT" w:bidi="pt_PT"/>
        </w:rPr>
      </w:r>
      <w:r>
        <w:rPr>
          <w:lang w:val="pt_PT" w:bidi="pt_PT"/>
        </w:rPr>
        <w:t>Parem aqui e discutam o seguinte em grupo: contem uma história sobre quando alguém assume um trabalho no qual deve ser um bom líder ou exemplo, como um professor. O que ele fez para se preparar para o trabalho? Como ele age de forma diferente com este trabalho? O que ele faz que mostra que é um bom exemplo? Pause este áudio aqui.</w:t>
      </w:r>
    </w:p>
    <w:p>
      <w:pPr/>
      <w:r>
        <w:rPr>
          <w:lang w:val="pt_PT" w:bidi="pt_PT"/>
        </w:rPr>
      </w:r>
      <w:r>
        <w:rPr>
          <w:lang w:val="pt_PT" w:bidi="pt_PT"/>
        </w:rPr>
        <w:t>Em seguida, Deus diz para lançar o restante do sangue do carneiro nas laterais do altar. Então Moisés deve usar o dedo para retirar um pouco do sangue do altar e misturá-lo com o óleo da unção. Moisés deve aspergir esta mistura primeiro sobre Arão e suas roupas, e então sobre os filhos de Arão e as roupas deles. Deus diz que agora Arão e suas vestes, e os filhos de Arão e as vestes deles são consagrados, ou dedicados como santos. Isso significa que Moisés preparou os sacerdotes e suas vestes para servirem a Deus. Deus muitas vezes dizia às pessoas para usarem sangue para consagrar as coisas, o que significa separar as coisas para o serviço especial a Yahweh. O sangue de sacrifícios simboliza o perdão, enquanto o óleo simboliza a limpeza. Moisés consagra o sacerdote por completo colocando óleo e sangue sobre os sacerdotes e suas vestes.</w:t>
      </w:r>
    </w:p>
    <w:p>
      <w:pPr/>
      <w:r>
        <w:rPr>
          <w:lang w:val="pt_PT" w:bidi="pt_PT"/>
        </w:rPr>
      </w:r>
      <w:r>
        <w:rPr>
          <w:lang w:val="pt_PT" w:bidi="pt_PT"/>
        </w:rPr>
        <w:t>Parem aqui e discutam o seguinte em grupo: falem sobre o que significa tocar em sangue na sua cultura. Listem algumas situações em que seria aceitável tocar em sangue, como ao ajudar alguém que está sangrando. Listem algumas situações em que não seria bom tocar em sangue, como tocar no sangue de um animal muito doente. Listem os momentos em que o sangue é importante em cerimônias ou eventos da vida. Pause o áudio aqui.</w:t>
      </w:r>
    </w:p>
    <w:p>
      <w:pPr/>
      <w:r>
        <w:rPr>
          <w:lang w:val="pt_PT" w:bidi="pt_PT"/>
        </w:rPr>
      </w:r>
      <w:r>
        <w:rPr>
          <w:lang w:val="pt_PT" w:bidi="pt_PT"/>
        </w:rPr>
        <w:t>Agora Deus diz a Moisés para reunir certas partes do carneiro. Moisés deve cortar toda a gordura do carneiro. Ele deve cortar a cauda grossa e larga, que é uma parte saborosa do carneiro. Ele também deve reunir a gordura dos órgãos internos, o lóbulo do fígado, ambos os rins com a sua gordura e a coxa direita. Esses são todos bons pedaços de carne na cultura israelita naquela época. Moisés dará esses pedaços a Deus. Deus faz uma pausa em suas instruções e diz que esse é o carneiro para a ordenação. Algumas dessas etapas são semelhantes a outro tipo de oferta que o povo israelita deve dar a Deus. Deus está esclarecendo que esta oferta é diferente. Esta oferta é como Moisés ordenará, ou preparará oficialmente, os sacerdotes.</w:t>
      </w:r>
    </w:p>
    <w:p>
      <w:pPr/>
      <w:r>
        <w:rPr>
          <w:lang w:val="pt_PT" w:bidi="pt_PT"/>
        </w:rPr>
      </w:r>
      <w:r>
        <w:rPr>
          <w:lang w:val="pt_PT" w:bidi="pt_PT"/>
        </w:rPr>
        <w:t>Então Moisés deve pegar três pedaços de pão da cesta que Moisés já preparou. Essa é a mesma cesta de pão das passagens anteriores. Ele pegará um pão inteiro, um bolo e uma bolacha fina.</w:t>
      </w:r>
    </w:p>
    <w:p>
      <w:pPr/>
      <w:r>
        <w:rPr>
          <w:lang w:val="pt_PT" w:bidi="pt_PT"/>
        </w:rPr>
      </w:r>
      <w:r>
        <w:rPr>
          <w:lang w:val="pt_PT" w:bidi="pt_PT"/>
        </w:rPr>
        <w:t>Parem aqui e, em grupo, olhem para uma imagem dos três tipos de pão. Pause este áudio aqui.</w:t>
      </w:r>
    </w:p>
    <w:p>
      <w:pPr/>
      <w:r>
        <w:rPr>
          <w:lang w:val="pt_PT" w:bidi="pt_PT"/>
        </w:rPr>
      </w:r>
      <w:r>
        <w:rPr>
          <w:lang w:val="pt_PT" w:bidi="pt_PT"/>
        </w:rPr>
        <w:t>Moisés deve colocar esses pães e os pedaços de carne nas mãos de Arão e seus filhos. Arão e seus filhos devem movê-los diante de Yahweh como uma oferta movida. Isso significa levantá-los e abaixá-los várias vezes para mostrar que essas partes são dedicadas a Yahweh. Deus diz a eles para dedicar esses itens a Yahweh, usando seu nome único para esclarecer que é uma oferta apenas para ele.</w:t>
      </w:r>
    </w:p>
    <w:p>
      <w:pPr/>
      <w:r>
        <w:rPr>
          <w:lang w:val="pt_PT" w:bidi="pt_PT"/>
        </w:rPr>
      </w:r>
      <w:r>
        <w:rPr>
          <w:lang w:val="pt_PT" w:bidi="pt_PT"/>
        </w:rPr>
        <w:t>Deus diz que Moisés deve então colocar no altar o pão e a carne que ele reuniu. Moisés deve queimá-los juntamente com o holocausto das últimas etapas. Deus diz que isso é um aroma agradável, uma oferta de alimento a Yahweh. Isso não significa que Deus está realmente inalando o bom aroma ou que era alimento para Deus se ele estivesse com fome. A fumaça do holocausto sobe ao céu e vai simbolicamente até Deus e mais ninguém. Deus diz que o cheiro é bom como um aroma agradável. O aroma agradável simboliza que Deus está feliz pelo povo estar fazendo o que ele pediu a eles que fizessem. Novamente, Deus usa seu nome único, Yahweh, esclarecendo que essa é uma oferta apenas para ele.</w:t>
      </w:r>
    </w:p>
    <w:p>
      <w:pPr/>
      <w:r>
        <w:rPr>
          <w:lang w:val="pt_PT" w:bidi="pt_PT"/>
        </w:rPr>
      </w:r>
      <w:r>
        <w:rPr>
          <w:lang w:val="pt_PT" w:bidi="pt_PT"/>
        </w:rPr>
        <w:t>Em seguida, Moisés deve cortar o peito do carneiro e movê-lo, ou levantá-lo e abaixá-lo, diante de Yahweh. Deus diz: "isso será a sua porção". Isso poderia significar que a carne é para quem consagra os sacerdotes. Seria o caso de Moisés aqui e de outros sacerdotes no futuro. Ou isso pertencerá aos sacerdotes, como Deus diz que pertencerá em cerimônias futuras.</w:t>
      </w:r>
    </w:p>
    <w:p>
      <w:pPr/>
      <w:r>
        <w:rPr>
          <w:lang w:val="pt_PT" w:bidi="pt_PT"/>
        </w:rPr>
      </w:r>
      <w:r>
        <w:rPr>
          <w:lang w:val="pt_PT" w:bidi="pt_PT"/>
        </w:rPr>
        <w:t>Deus diz que os sacerdotes devem sempre consagrar duas partes do carneiro da ordenação. Esses dois pedaços sempre pertencerão a Arão e seus filhos: o peito que os sacerdotes movimentam e a coxa que os sacerdotes dedicam a Yahweh. Na cerimônia de ordenação, o sacerdote levanta e abaixa o peito várias vezes, e a coxa ele separa, ou dedica, a Deus. Deus dá estes pedaços dedicados aos sacerdotes. Estes pedaços pertencerão a Arão, a seus quatro filhos e a todos os futuros sacerdotes, para serem comidos de uma certa maneira. É possível nesta cerimônia que Moisés tenha removido a coxa direita da porção de carne e não a tenha queimado no altar. Sendo assim, ele separaria a coxa direita logo após Arão e seus filhos a terem movido diante de Yahweh. Ou esta primeira cerimônia era diferente e os sacerdotes não receberiam a coxa nesta cerimônia, mas em cerimônias futuras.</w:t>
      </w:r>
    </w:p>
    <w:p>
      <w:pPr/>
      <w:r>
        <w:rPr>
          <w:lang w:val="pt_PT" w:bidi="pt_PT"/>
        </w:rPr>
      </w:r>
      <w:r>
        <w:rPr>
          <w:lang w:val="pt_PT" w:bidi="pt_PT"/>
        </w:rPr>
        <w:t>Deus diz que esses pedaços também pertencerão aos sacerdotes sempre que um israelita trouxer uma oferta de comunhão. Os israelitas trarão vários tipos diferentes de ofertas a Deus. Eles estarão trazendo ofertas de comunhão, ou ofertas pacíficas, a Deus para mostrar que querem ter comunhão com Deus e celebrar o relacionamento que têm com ele. Nessas ofertas pacíficas, ou ofertas de paz, as pessoas dedicam sua oferta a Deus e Deus dá o peito e a coxa da oferta aos sacerdotes que estão servindo a Deus.</w:t>
      </w:r>
    </w:p>
    <w:p>
      <w:pPr/>
      <w:r>
        <w:rPr>
          <w:lang w:val="pt_PT" w:bidi="pt_PT"/>
        </w:rPr>
      </w:r>
      <w:r>
        <w:rPr>
          <w:lang w:val="pt_PT" w:bidi="pt_PT"/>
        </w:rPr>
        <w:t>Parem aqui e discutam o seguinte em grupo: como sua cultura apoia as pessoas que têm trabalhos, ou cargos, que servem à comunidade, como uma mãe ou um professor? Que tipo de presentes ou ajuda vocês dão a eles? Por que vocês dão essas coisas específicas a essas pessoas?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29.19–28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Deus diz a Moisés como usar o sangue do segundo carneiro para terminar de consagrar Arão, seus filhos e as roupas deles.</w:t>
      </w:r>
    </w:p>
    <w:p>
      <w:pPr/>
      <w:r>
        <w:rPr>
          <w:lang w:val="pt_PT" w:bidi="pt_PT"/>
        </w:rPr>
      </w:r>
      <w:r>
        <w:rPr>
          <w:b/>
          <w:lang w:val="pt_PT" w:bidi="pt_PT"/>
        </w:rPr>
        <w:t>Na segunda cena:</w:t>
      </w:r>
      <w:r>
        <w:rPr>
          <w:lang w:val="pt_PT" w:bidi="pt_PT"/>
        </w:rPr>
        <w:t xml:space="preserve"> Deus diz a Moisés como apresentar o segundo carneiro e o pão como uma oferta movida.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E o povo de Israel que está observando</w:t>
      </w:r>
    </w:p>
    <w:p>
      <w:pPr/>
      <w:r>
        <w:rPr>
          <w:lang w:val="pt_PT" w:bidi="pt_PT"/>
        </w:rPr>
      </w:r>
      <w:r>
        <w:rPr>
          <w:lang w:val="pt_PT" w:bidi="pt_PT"/>
        </w:rPr>
        <w:t>Em grupo, prestem atenção às partes do cenário da passagem:</w:t>
      </w:r>
    </w:p>
    <w:p>
      <w:pPr/>
      <w:r>
        <w:rPr>
          <w:lang w:val="pt_PT" w:bidi="pt_PT"/>
        </w:rPr>
      </w:r>
      <w:r>
        <w:rPr>
          <w:lang w:val="pt_PT" w:bidi="pt_PT"/>
        </w:rPr>
        <w:t>Esta seção faz parte de uma série de mandamentos que Deus dá a Moisés no Monte Sinai. Aqui, Deus está dando as instruções para dedicar os sacerdotes para servir a Deus. Na passagem anterior, Deus disse a Moisés o que fazer com o primeiro carneiro. Agora Deus está descrevendo como Moisés deve oferecer em sacrifício o segundo carneiro. Deus usa palavras que mostram que cada uma das etapas deve ser feita em uma ordem específica. Moisés deve fazê-los no mesmo dia que o restante das instruções. Moisés não começará a realizar estas etapas até que Deus tenha terminado de contar todas as etapas a ele.</w:t>
      </w:r>
    </w:p>
    <w:p>
      <w:pPr/>
      <w:r>
        <w:rPr>
          <w:lang w:val="pt_PT" w:bidi="pt_PT"/>
        </w:rPr>
      </w:r>
      <w:r>
        <w:rPr>
          <w:lang w:val="pt_PT" w:bidi="pt_PT"/>
        </w:rPr>
        <w:t>Parem aqui e discutam o seguinte em grupo: forneçam um conjunto de instruções para algo que tenha apenas algumas etapas, como escovar os dentes. Então dê um conjunto de instruções para algo que tem muitas etapas, como uma receita. Ouçam palavras que mostram uma ordem específica e frases que mostram como cada etapa ajuda a próxima etapa. Prestem atenção a frases que lembram o ouvinte das etapas anteriores. Pause o áudio aqui.</w:t>
      </w:r>
    </w:p>
    <w:p>
      <w:pPr/>
      <w:r>
        <w:rPr>
          <w:lang w:val="pt_PT" w:bidi="pt_PT"/>
        </w:rPr>
      </w:r>
      <w:r>
        <w:rPr>
          <w:lang w:val="pt_PT" w:bidi="pt_PT"/>
        </w:rPr>
        <w:t>Como esta é a terceira parte da cerimônia de dedicação, Moisés, Arão e os filhos de Arão já estariam no tabernáculo, ou na tenda do encontro. Sabemos por outra passagem sobre esse evento que Moisés também reuniu o povo de Israel. No entanto, Moisés não menciona esse fato nesta passagem. O segundo carneiro também estará lá, juntamente com o pão e as ferramentas apropriadas para fazer o sacrifício.</w:t>
      </w:r>
    </w:p>
    <w:p>
      <w:pPr/>
      <w:r>
        <w:rPr>
          <w:lang w:val="pt_PT" w:bidi="pt_PT"/>
        </w:rPr>
      </w:r>
      <w:r>
        <w:rPr>
          <w:lang w:val="pt_PT" w:bidi="pt_PT"/>
        </w:rPr>
        <w:t>Parem aqui e, em grupo, olhem para uma imagem do tabernáculo. Pause este áudio aqui.</w:t>
      </w:r>
    </w:p>
    <w:p>
      <w:pPr/>
      <w:r>
        <w:rPr>
          <w:lang w:val="pt_PT" w:bidi="pt_PT"/>
        </w:rPr>
      </w:r>
      <w:r>
        <w:rPr>
          <w:lang w:val="pt_PT" w:bidi="pt_PT"/>
        </w:rPr>
        <w:t>Deus diz a Moisés que Arão e seus filhos devem colocar as mãos sobre o carneiro enquanto Moisés corta a garganta do carneiro com uma faca para matá-lo. Como antes, Moisés coletaria o sangue em um recipiente. Outras pessoas podem ter ajudado Moisés a segurar o animal e recolher o sangue. Moisés deve pegar um pouco do sangue, provavelmente com o dedo dele, e colocá-lo no lóbulo da orelha direita de Arão, no polegar da mão direita e no dedão do pé direito dele. Então ele deve fazer o mesmo pelos filhos de Arão. Moisés não está deixando os sacerdotes muito ensanguentados, mas apenas colocando uma pequena quantidade, para que o sangue esteja na parte superior, no meio e na parte inferior dos sacerdotes.</w:t>
      </w:r>
    </w:p>
    <w:p>
      <w:pPr/>
      <w:r>
        <w:rPr>
          <w:lang w:val="pt_PT" w:bidi="pt_PT"/>
        </w:rPr>
      </w:r>
      <w:r>
        <w:rPr>
          <w:lang w:val="pt_PT" w:bidi="pt_PT"/>
        </w:rPr>
        <w:t>Então Moisés deve pegar o restante do sangue e aspergi-lo nas laterais do altar, como ele fez com o sangue do primeiro carneiro. Usando o seu dedo, Moisés deve retirar um pouco de sangue da lateral do altar e misturá-lo com o óleo da unção. Moisés obteria apenas algumas gotas de sangue. A mistura terá muito mais óleo do que sangue. Moisés deve então aspergir a mistura de óleo e sangue primeiro sobre Arão e suas roupas, e depois sobre os filhos de Arão e as roupas deles. As roupas dos sacerdotes não seriam molhadas ou encharcadas. Moisés apenas colocaria algumas gotas sobre os sacerdotes. Deus diz que agora Arão, seus filhos e as roupas deles são consagrados.</w:t>
      </w:r>
    </w:p>
    <w:p>
      <w:pPr/>
      <w:r>
        <w:rPr>
          <w:lang w:val="pt_PT" w:bidi="pt_PT"/>
        </w:rPr>
      </w:r>
      <w:r>
        <w:rPr>
          <w:lang w:val="pt_PT" w:bidi="pt_PT"/>
        </w:rPr>
        <w:t>Parem aqui e discutam o seguinte em grupo: falem sobre cerimônias em sua cultura onde as pessoas devem aspergir ou derramar um líquido sobre alguém ou algo. Quais líquidos vocês usam? Por que as pessoas usam esses líquidos? O que significa quando alguém derrama o líquido? Qual é a importância da quantidade de líquido? Se possível, pegue um copo de água e derrame-a em várias quantidades. Despeje apenas algumas gotas, ou mergulhe o dedo na água para aspergir a água. Derrame rapidamente o restante contra a lateral de algo, como uma parede externa, para fazer respingar. Discutam as palavras diferentes que vocês usariam para essas ações. Pause o áudio aqui.</w:t>
      </w:r>
    </w:p>
    <w:p>
      <w:pPr/>
      <w:r>
        <w:rPr>
          <w:lang w:val="pt_PT" w:bidi="pt_PT"/>
        </w:rPr>
      </w:r>
      <w:r>
        <w:rPr>
          <w:lang w:val="pt_PT" w:bidi="pt_PT"/>
        </w:rPr>
        <w:t>A cerimônia de dedicação dos sacerdotes ainda não terminou. Na segunda cena, Deus descreve as próximas etapas para o segundo carneiro e o pão. Moisés deve abrir o carneiro para remover toda a gordura — incluindo a gordura dos órgãos internos — a cauda gorda, o lóbulo do fígado, ambos os rins com a gordura neles e a coxa direita. A coxa direita é a parte superior da perna traseira direita, entre a articulação superior e o quadril. Esses são todos bons pedaços do animal. Moisés também deve recolher três pedaços de pão. Moisés já havia preparado os pães e os trazido para perto em um cesto. Moisés deve pegar da cesta um pão inteiro, um bolo e uma bolacha fina. Nenhum dos pães contém fermento, por isso são todos, em sua maioria, pães achatados em formatos ligeiramente diferentes. Estes são os pães que Deus disse a Moisés para fazer e colocar em um cesto em uma passagem anterior.</w:t>
      </w:r>
    </w:p>
    <w:p>
      <w:pPr/>
      <w:r>
        <w:rPr>
          <w:lang w:val="pt_PT" w:bidi="pt_PT"/>
        </w:rPr>
      </w:r>
      <w:r>
        <w:rPr>
          <w:lang w:val="pt_PT" w:bidi="pt_PT"/>
        </w:rPr>
        <w:t>Parem aqui e discutam o seguinte em grupo: falem sobre os melhores ou mais caros tipos de alimentos em sua cultura, especialmente carnes. O que os torna os melhores? Quão difíceis são esses alimentos para as pessoas fazerem ou obterem? Quem geralmente tem essas comidas boas? Pause o áudio aqui.</w:t>
      </w:r>
    </w:p>
    <w:p>
      <w:pPr/>
      <w:r>
        <w:rPr>
          <w:lang w:val="pt_PT" w:bidi="pt_PT"/>
        </w:rPr>
      </w:r>
      <w:r>
        <w:rPr>
          <w:lang w:val="pt_PT" w:bidi="pt_PT"/>
        </w:rPr>
        <w:t>Moisés deverá colocar esses pães e a carne que ele havia recolhido nas mãos de Arão e seus filhos. Arão e seus filhos provavelmente estavam de pé, com as mãos estendidas diante deles e com as palmas das mãos voltadas para cima. Deus diz a Moisés para fazer os sacerdotes moverem o alimento diante de Yahweh como uma oferta movida. Os sacerdotes levantavam e abaixavam os itens, talvez várias vezes. Isso mostra que os sacerdotes dedicaram esses pedaços a Yahweh como um presente especial.</w:t>
      </w:r>
    </w:p>
    <w:p>
      <w:pPr/>
      <w:r>
        <w:rPr>
          <w:lang w:val="pt_PT" w:bidi="pt_PT"/>
        </w:rPr>
      </w:r>
      <w:r>
        <w:rPr>
          <w:lang w:val="pt_PT" w:bidi="pt_PT"/>
        </w:rPr>
        <w:t>Moisés deve pegar a carne e o pão das mãos dos sacerdotes e colocar os itens no altar. Se Moisés não está queimando a coxa neste momento, ele pode tê-la retirado da pilha de carne. Deus diz que Moisés deve queimar a carne e o pão juntamente com o holocausto do carneiro. Isso pode significar que Moisés deve queimar esses itens como um holocausto. Ou significa que o primeiro carneiro ainda está queimando e que Moisés deve colocar os pedaços de carne do segundo carneiro e o pão por cima. Deus diz novamente que esse é um aroma agradável a Yahweh, uma oferta de alimento a Yahweh.</w:t>
      </w:r>
    </w:p>
    <w:p>
      <w:pPr/>
      <w:r>
        <w:rPr>
          <w:lang w:val="pt_PT" w:bidi="pt_PT"/>
        </w:rPr>
      </w:r>
      <w:r>
        <w:rPr>
          <w:lang w:val="pt_PT" w:bidi="pt_PT"/>
        </w:rPr>
        <w:t>Parem aqui e, em grupo, olhem para uma imagem do altar. Pause este áudio aqui.</w:t>
      </w:r>
    </w:p>
    <w:p>
      <w:pPr/>
      <w:r>
        <w:rPr>
          <w:lang w:val="pt_PT" w:bidi="pt_PT"/>
        </w:rPr>
      </w:r>
      <w:r>
        <w:rPr>
          <w:lang w:val="pt_PT" w:bidi="pt_PT"/>
        </w:rPr>
        <w:t>Então Moisés deve pegar o peito do segundo carneiro e movê-lo diante de Yahweh. Esta porção pertencerá a Moisés ou aos sacerdotes. Deus não diz que alguém deve comê-la imediatamente, então provavelmente Moisés separa a carne para mais tarde.</w:t>
      </w:r>
    </w:p>
    <w:p>
      <w:pPr/>
      <w:r>
        <w:rPr>
          <w:lang w:val="pt_PT" w:bidi="pt_PT"/>
        </w:rPr>
      </w:r>
      <w:r>
        <w:rPr>
          <w:lang w:val="pt_PT" w:bidi="pt_PT"/>
        </w:rPr>
        <w:t>Deus diz que sempre que os israelitas realizarem cerimônias de ordenação, eles devem sempre consagrar o peito e a coxa. Esses pedaços pertencerão a Arão e seus filhos. Para consagrar os pedaços, os sacerdotes devem mover o peito diante de Deus e separar, ou dedicar, a coxa a Deus. Então os sacerdotes podem ter esses pedaços. Os sacerdotes devem fazer a mesma coisa com o peito e a coxa quando os israelitas trouxerem ofertas de comunhão. Essas ofertas mostram que os israelitas querem ter comunhão com Deus e celebrar seu relacionamento com ele. O povo dedicará um animal a Yahweh e Deus dará o peito e a coxa aos sacerdotes.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29.19–28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O povo de Israel que está observando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está descrevendo as próximas etapas para preparar os sacerdotes para servir a Deus. Deus diz a Moisés: "Isso é o que você deve fazer com o segundo carneiro. Arão e seus filhos devem colocar as mãos sobre a cabeça do carneiro. Enquanto as mãos deles estão sobre a cabeça, você deve cortar a garganta com uma faca para matá-lo. Recolha o sangue do carneiro. Coloque um pouco do sangue no lóbulo da orelha direita de Arão, no polegar direito e no dedão do pé direito dele. Faça o mesmo para cada um de seus filhos. Asperje o restante do sangue nas laterais do altar. Agora pegue um pouco do sangue do altar e misture-o com o óleo da unção. Asperje esta mistura sobre Arão e suas roupas. Faça o mesmo com seus filhos e as roupas deles. Dessa maneira, você dedicará Arão, seus filhos e as roupas deles a 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Arão e seus filhos: “O que vocês estão sentindo ou pensando?”. Eles podem responder coisas como: "Sinto-me honrado por ter essa responsabilidade", ou "Espero poder honrar a Deus nesta função", ou "Este processo é estranho para mim, mas confio que essa é a coisa certa a fazer".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"Corte toda a gordura do carneiro, incluindo a gordura dos órgãos internos. Também corte a cauda gorda, a cobertura do fígado, ambos os rins com a sua gordura e a coxa direita. Recolha esses pedaços. Todas essas coisas são do carneiro que você deve usar quando dedica os sacerdotes para me servirem. Também pegue um pedaço de cada tipo de pão do cesto que você colocou na entrada do tabernáculo. Você pegará um pão inteiro, um bolo e uma bolacha fina. Coloque os três pedaços de pão e a carne que você recolheu nas mãos de Arão e seus filhos. Diga a eles para levantarem tudo para mostrar que o estão dedicando a mim, Yahweh. Então pegue o pão e a carne das mãos dos sacerdotes e coloque-os no altar. Queime-os sobre o holocausto que já está sobre o altar. A fumaça subirá até mim como um aroma agradável de alimento, e verei que é bom.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"Eu me importo com essas pessoas, por isso darei a elas instruções que as ajudarão", ou "Quando as pessoas oferecem sacrifícios a mim, fico satisfeito, uma vez que elas estão seguindo minhas ordens".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"Agora corte o peito do segundo carneiro", diz Deus, "e mova-o diante de mim. Esta será a sua porção do animal".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"Isso é muita informação. Espero que me lembre de tudo", ou "Posso ver que Deus se importa conosco, uma vez que ele garante que tudo seja cuidado", ou "Ainda estou surpreso por Deus estar falando comigo e por ele querer garantir que ainda possamos interagir no futuro".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"Quando um sacerdote for ordenado no futuro", Deus diz, "você deverá tornar santas as duas partes do carneiro que são oferecidas a mim. Estes são o peito que o sacerdote levanta e a coxa que ele separa, ou dedica, a mim. No futuro, quando qualquer israelita me oferecer o peito e a coxa de um carneiro, seja para ordenar um sacerdote ou para restaurar a comunhão com outras pessoas, a carne me é dedicada e os sacerdotes devem comê-la. Esta lei nunca mudará".</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29.19–28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Deus</w:t>
      </w:r>
      <w:r>
        <w:rPr>
          <w:lang w:val="pt_PT" w:bidi="pt_PT"/>
        </w:rPr>
        <w:t xml:space="preserve"> diz a Moisés para </w:t>
      </w:r>
      <w:r>
        <w:rPr>
          <w:b/>
          <w:lang w:val="pt_PT" w:bidi="pt_PT"/>
        </w:rPr>
        <w:t>abater</w:t>
      </w:r>
      <w:r>
        <w:rPr>
          <w:lang w:val="pt_PT" w:bidi="pt_PT"/>
        </w:rPr>
        <w:t xml:space="preserve"> o carneiro. Isso significa matar o carneiro, o que Moisés faria cortando a garganta do carneiro. Usem a mesma palavra ou frase para abater que vocês usaram em passagens anteriores.</w:t>
      </w:r>
    </w:p>
    <w:p>
      <w:pPr/>
      <w:r>
        <w:rPr>
          <w:lang w:val="pt_PT" w:bidi="pt_PT"/>
        </w:rPr>
      </w:r>
      <w:r>
        <w:rPr>
          <w:lang w:val="pt_PT" w:bidi="pt_PT"/>
        </w:rPr>
        <w:t xml:space="preserve">Depois que Moisés mata o carneiro, Deus diz para colocar um pouco do </w:t>
      </w:r>
      <w:r>
        <w:rPr>
          <w:b/>
          <w:lang w:val="pt_PT" w:bidi="pt_PT"/>
        </w:rPr>
        <w:t>sangue</w:t>
      </w:r>
      <w:r>
        <w:rPr>
          <w:lang w:val="pt_PT" w:bidi="pt_PT"/>
        </w:rPr>
        <w:t xml:space="preserve"> no </w:t>
      </w:r>
      <w:r>
        <w:rPr>
          <w:b/>
          <w:lang w:val="pt_PT" w:bidi="pt_PT"/>
        </w:rPr>
        <w:t>lóbulo</w:t>
      </w:r>
      <w:r>
        <w:rPr>
          <w:lang w:val="pt_PT" w:bidi="pt_PT"/>
        </w:rPr>
        <w:t xml:space="preserve"> da orelha direita de Arão. Um lóbulo é uma parte arredondada e achatada de algo. O lóbulo da orelha de Arão é a parte inferior de sua orelha Mais tarde, Deus pede a Moisés que recolha o lóbulo do fígado. Esta é a parte gordurosa arredondada do fígado, que é a melhor parte do fígado. Vocês podem simplesmente dizer "a melhor parte do fígado" em sua tradução.</w:t>
      </w:r>
    </w:p>
    <w:p>
      <w:pPr/>
      <w:r>
        <w:rPr>
          <w:lang w:val="pt_PT" w:bidi="pt_PT"/>
        </w:rPr>
      </w:r>
      <w:r>
        <w:rPr>
          <w:lang w:val="pt_PT" w:bidi="pt_PT"/>
        </w:rPr>
        <w:t xml:space="preserve">As pessoas usavam sangue para consagrar algo, ou torná-lo </w:t>
      </w:r>
      <w:r>
        <w:rPr>
          <w:b/>
          <w:lang w:val="pt_PT" w:bidi="pt_PT"/>
        </w:rPr>
        <w:t>santo</w:t>
      </w:r>
      <w:r>
        <w:rPr>
          <w:lang w:val="pt_PT" w:bidi="pt_PT"/>
        </w:rPr>
        <w:t xml:space="preserve">. Para mais informações sobre </w:t>
      </w:r>
      <w:r>
        <w:rPr>
          <w:b/>
          <w:lang w:val="pt_PT" w:bidi="pt_PT"/>
        </w:rPr>
        <w:t>sangue</w:t>
      </w:r>
      <w:r>
        <w:rPr>
          <w:lang w:val="pt_PT" w:bidi="pt_PT"/>
        </w:rPr>
        <w:t>, consultem o Glossário Mestre.</w:t>
      </w:r>
    </w:p>
    <w:p>
      <w:pPr/>
      <w:r>
        <w:rPr>
          <w:lang w:val="pt_PT" w:bidi="pt_PT"/>
        </w:rPr>
      </w:r>
      <w:r>
        <w:rPr>
          <w:lang w:val="pt_PT" w:bidi="pt_PT"/>
        </w:rPr>
        <w:t xml:space="preserve">Deus diz a Moisés para colocar um pouco do sangue do carneiro nas laterais do </w:t>
      </w:r>
      <w:r>
        <w:rPr>
          <w:b/>
          <w:lang w:val="pt_PT" w:bidi="pt_PT"/>
        </w:rPr>
        <w:t>altar</w:t>
      </w:r>
      <w:r>
        <w:rPr>
          <w:lang w:val="pt_PT" w:bidi="pt_PT"/>
        </w:rPr>
        <w:t xml:space="preserve">. Um altar é um lugar onde as pessoas oferecem presentes, como animais, e os queimam como uma oferta a Deus. Para mais informações sobre o </w:t>
      </w:r>
      <w:r>
        <w:rPr>
          <w:b/>
          <w:lang w:val="pt_PT" w:bidi="pt_PT"/>
        </w:rPr>
        <w:t>altar</w:t>
      </w:r>
      <w:r>
        <w:rPr>
          <w:lang w:val="pt_PT" w:bidi="pt_PT"/>
        </w:rPr>
        <w:t>, consultem o Glossário Mestre. Usem a mesma palavra ou frase para altar que vocês usaram em passagens anteriores.</w:t>
      </w:r>
    </w:p>
    <w:p>
      <w:pPr/>
      <w:r>
        <w:rPr>
          <w:lang w:val="pt_PT" w:bidi="pt_PT"/>
        </w:rPr>
      </w:r>
      <w:r>
        <w:rPr>
          <w:lang w:val="pt_PT" w:bidi="pt_PT"/>
        </w:rPr>
        <w:t>Parem aqui e, em grupo, olhem para uma imagem do altar novamente. Pause este áudio aqui.</w:t>
      </w:r>
    </w:p>
    <w:p>
      <w:pPr/>
      <w:r>
        <w:rPr>
          <w:lang w:val="pt_PT" w:bidi="pt_PT"/>
        </w:rPr>
      </w:r>
      <w:r>
        <w:rPr>
          <w:lang w:val="pt_PT" w:bidi="pt_PT"/>
        </w:rPr>
        <w:t xml:space="preserve">Deus diz a Moisés para misturar um pouco de sangue com o </w:t>
      </w:r>
      <w:r>
        <w:rPr>
          <w:b/>
          <w:lang w:val="pt_PT" w:bidi="pt_PT"/>
        </w:rPr>
        <w:t>óleo da unção</w:t>
      </w:r>
      <w:r>
        <w:rPr>
          <w:lang w:val="pt_PT" w:bidi="pt_PT"/>
        </w:rPr>
        <w:t>. O óleo da unção é uma mistura especial de azeite e especiarias preciosas e perfumadas. Usem a mesma palavra ou frase para óleo da unção que vocês usaram em passagens anteriores.</w:t>
      </w:r>
    </w:p>
    <w:p>
      <w:pPr/>
      <w:r>
        <w:rPr>
          <w:lang w:val="pt_PT" w:bidi="pt_PT"/>
        </w:rPr>
      </w:r>
      <w:r>
        <w:rPr>
          <w:lang w:val="pt_PT" w:bidi="pt_PT"/>
        </w:rPr>
        <w:t xml:space="preserve">Deus diz que, ao aspergir a mistura de óleo e sangue sobre os </w:t>
      </w:r>
      <w:r>
        <w:rPr>
          <w:b/>
          <w:lang w:val="pt_PT" w:bidi="pt_PT"/>
        </w:rPr>
        <w:t>sacerdotes</w:t>
      </w:r>
      <w:r>
        <w:rPr>
          <w:lang w:val="pt_PT" w:bidi="pt_PT"/>
        </w:rPr>
        <w:t xml:space="preserve">, Moisés </w:t>
      </w:r>
      <w:r>
        <w:rPr>
          <w:b/>
          <w:lang w:val="pt_PT" w:bidi="pt_PT"/>
        </w:rPr>
        <w:t>consagrará</w:t>
      </w:r>
      <w:r>
        <w:rPr>
          <w:lang w:val="pt_PT" w:bidi="pt_PT"/>
        </w:rPr>
        <w:t xml:space="preserve"> os sacerdotes e suas roupas. Consagrar significa tornar ou dedicar algo ou alguém como santo e separado para Deus. Para mais informações sobre </w:t>
      </w:r>
      <w:r>
        <w:rPr>
          <w:b/>
          <w:lang w:val="pt_PT" w:bidi="pt_PT"/>
        </w:rPr>
        <w:t>consagrar</w:t>
      </w:r>
      <w:r>
        <w:rPr>
          <w:lang w:val="pt_PT" w:bidi="pt_PT"/>
        </w:rPr>
        <w:t xml:space="preserve">, consultem o Glossário Mestre. Usem a mesma palavra ou frase para consagrar que vocês usaram em passagens anteriores. </w:t>
      </w:r>
    </w:p>
    <w:p>
      <w:pPr/>
      <w:r>
        <w:rPr>
          <w:lang w:val="pt_PT" w:bidi="pt_PT"/>
        </w:rPr>
      </w:r>
      <w:r>
        <w:rPr>
          <w:lang w:val="pt_PT" w:bidi="pt_PT"/>
        </w:rPr>
        <w:t xml:space="preserve">Enquanto Deus está dando as próximas etapas, Deus esclarece que este carneiro é para a </w:t>
      </w:r>
      <w:r>
        <w:rPr>
          <w:b/>
          <w:lang w:val="pt_PT" w:bidi="pt_PT"/>
        </w:rPr>
        <w:t>ordenação</w:t>
      </w:r>
      <w:r>
        <w:rPr>
          <w:lang w:val="pt_PT" w:bidi="pt_PT"/>
        </w:rPr>
        <w:t xml:space="preserve">. Ordenação é o processo de </w:t>
      </w:r>
      <w:r>
        <w:rPr>
          <w:b/>
          <w:lang w:val="pt_PT" w:bidi="pt_PT"/>
        </w:rPr>
        <w:t>ordenar</w:t>
      </w:r>
      <w:r>
        <w:rPr>
          <w:lang w:val="pt_PT" w:bidi="pt_PT"/>
        </w:rPr>
        <w:t>, que significa oficialmente tornar alguém um sacerdote. Usem a mesma palavra ou frase para ordenação que vocês usaram em passagens anteriores.</w:t>
      </w:r>
    </w:p>
    <w:p>
      <w:pPr/>
      <w:r>
        <w:rPr>
          <w:lang w:val="pt_PT" w:bidi="pt_PT"/>
        </w:rPr>
      </w:r>
      <w:r>
        <w:rPr>
          <w:lang w:val="pt_PT" w:bidi="pt_PT"/>
        </w:rPr>
        <w:t xml:space="preserve">Deus diz a Moisés para recolher um de cada tipo de </w:t>
      </w:r>
      <w:r>
        <w:rPr>
          <w:b/>
          <w:lang w:val="pt_PT" w:bidi="pt_PT"/>
        </w:rPr>
        <w:t>pão</w:t>
      </w:r>
      <w:r>
        <w:rPr>
          <w:lang w:val="pt_PT" w:bidi="pt_PT"/>
        </w:rPr>
        <w:t>. Deus já havia dito a Moisés que ele deveria fazer três tipos de pão sem fermento, portanto eles seriam pães achatados. Moisés fez pães arredondados sem óleo, bolos enriquecidos com azeite de oliva, e finas bolachas untadas, ou cobertas, com azeite de oliva. Usem a mesma palavra ou frase para cada tipo de pão que vocês usaram em passagens anteriores.</w:t>
      </w:r>
    </w:p>
    <w:p>
      <w:pPr/>
      <w:r>
        <w:rPr>
          <w:lang w:val="pt_PT" w:bidi="pt_PT"/>
        </w:rPr>
      </w:r>
      <w:r>
        <w:rPr>
          <w:lang w:val="pt_PT" w:bidi="pt_PT"/>
        </w:rPr>
        <w:t xml:space="preserve">Moisés deve apresentar certos pedaços do carneiro e do pão como uma </w:t>
      </w:r>
      <w:r>
        <w:rPr>
          <w:b/>
          <w:lang w:val="pt_PT" w:bidi="pt_PT"/>
        </w:rPr>
        <w:t>oferta movida</w:t>
      </w:r>
      <w:r>
        <w:rPr>
          <w:lang w:val="pt_PT" w:bidi="pt_PT"/>
        </w:rPr>
        <w:t xml:space="preserve"> a </w:t>
      </w:r>
      <w:r>
        <w:rPr>
          <w:b/>
          <w:lang w:val="pt_PT" w:bidi="pt_PT"/>
        </w:rPr>
        <w:t>Yahweh</w:t>
      </w:r>
      <w:r>
        <w:rPr>
          <w:lang w:val="pt_PT" w:bidi="pt_PT"/>
        </w:rPr>
        <w:t>. Uma oferta movida, ou uma oferta alçada, é um presente que as pessoas levantavam e abaixavam para mostrar que era dedicada a Deus.</w:t>
      </w:r>
    </w:p>
    <w:p>
      <w:pPr/>
      <w:r>
        <w:rPr>
          <w:lang w:val="pt_PT" w:bidi="pt_PT"/>
        </w:rPr>
      </w:r>
      <w:r>
        <w:rPr>
          <w:lang w:val="pt_PT" w:bidi="pt_PT"/>
        </w:rPr>
        <w:t>Parem aqui e discutam em grupo qual palavra ou frase vocês usarão para oferta movida. Se vocês já traduziram essa palavra em outro livro da Bíblia, usem a mesma palavra que vocês usaram lá. Pause este áudio aqui.</w:t>
      </w:r>
    </w:p>
    <w:p>
      <w:pPr/>
      <w:r>
        <w:rPr>
          <w:lang w:val="pt_PT" w:bidi="pt_PT"/>
        </w:rPr>
      </w:r>
      <w:r>
        <w:rPr>
          <w:lang w:val="pt_PT" w:bidi="pt_PT"/>
        </w:rPr>
        <w:t xml:space="preserve">Deus usa especificamente seu nome único, </w:t>
      </w:r>
      <w:r>
        <w:rPr>
          <w:b/>
          <w:lang w:val="pt_PT" w:bidi="pt_PT"/>
        </w:rPr>
        <w:t>Yahweh</w:t>
      </w:r>
      <w:r>
        <w:rPr>
          <w:lang w:val="pt_PT" w:bidi="pt_PT"/>
        </w:rPr>
        <w:t xml:space="preserve">, várias vezes. Yahweh é o nome próprio de Deus. Yahweh é um nome único — nenhuma outra religião na terra ao redor de </w:t>
      </w:r>
      <w:r>
        <w:rPr>
          <w:b/>
          <w:lang w:val="pt_PT" w:bidi="pt_PT"/>
        </w:rPr>
        <w:t>Israel</w:t>
      </w:r>
      <w:r>
        <w:rPr>
          <w:lang w:val="pt_PT" w:bidi="pt_PT"/>
        </w:rPr>
        <w:t xml:space="preserve"> usou um nome como esse para o seu deus. Deus diz que o pão está na presença de Yahweh, o que significa que está na frente da tenda do encontro. Deus também diz que Moisés e o povo devem fazer as ofertas movidas especificamente a Yahweh, e que essas ofertas são agradáveis a Yahweh. As porções dos sacerdotes vêm dos presentes a Yahweh. Deus está enfatizando que todas essas ações são feitas para Deus especificamente. Para mais informações sobre </w:t>
      </w:r>
      <w:r>
        <w:rPr>
          <w:b/>
          <w:lang w:val="pt_PT" w:bidi="pt_PT"/>
        </w:rPr>
        <w:t>Yahweh</w:t>
      </w:r>
      <w:r>
        <w:rPr>
          <w:lang w:val="pt_PT" w:bidi="pt_PT"/>
        </w:rPr>
        <w:t>, consultem o Glossário Mestre. Usem a mesma palavra ou frase para Yahweh que vocês usaram em passagens anteriores.</w:t>
      </w:r>
    </w:p>
    <w:p>
      <w:pPr/>
      <w:r>
        <w:rPr>
          <w:lang w:val="pt_PT" w:bidi="pt_PT"/>
        </w:rPr>
      </w:r>
      <w:r>
        <w:rPr>
          <w:lang w:val="pt_PT" w:bidi="pt_PT"/>
        </w:rPr>
        <w:t xml:space="preserve">Deus diz para queimar a oferta movida como um </w:t>
      </w:r>
      <w:r>
        <w:rPr>
          <w:b/>
          <w:lang w:val="pt_PT" w:bidi="pt_PT"/>
        </w:rPr>
        <w:t>holocausto</w:t>
      </w:r>
      <w:r>
        <w:rPr>
          <w:lang w:val="pt_PT" w:bidi="pt_PT"/>
        </w:rPr>
        <w:t xml:space="preserve">. As pessoas ofereciam holocaustos </w:t>
      </w:r>
      <w:r>
        <w:rPr>
          <w:b/>
          <w:lang w:val="pt_PT" w:bidi="pt_PT"/>
        </w:rPr>
        <w:t>sacrificando</w:t>
      </w:r>
      <w:r>
        <w:rPr>
          <w:lang w:val="pt_PT" w:bidi="pt_PT"/>
        </w:rPr>
        <w:t xml:space="preserve"> animais a Deus e queimando-os completamente sobre o altar. Para mais informações sobre </w:t>
      </w:r>
      <w:r>
        <w:rPr>
          <w:b/>
          <w:lang w:val="pt_PT" w:bidi="pt_PT"/>
        </w:rPr>
        <w:t>holocaustos</w:t>
      </w:r>
      <w:r>
        <w:rPr>
          <w:lang w:val="pt_PT" w:bidi="pt_PT"/>
        </w:rPr>
        <w:t>, consultem o Glossário Mestre. Usem a mesma palavra ou frase para holocausto que vocês usaram em passagens anteriores.</w:t>
      </w:r>
    </w:p>
    <w:p>
      <w:pPr/>
      <w:r>
        <w:rPr>
          <w:lang w:val="pt_PT" w:bidi="pt_PT"/>
        </w:rPr>
      </w:r>
      <w:r>
        <w:rPr>
          <w:lang w:val="pt_PT" w:bidi="pt_PT"/>
        </w:rPr>
        <w:t xml:space="preserve">Deus diz que a oferta movida também é uma oferta de alimento e diz que é um </w:t>
      </w:r>
      <w:r>
        <w:rPr>
          <w:b/>
          <w:lang w:val="pt_PT" w:bidi="pt_PT"/>
        </w:rPr>
        <w:t>aroma</w:t>
      </w:r>
      <w:r>
        <w:rPr>
          <w:lang w:val="pt_PT" w:bidi="pt_PT"/>
        </w:rPr>
        <w:t xml:space="preserve"> agradável. Aroma significa um bom cheiro. Isso não significa que essa oferta seja alimento para Deus comer. A fumaça do sacrifício que ardia subia ao céu e mostrava simbolicamente que as pessoas estavam dando a oferta a Deus e a ninguém mais.</w:t>
      </w:r>
    </w:p>
    <w:p>
      <w:pPr/>
      <w:r>
        <w:rPr>
          <w:lang w:val="pt_PT" w:bidi="pt_PT"/>
        </w:rPr>
      </w:r>
      <w:r>
        <w:rPr>
          <w:lang w:val="pt_PT" w:bidi="pt_PT"/>
        </w:rPr>
        <w:t xml:space="preserve">Deus diz que o peito e a coxa de uma </w:t>
      </w:r>
      <w:r>
        <w:rPr>
          <w:b/>
          <w:lang w:val="pt_PT" w:bidi="pt_PT"/>
        </w:rPr>
        <w:t>oferta de comunhão</w:t>
      </w:r>
      <w:r>
        <w:rPr>
          <w:lang w:val="pt_PT" w:bidi="pt_PT"/>
        </w:rPr>
        <w:t xml:space="preserve"> sempre pertencerão aos sacerdotes. Uma oferta de comunhão, também chamada de oferta pacífica, é uma oferta que as pessoas levavam a Deus para restaurar a paz com outra pessoa. Para mais informações sobre </w:t>
      </w:r>
      <w:r>
        <w:rPr>
          <w:b/>
          <w:lang w:val="pt_PT" w:bidi="pt_PT"/>
        </w:rPr>
        <w:t>ofertas</w:t>
      </w:r>
      <w:r>
        <w:rPr>
          <w:lang w:val="pt_PT" w:bidi="pt_PT"/>
        </w:rPr>
        <w:t xml:space="preserve">, </w:t>
      </w:r>
      <w:r>
        <w:rPr>
          <w:b/>
          <w:lang w:val="pt_PT" w:bidi="pt_PT"/>
        </w:rPr>
        <w:t>comunhão</w:t>
      </w:r>
      <w:r>
        <w:rPr>
          <w:lang w:val="pt_PT" w:bidi="pt_PT"/>
        </w:rPr>
        <w:t xml:space="preserve"> ou </w:t>
      </w:r>
      <w:r>
        <w:rPr>
          <w:b/>
          <w:lang w:val="pt_PT" w:bidi="pt_PT"/>
        </w:rPr>
        <w:t>paz</w:t>
      </w:r>
      <w:r>
        <w:rPr>
          <w:lang w:val="pt_PT" w:bidi="pt_PT"/>
        </w:rPr>
        <w:t xml:space="preserve">, consultem o Glossário Mestre. Usem a mesma palavra ou frase para </w:t>
      </w:r>
      <w:r>
        <w:rPr>
          <w:b/>
          <w:lang w:val="pt_PT" w:bidi="pt_PT"/>
        </w:rPr>
        <w:t>oferta de comunhão</w:t>
      </w:r>
      <w:r>
        <w:rPr>
          <w:lang w:val="pt_PT" w:bidi="pt_PT"/>
        </w:rPr>
        <w:t xml:space="preserve">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29:29–37</w:t>
      </w:r>
      <w:r>
        <w:rPr>
          <w:lang w:val="pt_PT" w:bidi="pt_PT"/>
        </w:rPr>
      </w:r>
    </w:p>
    <w:p>
      <w:pPr>
        <w:pStyle w:val="Heading3"/>
      </w:pPr>
      <w:r>
        <w:rPr>
          <w:lang w:val="pt_PT" w:bidi="pt_PT"/>
        </w:rPr>
        <w:t>Ouvir e Sentir</w:t>
      </w:r>
    </w:p>
    <w:p>
      <w:pPr/>
      <w:r>
        <w:rPr>
          <w:lang w:val="pt_PT" w:bidi="pt_PT"/>
        </w:rPr>
      </w:r>
      <w:r>
        <w:rPr>
          <w:lang w:val="pt_PT" w:bidi="pt_PT"/>
        </w:rPr>
        <w:t>Nesta etapa, ouçam Êxodo 29.29–37 e guardem em seus corações.</w:t>
      </w:r>
    </w:p>
    <w:p>
      <w:pPr/>
      <w:r>
        <w:rPr>
          <w:lang w:val="pt_PT" w:bidi="pt_PT"/>
        </w:rPr>
      </w:r>
      <w:r>
        <w:rPr>
          <w:lang w:val="pt_PT" w:bidi="pt_PT"/>
        </w:rPr>
        <w:t>Ouçam uma versão em áudio de Êxodo 29.29–37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29.29–37 na tradução mais fácil de entender.</w:t>
      </w:r>
    </w:p>
    <w:p>
      <w:pPr/>
      <w:r>
        <w:rPr>
          <w:lang w:val="pt_PT" w:bidi="pt_PT"/>
        </w:rPr>
      </w:r>
      <w:r>
        <w:rPr>
          <w:lang w:val="pt_PT" w:bidi="pt_PT"/>
        </w:rPr>
        <w:t>Deus tem dado instruções a Moisés sobre como servir a Deus de uma maneira que seja boa e correta. Deus deu instruções a Moisés para fazer um lugar de adoração santo, ou separado, de uma maneira visível. Para os sacerdotes servirem lá, eles também devem ser separados. Nas seções anteriores, Deus disse a Moisés as primeiras etapas para dedicar os sacerdotes para servir a Deus. Agora Deus está descrevendo as próximas etapas do processo, bem como o que fazer no futuro. Deus dirá a Moisés todo o processo antes que Moisés siga as instruções.</w:t>
      </w:r>
    </w:p>
    <w:p>
      <w:pPr/>
      <w:r>
        <w:rPr>
          <w:lang w:val="pt_PT" w:bidi="pt_PT"/>
        </w:rPr>
      </w:r>
      <w:r>
        <w:rPr>
          <w:lang w:val="pt_PT" w:bidi="pt_PT"/>
        </w:rPr>
        <w:t>Deus diz que as roupas sagradas, ou santas, de Arão, pertencerão a seus descendentes. Os descendentes de uma pessoa são seus filhos, netos e todas as gerações futuras da mesma família. Os sacerdotes serão homens, então isso é para os descendentes masculinos de Arão. Deus já deu instruções sobre como fazer essas roupas e como tornar as roupas santas, ou separadas. Quando o filho de Arão se tornar sumo sacerdote depois da morte de Arão, o filho de Arão usará as roupas de Arão. Então o neto de Arão fará o mesmo. Apenas um descendente de cada vez será sumo sacerdote e usará essas roupas. Eles usarão as roupas durante a cerimônia de ordenação. Outro sacerdote ungirá o descendente de Arão, derramando óleo sobre ele, e o ordenará seguindo as instruções que Deus deu.</w:t>
      </w:r>
    </w:p>
    <w:p>
      <w:pPr/>
      <w:r>
        <w:rPr>
          <w:lang w:val="pt_PT" w:bidi="pt_PT"/>
        </w:rPr>
      </w:r>
      <w:r>
        <w:rPr>
          <w:lang w:val="pt_PT" w:bidi="pt_PT"/>
        </w:rPr>
        <w:t>Parem aqui e discutam esta pergunta em grupo: quais itens vocês passam de pessoa para pessoa em sua sociedade, como uma coroa para um governante ou uma joia de mãe para filha? Por que vocês os dão à próxima pessoa? Por que é importante em sua cultura continuar usando os mesmos itens? Pause este áudio aqui.</w:t>
      </w:r>
    </w:p>
    <w:p>
      <w:pPr/>
      <w:r>
        <w:rPr>
          <w:lang w:val="pt_PT" w:bidi="pt_PT"/>
        </w:rPr>
      </w:r>
      <w:r>
        <w:rPr>
          <w:lang w:val="pt_PT" w:bidi="pt_PT"/>
        </w:rPr>
        <w:t>Deus esclarece que esse é o filho ou o descendente que ministrará, ou servirá a Deus, realizando seus deveres sacerdotais no Lugar Santo. O lugar santo do tabernáculo nesta passagem provavelmente se refere a qualquer lugar onde os sacerdotes possam realizar seus deveres a Deus. Às vezes as pessoas chamam o tabernáculo de "tenda do encontro". Para estar pronto para servir a Deus no lugar santo, o descendente deve ser santo. Ele se torna santo seguindo as instruções de Deus e usando as roupas santas de Arão por todos os sete dias da cerimônia de ordenação.</w:t>
      </w:r>
    </w:p>
    <w:p>
      <w:pPr/>
      <w:r>
        <w:rPr>
          <w:lang w:val="pt_PT" w:bidi="pt_PT"/>
        </w:rPr>
      </w:r>
      <w:r>
        <w:rPr>
          <w:lang w:val="pt_PT" w:bidi="pt_PT"/>
        </w:rPr>
        <w:t>Parem aqui e discutam esta pergunta em grupo: falem sobre momentos em que vocês devem usar roupas especiais para estarem em um local ou participarem de um evento. Que tipo de roupas vocês usam? Por que é importante que vocês usem certas roupas? O que aconteceria se vocês usassem as roupas erradas? Pause o áudio aqui.</w:t>
      </w:r>
    </w:p>
    <w:p>
      <w:pPr/>
      <w:r>
        <w:rPr>
          <w:lang w:val="pt_PT" w:bidi="pt_PT"/>
        </w:rPr>
      </w:r>
      <w:r>
        <w:rPr>
          <w:lang w:val="pt_PT" w:bidi="pt_PT"/>
        </w:rPr>
        <w:t>Em seguida, Deus retorna às instruções para a cerimônia de ordenação. Deus diz para pegar o carneiro para a ordenação, do qual Moisés já cortou e removeu alguns pedaços. Moisés deve cozinhar a carne fervendo-a, provavelmente em uma grande panela, em um lugar sagrado, ou santo. Deus não diz quais pedaços de carne cozinhar. Moisés poderia estar cozinhando a coxa direita, que é a peça que normalmente pertence aos sacerdotes das ofertas de comunhão. Ou, se Moisés já queimou a coxa direita, poderia ser o peito ou outro pedaço de carne. Moisés já dedicou o carneiro a Deus, que o deu aos sacerdotes para comer. Como a carne é santa, Moisés deveria cozinhá-la em um lugar santo. Isso provavelmente foi no pátio do tabernáculo, que é a área aberta ao redor da tenda do tabernáculo. Ele era separado do acampamento israelita por uma parede de tecido. Esse lugar era santo porque o povo o preparou da maneira especial que Deus disse a eles.</w:t>
      </w:r>
    </w:p>
    <w:p>
      <w:pPr/>
      <w:r>
        <w:rPr>
          <w:lang w:val="pt_PT" w:bidi="pt_PT"/>
        </w:rPr>
      </w:r>
      <w:r>
        <w:rPr>
          <w:lang w:val="pt_PT" w:bidi="pt_PT"/>
        </w:rPr>
        <w:t>Parem aqui e, em grupo, olhem para uma imagem do tabernáculo. Pause este áudio aqui.</w:t>
      </w:r>
    </w:p>
    <w:p>
      <w:pPr/>
      <w:r>
        <w:rPr>
          <w:lang w:val="pt_PT" w:bidi="pt_PT"/>
        </w:rPr>
      </w:r>
      <w:r>
        <w:rPr>
          <w:lang w:val="pt_PT" w:bidi="pt_PT"/>
        </w:rPr>
        <w:t>Deus diz que Arão e seus filhos devem comer essa carne e o pão da cesta na entrada da tenda do encontro. Este também é um lugar santo, porque é onde Deus vem para se encontrar com o povo de Israel. Deus já disse a Moisés para fazer pão e colocá-lo em uma cesta em passagens anteriores. Deus diz claramente que Arão e seus filhos deveriam comer comida das ofertas que Moisés fez. Moisés queimou um pouco do pão e da carne em um altar para dar simbolicamente a Yahweh. Moisés apresentou essas ofertas para expiação, ou para pedir a Yahweh que perdoasse o pecado dos sacerdotes, bem como para ordenar e consagrar os sacerdotes. A ideia de expiação é que Deus "cobre" as coisas que nos separam dele. Deus reconcilia, ou restaura, nosso relacionamento com ele por meio do ato de expiação.</w:t>
      </w:r>
    </w:p>
    <w:p>
      <w:pPr/>
      <w:r>
        <w:rPr>
          <w:lang w:val="pt_PT" w:bidi="pt_PT"/>
        </w:rPr>
      </w:r>
      <w:r>
        <w:rPr>
          <w:lang w:val="pt_PT" w:bidi="pt_PT"/>
        </w:rPr>
        <w:t>Parem aqui e, em grupo, olhem para uma imagem do pão na cesta. Pause este áudio aqui.</w:t>
      </w:r>
    </w:p>
    <w:p>
      <w:pPr/>
      <w:r>
        <w:rPr>
          <w:lang w:val="pt_PT" w:bidi="pt_PT"/>
        </w:rPr>
      </w:r>
      <w:r>
        <w:rPr>
          <w:lang w:val="pt_PT" w:bidi="pt_PT"/>
        </w:rPr>
        <w:t>Ninguém mais pode comer essa comida, porque a comida é santa, ou separada. Apenas os sacerdotes podem comer isso porque são santos. Deus diz que, se os sacerdotes não comerem toda a comida pela manhã, os sacerdotes devem queimar o restante da comida. Como esse alimento é santo, os sacerdotes não podem tratá-lo como alimento não santo. Eles não podem guardar o alimento para usar como um lanche ou como sobras quando quiserem consumi-lo. Eles devem comê-lo no lugar e na hora que Deus escolheu.</w:t>
      </w:r>
    </w:p>
    <w:p>
      <w:pPr/>
      <w:r>
        <w:rPr>
          <w:lang w:val="pt_PT" w:bidi="pt_PT"/>
        </w:rPr>
      </w:r>
      <w:r>
        <w:rPr>
          <w:lang w:val="pt_PT" w:bidi="pt_PT"/>
        </w:rPr>
        <w:t>Agora Deus ordena que Moisés faça tudo o que Deus instruiu por uma semana completa. A cada dia, Moisés seguirá todas as instruções que Deus deu nas últimas passagens sobre como consagrar e ordenar os sacerdotes. Moisés fará todo o processo sete vezes.</w:t>
      </w:r>
    </w:p>
    <w:p>
      <w:pPr/>
      <w:r>
        <w:rPr>
          <w:lang w:val="pt_PT" w:bidi="pt_PT"/>
        </w:rPr>
      </w:r>
      <w:r>
        <w:rPr>
          <w:lang w:val="pt_PT" w:bidi="pt_PT"/>
        </w:rPr>
        <w:t>Enquanto Moisés está ordenando os sacerdotes, ele também estará preparando o altar. Em cada dia desta semana, Moisés deve sacrificar um touro. Este poderia ser o mesmo touro que Moisés sacrificaria para consagrar os sacerdotes. Ou este é um segundo touro para purificar o altar. Esse touro deve ser saudável e um bom presente. Este sacrifício será uma oferta pelo pecado, que é uma oferta que as pessoas dão a Deus para pedir a ele que remova seus pecados. E essa oferta pelo pecado será para expiação, que é o processo de reparar um relacionamento rompido pelo pecado. Moisés sacrificará outro touro, ou o touro para a ordenação dos sacerdotes também será um sacrifício que faz expiação pelo altar, para purificar o altar. Todas as coisas que os sacerdotes usam no tabernáculo devem ser puras, ou adequadas para o serviço a Deus. O altar não pecou, mas talvez tenha se tornado impuro, ou impróprio para servir a Deus, porque algo impuro o tocou. Essa expiação, ou sacrifício de purificação, purificará o altar para que os sacerdotes possam usá-lo para Deus.</w:t>
      </w:r>
    </w:p>
    <w:p>
      <w:pPr/>
      <w:r>
        <w:rPr>
          <w:lang w:val="pt_PT" w:bidi="pt_PT"/>
        </w:rPr>
      </w:r>
      <w:r>
        <w:rPr>
          <w:lang w:val="pt_PT" w:bidi="pt_PT"/>
        </w:rPr>
        <w:t>Parem aqui e, em grupo, olhem para uma imagem do altar. Pause este áudio aqui.</w:t>
      </w:r>
    </w:p>
    <w:p>
      <w:pPr/>
      <w:r>
        <w:rPr>
          <w:lang w:val="pt_PT" w:bidi="pt_PT"/>
        </w:rPr>
      </w:r>
      <w:r>
        <w:rPr>
          <w:lang w:val="pt_PT" w:bidi="pt_PT"/>
        </w:rPr>
        <w:t>Deus diz que Moisés também deve ungir o altar para consagrá-lo, ou torná-lo santo. Moisés deve derramar um pouco do óleo da unção sobre o altar. Em cada um dos sete dias, Moisés deve sacrificar um touro e derramar o óleo sobre o altar. Então, no final dos sete dias, o altar será completamente santo. Deus diz que tudo o que tocar nele será santo. Isso pode significar que os sacerdotes devem garantir que o que tocar o altar já seja santo. Ou significa que o altar é tão santo que o altar tornará santo tudo o que nele tocar.</w:t>
      </w:r>
    </w:p>
    <w:p>
      <w:pPr/>
      <w:r>
        <w:rPr>
          <w:lang w:val="pt_PT" w:bidi="pt_PT"/>
        </w:rPr>
      </w:r>
      <w:r>
        <w:rPr>
          <w:lang w:val="pt_PT" w:bidi="pt_PT"/>
        </w:rPr>
        <w:t>Parem e discutam esta pergunta em grupo: conversem sobre itens que são preparados e separados para um propósito muito especial, como instrumentos médicos esterilizados ou roupas de casamento. Como vocês preparam esses itens para a tarefa especial? Assim que eles estiverem prontos, como vocês os tratam ou os mantêm prontos?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29.29–37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Deus explica como as roupas santas de Arão serão passadas a seus descendentes.</w:t>
      </w:r>
    </w:p>
    <w:p>
      <w:pPr/>
      <w:r>
        <w:rPr>
          <w:lang w:val="pt_PT" w:bidi="pt_PT"/>
        </w:rPr>
      </w:r>
      <w:r>
        <w:rPr>
          <w:b/>
          <w:lang w:val="pt_PT" w:bidi="pt_PT"/>
        </w:rPr>
        <w:t>Na segunda cena:</w:t>
      </w:r>
      <w:r>
        <w:rPr>
          <w:lang w:val="pt_PT" w:bidi="pt_PT"/>
        </w:rPr>
        <w:t xml:space="preserve"> Deus dá instruções para a refeição que os sacerdotes comerão.</w:t>
      </w:r>
    </w:p>
    <w:p>
      <w:pPr/>
      <w:r>
        <w:rPr>
          <w:lang w:val="pt_PT" w:bidi="pt_PT"/>
        </w:rPr>
      </w:r>
      <w:r>
        <w:rPr>
          <w:b/>
          <w:lang w:val="pt_PT" w:bidi="pt_PT"/>
        </w:rPr>
        <w:t>Na terceira cena:</w:t>
      </w:r>
      <w:r>
        <w:rPr>
          <w:lang w:val="pt_PT" w:bidi="pt_PT"/>
        </w:rPr>
        <w:t xml:space="preserve"> Deus dá instruções para o processo de sete dias de ordenar os sacerdotes e purificar o altar.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E o povo de Israel que está observando</w:t>
      </w:r>
    </w:p>
    <w:p>
      <w:pPr/>
      <w:r>
        <w:rPr>
          <w:lang w:val="pt_PT" w:bidi="pt_PT"/>
        </w:rPr>
      </w:r>
      <w:r>
        <w:rPr>
          <w:lang w:val="pt_PT" w:bidi="pt_PT"/>
        </w:rPr>
        <w:t>Em grupo, prestem atenção às partes do cenário da passagem:</w:t>
      </w:r>
    </w:p>
    <w:p>
      <w:pPr/>
      <w:r>
        <w:rPr>
          <w:lang w:val="pt_PT" w:bidi="pt_PT"/>
        </w:rPr>
      </w:r>
      <w:r>
        <w:rPr>
          <w:lang w:val="pt_PT" w:bidi="pt_PT"/>
        </w:rPr>
        <w:t>Esta seção em Êxodo faz parte de uma série de ordens que Deus dá a Moisés no Monte Sinai. Aqui, Deus está dando instruções para dedicar os sacerdotes para servir a Deus. Deus já deu instruções sobre como oferecer os animais a Yahweh. Agora Deus descreverá eventos que acontecerão em três momentos diferentes. Deus explica o que os sacerdotes devem fazer com as roupas de Arão no futuro. Então Deus descreve o que Moisés deve fazer em seguida na cerimônia. Por fim, Deus diz quais passos Moisés deve seguir a cada dia por sete dias. Deus usa palavras que mostram que cada uma das etapas deve ser feita em ordens específicas e em momentos diferentes. Moisés não começará a realizar estas etapas até que Deus tenha terminado de contar todas as etapas a ele.</w:t>
      </w:r>
    </w:p>
    <w:p>
      <w:pPr/>
      <w:r>
        <w:rPr>
          <w:lang w:val="pt_PT" w:bidi="pt_PT"/>
        </w:rPr>
      </w:r>
      <w:r>
        <w:rPr>
          <w:lang w:val="pt_PT" w:bidi="pt_PT"/>
        </w:rPr>
        <w:t>Na primeira cena, Deus diz a Moisés o que os sacerdotes devem fazer com as roupas santas de Arão no futuro. Essas são as roupas do sumo sacerdote que Arão está usando neste momento para a cerimônia. Arão as usará quando estiver servindo a Deus no Lugar Santo. Deus diz que as roupas também pertencerão aos descendentes de Arão, que são os filhos de Arão e seus filhos, e seus filhos futuros. Quando Arão morrer, um de seus filhos usará as roupas durante a cerimônia de sete dias quando outro sacerdote ordenar e ungir esse filho para torná-lo o próximo sumo sacerdote. Esse processo se repetirá cada vez que o sumo sacerdote morrer. Apenas um descendente de cada vez será o sumo sacerdote e usará as roupas de Arão. O descendente ministrará, ou servirá a Deus, no Lugar Santo. Aqui, o lugar santo se refere a qualquer parte do tabernáculo onde o sacerdote serve. Esse descendente usará as roupas de Arão por todos os sete dias da cerimônia de ordenação. A cerimônia inclui lavar-se e vestir-se novamente, mas sempre será com as mesmas roupas.</w:t>
      </w:r>
    </w:p>
    <w:p>
      <w:pPr/>
      <w:r>
        <w:rPr>
          <w:lang w:val="pt_PT" w:bidi="pt_PT"/>
        </w:rPr>
      </w:r>
      <w:r>
        <w:rPr>
          <w:lang w:val="pt_PT" w:bidi="pt_PT"/>
        </w:rPr>
        <w:t>Parem aqui e, em grupo, olhem para uma imagem das roupas do sumo sacerdote. Pause este áudio aqui.</w:t>
      </w:r>
    </w:p>
    <w:p>
      <w:pPr/>
      <w:r>
        <w:rPr>
          <w:lang w:val="pt_PT" w:bidi="pt_PT"/>
        </w:rPr>
      </w:r>
      <w:r>
        <w:rPr>
          <w:lang w:val="pt_PT" w:bidi="pt_PT"/>
        </w:rPr>
        <w:t>Na segunda cena, Deus retorna às instruções para a primeira cerimônia para ordenar os sacerdotes. Moisés cozinhará carne do segundo carneiro para Arão e seus filhos comerem. Moisés deve executar estes passos dentro do pátio do tabernáculo. Moisés, Arão e os filhos de Arão ainda estariam na entrada do tabernáculo, ou da tenda do encontro, desde as últimas etapas da cerimônia de ordenação. Sabemos por outra passagem sobre esse evento que Moisés também reuniu o povo de Israel. No entanto, Moisés não menciona esse fato nesta passagem. A carne do segundo carneiro também estará lá, juntamente com o pão e as ferramentas apropriadas para cozinhar e comer a carne.</w:t>
      </w:r>
    </w:p>
    <w:p>
      <w:pPr/>
      <w:r>
        <w:rPr>
          <w:lang w:val="pt_PT" w:bidi="pt_PT"/>
        </w:rPr>
      </w:r>
      <w:r>
        <w:rPr>
          <w:lang w:val="pt_PT" w:bidi="pt_PT"/>
        </w:rPr>
        <w:t>Parem aqui e, em grupo, olhem para uma imagem do tabernáculo novamente. Pause este áudio aqui.</w:t>
      </w:r>
    </w:p>
    <w:p>
      <w:pPr/>
      <w:r>
        <w:rPr>
          <w:lang w:val="pt_PT" w:bidi="pt_PT"/>
        </w:rPr>
      </w:r>
      <w:r>
        <w:rPr>
          <w:lang w:val="pt_PT" w:bidi="pt_PT"/>
        </w:rPr>
        <w:t>Deus diz a Moisés para pegar a carne do carneiro da ordenação. Deus não diz qual pedaço de carne cozinhar. Poderia ser a coxa, o peito ou outro pedaço de carne. No entanto, é definitivamente a carne do carneiro da ordenação. Moisés deve cozinhar a carne em um lugar santo, o que provavelmente significa o pátio do tabernáculo. Moisés provavelmente cozinhou a carne ao fervê-la em uma grande panela de água. Ele também pode ter dorado a carne no altar.</w:t>
      </w:r>
    </w:p>
    <w:p>
      <w:pPr/>
      <w:r>
        <w:rPr>
          <w:lang w:val="pt_PT" w:bidi="pt_PT"/>
        </w:rPr>
      </w:r>
      <w:r>
        <w:rPr>
          <w:lang w:val="pt_PT" w:bidi="pt_PT"/>
        </w:rPr>
        <w:t>Na entrada da tenda do encontro, Arão e seus filhos devem comer a carne cozida e o pão que restou na cesta. Este é o pão sem fermento que Deus disse a Moisés para fazer e colocar em uma cesta. Moisés já queimou um pouco do pão no altar. Ainda há pelo menos um pão de cada um dos três tipos de pão restante na cesta.</w:t>
      </w:r>
    </w:p>
    <w:p>
      <w:pPr/>
      <w:r>
        <w:rPr>
          <w:lang w:val="pt_PT" w:bidi="pt_PT"/>
        </w:rPr>
      </w:r>
      <w:r>
        <w:rPr>
          <w:lang w:val="pt_PT" w:bidi="pt_PT"/>
        </w:rPr>
        <w:t>Deus afirma muito claramente várias vezes que apenas Arão e seus filhos devem comer esse alimento. Esta carne é do carneiro para a ordenação deles. Moisés usou um pouco do pão como uma oferta a Yahweh. Este alimento é santo e os sacerdotes agora são santos também. Qualquer outra pessoa não é santa e não deve comer a carne e o pão santo. Deus também diz que, se alguma parte dessa comida restar pela manhã, isto é, ao nascer do sol seguinte, Moisés deverá queimá-la. Ninguém deve comê-la depois do amanhecer. Moisés ou os sacerdotes provavelmente queimariam os restos de comida no pátio do tabernáculo. O alimento é santo, então permanece no Lugar Santo. Novamente, Deus diz que o alimento é santo. É importante que o povo trate coisas santas da maneira como Deus diz, porque essas coisas santas pertencem a ele. Por ser santo, ou separado para Deus, Deus toma a decisão de quem pode comê-lo e quando.</w:t>
      </w:r>
    </w:p>
    <w:p>
      <w:pPr/>
      <w:r>
        <w:rPr>
          <w:lang w:val="pt_PT" w:bidi="pt_PT"/>
        </w:rPr>
      </w:r>
      <w:r>
        <w:rPr>
          <w:lang w:val="pt_PT" w:bidi="pt_PT"/>
        </w:rPr>
        <w:t>Parem e discutam o seguinte: falem sobre tipos de alimentos em sua cultura que são comidos apenas em certos momentos ou por certas pessoas, como comidas de casamento ou alimentos para um evento especial. Por que esses alimentos são consumidos apenas nesses momentos? O que significa quando vocês comem esses alimentos neste momento? Quem pode comer esses alimentos? Pause o áudio aqui.</w:t>
      </w:r>
    </w:p>
    <w:p>
      <w:pPr/>
      <w:r>
        <w:rPr>
          <w:lang w:val="pt_PT" w:bidi="pt_PT"/>
        </w:rPr>
      </w:r>
      <w:r>
        <w:rPr>
          <w:lang w:val="pt_PT" w:bidi="pt_PT"/>
        </w:rPr>
        <w:t>Na terceira cena, Deus dá mais instruções sobre todo o processo de sete dias. Deus ordena que Moisés faça tudo o que Deus disse todos os dias por sete dias para ordenar os sacerdotes. Moisés faria todas as etapas da cerimônia de ordenação em cada um dos sete dias. Então, a cada dia, Moisés reunirá os suprimentos, vestirá e ungirá os sacerdotes, fará cada uma das diferentes ofertas exatamente como Deus lhe disse. Todos os dias, os sacerdotes comerão o alimento recém-preparado.</w:t>
      </w:r>
    </w:p>
    <w:p>
      <w:pPr/>
      <w:r>
        <w:rPr>
          <w:lang w:val="pt_PT" w:bidi="pt_PT"/>
        </w:rPr>
      </w:r>
      <w:r>
        <w:rPr>
          <w:lang w:val="pt_PT" w:bidi="pt_PT"/>
        </w:rPr>
        <w:t>Parem e discutam o seguinte: deem instruções para uma tarefa que deve acontecer todos os dias, como escovar os dentes ou se vestir. Ouçam palavras que mostram que cada etapa deve ser feita todos os dias. Pause o áudio aqui.</w:t>
      </w:r>
    </w:p>
    <w:p>
      <w:pPr/>
      <w:r>
        <w:rPr>
          <w:lang w:val="pt_PT" w:bidi="pt_PT"/>
        </w:rPr>
      </w:r>
      <w:r>
        <w:rPr>
          <w:lang w:val="pt_PT" w:bidi="pt_PT"/>
        </w:rPr>
        <w:t>Enquanto Moisés está ordenando os sacerdotes, Deus diz que Moisés também deve purificar o altar. Moisés fará isso por meio da oferta de um touro todos os dias. Este poderia ser o mesmo touro que o da cerimônia de ordenação, ou um segundo touro. Esta é uma oferta pelo pecado para que os sacerdotes façam expiação por seus pecados, ou para cobrir e perdoar seus pecados. Também é uma expiação para o altar, para cobrir qualquer impureza que o altar possa ter, e torná-lo adequado para o serviço a Deus. Moisés também deve ungir o altar derramando o óleo da unção sobre ele a cada dia para torná-lo santo. Deus diz que, ao final desses sete dias, o altar será santíssimo, ou muito santo. Deus diz que tudo o que tocar o altar santo também será santo.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29.29–37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quatro filhos de Arão</w:t>
      </w:r>
    </w:p>
    <w:p>
      <w:pPr>
        <w:pStyle w:val="ListBullet"/>
        <w:spacing w:line="240" w:lineRule="auto"/>
        <w:ind w:left="720"/>
      </w:pPr>
      <w:r>
        <w:rPr>
          <w:lang w:val="pt_PT" w:bidi="pt_PT"/>
        </w:rPr>
      </w:r>
      <w:r>
        <w:rPr>
          <w:lang w:val="pt_PT" w:bidi="pt_PT"/>
        </w:rPr>
        <w:t>O povo de Israel que está observando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diz a Moisés: "As roupas santas de Arão pertencerão a cada descendente que se tornar sumo sacerdote depois da morte de Arão. Esse descendente, que me servirá no Lugar Santo dentro da tenda do encontro, usará essas roupas para toda a cerimônia de ordenação de sete dias".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Arão e seus filhos: “O que vocês estão sentindo ou pensando?”. Eles podem responder coisas como: "Sinto-me honrado por nossa família ser os sacerdotes e sumo sacerdote", ou "Estou feliz por Deus ter preparado um sistema para continuar depois de nossas mortes", ou "Isso é muita responsabilidade e sinto-me nervoso".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"Pegue a carne do carneiro para a ordenação", continua Deus, "e cozinhe a carne no pátio do tabernáculo, que é um lugar santo. Na entrada da tenda do encontro, Arão e seus filhos devem comer essa carne cozida e o pão que está na cesta. A carne e o pão vêm das ofertas para ordenar os sacerdotes. Apenas os sacerdotes podem comer este alimento. Eles têm o direito de comê-lo porque o alimento é santo e dedicado a mim. Se alguma parte do alimento ficar até o amanhecer seguinte, vocês devem queimar o alimento. Ninguém pode comer os restos do alimento, porque é santo".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"Esse é um ponto importante, e quero que eles entendam", ou "Quero ter um bom relacionamento com eles, então explicarei como eles devem interagir comigo respeitosamente".</w:t>
      </w:r>
    </w:p>
    <w:p>
      <w:pPr>
        <w:pStyle w:val="ListBullet"/>
        <w:spacing w:line="240" w:lineRule="auto"/>
        <w:ind w:left="720"/>
      </w:pPr>
      <w:r>
        <w:rPr>
          <w:lang w:val="pt_PT" w:bidi="pt_PT"/>
        </w:rPr>
      </w:r>
      <w:r>
        <w:rPr>
          <w:lang w:val="pt_PT" w:bidi="pt_PT"/>
        </w:rPr>
        <w:t>Pergunte às pessoas que interpretam Arão e seus filhos: “O que vocês estão sentindo ou pensando?”. Eles podem responder coisas como: "Sinto-me honrado por estarmos comendo esta refeição na presença de Deus, ou com Deus", ou "Vejo nessas ações que posso confiar em Deus para manter sua aliança".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Deus diz: “Repita todas as etapas desta cerimônia de ordenação para Arão e seus filhos todos os dias por sete dias seguidos, assim como instruí você. Sacrifique um touro para mim a cada dia para tornar as coisas corretas e purificar o altar. Você também deve derramar o óleo especial da unção sobre o altar para torná-lo santo. Faça isso por sete dias e então o altar será tão santo que qualquer coisa ou qualquer um que toque nele se tornará santo".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“Estas são muitas instruções! Espero me lembrar de todas elas", ou "Estou animado por Deus estar me pedindo que ordene os sacerdotes", ou "Quero honrar a Deus fazendo o que ele diz", ou "Vejo que coisas e pessoas que interagem com Deus devem ser santas e puras". Estou maravilhado com Deus, que é tão santo que qualquer coisa em sua presença deve ser santa e pura também”.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29.29–37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As roupas de Arão são </w:t>
      </w:r>
      <w:r>
        <w:rPr>
          <w:b/>
          <w:lang w:val="pt_PT" w:bidi="pt_PT"/>
        </w:rPr>
        <w:t>sagradas</w:t>
      </w:r>
      <w:r>
        <w:rPr>
          <w:lang w:val="pt_PT" w:bidi="pt_PT"/>
        </w:rPr>
        <w:t xml:space="preserve">, o que significa que são santas. Para mais informações sobre sagrado, consultem as informações sobre a palavra </w:t>
      </w:r>
      <w:r>
        <w:rPr>
          <w:b/>
          <w:lang w:val="pt_PT" w:bidi="pt_PT"/>
        </w:rPr>
        <w:t>santo</w:t>
      </w:r>
      <w:r>
        <w:rPr>
          <w:lang w:val="pt_PT" w:bidi="pt_PT"/>
        </w:rPr>
        <w:t xml:space="preserve"> no Glossário Mestre. Usem a mesma palavra ou frase para sagrado que vocês usaram em passagens anteriores.</w:t>
      </w:r>
    </w:p>
    <w:p>
      <w:pPr/>
      <w:r>
        <w:rPr>
          <w:lang w:val="pt_PT" w:bidi="pt_PT"/>
        </w:rPr>
      </w:r>
      <w:r>
        <w:rPr>
          <w:lang w:val="pt_PT" w:bidi="pt_PT"/>
        </w:rPr>
        <w:t xml:space="preserve">Essas roupas serão passadas a cada um dos </w:t>
      </w:r>
      <w:r>
        <w:rPr>
          <w:b/>
          <w:lang w:val="pt_PT" w:bidi="pt_PT"/>
        </w:rPr>
        <w:t>descendentes</w:t>
      </w:r>
      <w:r>
        <w:rPr>
          <w:lang w:val="pt_PT" w:bidi="pt_PT"/>
        </w:rPr>
        <w:t xml:space="preserve"> de Arão que se tornarem o próximo sumo sacerdote. Os descendentes de uma pessoa são seus filhos, netos e todas as gerações futuras da mesma família. Para mais informações sobre </w:t>
      </w:r>
      <w:r>
        <w:rPr>
          <w:b/>
          <w:lang w:val="pt_PT" w:bidi="pt_PT"/>
        </w:rPr>
        <w:t>descendente</w:t>
      </w:r>
      <w:r>
        <w:rPr>
          <w:lang w:val="pt_PT" w:bidi="pt_PT"/>
        </w:rPr>
        <w:t>, consultem o Glossário Mestre. Usem a mesma palavra ou frase para descendente que vocês usaram em passagens anteriores.</w:t>
      </w:r>
    </w:p>
    <w:p>
      <w:pPr/>
      <w:r>
        <w:rPr>
          <w:lang w:val="pt_PT" w:bidi="pt_PT"/>
        </w:rPr>
      </w:r>
      <w:r>
        <w:rPr>
          <w:lang w:val="pt_PT" w:bidi="pt_PT"/>
        </w:rPr>
        <w:t xml:space="preserve">Os sacerdotes vão </w:t>
      </w:r>
      <w:r>
        <w:rPr>
          <w:b/>
          <w:lang w:val="pt_PT" w:bidi="pt_PT"/>
        </w:rPr>
        <w:t>ungir</w:t>
      </w:r>
      <w:r>
        <w:rPr>
          <w:lang w:val="pt_PT" w:bidi="pt_PT"/>
        </w:rPr>
        <w:t xml:space="preserve"> e </w:t>
      </w:r>
      <w:r>
        <w:rPr>
          <w:b/>
          <w:lang w:val="pt_PT" w:bidi="pt_PT"/>
        </w:rPr>
        <w:t>ordenar</w:t>
      </w:r>
      <w:r>
        <w:rPr>
          <w:lang w:val="pt_PT" w:bidi="pt_PT"/>
        </w:rPr>
        <w:t xml:space="preserve"> o descendente de Arão que usa essas roupas.</w:t>
      </w:r>
    </w:p>
    <w:p>
      <w:pPr/>
      <w:r>
        <w:rPr>
          <w:lang w:val="pt_PT" w:bidi="pt_PT"/>
        </w:rPr>
      </w:r>
      <w:r>
        <w:rPr>
          <w:lang w:val="pt_PT" w:bidi="pt_PT"/>
        </w:rPr>
        <w:t xml:space="preserve">Ungir era derramar ou esfregar um pouco de óleo sobre a cabeça. Isso mostrava que Deus estava nomeando alguém para um lugar, serviço ou função especial no propósito de Deus. Para mais informações sobre </w:t>
      </w:r>
      <w:r>
        <w:rPr>
          <w:b/>
          <w:lang w:val="pt_PT" w:bidi="pt_PT"/>
        </w:rPr>
        <w:t>ungir</w:t>
      </w:r>
      <w:r>
        <w:rPr>
          <w:lang w:val="pt_PT" w:bidi="pt_PT"/>
        </w:rPr>
        <w:t>, consultem o Glossário Mestre. Usem a mesma palavra ou frase para ungir que vocês usaram em passagens anteriores.</w:t>
      </w:r>
    </w:p>
    <w:p>
      <w:pPr/>
      <w:r>
        <w:rPr>
          <w:lang w:val="pt_PT" w:bidi="pt_PT"/>
        </w:rPr>
      </w:r>
      <w:r>
        <w:rPr>
          <w:b/>
          <w:lang w:val="pt_PT" w:bidi="pt_PT"/>
        </w:rPr>
        <w:t>Ordenar</w:t>
      </w:r>
      <w:r>
        <w:rPr>
          <w:lang w:val="pt_PT" w:bidi="pt_PT"/>
        </w:rPr>
        <w:t xml:space="preserve"> significa tornar alguém oficialmente um sacerdote. Usem a mesma palavra ou frase para ordenar que vocês usaram em passagens anteriores.</w:t>
      </w:r>
    </w:p>
    <w:p>
      <w:pPr/>
      <w:r>
        <w:rPr>
          <w:lang w:val="pt_PT" w:bidi="pt_PT"/>
        </w:rPr>
      </w:r>
      <w:r>
        <w:rPr>
          <w:lang w:val="pt_PT" w:bidi="pt_PT"/>
        </w:rPr>
        <w:t xml:space="preserve">Esses descendentes servirão no </w:t>
      </w:r>
      <w:r>
        <w:rPr>
          <w:b/>
          <w:lang w:val="pt_PT" w:bidi="pt_PT"/>
        </w:rPr>
        <w:t>Lugar Santo</w:t>
      </w:r>
      <w:r>
        <w:rPr>
          <w:lang w:val="pt_PT" w:bidi="pt_PT"/>
        </w:rPr>
        <w:t xml:space="preserve"> na tenda do encontro, ou no </w:t>
      </w:r>
      <w:r>
        <w:rPr>
          <w:b/>
          <w:lang w:val="pt_PT" w:bidi="pt_PT"/>
        </w:rPr>
        <w:t>tabernáculo</w:t>
      </w:r>
      <w:r>
        <w:rPr>
          <w:lang w:val="pt_PT" w:bidi="pt_PT"/>
        </w:rPr>
        <w:t xml:space="preserve">. Esta era uma grande tenda que os israelitas moviam de um lugar para outro onde os antepassados judeus adoravam a Deus. Para mais informações sobre </w:t>
      </w:r>
      <w:r>
        <w:rPr>
          <w:b/>
          <w:lang w:val="pt_PT" w:bidi="pt_PT"/>
        </w:rPr>
        <w:t>tabernáculo</w:t>
      </w:r>
      <w:r>
        <w:rPr>
          <w:lang w:val="pt_PT" w:bidi="pt_PT"/>
        </w:rPr>
        <w:t>, consultem o Glossário Mestre. Usem a mesma palavra ou frase para tabernáculo que vocês usaram em passagens anteriores.</w:t>
      </w:r>
    </w:p>
    <w:p>
      <w:pPr/>
      <w:r>
        <w:rPr>
          <w:lang w:val="pt_PT" w:bidi="pt_PT"/>
        </w:rPr>
      </w:r>
      <w:r>
        <w:rPr>
          <w:lang w:val="pt_PT" w:bidi="pt_PT"/>
        </w:rPr>
        <w:t xml:space="preserve">O Lugar Santo nesta passagem se refere a qualquer lugar na área do tabernáculo onde os sacerdotes possam realizar seus deveres sacerdotais. Para mais informações sobre </w:t>
      </w:r>
      <w:r>
        <w:rPr>
          <w:b/>
          <w:lang w:val="pt_PT" w:bidi="pt_PT"/>
        </w:rPr>
        <w:t>Lugar Santo</w:t>
      </w:r>
      <w:r>
        <w:rPr>
          <w:lang w:val="pt_PT" w:bidi="pt_PT"/>
        </w:rPr>
        <w:t>, consultem o Glossário Mestre. Usem a mesma palavra ou frase para Lugar Santo que vocês usaram em passagens anteriores.</w:t>
      </w:r>
    </w:p>
    <w:p>
      <w:pPr/>
      <w:r>
        <w:rPr>
          <w:lang w:val="pt_PT" w:bidi="pt_PT"/>
        </w:rPr>
      </w:r>
      <w:r>
        <w:rPr>
          <w:lang w:val="pt_PT" w:bidi="pt_PT"/>
        </w:rPr>
        <w:t>Parem aqui e, em grupo, olhem para uma imagem do interior da tenda do tabernáculo. Pause este áudio aqui.</w:t>
      </w:r>
    </w:p>
    <w:p>
      <w:pPr/>
      <w:r>
        <w:rPr>
          <w:lang w:val="pt_PT" w:bidi="pt_PT"/>
        </w:rPr>
      </w:r>
      <w:r>
        <w:rPr>
          <w:lang w:val="pt_PT" w:bidi="pt_PT"/>
        </w:rPr>
        <w:t xml:space="preserve">Arão e seus filhos comerão a carne que Moisés ofereceu a Deus para a </w:t>
      </w:r>
      <w:r>
        <w:rPr>
          <w:b/>
          <w:lang w:val="pt_PT" w:bidi="pt_PT"/>
        </w:rPr>
        <w:t>expiação</w:t>
      </w:r>
      <w:r>
        <w:rPr>
          <w:lang w:val="pt_PT" w:bidi="pt_PT"/>
        </w:rPr>
        <w:t xml:space="preserve"> deles. O ato de expiação é como as pessoas se reconciliavam com Deus sempre que quebravam os termos da aliança. A expiação "cobre" as coisas que separam as pessoas de Deus. A expiação torna alguém santo e limpo para que possa ser completamente reconciliado com Deus. Nesse caso, quando Moisés fez expiação por meio dessas ofertas, foi pelo pecado dos sacerdotes. Quando Moisés fez expiação pelo altar, foi para purificar o altar a fim de torná-lo pronto para o serviço a Deus. Para mais informações sobre </w:t>
      </w:r>
      <w:r>
        <w:rPr>
          <w:b/>
          <w:lang w:val="pt_PT" w:bidi="pt_PT"/>
        </w:rPr>
        <w:t>expiação</w:t>
      </w:r>
      <w:r>
        <w:rPr>
          <w:lang w:val="pt_PT" w:bidi="pt_PT"/>
        </w:rPr>
        <w:t xml:space="preserve">, consultem o Glossário Mestre. Usem a mesma palavra ou frase para expiação que vocês usaram em passagens anteriores. </w:t>
      </w:r>
    </w:p>
    <w:p>
      <w:pPr/>
      <w:r>
        <w:rPr>
          <w:lang w:val="pt_PT" w:bidi="pt_PT"/>
        </w:rPr>
      </w:r>
      <w:r>
        <w:rPr>
          <w:lang w:val="pt_PT" w:bidi="pt_PT"/>
        </w:rPr>
        <w:t xml:space="preserve">Deus diz para sacrificar um touro todos os dias como uma </w:t>
      </w:r>
      <w:r>
        <w:rPr>
          <w:b/>
          <w:lang w:val="pt_PT" w:bidi="pt_PT"/>
        </w:rPr>
        <w:t>oferta pelo pecado</w:t>
      </w:r>
      <w:r>
        <w:rPr>
          <w:lang w:val="pt_PT" w:bidi="pt_PT"/>
        </w:rPr>
        <w:t xml:space="preserve">. Este é um sacrifício que Deus instrui as pessoas a oferecerem quando pecaram sem intenção contra Deus. Eles agora precisam ser purificados. Nesse caso, Deus pede a Moisés que faça esta oferta para cobrir os pecados e coisas que impedem os sacerdotes de estarem em um relacionamento próximo com Deus. Em vez de as pessoas morrerem como punição por seus pecados, o touro morreria. Para mais informações sobre </w:t>
      </w:r>
      <w:r>
        <w:rPr>
          <w:b/>
          <w:lang w:val="pt_PT" w:bidi="pt_PT"/>
        </w:rPr>
        <w:t>oferta pelo pecado, ou purificação</w:t>
      </w:r>
      <w:r>
        <w:rPr>
          <w:lang w:val="pt_PT" w:bidi="pt_PT"/>
        </w:rPr>
        <w:t>, consultem o Glossário Mestre. Usem a mesma palavra ou frase para oferta pelo pecado que vocês usaram em passagens anteriores.</w:t>
      </w:r>
    </w:p>
    <w:p>
      <w:pPr/>
      <w:r>
        <w:rPr>
          <w:lang w:val="pt_PT" w:bidi="pt_PT"/>
        </w:rPr>
      </w:r>
      <w:r>
        <w:rPr>
          <w:b/>
          <w:lang w:val="pt_PT" w:bidi="pt_PT"/>
        </w:rPr>
        <w:t>Pecado</w:t>
      </w:r>
      <w:r>
        <w:rPr>
          <w:lang w:val="pt_PT" w:bidi="pt_PT"/>
        </w:rPr>
        <w:t xml:space="preserve"> se refere a um ato de desobediência a Deus. Para mais informações sobre </w:t>
      </w:r>
      <w:r>
        <w:rPr>
          <w:b/>
          <w:lang w:val="pt_PT" w:bidi="pt_PT"/>
        </w:rPr>
        <w:t>pecado</w:t>
      </w:r>
      <w:r>
        <w:rPr>
          <w:lang w:val="pt_PT" w:bidi="pt_PT"/>
        </w:rPr>
        <w:t>, consultem o Glossário Mestre.</w:t>
      </w:r>
    </w:p>
    <w:p>
      <w:pPr/>
      <w:r>
        <w:rPr>
          <w:lang w:val="pt_PT" w:bidi="pt_PT"/>
        </w:rPr>
      </w:r>
      <w:r>
        <w:rPr>
          <w:lang w:val="pt_PT" w:bidi="pt_PT"/>
        </w:rPr>
        <w:t xml:space="preserve">Deus instrui Moisés a </w:t>
      </w:r>
      <w:r>
        <w:rPr>
          <w:b/>
          <w:lang w:val="pt_PT" w:bidi="pt_PT"/>
        </w:rPr>
        <w:t>purificar</w:t>
      </w:r>
      <w:r>
        <w:rPr>
          <w:lang w:val="pt_PT" w:bidi="pt_PT"/>
        </w:rPr>
        <w:t xml:space="preserve"> o </w:t>
      </w:r>
      <w:r>
        <w:rPr>
          <w:b/>
          <w:lang w:val="pt_PT" w:bidi="pt_PT"/>
        </w:rPr>
        <w:t>altar</w:t>
      </w:r>
      <w:r>
        <w:rPr>
          <w:lang w:val="pt_PT" w:bidi="pt_PT"/>
        </w:rPr>
        <w:t xml:space="preserve">, o que significa torná-lo limpo e pronto. Um altar é um lugar onde as pessoas oferecem presentes, como animais, e os queimam como uma oferta a Deus. Este altar era o altar especial que Deus ordenou que o povo fizesse para o tabernáculo. Era uma caixa quadrada feita de madeira coberta com bronze e tinha quatro chifres nos cantos. Para mais informações sobre o </w:t>
      </w:r>
      <w:r>
        <w:rPr>
          <w:b/>
          <w:lang w:val="pt_PT" w:bidi="pt_PT"/>
        </w:rPr>
        <w:t>altar</w:t>
      </w:r>
      <w:r>
        <w:rPr>
          <w:lang w:val="pt_PT" w:bidi="pt_PT"/>
        </w:rPr>
        <w:t>, consultem o Glossário Mestre. Usem a mesma palavra ou frase para altar que vocês usaram em passagens anteriores.</w:t>
      </w:r>
    </w:p>
    <w:p>
      <w:pPr/>
      <w:r>
        <w:rPr>
          <w:lang w:val="pt_PT" w:bidi="pt_PT"/>
        </w:rPr>
      </w:r>
      <w:r>
        <w:rPr>
          <w:lang w:val="pt_PT" w:bidi="pt_PT"/>
        </w:rPr>
        <w:t>Parem aqui e, em grupo, olhem para uma imagem do altar. Pause este áudio aqui.</w:t>
      </w:r>
    </w:p>
    <w:p>
      <w:pPr/>
      <w:r>
        <w:rPr>
          <w:lang w:val="pt_PT" w:bidi="pt_PT"/>
        </w:rPr>
      </w:r>
      <w:r>
        <w:rPr>
          <w:lang w:val="pt_PT" w:bidi="pt_PT"/>
        </w:rPr>
        <w:t xml:space="preserve">Deus diz que Moisés deve </w:t>
      </w:r>
      <w:r>
        <w:rPr>
          <w:b/>
          <w:lang w:val="pt_PT" w:bidi="pt_PT"/>
        </w:rPr>
        <w:t>consagrar</w:t>
      </w:r>
      <w:r>
        <w:rPr>
          <w:lang w:val="pt_PT" w:bidi="pt_PT"/>
        </w:rPr>
        <w:t xml:space="preserve"> o altar. Consagrar significa tornar ou dedicar algo ou alguém como santo e separado para Deus. Para mais informações sobre </w:t>
      </w:r>
      <w:r>
        <w:rPr>
          <w:b/>
          <w:lang w:val="pt_PT" w:bidi="pt_PT"/>
        </w:rPr>
        <w:t>consagrar</w:t>
      </w:r>
      <w:r>
        <w:rPr>
          <w:lang w:val="pt_PT" w:bidi="pt_PT"/>
        </w:rPr>
        <w:t xml:space="preserve">, consultem o Glossário Mestre. Usem a mesma palavra ou frase para consagrar que vocês usaram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29:38–46</w:t>
      </w:r>
      <w:r>
        <w:rPr>
          <w:lang w:val="pt_PT" w:bidi="pt_PT"/>
        </w:rPr>
      </w:r>
    </w:p>
    <w:p>
      <w:pPr>
        <w:pStyle w:val="Heading3"/>
      </w:pPr>
      <w:r>
        <w:rPr>
          <w:lang w:val="pt_PT" w:bidi="pt_PT"/>
        </w:rPr>
        <w:t>Ouvir e Sentir</w:t>
      </w:r>
    </w:p>
    <w:p>
      <w:pPr/>
      <w:r>
        <w:rPr>
          <w:lang w:val="pt_PT" w:bidi="pt_PT"/>
        </w:rPr>
      </w:r>
      <w:r>
        <w:rPr>
          <w:lang w:val="pt_PT" w:bidi="pt_PT"/>
        </w:rPr>
        <w:t>Nesta etapa, ouçam Êxodo 29.38–46 e guardem em seus corações.</w:t>
      </w:r>
    </w:p>
    <w:p>
      <w:pPr/>
      <w:r>
        <w:rPr>
          <w:lang w:val="pt_PT" w:bidi="pt_PT"/>
        </w:rPr>
      </w:r>
      <w:r>
        <w:rPr>
          <w:lang w:val="pt_PT" w:bidi="pt_PT"/>
        </w:rPr>
        <w:t>Ouçam uma versão em áudio de Êxodo 29.38–46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29.38–46 na tradução mais fácil de entender.</w:t>
      </w:r>
    </w:p>
    <w:p>
      <w:pPr/>
      <w:r>
        <w:rPr>
          <w:lang w:val="pt_PT" w:bidi="pt_PT"/>
        </w:rPr>
      </w:r>
      <w:r>
        <w:rPr>
          <w:lang w:val="pt_PT" w:bidi="pt_PT"/>
        </w:rPr>
        <w:t>Deus tem dado instruções a Moisés sobre como servir a Deus de uma maneira que seja boa e correta. Nas seções anteriores, Deus disse a Moisés como dedicar os sacerdotes para servir a Deus. Agora Deus está dando instruções para as ofertas diárias no tabernáculo. Deus dirá a Moisés todo o processo antes que Moisés siga as instruções. Deus também dá a Moisés um lembrete e uma promessa de sua presença.</w:t>
      </w:r>
    </w:p>
    <w:p>
      <w:pPr/>
      <w:r>
        <w:rPr>
          <w:lang w:val="pt_PT" w:bidi="pt_PT"/>
        </w:rPr>
      </w:r>
      <w:r>
        <w:rPr>
          <w:lang w:val="pt_PT" w:bidi="pt_PT"/>
        </w:rPr>
        <w:t>Deus diz que "você" deve fazer duas ofertas todos os dias. Essas instruções provavelmente são para Moisés dar aos sacerdotes, uma vez que é dever dos sacerdotes fazer ofertas a Yahweh. Os sacerdotes devem sacrificar dois cordeiros todos os dias. Algumas traduções usam a palavra "carneiro" em vez de "cordeiro". Esses cordeiros machos devem ter um ano de idade. Quando um cordeiro tem um ano, ele está plenamente desenvolvido e mais valioso. Os sacerdotes devem oferecer um cordeiro pela manhã e um cordeiro à noite, quando o sol se põe. Essas ofertas acontecem no início e no final da atividade do dia, então cada dia começa e termina com ofertas a Yahweh. Deus chama essas ofertas de holocaustos, uma vez que elas serão completamente queimadas no altar. Holocaustos eram para o perdão do pecado em geral. A morte dos cordeiros será um lembrete da necessidade de uma morte para cobrir os pecados dos israelitas.</w:t>
      </w:r>
    </w:p>
    <w:p>
      <w:pPr/>
      <w:r>
        <w:rPr>
          <w:lang w:val="pt_PT" w:bidi="pt_PT"/>
        </w:rPr>
      </w:r>
      <w:r>
        <w:rPr>
          <w:lang w:val="pt_PT" w:bidi="pt_PT"/>
        </w:rPr>
        <w:t>Parem aqui e, em grupo, olhem para uma imagem de um cordeiro. Pause este áudio aqui.</w:t>
      </w:r>
    </w:p>
    <w:p>
      <w:pPr/>
      <w:r>
        <w:rPr>
          <w:lang w:val="pt_PT" w:bidi="pt_PT"/>
        </w:rPr>
      </w:r>
      <w:r>
        <w:rPr>
          <w:lang w:val="pt_PT" w:bidi="pt_PT"/>
        </w:rPr>
        <w:t>Quando os sacerdotes matarem e queimarem um cordeiro para dar a Yahweh, eles também darão uma mistura de farinha e óleo, bem como um pouco de vinho. Os sacerdotes devem fazer uma massa com um décimo de efa, ou cerca de um quilograma, de farinha de trigo finamente moída, misturada com um quarto de him de azeite de oliva. Isso é cerca de 1 litro do melhor azeite de oliva puro prensado. A mistura de farinha e óleo fará uma massa rica. Essa é uma oferta de grãos. Os sacerdotes também devem dar um quarto de him, ou cerca de 1 litro, de vinho, que é suco de uva fermentado. Esta é uma oferta de libação. Os sacerdotes queimarão ambas as ofertas no altar com o cordeiro morto. Os sacerdotes oferecerão um cordeiro, a massa e o vinho no início e no final de cada dia.</w:t>
      </w:r>
    </w:p>
    <w:p>
      <w:pPr/>
      <w:r>
        <w:rPr>
          <w:lang w:val="pt_PT" w:bidi="pt_PT"/>
        </w:rPr>
      </w:r>
      <w:r>
        <w:rPr>
          <w:lang w:val="pt_PT" w:bidi="pt_PT"/>
        </w:rPr>
        <w:t>Parem aqui e, em grupo, olhem para uma imagem do altar dos holocaustos. Pause este áudio aqui.</w:t>
      </w:r>
    </w:p>
    <w:p>
      <w:pPr/>
      <w:r>
        <w:rPr>
          <w:lang w:val="pt_PT" w:bidi="pt_PT"/>
        </w:rPr>
      </w:r>
      <w:r>
        <w:rPr>
          <w:lang w:val="pt_PT" w:bidi="pt_PT"/>
        </w:rPr>
        <w:t>Deus diz que essas ofertas serão um aroma agradável, uma oferta de alimento a Yahweh. Isso não significa que Deus está realmente inalando o bom aroma ou que era alimento para Deus se ele estivesse com fome. A fumaça do holocausto sobe ao céu e vai simbolicamente até Deus e mais ninguém. Deus diz que o cheiro é bom, como um aroma agradável. O aroma agradável simboliza que Deus está feliz pelo povo estar fazendo o que ele pediu a eles que fizessem. Deus usa seu nome único, Yahweh, esclarecendo que essa é uma oferta apenas para ele.</w:t>
      </w:r>
    </w:p>
    <w:p>
      <w:pPr/>
      <w:r>
        <w:rPr>
          <w:lang w:val="pt_PT" w:bidi="pt_PT"/>
        </w:rPr>
      </w:r>
      <w:r>
        <w:rPr>
          <w:lang w:val="pt_PT" w:bidi="pt_PT"/>
        </w:rPr>
        <w:t>Deus diz que cada nova geração deve continuar a oferecer este holocausto na entrada da tenda do encontro, ou do tabernáculo, diante de Yahweh. Mesmo quando os sacerdotes atuais morrerem, os novos sacerdotes devem sempre continuar fazendo essas ofertas. Como os sacerdotes farão a oferta a Yahweh, era importante que os sacerdotes fizessem as ofertas no espaço onde Yahweh disse que ele se encontraria com os israelitas. Deus diz que ele se encontrará e falará com Moisés e os líderes de Israel na entrada do tabernáculo. É neste lugar que Yahweh dá a eles autoridade e orientação. Deus também se encontrará com os israelitas lá. É neste lugar que ele aceitará os presentes e a adoração deles, e perdoará seus pecados. Deus usa seu nome único, Yahweh. Este não é um lugar para os falsos deuses de nenhuma outra nação, apenas Yahweh. Pela glória de Deus, ou pelo poder de sua presença, Deus consagrará esse lugar, tornando-o santo.</w:t>
      </w:r>
    </w:p>
    <w:p>
      <w:pPr/>
      <w:r>
        <w:rPr>
          <w:lang w:val="pt_PT" w:bidi="pt_PT"/>
        </w:rPr>
      </w:r>
      <w:r>
        <w:rPr>
          <w:lang w:val="pt_PT" w:bidi="pt_PT"/>
        </w:rPr>
        <w:t>Parem aqui e discutam esta pergunta em grupo: falem sobre eventos que devem acontecer em locais especiais, como casamentos, funerais, cerimônias de maioridade. Por que é importante que o evento aconteça nesse local? O que aconteceria se a cerimônia acontecesse em um tipo diferente de lugar? Pause este áudio aqui.</w:t>
      </w:r>
    </w:p>
    <w:p>
      <w:pPr/>
      <w:r>
        <w:rPr>
          <w:lang w:val="pt_PT" w:bidi="pt_PT"/>
        </w:rPr>
      </w:r>
      <w:r>
        <w:rPr>
          <w:lang w:val="pt_PT" w:bidi="pt_PT"/>
        </w:rPr>
        <w:t>Deus também diz que ele consagrará a tenda do encontro, ou o tabernáculo, e o altar. Deus havia se encontrado com Moisés no monte Sinai ou na antiga tenda do encontro. Agora, a presença de Deus estará no novo tabernáculo, que se tornará santo porque Deus está lá. Onde Deus está, ele toma posse, e as coisas próximas a ele se tornam dele e santas. Os rituais para preparar o tabernáculo eram importantes porque os israelitas precisavam estar prontos para Deus se aproximar. Deus diz que ele consagrará Arão e seus filhos para servirem a Deus como sacerdotes. A cerimônia de ordenação na última passagem era para preparar os sacerdotes para servirem a Deus. Tudo o que Moisés e os sacerdotes fizeram na cerimônia foi na presença de Yahweh, para Yahweh, fazendo coisas que Yahweh disse para fazer. Yahweh aceitará as ofertas, mostrando que ele está presente e tornando os sacerdotes santos.</w:t>
      </w:r>
    </w:p>
    <w:p>
      <w:pPr/>
      <w:r>
        <w:rPr>
          <w:lang w:val="pt_PT" w:bidi="pt_PT"/>
        </w:rPr>
      </w:r>
      <w:r>
        <w:rPr>
          <w:lang w:val="pt_PT" w:bidi="pt_PT"/>
        </w:rPr>
        <w:t>Parem aqui e discutam esta pergunta em grupo: falem sobre um lugar que recebeu o nome de uma pessoa importante ou que é dedicado a ela, como um parque ou um hospital. Como as pessoas que fizeram o lugar mostraram que ele era dedicado à pessoa importante? O que a pessoa importante fez que levou as pessoas a dedicarem este lugar a essa pessoa? Que tipo de cerimônia as pessoas tiveram para dedicar o lugar? Pause o áudio aqui.</w:t>
      </w:r>
    </w:p>
    <w:p>
      <w:pPr/>
      <w:r>
        <w:rPr>
          <w:lang w:val="pt_PT" w:bidi="pt_PT"/>
        </w:rPr>
      </w:r>
      <w:r>
        <w:rPr>
          <w:lang w:val="pt_PT" w:bidi="pt_PT"/>
        </w:rPr>
        <w:t>Então Deus diz que ele habitará, ou viverá, entre os israelitas e será o Deus deles. Ele será aquele que os protegerá, receberá a adoração deles e os abençoará. Deus diz que eles, os israelitas, saberão que ele é Yahweh, o seu Deus, que tirou os israelitas do Egito. Deus está lembrando aos israelitas quem ele é e o que ele fez. Deus os tirou do Egito, a terra dos falsos deuses, para que os israelitas pudessem ser separados e estar prontos para Deus habitar entre eles. Os israelitas saberão que Yahweh é o seu Deus porque eles viram o que Yahweh fez. A presença de Deus no tabernáculo no acampamento deles também dá prova de que ele é o Deus dos israelitas. Deus termina dizendo novamente: "Eu sou Yahweh, o seu Deus". Ele repete isso porque é importante que os israelitas se lembrem de quem Deus é.</w:t>
      </w:r>
    </w:p>
    <w:p>
      <w:pPr/>
      <w:r>
        <w:rPr>
          <w:lang w:val="pt_PT" w:bidi="pt_PT"/>
        </w:rPr>
      </w:r>
      <w:r>
        <w:rPr>
          <w:lang w:val="pt_PT" w:bidi="pt_PT"/>
        </w:rPr>
        <w:t>Parem aqui e discutam esta questão em grupo: conversem sobre maneiras pelas quais as pessoas em sua cultura se lembram de eventos importantes em sua história. Que tipo de lembretes físicos vocês fazem, como estátuas? Como vocês lembram a si mesmos e aos outros das histórias desses eventos? Por que é importante que as pessoas se lembrem desses eventos?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29.38–46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Deus dá instruções para as duas ofertas diárias de cordeiros, farinha e óleo, e vinho.</w:t>
      </w:r>
    </w:p>
    <w:p>
      <w:pPr/>
      <w:r>
        <w:rPr>
          <w:lang w:val="pt_PT" w:bidi="pt_PT"/>
        </w:rPr>
      </w:r>
      <w:r>
        <w:rPr>
          <w:b/>
          <w:lang w:val="pt_PT" w:bidi="pt_PT"/>
        </w:rPr>
        <w:t>Na segunda cena:</w:t>
      </w:r>
      <w:r>
        <w:rPr>
          <w:lang w:val="pt_PT" w:bidi="pt_PT"/>
        </w:rPr>
        <w:t xml:space="preserve"> Deus diz que os israelitas devem sempre fazer essas ofertas na entrada da tenda do encontro e que ele se encontrará com os israelitas lá.</w:t>
      </w:r>
    </w:p>
    <w:p>
      <w:pPr/>
      <w:r>
        <w:rPr>
          <w:lang w:val="pt_PT" w:bidi="pt_PT"/>
        </w:rPr>
      </w:r>
      <w:r>
        <w:rPr>
          <w:b/>
          <w:lang w:val="pt_PT" w:bidi="pt_PT"/>
        </w:rPr>
        <w:t>Na terceira cena:</w:t>
      </w:r>
      <w:r>
        <w:rPr>
          <w:lang w:val="pt_PT" w:bidi="pt_PT"/>
        </w:rPr>
        <w:t xml:space="preserve"> Deus dá um lembrete e uma promessa de Sua presença entre 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sacerdotes, que são Arão e seus quatro filhos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Em grupo, prestem atenção às partes do cenário da passagem:</w:t>
      </w:r>
    </w:p>
    <w:p>
      <w:pPr/>
      <w:r>
        <w:rPr>
          <w:lang w:val="pt_PT" w:bidi="pt_PT"/>
        </w:rPr>
      </w:r>
      <w:r>
        <w:rPr>
          <w:lang w:val="pt_PT" w:bidi="pt_PT"/>
        </w:rPr>
        <w:t>Esta seção faz parte de uma série de mandamentos que Deus dá a Moisés no Monte Sinai. Aqui, Deus está dando instruções a Moisés sobre sacrifícios diários. Moisés não começará a executar os passos até que Deus tenha terminado de lhe dizer todos eles. Deus também dá a Moisés um lembrete e uma promessa de que Deus estará com os israelitas.</w:t>
      </w:r>
    </w:p>
    <w:p>
      <w:pPr/>
      <w:r>
        <w:rPr>
          <w:lang w:val="pt_PT" w:bidi="pt_PT"/>
        </w:rPr>
      </w:r>
      <w:r>
        <w:rPr>
          <w:lang w:val="pt_PT" w:bidi="pt_PT"/>
        </w:rPr>
        <w:t>Deus dá instruções a Moisés para a oferta queimada que os sacerdotes farão todos os dias — uma vez pela manhã e uma vez à noite, ao pôr do sol. Deus dá as instruções a Moisés, que as comunicará aos sacerdotes. Os sacerdotes apresentarão as ofertas a Yahweh. Duas vezes por dia, os sacerdotes farão um sacrifício de um cordeiro como oferta, com uma mistura de farinha e óleo, e vinho. Os cordeiros devem ser machos de um ano de idade. Os sacerdotes matavam o cordeiro degolando-o, então o colocavam no altar e o queimavam.</w:t>
      </w:r>
    </w:p>
    <w:p>
      <w:pPr/>
      <w:r>
        <w:rPr>
          <w:lang w:val="pt_PT" w:bidi="pt_PT"/>
        </w:rPr>
      </w:r>
      <w:r>
        <w:rPr>
          <w:lang w:val="pt_PT" w:bidi="pt_PT"/>
        </w:rPr>
        <w:t>A farinha deve ser farinha de trigo finamente moída. Na língua original, Deus diz para oferecer um décimo de farinha, que provavelmente era um décimo de um efá, uma medida padrão para secos. Um décimo equivale a pouco mais de um quilograma de farinha. Os sacerdotes devem misturar a farinha com um quarto de him de azeite. O him era uma medida líquida padrão que equivalia a cerca de 4 litros, então isso é cerca de 1 litro de azeite. Esta seria uma massa rica, semelhante a um bolo. Os sacerdotes provavelmente misturariam a farinha e o óleo, então os colocariam no altar para serem queimados. Deus chama isso de oferta de cereais.</w:t>
      </w:r>
    </w:p>
    <w:p>
      <w:pPr/>
      <w:r>
        <w:rPr>
          <w:lang w:val="pt_PT" w:bidi="pt_PT"/>
        </w:rPr>
      </w:r>
      <w:r>
        <w:rPr>
          <w:lang w:val="pt_PT" w:bidi="pt_PT"/>
        </w:rPr>
        <w:t>Os sacerdotes também ofereceriam um quarto de hin, ou cerca de 1 litro, de vinho. Os sacerdotes derramariam o vinho, que é suco de uva fermentado, na oferta. Deus chama isso de libação. Não está claro se eles a derramaram sobre o cordeiro, sobre o topo do altar ou sobre a base do altar. No entanto, na língua original, esta libação, ou oferta de bebida, significa derramar, então os sacerdotes derramavam o vinho para fora de um recipiente para oferecê-lo a Yahweh.</w:t>
      </w:r>
    </w:p>
    <w:p>
      <w:pPr/>
      <w:r>
        <w:rPr>
          <w:lang w:val="pt_PT" w:bidi="pt_PT"/>
        </w:rPr>
      </w:r>
      <w:r>
        <w:rPr>
          <w:lang w:val="pt_PT" w:bidi="pt_PT"/>
        </w:rPr>
        <w:t>Os sacerdotes farão esta oferta de três partes no início do dia, depois que o sol nascer, e no final, entre o pôr do sol e o cair da noite. Eles queimarão o cordeiro, a massa e o vinho no altar de bronze. À medida que queima, a fumaça sobe em direção ao céu, simbolizando que essa porção é de Deus. Deus diz que é um aroma agradável, uma oferta de alimento a Yahweh. Ele está esclarecendo o que esta oferta significa. Deus a declara como uma boa porção, dizendo que é um "aroma agradável". Deus usa especificamente seu nome único, Yahweh, mostrando que essa oferta é apenas para ele, não para mais ninguém.</w:t>
      </w:r>
    </w:p>
    <w:p>
      <w:pPr/>
      <w:r>
        <w:rPr>
          <w:lang w:val="pt_PT" w:bidi="pt_PT"/>
        </w:rPr>
      </w:r>
      <w:r>
        <w:rPr>
          <w:lang w:val="pt_PT" w:bidi="pt_PT"/>
        </w:rPr>
        <w:t>Na próxima cena, Deus explica que os sacerdotes continuarão a fazer essa oferta todos os dias, em cada geração. Uma geração é o conjunto de pessoas que vivem na mesma época. A localização da oferta é importante: os sacerdotes queimarão a oferta no altar na entrada da tenda do encontro. Esse lugar está na presença de Yahweh. Deus diz que é aqui que ele se encontrará e falará com os líderes e sacerdotes de Israel. Deus lhes dará autoridade e orientação sobre como liderar o povo. Deus também diz que se encontrará com o povo de Israel lá. Deus aceitará as ofertas e a adoração deles, e perdoará os pecados deles. Isso lembrará aos israelitas que a presença de Deus está com eles. Visto que a presença de Deus ali estará, Deus consagrará, ou tornará santo, a entrada do tabernáculo com sua glória, ou o incrível poder de sua presença.</w:t>
      </w:r>
    </w:p>
    <w:p>
      <w:pPr/>
      <w:r>
        <w:rPr>
          <w:lang w:val="pt_PT" w:bidi="pt_PT"/>
        </w:rPr>
      </w:r>
      <w:r>
        <w:rPr>
          <w:lang w:val="pt_PT" w:bidi="pt_PT"/>
        </w:rPr>
        <w:t>Parem aqui e discutam esta pergunta em grupo: falem sobre uma vez em que alguém muito importante, como uma pessoa famosa, veio a um lugar, como um lugar de reunião. Como as pessoas se lembram da visita? De que maneiras as pessoas se lembram de que alguém esteve lá, como uma foto na parede? Como as pessoas falam sobre esse lugar de forma diferente, agora que alguém importante esteve lá? Pause o áudio aqui.</w:t>
      </w:r>
    </w:p>
    <w:p>
      <w:pPr/>
      <w:r>
        <w:rPr>
          <w:lang w:val="pt_PT" w:bidi="pt_PT"/>
        </w:rPr>
      </w:r>
      <w:r>
        <w:rPr>
          <w:lang w:val="pt_PT" w:bidi="pt_PT"/>
        </w:rPr>
        <w:t>Na terceira cena, Deus dá um lembrete do que ele fez e quem ele é. Deus diz que é ele que consagra o tabernáculo e o altar, bem como Arão e seus filhos para servi-lo como sacerdotes. Ele torna as coisas santas com sua presença e com seu poder. Então Deus diz que habitará, ou viverá, entre os israelitas e será o Deus deles. Isso não significa que toda a presença física de Deus estará no tabernáculo. Nada pode conter toda a presença física de Deus. Mas o Espírito de Deus, ou presença, estará com os israelitas. Isso lembrará aos israelitas que é Yahweh quem os tirou do Egito. Deus os tirou de uma terra de muitos falsos deuses para tornar os israelitas um povo separado. Eles são separados para que possam servir a Deus corretamente e para que a presença de Deus possa estar com eles. Deus termina dizendo: "Eu Sou Yahweh, o Deus deles". Quando Deus repete seu nome, ele está lembrando os israelitas de tudo o que seu nome sinaliza: tudo o que Deus fez, todas as suas características e a natureza pessoal do ato de revelar o seu próprio nome.</w:t>
      </w:r>
    </w:p>
    <w:p>
      <w:pPr/>
      <w:r>
        <w:rPr>
          <w:lang w:val="pt_PT" w:bidi="pt_PT"/>
        </w:rPr>
      </w:r>
      <w:r>
        <w:rPr>
          <w:lang w:val="pt_PT" w:bidi="pt_PT"/>
        </w:rPr>
        <w:t>Parem aqui e discutam esta pergunta em grupo: na língua original, as pessoas repetem certas declarações para mostrar que são muito importantes de se conhecer e entender. Como uma atividade, apresentem-se e deem algumas informações sobre vocês mesmos. Inclua pequenas coisas, como sua cor favorita, e coisas importantes, como quem é sua família. Ouçam as maneiras pelas quais vocês mostram que certas informações são muito importantes.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29.38–46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sacerdotes, que são Arão e seus quatro filhos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diz a Moisés: "Isto é o que você deve dizer aos sacerdotes para fazerem. Todos os dias, façam dois holocaustos para mim. Cada oferta deve ter um cordeiro com um ano de idade, um quilo da melhor farinha de trigo misturada com um litro de azeite puro para formar uma massa, e um litro de vinho. Façam o primeiro sacrifício pela manhã e o segundo no final do dia. Este é um holocausto a Yahweh. A fumaça subirá até mim como um aroma agradável de alimento, e verei que é bom".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"Quero que os israelitas tenham um bom relacionamento comigo, por isso darei a eles instruções claras sobre como interagir comigo", ou "Sei que as pessoas são esquecidas, por isso darei a elas lembretes diários de minha presença", ou "Eu me importo com os israelitas e quero ficar satisfeito com eles".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Deus disse: "Repitam dois holocaustos diários por todas as gerações. Façam as ofertas na entrada da tenda do encontro em minha presença. Encontrarei e falarei com os líderes de Israel aqui. Também me encontrarei com os israelitas aqui. O poder de minha presença tornará este lugar santo".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"Sinto-me honrado que Deus fale comigo e com os líderes de Israel", ou "Tudo o que Deus diz é importante, por isso garantirei que façamos tudo o que ele nos pedir", ou "Estou surpreso com o poder de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diz: "Por minha presença, consagrarei o tabernáculo e o altar, bem como Arão e seus filhos para me servirem como sacerdotes. Então habitarei entre os israelitas e serei o Deus deles. Eles saberão que eu sou Yahweh, o seu Deus, que os tirei do Egito para que fossem separados e estivessem prontos para que eu vivesse entre eles. Eu sou Yahweh, o Deus deles".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Eles podem responder coisas como: "Estou honrado por Deus ter nos escolhido para viver entre nós", ou "Estou maravilhado com o poder de Deus, que torna as coisas santas apenas por estar perto delas".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29.38–46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Deus</w:t>
      </w:r>
      <w:r>
        <w:rPr>
          <w:lang w:val="pt_PT" w:bidi="pt_PT"/>
        </w:rPr>
        <w:t xml:space="preserve"> diz a Moisés o que oferecer no </w:t>
      </w:r>
      <w:r>
        <w:rPr>
          <w:b/>
          <w:lang w:val="pt_PT" w:bidi="pt_PT"/>
        </w:rPr>
        <w:t>altar</w:t>
      </w:r>
      <w:r>
        <w:rPr>
          <w:lang w:val="pt_PT" w:bidi="pt_PT"/>
        </w:rPr>
        <w:t xml:space="preserve"> de holocaustos. Um altar é um lugar onde as pessoas oferecem presentes, como animais, e os queimam como uma </w:t>
      </w:r>
      <w:r>
        <w:rPr>
          <w:b/>
          <w:lang w:val="pt_PT" w:bidi="pt_PT"/>
        </w:rPr>
        <w:t>oferta</w:t>
      </w:r>
      <w:r>
        <w:rPr>
          <w:lang w:val="pt_PT" w:bidi="pt_PT"/>
        </w:rPr>
        <w:t xml:space="preserve"> a Deus. Para mais informações sobre o </w:t>
      </w:r>
      <w:r>
        <w:rPr>
          <w:b/>
          <w:lang w:val="pt_PT" w:bidi="pt_PT"/>
        </w:rPr>
        <w:t>altar</w:t>
      </w:r>
      <w:r>
        <w:rPr>
          <w:lang w:val="pt_PT" w:bidi="pt_PT"/>
        </w:rPr>
        <w:t>, consultem o Glossário Mestre. Usem a mesma palavra ou frase para altar que vocês usaram em passagens anteriores.</w:t>
      </w:r>
    </w:p>
    <w:p>
      <w:pPr/>
      <w:r>
        <w:rPr>
          <w:lang w:val="pt_PT" w:bidi="pt_PT"/>
        </w:rPr>
      </w:r>
      <w:r>
        <w:rPr>
          <w:lang w:val="pt_PT" w:bidi="pt_PT"/>
        </w:rPr>
        <w:t>Parem aqui e, em grupo, olhem para uma imagem do altar de holocaustos novamente. Pause este áudio aqui.</w:t>
      </w:r>
    </w:p>
    <w:p>
      <w:pPr/>
      <w:r>
        <w:rPr>
          <w:lang w:val="pt_PT" w:bidi="pt_PT"/>
        </w:rPr>
      </w:r>
      <w:r>
        <w:rPr>
          <w:lang w:val="pt_PT" w:bidi="pt_PT"/>
        </w:rPr>
        <w:t xml:space="preserve">Deus diz a Moisés para separar um décimo de farinha, um quarto de um </w:t>
      </w:r>
      <w:r>
        <w:rPr>
          <w:b/>
          <w:lang w:val="pt_PT" w:bidi="pt_PT"/>
        </w:rPr>
        <w:t>hin</w:t>
      </w:r>
      <w:r>
        <w:rPr>
          <w:lang w:val="pt_PT" w:bidi="pt_PT"/>
        </w:rPr>
        <w:t xml:space="preserve"> de azeite e um quarto de um hin de vinho. A décima parte de farinha provavelmente era um décimo de um </w:t>
      </w:r>
      <w:r>
        <w:rPr>
          <w:b/>
          <w:lang w:val="pt_PT" w:bidi="pt_PT"/>
        </w:rPr>
        <w:t>efá</w:t>
      </w:r>
      <w:r>
        <w:rPr>
          <w:lang w:val="pt_PT" w:bidi="pt_PT"/>
        </w:rPr>
        <w:t xml:space="preserve">, que era uma medida padrão para secos. Um décimo de um </w:t>
      </w:r>
      <w:r>
        <w:rPr>
          <w:b/>
          <w:lang w:val="pt_PT" w:bidi="pt_PT"/>
        </w:rPr>
        <w:t>efá</w:t>
      </w:r>
      <w:r>
        <w:rPr>
          <w:lang w:val="pt_PT" w:bidi="pt_PT"/>
        </w:rPr>
        <w:t xml:space="preserve"> provavelmente era um pouco mais de um quilo. O </w:t>
      </w:r>
      <w:r>
        <w:rPr>
          <w:b/>
          <w:lang w:val="pt_PT" w:bidi="pt_PT"/>
        </w:rPr>
        <w:t>hin</w:t>
      </w:r>
      <w:r>
        <w:rPr>
          <w:lang w:val="pt_PT" w:bidi="pt_PT"/>
        </w:rPr>
        <w:t xml:space="preserve"> era uma medida líquida padrão de cerca de 4 litros. Um quarto de hin seria cerca de 1 litro. Usem a mesma palavra ou frase para as medidas que vocês usaram em passagens anteriores.</w:t>
      </w:r>
    </w:p>
    <w:p>
      <w:pPr/>
      <w:r>
        <w:rPr>
          <w:lang w:val="pt_PT" w:bidi="pt_PT"/>
        </w:rPr>
      </w:r>
      <w:r>
        <w:rPr>
          <w:lang w:val="pt_PT" w:bidi="pt_PT"/>
        </w:rPr>
        <w:t xml:space="preserve">O </w:t>
      </w:r>
      <w:r>
        <w:rPr>
          <w:b/>
          <w:lang w:val="pt_PT" w:bidi="pt_PT"/>
        </w:rPr>
        <w:t>vinho</w:t>
      </w:r>
      <w:r>
        <w:rPr>
          <w:lang w:val="pt_PT" w:bidi="pt_PT"/>
        </w:rPr>
        <w:t xml:space="preserve"> é suco de uva fermentado. Esta era uma bebida comum naquela época. Usem a mesma palavra ou frase para </w:t>
      </w:r>
      <w:r>
        <w:rPr>
          <w:b/>
          <w:lang w:val="pt_PT" w:bidi="pt_PT"/>
        </w:rPr>
        <w:t>vinho</w:t>
      </w:r>
      <w:r>
        <w:rPr>
          <w:lang w:val="pt_PT" w:bidi="pt_PT"/>
        </w:rPr>
        <w:t xml:space="preserve"> que vocês usaram em passagens anteriores.</w:t>
      </w:r>
    </w:p>
    <w:p>
      <w:pPr/>
      <w:r>
        <w:rPr>
          <w:lang w:val="pt_PT" w:bidi="pt_PT"/>
        </w:rPr>
      </w:r>
      <w:r>
        <w:rPr>
          <w:lang w:val="pt_PT" w:bidi="pt_PT"/>
        </w:rPr>
        <w:t xml:space="preserve">Deus chama a massa de </w:t>
      </w:r>
      <w:r>
        <w:rPr>
          <w:b/>
          <w:lang w:val="pt_PT" w:bidi="pt_PT"/>
        </w:rPr>
        <w:t>oferta de cereais</w:t>
      </w:r>
      <w:r>
        <w:rPr>
          <w:lang w:val="pt_PT" w:bidi="pt_PT"/>
        </w:rPr>
        <w:t xml:space="preserve"> e o vinho de </w:t>
      </w:r>
      <w:r>
        <w:rPr>
          <w:b/>
          <w:lang w:val="pt_PT" w:bidi="pt_PT"/>
        </w:rPr>
        <w:t>libação</w:t>
      </w:r>
      <w:r>
        <w:rPr>
          <w:lang w:val="pt_PT" w:bidi="pt_PT"/>
        </w:rPr>
        <w:t xml:space="preserve">. Ele também chama toda a oferta de cordeiro, massa e vinho de </w:t>
      </w:r>
      <w:r>
        <w:rPr>
          <w:b/>
          <w:lang w:val="pt_PT" w:bidi="pt_PT"/>
        </w:rPr>
        <w:t>holocausto</w:t>
      </w:r>
      <w:r>
        <w:rPr>
          <w:lang w:val="pt_PT" w:bidi="pt_PT"/>
        </w:rPr>
        <w:t xml:space="preserve">. Estes são todos os tipos de </w:t>
      </w:r>
      <w:r>
        <w:rPr>
          <w:b/>
          <w:lang w:val="pt_PT" w:bidi="pt_PT"/>
        </w:rPr>
        <w:t>ofertas</w:t>
      </w:r>
      <w:r>
        <w:rPr>
          <w:lang w:val="pt_PT" w:bidi="pt_PT"/>
        </w:rPr>
        <w:t xml:space="preserve">, que são presentes ou </w:t>
      </w:r>
      <w:r>
        <w:rPr>
          <w:b/>
          <w:lang w:val="pt_PT" w:bidi="pt_PT"/>
        </w:rPr>
        <w:t>sacrifícios</w:t>
      </w:r>
      <w:r>
        <w:rPr>
          <w:lang w:val="pt_PT" w:bidi="pt_PT"/>
        </w:rPr>
        <w:t xml:space="preserve"> oferecidos em um ritual a Deus, geralmente no </w:t>
      </w:r>
      <w:r>
        <w:rPr>
          <w:b/>
          <w:lang w:val="pt_PT" w:bidi="pt_PT"/>
        </w:rPr>
        <w:t>templo</w:t>
      </w:r>
      <w:r>
        <w:rPr>
          <w:lang w:val="pt_PT" w:bidi="pt_PT"/>
        </w:rPr>
        <w:t xml:space="preserve"> ou em um altar especial.</w:t>
      </w:r>
    </w:p>
    <w:p>
      <w:pPr/>
      <w:r>
        <w:rPr>
          <w:lang w:val="pt_PT" w:bidi="pt_PT"/>
        </w:rPr>
      </w:r>
      <w:r>
        <w:rPr>
          <w:lang w:val="pt_PT" w:bidi="pt_PT"/>
        </w:rPr>
        <w:t xml:space="preserve">Uma oferta de cereais é quando as pessoas traziam presentes de cereais, como farinha de trigo, às vezes misturada com óleo, a Yahweh como um ato de </w:t>
      </w:r>
      <w:r>
        <w:rPr>
          <w:b/>
          <w:lang w:val="pt_PT" w:bidi="pt_PT"/>
        </w:rPr>
        <w:t>adoração</w:t>
      </w:r>
      <w:r>
        <w:rPr>
          <w:lang w:val="pt_PT" w:bidi="pt_PT"/>
        </w:rPr>
        <w:t xml:space="preserve">. O </w:t>
      </w:r>
      <w:r>
        <w:rPr>
          <w:b/>
          <w:lang w:val="pt_PT" w:bidi="pt_PT"/>
        </w:rPr>
        <w:t>sacerdote</w:t>
      </w:r>
      <w:r>
        <w:rPr>
          <w:lang w:val="pt_PT" w:bidi="pt_PT"/>
        </w:rPr>
        <w:t xml:space="preserve"> a queimaria no altar para dá-la simbolicamente a Deus. Para mais informações sobre </w:t>
      </w:r>
      <w:r>
        <w:rPr>
          <w:b/>
          <w:lang w:val="pt_PT" w:bidi="pt_PT"/>
        </w:rPr>
        <w:t>oferta, cereais</w:t>
      </w:r>
      <w:r>
        <w:rPr>
          <w:lang w:val="pt_PT" w:bidi="pt_PT"/>
        </w:rPr>
        <w:t>, consultem o Glossário Mestre.</w:t>
      </w:r>
    </w:p>
    <w:p>
      <w:pPr/>
      <w:r>
        <w:rPr>
          <w:lang w:val="pt_PT" w:bidi="pt_PT"/>
        </w:rPr>
      </w:r>
      <w:r>
        <w:rPr>
          <w:lang w:val="pt_PT" w:bidi="pt_PT"/>
        </w:rPr>
        <w:t xml:space="preserve">Parem aqui e discutam em grupo qual palavra ou frase vocês usarão para </w:t>
      </w:r>
      <w:r>
        <w:rPr>
          <w:b/>
          <w:lang w:val="pt_PT" w:bidi="pt_PT"/>
        </w:rPr>
        <w:t>oferta de cereais</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Para uma libação, as pessoas traziam um presente de vinho e o sacerdote o derramava sobre o altar para entregá-lo simbolicamente a Yahweh como um ato de adoração. Usem a mesma palavra ou frase para libação que vocês usaram em passagens anteriores. Para mais informações sobre </w:t>
      </w:r>
      <w:r>
        <w:rPr>
          <w:b/>
          <w:lang w:val="pt_PT" w:bidi="pt_PT"/>
        </w:rPr>
        <w:t>oferta, libação</w:t>
      </w:r>
      <w:r>
        <w:rPr>
          <w:lang w:val="pt_PT" w:bidi="pt_PT"/>
        </w:rPr>
        <w:t>, consultem o Glossário Mestre.</w:t>
      </w:r>
    </w:p>
    <w:p>
      <w:pPr/>
      <w:r>
        <w:rPr>
          <w:lang w:val="pt_PT" w:bidi="pt_PT"/>
        </w:rPr>
      </w:r>
      <w:r>
        <w:rPr>
          <w:lang w:val="pt_PT" w:bidi="pt_PT"/>
        </w:rPr>
        <w:t xml:space="preserve">Holocaustos eram ofertas queimadas nas quais as pessoas sacrificaram animais a Deus, queimando-os completamente. Essas ofertas eram para o </w:t>
      </w:r>
      <w:r>
        <w:rPr>
          <w:b/>
          <w:lang w:val="pt_PT" w:bidi="pt_PT"/>
        </w:rPr>
        <w:t>perdão</w:t>
      </w:r>
      <w:r>
        <w:rPr>
          <w:lang w:val="pt_PT" w:bidi="pt_PT"/>
        </w:rPr>
        <w:t xml:space="preserve"> do </w:t>
      </w:r>
      <w:r>
        <w:rPr>
          <w:b/>
          <w:lang w:val="pt_PT" w:bidi="pt_PT"/>
        </w:rPr>
        <w:t>pecado</w:t>
      </w:r>
      <w:r>
        <w:rPr>
          <w:lang w:val="pt_PT" w:bidi="pt_PT"/>
        </w:rPr>
        <w:t xml:space="preserve"> em geral. Para mais informações sobre </w:t>
      </w:r>
      <w:r>
        <w:rPr>
          <w:b/>
          <w:lang w:val="pt_PT" w:bidi="pt_PT"/>
        </w:rPr>
        <w:t>holocaustos</w:t>
      </w:r>
      <w:r>
        <w:rPr>
          <w:lang w:val="pt_PT" w:bidi="pt_PT"/>
        </w:rPr>
        <w:t>, consultem o Glossário Mestre. Usem a mesma palavra ou frase para oferta queimada que vocês usaram em passagens anteriores.</w:t>
      </w:r>
    </w:p>
    <w:p>
      <w:pPr/>
      <w:r>
        <w:rPr>
          <w:lang w:val="pt_PT" w:bidi="pt_PT"/>
        </w:rPr>
      </w:r>
      <w:r>
        <w:rPr>
          <w:lang w:val="pt_PT" w:bidi="pt_PT"/>
        </w:rPr>
        <w:t xml:space="preserve">Deus diz que essas ofertas serão um </w:t>
      </w:r>
      <w:r>
        <w:rPr>
          <w:b/>
          <w:lang w:val="pt_PT" w:bidi="pt_PT"/>
        </w:rPr>
        <w:t>aroma</w:t>
      </w:r>
      <w:r>
        <w:rPr>
          <w:lang w:val="pt_PT" w:bidi="pt_PT"/>
        </w:rPr>
        <w:t xml:space="preserve"> agradável, uma oferta de alimento apresentada a </w:t>
      </w:r>
      <w:r>
        <w:rPr>
          <w:b/>
          <w:lang w:val="pt_PT" w:bidi="pt_PT"/>
        </w:rPr>
        <w:t>Yahweh</w:t>
      </w:r>
      <w:r>
        <w:rPr>
          <w:lang w:val="pt_PT" w:bidi="pt_PT"/>
        </w:rPr>
        <w:t>. Aroma significa um bom cheiro. Isso não significa que essa oferta seja alimento para Deus comer. A fumaça do sacrifício que ardia subia ao céu e mostrava simbolicamente que as pessoas estavam dando a oferta a Deus e a ninguém mais.</w:t>
      </w:r>
    </w:p>
    <w:p>
      <w:pPr/>
      <w:r>
        <w:rPr>
          <w:lang w:val="pt_PT" w:bidi="pt_PT"/>
        </w:rPr>
      </w:r>
      <w:r>
        <w:rPr>
          <w:lang w:val="pt_PT" w:bidi="pt_PT"/>
        </w:rPr>
        <w:t xml:space="preserve">Deus usa especificamente seu nome único Yahweh várias vezes. Yahweh é o nome próprio de Deus. Yahweh é um nome único — nenhuma outra religião na terra ao redor de </w:t>
      </w:r>
      <w:r>
        <w:rPr>
          <w:b/>
          <w:lang w:val="pt_PT" w:bidi="pt_PT"/>
        </w:rPr>
        <w:t>Israel</w:t>
      </w:r>
      <w:r>
        <w:rPr>
          <w:lang w:val="pt_PT" w:bidi="pt_PT"/>
        </w:rPr>
        <w:t xml:space="preserve"> usou um nome como esse para o seu deus. Deus diz que os sacerdotes devem fazer os holocaustos a Yahweh especificamente, fazendo-os na presença de Yahweh. Duas vezes, Deus diz que ele é Yahweh, o Deus dos </w:t>
      </w:r>
      <w:r>
        <w:rPr>
          <w:b/>
          <w:lang w:val="pt_PT" w:bidi="pt_PT"/>
        </w:rPr>
        <w:t>israelitas</w:t>
      </w:r>
      <w:r>
        <w:rPr>
          <w:lang w:val="pt_PT" w:bidi="pt_PT"/>
        </w:rPr>
        <w:t xml:space="preserve">. Ele está mostrando que Yahweh especificamente, e ninguém mais, é o único Deus de Israel. Para mais informações sobre </w:t>
      </w:r>
      <w:r>
        <w:rPr>
          <w:b/>
          <w:lang w:val="pt_PT" w:bidi="pt_PT"/>
        </w:rPr>
        <w:t>Yahweh</w:t>
      </w:r>
      <w:r>
        <w:rPr>
          <w:lang w:val="pt_PT" w:bidi="pt_PT"/>
        </w:rPr>
        <w:t>, consulte o Glossário Mestre. Usem a mesma palavra ou frase para Yahweh que vocês usaram em passagens anteriores.</w:t>
      </w:r>
    </w:p>
    <w:p>
      <w:pPr/>
      <w:r>
        <w:rPr>
          <w:lang w:val="pt_PT" w:bidi="pt_PT"/>
        </w:rPr>
      </w:r>
      <w:r>
        <w:rPr>
          <w:lang w:val="pt_PT" w:bidi="pt_PT"/>
        </w:rPr>
        <w:t xml:space="preserve">Deus diz que os israelitas devem continuar oferecendo esses sacrifícios durante cada nova </w:t>
      </w:r>
      <w:r>
        <w:rPr>
          <w:b/>
          <w:lang w:val="pt_PT" w:bidi="pt_PT"/>
        </w:rPr>
        <w:t>geração</w:t>
      </w:r>
      <w:r>
        <w:rPr>
          <w:lang w:val="pt_PT" w:bidi="pt_PT"/>
        </w:rPr>
        <w:t xml:space="preserve">. Geração se refere às pessoas que vivem na mesma época. Deus está esclarecendo que os sacerdotes devem continuar fazendo sacrifícios à medida que os anos passam e novas pessoas nascem. Para mais informações sobre as </w:t>
      </w:r>
      <w:r>
        <w:rPr>
          <w:b/>
          <w:lang w:val="pt_PT" w:bidi="pt_PT"/>
        </w:rPr>
        <w:t>gerações</w:t>
      </w:r>
      <w:r>
        <w:rPr>
          <w:lang w:val="pt_PT" w:bidi="pt_PT"/>
        </w:rPr>
        <w:t xml:space="preserve">, consultem o Glossário Mestre. Usem a mesma palavra ou frase para geração que vocês usaram em passagens anteriores. </w:t>
      </w:r>
    </w:p>
    <w:p>
      <w:pPr/>
      <w:r>
        <w:rPr>
          <w:lang w:val="pt_PT" w:bidi="pt_PT"/>
        </w:rPr>
      </w:r>
      <w:r>
        <w:rPr>
          <w:lang w:val="pt_PT" w:bidi="pt_PT"/>
        </w:rPr>
        <w:t xml:space="preserve">Deus diz que os sacerdotes devem apresentar as ofertas na entrada da </w:t>
      </w:r>
      <w:r>
        <w:rPr>
          <w:b/>
          <w:lang w:val="pt_PT" w:bidi="pt_PT"/>
        </w:rPr>
        <w:t>tenda do encontro</w:t>
      </w:r>
      <w:r>
        <w:rPr>
          <w:lang w:val="pt_PT" w:bidi="pt_PT"/>
        </w:rPr>
        <w:t xml:space="preserve">, que é outro nome para o </w:t>
      </w:r>
      <w:r>
        <w:rPr>
          <w:b/>
          <w:lang w:val="pt_PT" w:bidi="pt_PT"/>
        </w:rPr>
        <w:t>tabernáculo</w:t>
      </w:r>
      <w:r>
        <w:rPr>
          <w:lang w:val="pt_PT" w:bidi="pt_PT"/>
        </w:rPr>
        <w:t xml:space="preserve">. Essa era uma grande tenda que foi movida de um lugar para outro onde os antepassados </w:t>
      </w:r>
      <w:r>
        <w:rPr>
          <w:b/>
          <w:lang w:val="pt_PT" w:bidi="pt_PT"/>
        </w:rPr>
        <w:t>judeus</w:t>
      </w:r>
      <w:r>
        <w:rPr>
          <w:lang w:val="pt_PT" w:bidi="pt_PT"/>
        </w:rPr>
        <w:t xml:space="preserve"> adoravam a Deus. É aqui que os sacerdotes faziam ofertas a Yahweh. Para mais informações sobre </w:t>
      </w:r>
      <w:r>
        <w:rPr>
          <w:b/>
          <w:lang w:val="pt_PT" w:bidi="pt_PT"/>
        </w:rPr>
        <w:t>tabernáculo</w:t>
      </w:r>
      <w:r>
        <w:rPr>
          <w:lang w:val="pt_PT" w:bidi="pt_PT"/>
        </w:rPr>
        <w:t>, consultem o Glossário Mestre. Usem a mesma palavra ou frase para tabernáculo que vocês usaram em passagens anteriores.</w:t>
      </w:r>
    </w:p>
    <w:p>
      <w:pPr/>
      <w:r>
        <w:rPr>
          <w:lang w:val="pt_PT" w:bidi="pt_PT"/>
        </w:rPr>
      </w:r>
      <w:r>
        <w:rPr>
          <w:lang w:val="pt_PT" w:bidi="pt_PT"/>
        </w:rPr>
        <w:t xml:space="preserve">Deus diz que ele </w:t>
      </w:r>
      <w:r>
        <w:rPr>
          <w:b/>
          <w:lang w:val="pt_PT" w:bidi="pt_PT"/>
        </w:rPr>
        <w:t>consagrará</w:t>
      </w:r>
      <w:r>
        <w:rPr>
          <w:lang w:val="pt_PT" w:bidi="pt_PT"/>
        </w:rPr>
        <w:t xml:space="preserve"> a entrada da tenda do encontro. Consagrar significa fazer ou dedicar algo ou alguém como </w:t>
      </w:r>
      <w:r>
        <w:rPr>
          <w:b/>
          <w:lang w:val="pt_PT" w:bidi="pt_PT"/>
        </w:rPr>
        <w:t>santo</w:t>
      </w:r>
      <w:r>
        <w:rPr>
          <w:lang w:val="pt_PT" w:bidi="pt_PT"/>
        </w:rPr>
        <w:t xml:space="preserve">, ou separar, para Deus. Para mais informações sobre </w:t>
      </w:r>
      <w:r>
        <w:rPr>
          <w:b/>
          <w:lang w:val="pt_PT" w:bidi="pt_PT"/>
        </w:rPr>
        <w:t>consagrar</w:t>
      </w:r>
      <w:r>
        <w:rPr>
          <w:lang w:val="pt_PT" w:bidi="pt_PT"/>
        </w:rPr>
        <w:t xml:space="preserve">, consultem o Glossário Mestre. Usem a mesma palavra ou frase para consagrar que vocês usaram em passagens anteriores. </w:t>
      </w:r>
    </w:p>
    <w:p>
      <w:pPr/>
      <w:r>
        <w:rPr>
          <w:lang w:val="pt_PT" w:bidi="pt_PT"/>
        </w:rPr>
      </w:r>
      <w:r>
        <w:rPr>
          <w:lang w:val="pt_PT" w:bidi="pt_PT"/>
        </w:rPr>
        <w:t xml:space="preserve">Deus consagrará esse lugar por sua </w:t>
      </w:r>
      <w:r>
        <w:rPr>
          <w:b/>
          <w:lang w:val="pt_PT" w:bidi="pt_PT"/>
        </w:rPr>
        <w:t>glória</w:t>
      </w:r>
      <w:r>
        <w:rPr>
          <w:lang w:val="pt_PT" w:bidi="pt_PT"/>
        </w:rPr>
        <w:t xml:space="preserve">. A glória é a fama e admiração que você ganha fazendo algo impressionante. Quando Deus mostra sua glória, as pessoas podem ver o quão belo, poderoso e majestoso Deus é. Quando Deus revela Sua glória, isso também mostra Sua presença ali. Pode ser difícil traduzir a palavra glória. Em alguns casos, você pode dizer “o poder e o esplendor de Deus”. Para mais informações sobre </w:t>
      </w:r>
      <w:r>
        <w:rPr>
          <w:b/>
          <w:lang w:val="pt_PT" w:bidi="pt_PT"/>
        </w:rPr>
        <w:t>glória</w:t>
      </w:r>
      <w:r>
        <w:rPr>
          <w:lang w:val="pt_PT" w:bidi="pt_PT"/>
        </w:rPr>
        <w:t>, consultem o Glossário Mestre. Use a mesma palavra ou frase para glória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30:1–10</w:t>
      </w:r>
      <w:r>
        <w:rPr>
          <w:lang w:val="pt_PT" w:bidi="pt_PT"/>
        </w:rPr>
      </w:r>
    </w:p>
    <w:p>
      <w:pPr>
        <w:pStyle w:val="Heading3"/>
      </w:pPr>
      <w:r>
        <w:rPr>
          <w:lang w:val="pt_PT" w:bidi="pt_PT"/>
        </w:rPr>
        <w:t>Ouvir e Sentir</w:t>
      </w:r>
    </w:p>
    <w:p>
      <w:pPr/>
      <w:r>
        <w:rPr>
          <w:lang w:val="pt_PT" w:bidi="pt_PT"/>
        </w:rPr>
      </w:r>
      <w:r>
        <w:rPr>
          <w:lang w:val="pt_PT" w:bidi="pt_PT"/>
        </w:rPr>
        <w:t>Nesta etapa, ouçam Êxodo 30.1–10 e guardem em seus corações.</w:t>
      </w:r>
    </w:p>
    <w:p>
      <w:pPr/>
      <w:r>
        <w:rPr>
          <w:lang w:val="pt_PT" w:bidi="pt_PT"/>
        </w:rPr>
      </w:r>
      <w:r>
        <w:rPr>
          <w:lang w:val="pt_PT" w:bidi="pt_PT"/>
        </w:rPr>
        <w:t>Ouçam uma versão em áudio de Êxodo 30.1–10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30.1–10 na tradução mais fácil de entender.</w:t>
      </w:r>
    </w:p>
    <w:p>
      <w:pPr/>
      <w:r>
        <w:rPr>
          <w:lang w:val="pt_PT" w:bidi="pt_PT"/>
        </w:rPr>
      </w:r>
      <w:r>
        <w:rPr>
          <w:lang w:val="pt_PT" w:bidi="pt_PT"/>
        </w:rPr>
        <w:t>Deus tem dado instruções a Moisés sobre como tornar um lugar de adoração e os sacerdotes santos, ou separados, de uma maneira visível. Esse lugar de adoração é chamado de tabernáculo, ou tenda do encontro. Agora Deus dá instruções a Moisés sobre como fazer um altar especial para queimar incenso a ser colocado no tabernáculo. Esse altar é diferente do altar que os sacerdotes usam para sacrifícios. Deus também dá instruções sobre como usar o altar. Deus dirá a Moisés todo o processo antes que Moisés siga as instruções.</w:t>
      </w:r>
    </w:p>
    <w:p>
      <w:pPr/>
      <w:r>
        <w:rPr>
          <w:lang w:val="pt_PT" w:bidi="pt_PT"/>
        </w:rPr>
      </w:r>
      <w:r>
        <w:rPr>
          <w:lang w:val="pt_PT" w:bidi="pt_PT"/>
        </w:rPr>
        <w:t>Deus dá instruções para o material e o tamanho do altar. Deus dá as instruções a Moisés, que dirá aos trabalhadores habilidosos como fazê-lo. Deus diz para fazer o altar de madeira de acácia, assim como o altar dos holocaustos. Este altar terá um formato retangular com uma base quadrada. A base do altar será um quadrado de um côvado, ou 50 centímetros, e terá dois côvados, ou cerca de um metro, de altura. Deus diz para esculpir chifres, ou pontas, na madeira nos quatro cantos superiores. Deus diz para cobrir o altar com uma fina camada de ouro puro e adicionar uma borda decorativa de ouro perto do topo. Então, façam dois anéis de ouro e prendam-nos em lados opostos do altar. Isso pode significar que havia um par de anéis — um anel para cada lado — ou que havia dois pares de anéis — dois anéis para cada lado. Os trabalhadores também devem fazer varais de madeira de acácia e cobri-los com ouro. Os sacerdotes deslizarão os varais pelos anéis para carregar o altar quando moverem o tabernáculo.</w:t>
      </w:r>
    </w:p>
    <w:p>
      <w:pPr/>
      <w:r>
        <w:rPr>
          <w:lang w:val="pt_PT" w:bidi="pt_PT"/>
        </w:rPr>
      </w:r>
      <w:r>
        <w:rPr>
          <w:lang w:val="pt_PT" w:bidi="pt_PT"/>
        </w:rPr>
        <w:t>Parem aqui e, em grupo, olhem para uma imagem do altar do incenso. Pause este áudio aqui.</w:t>
      </w:r>
    </w:p>
    <w:p>
      <w:pPr/>
      <w:r>
        <w:rPr>
          <w:lang w:val="pt_PT" w:bidi="pt_PT"/>
        </w:rPr>
      </w:r>
      <w:r>
        <w:rPr>
          <w:lang w:val="pt_PT" w:bidi="pt_PT"/>
        </w:rPr>
        <w:t>Dentro da tenda do tabernáculo, uma cortina divide a tenda em duas seções que são chamadas de Lugar Santo e Lugar Santíssimo. A presença de Deus estava no Lugar Santíssimo. Apenas os sacerdotes podiam entrar na tenda do tabernáculo, e apenas o sumo sacerdote podia passar pela cortina pesada para entrar no Lugar Santíssimo. Isso mostrou às pessoas o quão santo Deus era.</w:t>
      </w:r>
    </w:p>
    <w:p>
      <w:pPr/>
      <w:r>
        <w:rPr>
          <w:lang w:val="pt_PT" w:bidi="pt_PT"/>
        </w:rPr>
      </w:r>
      <w:r>
        <w:rPr>
          <w:lang w:val="pt_PT" w:bidi="pt_PT"/>
        </w:rPr>
        <w:t>Parem aqui e discutam esta pergunta em grupo: quais são alguns lugares em sua cultura em que apenas certos tipos de pessoas podem entrar? O que torna esses lugares diferentes dos outros? Por que algumas pessoas podem entrar e outras não? Pause este áudio aqui.</w:t>
      </w:r>
    </w:p>
    <w:p>
      <w:pPr/>
      <w:r>
        <w:rPr>
          <w:lang w:val="pt_PT" w:bidi="pt_PT"/>
        </w:rPr>
      </w:r>
      <w:r>
        <w:rPr>
          <w:lang w:val="pt_PT" w:bidi="pt_PT"/>
        </w:rPr>
        <w:t>Deus diz a Moisés para colocar o altar na frente da cortina, para que o altar esteja no Lugar Santo. Atrás da cortina no Lugar Santíssimo está a arca da aliança, ou arca do testemunho. Esta é uma caixa coberta de ouro que conterá as tábuas de pedra da lei que Deus dá a Moisés. Testemunho pode significar uma declaração solene ou evidência de uma aliança, ou uma promessa especial. As tábuas de pedra da lei representavam o testemunho de que Deus fez uma aliança com seu povo, os israelitas.</w:t>
      </w:r>
    </w:p>
    <w:p>
      <w:pPr/>
      <w:r>
        <w:rPr>
          <w:lang w:val="pt_PT" w:bidi="pt_PT"/>
        </w:rPr>
      </w:r>
      <w:r>
        <w:rPr>
          <w:lang w:val="pt_PT" w:bidi="pt_PT"/>
        </w:rPr>
        <w:t>No topo da caixa dourada há uma tampa dourada. Deus diz que ele se encontrará com Moisés lá no Lugar Santíssimo. Os israelitas acreditavam que Deus vivia literalmente no espaço diretamente acima da arca da aliança, por isso a arca da aliança simbolizava a presença de Deus. Quando o sumo sacerdote fazia expiação, ou cobria os pecados dos israelitas, diante de Deus uma vez por ano, ele passava sangue na tampa da arca da aliança. Como é aqui que o sumo sacerdote realizava o ritual de expiação, pedindo misericórdia a Deus para cobrir os pecados deles e serem reconciliados com ele, os israelitas chamavam a tampa de cobertura da expiação, ou propiciatório.</w:t>
      </w:r>
    </w:p>
    <w:p>
      <w:pPr/>
      <w:r>
        <w:rPr>
          <w:lang w:val="pt_PT" w:bidi="pt_PT"/>
        </w:rPr>
      </w:r>
      <w:r>
        <w:rPr>
          <w:lang w:val="pt_PT" w:bidi="pt_PT"/>
        </w:rPr>
        <w:t>Parem aqui e, em grupo, olhem para uma imagem da arca da aliança. Pause este áudio aqui.</w:t>
      </w:r>
    </w:p>
    <w:p>
      <w:pPr/>
      <w:r>
        <w:rPr>
          <w:lang w:val="pt_PT" w:bidi="pt_PT"/>
        </w:rPr>
      </w:r>
      <w:r>
        <w:rPr>
          <w:lang w:val="pt_PT" w:bidi="pt_PT"/>
        </w:rPr>
        <w:t>Em seguida, Deus dá instruções sobre como usar o altar do incenso. Arão, o sumo sacerdote, deve queimar incenso especial no altar duas vezes por dia. O incenso é uma mistura de materiais naturais, como especiarias e resinas, que exala um aroma agradável quando é queimado. Mais tarde, Deus dará instruções a Moisés sobre como fazer o incenso especial. Arão queimará incenso pela manhã, quando ele limpar as lâmpadas no candelabro que está no Lugar Santo. Então ele queimará incenso novamente quando acender as lâmpadas à noite.</w:t>
      </w:r>
    </w:p>
    <w:p>
      <w:pPr/>
      <w:r>
        <w:rPr>
          <w:lang w:val="pt_PT" w:bidi="pt_PT"/>
        </w:rPr>
      </w:r>
      <w:r>
        <w:rPr>
          <w:lang w:val="pt_PT" w:bidi="pt_PT"/>
        </w:rPr>
        <w:t>Parem aqui e, em grupo, olhem para uma imagem das lâmpadas. Pause este áudio aqui.</w:t>
      </w:r>
    </w:p>
    <w:p>
      <w:pPr/>
      <w:r>
        <w:rPr>
          <w:lang w:val="pt_PT" w:bidi="pt_PT"/>
        </w:rPr>
      </w:r>
      <w:r>
        <w:rPr>
          <w:lang w:val="pt_PT" w:bidi="pt_PT"/>
        </w:rPr>
        <w:t>Deus diz que Arão queimará o incenso diante de Yahweh. Deus usa seu nome único, Yahweh, esclarecendo que Arão está queimando incenso apenas para Yahweh. A fumaça perfumada da queima de incenso simbolizava a oração naquela época. Como o sumo sacerdote sempre representava o povo em suas ações, sua oferta de incenso representava as orações de todo o povo de Israel. A fumaça iria para o Lugar Santíssimo, onde a presença de Deus é representada pela arca da aliança. Isso simbolizava a oração chegando a Deus.</w:t>
      </w:r>
    </w:p>
    <w:p>
      <w:pPr/>
      <w:r>
        <w:rPr>
          <w:lang w:val="pt_PT" w:bidi="pt_PT"/>
        </w:rPr>
      </w:r>
      <w:r>
        <w:rPr>
          <w:lang w:val="pt_PT" w:bidi="pt_PT"/>
        </w:rPr>
        <w:t>Parem aqui e discutam esta pergunta em grupo: falem sobre como sua cultura usa incenso, ou a queima de outros materiais como feixes de ervas, para criar um cheiro agradável. Quando as pessoas queimam essas coisas? O que significa quando eles os queimam? Pause este áudio aqui.</w:t>
      </w:r>
    </w:p>
    <w:p>
      <w:pPr/>
      <w:r>
        <w:rPr>
          <w:lang w:val="pt_PT" w:bidi="pt_PT"/>
        </w:rPr>
      </w:r>
      <w:r>
        <w:rPr>
          <w:lang w:val="pt_PT" w:bidi="pt_PT"/>
        </w:rPr>
        <w:t>Deus diz que Arão deve fazer isso para que o incenso queime continuamente para as gerações vindouras. Arão queima o incenso diariamente, refletindo a maneira como as pessoas oram em todos os momentos do dia e da noite. Quando Deus diz "pelas gerações vindouras", ele quer dizer que, de agora em diante, cada sumo sacerdote deve continuar queimando o incenso no altar. Deus diz que ninguém deve oferecer incenso algum neste altar, exceto a mistura especial que Deus descreverá. Apenas o sumo sacerdote deve oferecer o incenso especial da maneira e no momento em que Deus disser. Além disso, os sacerdotes não devem usar este altar para sacrificar um animal como holocausto ou oferecer cereais como oferta de cereais. Os sacerdotes não devem derramar vinho como uma libação nesse altar. Os sacerdotes oferecerão essas ofertas no altar de bronze fora da tenda do tabernáculo.</w:t>
      </w:r>
    </w:p>
    <w:p>
      <w:pPr/>
      <w:r>
        <w:rPr>
          <w:lang w:val="pt_PT" w:bidi="pt_PT"/>
        </w:rPr>
      </w:r>
      <w:r>
        <w:rPr>
          <w:lang w:val="pt_PT" w:bidi="pt_PT"/>
        </w:rPr>
        <w:t>Uma vez por ano, Arão deve fazer expiação pelo altar para purificar o altar do incenso. Todas as coisas que os sacerdotes usam no tabernáculo devem ser puras, ou adequadas para o serviço a Deus. O altar não pecou, mas talvez tenha se tornado impuro ou impróprio para servir a Deus porque algo impuro o tocou. Esta expiação, ou sacrifício de purificação, purificará o altar para que os sacerdotes possam usá-lo para servir a Deus. Arão purificará o altar colocando sangue nos quatro chifres do altar. Ele pegará o sangue do animal que os sacerdotes sacrificarão como oferta pelo pecado ou de purificação. Essa oferta pelo pecado é uma oferta que as pessoas dão a Deus para pedir a ele que remova seus pecados. E esta oferta pelo pecado será para a expiação, que é o processo de restaurar o relacionamento com Deus rompido pelo pecado. Novamente, cada sumo sacerdote deve continuar fazendo essa expiação anual pelo altar por todas as gerações vindouras.</w:t>
      </w:r>
    </w:p>
    <w:p>
      <w:pPr/>
      <w:r>
        <w:rPr>
          <w:lang w:val="pt_PT" w:bidi="pt_PT"/>
        </w:rPr>
      </w:r>
      <w:r>
        <w:rPr>
          <w:lang w:val="pt_PT" w:bidi="pt_PT"/>
        </w:rPr>
        <w:t>Parem aqui e discutam esta pergunta em grupo: falem sobre itens que as pessoas em sua cultura mantêm prontos para usar em eventos importantes, como pratos especiais para celebrações ou itens usados em casamentos. Como vocês tratam esses itens de forma diferente de outros itens semelhantes? Quais procedimentos vocês realizam regularmente para mantê-los prontos para uso? Pause este áudio aqui.</w:t>
      </w:r>
    </w:p>
    <w:p>
      <w:pPr/>
      <w:r>
        <w:rPr>
          <w:lang w:val="pt_PT" w:bidi="pt_PT"/>
        </w:rPr>
      </w:r>
      <w:r>
        <w:rPr>
          <w:lang w:val="pt_PT" w:bidi="pt_PT"/>
        </w:rPr>
        <w:t>Deus termina suas instruções para o altar do incenso dizendo que o altar é santíssimo, ou completamente dedicado, a Yahweh. Deus usa seu nome único, Yahweh, esclarecendo que esse é um altar que pertence apenas a ele. Como este altar pertence a ele, ele tem o direito de escolher a maneira correta para o sumo sacerdote usar o altar.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30.1–10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Deus dá a Moisés as instruções para construir o altar para queimar incenso.</w:t>
      </w:r>
    </w:p>
    <w:p>
      <w:pPr/>
      <w:r>
        <w:rPr>
          <w:lang w:val="pt_PT" w:bidi="pt_PT"/>
        </w:rPr>
      </w:r>
      <w:r>
        <w:rPr>
          <w:b/>
          <w:lang w:val="pt_PT" w:bidi="pt_PT"/>
        </w:rPr>
        <w:t>Na segunda cena:</w:t>
      </w:r>
      <w:r>
        <w:rPr>
          <w:lang w:val="pt_PT" w:bidi="pt_PT"/>
        </w:rPr>
        <w:t xml:space="preserve"> Deus dá instruções sobre como Arão deve queimar incenso no altar.</w:t>
      </w:r>
    </w:p>
    <w:p>
      <w:pPr/>
      <w:r>
        <w:rPr>
          <w:lang w:val="pt_PT" w:bidi="pt_PT"/>
        </w:rPr>
      </w:r>
      <w:r>
        <w:rPr>
          <w:b/>
          <w:lang w:val="pt_PT" w:bidi="pt_PT"/>
        </w:rPr>
        <w:t>Na terceira cena:</w:t>
      </w:r>
      <w:r>
        <w:rPr>
          <w:lang w:val="pt_PT" w:bidi="pt_PT"/>
        </w:rPr>
        <w:t xml:space="preserve"> Deus dá instruções para purificar o altar.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trabalhadores habilidosos a quem Moisés dará as instruções</w:t>
      </w:r>
    </w:p>
    <w:p>
      <w:pPr>
        <w:pStyle w:val="ListBullet"/>
        <w:spacing w:line="240" w:lineRule="auto"/>
        <w:ind w:left="720"/>
      </w:pPr>
      <w:r>
        <w:rPr>
          <w:lang w:val="pt_PT" w:bidi="pt_PT"/>
        </w:rPr>
      </w:r>
      <w:r>
        <w:rPr>
          <w:lang w:val="pt_PT" w:bidi="pt_PT"/>
        </w:rPr>
        <w:t>Arão, o sumo sacerdote</w:t>
      </w:r>
    </w:p>
    <w:p>
      <w:pPr/>
      <w:r>
        <w:rPr>
          <w:lang w:val="pt_PT" w:bidi="pt_PT"/>
        </w:rPr>
      </w:r>
      <w:r>
        <w:rPr>
          <w:lang w:val="pt_PT" w:bidi="pt_PT"/>
        </w:rPr>
        <w:t>Em grupo, prestem atenção às partes do cenário da passagem:</w:t>
      </w:r>
    </w:p>
    <w:p>
      <w:pPr/>
      <w:r>
        <w:rPr>
          <w:lang w:val="pt_PT" w:bidi="pt_PT"/>
        </w:rPr>
      </w:r>
      <w:r>
        <w:rPr>
          <w:lang w:val="pt_PT" w:bidi="pt_PT"/>
        </w:rPr>
        <w:t>Deus tem dado instruções a Moisés para construir o tabernáculo. Deus diz mais tarde que Moisés deve dar essas instruções aos trabalhadores habilidosos que farão o tabernáculo e os itens nele contidos. Deus dará a Moisés todas as instruções antes que Moisés designe o trabalho aos trabalhadores habilidosos.</w:t>
      </w:r>
    </w:p>
    <w:p>
      <w:pPr/>
      <w:r>
        <w:rPr>
          <w:lang w:val="pt_PT" w:bidi="pt_PT"/>
        </w:rPr>
      </w:r>
      <w:r>
        <w:rPr>
          <w:lang w:val="pt_PT" w:bidi="pt_PT"/>
        </w:rPr>
        <w:t>Na primeira cena, Deus dá as instruções para fazer o altar do incenso. Deus diz para fazer um altar da madeira de uma acácia. Esta é uma madeira dura e resistente. Os trabalhadores habilidosos cortavam e esculpiam a madeira para obter a forma correta.</w:t>
      </w:r>
    </w:p>
    <w:p>
      <w:pPr/>
      <w:r>
        <w:rPr>
          <w:lang w:val="pt_PT" w:bidi="pt_PT"/>
        </w:rPr>
      </w:r>
      <w:r>
        <w:rPr>
          <w:lang w:val="pt_PT" w:bidi="pt_PT"/>
        </w:rPr>
        <w:t>Parem aqui e, em grupo, olhem para uma imagem da madeira de acácia. Pause este áudio aqui.</w:t>
      </w:r>
    </w:p>
    <w:p>
      <w:pPr/>
      <w:r>
        <w:rPr>
          <w:lang w:val="pt_PT" w:bidi="pt_PT"/>
        </w:rPr>
      </w:r>
      <w:r>
        <w:rPr>
          <w:lang w:val="pt_PT" w:bidi="pt_PT"/>
        </w:rPr>
        <w:t>O altar terá um formato retangular. Os trabalhadores devem fazer uma base quadrada de um côvado de lado. O côvado era uma medida padrão de comprimento com cerca de 50 centímetros. O altar deve ter dois côvados, ou cerca de um metro, de altura. Este altar será menor do que o grande altar de bronze para sacrifícios, que ficava fora da entrada da tenda do tabernáculo. Nos quatro cantos superiores do altar do incenso, os trabalhadores devem esculpir quatro pontos chamados chifres, que podem ter se parecido com chifres de um touro. Os trabalhadores devem esculpir os chifres no mesmo pedaço de madeira que o restante do altar.</w:t>
      </w:r>
    </w:p>
    <w:p>
      <w:pPr/>
      <w:r>
        <w:rPr>
          <w:lang w:val="pt_PT" w:bidi="pt_PT"/>
        </w:rPr>
      </w:r>
      <w:r>
        <w:rPr>
          <w:lang w:val="pt_PT" w:bidi="pt_PT"/>
        </w:rPr>
        <w:t>Parem aqui e discutam esta pergunta em grupo: descrevam um objeto de madeira, como uma carroça ou uma cadeira. Descrevam o tamanho, o material, as diferentes peças, os elementos especiais como esculturas ou decorações. Ouçam as palavras que vocês usam para cada um desses elementos. Pause este áudio aqui.</w:t>
      </w:r>
    </w:p>
    <w:p>
      <w:pPr/>
      <w:r>
        <w:rPr>
          <w:lang w:val="pt_PT" w:bidi="pt_PT"/>
        </w:rPr>
      </w:r>
      <w:r>
        <w:rPr>
          <w:lang w:val="pt_PT" w:bidi="pt_PT"/>
        </w:rPr>
        <w:t>Em seguida, Deus diz para cobrir o topo, os lados e os chifres com uma fina camada de ouro puro. Este seria o melhor tipo de ouro, sem nenhuma mistura nele. Os trabalhadores também devem fazer uma moldura de ouro. Esta é uma borda decorativa de ouro perto do topo do altar, que contorna as laterais. Então os trabalhadores devem adicionar dois anéis de ouro, ou círculos, aos lados opostos do altar. Isso pode significar que havia um par de anéis — um anel para cada lado — ou que havia dois pares de anéis — dois anéis para cada lado. Provavelmente havia quatro anéis no total, mas o idioma original não é claro. Esses anéis serão grandes o suficiente para passar um varal por dentro. Os trabalhadores prenderão os anéis em dois lados opostos do altar para que possam deslizar dois varais horizontalmente pelos anéis de qualquer lado do altar. Os sacerdotes então poderão pegar os varais para carregar o altar quando moverem o tabernáculo. Os trabalhadores também devem fazer os varais de madeira da acácia e cobrir os varais com ouro.</w:t>
      </w:r>
    </w:p>
    <w:p>
      <w:pPr/>
      <w:r>
        <w:rPr>
          <w:lang w:val="pt_PT" w:bidi="pt_PT"/>
        </w:rPr>
      </w:r>
      <w:r>
        <w:rPr>
          <w:lang w:val="pt_PT" w:bidi="pt_PT"/>
        </w:rPr>
        <w:t>Parem aqui e, em grupo, olhem para uma imagem do altar do incenso. Pause este áudio aqui.</w:t>
      </w:r>
    </w:p>
    <w:p>
      <w:pPr/>
      <w:r>
        <w:rPr>
          <w:lang w:val="pt_PT" w:bidi="pt_PT"/>
        </w:rPr>
      </w:r>
      <w:r>
        <w:rPr>
          <w:lang w:val="pt_PT" w:bidi="pt_PT"/>
        </w:rPr>
        <w:t>Há duas seções dentro da tenda do tabernáculo: o Lugar Santo e o Lugar Santíssimo. Essas seções são divididas por uma cortina que desce do topo da tenda até o chão. Deus diz que Moisés deve colocar o altar na frente da cortina na tenda do tabernáculo. O altar estará no Lugar Santo.</w:t>
      </w:r>
    </w:p>
    <w:p>
      <w:pPr/>
      <w:r>
        <w:rPr>
          <w:lang w:val="pt_PT" w:bidi="pt_PT"/>
        </w:rPr>
      </w:r>
      <w:r>
        <w:rPr>
          <w:lang w:val="pt_PT" w:bidi="pt_PT"/>
        </w:rPr>
        <w:t>Parem aqui e, em grupo, olhem para uma imagem do interior da tenda do tabernáculo. Pause este áudio aqui.</w:t>
      </w:r>
    </w:p>
    <w:p>
      <w:pPr/>
      <w:r>
        <w:rPr>
          <w:lang w:val="pt_PT" w:bidi="pt_PT"/>
        </w:rPr>
      </w:r>
      <w:r>
        <w:rPr>
          <w:lang w:val="pt_PT" w:bidi="pt_PT"/>
        </w:rPr>
        <w:t>A arca sagrada chamada arca da aliança está atrás da cortina, no Lugar Santíssimo. Dentro da arca estarão as tábuas de pedra da lei. Sobre a arca há uma tampa de ouro que às vezes é chamada de tampa da expiação, ou propiciatório. É aqui que Deus diz que ele se encontrará com Moisés e falará com ele.</w:t>
      </w:r>
    </w:p>
    <w:p>
      <w:pPr/>
      <w:r>
        <w:rPr>
          <w:lang w:val="pt_PT" w:bidi="pt_PT"/>
        </w:rPr>
      </w:r>
      <w:r>
        <w:rPr>
          <w:lang w:val="pt_PT" w:bidi="pt_PT"/>
        </w:rPr>
        <w:t>Parem aqui e discutam esta pergunta em grupo: descrevam um lugar dedicado a alguém, como um túmulo ou um santuário. Como as pessoas mantêm este lugar separado da área ao seu redor? O que mostra que esta área é dedicada a essa pessoa? Como as pessoas tratam a área? Pause este áudio aqui.</w:t>
      </w:r>
    </w:p>
    <w:p>
      <w:pPr/>
      <w:r>
        <w:rPr>
          <w:lang w:val="pt_PT" w:bidi="pt_PT"/>
        </w:rPr>
      </w:r>
      <w:r>
        <w:rPr>
          <w:lang w:val="pt_PT" w:bidi="pt_PT"/>
        </w:rPr>
        <w:t>Na segunda cena, Deus dá instruções sobre a maneira correta para Arão usar o altar. Deus diz que Arão, o sumo sacerdote, deve queimar uma mistura especial de incenso no altar todos os dias, no início e no final do dia. Mais tarde, Deus dá os ingredientes para a mistura especial de incenso. Arão deve queimar incenso pela manhã quando cuidar das lâmpadas. Os sacerdotes mantinham as lâmpadas acesas do anoitecer ao amanhecer. Pela manhã, Arão cuidou das lâmpadas limpando-as, aparando o pavio e adicionando mais óleo. Arão também deve queimar incenso no altar quando acender as lâmpadas à noite, provavelmente ao pôr do sol. Arão fazia um pequeno fogo no topo do altar e queimava o incenso no fogo. Ele fazia uma tarefa de cada vez, provavelmente começando com as lâmpadas.</w:t>
      </w:r>
    </w:p>
    <w:p>
      <w:pPr/>
      <w:r>
        <w:rPr>
          <w:lang w:val="pt_PT" w:bidi="pt_PT"/>
        </w:rPr>
      </w:r>
      <w:r>
        <w:rPr>
          <w:lang w:val="pt_PT" w:bidi="pt_PT"/>
        </w:rPr>
        <w:t>Parem aqui e discutam esta pergunta em grupo: falem sobre tarefas diárias que vocês fazem em determinada hora do dia, uma após a outra, como se vestir e arrumar o cabelo. Ouçam palavras que mostram que, embora eles não façam as tarefas ao mesmo tempo, eles fazem ambas as tarefas juntos no mesmo horário do dia. Pause este áudio aqui.</w:t>
      </w:r>
    </w:p>
    <w:p>
      <w:pPr/>
      <w:r>
        <w:rPr>
          <w:lang w:val="pt_PT" w:bidi="pt_PT"/>
        </w:rPr>
      </w:r>
      <w:r>
        <w:rPr>
          <w:lang w:val="pt_PT" w:bidi="pt_PT"/>
        </w:rPr>
        <w:t>Deus diz que o sumo sacerdote deve queimar incenso regularmente diante de Yahweh. O altar para o incenso está na frente do Lugar Santíssimo, onde a arca da aliança representa a presença de Yahweh. A fumaça iria para o Lugar Santíssimo e então entraria na presença de Yahweh.</w:t>
      </w:r>
    </w:p>
    <w:p>
      <w:pPr/>
      <w:r>
        <w:rPr>
          <w:lang w:val="pt_PT" w:bidi="pt_PT"/>
        </w:rPr>
      </w:r>
      <w:r>
        <w:rPr>
          <w:lang w:val="pt_PT" w:bidi="pt_PT"/>
        </w:rPr>
        <w:t>Deus diz claramente para não oferecer nenhum outro incenso não autorizado neste altar. Apenas o sumo sacerdote deve oferecer a mistura correta de incenso nos momentos específicos. Deus também diz que este altar não é para os holocaustos, nem para as ofertas de cereais e as libações. Os sacerdotes ofereciam essas ofertas no altar de bronze dos holocaustos fora da tenda do tabernáculo. Este altar do incenso é apenas para que os sacerdotes queimem incenso nele.</w:t>
      </w:r>
    </w:p>
    <w:p>
      <w:pPr/>
      <w:r>
        <w:rPr>
          <w:lang w:val="pt_PT" w:bidi="pt_PT"/>
        </w:rPr>
      </w:r>
      <w:r>
        <w:rPr>
          <w:lang w:val="pt_PT" w:bidi="pt_PT"/>
        </w:rPr>
        <w:t>Parem aqui e, em grupo, olhem para uma imagem do altar dos holocaustos. Pause este áudio aqui.</w:t>
      </w:r>
    </w:p>
    <w:p>
      <w:pPr/>
      <w:r>
        <w:rPr>
          <w:lang w:val="pt_PT" w:bidi="pt_PT"/>
        </w:rPr>
      </w:r>
      <w:r>
        <w:rPr>
          <w:lang w:val="pt_PT" w:bidi="pt_PT"/>
        </w:rPr>
        <w:t>Na terceira cena, Deus dá instruções para purificar o altar. Uma vez por ano, Arão deve fazer expiação, ou purificar o altar. Arão colocará um pouco de sangue nos chifres do altar. O sangue é de uma oferta pelo pecado. Arão recolherá um pouco do sangue quando os sacerdotes matarem o animal como oferta pelo pecado ou de purificação. Deus não diz quanto sangue, mas Arão provavelmente passou um pouco de sangue nos quatro chifres do altar. Cada sumo sacerdote no futuro deve continuar purificando o altar uma vez por ano. Deus diz que este altar é completamente santo para Yahweh. Ao seguir as instruções de Deus, os sacerdotes mantêm o altar santo e pronto para o serviço a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30.1–10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trabalhadores habilidosos a quem Moisés dará as instruções</w:t>
      </w:r>
    </w:p>
    <w:p>
      <w:pPr>
        <w:pStyle w:val="ListBullet"/>
        <w:spacing w:line="240" w:lineRule="auto"/>
        <w:ind w:left="720"/>
      </w:pPr>
      <w:r>
        <w:rPr>
          <w:lang w:val="pt_PT" w:bidi="pt_PT"/>
        </w:rPr>
      </w:r>
      <w:r>
        <w:rPr>
          <w:lang w:val="pt_PT" w:bidi="pt_PT"/>
        </w:rPr>
        <w:t>Arão, o sumo sacerdote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Deus diz a Moisés: "Diga aos trabalhadores habilidosos que façam um altar de madeira de acácia para queimar incenso. Façam-no com cinquenta centímetros de lado e um metro de altura. Do mesmo pedaço de madeira, eles devem esculpir pontas como chifres nos quatro cantos superiores. Então cubram o topo, os lados e os chifres com ouro puro. Façam uma borda decorativa de ouro ao redor das laterais do altar, perto do topo. Façam anéis de ouro, e prendam os anéis nos dois lados do altar. Os sacerdotes podem colocar varais nesses anéis para carregar o altar. Façam os varais de transporte de madeira de acácia e cubram-nos com ouro puro".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artesãos habilidosos: “O que você está sentindo ou pensando?”. Eles podem responder coisas como: "Este deve ser um item especial, uma vez que esses materiais são tão nobres e porque o próprio Deus está dando instruções para fazê-lo!" ou "Estou honrado por fazer algo que os sacerdotes usarão para servir a Deus!" ou "Vejo que deve haver certas maneiras de servir a Deus corretamente, uma vez que Deus está dando instruções tão específicas".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"Coloquem o altar na frente da cortina que fica entre o Lugar Santo e o Lugar Santíssimo. A caixa sagrada com a tampa dourada está atrás da cortina. Este é o lugar onde me encontrarei e falarei com vocês".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honrado por Deus ter falado comigo e continuar falando comigo", ou "Espero que eu possa me lembrar de todas essas instruções corretamente, porque entendo que elas são muito importantes!"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então diz: "Arão deve queimar uma mistura especial de incenso no altar todas as manhãs e todas as noites ao cuidar das lâmpadas. O sumo sacerdote deve sempre queimar este incenso todos os dias diante de Yahweh de agora em diante. Queime apenas a mistura correta de incenso. Não use este altar para os sacrifícios de animais ou as ofertas de cereais e libações".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"É importante que os israelitas façam todas as coisas que eu ordeno", ou "Sou santo, e essas ações mostram isso ao povo", ou "Eu me importo com os israelitas e quero estar perto deles, por isso direi a eles a maneira correta de interagir comigo".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"Uma vez por ano, Arão deve realizar um ritual para purificar o altar. Ele deve colocar sangue nos quatro chifres do altar. Arão deve usar o sangue do animal que os sacerdotes matam como oferta pelo pecado ou oferta de purificação. Esta oferta pelo pecado é para expiação, quando as pessoas me pedem para remover seus pecados. Este altar é muito santo para mim, e ao fazer isso, Arão manterá o altar pronto para ser usado para me servir".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"Deus deve ser muito santo, se até mesmo as coisas que usamos para servi-lo devem ser muito santas!" ou "Estou maravilhado por Deus ter me escolhido para fazer essas tarefas muito especiais e importantes", ou "Nosso pecado deve ser uma coisa ruim, se tivermos que fazer essas coisas para pedir perdão".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30.1–10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Deus</w:t>
      </w:r>
      <w:r>
        <w:rPr>
          <w:lang w:val="pt_PT" w:bidi="pt_PT"/>
        </w:rPr>
        <w:t xml:space="preserve"> diz para fazer um </w:t>
      </w:r>
      <w:r>
        <w:rPr>
          <w:b/>
          <w:lang w:val="pt_PT" w:bidi="pt_PT"/>
        </w:rPr>
        <w:t>altar</w:t>
      </w:r>
      <w:r>
        <w:rPr>
          <w:lang w:val="pt_PT" w:bidi="pt_PT"/>
        </w:rPr>
        <w:t xml:space="preserve"> de madeira de </w:t>
      </w:r>
      <w:r>
        <w:rPr>
          <w:b/>
          <w:lang w:val="pt_PT" w:bidi="pt_PT"/>
        </w:rPr>
        <w:t>acácia</w:t>
      </w:r>
      <w:r>
        <w:rPr>
          <w:lang w:val="pt_PT" w:bidi="pt_PT"/>
        </w:rPr>
        <w:t xml:space="preserve"> para queimar incenso. Um altar é um lugar onde as pessoas apresentam ofertas e as queimam como uma </w:t>
      </w:r>
      <w:r>
        <w:rPr>
          <w:b/>
          <w:lang w:val="pt_PT" w:bidi="pt_PT"/>
        </w:rPr>
        <w:t>oferta</w:t>
      </w:r>
      <w:r>
        <w:rPr>
          <w:lang w:val="pt_PT" w:bidi="pt_PT"/>
        </w:rPr>
        <w:t xml:space="preserve"> a Deus. Este altar está dentro da tenda do </w:t>
      </w:r>
      <w:r>
        <w:rPr>
          <w:b/>
          <w:lang w:val="pt_PT" w:bidi="pt_PT"/>
        </w:rPr>
        <w:t>tabernáculo</w:t>
      </w:r>
      <w:r>
        <w:rPr>
          <w:lang w:val="pt_PT" w:bidi="pt_PT"/>
        </w:rPr>
        <w:t xml:space="preserve"> e é diferente do altar para holocaustos fora da tenda. Os </w:t>
      </w:r>
      <w:r>
        <w:rPr>
          <w:b/>
          <w:lang w:val="pt_PT" w:bidi="pt_PT"/>
        </w:rPr>
        <w:t>sacerdotes</w:t>
      </w:r>
      <w:r>
        <w:rPr>
          <w:lang w:val="pt_PT" w:bidi="pt_PT"/>
        </w:rPr>
        <w:t xml:space="preserve"> queimarão incenso neste altar interno. Para obterem mais informações sobre </w:t>
      </w:r>
      <w:r>
        <w:rPr>
          <w:b/>
          <w:lang w:val="pt_PT" w:bidi="pt_PT"/>
        </w:rPr>
        <w:t>altar</w:t>
      </w:r>
      <w:r>
        <w:rPr>
          <w:lang w:val="pt_PT" w:bidi="pt_PT"/>
        </w:rPr>
        <w:t>, consultem o Glossário Mestre. Usem a mesma palavra ou frase para altar que vocês usaram em passagens anteriores.</w:t>
      </w:r>
    </w:p>
    <w:p>
      <w:pPr/>
      <w:r>
        <w:rPr>
          <w:lang w:val="pt_PT" w:bidi="pt_PT"/>
        </w:rPr>
      </w:r>
      <w:r>
        <w:rPr>
          <w:lang w:val="pt_PT" w:bidi="pt_PT"/>
        </w:rPr>
        <w:t>Parem aqui e, em grupo, olhem para uma imagem do altar do incenso novamente. Pause este áudio aqui.</w:t>
      </w:r>
    </w:p>
    <w:p>
      <w:pPr/>
      <w:r>
        <w:rPr>
          <w:lang w:val="pt_PT" w:bidi="pt_PT"/>
        </w:rPr>
      </w:r>
      <w:r>
        <w:rPr>
          <w:lang w:val="pt_PT" w:bidi="pt_PT"/>
        </w:rPr>
        <w:t>A madeira de acácia é a madeira da árvore de acácia. Essa é uma madeira dura e resistente.</w:t>
      </w:r>
    </w:p>
    <w:p>
      <w:pPr/>
      <w:r>
        <w:rPr>
          <w:lang w:val="pt_PT" w:bidi="pt_PT"/>
        </w:rPr>
      </w:r>
      <w:r>
        <w:rPr>
          <w:lang w:val="pt_PT" w:bidi="pt_PT"/>
        </w:rPr>
        <w:t>Parem aqui e, em grupo, olhem para uma imagem da madeira de acácia novamente. Pause este áudio aqui.</w:t>
      </w:r>
    </w:p>
    <w:p>
      <w:pPr/>
      <w:r>
        <w:rPr>
          <w:lang w:val="pt_PT" w:bidi="pt_PT"/>
        </w:rPr>
      </w:r>
      <w:r>
        <w:rPr>
          <w:lang w:val="pt_PT" w:bidi="pt_PT"/>
        </w:rPr>
        <w:t xml:space="preserve">Este altar é onde os sacerdotes queimarão </w:t>
      </w:r>
      <w:r>
        <w:rPr>
          <w:b/>
          <w:lang w:val="pt_PT" w:bidi="pt_PT"/>
        </w:rPr>
        <w:t>incenso</w:t>
      </w:r>
      <w:r>
        <w:rPr>
          <w:lang w:val="pt_PT" w:bidi="pt_PT"/>
        </w:rPr>
        <w:t>. O incenso é uma mistura de materiais naturais, como especiarias e resinas, que exala um aroma agradável quando é queimado. Os sacerdotes queimarão uma mistura especial de incenso neste altar. Usem a mesma palavra ou frase para incenso que vocês usaram em passagens anteriores.</w:t>
      </w:r>
    </w:p>
    <w:p>
      <w:pPr/>
      <w:r>
        <w:rPr>
          <w:lang w:val="pt_PT" w:bidi="pt_PT"/>
        </w:rPr>
      </w:r>
      <w:r>
        <w:rPr>
          <w:lang w:val="pt_PT" w:bidi="pt_PT"/>
        </w:rPr>
        <w:t xml:space="preserve">Deus ordena que a base do altar seja um </w:t>
      </w:r>
      <w:r>
        <w:rPr>
          <w:b/>
          <w:lang w:val="pt_PT" w:bidi="pt_PT"/>
        </w:rPr>
        <w:t>côvado</w:t>
      </w:r>
      <w:r>
        <w:rPr>
          <w:lang w:val="pt_PT" w:bidi="pt_PT"/>
        </w:rPr>
        <w:t xml:space="preserve"> de lado e dois côvados de altura. Um côvado é o comprimento do antebraço médio de um homem adulto. Essa era uma maneira comum de medir as coisas e é usado com frequência na Bíblia. O comprimento de um côvado, ou o comprimento médio do antebraço, é de cerca de 50 centímetros. Para mais informações sobre </w:t>
      </w:r>
      <w:r>
        <w:rPr>
          <w:b/>
          <w:lang w:val="pt_PT" w:bidi="pt_PT"/>
        </w:rPr>
        <w:t>côvado</w:t>
      </w:r>
      <w:r>
        <w:rPr>
          <w:lang w:val="pt_PT" w:bidi="pt_PT"/>
        </w:rPr>
        <w:t>, consultem o Glossário Mestre. Usem a mesma palavra ou frase para côvado que vocês usaram em passagens anteriores.</w:t>
      </w:r>
    </w:p>
    <w:p>
      <w:pPr/>
      <w:r>
        <w:rPr>
          <w:lang w:val="pt_PT" w:bidi="pt_PT"/>
        </w:rPr>
      </w:r>
      <w:r>
        <w:rPr>
          <w:lang w:val="pt_PT" w:bidi="pt_PT"/>
        </w:rPr>
        <w:t xml:space="preserve">Deus diz para colocar o altar na frente da cortina que separa o </w:t>
      </w:r>
      <w:r>
        <w:rPr>
          <w:b/>
          <w:lang w:val="pt_PT" w:bidi="pt_PT"/>
        </w:rPr>
        <w:t>Lugar Santo</w:t>
      </w:r>
      <w:r>
        <w:rPr>
          <w:lang w:val="pt_PT" w:bidi="pt_PT"/>
        </w:rPr>
        <w:t xml:space="preserve"> do </w:t>
      </w:r>
      <w:r>
        <w:rPr>
          <w:b/>
          <w:lang w:val="pt_PT" w:bidi="pt_PT"/>
        </w:rPr>
        <w:t>Lugar Santíssimo</w:t>
      </w:r>
      <w:r>
        <w:rPr>
          <w:lang w:val="pt_PT" w:bidi="pt_PT"/>
        </w:rPr>
        <w:t xml:space="preserve">. Estes são os dois compartimentos no tabernáculo. A porta do tabernáculo se abria para o Lugar Santo, que continha o candelabro, uma mesa de ouro e o altar do incenso. O Lugar Santíssimo tinha a arca da aliança. Apenas os sacerdotes poderiam ir para o Lugar Santo, e apenas o </w:t>
      </w:r>
      <w:r>
        <w:rPr>
          <w:b/>
          <w:lang w:val="pt_PT" w:bidi="pt_PT"/>
        </w:rPr>
        <w:t>sumo sacerdote</w:t>
      </w:r>
      <w:r>
        <w:rPr>
          <w:lang w:val="pt_PT" w:bidi="pt_PT"/>
        </w:rPr>
        <w:t xml:space="preserve"> e Moisés poderiam ir para o Lugar Santíssimo. Para mais informações sobre o </w:t>
      </w:r>
      <w:r>
        <w:rPr>
          <w:b/>
          <w:lang w:val="pt_PT" w:bidi="pt_PT"/>
        </w:rPr>
        <w:t>Lugar Santo</w:t>
      </w:r>
      <w:r>
        <w:rPr>
          <w:lang w:val="pt_PT" w:bidi="pt_PT"/>
        </w:rPr>
        <w:t xml:space="preserve"> e o </w:t>
      </w:r>
      <w:r>
        <w:rPr>
          <w:b/>
          <w:lang w:val="pt_PT" w:bidi="pt_PT"/>
        </w:rPr>
        <w:t>Lugar Santíssimo</w:t>
      </w:r>
      <w:r>
        <w:rPr>
          <w:lang w:val="pt_PT" w:bidi="pt_PT"/>
        </w:rPr>
        <w:t>, consultem o Glossário Mestre. Usem as mesmas palavras ou frases para o Lugar Santo e o Lugar Santíssimo que vocês usaram em passagens anteriores.</w:t>
      </w:r>
    </w:p>
    <w:p>
      <w:pPr/>
      <w:r>
        <w:rPr>
          <w:lang w:val="pt_PT" w:bidi="pt_PT"/>
        </w:rPr>
      </w:r>
      <w:r>
        <w:rPr>
          <w:lang w:val="pt_PT" w:bidi="pt_PT"/>
        </w:rPr>
        <w:t>Parem aqui e, em grupo, olhem para uma imagem do interior da tenda do tabernáculo novamente. Pause este áudio aqui.</w:t>
      </w:r>
    </w:p>
    <w:p>
      <w:pPr/>
      <w:r>
        <w:rPr>
          <w:lang w:val="pt_PT" w:bidi="pt_PT"/>
        </w:rPr>
      </w:r>
      <w:r>
        <w:rPr>
          <w:lang w:val="pt_PT" w:bidi="pt_PT"/>
        </w:rPr>
        <w:t xml:space="preserve">A </w:t>
      </w:r>
      <w:r>
        <w:rPr>
          <w:b/>
          <w:lang w:val="pt_PT" w:bidi="pt_PT"/>
        </w:rPr>
        <w:t>arca da aliança</w:t>
      </w:r>
      <w:r>
        <w:rPr>
          <w:lang w:val="pt_PT" w:bidi="pt_PT"/>
        </w:rPr>
        <w:t xml:space="preserve"> está no Lugar Santíssimo. Isso às vezes é chamado de </w:t>
      </w:r>
      <w:r>
        <w:rPr>
          <w:b/>
          <w:lang w:val="pt_PT" w:bidi="pt_PT"/>
        </w:rPr>
        <w:t>arca do testemunho</w:t>
      </w:r>
      <w:r>
        <w:rPr>
          <w:lang w:val="pt_PT" w:bidi="pt_PT"/>
        </w:rPr>
        <w:t xml:space="preserve">. Este é um baú oblongo de madeira de acácia coberto de ouro que Deus pediu a Moisés que fizesse. Dentro da arca da aliança estavam as tábuas que Deus deu a Moisés com a </w:t>
      </w:r>
      <w:r>
        <w:rPr>
          <w:b/>
          <w:lang w:val="pt_PT" w:bidi="pt_PT"/>
        </w:rPr>
        <w:t>Lei</w:t>
      </w:r>
      <w:r>
        <w:rPr>
          <w:lang w:val="pt_PT" w:bidi="pt_PT"/>
        </w:rPr>
        <w:t xml:space="preserve"> escrita nelas. Os </w:t>
      </w:r>
      <w:r>
        <w:rPr>
          <w:b/>
          <w:lang w:val="pt_PT" w:bidi="pt_PT"/>
        </w:rPr>
        <w:t>israelitas</w:t>
      </w:r>
      <w:r>
        <w:rPr>
          <w:lang w:val="pt_PT" w:bidi="pt_PT"/>
        </w:rPr>
        <w:t xml:space="preserve"> acreditavam que Deus vivia literalmente no espaço diretamente acima da arca, por isso ela veio a simbolizar a presença de Deus. A arca tinha uma tampa de ouro que às vezes era chamada de tampa da expiação, ou o propiciatório. Para mais informações sobre </w:t>
      </w:r>
      <w:r>
        <w:rPr>
          <w:b/>
          <w:lang w:val="pt_PT" w:bidi="pt_PT"/>
        </w:rPr>
        <w:t>arca da aliança</w:t>
      </w:r>
      <w:r>
        <w:rPr>
          <w:lang w:val="pt_PT" w:bidi="pt_PT"/>
        </w:rPr>
        <w:t>, consultem o Glossário Mestre. Usem a mesma palavra ou frase para arca da aliança que vocês usaram em passagens anteriores.</w:t>
      </w:r>
    </w:p>
    <w:p>
      <w:pPr/>
      <w:r>
        <w:rPr>
          <w:lang w:val="pt_PT" w:bidi="pt_PT"/>
        </w:rPr>
      </w:r>
      <w:r>
        <w:rPr>
          <w:lang w:val="pt_PT" w:bidi="pt_PT"/>
        </w:rPr>
        <w:t>Parem aqui e, em grupo, olhem para uma imagem da arca da aliança novamente. Pause este áudio aqui.</w:t>
      </w:r>
    </w:p>
    <w:p>
      <w:pPr/>
      <w:r>
        <w:rPr>
          <w:lang w:val="pt_PT" w:bidi="pt_PT"/>
        </w:rPr>
      </w:r>
      <w:r>
        <w:rPr>
          <w:lang w:val="pt_PT" w:bidi="pt_PT"/>
        </w:rPr>
        <w:t xml:space="preserve">Deus diz que Arão deve queimar incenso quando ele cuidar das </w:t>
      </w:r>
      <w:r>
        <w:rPr>
          <w:b/>
          <w:lang w:val="pt_PT" w:bidi="pt_PT"/>
        </w:rPr>
        <w:t>lâmpadas</w:t>
      </w:r>
      <w:r>
        <w:rPr>
          <w:lang w:val="pt_PT" w:bidi="pt_PT"/>
        </w:rPr>
        <w:t xml:space="preserve">. As lâmpadas eram sete lâmpadas de óleo de ouro em um candelabro de ouro no Lugar Santo. Essas lamparinas tinham formato de tigela, eram cheias de óleo e continham um pedaço de tecido chamado pavio dentro da tigela. O pavio absorvia o óleo e as pessoas então acendiam o pavio. Os sacerdotes mantinham as lâmpadas no tabernáculo acesas da noite à manhã. Para mais informações sobre lâmpadas, consultem </w:t>
      </w:r>
      <w:r>
        <w:rPr>
          <w:b/>
          <w:lang w:val="pt_PT" w:bidi="pt_PT"/>
        </w:rPr>
        <w:t>lâmpadas de óleo</w:t>
      </w:r>
      <w:r>
        <w:rPr>
          <w:lang w:val="pt_PT" w:bidi="pt_PT"/>
        </w:rPr>
        <w:t xml:space="preserve"> no Glossário Mestre. Usem a mesma palavra ou frase para lâmpada que vocês usaram em passagens anteriores.</w:t>
      </w:r>
    </w:p>
    <w:p>
      <w:pPr/>
      <w:r>
        <w:rPr>
          <w:lang w:val="pt_PT" w:bidi="pt_PT"/>
        </w:rPr>
      </w:r>
      <w:r>
        <w:rPr>
          <w:lang w:val="pt_PT" w:bidi="pt_PT"/>
        </w:rPr>
        <w:t>Parem aqui e, em grupo, olhem para uma imagem das lâmpadas novamente. Pause este áudio aqui.</w:t>
      </w:r>
    </w:p>
    <w:p>
      <w:pPr/>
      <w:r>
        <w:rPr>
          <w:lang w:val="pt_PT" w:bidi="pt_PT"/>
        </w:rPr>
      </w:r>
      <w:r>
        <w:rPr>
          <w:lang w:val="pt_PT" w:bidi="pt_PT"/>
        </w:rPr>
        <w:t xml:space="preserve">Deus usa especificamente seu nome único </w:t>
      </w:r>
      <w:r>
        <w:rPr>
          <w:b/>
          <w:lang w:val="pt_PT" w:bidi="pt_PT"/>
        </w:rPr>
        <w:t>Yahweh</w:t>
      </w:r>
      <w:r>
        <w:rPr>
          <w:lang w:val="pt_PT" w:bidi="pt_PT"/>
        </w:rPr>
        <w:t xml:space="preserve"> duas vezes. Yahweh é o nome próprio de Deus. Yahweh é um nome único — nenhuma outra religião na terra ao redor de </w:t>
      </w:r>
      <w:r>
        <w:rPr>
          <w:b/>
          <w:lang w:val="pt_PT" w:bidi="pt_PT"/>
        </w:rPr>
        <w:t>Israel</w:t>
      </w:r>
      <w:r>
        <w:rPr>
          <w:lang w:val="pt_PT" w:bidi="pt_PT"/>
        </w:rPr>
        <w:t xml:space="preserve"> usou um nome como esse para o seu deus. Deus diz para queimar o incenso diante de Yahweh. O sumo sacerdote faz isso queimando o incenso diante da arca da aliança, onde Deus diz que ele se encontrará com Moisés. Deus também diz que o altar é muito santo para Yahweh. O altar é separado e dedicado apenas a Yahweh. Para mais informações sobre </w:t>
      </w:r>
      <w:r>
        <w:rPr>
          <w:b/>
          <w:lang w:val="pt_PT" w:bidi="pt_PT"/>
        </w:rPr>
        <w:t>Yahweh</w:t>
      </w:r>
      <w:r>
        <w:rPr>
          <w:lang w:val="pt_PT" w:bidi="pt_PT"/>
        </w:rPr>
        <w:t>, consulte o Glossário Mestre. Usem a mesma palavra ou frase para Yahweh que vocês usaram em passagens anteriores.</w:t>
      </w:r>
    </w:p>
    <w:p>
      <w:pPr/>
      <w:r>
        <w:rPr>
          <w:lang w:val="pt_PT" w:bidi="pt_PT"/>
        </w:rPr>
      </w:r>
      <w:r>
        <w:rPr>
          <w:lang w:val="pt_PT" w:bidi="pt_PT"/>
        </w:rPr>
        <w:t xml:space="preserve">Deus diz que o incenso deve continuar queimando diariamente, ao longo de cada nova </w:t>
      </w:r>
      <w:r>
        <w:rPr>
          <w:b/>
          <w:lang w:val="pt_PT" w:bidi="pt_PT"/>
        </w:rPr>
        <w:t>geração</w:t>
      </w:r>
      <w:r>
        <w:rPr>
          <w:lang w:val="pt_PT" w:bidi="pt_PT"/>
        </w:rPr>
        <w:t xml:space="preserve">. Geração se refere às pessoas que vivem na mesma época. Deus está esclarecendo que cada sumo sacerdote deve continuar queimando incenso à medida que os anos passam, novas pessoas nascem e novos homens se tornam sumos sacerdotes. Para mais informações sobre </w:t>
      </w:r>
      <w:r>
        <w:rPr>
          <w:b/>
          <w:lang w:val="pt_PT" w:bidi="pt_PT"/>
        </w:rPr>
        <w:t>gerações</w:t>
      </w:r>
      <w:r>
        <w:rPr>
          <w:lang w:val="pt_PT" w:bidi="pt_PT"/>
        </w:rPr>
        <w:t xml:space="preserve">, consultem o Glossário Mestre. Usem a mesma palavra ou frase para geração que vocês usaram em passagens anteriores. </w:t>
      </w:r>
    </w:p>
    <w:p>
      <w:pPr/>
      <w:r>
        <w:rPr>
          <w:lang w:val="pt_PT" w:bidi="pt_PT"/>
        </w:rPr>
      </w:r>
      <w:r>
        <w:rPr>
          <w:lang w:val="pt_PT" w:bidi="pt_PT"/>
        </w:rPr>
        <w:t xml:space="preserve">Deus diz para não oferecer </w:t>
      </w:r>
      <w:r>
        <w:rPr>
          <w:b/>
          <w:lang w:val="pt_PT" w:bidi="pt_PT"/>
        </w:rPr>
        <w:t>holocaustos</w:t>
      </w:r>
      <w:r>
        <w:rPr>
          <w:lang w:val="pt_PT" w:bidi="pt_PT"/>
        </w:rPr>
        <w:t xml:space="preserve">, </w:t>
      </w:r>
      <w:r>
        <w:rPr>
          <w:b/>
          <w:lang w:val="pt_PT" w:bidi="pt_PT"/>
        </w:rPr>
        <w:t>ofertas de cereais</w:t>
      </w:r>
      <w:r>
        <w:rPr>
          <w:lang w:val="pt_PT" w:bidi="pt_PT"/>
        </w:rPr>
        <w:t xml:space="preserve"> ou </w:t>
      </w:r>
      <w:r>
        <w:rPr>
          <w:b/>
          <w:lang w:val="pt_PT" w:bidi="pt_PT"/>
        </w:rPr>
        <w:t>libações</w:t>
      </w:r>
      <w:r>
        <w:rPr>
          <w:lang w:val="pt_PT" w:bidi="pt_PT"/>
        </w:rPr>
        <w:t xml:space="preserve"> no altar do incenso. Os sacerdotes devem fazer essas ofertas no altar de bronze dos holocaustos que ficava fora da tenda do tabernáculo.</w:t>
      </w:r>
    </w:p>
    <w:p>
      <w:pPr/>
      <w:r>
        <w:rPr>
          <w:lang w:val="pt_PT" w:bidi="pt_PT"/>
        </w:rPr>
      </w:r>
      <w:r>
        <w:rPr>
          <w:lang w:val="pt_PT" w:bidi="pt_PT"/>
        </w:rPr>
        <w:t xml:space="preserve">Uma </w:t>
      </w:r>
      <w:r>
        <w:rPr>
          <w:b/>
          <w:lang w:val="pt_PT" w:bidi="pt_PT"/>
        </w:rPr>
        <w:t>oferta de cereal</w:t>
      </w:r>
      <w:r>
        <w:rPr>
          <w:lang w:val="pt_PT" w:bidi="pt_PT"/>
        </w:rPr>
        <w:t xml:space="preserve"> é quando as pessoas traziam ofertas de cereais, como farinha de trigo, às vezes misturada com óleo, a Yahweh como um ato de </w:t>
      </w:r>
      <w:r>
        <w:rPr>
          <w:b/>
          <w:lang w:val="pt_PT" w:bidi="pt_PT"/>
        </w:rPr>
        <w:t>adoração</w:t>
      </w:r>
      <w:r>
        <w:rPr>
          <w:lang w:val="pt_PT" w:bidi="pt_PT"/>
        </w:rPr>
        <w:t xml:space="preserve">. O sacerdote a queimaria no altar de </w:t>
      </w:r>
      <w:r>
        <w:rPr>
          <w:b/>
          <w:lang w:val="pt_PT" w:bidi="pt_PT"/>
        </w:rPr>
        <w:t>bronze</w:t>
      </w:r>
      <w:r>
        <w:rPr>
          <w:lang w:val="pt_PT" w:bidi="pt_PT"/>
        </w:rPr>
        <w:t xml:space="preserve"> do holocausto para oferecê-la simbolicamente a Deus. Usem a mesma palavra ou frase para oferta de cereais que vocês usaram em passagens anteriores.</w:t>
      </w:r>
    </w:p>
    <w:p>
      <w:pPr/>
      <w:r>
        <w:rPr>
          <w:lang w:val="pt_PT" w:bidi="pt_PT"/>
        </w:rPr>
      </w:r>
      <w:r>
        <w:rPr>
          <w:lang w:val="pt_PT" w:bidi="pt_PT"/>
        </w:rPr>
        <w:t xml:space="preserve">Para uma </w:t>
      </w:r>
      <w:r>
        <w:rPr>
          <w:b/>
          <w:lang w:val="pt_PT" w:bidi="pt_PT"/>
        </w:rPr>
        <w:t>libação</w:t>
      </w:r>
      <w:r>
        <w:rPr>
          <w:lang w:val="pt_PT" w:bidi="pt_PT"/>
        </w:rPr>
        <w:t xml:space="preserve">, as pessoas traziam uma oferta de </w:t>
      </w:r>
      <w:r>
        <w:rPr>
          <w:b/>
          <w:lang w:val="pt_PT" w:bidi="pt_PT"/>
        </w:rPr>
        <w:t>vinho</w:t>
      </w:r>
      <w:r>
        <w:rPr>
          <w:lang w:val="pt_PT" w:bidi="pt_PT"/>
        </w:rPr>
        <w:t xml:space="preserve"> e o sacerdote a derramava sobre o altar do holocausto para entregá-la simbolicamente a Yahweh como um ato de adoração. Usem a mesma palavra ou frase para libação que vocês usaram em passagens anteriores.</w:t>
      </w:r>
    </w:p>
    <w:p>
      <w:pPr/>
      <w:r>
        <w:rPr>
          <w:lang w:val="pt_PT" w:bidi="pt_PT"/>
        </w:rPr>
      </w:r>
      <w:r>
        <w:rPr>
          <w:lang w:val="pt_PT" w:bidi="pt_PT"/>
        </w:rPr>
        <w:t xml:space="preserve">Holocaustos eram sacrifícios nos quais as pessoas </w:t>
      </w:r>
      <w:r>
        <w:rPr>
          <w:b/>
          <w:lang w:val="pt_PT" w:bidi="pt_PT"/>
        </w:rPr>
        <w:t>sacrificavam</w:t>
      </w:r>
      <w:r>
        <w:rPr>
          <w:lang w:val="pt_PT" w:bidi="pt_PT"/>
        </w:rPr>
        <w:t xml:space="preserve"> animais a Deus, queimando-os completamente. Essas ofertas eram para o perdão do </w:t>
      </w:r>
      <w:r>
        <w:rPr>
          <w:b/>
          <w:lang w:val="pt_PT" w:bidi="pt_PT"/>
        </w:rPr>
        <w:t>pecado</w:t>
      </w:r>
      <w:r>
        <w:rPr>
          <w:lang w:val="pt_PT" w:bidi="pt_PT"/>
        </w:rPr>
        <w:t xml:space="preserve"> em geral. Para mais informações sobre </w:t>
      </w:r>
      <w:r>
        <w:rPr>
          <w:b/>
          <w:lang w:val="pt_PT" w:bidi="pt_PT"/>
        </w:rPr>
        <w:t>holocaustos</w:t>
      </w:r>
      <w:r>
        <w:rPr>
          <w:lang w:val="pt_PT" w:bidi="pt_PT"/>
        </w:rPr>
        <w:t>, consultem o Glossário Mestre. Usem a mesma palavra ou frase para oferta queimada que vocês usaram em passagens anteriores.</w:t>
      </w:r>
    </w:p>
    <w:p>
      <w:pPr/>
      <w:r>
        <w:rPr>
          <w:lang w:val="pt_PT" w:bidi="pt_PT"/>
        </w:rPr>
      </w:r>
      <w:r>
        <w:rPr>
          <w:lang w:val="pt_PT" w:bidi="pt_PT"/>
        </w:rPr>
        <w:t xml:space="preserve">Uma vez por ano, Arão deve fazer </w:t>
      </w:r>
      <w:r>
        <w:rPr>
          <w:b/>
          <w:lang w:val="pt_PT" w:bidi="pt_PT"/>
        </w:rPr>
        <w:t>expiação</w:t>
      </w:r>
      <w:r>
        <w:rPr>
          <w:lang w:val="pt_PT" w:bidi="pt_PT"/>
        </w:rPr>
        <w:t xml:space="preserve"> pelo altar. Ele deve fazer isso com sangue da oferta de expiação pelo pecado. O ato de expiação é como as pessoas se reconciliavam com Deus sempre que quebravam os termos da </w:t>
      </w:r>
      <w:r>
        <w:rPr>
          <w:b/>
          <w:lang w:val="pt_PT" w:bidi="pt_PT"/>
        </w:rPr>
        <w:t>aliança</w:t>
      </w:r>
      <w:r>
        <w:rPr>
          <w:lang w:val="pt_PT" w:bidi="pt_PT"/>
        </w:rPr>
        <w:t xml:space="preserve">. A expiação "cobre" as coisas que separam as pessoas de Deus. A expiação torna alguém santo e limpo para que possa ser completamente reconciliado com Deus. Quando os sacerdotes fizeram a oferta expiatória pelo pecado, eles a fizeram pelos pecados dos israelitas. Quando Arão fez expiação pelo altar, era para </w:t>
      </w:r>
      <w:r>
        <w:rPr>
          <w:b/>
          <w:lang w:val="pt_PT" w:bidi="pt_PT"/>
        </w:rPr>
        <w:t>purificar</w:t>
      </w:r>
      <w:r>
        <w:rPr>
          <w:lang w:val="pt_PT" w:bidi="pt_PT"/>
        </w:rPr>
        <w:t xml:space="preserve"> o altar para torná-lo pronto para o serviço a Deus. Para mais informações sobre </w:t>
      </w:r>
      <w:r>
        <w:rPr>
          <w:b/>
          <w:lang w:val="pt_PT" w:bidi="pt_PT"/>
        </w:rPr>
        <w:t>expiação</w:t>
      </w:r>
      <w:r>
        <w:rPr>
          <w:lang w:val="pt_PT" w:bidi="pt_PT"/>
        </w:rPr>
        <w:t xml:space="preserve">, consultem o Glossário Mestre. Usem a mesma palavra ou frase para expiação que vocês usaram em passagens anteriores. </w:t>
      </w:r>
    </w:p>
    <w:p>
      <w:pPr/>
      <w:r>
        <w:rPr>
          <w:lang w:val="pt_PT" w:bidi="pt_PT"/>
        </w:rPr>
      </w:r>
      <w:r>
        <w:rPr>
          <w:lang w:val="pt_PT" w:bidi="pt_PT"/>
        </w:rPr>
        <w:t xml:space="preserve">Arão deve usar o sangue da </w:t>
      </w:r>
      <w:r>
        <w:rPr>
          <w:b/>
          <w:lang w:val="pt_PT" w:bidi="pt_PT"/>
        </w:rPr>
        <w:t>oferta pelo pecado, ou de purificação</w:t>
      </w:r>
      <w:r>
        <w:rPr>
          <w:lang w:val="pt_PT" w:bidi="pt_PT"/>
        </w:rPr>
        <w:t xml:space="preserve">. Este é um sacrifício que Deus instrui as pessoas a oferecerem quando pecaram sem intenção contra Deus. Eles agora precisam ser purificados. Em vez de as pessoas morrerem como punição por seus pecados, um animal morreria. Para mais informações sobre a </w:t>
      </w:r>
      <w:r>
        <w:rPr>
          <w:b/>
          <w:lang w:val="pt_PT" w:bidi="pt_PT"/>
        </w:rPr>
        <w:t>oferta pelo pecado</w:t>
      </w:r>
      <w:r>
        <w:rPr>
          <w:lang w:val="pt_PT" w:bidi="pt_PT"/>
        </w:rPr>
        <w:t>, consultem o Glossário Mestre. Usem a mesma palavra ou frase para oferta pelo pecado que vocês usaram em passagens anteriores.</w:t>
      </w:r>
    </w:p>
    <w:p>
      <w:pPr/>
      <w:r>
        <w:rPr>
          <w:lang w:val="pt_PT" w:bidi="pt_PT"/>
        </w:rPr>
      </w:r>
      <w:r>
        <w:rPr>
          <w:lang w:val="pt_PT" w:bidi="pt_PT"/>
        </w:rPr>
        <w:t xml:space="preserve">As pessoas usavam </w:t>
      </w:r>
      <w:r>
        <w:rPr>
          <w:b/>
          <w:lang w:val="pt_PT" w:bidi="pt_PT"/>
        </w:rPr>
        <w:t>sangue</w:t>
      </w:r>
      <w:r>
        <w:rPr>
          <w:lang w:val="pt_PT" w:bidi="pt_PT"/>
        </w:rPr>
        <w:t xml:space="preserve"> para </w:t>
      </w:r>
      <w:r>
        <w:rPr>
          <w:b/>
          <w:lang w:val="pt_PT" w:bidi="pt_PT"/>
        </w:rPr>
        <w:t>consagrar</w:t>
      </w:r>
      <w:r>
        <w:rPr>
          <w:lang w:val="pt_PT" w:bidi="pt_PT"/>
        </w:rPr>
        <w:t xml:space="preserve"> algo, ou torná-lo santo. Para mais informações sobre </w:t>
      </w:r>
      <w:r>
        <w:rPr>
          <w:b/>
          <w:lang w:val="pt_PT" w:bidi="pt_PT"/>
        </w:rPr>
        <w:t>sangue</w:t>
      </w:r>
      <w:r>
        <w:rPr>
          <w:lang w:val="pt_PT" w:bidi="pt_PT"/>
        </w:rPr>
        <w:t xml:space="preserve"> consultem o Glossário Mestre.</w:t>
      </w:r>
    </w:p>
    <w:p>
      <w:pPr/>
      <w:r>
        <w:rPr>
          <w:lang w:val="pt_PT" w:bidi="pt_PT"/>
        </w:rPr>
      </w:r>
      <w:r>
        <w:rPr>
          <w:lang w:val="pt_PT" w:bidi="pt_PT"/>
        </w:rPr>
        <w:t xml:space="preserve">Deus diz que o altar é </w:t>
      </w:r>
      <w:r>
        <w:rPr>
          <w:b/>
          <w:lang w:val="pt_PT" w:bidi="pt_PT"/>
        </w:rPr>
        <w:t>santo</w:t>
      </w:r>
      <w:r>
        <w:rPr>
          <w:lang w:val="pt_PT" w:bidi="pt_PT"/>
        </w:rPr>
        <w:t xml:space="preserve">. Santo significa separado. Se um objeto é santo, significa que ele é separado para os propósitos especiais de Deus. Um objeto que é santo pode ser usado apenas para a adoração a Deus, e não pode ser usado para o trabalho comum. Para mais informações sobre </w:t>
      </w:r>
      <w:r>
        <w:rPr>
          <w:b/>
          <w:lang w:val="pt_PT" w:bidi="pt_PT"/>
        </w:rPr>
        <w:t>santo</w:t>
      </w:r>
      <w:r>
        <w:rPr>
          <w:lang w:val="pt_PT" w:bidi="pt_PT"/>
        </w:rPr>
        <w:t xml:space="preserve">, consulte o Glossário Mestre. Use a mesma palavra ou frase para santo que você usou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30:11–16</w:t>
      </w:r>
      <w:r>
        <w:rPr>
          <w:lang w:val="pt_PT" w:bidi="pt_PT"/>
        </w:rPr>
      </w:r>
    </w:p>
    <w:p>
      <w:pPr>
        <w:pStyle w:val="Heading3"/>
      </w:pPr>
      <w:r>
        <w:rPr>
          <w:lang w:val="pt_PT" w:bidi="pt_PT"/>
        </w:rPr>
        <w:t>Ouvir e Sentir</w:t>
      </w:r>
    </w:p>
    <w:p>
      <w:pPr/>
      <w:r>
        <w:rPr>
          <w:lang w:val="pt_PT" w:bidi="pt_PT"/>
        </w:rPr>
      </w:r>
      <w:r>
        <w:rPr>
          <w:lang w:val="pt_PT" w:bidi="pt_PT"/>
        </w:rPr>
        <w:t>Nesta etapa, ouçam Êxodo 30.11–16 e guardem em seus corações.</w:t>
      </w:r>
    </w:p>
    <w:p>
      <w:pPr/>
      <w:r>
        <w:rPr>
          <w:lang w:val="pt_PT" w:bidi="pt_PT"/>
        </w:rPr>
      </w:r>
      <w:r>
        <w:rPr>
          <w:lang w:val="pt_PT" w:bidi="pt_PT"/>
        </w:rPr>
        <w:t>Ouçam uma versão em áudio de Êxodo 30.11–16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30.11–16 na tradução mais fácil de entender.</w:t>
      </w:r>
    </w:p>
    <w:p>
      <w:pPr/>
      <w:r>
        <w:rPr>
          <w:lang w:val="pt_PT" w:bidi="pt_PT"/>
        </w:rPr>
      </w:r>
      <w:r>
        <w:rPr>
          <w:lang w:val="pt_PT" w:bidi="pt_PT"/>
        </w:rPr>
        <w:t>Deus tem dado instruções a Moisés sobre como servir a Deus de uma maneira que seja boa e correta. Nas seções anteriores, Deus deu instruções a Moisés para fazer e usar o altar do incenso. Agora, Deus está dando instruções para a maneira correta de fazer um censo, ou contar o povo de Israel. Deus não diz especificamente que Moisés deve contar as pessoas imediatamente depois de ouvir as instruções.</w:t>
      </w:r>
    </w:p>
    <w:p>
      <w:pPr/>
      <w:r>
        <w:rPr>
          <w:lang w:val="pt_PT" w:bidi="pt_PT"/>
        </w:rPr>
      </w:r>
      <w:r>
        <w:rPr>
          <w:lang w:val="pt_PT" w:bidi="pt_PT"/>
        </w:rPr>
        <w:t>A seção começa dizendo: "Yahweh disse a Moisés". Yahweh é o nome pessoal de Deus. Este é um lembrete de que especificamente Yahweh, o Deus de Israel, está dando essas instruções. Deus se dirige a Moisés e dá a ele estas instruções para "sempre que você fizer um censo". Essas instruções não são apenas para quando Moisés faz um censo, mas também para futuros líderes. Um censo é quando os líderes de uma nação ordenam aos responsáveis pelos registros que contem a população da nação. Para os israelitas durante esse tempo, um censo contaria apenas os homens adultos. Naqueles tempos, os governantes frequentemente ordenavam que os responsáveis pelos registros contassem a população por duas razões: para se preparar para a guerra e para tributá-la. Apenas homens podiam servir no exército, por isso um censo mostraria quantos homens um líder poderia reunir para um exército. Os homens eram os líderes de uma família, e por isso eles eram responsáveis por pagar os impostos de sua família. Deus dá regras rigorosas para um censo em Israel, porque os israelitas só podiam ir à guerra ou cobrar impostos quando Deus lhes dizia. Deus não ordenava aos israelitas que fizessem um censo com muita frequência, mas quando ele o fazia, os israelitas precisavam seguir essas leis rigorosas.</w:t>
      </w:r>
    </w:p>
    <w:p>
      <w:pPr/>
      <w:r>
        <w:rPr>
          <w:lang w:val="pt_PT" w:bidi="pt_PT"/>
        </w:rPr>
      </w:r>
      <w:r>
        <w:rPr>
          <w:lang w:val="pt_PT" w:bidi="pt_PT"/>
        </w:rPr>
        <w:t>Parem aqui e discutam esta pergunta em grupo: que tipo de processo sua cultura tem para manter o controle do número de pessoas em seu grupo ou nação? Quem decide quando contar as pessoas? Por que é importante em sua cultura saber o número de pessoas? Pause este áudio aqui.</w:t>
      </w:r>
    </w:p>
    <w:p>
      <w:pPr/>
      <w:r>
        <w:rPr>
          <w:lang w:val="pt_PT" w:bidi="pt_PT"/>
        </w:rPr>
      </w:r>
      <w:r>
        <w:rPr>
          <w:lang w:val="pt_PT" w:bidi="pt_PT"/>
        </w:rPr>
        <w:t>Deus diz que quando Moisés fizer um censo, cada homem pagará um resgate por sua vida a Yahweh. Um resgate neste contexto é um pagamento que alguém faz para comprar simbolicamente a vida de alguém. Novamente, Deus usa seu nome pessoal, Yahweh. O povo de Israel pagou o resgate a Yahweh porque pertencia a Yahweh. Yahweh resgatou os israelitas do Egito para serem seu povo especial. Ele os manteve vivos, os protegeu e os abençoou. Quando os homens pagam o resgate a Yahweh, eles ainda pertencem a Yahweh. Eles pagam o resgate como um lembrete de que suas vidas pertencem a Yahweh. Como eles pertencem a Yahweh, eles devem fazer o que Yahweh diz.</w:t>
      </w:r>
    </w:p>
    <w:p>
      <w:pPr/>
      <w:r>
        <w:rPr>
          <w:lang w:val="pt_PT" w:bidi="pt_PT"/>
        </w:rPr>
      </w:r>
      <w:r>
        <w:rPr>
          <w:lang w:val="pt_PT" w:bidi="pt_PT"/>
        </w:rPr>
        <w:t>Parem aqui e discutam esta pergunta em grupo: falem sobre como uma criança pertence a um pai ou mãe. Em sua cultura, como uma criança honra os pais que a criam? O que um filho deve fazer pelos pais quando já é adulto? Quais são as maneiras pelas quais o filho adulto reconhece o cuidado que os pais lhe dedicaram? Pause este áudio aqui.</w:t>
      </w:r>
    </w:p>
    <w:p>
      <w:pPr/>
      <w:r>
        <w:rPr>
          <w:lang w:val="pt_PT" w:bidi="pt_PT"/>
        </w:rPr>
      </w:r>
      <w:r>
        <w:rPr>
          <w:lang w:val="pt_PT" w:bidi="pt_PT"/>
        </w:rPr>
        <w:t>Deus diz que seguir suas instruções para um censo impedirá que uma praga venha ao povo. Uma praga pode ser especificamente uma doença que se espalha rapidamente, ou pode apenas significar perigo ou um desastre. Se o povo não seguir as instruções específicas de Deus para o censo, haverá uma punição por meio desta praga. Além disso, os governantes ordenam um censo para se preparar para a guerra e para cobrar impostos. É Deus quem dirá aos israelitas quando lutar e Deus dá instruções sobre impostos. Portanto, parte de seguir as instruções de Deus significa que o povo só deve realizar um censo para se preparar para a guerra ou para impostos quando Deus ordenar.</w:t>
      </w:r>
    </w:p>
    <w:p>
      <w:pPr/>
      <w:r>
        <w:rPr>
          <w:lang w:val="pt_PT" w:bidi="pt_PT"/>
        </w:rPr>
      </w:r>
      <w:r>
        <w:rPr>
          <w:lang w:val="pt_PT" w:bidi="pt_PT"/>
        </w:rPr>
        <w:t>Deus diz que a quantia que cada homem deve pagar é meio siclo, que é 20 geras. Os israelitas não possuíam um sistema de moedas que usassem naquela época, mas utilizavam vários pesos de metais preciosos como dinheiro. Um siclo era uma unidade de medida para peso. É igual a cerca de 11 gramas, por isso o meio siclo seria cerca de 5,5 gramas. Um gera é a menor unidade de medida de peso, menos de 0,6 grama. Aqui Deus não diz especificamente com que tipo de metal precioso os homens devem pagar. Em uma passagem posterior, diz que os homens pagaram meio siclo de prata.</w:t>
      </w:r>
    </w:p>
    <w:p>
      <w:pPr/>
      <w:r>
        <w:rPr>
          <w:lang w:val="pt_PT" w:bidi="pt_PT"/>
        </w:rPr>
      </w:r>
      <w:r>
        <w:rPr>
          <w:lang w:val="pt_PT" w:bidi="pt_PT"/>
        </w:rPr>
        <w:t>Parem aqui e, em grupo, olhem para uma imagem de um siclo de prata. Pause este áudio aqui.</w:t>
      </w:r>
    </w:p>
    <w:p>
      <w:pPr/>
      <w:r>
        <w:rPr>
          <w:lang w:val="pt_PT" w:bidi="pt_PT"/>
        </w:rPr>
      </w:r>
      <w:r>
        <w:rPr>
          <w:lang w:val="pt_PT" w:bidi="pt_PT"/>
        </w:rPr>
        <w:t>Deus diz que este siclo deve ser pesado de acordo com o siclo santo, ou siclo do santuário. Santuário pode significar a parte interna, ou mais santa, de um lugar de adoração. Este padrão poderia ser aquele que os sacerdotes usavam no tabernáculo, que era um lugar santo. Havia diferentes padrões para a medida de peso naquela época, por isso Deus especifica qual medida usar. Ele faz isso para que todos paguem a mesma quantia.</w:t>
      </w:r>
    </w:p>
    <w:p>
      <w:pPr/>
      <w:r>
        <w:rPr>
          <w:lang w:val="pt_PT" w:bidi="pt_PT"/>
        </w:rPr>
      </w:r>
      <w:r>
        <w:rPr>
          <w:lang w:val="pt_PT" w:bidi="pt_PT"/>
        </w:rPr>
        <w:t>Deus diz que o siclo será uma oferta a Yahweh. Uma oferta é uma dádiva ou sacrifício oferecido em um ritual a Deus, geralmente no tabernáculo. Novamente, Deus usa seu nome único, Yahweh, para esclarecer que esta oferta é exclusivamente para Ele, não para as pessoas que estão contando os israelitas. Na língua original, diz que cada um que passa para o grupo dos contados deve pagar. Nesta época, os responsáveis pelos registros reuniam as pessoas. O responsável pelo registro contava um homem, e então o homem caminhava, ou atravessava, indo do grupo geral de pessoas até o grupo de pessoas contadas.</w:t>
      </w:r>
    </w:p>
    <w:p>
      <w:pPr/>
      <w:r>
        <w:rPr>
          <w:lang w:val="pt_PT" w:bidi="pt_PT"/>
        </w:rPr>
      </w:r>
      <w:r>
        <w:rPr>
          <w:lang w:val="pt_PT" w:bidi="pt_PT"/>
        </w:rPr>
        <w:t>Deus diz que todos os homens que têm vinte anos ou mais devem dar esta oferta a Yahweh. Deus está esclarecendo que o censo deve contar todos os homens que têm 20 anos de idade ou mais. Deus diz que os homens ricos não devem dar mais do que um siclo e os homens pobres não devem dar menos de um siclo. O dinheiro que os homens pagam é um símbolo que significa que Deus possui e valoriza as vidas deles. Cada pessoa é igualmente valiosa para Deus. Ninguém vai se exibir pagando mais. Embora a prata seja um metal precioso e valioso, o preço não é muito alto, por isso a maioria das pessoas deve ser capaz de pagar. Isso não significa que as pessoas valem apenas um pouco de prata para Deus. É um símbolo de que Deus diz que as vidas deles têm valor, como a prata tem valor.</w:t>
      </w:r>
    </w:p>
    <w:p>
      <w:pPr/>
      <w:r>
        <w:rPr>
          <w:lang w:val="pt_PT" w:bidi="pt_PT"/>
        </w:rPr>
      </w:r>
      <w:r>
        <w:rPr>
          <w:lang w:val="pt_PT" w:bidi="pt_PT"/>
        </w:rPr>
        <w:t>Parem aqui e discutam esta pergunta em grupo: falem sobre cerimônias em sua cultura que honram o valor de uma pessoa, como uma celebração de maioridade ou uma cerimônia de premiação. Que tipos de gestos ou recompensas vocês oferecem à pessoa para mostrar o valor dela? Como estes gestos ou recompensas representam o valor da pessoa? Ouçam as palavras que mostram que, mesmo que os gestos ou recompensas não valham o mesmo que a pessoa, eles mostram que a pessoa é valiosa. Pause este áudio aqui.</w:t>
      </w:r>
    </w:p>
    <w:p>
      <w:pPr/>
      <w:r>
        <w:rPr>
          <w:lang w:val="pt_PT" w:bidi="pt_PT"/>
        </w:rPr>
      </w:r>
      <w:r>
        <w:rPr>
          <w:lang w:val="pt_PT" w:bidi="pt_PT"/>
        </w:rPr>
        <w:t>Deus diz que esta oferta a Yahweh fará expiação para purificar as vidas dos homens. Expiação significa reconciliar, ou restaurar, um relacionamento com Deus quando o relacionamento é rompido. Ao pagar um resgate, os homens estão concordando com Deus que suas vidas pertencem a Yahweh. Como os homens pertencem a Yahweh, eles devem fazer o que Yahweh diz. Este pagamento é para expiar, o que significa restaurar completamente o relacionamento deles com Yahweh. Ao seguir a ordem de Yahweh de pagar o resgate, eles estarão puros e prontos para servir a Deus.</w:t>
      </w:r>
    </w:p>
    <w:p>
      <w:pPr/>
      <w:r>
        <w:rPr>
          <w:lang w:val="pt_PT" w:bidi="pt_PT"/>
        </w:rPr>
      </w:r>
      <w:r>
        <w:rPr>
          <w:lang w:val="pt_PT" w:bidi="pt_PT"/>
        </w:rPr>
        <w:t>Deus diz que Moisés, e os futuros líderes, devem levar este dinheiro do resgate e usá-lo para cuidar da tenda do encontro, ou do tabernáculo. O tabernáculo é uma grande tenda que foi movida de um lugar para outro onde os israelitas adoravam a Deus. Mais tarde, quando Moisés faz um censo, os trabalhadores habilidosos usam a prata do resgate para fazer o tabernáculo. Assim que os trabalhadores terminarem de fazer o tabernáculo, os líderes usarão a prata para manter a adoração no templo, provavelmente comprando mantimentos ou fazendo reparos.</w:t>
      </w:r>
    </w:p>
    <w:p>
      <w:pPr/>
      <w:r>
        <w:rPr>
          <w:lang w:val="pt_PT" w:bidi="pt_PT"/>
        </w:rPr>
      </w:r>
      <w:r>
        <w:rPr>
          <w:lang w:val="pt_PT" w:bidi="pt_PT"/>
        </w:rPr>
        <w:t>Deus diz que a prata será um memorial para os israelitas diante de Yahweh, fazendo expiação pelas vidas deles. Isso poderia significar que quando os israelitas pagam a prata a Yahweh, eles são lembrados de que suas vidas pertencem a Yahweh. Lembra a eles que Yahweh é aquele que os mantém vivos e os protege. Lembrar a quem eles pertencem é um passo na expiação, na reparação do relacionamento dos israelitas com Yahweh.</w:t>
      </w:r>
    </w:p>
    <w:p>
      <w:pPr/>
      <w:r>
        <w:rPr>
          <w:lang w:val="pt_PT" w:bidi="pt_PT"/>
        </w:rPr>
      </w:r>
      <w:r>
        <w:rPr>
          <w:lang w:val="pt_PT" w:bidi="pt_PT"/>
        </w:rPr>
        <w:t>Parem aqui e discutam esta pergunta em grupo: falem sobre grupos aos quais vocês pertencem, como uma família, um país ou um clube. Que tipo de coisas vocês fazem que os lembram que são parte deste grupo? Quais são algumas coisas que vocês fazem para apoiar o grupo, para que ele possa continuar suas atividades normais?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30.11–16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descreve como contar corretamente os homens adultos de Israel, cobrando um pagamento de cada homem contado.</w:t>
      </w:r>
    </w:p>
    <w:p>
      <w:pPr/>
      <w:r>
        <w:rPr>
          <w:lang w:val="pt_PT" w:bidi="pt_PT"/>
        </w:rPr>
      </w:r>
      <w:r>
        <w:rPr>
          <w:b/>
          <w:lang w:val="pt_PT" w:bidi="pt_PT"/>
        </w:rPr>
        <w:t>Na segunda cena:</w:t>
      </w:r>
      <w:r>
        <w:rPr>
          <w:lang w:val="pt_PT" w:bidi="pt_PT"/>
        </w:rPr>
        <w:t xml:space="preserve"> Yahweh descreve o que fazer com o dinheiro coletado.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responsáveis pelos registros, que ajudarão Moisés a contar os israelitas</w:t>
      </w:r>
    </w:p>
    <w:p>
      <w:pPr>
        <w:pStyle w:val="ListBullet"/>
        <w:spacing w:line="240" w:lineRule="auto"/>
        <w:ind w:left="720"/>
      </w:pPr>
      <w:r>
        <w:rPr>
          <w:lang w:val="pt_PT" w:bidi="pt_PT"/>
        </w:rPr>
      </w:r>
      <w:r>
        <w:rPr>
          <w:lang w:val="pt_PT" w:bidi="pt_PT"/>
        </w:rPr>
        <w:t>Os homens adultos de Israel, incluindo os homens ricos e os homens pobres</w:t>
      </w:r>
    </w:p>
    <w:p>
      <w:pPr/>
      <w:r>
        <w:rPr>
          <w:lang w:val="pt_PT" w:bidi="pt_PT"/>
        </w:rPr>
      </w:r>
      <w:r>
        <w:rPr>
          <w:lang w:val="pt_PT" w:bidi="pt_PT"/>
        </w:rPr>
        <w:t>Em grupo, prestem atenção às partes do cenário da passagem:</w:t>
      </w:r>
    </w:p>
    <w:p>
      <w:pPr/>
      <w:r>
        <w:rPr>
          <w:lang w:val="pt_PT" w:bidi="pt_PT"/>
        </w:rPr>
      </w:r>
      <w:r>
        <w:rPr>
          <w:lang w:val="pt_PT" w:bidi="pt_PT"/>
        </w:rPr>
        <w:t>Esta seção faz parte de uma série de mandamentos que Deus dá a Moisés no Monte Sinai. Aqui, Deus está dando instruções a Moisés sobre como fazer um censo, ou contar o povo de Israel. Deus não diz especificamente que Moisés deve fazer um censo agora. Moisés não começará os procedimentos até que Deus lhe diga que é hora de fazer o censo.</w:t>
      </w:r>
    </w:p>
    <w:p>
      <w:pPr/>
      <w:r>
        <w:rPr>
          <w:lang w:val="pt_PT" w:bidi="pt_PT"/>
        </w:rPr>
      </w:r>
      <w:r>
        <w:rPr>
          <w:lang w:val="pt_PT" w:bidi="pt_PT"/>
        </w:rPr>
        <w:t>Parem aqui e discutam isso em grupo: como atividade, deem instruções para um evento que acontecerá em algum momento no futuro, como o que fazer no dia de um casamento. Ouçam as palavras que mostram que o ouvinte não deve executar estas etapas imediatamente. Também ouçam as palavras que mostram que, embora o evento aconteça no futuro, ainda não há um dia ou hora definidos em que ele acontecerá. Pause este áudio aqui.</w:t>
      </w:r>
    </w:p>
    <w:p>
      <w:pPr/>
      <w:r>
        <w:rPr>
          <w:lang w:val="pt_PT" w:bidi="pt_PT"/>
        </w:rPr>
      </w:r>
      <w:r>
        <w:rPr>
          <w:lang w:val="pt_PT" w:bidi="pt_PT"/>
        </w:rPr>
        <w:t>Na primeira cena, Deus descreve a maneira correta de contar o povo de Israel. Estas instruções não são apenas para Moisés, mas para qualquer líder no futuro que contará o povo de Israel. Quando Moisés for contar o povo, ele não contaria sozinho todas as pessoas. Moisés provavelmente diria a alguns responsáveis pelos registros para contarem as pessoas e manterem o controle dos números. No entanto, é dever do líder garantir que todos sigam as instruções de Deus. Para o censo, esses responsáveis pelos registros não contavam todos os homens, mulheres e crianças. Eles contavam apenas os homens adultos com 20 anos ou mais.</w:t>
      </w:r>
    </w:p>
    <w:p>
      <w:pPr/>
      <w:r>
        <w:rPr>
          <w:lang w:val="pt_PT" w:bidi="pt_PT"/>
        </w:rPr>
      </w:r>
      <w:r>
        <w:rPr>
          <w:lang w:val="pt_PT" w:bidi="pt_PT"/>
        </w:rPr>
        <w:t>Deus diz que cada homem deve pagar um resgate a Yahweh. Então nenhuma praga virá como punição sobre o povo. Deus esclarece exatamente quanto cada homem deve pagar. Deus diz que cada homem deve dar meio siclo, que é uma unidade de medida e pesa cerca de 11 gramas. Ele dá outra unidade de medida, uma gera, que é cerca de 0,6 grama. Deus também especifica que o peso deve estar de acordo com um certo padrão. Deus está sendo muito claro sobre a quantia de dinheiro, para que ninguém pague acidentalmente mais ou menos do que qualquer outra pessoa.</w:t>
      </w:r>
    </w:p>
    <w:p>
      <w:pPr/>
      <w:r>
        <w:rPr>
          <w:lang w:val="pt_PT" w:bidi="pt_PT"/>
        </w:rPr>
      </w:r>
      <w:r>
        <w:rPr>
          <w:lang w:val="pt_PT" w:bidi="pt_PT"/>
        </w:rPr>
        <w:t>Os responsáveis pelos registros provavelmente anunciavam que estavam fazendo um censo, para que os homens pudessem reunir a quantidade certa de prata. Os homens se reuniam em um grupo. Cada homem passava diante do responsável pelo registro, desde o grupo de homens não contados até o grupo de homens contados. O responsável pelo registro contava o homem que atravessava e o homem pagava sua prata.</w:t>
      </w:r>
    </w:p>
    <w:p>
      <w:pPr/>
      <w:r>
        <w:rPr>
          <w:lang w:val="pt_PT" w:bidi="pt_PT"/>
        </w:rPr>
      </w:r>
      <w:r>
        <w:rPr>
          <w:lang w:val="pt_PT" w:bidi="pt_PT"/>
        </w:rPr>
        <w:t>Deus esclarece que os responsáveis pelos registros devem contar todos os homens que têm 20 anos de idade ou mais. Cada um deve pagar o resgate. Novamente, Deus esclarece que, para esta oferta, cada homem deve pagar a mesma quantia. Os homens ricos não devem pagar mais prata, e os homens pobres não devem pagar menos prata. Deus está repetindo as instruções importantes para que os líderes organizem corretamente o censo e não tragam punição sobre os israelitas.</w:t>
      </w:r>
    </w:p>
    <w:p>
      <w:pPr/>
      <w:r>
        <w:rPr>
          <w:lang w:val="pt_PT" w:bidi="pt_PT"/>
        </w:rPr>
      </w:r>
      <w:r>
        <w:rPr>
          <w:lang w:val="pt_PT" w:bidi="pt_PT"/>
        </w:rPr>
        <w:t>Parem aqui e discutam isso em grupo: como atividade, deem instruções para uma tarefa que tenha a ver com dinheiro, como colocar dinheiro em um banco ou pagar impostos. Avise sobre o que pode acontecer se alguém fizer isso incorretamente. Ouçam a maneira como o orador mostra o quão importantes são certas etapas. Pause este áudio aqui.</w:t>
      </w:r>
    </w:p>
    <w:p>
      <w:pPr/>
      <w:r>
        <w:rPr>
          <w:lang w:val="pt_PT" w:bidi="pt_PT"/>
        </w:rPr>
      </w:r>
      <w:r>
        <w:rPr>
          <w:lang w:val="pt_PT" w:bidi="pt_PT"/>
        </w:rPr>
        <w:t>Na segunda cena, Deus diz a Moisés o que fazer com a prata do censo. Deus diz para usá-la para cuidar da tenda do encontro, que é outro nome para o tabernáculo. Quando for hora de construir o tabernáculo, Moisés dará a prata do censo aos trabalhadores habilidosos para fazer as bases da estrutura do tabernáculo. Depois que os trabalhadores terminarem o tabernáculo, Moisés provavelmente dará a prata aos sacerdotes. Os sacerdotes usariam a prata para pagar por reparos, suprimentos e qualquer outra coisa necessária para seguir as instruções de Deus para a adoração correta no tabernáculo.</w:t>
      </w:r>
    </w:p>
    <w:p>
      <w:pPr/>
      <w:r>
        <w:rPr>
          <w:lang w:val="pt_PT" w:bidi="pt_PT"/>
        </w:rPr>
      </w:r>
      <w:r>
        <w:rPr>
          <w:lang w:val="pt_PT" w:bidi="pt_PT"/>
        </w:rPr>
        <w:t>Parem aqui e, em grupo, olhem para uma imagem das bases de prata do tabernáculo. Pause este áudio aqui.</w:t>
      </w:r>
    </w:p>
    <w:p>
      <w:pPr/>
      <w:r>
        <w:rPr>
          <w:lang w:val="pt_PT" w:bidi="pt_PT"/>
        </w:rPr>
      </w:r>
      <w:r>
        <w:rPr>
          <w:lang w:val="pt_PT" w:bidi="pt_PT"/>
        </w:rPr>
        <w:t>Deus termina dizendo que um propósito do pagamento da prata é ser um memorial para os israelitas diante de Yahweh. Um memorial é algo que as pessoas criam para se lembrar de um evento ou uma ideia. O pagamento de prata lembrará às pessoas que elas pertencem a Deus. Deus muitas vezes dá lembretes visíveis por meio de objetos ou ações físicas. Quando eles pagarem a prata, o povo será lembrado por essa ação de que pertence a Deus. A prata que os artesãos usam para fazer o tabernáculo será um lembrete físico que as pessoas podem ver. Como a prata irá para o tabernáculo e a presença de Yahweh está no tabernáculo, o memorial estará na presença de Yahweh, ou diante de Yahweh.</w:t>
      </w:r>
    </w:p>
    <w:p>
      <w:pPr/>
      <w:r>
        <w:rPr>
          <w:lang w:val="pt_PT" w:bidi="pt_PT"/>
        </w:rPr>
      </w:r>
      <w:r>
        <w:rPr>
          <w:lang w:val="pt_PT" w:bidi="pt_PT"/>
        </w:rPr>
        <w:t>Parem aqui e discutam em grupo: falem sobre alguém que é muito dedicado a um grupo ao qual pertence, como uma nação ou um grupo esportivo. Como eles agiram de forma diferente de alguém que não faz parte do grupo? Quais ações eles realizam que mostram que são parte do grupo? Que tipo de lembretes físicos eles têm para mostrar que são parte do grupo?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30.11–16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responsáveis pelos registros, que ajudarão Moisés a contar os israelitas</w:t>
      </w:r>
    </w:p>
    <w:p>
      <w:pPr>
        <w:pStyle w:val="ListBullet"/>
        <w:spacing w:line="240" w:lineRule="auto"/>
        <w:ind w:left="720"/>
      </w:pPr>
      <w:r>
        <w:rPr>
          <w:lang w:val="pt_PT" w:bidi="pt_PT"/>
        </w:rPr>
      </w:r>
      <w:r>
        <w:rPr>
          <w:lang w:val="pt_PT" w:bidi="pt_PT"/>
        </w:rPr>
        <w:t>Os homens adultos de Israel, incluindo os homens ricos e os homens pobres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diz a Moisés: "Aqui estão instruções para quando você contar o número de homens adultos em Israel. Cada homem que vocês contarem deve pagar um resgate por si mesmo a Yahweh. Então não haverá nenhuma praga ou desastres quando vocês estiverem contando. Os homens devem dar uma pequena quantidade de prata como uma oferta santa a Yahweh. A quantidade é de 6 gramas, pesada de acordo com o peso correto. Cada homem que tenha vinte anos de idade ou mais, seja rico ou pobre, deve dar a mesma quantia de oferta santa a Yahweh. Esta é uma oferta de expiação".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"Entendo o quão importante é seguir as instruções de Deus com muito cuidado. Fazer isso incorretamente trará punição sobre Israel", ou "Sinto-me confortado por pertencermos a Yahweh, que fala conosco claramente, por isso não estamos confusos".</w:t>
      </w:r>
    </w:p>
    <w:p>
      <w:pPr>
        <w:pStyle w:val="ListBullet"/>
        <w:spacing w:line="240" w:lineRule="auto"/>
        <w:ind w:left="720"/>
      </w:pPr>
      <w:r>
        <w:rPr>
          <w:lang w:val="pt_PT" w:bidi="pt_PT"/>
        </w:rPr>
      </w:r>
      <w:r>
        <w:rPr>
          <w:lang w:val="pt_PT" w:bidi="pt_PT"/>
        </w:rPr>
        <w:t>Pergunte às pessoas que interpretam os homens de Israel: “O que vocês estão sentindo ou pensando?”. Eles podem responder coisas como: "Sinto-me reconfortado por saber que Yahweh é um Deus justo, que valoriza todos igualmente", ou "Sinto-me surpreso por minha vida não me pertencer", ou "Sinto-me aliviado por outra pessoa ser responsável por me proteger".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"Peguem o dinheiro e usem-no para construir e cuidar do tabernáculo e da adoração lá. Este resgate será um lembrete aos israelitas, na presença de Yahweh, de que suas vidas pertencem a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"Sei que é fácil esquecer as coisas, por isso darei muitos lembretes aos israelitas", ou "Sinto amor pelo povo de Israel e valorizo suas vidas", ou "Não quero que o povo esteja em perigo, por isso serei responsável por proteger e cuidar do povo de Israel".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30.11–16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Deus</w:t>
      </w:r>
      <w:r>
        <w:rPr>
          <w:lang w:val="pt_PT" w:bidi="pt_PT"/>
        </w:rPr>
        <w:t xml:space="preserve"> usa especificamente seu nome único, </w:t>
      </w:r>
      <w:r>
        <w:rPr>
          <w:b/>
          <w:lang w:val="pt_PT" w:bidi="pt_PT"/>
        </w:rPr>
        <w:t>Yahweh</w:t>
      </w:r>
      <w:r>
        <w:rPr>
          <w:lang w:val="pt_PT" w:bidi="pt_PT"/>
        </w:rPr>
        <w:t xml:space="preserve">, muitas vezes nesta passagem. Yahweh é o nome próprio de Deus. Yahweh é um nome único — nenhuma outra religião na terra ao redor de </w:t>
      </w:r>
      <w:r>
        <w:rPr>
          <w:lang w:val="pt_PT" w:bidi="pt_PT"/>
        </w:rPr>
        <w:t>Israel</w:t>
      </w:r>
      <w:r>
        <w:rPr>
          <w:lang w:val="pt_PT" w:bidi="pt_PT"/>
        </w:rPr>
        <w:t xml:space="preserve"> usou um nome como esse para o seu deus. A passagem se abre dizendo que Yahweh falou com Moisés. Este é um lembrete de quão pessoal Yahweh é, uma vez que ele tem falado diretamente com Moisés. Deus diz várias vezes que os homens devem dar a oferta de prata a Yahweh. As vidas deles pertencem a Yahweh, não a nenhum outro deus, por isso a oferta vai a Yahweh especificamente. O memorial para os </w:t>
      </w:r>
      <w:r>
        <w:rPr>
          <w:lang w:val="pt_PT" w:bidi="pt_PT"/>
        </w:rPr>
        <w:t>israelitas</w:t>
      </w:r>
      <w:r>
        <w:rPr>
          <w:lang w:val="pt_PT" w:bidi="pt_PT"/>
        </w:rPr>
        <w:t xml:space="preserve"> está diante de Yahweh. A prata irá para o tabernáculo, e a presença de Yahweh está no tabernáculo, por isso o memorial estará na presença de Yahweh, ou diante de Yahweh. Para mais informações sobre </w:t>
      </w:r>
      <w:r>
        <w:rPr>
          <w:lang w:val="pt_PT" w:bidi="pt_PT"/>
        </w:rPr>
        <w:t>Yahweh</w:t>
      </w:r>
      <w:r>
        <w:rPr>
          <w:lang w:val="pt_PT" w:bidi="pt_PT"/>
        </w:rPr>
        <w:t>, consulte o Glossário Mestre. Usem a mesma palavra ou frase para Yahweh que vocês usaram em passagens anteriores.</w:t>
      </w:r>
    </w:p>
    <w:p>
      <w:pPr/>
      <w:r>
        <w:rPr>
          <w:lang w:val="pt_PT" w:bidi="pt_PT"/>
        </w:rPr>
      </w:r>
      <w:r>
        <w:rPr>
          <w:lang w:val="pt_PT" w:bidi="pt_PT"/>
        </w:rPr>
        <w:t xml:space="preserve">Deus dá instruções a Moisés para um </w:t>
      </w:r>
      <w:r>
        <w:rPr>
          <w:b/>
          <w:lang w:val="pt_PT" w:bidi="pt_PT"/>
        </w:rPr>
        <w:t>censo</w:t>
      </w:r>
      <w:r>
        <w:rPr>
          <w:lang w:val="pt_PT" w:bidi="pt_PT"/>
        </w:rPr>
        <w:t xml:space="preserve">. Um censo é quando alguém conta oficialmente o número de pessoas em um grupo, muitas vezes uma </w:t>
      </w:r>
      <w:r>
        <w:rPr>
          <w:lang w:val="pt_PT" w:bidi="pt_PT"/>
        </w:rPr>
        <w:t>nação</w:t>
      </w:r>
      <w:r>
        <w:rPr>
          <w:lang w:val="pt_PT" w:bidi="pt_PT"/>
        </w:rPr>
        <w:t xml:space="preserve"> ou uma tribo. Nesta época, os governantes muitas vezes queriam saber o tamanho de sua população para se preparar para a guerra ou para coletar impostos.</w:t>
      </w:r>
    </w:p>
    <w:p>
      <w:pPr/>
      <w:r>
        <w:rPr>
          <w:lang w:val="pt_PT" w:bidi="pt_PT"/>
        </w:rPr>
      </w:r>
      <w:r>
        <w:rPr>
          <w:lang w:val="pt_PT" w:bidi="pt_PT"/>
        </w:rPr>
        <w:t>Usem a mesma palavra ou frase para censo que vocês usaram em passagens anteriores.</w:t>
      </w:r>
    </w:p>
    <w:p>
      <w:pPr/>
      <w:r>
        <w:rPr>
          <w:lang w:val="pt_PT" w:bidi="pt_PT"/>
        </w:rPr>
      </w:r>
      <w:r>
        <w:rPr>
          <w:lang w:val="pt_PT" w:bidi="pt_PT"/>
        </w:rPr>
        <w:t xml:space="preserve">Deus diz que cada pessoa pagará um </w:t>
      </w:r>
      <w:r>
        <w:rPr>
          <w:b/>
          <w:lang w:val="pt_PT" w:bidi="pt_PT"/>
        </w:rPr>
        <w:t>resgate</w:t>
      </w:r>
      <w:r>
        <w:rPr>
          <w:lang w:val="pt_PT" w:bidi="pt_PT"/>
        </w:rPr>
        <w:t xml:space="preserve"> por sua vida. Um resgate é o preço pela vida de uma pessoa. Quando uma pessoa pertence a outra, alguém pode comprar a liberdade dessa pessoa. O dinheiro que a pessoa paga é chamado de resgate. Quando o povo paga um resgate a Yahweh, ele ainda pertence a Yahweh. Eles pagam o resgate como um lembrete de que suas vidas pertencem a Yahweh.</w:t>
      </w:r>
    </w:p>
    <w:p>
      <w:pPr/>
      <w:r>
        <w:rPr>
          <w:lang w:val="pt_PT" w:bidi="pt_PT"/>
        </w:rPr>
      </w:r>
      <w:r>
        <w:rPr>
          <w:lang w:val="pt_PT" w:bidi="pt_PT"/>
        </w:rPr>
        <w:t xml:space="preserve">Parem aqui e discutam em grupo qual palavra ou frase vocês usarão para resgate. Procure a palavra </w:t>
      </w:r>
      <w:r>
        <w:rPr>
          <w:lang w:val="pt_PT" w:bidi="pt_PT"/>
        </w:rPr>
        <w:t>resgate</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diz que seguir as instruções impedirá uma </w:t>
      </w:r>
      <w:r>
        <w:rPr>
          <w:b/>
          <w:lang w:val="pt_PT" w:bidi="pt_PT"/>
        </w:rPr>
        <w:t>praga</w:t>
      </w:r>
      <w:r>
        <w:rPr>
          <w:lang w:val="pt_PT" w:bidi="pt_PT"/>
        </w:rPr>
        <w:t>. Uma praga é um desastre ou algo perigoso, como uma doença, seca ou inundação. Usem a mesma palavra ou frase para praga que vocês usaram em passagens anteriores.</w:t>
      </w:r>
    </w:p>
    <w:p>
      <w:pPr/>
      <w:r>
        <w:rPr>
          <w:lang w:val="pt_PT" w:bidi="pt_PT"/>
        </w:rPr>
      </w:r>
      <w:r>
        <w:rPr>
          <w:lang w:val="pt_PT" w:bidi="pt_PT"/>
        </w:rPr>
        <w:t xml:space="preserve">Os homens devem pagar um </w:t>
      </w:r>
      <w:r>
        <w:rPr>
          <w:b/>
          <w:lang w:val="pt_PT" w:bidi="pt_PT"/>
        </w:rPr>
        <w:t>siclo</w:t>
      </w:r>
      <w:r>
        <w:rPr>
          <w:lang w:val="pt_PT" w:bidi="pt_PT"/>
        </w:rPr>
        <w:t xml:space="preserve">, ou 20 </w:t>
      </w:r>
      <w:r>
        <w:rPr>
          <w:b/>
          <w:lang w:val="pt_PT" w:bidi="pt_PT"/>
        </w:rPr>
        <w:t>geras</w:t>
      </w:r>
      <w:r>
        <w:rPr>
          <w:lang w:val="pt_PT" w:bidi="pt_PT"/>
        </w:rPr>
        <w:t xml:space="preserve">, de prata. Um siclo e um gera são ambos unidades de medida de peso. Um siclo é cerca de 11 gramas. Uma gera tem cerca de 0,6 grama. As pessoas usavam padrões diferentes para pesos, por isso Deus diz para usar um certo padrão — o padrão </w:t>
      </w:r>
      <w:r>
        <w:rPr>
          <w:lang w:val="pt_PT" w:bidi="pt_PT"/>
        </w:rPr>
        <w:t>santo</w:t>
      </w:r>
      <w:r>
        <w:rPr>
          <w:lang w:val="pt_PT" w:bidi="pt_PT"/>
        </w:rPr>
        <w:t xml:space="preserve">, ou do </w:t>
      </w:r>
      <w:r>
        <w:rPr>
          <w:lang w:val="pt_PT" w:bidi="pt_PT"/>
        </w:rPr>
        <w:t>santuário</w:t>
      </w:r>
      <w:r>
        <w:rPr>
          <w:lang w:val="pt_PT" w:bidi="pt_PT"/>
        </w:rPr>
        <w:t xml:space="preserve">. Para mais informações sobre </w:t>
      </w:r>
      <w:r>
        <w:rPr>
          <w:b/>
          <w:lang w:val="pt_PT" w:bidi="pt_PT"/>
        </w:rPr>
        <w:t>siclo</w:t>
      </w:r>
      <w:r>
        <w:rPr>
          <w:lang w:val="pt_PT" w:bidi="pt_PT"/>
        </w:rPr>
        <w:t>, consultem o Glossário Mestre. Usem a mesma palavra ou frase para medidas de peso que vocês usaram em passagens anteriores.</w:t>
      </w:r>
    </w:p>
    <w:p>
      <w:pPr/>
      <w:r>
        <w:rPr>
          <w:lang w:val="pt_PT" w:bidi="pt_PT"/>
        </w:rPr>
      </w:r>
      <w:r>
        <w:rPr>
          <w:lang w:val="pt_PT" w:bidi="pt_PT"/>
        </w:rPr>
        <w:t xml:space="preserve">Deus diz que a prata é uma </w:t>
      </w:r>
      <w:r>
        <w:rPr>
          <w:b/>
          <w:lang w:val="pt_PT" w:bidi="pt_PT"/>
        </w:rPr>
        <w:t>oferta</w:t>
      </w:r>
      <w:r>
        <w:rPr>
          <w:lang w:val="pt_PT" w:bidi="pt_PT"/>
        </w:rPr>
        <w:t xml:space="preserve"> a Yahweh. Uma oferta é uma oferta ou </w:t>
      </w:r>
      <w:r>
        <w:rPr>
          <w:lang w:val="pt_PT" w:bidi="pt_PT"/>
        </w:rPr>
        <w:t>sacrifício</w:t>
      </w:r>
      <w:r>
        <w:rPr>
          <w:lang w:val="pt_PT" w:bidi="pt_PT"/>
        </w:rPr>
        <w:t xml:space="preserve"> oferecido em um ritual a Deus. As pessoas fazem ofertas por muitas razões, incluindo para dar graças, para serem purificadas ou para pedir </w:t>
      </w:r>
      <w:r>
        <w:rPr>
          <w:lang w:val="pt_PT" w:bidi="pt_PT"/>
        </w:rPr>
        <w:t>perdão</w:t>
      </w:r>
      <w:r>
        <w:rPr>
          <w:lang w:val="pt_PT" w:bidi="pt_PT"/>
        </w:rPr>
        <w:t xml:space="preserve"> pelo </w:t>
      </w:r>
      <w:r>
        <w:rPr>
          <w:lang w:val="pt_PT" w:bidi="pt_PT"/>
        </w:rPr>
        <w:t>pecado</w:t>
      </w:r>
      <w:r>
        <w:rPr>
          <w:lang w:val="pt_PT" w:bidi="pt_PT"/>
        </w:rPr>
        <w:t xml:space="preserve">. Esta oferta é considerada santa, ou especial, porque será para o tabernáculo, por isso algumas traduções acrescentam o termo "santo" para deixar isso claro. Para mais informações sobre </w:t>
      </w:r>
      <w:r>
        <w:rPr>
          <w:lang w:val="pt_PT" w:bidi="pt_PT"/>
        </w:rPr>
        <w:t>oferta</w:t>
      </w:r>
      <w:r>
        <w:rPr>
          <w:lang w:val="pt_PT" w:bidi="pt_PT"/>
        </w:rPr>
        <w:t>, consultem o Glossário Mestre. Usem a mesma palavra ou frase para oferta que vocês usaram em passagens anteriores.</w:t>
      </w:r>
    </w:p>
    <w:p>
      <w:pPr/>
      <w:r>
        <w:rPr>
          <w:lang w:val="pt_PT" w:bidi="pt_PT"/>
        </w:rPr>
      </w:r>
      <w:r>
        <w:rPr>
          <w:lang w:val="pt_PT" w:bidi="pt_PT"/>
        </w:rPr>
        <w:t xml:space="preserve">Deus diz que os homens fazem esta oferta para </w:t>
      </w:r>
      <w:r>
        <w:rPr>
          <w:b/>
          <w:lang w:val="pt_PT" w:bidi="pt_PT"/>
        </w:rPr>
        <w:t>expiar</w:t>
      </w:r>
      <w:r>
        <w:rPr>
          <w:lang w:val="pt_PT" w:bidi="pt_PT"/>
        </w:rPr>
        <w:t xml:space="preserve"> e purificar suas vidas. Expiar significa reconciliar ou restaurar um relacionamento com Deus quando o relacionamento foi rompido. As vidas do povo pertencem a Yahweh, por isso Yahweh tem o direito de instruir o povo sobre como viver suas vidas. Quando o povo não segue as instruções de Yahweh, ele rompe seu relacionamento com Deus. O povo busca expiação por seu relacionamento rompido pagando o resgate, o que o lembra de que suas vidas pertencem a Yahweh. Esta oferta purifica as vidas do povo e os torna prontos para servir a Yahweh novamente. Para mais informações sobre expiação, consultem </w:t>
      </w:r>
      <w:r>
        <w:rPr>
          <w:b/>
          <w:lang w:val="pt_PT" w:bidi="pt_PT"/>
        </w:rPr>
        <w:t>expiação</w:t>
      </w:r>
      <w:r>
        <w:rPr>
          <w:lang w:val="pt_PT" w:bidi="pt_PT"/>
        </w:rPr>
        <w:t xml:space="preserve"> no Glossário Mestre. Usem a mesma palavra ou frase para expiar que vocês usaram em passagens anteriores.</w:t>
      </w:r>
    </w:p>
    <w:p>
      <w:pPr/>
      <w:r>
        <w:rPr>
          <w:lang w:val="pt_PT" w:bidi="pt_PT"/>
        </w:rPr>
      </w:r>
      <w:r>
        <w:rPr>
          <w:b/>
          <w:lang w:val="pt_PT" w:bidi="pt_PT"/>
        </w:rPr>
        <w:t>Purificar</w:t>
      </w:r>
      <w:r>
        <w:rPr>
          <w:lang w:val="pt_PT" w:bidi="pt_PT"/>
        </w:rPr>
        <w:t xml:space="preserve"> significa tornar algo ou alguém limpo. Os israelitas tinham que seguir certos rituais para torná-los limpos, ou aceitáveis, diante de Deus. Para mais informações sobre </w:t>
      </w:r>
      <w:r>
        <w:rPr>
          <w:lang w:val="pt_PT" w:bidi="pt_PT"/>
        </w:rPr>
        <w:t>purificar</w:t>
      </w:r>
      <w:r>
        <w:rPr>
          <w:lang w:val="pt_PT" w:bidi="pt_PT"/>
        </w:rPr>
        <w:t>, consultem o Glossário Mestre. Usem a mesma palavra ou frase para purificar que vocês usaram em passagens anteriores.</w:t>
      </w:r>
    </w:p>
    <w:p>
      <w:pPr/>
      <w:r>
        <w:rPr>
          <w:lang w:val="pt_PT" w:bidi="pt_PT"/>
        </w:rPr>
      </w:r>
      <w:r>
        <w:rPr>
          <w:lang w:val="pt_PT" w:bidi="pt_PT"/>
        </w:rPr>
        <w:t xml:space="preserve">Deus diz que a prata será para a </w:t>
      </w:r>
      <w:r>
        <w:rPr>
          <w:b/>
          <w:lang w:val="pt_PT" w:bidi="pt_PT"/>
        </w:rPr>
        <w:t>tenda do encontro</w:t>
      </w:r>
      <w:r>
        <w:rPr>
          <w:lang w:val="pt_PT" w:bidi="pt_PT"/>
        </w:rPr>
        <w:t xml:space="preserve">. Este é outro nome para o </w:t>
      </w:r>
      <w:r>
        <w:rPr>
          <w:b/>
          <w:lang w:val="pt_PT" w:bidi="pt_PT"/>
        </w:rPr>
        <w:t>tabernáculo</w:t>
      </w:r>
      <w:r>
        <w:rPr>
          <w:lang w:val="pt_PT" w:bidi="pt_PT"/>
        </w:rPr>
        <w:t xml:space="preserve">. Esta era uma grande tenda que os israelitas moviam de um lugar para outro onde os antepassados </w:t>
      </w:r>
      <w:r>
        <w:rPr>
          <w:b/>
          <w:lang w:val="pt_PT" w:bidi="pt_PT"/>
        </w:rPr>
        <w:t>judeus</w:t>
      </w:r>
      <w:r>
        <w:rPr>
          <w:lang w:val="pt_PT" w:bidi="pt_PT"/>
        </w:rPr>
        <w:t xml:space="preserve"> </w:t>
      </w:r>
      <w:r>
        <w:rPr>
          <w:lang w:val="pt_PT" w:bidi="pt_PT"/>
        </w:rPr>
        <w:t>adoravam</w:t>
      </w:r>
      <w:r>
        <w:rPr>
          <w:lang w:val="pt_PT" w:bidi="pt_PT"/>
        </w:rPr>
        <w:t xml:space="preserve"> a Deus. Para mais informações sobre a tenda do encontro, consultem </w:t>
      </w:r>
      <w:r>
        <w:rPr>
          <w:lang w:val="pt_PT" w:bidi="pt_PT"/>
        </w:rPr>
        <w:t>tabernáculo</w:t>
      </w:r>
      <w:r>
        <w:rPr>
          <w:lang w:val="pt_PT" w:bidi="pt_PT"/>
        </w:rPr>
        <w:t xml:space="preserve"> no Glossário Mestre. Usem a mesma palavra ou frase para a tenda do encontro que vocês usaram em passagens anteriores.</w:t>
      </w:r>
    </w:p>
    <w:p>
      <w:pPr/>
      <w:r>
        <w:rPr>
          <w:lang w:val="pt_PT" w:bidi="pt_PT"/>
        </w:rPr>
      </w:r>
      <w:r>
        <w:rPr>
          <w:lang w:val="pt_PT" w:bidi="pt_PT"/>
        </w:rPr>
        <w:t xml:space="preserve">Deus diz que a prata será um </w:t>
      </w:r>
      <w:r>
        <w:rPr>
          <w:b/>
          <w:lang w:val="pt_PT" w:bidi="pt_PT"/>
        </w:rPr>
        <w:t>memorial</w:t>
      </w:r>
      <w:r>
        <w:rPr>
          <w:lang w:val="pt_PT" w:bidi="pt_PT"/>
        </w:rPr>
        <w:t>. Um memorial é algo, muitas vezes um objeto físico, que lembra as pessoas de alguém, um evento ou uma ideia. Usem a mesma palavra ou frase para memorial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30:17–21</w:t>
      </w:r>
      <w:r>
        <w:rPr>
          <w:lang w:val="pt_PT" w:bidi="pt_PT"/>
        </w:rPr>
      </w:r>
    </w:p>
    <w:p>
      <w:pPr>
        <w:pStyle w:val="Heading3"/>
      </w:pPr>
      <w:r>
        <w:rPr>
          <w:lang w:val="pt_PT" w:bidi="pt_PT"/>
        </w:rPr>
        <w:t>Ouvir e Sentir</w:t>
      </w:r>
    </w:p>
    <w:p>
      <w:pPr/>
      <w:r>
        <w:rPr>
          <w:lang w:val="pt_PT" w:bidi="pt_PT"/>
        </w:rPr>
      </w:r>
      <w:r>
        <w:rPr>
          <w:lang w:val="pt_PT" w:bidi="pt_PT"/>
        </w:rPr>
        <w:t>Nesta etapa, ouçam Êxodo 30.17–21 e guardem em seus corações.</w:t>
      </w:r>
    </w:p>
    <w:p>
      <w:pPr/>
      <w:r>
        <w:rPr>
          <w:lang w:val="pt_PT" w:bidi="pt_PT"/>
        </w:rPr>
      </w:r>
      <w:r>
        <w:rPr>
          <w:lang w:val="pt_PT" w:bidi="pt_PT"/>
        </w:rPr>
        <w:t>Ouçam uma versão em áudio de Êxodo 30.17–21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30.17–21 na tradução mais fácil de entender.</w:t>
      </w:r>
    </w:p>
    <w:p>
      <w:pPr/>
      <w:r>
        <w:rPr>
          <w:lang w:val="pt_PT" w:bidi="pt_PT"/>
        </w:rPr>
      </w:r>
      <w:r>
        <w:rPr>
          <w:lang w:val="pt_PT" w:bidi="pt_PT"/>
        </w:rPr>
        <w:t>Na passagem anterior, Yahweh deu instruções a Moisés para fazer o censo e recolher o imposto do tabernáculo dos israelitas. Nesta passagem, Yahweh continua instruindo Moisés a preparar o tabernáculo.</w:t>
      </w:r>
    </w:p>
    <w:p>
      <w:pPr/>
      <w:r>
        <w:rPr>
          <w:lang w:val="pt_PT" w:bidi="pt_PT"/>
        </w:rPr>
      </w:r>
      <w:r>
        <w:rPr>
          <w:lang w:val="pt_PT" w:bidi="pt_PT"/>
        </w:rPr>
        <w:t>Yahweh diz a Moisés para fazer uma bacia — uma grande tigela ou vaso que contém água — que os sacerdotes usarão para se lavar. Yahweh diz a Moisés para fazer a bacia de bronze, um metal comumente usado no mundo antigo. Vocês se lembrarão de que o bronze é uma mistura de cobre e estanho. Alguns outros itens no tabernáculo também eram feitos de bronze, como o altar para o sacrifício, os utensílios para os holocaustos e as bases para a estrutura do tabernáculo. Yahweh também diz a Moisés para fazer uma base para a bacia ficar apoiada, e diz que os israelitas também devem fazer a base de bronze.</w:t>
      </w:r>
    </w:p>
    <w:p>
      <w:pPr/>
      <w:r>
        <w:rPr>
          <w:lang w:val="pt_PT" w:bidi="pt_PT"/>
        </w:rPr>
      </w:r>
      <w:r>
        <w:rPr>
          <w:lang w:val="pt_PT" w:bidi="pt_PT"/>
        </w:rPr>
        <w:t>Parem aqui e, em grupo, olhem para uma imagem de uma bacia de bronze apoiada em uma base. Pause este áudio aqui.</w:t>
      </w:r>
    </w:p>
    <w:p>
      <w:pPr/>
      <w:r>
        <w:rPr>
          <w:lang w:val="pt_PT" w:bidi="pt_PT"/>
        </w:rPr>
      </w:r>
      <w:r>
        <w:rPr>
          <w:lang w:val="pt_PT" w:bidi="pt_PT"/>
        </w:rPr>
        <w:t>Yahweh diz a Moisés para colocar a base de bronze, com a bacia sobre ela, entre o altar e a tenda do encontro, ou tabernáculo. Ele diz a Moisés para encher a bacia com água para que Arão e os filhos de Arão possam lavar as mãos e os pés com a água da bacia. Esta bacia não se destinava a lavagens comuns, e não era para todos usarem. Yahweh explica que a bacia tem um uso especial: Arão e seus filhos devem lavar as mãos e os pés com a água da bacia sempre que entrarem no tabernáculo, e devem lavar as mãos e os pés com a água da bacia sempre que forem ao altar para fazer um sacrifício.</w:t>
      </w:r>
    </w:p>
    <w:p>
      <w:pPr/>
      <w:r>
        <w:rPr>
          <w:lang w:val="pt_PT" w:bidi="pt_PT"/>
        </w:rPr>
      </w:r>
      <w:r>
        <w:rPr>
          <w:lang w:val="pt_PT" w:bidi="pt_PT"/>
        </w:rPr>
        <w:t>Yahweh diz que Arão e seus filhos devem lavar as mãos e os pés desta maneira para que não morram. Quando Yahweh diz isso, ele quer dizer que se alguém entrar no tabernáculo sem se lavar primeiro na bacia, ou for ao altar para fazer um holocausto a Yahweh sem se lavar primeiro na bacia, então essa pessoa morrerá. Yahweh diz isso a Moisés duas vezes, o que mostra o quão importante era este mandamento. Yahweh então diz a Moisés que este ato de lavar as mãos e os pés é uma lei permanente: Arão e seus filhos devem sempre observá-la, e toda a sua prole e descendentes devem observá-la ano após ano também. Assim como Arão e seus filhos são sacerdotes nesta época da história, os descendentes de Arão também serão sacerdotes. É por isso que os descendentes de Arão também precisarão obedecer à lei sobre lavar as mãos e os pés na bacia, porque eles também estarão trabalhando no tabernáculo e fazendo holocaustos a Yahweh.</w:t>
      </w:r>
    </w:p>
    <w:p>
      <w:pPr/>
      <w:r>
        <w:rPr>
          <w:lang w:val="pt_PT" w:bidi="pt_PT"/>
        </w:rPr>
      </w:r>
      <w:r>
        <w:rPr>
          <w:lang w:val="pt_PT" w:bidi="pt_PT"/>
        </w:rPr>
        <w:t>Parem aqui e discutam: peçam para que cada pessoa do grupo conte à equipe sobre uma regra ou tradição de sua cultura que seus antepassados lhe transmitiram e que sua família ainda segue. Pause este áudio aqui.</w:t>
      </w:r>
    </w:p>
    <w:p>
      <w:pPr/>
      <w:r>
        <w:rPr>
          <w:lang w:val="pt_PT" w:bidi="pt_PT"/>
        </w:rPr>
      </w:r>
      <w:r>
        <w:rPr>
          <w:lang w:val="pt_PT" w:bidi="pt_PT"/>
        </w:rPr>
        <w:t>Yahweh queria que Moisés entendesse claramente o que aconteceria com a pessoa que não se lavasse na bacia antes de entrar no tabernáculo ou antes de ir ao altar para fazer um sacrifício: essa pessoa morreria. Eles morreriam porque o tabernáculo e o altar eram santos, separados para os propósitos especiais de Yahweh. Os humanos se tornam impuros, ou impróprios para o serviço a Yahweh, e, portanto, os sacerdotes não podiam entrar na presença de Yahweh sem preparação. Ao lavar as mãos e os pés antes de entrar no tabernáculo ou fazer um holocausto no altar, o sacerdote mostraria que estava se aproximando dos lugares santos de Yahweh com preparação e respeito. Se o sacerdote preparasse um sacrifício com mãos impuras, ou entrasse no tabernáculo com os pés sujos, ele traria a sujeira e a imundície do mundo para os lugares santos de Yahweh; isso mostraria descuido e desrespeito. Mostraria que o sacerdote não entendia a santidade de Yahweh. Ao lavar as mãos e os pés primeiro na bacia de bronze, o sacerdote tornou-se limpo e aceitável para Yahweh.</w:t>
      </w:r>
    </w:p>
    <w:p>
      <w:pPr/>
      <w:r>
        <w:rPr>
          <w:lang w:val="pt_PT" w:bidi="pt_PT"/>
        </w:rPr>
      </w:r>
      <w:r>
        <w:rPr>
          <w:lang w:val="pt_PT" w:bidi="pt_PT"/>
        </w:rPr>
        <w:t>Parem aqui e discutam esta pergunta em grupo: quais rituais vocês realizam antes de começar certas atividades especiais? Por que é importante realizar esses rituais cada vez que vocês realizam essa atividade especial?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30.17–21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Yahweh instrui Moisés sobre a construção e colocação da bacia de bronze.</w:t>
      </w:r>
    </w:p>
    <w:p>
      <w:pPr/>
      <w:r>
        <w:rPr>
          <w:lang w:val="pt_PT" w:bidi="pt_PT"/>
        </w:rPr>
      </w:r>
      <w:r>
        <w:rPr>
          <w:b/>
          <w:lang w:val="pt_PT" w:bidi="pt_PT"/>
        </w:rPr>
        <w:t>Na segunda cena:</w:t>
      </w:r>
      <w:r>
        <w:rPr>
          <w:lang w:val="pt_PT" w:bidi="pt_PT"/>
        </w:rPr>
        <w:t xml:space="preserve"> Yahweh instrui Moisés sobre como os israelitas devem usar a bacia.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e seus filhos</w:t>
      </w:r>
    </w:p>
    <w:p>
      <w:pPr/>
      <w:r>
        <w:rPr>
          <w:lang w:val="pt_PT" w:bidi="pt_PT"/>
        </w:rPr>
      </w:r>
      <w:r>
        <w:rPr>
          <w:lang w:val="pt_PT" w:bidi="pt_PT"/>
        </w:rPr>
        <w:t>Em grupo, prestem atenção às partes do cenário da passagem: Moisés está de pé no topo do Monte Sinai, enquanto Arão e outros israelitas esperam o retorno dele na base da montanha. No topo da montanha, Yahweh está falando diretamente com Moisés.</w:t>
      </w:r>
    </w:p>
    <w:p>
      <w:pPr/>
      <w:r>
        <w:rPr>
          <w:lang w:val="pt_PT" w:bidi="pt_PT"/>
        </w:rPr>
      </w:r>
      <w:r>
        <w:rPr>
          <w:lang w:val="pt_PT" w:bidi="pt_PT"/>
        </w:rPr>
        <w:t>Na cena um, Yahweh diz a Moisés para construir uma bacia para se lavar. Yahweh dá instruções muito específicas sobre a bacia, dizendo a Moisés para fazê-la de metal de bronze. Ele também diz para fazer uma base para apoiar a bacia, e diz que a base também deve ser feita de metal de bronze. A bacia provavelmente era redonda, e grande o suficiente para conter água para que quatro ou cinco sacerdotes pudessem molhar as mãos nela e derramar a água de suas mãos sobre os pés.</w:t>
      </w:r>
    </w:p>
    <w:p>
      <w:pPr/>
      <w:r>
        <w:rPr>
          <w:lang w:val="pt_PT" w:bidi="pt_PT"/>
        </w:rPr>
      </w:r>
      <w:r>
        <w:rPr>
          <w:lang w:val="pt_PT" w:bidi="pt_PT"/>
        </w:rPr>
        <w:t>Yahweh diz a Moisés para colocar a base, com a bacia sobre ela, entre o grande altar usado para holocaustos perto da entrada do pátio e o tabernáculo, ou tenda do encontro. Ambos os termos, "tabernáculo" e "tenda do encontro", ocorrem em diferentes momentos em Êxodo. Ambos se referem à mesma coisa. Os tradutores podem usar ambos os termos, assim como faz o texto, ou podem optar por chamá-lo de "tabernáculo" todas as vezes. Yahweh então diz a Moisés para encher a bacia com água.</w:t>
      </w:r>
    </w:p>
    <w:p>
      <w:pPr/>
      <w:r>
        <w:rPr>
          <w:lang w:val="pt_PT" w:bidi="pt_PT"/>
        </w:rPr>
      </w:r>
      <w:r>
        <w:rPr>
          <w:lang w:val="pt_PT" w:bidi="pt_PT"/>
        </w:rPr>
        <w:t>Parem e mostrem uma imagem de uma bacia de bronze sobre uma base de bronze, e um diagrama da colocação da bacia e do altar. Pausem a gravação aqui.</w:t>
      </w:r>
    </w:p>
    <w:p>
      <w:pPr/>
      <w:r>
        <w:rPr>
          <w:lang w:val="pt_PT" w:bidi="pt_PT"/>
        </w:rPr>
      </w:r>
      <w:r>
        <w:rPr>
          <w:lang w:val="pt_PT" w:bidi="pt_PT"/>
        </w:rPr>
        <w:t>Na cena dois, Yahweh diz a Moisés que Arão e seus filhos devem lavar as mãos e os pés na bacia antes de entrarem no tabernáculo, ou antes de fazerem uma oferta de sacrifício no altar, para que Arão e seus filhos não morram. Yahweh quer dizer que, se alguém entrar no tabernáculo ou fizer um sacrifício no altar sem antes lavar as mãos e os pés na bacia, então essa pessoa morrerá.</w:t>
      </w:r>
    </w:p>
    <w:p>
      <w:pPr/>
      <w:r>
        <w:rPr>
          <w:lang w:val="pt_PT" w:bidi="pt_PT"/>
        </w:rPr>
      </w:r>
      <w:r>
        <w:rPr>
          <w:lang w:val="pt_PT" w:bidi="pt_PT"/>
        </w:rPr>
        <w:t>Yahweh repete estas instruções pela segunda vez. Yahweh então diz que este ato de lavar as mãos e os pés na bacia será um estatuto ou lei que durará para sempre: Arão e seus filhos, e todos os seus descendentes e prole, devem sempre observar este costume por todos os anos vindouros.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30.17–21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e seus filhos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Yahweh instrui Moisés a preparar uma bacia de bronze, e uma base de bronze para apoiar a bacia. Yahweh diz a Moisés para colocar a base com a bacia sobre ela entre o altar para o sacrifício e o tabernáculo.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Yahweh: “O que você está pensando ou sentindo quando dá instruções tão específicas sobre como fazer a bacia e onde colocá-la?”. A pessoa que interpreta Yahweh pode responder: "A área do tabernáculo e a do altar são lugares especiais e separados. Tenho meus próprios planos especiais sobre cada parte disso", ou "Seguir minhas instruções mostrará que os israelitas são fiéis e obedientes em sua adoração a mim".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Yahweh diz a Moisés para encher a bacia com água, e diz que Arão e seus filhos devem sempre lavar as mãos e os pés na água da bacia antes de entrarem no tabernáculo, ou antes de fazer um sacrifício no altar. Yahweh diz que eles devem fazer isso para não morrerem.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Yahweh: “O que você está pensando ou sentindo quando diz isso?”. A pessoa que interpreta Yahweh pode responder: "Este é um lugar santo. Quando Arão e seus filhos lavarem as mãos e os pés, mostrarão respeito pela minha santidade e pureza", ou "Meu altar e meu tabernáculo são lugares especiais e separados. Não permitirei que a sujeira e a imundície do mundo toquem neles".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Yahweh repete a instrução pela segunda vez: ele diz novamente que Arão e seus filhos devem sempre lavar as mãos e os pés na água da bacia antes de entrarem no tabernáculo, ou antes de fazer um sacrifício no altar, para que não morram.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Moisés: “O que você está sentindo enquanto ouve as instruções de Yahweh?”. A pessoa que interpreta Moisés pode responder: "Sinto temor reverente diante da grandeza de Yahweh porque ele é tão santo e poderoso".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por último que este ato de lavar as mãos e os pés será um estatuto ou lei que durará para sempre: Arão e seus filhos, e todos os seus descendentes e prole, devem sempre observar este costume por todos os anos vindouros.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Arão e seus filhos o que elas estão pensando e sentindo. Eles podem responder: "Desejo seguir obedientemente a ordem de Yahweh para não morrer", ou "Entendo que não posso estar apto para servir Yahweh, a menos que primeiro me purifique".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30.17–21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w:t>
      </w:r>
      <w:r>
        <w:rPr>
          <w:b/>
          <w:lang w:val="pt_PT" w:bidi="pt_PT"/>
        </w:rPr>
        <w:t>Senhor</w:t>
      </w:r>
      <w:r>
        <w:rPr>
          <w:lang w:val="pt_PT" w:bidi="pt_PT"/>
        </w:rPr>
        <w:t xml:space="preserve"> </w:t>
      </w:r>
      <w:r>
        <w:rPr>
          <w:b/>
          <w:lang w:val="pt_PT" w:bidi="pt_PT"/>
        </w:rPr>
        <w:t>Deus</w:t>
      </w:r>
      <w:r>
        <w:rPr>
          <w:lang w:val="pt_PT" w:bidi="pt_PT"/>
        </w:rPr>
        <w:t xml:space="preserve"> diz a Moisés para fazer uma bacia de água para se lavar. As referências ao Senhor nesta passagem são a Yahweh. Yahweh é o nome pessoal para Deus. Usem o mesmo nome que vocês usaram em passagens anteriores, e lembrem-se de que </w:t>
      </w:r>
      <w:r>
        <w:rPr>
          <w:b/>
          <w:lang w:val="pt_PT" w:bidi="pt_PT"/>
        </w:rPr>
        <w:t>Yahweh</w:t>
      </w:r>
      <w:r>
        <w:rPr>
          <w:lang w:val="pt_PT" w:bidi="pt_PT"/>
        </w:rPr>
        <w:t xml:space="preserve"> está no Glossário Mestre.</w:t>
      </w:r>
    </w:p>
    <w:p>
      <w:pPr/>
      <w:r>
        <w:rPr>
          <w:lang w:val="pt_PT" w:bidi="pt_PT"/>
        </w:rPr>
      </w:r>
      <w:r>
        <w:rPr>
          <w:lang w:val="pt_PT" w:bidi="pt_PT"/>
        </w:rPr>
        <w:t xml:space="preserve">Ele diz a Moisés para fazer a bacia de </w:t>
      </w:r>
      <w:r>
        <w:rPr>
          <w:b/>
          <w:lang w:val="pt_PT" w:bidi="pt_PT"/>
        </w:rPr>
        <w:t>bronze</w:t>
      </w:r>
      <w:r>
        <w:rPr>
          <w:lang w:val="pt_PT" w:bidi="pt_PT"/>
        </w:rPr>
        <w:t xml:space="preserve">, um metal feito de uma mistura de cobre e estanho. Consultem </w:t>
      </w:r>
      <w:r>
        <w:rPr>
          <w:b/>
          <w:lang w:val="pt_PT" w:bidi="pt_PT"/>
        </w:rPr>
        <w:t>bronze</w:t>
      </w:r>
      <w:r>
        <w:rPr>
          <w:lang w:val="pt_PT" w:bidi="pt_PT"/>
        </w:rPr>
        <w:t xml:space="preserve"> no Glossário Mestre para mais informações, e lembrem-se de usar a mesma palavra para traduzi-lo que vocês usaram em passagens anteriores.</w:t>
      </w:r>
    </w:p>
    <w:p>
      <w:pPr/>
      <w:r>
        <w:rPr>
          <w:lang w:val="pt_PT" w:bidi="pt_PT"/>
        </w:rPr>
      </w:r>
      <w:r>
        <w:rPr>
          <w:lang w:val="pt_PT" w:bidi="pt_PT"/>
        </w:rPr>
        <w:t>Yahweh diz a Moisés para também fazer uma base de bronze para apoiar a bacia.</w:t>
      </w:r>
    </w:p>
    <w:p>
      <w:pPr/>
      <w:r>
        <w:rPr>
          <w:lang w:val="pt_PT" w:bidi="pt_PT"/>
        </w:rPr>
      </w:r>
      <w:r>
        <w:rPr>
          <w:lang w:val="pt_PT" w:bidi="pt_PT"/>
        </w:rPr>
        <w:t>Parem aqui e, em grupo, olhem para uma imagem de uma bacia de bronze apoiada sobre uma base de bronze. Pause este áudio aqui.</w:t>
      </w:r>
    </w:p>
    <w:p>
      <w:pPr/>
      <w:r>
        <w:rPr>
          <w:lang w:val="pt_PT" w:bidi="pt_PT"/>
        </w:rPr>
      </w:r>
      <w:r>
        <w:rPr>
          <w:lang w:val="pt_PT" w:bidi="pt_PT"/>
        </w:rPr>
        <w:t xml:space="preserve">Yahweh diz a Moisés para levar a bacia de bronze sobre a base de bronze e colocá-la entre o </w:t>
      </w:r>
      <w:r>
        <w:rPr>
          <w:b/>
          <w:lang w:val="pt_PT" w:bidi="pt_PT"/>
        </w:rPr>
        <w:t>altar</w:t>
      </w:r>
      <w:r>
        <w:rPr>
          <w:lang w:val="pt_PT" w:bidi="pt_PT"/>
        </w:rPr>
        <w:t xml:space="preserve"> e o </w:t>
      </w:r>
      <w:r>
        <w:rPr>
          <w:b/>
          <w:lang w:val="pt_PT" w:bidi="pt_PT"/>
        </w:rPr>
        <w:t>tabernáculo</w:t>
      </w:r>
      <w:r>
        <w:rPr>
          <w:lang w:val="pt_PT" w:bidi="pt_PT"/>
        </w:rPr>
        <w:t xml:space="preserve">, ou a </w:t>
      </w:r>
      <w:r>
        <w:rPr>
          <w:b/>
          <w:lang w:val="pt_PT" w:bidi="pt_PT"/>
        </w:rPr>
        <w:t>tenda do encontro</w:t>
      </w:r>
      <w:r>
        <w:rPr>
          <w:lang w:val="pt_PT" w:bidi="pt_PT"/>
        </w:rPr>
        <w:t xml:space="preserve">. Yahweh instrui Moisés a encher a bacia com água, e diz que Arão e seus filhos devem lavar as mãos e os pés na água da bacia antes de entrarem no tabernáculo ou oferecerem um </w:t>
      </w:r>
      <w:r>
        <w:rPr>
          <w:b/>
          <w:lang w:val="pt_PT" w:bidi="pt_PT"/>
        </w:rPr>
        <w:t>sacrifício</w:t>
      </w:r>
      <w:r>
        <w:rPr>
          <w:lang w:val="pt_PT" w:bidi="pt_PT"/>
        </w:rPr>
        <w:t xml:space="preserve"> sobre o altar. Usem a mesma palavra ou frase para </w:t>
      </w:r>
      <w:r>
        <w:rPr>
          <w:b/>
          <w:lang w:val="pt_PT" w:bidi="pt_PT"/>
        </w:rPr>
        <w:t>altar</w:t>
      </w:r>
      <w:r>
        <w:rPr>
          <w:lang w:val="pt_PT" w:bidi="pt_PT"/>
        </w:rPr>
        <w:t xml:space="preserve">, </w:t>
      </w:r>
      <w:r>
        <w:rPr>
          <w:b/>
          <w:lang w:val="pt_PT" w:bidi="pt_PT"/>
        </w:rPr>
        <w:t>sacrifício</w:t>
      </w:r>
      <w:r>
        <w:rPr>
          <w:lang w:val="pt_PT" w:bidi="pt_PT"/>
        </w:rPr>
        <w:t xml:space="preserve"> e </w:t>
      </w:r>
      <w:r>
        <w:rPr>
          <w:b/>
          <w:lang w:val="pt_PT" w:bidi="pt_PT"/>
        </w:rPr>
        <w:t>tabernáculo</w:t>
      </w:r>
      <w:r>
        <w:rPr>
          <w:lang w:val="pt_PT" w:bidi="pt_PT"/>
        </w:rPr>
        <w:t xml:space="preserve"> ou tenda do encontro que vocês usaram em passagens anteriores. Consultem o Glossário Mestre para obterem mais informações sobre essas palavras. Lembrem-se de que o tabernáculo e a tenda do encontro se referem à mesma coisa.</w:t>
      </w:r>
    </w:p>
    <w:p>
      <w:pPr/>
      <w:r>
        <w:rPr>
          <w:lang w:val="pt_PT" w:bidi="pt_PT"/>
        </w:rPr>
      </w:r>
      <w:r>
        <w:rPr>
          <w:lang w:val="pt_PT" w:bidi="pt_PT"/>
        </w:rPr>
        <w:t xml:space="preserve">Yahweh diz a Moisés que a lavagem das mãos e dos pés na bacia será um </w:t>
      </w:r>
      <w:r>
        <w:rPr>
          <w:b/>
          <w:lang w:val="pt_PT" w:bidi="pt_PT"/>
        </w:rPr>
        <w:t>estatuto</w:t>
      </w:r>
      <w:r>
        <w:rPr>
          <w:lang w:val="pt_PT" w:bidi="pt_PT"/>
        </w:rPr>
        <w:t xml:space="preserve">, um decreto que geralmente se refere a uma </w:t>
      </w:r>
      <w:r>
        <w:rPr>
          <w:b/>
          <w:lang w:val="pt_PT" w:bidi="pt_PT"/>
        </w:rPr>
        <w:t>lei</w:t>
      </w:r>
      <w:r>
        <w:rPr>
          <w:lang w:val="pt_PT" w:bidi="pt_PT"/>
        </w:rPr>
        <w:t xml:space="preserve"> ou regulamento sobre como realizar deveres no tabernáculo, ou </w:t>
      </w:r>
      <w:r>
        <w:rPr>
          <w:b/>
          <w:lang w:val="pt_PT" w:bidi="pt_PT"/>
        </w:rPr>
        <w:t>templo</w:t>
      </w:r>
      <w:r>
        <w:rPr>
          <w:lang w:val="pt_PT" w:bidi="pt_PT"/>
        </w:rPr>
        <w:t xml:space="preserve">. Usem a mesma palavra para traduzir </w:t>
      </w:r>
      <w:r>
        <w:rPr>
          <w:b/>
          <w:lang w:val="pt_PT" w:bidi="pt_PT"/>
        </w:rPr>
        <w:t>estatuto</w:t>
      </w:r>
      <w:r>
        <w:rPr>
          <w:lang w:val="pt_PT" w:bidi="pt_PT"/>
        </w:rPr>
        <w:t xml:space="preserve"> que vocês usaram anteriormente, e consultem o Glossário Mestre para mais informações.</w:t>
      </w:r>
    </w:p>
    <w:p>
      <w:pPr/>
      <w:r>
        <w:rPr>
          <w:lang w:val="pt_PT" w:bidi="pt_PT"/>
        </w:rPr>
      </w:r>
      <w:r>
        <w:rPr>
          <w:lang w:val="pt_PT" w:bidi="pt_PT"/>
        </w:rPr>
        <w:t xml:space="preserve">Yahweh diz que o estatuto é para Arão e seus filhos observarem. Yahweh diz a Moisés que este estatuto durará para sempre. Isso significa que Arão e seus filhos devem sempre lavar as mãos e os pés na bacia antes de entrarem no tabernáculo ou fazer um sacrifício no altar; e Yahweh também diz que todas as </w:t>
      </w:r>
      <w:r>
        <w:rPr>
          <w:b/>
          <w:lang w:val="pt_PT" w:bidi="pt_PT"/>
        </w:rPr>
        <w:t>gerações</w:t>
      </w:r>
      <w:r>
        <w:rPr>
          <w:lang w:val="pt_PT" w:bidi="pt_PT"/>
        </w:rPr>
        <w:t xml:space="preserve"> de Arão, ou </w:t>
      </w:r>
      <w:r>
        <w:rPr>
          <w:b/>
          <w:lang w:val="pt_PT" w:bidi="pt_PT"/>
        </w:rPr>
        <w:t>descendentes</w:t>
      </w:r>
      <w:r>
        <w:rPr>
          <w:lang w:val="pt_PT" w:bidi="pt_PT"/>
        </w:rPr>
        <w:t xml:space="preserve">, devem sempre observar este estatuto, ano após ano. Usem a mesma palavra para traduzir </w:t>
      </w:r>
      <w:r>
        <w:rPr>
          <w:b/>
          <w:lang w:val="pt_PT" w:bidi="pt_PT"/>
        </w:rPr>
        <w:t>gerações</w:t>
      </w:r>
      <w:r>
        <w:rPr>
          <w:lang w:val="pt_PT" w:bidi="pt_PT"/>
        </w:rPr>
        <w:t xml:space="preserve"> que vocês usaram anteriormente, e consultem 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30:22–33</w:t>
      </w:r>
      <w:r>
        <w:rPr>
          <w:lang w:val="pt_PT" w:bidi="pt_PT"/>
        </w:rPr>
      </w:r>
    </w:p>
    <w:p>
      <w:pPr>
        <w:pStyle w:val="Heading3"/>
      </w:pPr>
      <w:r>
        <w:rPr>
          <w:lang w:val="pt_PT" w:bidi="pt_PT"/>
        </w:rPr>
        <w:t>Ouvir e Sentir</w:t>
      </w:r>
    </w:p>
    <w:p>
      <w:pPr/>
      <w:r>
        <w:rPr>
          <w:lang w:val="pt_PT" w:bidi="pt_PT"/>
        </w:rPr>
      </w:r>
      <w:r>
        <w:rPr>
          <w:lang w:val="pt_PT" w:bidi="pt_PT"/>
        </w:rPr>
        <w:t>Nesta etapa, ouçam Êxodo 30.22–33 e guardem em seus corações.</w:t>
      </w:r>
    </w:p>
    <w:p>
      <w:pPr/>
      <w:r>
        <w:rPr>
          <w:lang w:val="pt_PT" w:bidi="pt_PT"/>
        </w:rPr>
      </w:r>
      <w:r>
        <w:rPr>
          <w:lang w:val="pt_PT" w:bidi="pt_PT"/>
        </w:rPr>
        <w:t>Ouçam uma versão em áudio de Êxodo 30.22–33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30.22–33 na tradução mais fácil de entender.</w:t>
      </w:r>
    </w:p>
    <w:p>
      <w:pPr/>
      <w:r>
        <w:rPr>
          <w:lang w:val="pt_PT" w:bidi="pt_PT"/>
        </w:rPr>
      </w:r>
      <w:r>
        <w:rPr>
          <w:lang w:val="pt_PT" w:bidi="pt_PT"/>
        </w:rPr>
        <w:t>Nas passagens anteriores, Yahweh instruiu Moisés sobre a preparação de objetos especiais que os israelitas usarão para adorar Yahweh. Yahweh também instruiu Moisés a nomear Arão e seus filhos como sacerdotes separados dos outros israelitas. Nesta passagem, Yahweh agora diz a Moisés como fazer um óleo especial que os israelitas usam para ungir, ou derramar sobre os sacerdotes e os objetos usados na adoração a Yahweh.</w:t>
      </w:r>
    </w:p>
    <w:p>
      <w:pPr/>
      <w:r>
        <w:rPr>
          <w:lang w:val="pt_PT" w:bidi="pt_PT"/>
        </w:rPr>
      </w:r>
      <w:r>
        <w:rPr>
          <w:lang w:val="pt_PT" w:bidi="pt_PT"/>
        </w:rPr>
        <w:t>Yahweh diz a Moisés para reunir várias das melhores ou mais finas especiarias, ou substâncias vegetais de cheiro suave. Quando Yahweh diz que os israelitas devem usar as melhores ou mais finas especiarias, Ele quer dizer que as especiarias serão caras, raras e da mais alta qualidade. Isso indica que não são quaisquer especiarias que seriam aceitáveis. A adoração a Yahweh em seus lugares santos exige o melhor que os israelitas podem reunir.</w:t>
      </w:r>
    </w:p>
    <w:p>
      <w:pPr/>
      <w:r>
        <w:rPr>
          <w:lang w:val="pt_PT" w:bidi="pt_PT"/>
        </w:rPr>
      </w:r>
      <w:r>
        <w:rPr>
          <w:lang w:val="pt_PT" w:bidi="pt_PT"/>
        </w:rPr>
        <w:t>Parem aqui e discutam esta pergunta em grupo: em sua cultura, quais alimentos ou ingredientes alimentares vocês guardam para as ocasiões mais especiais? Quais alimentos ou ingredientes alimentares são mais significativos? Pause este áudio aqui.</w:t>
      </w:r>
    </w:p>
    <w:p>
      <w:pPr/>
      <w:r>
        <w:rPr>
          <w:lang w:val="pt_PT" w:bidi="pt_PT"/>
        </w:rPr>
      </w:r>
      <w:r>
        <w:rPr>
          <w:lang w:val="pt_PT" w:bidi="pt_PT"/>
        </w:rPr>
        <w:t>Yahweh diz a Moisés para recolher mirra líquida. Algumas traduções chamam isso de mirra "fluida", "pura" ou "fresca". A mirra endurecia em uma seiva pegajosa de cheiro suave, ou as pessoas poderiam até mesmo moê-la em pó. A mirra vinha de uma planta no sul da Arábia, longe de onde os israelitas viviam, e, portanto, seria muito rara, preciosa e cara.</w:t>
      </w:r>
    </w:p>
    <w:p>
      <w:pPr/>
      <w:r>
        <w:rPr>
          <w:lang w:val="pt_PT" w:bidi="pt_PT"/>
        </w:rPr>
      </w:r>
      <w:r>
        <w:rPr>
          <w:lang w:val="pt_PT" w:bidi="pt_PT"/>
        </w:rPr>
        <w:t>Parem aqui e, em grupo, olhem para uma imagem da planta de onde a mirra veio e, em grupo, olhem para um mapa que mostra a Arábia e a Península do Sinai. Pause este áudio aqui.</w:t>
      </w:r>
    </w:p>
    <w:p>
      <w:pPr/>
      <w:r>
        <w:rPr>
          <w:lang w:val="pt_PT" w:bidi="pt_PT"/>
        </w:rPr>
      </w:r>
      <w:r>
        <w:rPr>
          <w:lang w:val="pt_PT" w:bidi="pt_PT"/>
        </w:rPr>
        <w:t>Yahweh diz a Moisés para reunir quinhentos siclos de mirra. Vocês se lembrarão anteriormente que o siclo era uma medida de peso usada para medidas secas e não líquidas. Um siclo tinha em média cerca de 11,4 gramas, por isso 500 siclos pesariam cerca de 6 quilos.</w:t>
      </w:r>
    </w:p>
    <w:p>
      <w:pPr/>
      <w:r>
        <w:rPr>
          <w:lang w:val="pt_PT" w:bidi="pt_PT"/>
        </w:rPr>
      </w:r>
      <w:r>
        <w:rPr>
          <w:lang w:val="pt_PT" w:bidi="pt_PT"/>
        </w:rPr>
        <w:t>Yahweh então diz a Moisés para reunir canela perfumada ou de cheiro suave. Esta especiaria vinha das cascas internas de árvores encontradas apenas no sul da Índia, e por isso era, mais uma vez, uma substância preciosa, rara e cara. Nem toda a canela tinha um aroma perfumado, por isso quando Yahweh diz a Moisés para reunir canela "de cheiro suave", Ele quer dizer que Moisés não deve usar o tipo comum de canela. Isso indica, mais uma vez, quão especiais deveriam ser as especiarias usadas para fazer o óleo da unção.</w:t>
      </w:r>
    </w:p>
    <w:p>
      <w:pPr/>
      <w:r>
        <w:rPr>
          <w:lang w:val="pt_PT" w:bidi="pt_PT"/>
        </w:rPr>
      </w:r>
      <w:r>
        <w:rPr>
          <w:lang w:val="pt_PT" w:bidi="pt_PT"/>
        </w:rPr>
        <w:t>Parem aqui e, em grupo, olhem para uma imagem de casca de canela e canela moída. Em grupo, olhem para um mapa que mostra a Índia e a Península do Sinai. Pause este áudio aqui.</w:t>
      </w:r>
    </w:p>
    <w:p>
      <w:pPr/>
      <w:r>
        <w:rPr>
          <w:lang w:val="pt_PT" w:bidi="pt_PT"/>
        </w:rPr>
      </w:r>
      <w:r>
        <w:rPr>
          <w:lang w:val="pt_PT" w:bidi="pt_PT"/>
        </w:rPr>
        <w:t>Yahweh diz a Moisés para usar metade de canela em relação à mirra; Yahweh então explica mais especificamente que isso significa 250 siclos, que é cerca de três quilos em medidas modernas. Em seguida, Yahweh diz a Moisés para reunir 250 siclos de cana aromática ou de cheiro suave, o que equivale a cerca de três quilos, em medidas modernas. Alguém faria especiaria de cana a partir de juncos, e algumas traduções chamam isso de "junco aromático" ou "juncos de bálsamo"; outras chamam a especiaria de "cálamo". Esta especiaria também vinha da Índia, muito distante; como as outras especiarias, era rara, cara e valiosa.</w:t>
      </w:r>
    </w:p>
    <w:p>
      <w:pPr/>
      <w:r>
        <w:rPr>
          <w:lang w:val="pt_PT" w:bidi="pt_PT"/>
        </w:rPr>
      </w:r>
      <w:r>
        <w:rPr>
          <w:lang w:val="pt_PT" w:bidi="pt_PT"/>
        </w:rPr>
        <w:t>Parem aqui e, em grupo, olhem para uma imagem de especiaria de cana. Pause este áudio aqui.</w:t>
      </w:r>
    </w:p>
    <w:p>
      <w:pPr/>
      <w:r>
        <w:rPr>
          <w:lang w:val="pt_PT" w:bidi="pt_PT"/>
        </w:rPr>
      </w:r>
      <w:r>
        <w:rPr>
          <w:lang w:val="pt_PT" w:bidi="pt_PT"/>
        </w:rPr>
        <w:t>Yahweh em seguida diz a Moisés para reunir 500 siclos, ou seis quilos, de uma especiaria chamada cássia. Essa era uma especiaria de cheiro suave semelhante à canela; como a canela, ela vinha da Índia, e era cara e preciosa. Yahweh diz mais especificamente a Moisés para medir a cássia de acordo com o siclo do santuário: este "siclo do santuário" era uma unidade de medida especial que diferia do siclo normal. Yahweh provavelmente quer dizer aqui que os israelitas devem medir não apenas a cássia, mas também a cana, a canela e a mirra de acordo com a medida do santuário, e não com a medida normal. Isso mais uma vez indica a natureza especial e separada da adoração dos israelitas a Yahweh.</w:t>
      </w:r>
    </w:p>
    <w:p>
      <w:pPr/>
      <w:r>
        <w:rPr>
          <w:lang w:val="pt_PT" w:bidi="pt_PT"/>
        </w:rPr>
      </w:r>
      <w:r>
        <w:rPr>
          <w:lang w:val="pt_PT" w:bidi="pt_PT"/>
        </w:rPr>
        <w:t>Parem aqui e, em grupo, olhem para uma imagem de cássia. Pause este áudio aqui.</w:t>
      </w:r>
    </w:p>
    <w:p>
      <w:pPr/>
      <w:r>
        <w:rPr>
          <w:lang w:val="pt_PT" w:bidi="pt_PT"/>
        </w:rPr>
      </w:r>
      <w:r>
        <w:rPr>
          <w:lang w:val="pt_PT" w:bidi="pt_PT"/>
        </w:rPr>
        <w:t>Yahweh também diz a Moisés para juntar azeite, uma substância líquida fina extraída do fruto de uma árvore chamada oliveira.</w:t>
      </w:r>
    </w:p>
    <w:p>
      <w:pPr/>
      <w:r>
        <w:rPr>
          <w:lang w:val="pt_PT" w:bidi="pt_PT"/>
        </w:rPr>
      </w:r>
      <w:r>
        <w:rPr>
          <w:lang w:val="pt_PT" w:bidi="pt_PT"/>
        </w:rPr>
        <w:t>Parem aqui e, em grupo, olhem para imagens de uma oliveira, de azeitonas e de azeite. Pause este áudio aqui.</w:t>
      </w:r>
    </w:p>
    <w:p>
      <w:pPr/>
      <w:r>
        <w:rPr>
          <w:lang w:val="pt_PT" w:bidi="pt_PT"/>
        </w:rPr>
      </w:r>
      <w:r>
        <w:rPr>
          <w:lang w:val="pt_PT" w:bidi="pt_PT"/>
        </w:rPr>
        <w:t>Yahweh diz que Moisés deve juntar um him de azeite: um "him" era uma unidade de medida que os israelitas usavam para medir líquidos. Um him equivale a aproximadamente quatro litros ou um galão usando medidas modernas.</w:t>
      </w:r>
    </w:p>
    <w:p>
      <w:pPr/>
      <w:r>
        <w:rPr>
          <w:lang w:val="pt_PT" w:bidi="pt_PT"/>
        </w:rPr>
      </w:r>
      <w:r>
        <w:rPr>
          <w:lang w:val="pt_PT" w:bidi="pt_PT"/>
        </w:rPr>
        <w:t>Yahweh diz que Moisés e os israelitas devem pegar as quatro especiarias — a mirra, a canela, a cana e a cássia — e misturá-las ou combiná-las com o azeite. Yahweh diz a Moisés que os israelitas devem misturar as especiarias e o azeite juntos. A passagem não diz como eles deveriam fazer isso, mas provavelmente os israelitas misturariam o azeite e as especiarias em uma pasta e então pressionariam a mistura por meio de um pano filtrante. Este tecido separaria o material líquido do resíduo seco da pasta, deixando para trás um incenso líquido de cheiro suave. Yahweh diz que os israelitas devem fazer tudo isso assim como um perfumista habilidoso ou fabricante de incenso especialista faria. Isso significa que os israelitas devem misturar o óleo e as especiarias com grande cuidado e habilidade. Um óleo feito por mistura descuidada ou precipitada não seria aceitável para Yahweh. Isso mostra mais uma vez como a adoração dos israelitas a Yahweh seria santa e especial. Adorar a Yahweh não seria uma atividade monótona ou comum.</w:t>
      </w:r>
    </w:p>
    <w:p>
      <w:pPr/>
      <w:r>
        <w:rPr>
          <w:lang w:val="pt_PT" w:bidi="pt_PT"/>
        </w:rPr>
      </w:r>
      <w:r>
        <w:rPr>
          <w:lang w:val="pt_PT" w:bidi="pt_PT"/>
        </w:rPr>
        <w:t>Parem aqui e discutam esta pergunta em grupo: em sua cultura, quais atividades exigem a preparação mais cuidadosa e habilidosa? Quais atividades mostram aos outros a maior honra? Pause este áudio aqui.</w:t>
      </w:r>
    </w:p>
    <w:p>
      <w:pPr/>
      <w:r>
        <w:rPr>
          <w:lang w:val="pt_PT" w:bidi="pt_PT"/>
        </w:rPr>
      </w:r>
      <w:r>
        <w:rPr>
          <w:lang w:val="pt_PT" w:bidi="pt_PT"/>
        </w:rPr>
        <w:t>Yahweh diz a Moisés que os israelitas farão um óleo santo ou sagrado da unção com a mistura de especiarias e azeite. Isso significa que o óleo será derramado ou espalhado sobre certos objetos e pessoas. Yahweh diz duas vezes que o óleo da unção será santo, ou sagrado, o que mostra o quão importante ele era para Yahweh.</w:t>
      </w:r>
    </w:p>
    <w:p>
      <w:pPr/>
      <w:r>
        <w:rPr>
          <w:lang w:val="pt_PT" w:bidi="pt_PT"/>
        </w:rPr>
      </w:r>
      <w:r>
        <w:rPr>
          <w:lang w:val="pt_PT" w:bidi="pt_PT"/>
        </w:rPr>
        <w:t>Yahweh instrui Moisés a ungir com o óleo os seguintes itens: o tabernáculo ou tenda do encontro; a arca do testemunho; a mesa e todos os seus utensílios; o candelabro e todos os seus utensílios; o altar do incenso; o altar dos holocaustos, e todos os seus utensílios; e a bacia de bronze e sua base. Vocês se lembrarão de que esses são os itens que Yahweh disse a Moisés para fazer em passagens anteriores. Yahweh diz que, ao ungir esses itens, os israelitas consagrarão esses itens, o que significa torná-los santos. Yahweh diz que consagrar esses itens com o óleo da unção tornará os itens santíssimos, ou absolutamente santos. Isso é importante. Yahweh quer mostrar que tornar algo ou alguém santo o separa para o trabalho muito especial de servir a Yahweh. É por isso que Yahweh diz que qualquer coisa que tocar nestes itens também se tornará santo. Outro significado possível desta passagem é que apenas algo ou alguém que é santo deve tocar esses itens consagrados. Em qualquer um dos casos, Yahweh está deixando claro que apenas Yahweh decide quem ou o que deve ser santo. Ninguém além de Yahweh pode decidir.</w:t>
      </w:r>
    </w:p>
    <w:p>
      <w:pPr/>
      <w:r>
        <w:rPr>
          <w:lang w:val="pt_PT" w:bidi="pt_PT"/>
        </w:rPr>
      </w:r>
      <w:r>
        <w:rPr>
          <w:lang w:val="pt_PT" w:bidi="pt_PT"/>
        </w:rPr>
        <w:t>Yahweh instrui ainda mais Moisés a ungir Arão e seus filhos com o óleo sagrado da unção. Yahweh diz que fazer isso consagrará Arão e seus filhos, para que eles possam servir a Yahweh como seus sacerdotes. Ninguém poderia servir a Deus sem ser primeiro separado e consagrado. Isso mostra mais uma vez que a adoração a Yahweh era uma coisa sagrada e especial, separada das coisas comuns do mundo.</w:t>
      </w:r>
    </w:p>
    <w:p>
      <w:pPr/>
      <w:r>
        <w:rPr>
          <w:lang w:val="pt_PT" w:bidi="pt_PT"/>
        </w:rPr>
      </w:r>
      <w:r>
        <w:rPr>
          <w:lang w:val="pt_PT" w:bidi="pt_PT"/>
        </w:rPr>
        <w:t>Yahweh instrui Moisés a dizer aos israelitas que este óleo feito a partir da mistura do azeite com as especiarias preciosas será o óleo santo da unção de Yahweh em todas as gerações. Yahweh diz que Ele não permitirá que os israelitas derramem o óleo da unção sobre nenhuma pessoa comum: isso significa que Yahweh permitirá apenas que os israelitas usem o óleo da unção sobre os Seus sacerdotes. Yahweh também diz que não permitirá que ninguém faça um óleo com os mesmos materiais que este: isso significa que ninguém pode preparar um óleo misturando mirra, canela, cana e cássia com azeite.</w:t>
      </w:r>
    </w:p>
    <w:p>
      <w:pPr/>
      <w:r>
        <w:rPr>
          <w:lang w:val="pt_PT" w:bidi="pt_PT"/>
        </w:rPr>
      </w:r>
      <w:r>
        <w:rPr>
          <w:lang w:val="pt_PT" w:bidi="pt_PT"/>
        </w:rPr>
        <w:t>Yahweh então repete que o óleo da unção feito com essas especiarias é santo, e diz que ele deve ser santo para os israelitas também. Yahweh está dizendo aqui que ele escolheu especialmente este óleo, feito com essas especiarias específicas, para ser Dele. O óleo da unção é do próprio desígnio de Yahweh. Ele o considera sagrado e especial. Os israelitas, Yahweh diz, devem da mesma forma considerá-lo como sagrado e especial. É por isso que eles não devem fazer outro óleo como esse para propósitos comuns.</w:t>
      </w:r>
    </w:p>
    <w:p>
      <w:pPr/>
      <w:r>
        <w:rPr>
          <w:lang w:val="pt_PT" w:bidi="pt_PT"/>
        </w:rPr>
      </w:r>
      <w:r>
        <w:rPr>
          <w:lang w:val="pt_PT" w:bidi="pt_PT"/>
        </w:rPr>
        <w:t>Yahweh declara que, se alguém fizer outro óleo como o óleo sagrado da unção, ou colocar o óleo sagrado da unção sobre uma pessoa comum que não é um sacerdote, então a pessoa que realiza essas ações será separada do restante dos israelitas. Isso significa que Yahweh não consideraria mais essa pessoa um membro do povo escolhido de Yahweh. Essa pessoa não seria mais um israelita aos olhos de Yahweh. Isso mais uma vez mostra o quanto Yahweh queria separar especialmente tanto as pessoas quanto as coisas para Seus propósitos.</w:t>
      </w:r>
    </w:p>
    <w:p>
      <w:pPr/>
      <w:r>
        <w:rPr>
          <w:lang w:val="pt_PT" w:bidi="pt_PT"/>
        </w:rPr>
      </w:r>
      <w:r>
        <w:rPr>
          <w:lang w:val="pt_PT" w:bidi="pt_PT"/>
        </w:rPr>
        <w:t>Parem aqui e discutam esta pergunta em grupo: quais objetos as pessoas em sua cultura usam apenas para propósitos especiais, e não devem ser usados para propósitos comuns? O que acontece em sua cultura quando alguém usa esses objetos especiais de forma incorreta? Pause este áudio aqui.</w:t>
      </w:r>
    </w:p>
    <w:p>
      <w:pPr/>
      <w:r>
        <w:rPr>
          <w:lang w:val="pt_PT" w:bidi="pt_PT"/>
        </w:rPr>
      </w:r>
      <w:r>
        <w:rPr>
          <w:lang w:val="pt_PT" w:bidi="pt_PT"/>
        </w:rPr>
        <w:t>Esta passagem mostra repetidamente como a adoração a Yahweh era uma coisa sagrada e especial. Para que os israelitas adorassem Yahweh, eles precisavam seguir as instruções de Yahweh sobre como adorá-lo. Os israelitas precisavam preparar o óleo especial da unção de acordo com as instruções de Yahweh. Os israelitas não deveriam usar o óleo da unção para propósitos comuns. Em vez disso, consagrar os sacerdotes e os objetos usados na adoração com o óleo da unção deixaria claro que essas coisas tinham um propósito especial e santo.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30.22–33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instrui Moisés sobre a preparação e mistura do óleo santo da unção.</w:t>
      </w:r>
    </w:p>
    <w:p>
      <w:pPr/>
      <w:r>
        <w:rPr>
          <w:lang w:val="pt_PT" w:bidi="pt_PT"/>
        </w:rPr>
      </w:r>
      <w:r>
        <w:rPr>
          <w:b/>
          <w:lang w:val="pt_PT" w:bidi="pt_PT"/>
        </w:rPr>
        <w:t>Na segunda cena:</w:t>
      </w:r>
      <w:r>
        <w:rPr>
          <w:lang w:val="pt_PT" w:bidi="pt_PT"/>
        </w:rPr>
        <w:t xml:space="preserve"> Yahweh instrui Moisés sobre como usar o óleo santo da unção.</w:t>
      </w:r>
    </w:p>
    <w:p>
      <w:pPr/>
      <w:r>
        <w:rPr>
          <w:lang w:val="pt_PT" w:bidi="pt_PT"/>
        </w:rPr>
      </w:r>
      <w:r>
        <w:rPr>
          <w:b/>
          <w:lang w:val="pt_PT" w:bidi="pt_PT"/>
        </w:rPr>
        <w:t>Na terceira cena:</w:t>
      </w:r>
      <w:r>
        <w:rPr>
          <w:lang w:val="pt_PT" w:bidi="pt_PT"/>
        </w:rPr>
        <w:t xml:space="preserve"> Yahweh fornece a Moisés regras sobre como os israelitas não devem usar o óleo da unção.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e seus filhos</w:t>
      </w:r>
    </w:p>
    <w:p>
      <w:pPr>
        <w:pStyle w:val="ListBullet"/>
        <w:spacing w:line="240" w:lineRule="auto"/>
        <w:ind w:left="720"/>
      </w:pPr>
      <w:r>
        <w:rPr>
          <w:lang w:val="pt_PT" w:bidi="pt_PT"/>
        </w:rPr>
      </w:r>
      <w:r>
        <w:rPr>
          <w:lang w:val="pt_PT" w:bidi="pt_PT"/>
        </w:rPr>
        <w:t>Perfumista</w:t>
      </w:r>
    </w:p>
    <w:p>
      <w:pPr>
        <w:pStyle w:val="ListBullet"/>
        <w:spacing w:line="240" w:lineRule="auto"/>
        <w:ind w:left="720"/>
      </w:pPr>
      <w:r>
        <w:rPr>
          <w:lang w:val="pt_PT" w:bidi="pt_PT"/>
        </w:rPr>
      </w:r>
      <w:r>
        <w:rPr>
          <w:lang w:val="pt_PT" w:bidi="pt_PT"/>
        </w:rPr>
        <w:t>Israelita desobediente separado da comunidade</w:t>
      </w:r>
    </w:p>
    <w:p>
      <w:pPr/>
      <w:r>
        <w:rPr>
          <w:lang w:val="pt_PT" w:bidi="pt_PT"/>
        </w:rPr>
      </w:r>
      <w:r>
        <w:rPr>
          <w:lang w:val="pt_PT" w:bidi="pt_PT"/>
        </w:rPr>
        <w:t>Em grupo, prestem atenção a estas partes do cenário da passagem: Moisés está de pé no topo do Monte Sinai, enquanto Arão e outros israelitas esperam na base da montanha pelo retorno de Moisés. No topo da montanha, Yahweh está falando diretamente com Moisés, dando-lhe instruções para compartilhar com os israelitas. Os israelitas cumprirão estas instruções mais tarde. Arão, os filhos de Arão, o perfumista e o israelita desobediente não estão presentes no topo da montanha. Eles realizarão suas ações mais tarde, quando Moisés retornar do topo da montanha com as instruções de Yahweh.</w:t>
      </w:r>
    </w:p>
    <w:p>
      <w:pPr/>
      <w:r>
        <w:rPr>
          <w:lang w:val="pt_PT" w:bidi="pt_PT"/>
        </w:rPr>
      </w:r>
      <w:r>
        <w:rPr>
          <w:lang w:val="pt_PT" w:bidi="pt_PT"/>
        </w:rPr>
        <w:t>Na primeira cena, Yahweh diz a Moisés quais ingredientes usar para fazer o óleo santo da unção. Ele diz a Moisés para reunir os seguintes itens:</w:t>
      </w:r>
    </w:p>
    <w:p>
      <w:pPr>
        <w:pStyle w:val="ListBullet"/>
        <w:spacing w:line="240" w:lineRule="auto"/>
        <w:ind w:left="720"/>
      </w:pPr>
      <w:r>
        <w:rPr>
          <w:lang w:val="pt_PT" w:bidi="pt_PT"/>
        </w:rPr>
      </w:r>
      <w:r>
        <w:rPr>
          <w:lang w:val="pt_PT" w:bidi="pt_PT"/>
        </w:rPr>
        <w:t>mirra líquida ou "pura"</w:t>
      </w:r>
    </w:p>
    <w:p>
      <w:pPr>
        <w:pStyle w:val="ListBullet"/>
        <w:spacing w:line="240" w:lineRule="auto"/>
        <w:ind w:left="720"/>
      </w:pPr>
      <w:r>
        <w:rPr>
          <w:lang w:val="pt_PT" w:bidi="pt_PT"/>
        </w:rPr>
      </w:r>
      <w:r>
        <w:rPr>
          <w:lang w:val="pt_PT" w:bidi="pt_PT"/>
        </w:rPr>
        <w:t>canela</w:t>
      </w:r>
    </w:p>
    <w:p>
      <w:pPr>
        <w:pStyle w:val="ListBullet"/>
        <w:spacing w:line="240" w:lineRule="auto"/>
        <w:ind w:left="720"/>
      </w:pPr>
      <w:r>
        <w:rPr>
          <w:lang w:val="pt_PT" w:bidi="pt_PT"/>
        </w:rPr>
      </w:r>
      <w:r>
        <w:rPr>
          <w:lang w:val="pt_PT" w:bidi="pt_PT"/>
        </w:rPr>
        <w:t>cana ou junco aromático</w:t>
      </w:r>
    </w:p>
    <w:p>
      <w:pPr>
        <w:pStyle w:val="ListBullet"/>
        <w:spacing w:line="240" w:lineRule="auto"/>
        <w:ind w:left="720"/>
      </w:pPr>
      <w:r>
        <w:rPr>
          <w:lang w:val="pt_PT" w:bidi="pt_PT"/>
        </w:rPr>
      </w:r>
      <w:r>
        <w:rPr>
          <w:lang w:val="pt_PT" w:bidi="pt_PT"/>
        </w:rPr>
        <w:t>Cassia</w:t>
      </w:r>
    </w:p>
    <w:p>
      <w:pPr>
        <w:pStyle w:val="ListBullet"/>
        <w:spacing w:line="240" w:lineRule="auto"/>
        <w:ind w:left="720"/>
      </w:pPr>
      <w:r>
        <w:rPr>
          <w:lang w:val="pt_PT" w:bidi="pt_PT"/>
        </w:rPr>
      </w:r>
      <w:r>
        <w:rPr>
          <w:lang w:val="pt_PT" w:bidi="pt_PT"/>
        </w:rPr>
        <w:t>azeite</w:t>
      </w:r>
    </w:p>
    <w:p>
      <w:pPr/>
      <w:r>
        <w:rPr>
          <w:lang w:val="pt_PT" w:bidi="pt_PT"/>
        </w:rPr>
      </w:r>
      <w:r>
        <w:rPr>
          <w:lang w:val="pt_PT" w:bidi="pt_PT"/>
        </w:rPr>
        <w:t>Yahweh em seguida diz a Moisés para misturar os ingredientes em um óleo santo da unção. Ele diz a Moisés para misturar os ingredientes assim como um perfumista profissional ou fabricante de incenso os misturaria. Isso significa que os israelitas realizavam estas instruções com muito cuidado e habilidade, misturando o azeite e as especiarias em uma pasta e então pressionando a mistura por meio de um tecido filtrante para obter um incenso líquido de cheiro doce.</w:t>
      </w:r>
    </w:p>
    <w:p>
      <w:pPr/>
      <w:r>
        <w:rPr>
          <w:lang w:val="pt_PT" w:bidi="pt_PT"/>
        </w:rPr>
      </w:r>
      <w:r>
        <w:rPr>
          <w:lang w:val="pt_PT" w:bidi="pt_PT"/>
        </w:rPr>
        <w:t>Parem e discutam: peçam a um membro do grupo que descreva como faz algo. Os outros membros do grupo devem prestar atenção especial à maneira como a pessoa descreve o seu processo de criação. Pause este áudio aqui.</w:t>
      </w:r>
    </w:p>
    <w:p>
      <w:pPr/>
      <w:r>
        <w:rPr>
          <w:lang w:val="pt_PT" w:bidi="pt_PT"/>
        </w:rPr>
      </w:r>
      <w:r>
        <w:rPr>
          <w:lang w:val="pt_PT" w:bidi="pt_PT"/>
        </w:rPr>
        <w:t>Na segunda cena, Yahweh instrui Moisés a ungir esses objetos no santuário com o óleo santo da unção:</w:t>
      </w:r>
    </w:p>
    <w:p>
      <w:pPr>
        <w:pStyle w:val="ListBullet"/>
        <w:spacing w:line="240" w:lineRule="auto"/>
        <w:ind w:left="720"/>
      </w:pPr>
      <w:r>
        <w:rPr>
          <w:lang w:val="pt_PT" w:bidi="pt_PT"/>
        </w:rPr>
      </w:r>
      <w:r>
        <w:rPr>
          <w:lang w:val="pt_PT" w:bidi="pt_PT"/>
        </w:rPr>
        <w:t>a tenda do encontro, ou tabernáculo</w:t>
      </w:r>
    </w:p>
    <w:p>
      <w:pPr>
        <w:pStyle w:val="ListBullet"/>
        <w:spacing w:line="240" w:lineRule="auto"/>
        <w:ind w:left="720"/>
      </w:pPr>
      <w:r>
        <w:rPr>
          <w:lang w:val="pt_PT" w:bidi="pt_PT"/>
        </w:rPr>
      </w:r>
      <w:r>
        <w:rPr>
          <w:lang w:val="pt_PT" w:bidi="pt_PT"/>
        </w:rPr>
        <w:t>a arca do testemunho, ou arca da aliança</w:t>
      </w:r>
    </w:p>
    <w:p>
      <w:pPr>
        <w:pStyle w:val="ListBullet"/>
        <w:spacing w:line="240" w:lineRule="auto"/>
        <w:ind w:left="720"/>
      </w:pPr>
      <w:r>
        <w:rPr>
          <w:lang w:val="pt_PT" w:bidi="pt_PT"/>
        </w:rPr>
      </w:r>
      <w:r>
        <w:rPr>
          <w:lang w:val="pt_PT" w:bidi="pt_PT"/>
        </w:rPr>
        <w:t>a mesa do santuário e seus utensílios</w:t>
      </w:r>
    </w:p>
    <w:p>
      <w:pPr>
        <w:pStyle w:val="ListBullet"/>
        <w:spacing w:line="240" w:lineRule="auto"/>
        <w:ind w:left="720"/>
      </w:pPr>
      <w:r>
        <w:rPr>
          <w:lang w:val="pt_PT" w:bidi="pt_PT"/>
        </w:rPr>
      </w:r>
      <w:r>
        <w:rPr>
          <w:lang w:val="pt_PT" w:bidi="pt_PT"/>
        </w:rPr>
        <w:t>o candelabro e seus utensílios</w:t>
      </w:r>
    </w:p>
    <w:p>
      <w:pPr>
        <w:pStyle w:val="ListBullet"/>
        <w:spacing w:line="240" w:lineRule="auto"/>
        <w:ind w:left="720"/>
      </w:pPr>
      <w:r>
        <w:rPr>
          <w:lang w:val="pt_PT" w:bidi="pt_PT"/>
        </w:rPr>
      </w:r>
      <w:r>
        <w:rPr>
          <w:lang w:val="pt_PT" w:bidi="pt_PT"/>
        </w:rPr>
        <w:t>o altar do incenso</w:t>
      </w:r>
    </w:p>
    <w:p>
      <w:pPr>
        <w:pStyle w:val="ListBullet"/>
        <w:spacing w:line="240" w:lineRule="auto"/>
        <w:ind w:left="720"/>
      </w:pPr>
      <w:r>
        <w:rPr>
          <w:lang w:val="pt_PT" w:bidi="pt_PT"/>
        </w:rPr>
      </w:r>
      <w:r>
        <w:rPr>
          <w:lang w:val="pt_PT" w:bidi="pt_PT"/>
        </w:rPr>
        <w:t>o altar do holocausto e seus utensílios</w:t>
      </w:r>
    </w:p>
    <w:p>
      <w:pPr>
        <w:pStyle w:val="ListBullet"/>
        <w:spacing w:line="240" w:lineRule="auto"/>
        <w:ind w:left="720"/>
      </w:pPr>
      <w:r>
        <w:rPr>
          <w:lang w:val="pt_PT" w:bidi="pt_PT"/>
        </w:rPr>
      </w:r>
      <w:r>
        <w:rPr>
          <w:lang w:val="pt_PT" w:bidi="pt_PT"/>
        </w:rPr>
        <w:t>a bacia de bronze e a base de bronze sobre a qual a bacia se apoia</w:t>
      </w:r>
    </w:p>
    <w:p>
      <w:pPr/>
      <w:r>
        <w:rPr>
          <w:lang w:val="pt_PT" w:bidi="pt_PT"/>
        </w:rPr>
      </w:r>
      <w:r>
        <w:rPr>
          <w:lang w:val="pt_PT" w:bidi="pt_PT"/>
        </w:rPr>
        <w:t>Isso significa que os israelitas derramarão ou passarão o óleo sobre cada um desses objetos. Yahweh diz a Moisés que tudo o que tocar esses itens consagrados se tornará santo ou deve ser santo.</w:t>
      </w:r>
    </w:p>
    <w:p>
      <w:pPr/>
      <w:r>
        <w:rPr>
          <w:lang w:val="pt_PT" w:bidi="pt_PT"/>
        </w:rPr>
      </w:r>
      <w:r>
        <w:rPr>
          <w:lang w:val="pt_PT" w:bidi="pt_PT"/>
        </w:rPr>
        <w:t>Em seguida, Yahweh instrui Moisés a ungir Arão e seus filhos. Os israelitas devem derramar o óleo santo da unção sobre Arão e seus filhos. Yahweh explica que isso consagrará Arão e seus filhos e os tornará aptos para servi-lo como seus sacerdotes.</w:t>
      </w:r>
    </w:p>
    <w:p>
      <w:pPr/>
      <w:r>
        <w:rPr>
          <w:lang w:val="pt_PT" w:bidi="pt_PT"/>
        </w:rPr>
      </w:r>
      <w:r>
        <w:rPr>
          <w:lang w:val="pt_PT" w:bidi="pt_PT"/>
        </w:rPr>
        <w:t>Na terceira cena, Yahweh dá a Moisés uma mensagem e uma advertência para os israelitas. Yahweh diz a Moisés para dizer aos israelitas estas coisas:</w:t>
      </w:r>
    </w:p>
    <w:p>
      <w:pPr>
        <w:pStyle w:val="ListBullet"/>
        <w:spacing w:line="240" w:lineRule="auto"/>
        <w:ind w:left="720"/>
      </w:pPr>
      <w:r>
        <w:rPr>
          <w:lang w:val="pt_PT" w:bidi="pt_PT"/>
        </w:rPr>
      </w:r>
      <w:r>
        <w:rPr>
          <w:lang w:val="pt_PT" w:bidi="pt_PT"/>
        </w:rPr>
        <w:t>Os israelitas e seus descendentes devem considerar o óleo da unção como santo.</w:t>
      </w:r>
    </w:p>
    <w:p>
      <w:pPr>
        <w:pStyle w:val="ListBullet"/>
        <w:spacing w:line="240" w:lineRule="auto"/>
        <w:ind w:left="720"/>
      </w:pPr>
      <w:r>
        <w:rPr>
          <w:lang w:val="pt_PT" w:bidi="pt_PT"/>
        </w:rPr>
      </w:r>
      <w:r>
        <w:rPr>
          <w:lang w:val="pt_PT" w:bidi="pt_PT"/>
        </w:rPr>
        <w:t>Os israelitas não devem derramar o óleo santo da unção sobre o corpo de uma pessoa comum: isso significa que as únicas pessoas que os israelitas devem ungir com o óleo são os sacerdotes.</w:t>
      </w:r>
    </w:p>
    <w:p>
      <w:pPr>
        <w:pStyle w:val="ListBullet"/>
        <w:spacing w:line="240" w:lineRule="auto"/>
        <w:ind w:left="720"/>
      </w:pPr>
      <w:r>
        <w:rPr>
          <w:lang w:val="pt_PT" w:bidi="pt_PT"/>
        </w:rPr>
      </w:r>
      <w:r>
        <w:rPr>
          <w:lang w:val="pt_PT" w:bidi="pt_PT"/>
        </w:rPr>
        <w:t>Os israelitas não devem fazer outro óleo com os mesmos ingredientes que o óleo santo da unção.</w:t>
      </w:r>
    </w:p>
    <w:p>
      <w:pPr>
        <w:pStyle w:val="ListBullet"/>
        <w:spacing w:line="240" w:lineRule="auto"/>
        <w:ind w:left="720"/>
      </w:pPr>
      <w:r>
        <w:rPr>
          <w:lang w:val="pt_PT" w:bidi="pt_PT"/>
        </w:rPr>
      </w:r>
      <w:r>
        <w:rPr>
          <w:lang w:val="pt_PT" w:bidi="pt_PT"/>
        </w:rPr>
        <w:t>Se alguém desobedecer a essas ordens, os israelitas devem remover essa pessoa da comunidade. Yahweh não mais considerará ele ou ela como parte do povo escolhido de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30.22–33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 e seus filhos</w:t>
      </w:r>
    </w:p>
    <w:p>
      <w:pPr>
        <w:pStyle w:val="ListBullet"/>
        <w:spacing w:line="240" w:lineRule="auto"/>
        <w:ind w:left="720"/>
      </w:pPr>
      <w:r>
        <w:rPr>
          <w:lang w:val="pt_PT" w:bidi="pt_PT"/>
        </w:rPr>
      </w:r>
      <w:r>
        <w:rPr>
          <w:lang w:val="pt_PT" w:bidi="pt_PT"/>
        </w:rPr>
        <w:t>Perfumista</w:t>
      </w:r>
    </w:p>
    <w:p>
      <w:pPr>
        <w:pStyle w:val="ListBullet"/>
        <w:spacing w:line="240" w:lineRule="auto"/>
        <w:ind w:left="720"/>
      </w:pPr>
      <w:r>
        <w:rPr>
          <w:lang w:val="pt_PT" w:bidi="pt_PT"/>
        </w:rPr>
      </w:r>
      <w:r>
        <w:rPr>
          <w:lang w:val="pt_PT" w:bidi="pt_PT"/>
        </w:rPr>
        <w:t>Israelita desobediente separado da comunidade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Vocês podem pedir aos fabricantes de perfumes, aos sacerdotes e à pessoa desobediente que encenem as instruções que Yahweh deu a Moisés.</w:t>
      </w:r>
    </w:p>
    <w:p>
      <w:pPr/>
      <w:r>
        <w:rPr>
          <w:lang w:val="pt_PT" w:bidi="pt_PT"/>
        </w:rPr>
      </w:r>
      <w:r>
        <w:rPr>
          <w:lang w:val="pt_PT" w:bidi="pt_PT"/>
        </w:rPr>
        <w:t>Na primeira cena, Yahweh diz a Moisés para reunir certas especiarias: mirra líquida, canela, cana ou junco perfumado e cássia. Essas especiarias eram preciosas e caras, porque vinham de lugares distantes e, portanto, seriam difíceis de encontrar. Yahweh diz a Moisés para misturar ou combinar os ingredientes em um óleo santo da unção da mesma maneira que um perfumista profissional ou fabricante de incenso os misturaria.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algo como: "Quero que meu povo me adore de uma maneira especial e única. É por isso que escolhi especiarias raras e preciosas".</w:t>
      </w:r>
    </w:p>
    <w:p>
      <w:pPr>
        <w:pStyle w:val="ListBullet"/>
        <w:spacing w:line="240" w:lineRule="auto"/>
        <w:ind w:left="720"/>
      </w:pPr>
      <w:r>
        <w:rPr>
          <w:lang w:val="pt_PT" w:bidi="pt_PT"/>
        </w:rPr>
      </w:r>
      <w:r>
        <w:rPr>
          <w:lang w:val="pt_PT" w:bidi="pt_PT"/>
        </w:rPr>
        <w:t>Pergunte à pessoa que interpreta o perfumista: “O que você está sentindo ou pensando?”. A pessoa pode responder: "A adoração a Yahweh é tão especial que preciso preparar o óleo da unção com a maior habilidade e cuidado".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Yahweh diz a Moisés para pegar o óleo santo da unção e ungir (ou derramar ou passar o óleo) sobre os objetos de adoração no santuário. Ele diz a Moisés para ungir todas essas coisas:</w:t>
      </w:r>
    </w:p>
    <w:p>
      <w:pPr>
        <w:pStyle w:val="ListBullet"/>
        <w:spacing w:line="240" w:lineRule="auto"/>
        <w:ind w:left="720"/>
      </w:pPr>
      <w:r>
        <w:rPr>
          <w:lang w:val="pt_PT" w:bidi="pt_PT"/>
        </w:rPr>
      </w:r>
      <w:r>
        <w:rPr>
          <w:lang w:val="pt_PT" w:bidi="pt_PT"/>
        </w:rPr>
        <w:t>a tenda do encontro, ou tabernáculo</w:t>
      </w:r>
    </w:p>
    <w:p>
      <w:pPr>
        <w:pStyle w:val="ListBullet"/>
        <w:spacing w:line="240" w:lineRule="auto"/>
        <w:ind w:left="720"/>
      </w:pPr>
      <w:r>
        <w:rPr>
          <w:lang w:val="pt_PT" w:bidi="pt_PT"/>
        </w:rPr>
      </w:r>
      <w:r>
        <w:rPr>
          <w:lang w:val="pt_PT" w:bidi="pt_PT"/>
        </w:rPr>
        <w:t>a arca do testemunho, ou arca da aliança</w:t>
      </w:r>
    </w:p>
    <w:p>
      <w:pPr>
        <w:pStyle w:val="ListBullet"/>
        <w:spacing w:line="240" w:lineRule="auto"/>
        <w:ind w:left="720"/>
      </w:pPr>
      <w:r>
        <w:rPr>
          <w:lang w:val="pt_PT" w:bidi="pt_PT"/>
        </w:rPr>
      </w:r>
      <w:r>
        <w:rPr>
          <w:lang w:val="pt_PT" w:bidi="pt_PT"/>
        </w:rPr>
        <w:t>a mesa do santuário e seus utensílios</w:t>
      </w:r>
    </w:p>
    <w:p>
      <w:pPr>
        <w:pStyle w:val="ListBullet"/>
        <w:spacing w:line="240" w:lineRule="auto"/>
        <w:ind w:left="720"/>
      </w:pPr>
      <w:r>
        <w:rPr>
          <w:lang w:val="pt_PT" w:bidi="pt_PT"/>
        </w:rPr>
      </w:r>
      <w:r>
        <w:rPr>
          <w:lang w:val="pt_PT" w:bidi="pt_PT"/>
        </w:rPr>
        <w:t>o candelabro e seus utensílios</w:t>
      </w:r>
    </w:p>
    <w:p>
      <w:pPr>
        <w:pStyle w:val="ListBullet"/>
        <w:spacing w:line="240" w:lineRule="auto"/>
        <w:ind w:left="720"/>
      </w:pPr>
      <w:r>
        <w:rPr>
          <w:lang w:val="pt_PT" w:bidi="pt_PT"/>
        </w:rPr>
      </w:r>
      <w:r>
        <w:rPr>
          <w:lang w:val="pt_PT" w:bidi="pt_PT"/>
        </w:rPr>
        <w:t>o altar do incenso</w:t>
      </w:r>
    </w:p>
    <w:p>
      <w:pPr>
        <w:pStyle w:val="ListBullet"/>
        <w:spacing w:line="240" w:lineRule="auto"/>
        <w:ind w:left="720"/>
      </w:pPr>
      <w:r>
        <w:rPr>
          <w:lang w:val="pt_PT" w:bidi="pt_PT"/>
        </w:rPr>
      </w:r>
      <w:r>
        <w:rPr>
          <w:lang w:val="pt_PT" w:bidi="pt_PT"/>
        </w:rPr>
        <w:t>o altar do holocausto e seus utensílios</w:t>
      </w:r>
    </w:p>
    <w:p>
      <w:pPr>
        <w:pStyle w:val="ListBullet"/>
        <w:spacing w:line="240" w:lineRule="auto"/>
        <w:ind w:left="720"/>
      </w:pPr>
      <w:r>
        <w:rPr>
          <w:lang w:val="pt_PT" w:bidi="pt_PT"/>
        </w:rPr>
      </w:r>
      <w:r>
        <w:rPr>
          <w:lang w:val="pt_PT" w:bidi="pt_PT"/>
        </w:rPr>
        <w:t>a bacia de bronze e a base de bronze sobre a qual a bacia se apoia</w:t>
      </w:r>
    </w:p>
    <w:p>
      <w:pPr/>
      <w:r>
        <w:rPr>
          <w:lang w:val="pt_PT" w:bidi="pt_PT"/>
        </w:rPr>
      </w:r>
      <w:r>
        <w:rPr>
          <w:lang w:val="pt_PT" w:bidi="pt_PT"/>
        </w:rPr>
        <w:t>Yahweh diz a Moisés que o óleo da unção consagrará esses objetos, tornando-os santos. Ele também diz a Moisés que qualquer coisa que tocar nesses objetos consagrados se tornará santo. Portanto, tudo o que tocar essas coisas deve ser santo.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algo como: "Sou grato a Yahweh por Ele consagrar Seus lugares de adoração, porque sei que não sou santo. Sou pecador e não poderia adorar Yahweh sem Sua ajuda".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também diz a Moisés para ungir Arão e seus filhos. Isso significa que os israelitas derramarão o óleo sobre as cabeças de Arão e de seus filhos. Yahweh diz que isso consagrará Arão e seus filhos, para que eles estejam aptos para servir a Yahweh como sacerdotes.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"Ser ungido pelo óleo santo da unção de Deus é uma grande honra e uma grande responsabilidade", ou "Sinto-me profundamente honrado. Sei que sou pecador e não sou digno de servir a Yahweh, a menos que Ele me consagre primeiro".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Yahweh dá a Moisés uma mensagem e uma advertência para os israelitas. Yahweh diz a Moisés para dizer aos israelitas que eles e todas as suas gerações devem considerar o óleo da unção como santo ou sagrado. Yahweh diz a Moisés para dizer aos israelitas que eles não podem usar o óleo da unção sobre uma pessoa comum, apenas sobre um sacerdote, e que não podem fazer nenhum outro óleo para uso pessoal com esses ingredientes.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"A regra de Yahweh de que não podemos usar o óleo da unção sobre nós mesmos, para uso pessoal, me mostra que Yahweh é santo. Se Yahweh nos permitisse usar o óleo da unção sobre nós mesmos, isso diminuiria a grandeza e santidade de Yahweh".</w:t>
      </w:r>
    </w:p>
    <w:p>
      <w:pPr/>
      <w:r>
        <w:rPr>
          <w:lang w:val="pt_PT" w:bidi="pt_PT"/>
        </w:rPr>
      </w:r>
      <w:r>
        <w:rPr>
          <w:lang w:val="pt_PT" w:bidi="pt_PT"/>
        </w:rPr>
        <w:t>Por último, Yahweh diz a Moisés para dizer aos israelitas que, se alguém desobedecer a essas ordens, Yahweh não considerará mais essa pessoa um membro do povo escolhido de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israelita desobediente: “O que você está pensando ou sentindo?”. A pessoa pode responder coisas como: "Estou cheia de tristeza porque quebrei os mandamentos de Yahweh", ou "Estou cheia de tristeza porque não posso mais permanecer com meus companheiros israelitas. Devo ir para o exílio porque desafiei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30.22–33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diz a Moisés para reunir as melhores ou mais finas </w:t>
      </w:r>
      <w:r>
        <w:rPr>
          <w:b/>
          <w:lang w:val="pt_PT" w:bidi="pt_PT"/>
        </w:rPr>
        <w:t>especiarias</w:t>
      </w:r>
      <w:r>
        <w:rPr>
          <w:lang w:val="pt_PT" w:bidi="pt_PT"/>
        </w:rPr>
        <w:t xml:space="preserve">. Usem a mesma palavra para traduzir Yahweh que vocês usaram em passagens anteriores. Consultem o Glossário Mestre para mais informações sobre </w:t>
      </w:r>
      <w:r>
        <w:rPr>
          <w:b/>
          <w:lang w:val="pt_PT" w:bidi="pt_PT"/>
        </w:rPr>
        <w:t>Yahweh</w:t>
      </w:r>
      <w:r>
        <w:rPr>
          <w:lang w:val="pt_PT" w:bidi="pt_PT"/>
        </w:rPr>
        <w:t>. Usem a mesma palavra para traduzir especiarias que vocês usaram em passagens anteriores.</w:t>
      </w:r>
    </w:p>
    <w:p>
      <w:pPr/>
      <w:r>
        <w:rPr>
          <w:lang w:val="pt_PT" w:bidi="pt_PT"/>
        </w:rPr>
      </w:r>
      <w:r>
        <w:rPr>
          <w:lang w:val="pt_PT" w:bidi="pt_PT"/>
        </w:rPr>
        <w:t xml:space="preserve">Yahweh diz a Moisés para reunir mirra líquida; algumas traduções chamam isso de mirra "pura", "fresca" ou "fluida". A </w:t>
      </w:r>
      <w:r>
        <w:rPr>
          <w:b/>
          <w:lang w:val="pt_PT" w:bidi="pt_PT"/>
        </w:rPr>
        <w:t>mirra</w:t>
      </w:r>
      <w:r>
        <w:rPr>
          <w:lang w:val="pt_PT" w:bidi="pt_PT"/>
        </w:rPr>
        <w:t xml:space="preserve"> era uma seiva pegajosa de cheiro suave; também poderia ser moída em pó.</w:t>
      </w:r>
    </w:p>
    <w:p>
      <w:pPr/>
      <w:r>
        <w:rPr>
          <w:lang w:val="pt_PT" w:bidi="pt_PT"/>
        </w:rPr>
      </w:r>
      <w:r>
        <w:rPr>
          <w:lang w:val="pt_PT" w:bidi="pt_PT"/>
        </w:rPr>
        <w:t>Pare aqui e, como um grupo, discuta qual palavra ou frase você usará para mirra. Se vocês já traduziram essa palavra em outro livro da Bíblia, usem a mesma palavra que vocês usaram lá. Pause este áudio aqui.</w:t>
      </w:r>
    </w:p>
    <w:p>
      <w:pPr/>
      <w:r>
        <w:rPr>
          <w:lang w:val="pt_PT" w:bidi="pt_PT"/>
        </w:rPr>
      </w:r>
      <w:r>
        <w:rPr>
          <w:lang w:val="pt_PT" w:bidi="pt_PT"/>
        </w:rPr>
        <w:t xml:space="preserve">Yahweh diz a Moisés que a mirra deve ter 500 </w:t>
      </w:r>
      <w:r>
        <w:rPr>
          <w:b/>
          <w:lang w:val="pt_PT" w:bidi="pt_PT"/>
        </w:rPr>
        <w:t>siclos</w:t>
      </w:r>
      <w:r>
        <w:rPr>
          <w:lang w:val="pt_PT" w:bidi="pt_PT"/>
        </w:rPr>
        <w:t xml:space="preserve"> de peso; algumas traduções dizem "doze libras", ou "seis quilos". Usem a mesma palavra para traduzir </w:t>
      </w:r>
      <w:r>
        <w:rPr>
          <w:b/>
          <w:lang w:val="pt_PT" w:bidi="pt_PT"/>
        </w:rPr>
        <w:t>siclos</w:t>
      </w:r>
      <w:r>
        <w:rPr>
          <w:lang w:val="pt_PT" w:bidi="pt_PT"/>
        </w:rPr>
        <w:t xml:space="preserve"> que vocês usaram em passagens anteriores.</w:t>
      </w:r>
    </w:p>
    <w:p>
      <w:pPr/>
      <w:r>
        <w:rPr>
          <w:lang w:val="pt_PT" w:bidi="pt_PT"/>
        </w:rPr>
      </w:r>
      <w:r>
        <w:rPr>
          <w:lang w:val="pt_PT" w:bidi="pt_PT"/>
        </w:rPr>
        <w:t xml:space="preserve">Yahweh então diz a Moisés para reunir </w:t>
      </w:r>
      <w:r>
        <w:rPr>
          <w:b/>
          <w:lang w:val="pt_PT" w:bidi="pt_PT"/>
        </w:rPr>
        <w:t>canela</w:t>
      </w:r>
      <w:r>
        <w:rPr>
          <w:lang w:val="pt_PT" w:bidi="pt_PT"/>
        </w:rPr>
        <w:t xml:space="preserve"> perfumada ou de cheiro suave, uma especiaria feita das cascas internas das árvores. Yahweh especifica que deve ser canela aromática, porque nem toda a canela tinha um aroma perfumado; Yahweh quer que Moisés escolha apenas a canela que é aromática.</w:t>
      </w:r>
    </w:p>
    <w:p>
      <w:pPr/>
      <w:r>
        <w:rPr>
          <w:lang w:val="pt_PT" w:bidi="pt_PT"/>
        </w:rPr>
      </w:r>
      <w:r>
        <w:rPr>
          <w:lang w:val="pt_PT" w:bidi="pt_PT"/>
        </w:rPr>
        <w:t>Parem aqui e olhem para uma imagem de canela.</w:t>
      </w:r>
    </w:p>
    <w:p>
      <w:pPr/>
      <w:r>
        <w:rPr>
          <w:lang w:val="pt_PT" w:bidi="pt_PT"/>
        </w:rPr>
      </w:r>
      <w:r>
        <w:rPr>
          <w:lang w:val="pt_PT" w:bidi="pt_PT"/>
        </w:rPr>
        <w:t>Discutam em grupo qual palavra ou frase vocês usarão para canela. Pause este áudio aqui.</w:t>
      </w:r>
    </w:p>
    <w:p>
      <w:pPr/>
      <w:r>
        <w:rPr>
          <w:lang w:val="pt_PT" w:bidi="pt_PT"/>
        </w:rPr>
      </w:r>
      <w:r>
        <w:rPr>
          <w:lang w:val="pt_PT" w:bidi="pt_PT"/>
        </w:rPr>
        <w:t xml:space="preserve">Em seguida, Yahweh diz a Moisés para reunir 250 siclos ou seis libras, ou três quilos, de </w:t>
      </w:r>
      <w:r>
        <w:rPr>
          <w:b/>
          <w:lang w:val="pt_PT" w:bidi="pt_PT"/>
        </w:rPr>
        <w:t>cana</w:t>
      </w:r>
      <w:r>
        <w:rPr>
          <w:lang w:val="pt_PT" w:bidi="pt_PT"/>
        </w:rPr>
        <w:t xml:space="preserve"> aromática, ou de cheiro suave. A especiaria de cana era feita de juncos, e por isso algumas traduções a chamam de "junco perfumado" ou "juncos de bálsamo"; outras traduções chamam a especiaria de "cálamo".</w:t>
      </w:r>
    </w:p>
    <w:p>
      <w:pPr/>
      <w:r>
        <w:rPr>
          <w:lang w:val="pt_PT" w:bidi="pt_PT"/>
        </w:rPr>
      </w:r>
      <w:r>
        <w:rPr>
          <w:lang w:val="pt_PT" w:bidi="pt_PT"/>
        </w:rPr>
        <w:t>Parem aqui e discutam em grupo qual palavra ou frase vocês usarão para cana. Pause este áudio aqui.</w:t>
      </w:r>
    </w:p>
    <w:p>
      <w:pPr/>
      <w:r>
        <w:rPr>
          <w:lang w:val="pt_PT" w:bidi="pt_PT"/>
        </w:rPr>
      </w:r>
      <w:r>
        <w:rPr>
          <w:lang w:val="pt_PT" w:bidi="pt_PT"/>
        </w:rPr>
        <w:t xml:space="preserve">Yahweh diz a Moisés para também reunir 500 siclos, ou doze libras, ou seis quilos de uma especiaria chamada </w:t>
      </w:r>
      <w:r>
        <w:rPr>
          <w:b/>
          <w:lang w:val="pt_PT" w:bidi="pt_PT"/>
        </w:rPr>
        <w:t>cássia</w:t>
      </w:r>
      <w:r>
        <w:rPr>
          <w:lang w:val="pt_PT" w:bidi="pt_PT"/>
        </w:rPr>
        <w:t>. Continuem usando a mesma palavra para traduzir siclos que vocês usaram anteriormente. Cássia era semelhante à canela.</w:t>
      </w:r>
    </w:p>
    <w:p>
      <w:pPr/>
      <w:r>
        <w:rPr>
          <w:lang w:val="pt_PT" w:bidi="pt_PT"/>
        </w:rPr>
      </w:r>
      <w:r>
        <w:rPr>
          <w:lang w:val="pt_PT" w:bidi="pt_PT"/>
        </w:rPr>
        <w:t>Parem aqui e olhem para uma imagem de cássia.</w:t>
      </w:r>
    </w:p>
    <w:p>
      <w:pPr/>
      <w:r>
        <w:rPr>
          <w:lang w:val="pt_PT" w:bidi="pt_PT"/>
        </w:rPr>
      </w:r>
      <w:r>
        <w:rPr>
          <w:lang w:val="pt_PT" w:bidi="pt_PT"/>
        </w:rPr>
        <w:t>Discutam em grupo qual palavra ou frase vocês usarão para cássia. Pause este áudio aqui.</w:t>
      </w:r>
    </w:p>
    <w:p>
      <w:pPr/>
      <w:r>
        <w:rPr>
          <w:lang w:val="pt_PT" w:bidi="pt_PT"/>
        </w:rPr>
      </w:r>
      <w:r>
        <w:rPr>
          <w:lang w:val="pt_PT" w:bidi="pt_PT"/>
        </w:rPr>
        <w:t xml:space="preserve">Yahweh agora diz a Moisés para medir a cássia de acordo com o </w:t>
      </w:r>
      <w:r>
        <w:rPr>
          <w:b/>
          <w:lang w:val="pt_PT" w:bidi="pt_PT"/>
        </w:rPr>
        <w:t>siclo do santuário</w:t>
      </w:r>
      <w:r>
        <w:rPr>
          <w:lang w:val="pt_PT" w:bidi="pt_PT"/>
        </w:rPr>
        <w:t xml:space="preserve">, uma unidade especial de medida que diferia do siclo normal. Yahweh provavelmente quer dizer que Moisés deve medir não apenas a cássia, mas também as outras especiarias, de acordo com a medida do siclo do santuário. O </w:t>
      </w:r>
      <w:r>
        <w:rPr>
          <w:b/>
          <w:lang w:val="pt_PT" w:bidi="pt_PT"/>
        </w:rPr>
        <w:t>santuário</w:t>
      </w:r>
      <w:r>
        <w:rPr>
          <w:lang w:val="pt_PT" w:bidi="pt_PT"/>
        </w:rPr>
        <w:t xml:space="preserve"> era o lugar onde </w:t>
      </w:r>
      <w:r>
        <w:rPr>
          <w:b/>
          <w:lang w:val="pt_PT" w:bidi="pt_PT"/>
        </w:rPr>
        <w:t>Deus</w:t>
      </w:r>
      <w:r>
        <w:rPr>
          <w:lang w:val="pt_PT" w:bidi="pt_PT"/>
        </w:rPr>
        <w:t xml:space="preserve"> habitava entre os </w:t>
      </w:r>
      <w:r>
        <w:rPr>
          <w:b/>
          <w:lang w:val="pt_PT" w:bidi="pt_PT"/>
        </w:rPr>
        <w:t>israelitas</w:t>
      </w:r>
      <w:r>
        <w:rPr>
          <w:lang w:val="pt_PT" w:bidi="pt_PT"/>
        </w:rPr>
        <w:t xml:space="preserve">. A palavra pode se referir ao tabernáculo ou à tenda do encontro, ou pode se referir a toda a área que continha o tabernáculo. Usem as mesmas palavras ou frases para traduzir santuário e siclo do santuário que vocês usaram em passagens anteriores. Para mais informações, consultem </w:t>
      </w:r>
      <w:r>
        <w:rPr>
          <w:b/>
          <w:lang w:val="pt_PT" w:bidi="pt_PT"/>
        </w:rPr>
        <w:t>santuário</w:t>
      </w:r>
      <w:r>
        <w:rPr>
          <w:lang w:val="pt_PT" w:bidi="pt_PT"/>
        </w:rPr>
        <w:t xml:space="preserve"> no Glossário Mestre.</w:t>
      </w:r>
    </w:p>
    <w:p>
      <w:pPr/>
      <w:r>
        <w:rPr>
          <w:lang w:val="pt_PT" w:bidi="pt_PT"/>
        </w:rPr>
      </w:r>
      <w:r>
        <w:rPr>
          <w:lang w:val="pt_PT" w:bidi="pt_PT"/>
        </w:rPr>
        <w:t xml:space="preserve">Yahweh em seguida diz a Moisés para reunir </w:t>
      </w:r>
      <w:r>
        <w:rPr>
          <w:b/>
          <w:lang w:val="pt_PT" w:bidi="pt_PT"/>
        </w:rPr>
        <w:t>azeite</w:t>
      </w:r>
      <w:r>
        <w:rPr>
          <w:lang w:val="pt_PT" w:bidi="pt_PT"/>
        </w:rPr>
        <w:t>. Esta é uma substância líquida fina extraída do fruto de uma árvore chamada oliveira. Lembrem-se de usar a mesma palavra para traduzir azeite que vocês usaram anteriormente.</w:t>
      </w:r>
    </w:p>
    <w:p>
      <w:pPr/>
      <w:r>
        <w:rPr>
          <w:lang w:val="pt_PT" w:bidi="pt_PT"/>
        </w:rPr>
      </w:r>
      <w:r>
        <w:rPr>
          <w:lang w:val="pt_PT" w:bidi="pt_PT"/>
        </w:rPr>
        <w:t xml:space="preserve">Yahweh diz que eles devem reunir um </w:t>
      </w:r>
      <w:r>
        <w:rPr>
          <w:b/>
          <w:lang w:val="pt_PT" w:bidi="pt_PT"/>
        </w:rPr>
        <w:t>him</w:t>
      </w:r>
      <w:r>
        <w:rPr>
          <w:lang w:val="pt_PT" w:bidi="pt_PT"/>
        </w:rPr>
        <w:t xml:space="preserve"> de azeite. Lembrem-se de usar a mesma palavra para him que vocês usaram em passagens anteriores.</w:t>
      </w:r>
    </w:p>
    <w:p>
      <w:pPr/>
      <w:r>
        <w:rPr>
          <w:lang w:val="pt_PT" w:bidi="pt_PT"/>
        </w:rPr>
      </w:r>
      <w:r>
        <w:rPr>
          <w:lang w:val="pt_PT" w:bidi="pt_PT"/>
        </w:rPr>
        <w:t xml:space="preserve">Yahweh instrui Moisés a usar a mistura de especiarias e azeite para fazer um óleo </w:t>
      </w:r>
      <w:r>
        <w:rPr>
          <w:b/>
          <w:lang w:val="pt_PT" w:bidi="pt_PT"/>
        </w:rPr>
        <w:t>santo</w:t>
      </w:r>
      <w:r>
        <w:rPr>
          <w:lang w:val="pt_PT" w:bidi="pt_PT"/>
        </w:rPr>
        <w:t xml:space="preserve"> ou </w:t>
      </w:r>
      <w:r>
        <w:rPr>
          <w:b/>
          <w:lang w:val="pt_PT" w:bidi="pt_PT"/>
        </w:rPr>
        <w:t>sagrado</w:t>
      </w:r>
      <w:r>
        <w:rPr>
          <w:lang w:val="pt_PT" w:bidi="pt_PT"/>
        </w:rPr>
        <w:t xml:space="preserve"> para a </w:t>
      </w:r>
      <w:r>
        <w:rPr>
          <w:b/>
          <w:lang w:val="pt_PT" w:bidi="pt_PT"/>
        </w:rPr>
        <w:t>unção</w:t>
      </w:r>
      <w:r>
        <w:rPr>
          <w:lang w:val="pt_PT" w:bidi="pt_PT"/>
        </w:rPr>
        <w:t xml:space="preserve">. Yahweh diz a Moisés duas vezes que o óleo da unção será santo ou sagrado. Usem as mesmas palavras para traduzir </w:t>
      </w:r>
      <w:r>
        <w:rPr>
          <w:b/>
          <w:lang w:val="pt_PT" w:bidi="pt_PT"/>
        </w:rPr>
        <w:t>ungir</w:t>
      </w:r>
      <w:r>
        <w:rPr>
          <w:lang w:val="pt_PT" w:bidi="pt_PT"/>
        </w:rPr>
        <w:t xml:space="preserve"> e </w:t>
      </w:r>
      <w:r>
        <w:rPr>
          <w:b/>
          <w:lang w:val="pt_PT" w:bidi="pt_PT"/>
        </w:rPr>
        <w:t>santo</w:t>
      </w:r>
      <w:r>
        <w:rPr>
          <w:lang w:val="pt_PT" w:bidi="pt_PT"/>
        </w:rPr>
        <w:t>, ou sagrado, que vocês usaram anteriormente, e consultem o Glossário Mestre para mais informações.</w:t>
      </w:r>
    </w:p>
    <w:p>
      <w:pPr/>
      <w:r>
        <w:rPr>
          <w:lang w:val="pt_PT" w:bidi="pt_PT"/>
        </w:rPr>
      </w:r>
      <w:r>
        <w:rPr>
          <w:lang w:val="pt_PT" w:bidi="pt_PT"/>
        </w:rPr>
        <w:t xml:space="preserve">Yahweh diz a Moisés para combinar, ou misturar, as especiarias e o azeite com tanto cuidado e habilidade quanto um </w:t>
      </w:r>
      <w:r>
        <w:rPr>
          <w:b/>
          <w:lang w:val="pt_PT" w:bidi="pt_PT"/>
        </w:rPr>
        <w:t>perfumista</w:t>
      </w:r>
      <w:r>
        <w:rPr>
          <w:lang w:val="pt_PT" w:bidi="pt_PT"/>
        </w:rPr>
        <w:t xml:space="preserve"> faria. Os perfumistas eram pessoas habilidosas em misturar especiarias para criar substâncias especiais de cheiro suave. Algumas traduções podem dizer algo como </w:t>
      </w:r>
      <w:r>
        <w:rPr>
          <w:b/>
          <w:lang w:val="pt_PT" w:bidi="pt_PT"/>
        </w:rPr>
        <w:t>fabricante de incenso</w:t>
      </w:r>
      <w:r>
        <w:rPr>
          <w:lang w:val="pt_PT" w:bidi="pt_PT"/>
        </w:rPr>
        <w:t xml:space="preserve"> em vez de perfumista.</w:t>
      </w:r>
    </w:p>
    <w:p>
      <w:pPr/>
      <w:r>
        <w:rPr>
          <w:lang w:val="pt_PT" w:bidi="pt_PT"/>
        </w:rPr>
      </w:r>
      <w:r>
        <w:rPr>
          <w:lang w:val="pt_PT" w:bidi="pt_PT"/>
        </w:rPr>
        <w:t>Parem aqui e discutam em grupo qual palavra vocês usarão para perfumista ou fabricante de incenso. Pause este áudio aqui.</w:t>
      </w:r>
    </w:p>
    <w:p>
      <w:pPr/>
      <w:r>
        <w:rPr>
          <w:lang w:val="pt_PT" w:bidi="pt_PT"/>
        </w:rPr>
      </w:r>
      <w:r>
        <w:rPr>
          <w:lang w:val="pt_PT" w:bidi="pt_PT"/>
        </w:rPr>
        <w:t xml:space="preserve">Yahweh diz a Moisés para usar este óleo santo para ungir vários objetos: a </w:t>
      </w:r>
      <w:r>
        <w:rPr>
          <w:b/>
          <w:lang w:val="pt_PT" w:bidi="pt_PT"/>
        </w:rPr>
        <w:t>tenda do encontro</w:t>
      </w:r>
      <w:r>
        <w:rPr>
          <w:lang w:val="pt_PT" w:bidi="pt_PT"/>
        </w:rPr>
        <w:t xml:space="preserve">, ou </w:t>
      </w:r>
      <w:r>
        <w:rPr>
          <w:b/>
          <w:lang w:val="pt_PT" w:bidi="pt_PT"/>
        </w:rPr>
        <w:t>tabernáculo</w:t>
      </w:r>
      <w:r>
        <w:rPr>
          <w:lang w:val="pt_PT" w:bidi="pt_PT"/>
        </w:rPr>
        <w:t xml:space="preserve">; a </w:t>
      </w:r>
      <w:r>
        <w:rPr>
          <w:b/>
          <w:lang w:val="pt_PT" w:bidi="pt_PT"/>
        </w:rPr>
        <w:t>arca do testemunho</w:t>
      </w:r>
      <w:r>
        <w:rPr>
          <w:lang w:val="pt_PT" w:bidi="pt_PT"/>
        </w:rPr>
        <w:t xml:space="preserve">, ou </w:t>
      </w:r>
      <w:r>
        <w:rPr>
          <w:b/>
          <w:lang w:val="pt_PT" w:bidi="pt_PT"/>
        </w:rPr>
        <w:t>arca da aliança</w:t>
      </w:r>
      <w:r>
        <w:rPr>
          <w:lang w:val="pt_PT" w:bidi="pt_PT"/>
        </w:rPr>
        <w:t xml:space="preserve">; a </w:t>
      </w:r>
      <w:r>
        <w:rPr>
          <w:b/>
          <w:lang w:val="pt_PT" w:bidi="pt_PT"/>
        </w:rPr>
        <w:t>mesa</w:t>
      </w:r>
      <w:r>
        <w:rPr>
          <w:lang w:val="pt_PT" w:bidi="pt_PT"/>
        </w:rPr>
        <w:t xml:space="preserve"> do santuário e seus </w:t>
      </w:r>
      <w:r>
        <w:rPr>
          <w:b/>
          <w:lang w:val="pt_PT" w:bidi="pt_PT"/>
        </w:rPr>
        <w:t>utensílios</w:t>
      </w:r>
      <w:r>
        <w:rPr>
          <w:lang w:val="pt_PT" w:bidi="pt_PT"/>
        </w:rPr>
        <w:t xml:space="preserve">; o </w:t>
      </w:r>
      <w:r>
        <w:rPr>
          <w:b/>
          <w:lang w:val="pt_PT" w:bidi="pt_PT"/>
        </w:rPr>
        <w:t>candelabro</w:t>
      </w:r>
      <w:r>
        <w:rPr>
          <w:lang w:val="pt_PT" w:bidi="pt_PT"/>
        </w:rPr>
        <w:t xml:space="preserve"> e seus </w:t>
      </w:r>
      <w:r>
        <w:rPr>
          <w:b/>
          <w:lang w:val="pt_PT" w:bidi="pt_PT"/>
        </w:rPr>
        <w:t>utensílios</w:t>
      </w:r>
      <w:r>
        <w:rPr>
          <w:lang w:val="pt_PT" w:bidi="pt_PT"/>
        </w:rPr>
        <w:t xml:space="preserve">; o </w:t>
      </w:r>
      <w:r>
        <w:rPr>
          <w:b/>
          <w:lang w:val="pt_PT" w:bidi="pt_PT"/>
        </w:rPr>
        <w:t>altar do incenso</w:t>
      </w:r>
      <w:r>
        <w:rPr>
          <w:lang w:val="pt_PT" w:bidi="pt_PT"/>
        </w:rPr>
        <w:t xml:space="preserve">; o </w:t>
      </w:r>
      <w:r>
        <w:rPr>
          <w:b/>
          <w:lang w:val="pt_PT" w:bidi="pt_PT"/>
        </w:rPr>
        <w:t>altar do holocausto</w:t>
      </w:r>
      <w:r>
        <w:rPr>
          <w:lang w:val="pt_PT" w:bidi="pt_PT"/>
        </w:rPr>
        <w:t xml:space="preserve"> e seus </w:t>
      </w:r>
      <w:r>
        <w:rPr>
          <w:b/>
          <w:lang w:val="pt_PT" w:bidi="pt_PT"/>
        </w:rPr>
        <w:t>utensílios</w:t>
      </w:r>
      <w:r>
        <w:rPr>
          <w:lang w:val="pt_PT" w:bidi="pt_PT"/>
        </w:rPr>
        <w:t xml:space="preserve">; a </w:t>
      </w:r>
      <w:r>
        <w:rPr>
          <w:b/>
          <w:lang w:val="pt_PT" w:bidi="pt_PT"/>
        </w:rPr>
        <w:t>bacia de bronze</w:t>
      </w:r>
      <w:r>
        <w:rPr>
          <w:lang w:val="pt_PT" w:bidi="pt_PT"/>
        </w:rPr>
        <w:t xml:space="preserve">; e a base de bronze sobre a qual a bacia se apoia. Traduzam todos esses objetos usando as mesmas palavras ou frases que vocês usaram anteriormente. Consultem o Glossário Mestre para mais informações sobre </w:t>
      </w:r>
      <w:r>
        <w:rPr>
          <w:b/>
          <w:lang w:val="pt_PT" w:bidi="pt_PT"/>
        </w:rPr>
        <w:t>tabernáculo</w:t>
      </w:r>
      <w:r>
        <w:rPr>
          <w:lang w:val="pt_PT" w:bidi="pt_PT"/>
        </w:rPr>
        <w:t xml:space="preserve">, </w:t>
      </w:r>
      <w:r>
        <w:rPr>
          <w:b/>
          <w:lang w:val="pt_PT" w:bidi="pt_PT"/>
        </w:rPr>
        <w:t>arca da aliança</w:t>
      </w:r>
      <w:r>
        <w:rPr>
          <w:lang w:val="pt_PT" w:bidi="pt_PT"/>
        </w:rPr>
        <w:t xml:space="preserve"> e </w:t>
      </w:r>
      <w:r>
        <w:rPr>
          <w:b/>
          <w:lang w:val="pt_PT" w:bidi="pt_PT"/>
        </w:rPr>
        <w:t>altar</w:t>
      </w:r>
      <w:r>
        <w:rPr>
          <w:lang w:val="pt_PT" w:bidi="pt_PT"/>
        </w:rPr>
        <w:t>.</w:t>
      </w:r>
    </w:p>
    <w:p>
      <w:pPr/>
      <w:r>
        <w:rPr>
          <w:lang w:val="pt_PT" w:bidi="pt_PT"/>
        </w:rPr>
      </w:r>
      <w:r>
        <w:rPr>
          <w:lang w:val="pt_PT" w:bidi="pt_PT"/>
        </w:rPr>
        <w:t xml:space="preserve">Yahweh diz que Moisés </w:t>
      </w:r>
      <w:r>
        <w:rPr>
          <w:b/>
          <w:lang w:val="pt_PT" w:bidi="pt_PT"/>
        </w:rPr>
        <w:t>consagrará</w:t>
      </w:r>
      <w:r>
        <w:rPr>
          <w:lang w:val="pt_PT" w:bidi="pt_PT"/>
        </w:rPr>
        <w:t xml:space="preserve"> todos esses objetos, para que os objetos se tornem muito santos ou santíssimos. Yahweh quer dizer aqui que o ato de ungir esses objetos com o óleo santo tornará os objetos santos. Yahweh diz ainda que qualquer coisa que tocar os objetos consagrados dentro do santuário se tornará santo. Usem as mesmas palavras para traduzir </w:t>
      </w:r>
      <w:r>
        <w:rPr>
          <w:b/>
          <w:lang w:val="pt_PT" w:bidi="pt_PT"/>
        </w:rPr>
        <w:t>consagrar</w:t>
      </w:r>
      <w:r>
        <w:rPr>
          <w:lang w:val="pt_PT" w:bidi="pt_PT"/>
        </w:rPr>
        <w:t xml:space="preserve"> que vocês usaram anteriormente, e consultem o Glossário Mestre para mais informações.</w:t>
      </w:r>
    </w:p>
    <w:p>
      <w:pPr/>
      <w:r>
        <w:rPr>
          <w:lang w:val="pt_PT" w:bidi="pt_PT"/>
        </w:rPr>
      </w:r>
      <w:r>
        <w:rPr>
          <w:lang w:val="pt_PT" w:bidi="pt_PT"/>
        </w:rPr>
        <w:t xml:space="preserve">Yahweh em seguida instrui Moisés a ungir e consagrar Arão e os filhos de Arão com o óleo santo, para que eles possam servir a Yahweh como </w:t>
      </w:r>
      <w:r>
        <w:rPr>
          <w:b/>
          <w:lang w:val="pt_PT" w:bidi="pt_PT"/>
        </w:rPr>
        <w:t>sacerdotes</w:t>
      </w:r>
      <w:r>
        <w:rPr>
          <w:lang w:val="pt_PT" w:bidi="pt_PT"/>
        </w:rPr>
        <w:t xml:space="preserve">. Isso significa que antes de Arão e seus filhos poderem servir adequadamente a Yahweh em seus papéis como sacerdotes, eles devem primeiro ser ungidos e consagrados. Lembrem-se de continuar usando a mesma palavra para traduzir sacerdote que vocês usaram anteriormente. Consultem o Glossário Mestre para mais informações sobre </w:t>
      </w:r>
      <w:r>
        <w:rPr>
          <w:b/>
          <w:lang w:val="pt_PT" w:bidi="pt_PT"/>
        </w:rPr>
        <w:t>sacerdotes</w:t>
      </w:r>
      <w:r>
        <w:rPr>
          <w:lang w:val="pt_PT" w:bidi="pt_PT"/>
        </w:rPr>
        <w:t>.</w:t>
      </w:r>
    </w:p>
    <w:p>
      <w:pPr/>
      <w:r>
        <w:rPr>
          <w:lang w:val="pt_PT" w:bidi="pt_PT"/>
        </w:rPr>
      </w:r>
      <w:r>
        <w:rPr>
          <w:lang w:val="pt_PT" w:bidi="pt_PT"/>
        </w:rPr>
        <w:t xml:space="preserve">Yahweh instrui Moisés a dizer aos israelitas que eles devem considerar o óleo como o óleo santo da unção de Yahweh em todas as suas gerações. Usem a mesma palavra para traduzir </w:t>
      </w:r>
      <w:r>
        <w:rPr>
          <w:b/>
          <w:lang w:val="pt_PT" w:bidi="pt_PT"/>
        </w:rPr>
        <w:t>gerações</w:t>
      </w:r>
      <w:r>
        <w:rPr>
          <w:lang w:val="pt_PT" w:bidi="pt_PT"/>
        </w:rPr>
        <w:t xml:space="preserve"> que vocês usaram anteriormente, e consultem 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30:34–38</w:t>
      </w:r>
      <w:r>
        <w:rPr>
          <w:lang w:val="pt_PT" w:bidi="pt_PT"/>
        </w:rPr>
      </w:r>
    </w:p>
    <w:p>
      <w:pPr>
        <w:pStyle w:val="Heading3"/>
      </w:pPr>
      <w:r>
        <w:rPr>
          <w:lang w:val="pt_PT" w:bidi="pt_PT"/>
        </w:rPr>
        <w:t>Ouvir e Sentir</w:t>
      </w:r>
    </w:p>
    <w:p>
      <w:pPr/>
      <w:r>
        <w:rPr>
          <w:lang w:val="pt_PT" w:bidi="pt_PT"/>
        </w:rPr>
      </w:r>
      <w:r>
        <w:rPr>
          <w:lang w:val="pt_PT" w:bidi="pt_PT"/>
        </w:rPr>
        <w:t>Nesta etapa, ouçam Êxodo 30.34–38 e guardem em seus corações.</w:t>
      </w:r>
    </w:p>
    <w:p>
      <w:pPr/>
      <w:r>
        <w:rPr>
          <w:lang w:val="pt_PT" w:bidi="pt_PT"/>
        </w:rPr>
      </w:r>
      <w:r>
        <w:rPr>
          <w:lang w:val="pt_PT" w:bidi="pt_PT"/>
        </w:rPr>
        <w:t>Ouçam uma versão em áudio de Êxodo 30.34–38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30.34–38 na tradução mais fácil de entender.</w:t>
      </w:r>
    </w:p>
    <w:p>
      <w:pPr/>
      <w:r>
        <w:rPr>
          <w:lang w:val="pt_PT" w:bidi="pt_PT"/>
        </w:rPr>
      </w:r>
      <w:r>
        <w:rPr>
          <w:lang w:val="pt_PT" w:bidi="pt_PT"/>
        </w:rPr>
        <w:t>Na passagem anterior, Yahweh deu instruções a Moisés sobre a preparação do óleo santo da unção, que os israelitas usariam para consagrar, ou separar, os sacerdotes escolhidos de Yahweh, bem como os objetos usados no santuário para adorar Yahweh. Nesta passagem, Yahweh dá instruções a Moisés sobre a preparação de um incenso especial ou aroma perfumado e fumegante obtido pela queima da substância composta por especiarias mistas, que os israelitas usarão no santuário.</w:t>
      </w:r>
    </w:p>
    <w:p>
      <w:pPr/>
      <w:r>
        <w:rPr>
          <w:lang w:val="pt_PT" w:bidi="pt_PT"/>
        </w:rPr>
      </w:r>
      <w:r>
        <w:rPr>
          <w:lang w:val="pt_PT" w:bidi="pt_PT"/>
        </w:rPr>
        <w:t>Yahweh diz a Moisés para reunir certas especiarias suaves ou perfumadas. Essas são especiarias que têm um aroma agradável. Yahweh nomeia quatro especiarias que Moisés deve reunir. Primeiro, Yahweh nomeia estacte, ou estoraque, que era uma seiva doce de árvore, ou resina. Isso também é chamado de "resina de goma", ou "gotículas de resina", uma vez que não sabemos exatamente qual árvore produziu esta seiva, mas a seiva deve ter sido especialmente fina e suave.</w:t>
      </w:r>
    </w:p>
    <w:p>
      <w:pPr/>
      <w:r>
        <w:rPr>
          <w:lang w:val="pt_PT" w:bidi="pt_PT"/>
        </w:rPr>
      </w:r>
      <w:r>
        <w:rPr>
          <w:lang w:val="pt_PT" w:bidi="pt_PT"/>
        </w:rPr>
        <w:t>A próxima especiaria que Yahweh nomeia é ônica. Isso também é chamado de "concha aromática" ou "aroma de molusco", porque era uma substância feita das conchas duras de certas criaturas que habitam a água chamadas "moluscos" ou "mariscos". Esta especiaria não tinha um cheiro suave por si só, mas criava um cheiro muito suave quando as pessoas a combinavam com outras especiarias.</w:t>
      </w:r>
    </w:p>
    <w:p>
      <w:pPr/>
      <w:r>
        <w:rPr>
          <w:lang w:val="pt_PT" w:bidi="pt_PT"/>
        </w:rPr>
      </w:r>
      <w:r>
        <w:rPr>
          <w:lang w:val="pt_PT" w:bidi="pt_PT"/>
        </w:rPr>
        <w:t>Parem aqui e, em grupo, olhem para uma imagem de moluscos ou mariscos. Pause este áudio aqui.</w:t>
      </w:r>
    </w:p>
    <w:p>
      <w:pPr/>
      <w:r>
        <w:rPr>
          <w:lang w:val="pt_PT" w:bidi="pt_PT"/>
        </w:rPr>
      </w:r>
      <w:r>
        <w:rPr>
          <w:lang w:val="pt_PT" w:bidi="pt_PT"/>
        </w:rPr>
        <w:t>Yahweh em seguida nomeia a especiaria chamada gálbano. Isso era uma seiva pegajosa, ou resina, que as pessoas faziam a partir de certas plantas. Como ônica, o gálbano não tinha um cheiro suave por si só, mas quando as pessoas o combinavam com outras especiarias, ele se tornava mais perfumado e de cheiro suave.</w:t>
      </w:r>
    </w:p>
    <w:p>
      <w:pPr/>
      <w:r>
        <w:rPr>
          <w:lang w:val="pt_PT" w:bidi="pt_PT"/>
        </w:rPr>
      </w:r>
      <w:r>
        <w:rPr>
          <w:lang w:val="pt_PT" w:bidi="pt_PT"/>
        </w:rPr>
        <w:t>Yahweh em seguida diz para pegar especiarias suaves com olíbano puro, ou límpido. Quando Yahweh diz "especiarias suaves com olíbano puro, ou límpido", ele provavelmente quer dizer que os israelitas devem pegar as três especiarias que ele já nomeou e misturá-las com o olíbano. O olíbano era outra seiva, ou resina, doce e pegajosa. Vinha de árvores que cresciam na África Oriental e no sul da Arábia, longe de onde os israelitas viviam. O olíbano era, portanto, precioso e caro, e muito especial.</w:t>
      </w:r>
    </w:p>
    <w:p>
      <w:pPr/>
      <w:r>
        <w:rPr>
          <w:lang w:val="pt_PT" w:bidi="pt_PT"/>
        </w:rPr>
      </w:r>
      <w:r>
        <w:rPr>
          <w:lang w:val="pt_PT" w:bidi="pt_PT"/>
        </w:rPr>
        <w:t>Parem aqui e, em grupo, olhem para uma imagem de uma planta de olíbano e, em grupo, olhem para um mapa que mostra a África Oriental, a Arábia e a Península do Sinai. Pause este áudio aqui.</w:t>
      </w:r>
    </w:p>
    <w:p>
      <w:pPr/>
      <w:r>
        <w:rPr>
          <w:lang w:val="pt_PT" w:bidi="pt_PT"/>
        </w:rPr>
      </w:r>
      <w:r>
        <w:rPr>
          <w:lang w:val="pt_PT" w:bidi="pt_PT"/>
        </w:rPr>
        <w:t>Yahweh diz que Moisés deve reunir uma quantidade igual de cada uma das quatro especiarias. Deve haver a mesma quantidade de estacte, ônica, gálbano e olíbano; nenhuma especiaria deve exceder a quantidade das outras. Yahweh instrui Moisés a misturar as quatro especiarias e transformá-las em incenso, uma substância que produzirá aromas fortes e agradáveis quando as pessoas a queimarem.</w:t>
      </w:r>
    </w:p>
    <w:p>
      <w:pPr/>
      <w:r>
        <w:rPr>
          <w:lang w:val="pt_PT" w:bidi="pt_PT"/>
        </w:rPr>
      </w:r>
      <w:r>
        <w:rPr>
          <w:lang w:val="pt_PT" w:bidi="pt_PT"/>
        </w:rPr>
        <w:t>Parem aqui e discutam esta pergunta em grupo: quais plantas ou cheiros queimados são especialmente agradáveis e apreciados em sua cultura? Como vocês usam especiarias ardentes ou cheiros agradáveis em sua cultura — para adoração, cura ou para outros propósitos? Pause este áudio aqui.</w:t>
      </w:r>
    </w:p>
    <w:p>
      <w:pPr/>
      <w:r>
        <w:rPr>
          <w:lang w:val="pt_PT" w:bidi="pt_PT"/>
        </w:rPr>
      </w:r>
      <w:r>
        <w:rPr>
          <w:lang w:val="pt_PT" w:bidi="pt_PT"/>
        </w:rPr>
        <w:t>Yahweh diz a Moisés que um perfumista profissional ou fabricante de incenso habilidoso misturará as especiarias em um incenso. Se os israelitas misturassem o incenso descuidadamente ou precipitadamente, então o incenso não seria aceitável para Yahweh. Isso mostra mais uma vez como a adoração dos israelitas a Yahweh seria santa e especial. Os israelitas devem honrar Yahweh com o melhor incenso que puderem preparar.</w:t>
      </w:r>
    </w:p>
    <w:p>
      <w:pPr/>
      <w:r>
        <w:rPr>
          <w:lang w:val="pt_PT" w:bidi="pt_PT"/>
        </w:rPr>
      </w:r>
      <w:r>
        <w:rPr>
          <w:lang w:val="pt_PT" w:bidi="pt_PT"/>
        </w:rPr>
        <w:t>Parem aqui e discutam esta pergunta em grupo: em sua cultura, quais atividades exigem a preparação mais cuidadosa e habilidosa? Pause este áudio aqui.</w:t>
      </w:r>
    </w:p>
    <w:p>
      <w:pPr/>
      <w:r>
        <w:rPr>
          <w:lang w:val="pt_PT" w:bidi="pt_PT"/>
        </w:rPr>
      </w:r>
      <w:r>
        <w:rPr>
          <w:lang w:val="pt_PT" w:bidi="pt_PT"/>
        </w:rPr>
        <w:t>Yahweh diz a Moisés que os israelitas devem temperar, ou polvilhar, o incenso com sal. O sal era uma especiaria que as pessoas muitas vezes usavam para preservar os alimentos ou para melhorar o sabor dos alimentos; no entanto, Yahweh não quer dizer aqui que os israelitas deveriam considerar o incenso como um tipo de alimento. As pessoas também poderiam usar sal para fazer o incenso queimar mais rapidamente e produzir mais fumaça. O sal pode ter sido um símbolo para preservar o incenso e mostrar o valor dele.</w:t>
      </w:r>
    </w:p>
    <w:p>
      <w:pPr/>
      <w:r>
        <w:rPr>
          <w:lang w:val="pt_PT" w:bidi="pt_PT"/>
        </w:rPr>
      </w:r>
      <w:r>
        <w:rPr>
          <w:lang w:val="pt_PT" w:bidi="pt_PT"/>
        </w:rPr>
        <w:t>Yahweh também diz a Moisés que o incenso deve ser puro, ou limpo, e santo. Isso novamente mostra como os israelitas devem tratar o incenso como especial e separado. Yahweh não aceitaria incenso sujo ou impuro. Os israelitas também devem considerar o incenso como sagrado, ou santo, porque seus ingredientes foram elaborados e escolhidos pelo próprio Yahweh para esse propósito especial.</w:t>
      </w:r>
    </w:p>
    <w:p>
      <w:pPr/>
      <w:r>
        <w:rPr>
          <w:lang w:val="pt_PT" w:bidi="pt_PT"/>
        </w:rPr>
      </w:r>
      <w:r>
        <w:rPr>
          <w:lang w:val="pt_PT" w:bidi="pt_PT"/>
        </w:rPr>
        <w:t>Yahweh diz a Moisés para moer ou bater parte do incenso em um pó, ou partículas finas. Yahweh instrui Moisés a colocar a parte moída do incenso diante da arca da aliança, ou arca do testemunho, dentro do tabernáculo ou tenda do encontro, onde o próprio Yahweh se encontrará com seus sacerdotes. Yahweh então diz que Moisés e os israelitas devem tratar o incenso dentro do tabernáculo como santíssimo, ou santo da maneira mais elevada. Quando os israelitas adorarem Yahweh, ou quando os sacerdotes se encontrarem com Yahweh em nome dos outros israelitas, não será um evento comum. Adorar a Yahweh será diferente de tudo o que os israelitas fizerem.</w:t>
      </w:r>
    </w:p>
    <w:p>
      <w:pPr/>
      <w:r>
        <w:rPr>
          <w:lang w:val="pt_PT" w:bidi="pt_PT"/>
        </w:rPr>
      </w:r>
      <w:r>
        <w:rPr>
          <w:lang w:val="pt_PT" w:bidi="pt_PT"/>
        </w:rPr>
        <w:t>Parem aqui e discutam esta pergunta em grupo: quais atividades vocês realizam em sua cultura que são feitas apenas para propósitos muito especiais, e não todos os dias? Quem faz essas atividades? Pause este áudio aqui.</w:t>
      </w:r>
    </w:p>
    <w:p>
      <w:pPr/>
      <w:r>
        <w:rPr>
          <w:lang w:val="pt_PT" w:bidi="pt_PT"/>
        </w:rPr>
      </w:r>
      <w:r>
        <w:rPr>
          <w:lang w:val="pt_PT" w:bidi="pt_PT"/>
        </w:rPr>
        <w:t>Yahweh diz ainda que os israelitas não podem usar este incenso para seus próprios propósitos. Isso significa que eles podem usar apenas este incenso especial, feito de acordo com as instruções de Yahweh, composto pelas quatro especiarias, temperado com sal e moído em pó, dentro do tabernáculo. Não se destina a uso comum ou pessoal. Yahweh então repete pela terceira vez que os israelitas devem considerar o incenso como santo. Yahweh diz aqui que os israelitas devem considerá-lo como santo para Yahweh: isso significa que o próprio Yahweh considera o incenso como separado e sagrado e, portanto, que os israelitas devem fazer o mesmo. Yahweh diz que qualquer um que faça um incenso da mesma maneira que este incenso e o use em seu próprio corpo será separado dos outros israelitas. Yahweh não mais considerará essa pessoa como parte do povo escolhido de Yahweh. Isso mostra mais uma vez o quão especial e separado era o incenso.</w:t>
      </w:r>
    </w:p>
    <w:p>
      <w:pPr/>
      <w:r>
        <w:rPr>
          <w:lang w:val="pt_PT" w:bidi="pt_PT"/>
        </w:rPr>
      </w:r>
      <w:r>
        <w:rPr>
          <w:lang w:val="pt_PT" w:bidi="pt_PT"/>
        </w:rPr>
        <w:t>Nesta passagem e nas passagens anteriores, Yahweh deu a Moisés descrições sobre o tabernáculo e seus utensílios, e deu a Moisés instruções sobre como os israelitas farão essas coisas. Agora essas descrições e instruções estão completas.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30.34–38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instrui Moisés sobre a produção do incenso santo.</w:t>
      </w:r>
    </w:p>
    <w:p>
      <w:pPr/>
      <w:r>
        <w:rPr>
          <w:lang w:val="pt_PT" w:bidi="pt_PT"/>
        </w:rPr>
      </w:r>
      <w:r>
        <w:rPr>
          <w:b/>
          <w:lang w:val="pt_PT" w:bidi="pt_PT"/>
        </w:rPr>
        <w:t>Na segunda cena:</w:t>
      </w:r>
      <w:r>
        <w:rPr>
          <w:lang w:val="pt_PT" w:bidi="pt_PT"/>
        </w:rPr>
        <w:t xml:space="preserve"> Yahweh instrui Moisés como os israelitas devem usar o incenso santo, e como não devem usá-lo.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Um perfumista</w:t>
      </w:r>
    </w:p>
    <w:p>
      <w:pPr/>
      <w:r>
        <w:rPr>
          <w:lang w:val="pt_PT" w:bidi="pt_PT"/>
        </w:rPr>
      </w:r>
      <w:r>
        <w:rPr>
          <w:lang w:val="pt_PT" w:bidi="pt_PT"/>
        </w:rPr>
        <w:t>Em grupo, prestem atenção às partes do cenário da passagem:</w:t>
      </w:r>
    </w:p>
    <w:p>
      <w:pPr/>
      <w:r>
        <w:rPr>
          <w:lang w:val="pt_PT" w:bidi="pt_PT"/>
        </w:rPr>
      </w:r>
      <w:r>
        <w:rPr>
          <w:lang w:val="pt_PT" w:bidi="pt_PT"/>
        </w:rPr>
        <w:t>Moisés está de pé no topo do Monte Sinai, enquanto Arão e outros israelitas esperam na base da montanha pelo retorno de Moisés. No topo da montanha, Yahweh está falando diretamente com Moisés, dando-lhe instruções para compartilhar com os israelitas. Os israelitas cumprirão estas instruções mais tarde.</w:t>
      </w:r>
    </w:p>
    <w:p>
      <w:pPr/>
      <w:r>
        <w:rPr>
          <w:lang w:val="pt_PT" w:bidi="pt_PT"/>
        </w:rPr>
      </w:r>
      <w:r>
        <w:rPr>
          <w:lang w:val="pt_PT" w:bidi="pt_PT"/>
        </w:rPr>
        <w:t>Na primeira cena, Yahweh diz a Moisés para reunir quatro especiarias suaves. As especiarias são:</w:t>
      </w:r>
    </w:p>
    <w:p>
      <w:pPr>
        <w:pStyle w:val="ListBullet"/>
        <w:spacing w:line="240" w:lineRule="auto"/>
        <w:ind w:left="720"/>
      </w:pPr>
      <w:r>
        <w:rPr>
          <w:lang w:val="pt_PT" w:bidi="pt_PT"/>
        </w:rPr>
      </w:r>
      <w:r>
        <w:rPr>
          <w:lang w:val="pt_PT" w:bidi="pt_PT"/>
        </w:rPr>
        <w:t>estacte, também chamado de estoraque, goma de resina ou gotículas de resina</w:t>
      </w:r>
    </w:p>
    <w:p>
      <w:pPr>
        <w:pStyle w:val="ListBullet"/>
        <w:spacing w:line="240" w:lineRule="auto"/>
        <w:ind w:left="720"/>
      </w:pPr>
      <w:r>
        <w:rPr>
          <w:lang w:val="pt_PT" w:bidi="pt_PT"/>
        </w:rPr>
      </w:r>
      <w:r>
        <w:rPr>
          <w:lang w:val="pt_PT" w:bidi="pt_PT"/>
        </w:rPr>
        <w:t>ônica, também chamada de concha aromática ou aroma de molusco</w:t>
      </w:r>
    </w:p>
    <w:p>
      <w:pPr>
        <w:pStyle w:val="ListBullet"/>
        <w:spacing w:line="240" w:lineRule="auto"/>
        <w:ind w:left="720"/>
      </w:pPr>
      <w:r>
        <w:rPr>
          <w:lang w:val="pt_PT" w:bidi="pt_PT"/>
        </w:rPr>
      </w:r>
      <w:r>
        <w:rPr>
          <w:lang w:val="pt_PT" w:bidi="pt_PT"/>
        </w:rPr>
        <w:t>gálbano</w:t>
      </w:r>
    </w:p>
    <w:p>
      <w:pPr>
        <w:pStyle w:val="ListBullet"/>
        <w:spacing w:line="240" w:lineRule="auto"/>
        <w:ind w:left="720"/>
      </w:pPr>
      <w:r>
        <w:rPr>
          <w:lang w:val="pt_PT" w:bidi="pt_PT"/>
        </w:rPr>
      </w:r>
      <w:r>
        <w:rPr>
          <w:lang w:val="pt_PT" w:bidi="pt_PT"/>
        </w:rPr>
        <w:t>olíbano puro ou límpido</w:t>
      </w:r>
    </w:p>
    <w:p>
      <w:pPr/>
      <w:r>
        <w:rPr>
          <w:lang w:val="pt_PT" w:bidi="pt_PT"/>
        </w:rPr>
      </w:r>
      <w:r>
        <w:rPr>
          <w:lang w:val="pt_PT" w:bidi="pt_PT"/>
        </w:rPr>
        <w:t>Yahweh diz que Moisés deve reunir uma quantidade igual de cada especiaria. Lembrem-se de que Moisés dará estas instruções aos israelitas mais tarde: elas são instruções para os israelitas cumprirem, não apenas para Moisés. Yahweh diz a Moisés para misturar essas quatro especiarias para fazer um incenso: um perfumista profissional ou fabricante de incenso fará isso. Yahweh os chama de "especiarias suaves" duas vezes no texto: Ele provavelmente usa o termo pela segunda vez como um resumo de todas as três especiarias que Ele mencionou anteriormente. Vocês não precisam dizer a palavra duas vezes.</w:t>
      </w:r>
    </w:p>
    <w:p>
      <w:pPr/>
      <w:r>
        <w:rPr>
          <w:lang w:val="pt_PT" w:bidi="pt_PT"/>
        </w:rPr>
      </w:r>
      <w:r>
        <w:rPr>
          <w:lang w:val="pt_PT" w:bidi="pt_PT"/>
        </w:rPr>
        <w:t>Yahweh diz a Moisés para temperar, ou polvilhar, o incenso com sal. Yahweh diz a Moisés que o incenso deve ser limpo, ou puro, e santo.</w:t>
      </w:r>
    </w:p>
    <w:p>
      <w:pPr/>
      <w:r>
        <w:rPr>
          <w:lang w:val="pt_PT" w:bidi="pt_PT"/>
        </w:rPr>
      </w:r>
      <w:r>
        <w:rPr>
          <w:lang w:val="pt_PT" w:bidi="pt_PT"/>
        </w:rPr>
        <w:t>Na segunda cena, Yahweh diz a Moisés para bater ou moer o incenso até que fique bem fino, e colocar uma parte do incenso dentro do tabernáculo, ou tenda do encontro, diante da arca da aliança, ou do "testemunho". Não sabemos exatamente onde isso foi, mas Yahweh provavelmente estava se referindo a queimar este incenso no altar do incenso. Quando os sacerdotes queimavam o incenso, ele produzia um cheiro suave e agradável.</w:t>
      </w:r>
    </w:p>
    <w:p>
      <w:pPr/>
      <w:r>
        <w:rPr>
          <w:lang w:val="pt_PT" w:bidi="pt_PT"/>
        </w:rPr>
      </w:r>
      <w:r>
        <w:rPr>
          <w:lang w:val="pt_PT" w:bidi="pt_PT"/>
        </w:rPr>
        <w:t>Yahweh diz a Moisés que os israelitas devem considerar o incenso como santíssimo, ou grandemente santo. Yahweh já disse antes que os israelitas devem considerar o incenso como santo; agora Yahweh diz isso pela segunda vez. Ele faz isso para demonstrar o quão importante é que os israelitas considerem o incenso como sagrado ou separado. Isso mostra a importância da santidade do incenso.</w:t>
      </w:r>
    </w:p>
    <w:p>
      <w:pPr/>
      <w:r>
        <w:rPr>
          <w:lang w:val="pt_PT" w:bidi="pt_PT"/>
        </w:rPr>
      </w:r>
      <w:r>
        <w:rPr>
          <w:lang w:val="pt_PT" w:bidi="pt_PT"/>
        </w:rPr>
        <w:t>Yahweh também diz a Moisés que os israelitas não devem fazer um incenso para uso pessoal com esses mesmos ingredientes. Eles devem usar o incenso apenas no tabernáculo. Yahweh diz que os israelitas devem entender que Ele considera o incenso feito com esses ingredientes como santo.</w:t>
      </w:r>
    </w:p>
    <w:p>
      <w:pPr/>
      <w:r>
        <w:rPr>
          <w:lang w:val="pt_PT" w:bidi="pt_PT"/>
        </w:rPr>
      </w:r>
      <w:r>
        <w:rPr>
          <w:lang w:val="pt_PT" w:bidi="pt_PT"/>
        </w:rPr>
        <w:t>Yahweh diz que, se alguém fizer incenso com esses ingredientes e o usar para si mesmo, então Yahweh não mais considerará essa pessoa como membro do povo escolhido de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30.34–38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perfumista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Yahweh diz a Moisés para reunir porções iguais de quatro especiarias suaves: uma seiva chamada "estacte", ou "estoraque", ou "resina de goma"; uma especiaria chamada ônica, feita das conchas de certas criaturas que habitam a água; outra seiva, chamada "gálbano"; e outra seiva, chamada "olíbano" puro, ou límpido.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"Quero prestar muita atenção às instruções de Yahweh para poder obedecer a elas", ou "Sei que Yahweh tem um bom propósito para essas especiarias suaves. Estou animado para adorá-lo porque o aroma dessas especiarias será tão agradável".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diz a Moisés para misturar as especiarias para fazer um incenso. Yahweh ordena que isso seja feito com a mesma habilidade e atenção cuidadosa que um fabricante de incenso especialista ou profissional usaria. Yahweh diz que o incenso deve ser temperado, ou polvilhado, com sal, e que o incenso deve ser limpo, ou puro, e santo.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algo como: "Quero que meu povo me adore de uma maneira especial e única. É por isso que o incenso precisa ser santo e separado. É por isso que eles devem preparar o incenso com tanta habilidade e cuidado".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Yahweh diz a Moisés para pegar um pouco do incenso e moer ou bater até que fique bem fino. Yahweh diz a Moisés para colocar o incenso moído dentro da tenda do encontro (ou "tabernáculo") na frente da arca da aliança (ou do "testemunho"). Yahweh diz a Moisés que o incenso será santíssimo, ou grandemente santo, para os israelitas.</w:t>
      </w:r>
    </w:p>
    <w:p>
      <w:pPr/>
      <w:r>
        <w:rPr>
          <w:lang w:val="pt_PT" w:bidi="pt_PT"/>
        </w:rPr>
      </w:r>
      <w:r>
        <w:rPr>
          <w:lang w:val="pt_PT" w:bidi="pt_PT"/>
        </w:rPr>
        <w:t>Yahweh então adverte Moisés que os israelitas não podem usar este incenso santo para propósitos pessoais. Os israelitas podem usá-lo apenas para adorar Yahweh. Yahweh diz que Ele considera o incenso como santo, e os israelitas devem entender isso. Yahweh adverte que, se alguém usar o incenso santo para propósitos pessoais, então Yahweh não considerará mais essa pessoa como um membro do povo escolhido de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algo como: "A regra de Yahweh de que não podemos usar o incenso sobre nós mesmos, para uso pessoal, me mostra que Yahweh é santo. Se Yahweh nos permitisse usar o incenso sobre nós mesmos, desrespeitaríamos a grandeza e santidade de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30.34–38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diz a Moisés para reunir especiarias </w:t>
      </w:r>
      <w:r>
        <w:rPr>
          <w:b/>
          <w:lang w:val="pt_PT" w:bidi="pt_PT"/>
        </w:rPr>
        <w:t>suaves</w:t>
      </w:r>
      <w:r>
        <w:rPr>
          <w:lang w:val="pt_PT" w:bidi="pt_PT"/>
        </w:rPr>
        <w:t xml:space="preserve">. Algumas traduções dizem especiarias "perfumadas", ou de cheiro agradável, ou usam termos semelhantes. Usem a mesma palavra para traduzir especiarias que vocês usaram em passagens anteriores. Certifiquem-se também de indicar que essas são especiarias "suaves" ou "perfumadas", uma vez que nem todas as especiarias são suaves ou perfumadas. Yahweh quer que Moisés use especiarias que produzirão um aroma agradável. Usem a mesma palavra para traduzir Yahweh que vocês usaram em passagens anteriores. Consultem o Glossário Mestre para mais informações sobre </w:t>
      </w:r>
      <w:r>
        <w:rPr>
          <w:b/>
          <w:lang w:val="pt_PT" w:bidi="pt_PT"/>
        </w:rPr>
        <w:t>Yahweh</w:t>
      </w:r>
      <w:r>
        <w:rPr>
          <w:lang w:val="pt_PT" w:bidi="pt_PT"/>
        </w:rPr>
        <w:t>.</w:t>
      </w:r>
    </w:p>
    <w:p>
      <w:pPr/>
      <w:r>
        <w:rPr>
          <w:lang w:val="pt_PT" w:bidi="pt_PT"/>
        </w:rPr>
      </w:r>
      <w:r>
        <w:rPr>
          <w:lang w:val="pt_PT" w:bidi="pt_PT"/>
        </w:rPr>
        <w:t xml:space="preserve">Yahweh nomeia quatro especiarias que Moisés deve reunir. A primeira especiaria que Yahweh nomeia é </w:t>
      </w:r>
      <w:r>
        <w:rPr>
          <w:b/>
          <w:lang w:val="pt_PT" w:bidi="pt_PT"/>
        </w:rPr>
        <w:t>estacte</w:t>
      </w:r>
      <w:r>
        <w:rPr>
          <w:lang w:val="pt_PT" w:bidi="pt_PT"/>
        </w:rPr>
        <w:t>, ou estoraque. Essa era uma seiva de árvore suave, ou resina, e por isso algumas traduções a chamam de "resina de goma", ou "gotículas de resina", ou uma expressão semelhante.</w:t>
      </w:r>
    </w:p>
    <w:p>
      <w:pPr/>
      <w:r>
        <w:rPr>
          <w:lang w:val="pt_PT" w:bidi="pt_PT"/>
        </w:rPr>
      </w:r>
      <w:r>
        <w:rPr>
          <w:lang w:val="pt_PT" w:bidi="pt_PT"/>
        </w:rPr>
        <w:t>Parem aqui e discutam em grupo qual palavra ou frase vocês usarão para estacte. Se vocês já traduziram essa palavra em outro livro da Bíblia, usem a mesma palavra que vocês usaram lá. Pause este áudio aqui.</w:t>
      </w:r>
    </w:p>
    <w:p>
      <w:pPr/>
      <w:r>
        <w:rPr>
          <w:lang w:val="pt_PT" w:bidi="pt_PT"/>
        </w:rPr>
      </w:r>
      <w:r>
        <w:rPr>
          <w:lang w:val="pt_PT" w:bidi="pt_PT"/>
        </w:rPr>
        <w:t xml:space="preserve">A próxima especiaria que Yahweh nomeia é </w:t>
      </w:r>
      <w:r>
        <w:rPr>
          <w:b/>
          <w:lang w:val="pt_PT" w:bidi="pt_PT"/>
        </w:rPr>
        <w:t>ônica</w:t>
      </w:r>
      <w:r>
        <w:rPr>
          <w:lang w:val="pt_PT" w:bidi="pt_PT"/>
        </w:rPr>
        <w:t>. A ônica era feita a partir das conchas duras de criaturas aquáticas chamadas moluscos ou mariscos, e por isso é às vezes referida como "concha aromática", "aroma de molusco" ou termos semelhantes.</w:t>
      </w:r>
    </w:p>
    <w:p>
      <w:pPr/>
      <w:r>
        <w:rPr>
          <w:lang w:val="pt_PT" w:bidi="pt_PT"/>
        </w:rPr>
      </w:r>
      <w:r>
        <w:rPr>
          <w:lang w:val="pt_PT" w:bidi="pt_PT"/>
        </w:rPr>
        <w:t>Parem aqui e discutam em grupo qual palavra ou frase vocês usarão para ônica. Se vocês já traduziram essa palavra em outro livro da Bíblia, usem a mesma palavra que vocês usaram lá. Pause este áudio aqui.</w:t>
      </w:r>
    </w:p>
    <w:p>
      <w:pPr/>
      <w:r>
        <w:rPr>
          <w:lang w:val="pt_PT" w:bidi="pt_PT"/>
        </w:rPr>
      </w:r>
      <w:r>
        <w:rPr>
          <w:lang w:val="pt_PT" w:bidi="pt_PT"/>
        </w:rPr>
        <w:t xml:space="preserve">A próxima especiaria que Yahweh nomeia é </w:t>
      </w:r>
      <w:r>
        <w:rPr>
          <w:b/>
          <w:lang w:val="pt_PT" w:bidi="pt_PT"/>
        </w:rPr>
        <w:t>gálbano</w:t>
      </w:r>
      <w:r>
        <w:rPr>
          <w:lang w:val="pt_PT" w:bidi="pt_PT"/>
        </w:rPr>
        <w:t>. Semelhante ao estacte, essa era uma seiva pegajosa, ou resina, que as pessoas faziam de certas plantas.</w:t>
      </w:r>
    </w:p>
    <w:p>
      <w:pPr/>
      <w:r>
        <w:rPr>
          <w:lang w:val="pt_PT" w:bidi="pt_PT"/>
        </w:rPr>
      </w:r>
      <w:r>
        <w:rPr>
          <w:lang w:val="pt_PT" w:bidi="pt_PT"/>
        </w:rPr>
        <w:t>Parem aqui e discutam em grupo qual palavra ou frase vocês usarão para gálbano. Se vocês já traduziram essa palavra em outro livro da Bíblia, usem a mesma palavra que vocês usaram lá. Pause este áudio aqui.</w:t>
      </w:r>
    </w:p>
    <w:p>
      <w:pPr/>
      <w:r>
        <w:rPr>
          <w:lang w:val="pt_PT" w:bidi="pt_PT"/>
        </w:rPr>
      </w:r>
      <w:r>
        <w:rPr>
          <w:lang w:val="pt_PT" w:bidi="pt_PT"/>
        </w:rPr>
        <w:t xml:space="preserve">A quarta e última especiaria que Yahweh nomeia é </w:t>
      </w:r>
      <w:r>
        <w:rPr>
          <w:b/>
          <w:lang w:val="pt_PT" w:bidi="pt_PT"/>
        </w:rPr>
        <w:t>olíbano</w:t>
      </w:r>
      <w:r>
        <w:rPr>
          <w:lang w:val="pt_PT" w:bidi="pt_PT"/>
        </w:rPr>
        <w:t xml:space="preserve"> puro, ou em algumas traduções, olíbano límpido. Esse era outro tipo de seiva ou resina pegajosa e suave.</w:t>
      </w:r>
    </w:p>
    <w:p>
      <w:pPr/>
      <w:r>
        <w:rPr>
          <w:lang w:val="pt_PT" w:bidi="pt_PT"/>
        </w:rPr>
      </w:r>
      <w:r>
        <w:rPr>
          <w:lang w:val="pt_PT" w:bidi="pt_PT"/>
        </w:rPr>
        <w:t>Parem aqui e, em grupo, olhem para uma imagem de uma planta de olíbano, se necessário. Discutam em grupo qual palavra ou frase vocês usarão para olíbano. Se vocês já traduziram essa palavra em outro livro da Bíblia, usem a mesma palavra que vocês usaram lá. Pause este áudio aqui.</w:t>
      </w:r>
    </w:p>
    <w:p>
      <w:pPr/>
      <w:r>
        <w:rPr>
          <w:lang w:val="pt_PT" w:bidi="pt_PT"/>
        </w:rPr>
      </w:r>
      <w:r>
        <w:rPr>
          <w:lang w:val="pt_PT" w:bidi="pt_PT"/>
        </w:rPr>
        <w:t xml:space="preserve">Yahweh diz a Moisés para usar uma quantidade igual de todas as quatro especiarias. Não deve haver mais de uma especiaria do que de outra. Yahweh diz a Moisés para misturar, ou combinar, as especiarias para fazer um </w:t>
      </w:r>
      <w:r>
        <w:rPr>
          <w:b/>
          <w:lang w:val="pt_PT" w:bidi="pt_PT"/>
        </w:rPr>
        <w:t>incenso</w:t>
      </w:r>
      <w:r>
        <w:rPr>
          <w:lang w:val="pt_PT" w:bidi="pt_PT"/>
        </w:rPr>
        <w:t>. Incenso é uma substância que produz fumaça de cheiro agradável quando queimada. Usem a mesma palavra para traduzir incenso que vocês usaram em passagens anteriores.</w:t>
      </w:r>
    </w:p>
    <w:p>
      <w:pPr/>
      <w:r>
        <w:rPr>
          <w:lang w:val="pt_PT" w:bidi="pt_PT"/>
        </w:rPr>
      </w:r>
      <w:r>
        <w:rPr>
          <w:lang w:val="pt_PT" w:bidi="pt_PT"/>
        </w:rPr>
        <w:t xml:space="preserve">Yahweh diz a Moisés para misturar as especiarias em um incenso da mesma maneira que um </w:t>
      </w:r>
      <w:r>
        <w:rPr>
          <w:b/>
          <w:lang w:val="pt_PT" w:bidi="pt_PT"/>
        </w:rPr>
        <w:t>perfumista</w:t>
      </w:r>
      <w:r>
        <w:rPr>
          <w:lang w:val="pt_PT" w:bidi="pt_PT"/>
        </w:rPr>
        <w:t xml:space="preserve"> profissional faria. Algumas traduções dizem </w:t>
      </w:r>
      <w:r>
        <w:rPr>
          <w:b/>
          <w:lang w:val="pt_PT" w:bidi="pt_PT"/>
        </w:rPr>
        <w:t>fabricante de incenso</w:t>
      </w:r>
      <w:r>
        <w:rPr>
          <w:lang w:val="pt_PT" w:bidi="pt_PT"/>
        </w:rPr>
        <w:t xml:space="preserve"> ou termos semelhantes em vez de perfumista. Usem a mesma palavra para traduzir perfumista ou fabricante de incenso que vocês usaram na passagem anterior.</w:t>
      </w:r>
    </w:p>
    <w:p>
      <w:pPr/>
      <w:r>
        <w:rPr>
          <w:lang w:val="pt_PT" w:bidi="pt_PT"/>
        </w:rPr>
      </w:r>
      <w:r>
        <w:rPr>
          <w:lang w:val="pt_PT" w:bidi="pt_PT"/>
        </w:rPr>
        <w:t xml:space="preserve">Yahweh diz que Moisés deve temperar o incenso com sal; algumas traduções dizem que Moisés deve polvilhar sal sobre o incenso. Yahweh também diz a Moisés que o incenso deve ser limpo, ou puro, e </w:t>
      </w:r>
      <w:r>
        <w:rPr>
          <w:b/>
          <w:lang w:val="pt_PT" w:bidi="pt_PT"/>
        </w:rPr>
        <w:t>santo</w:t>
      </w:r>
      <w:r>
        <w:rPr>
          <w:lang w:val="pt_PT" w:bidi="pt_PT"/>
        </w:rPr>
        <w:t xml:space="preserve">. "Limpo", ou "puro", significa que o incenso não deve ter nada misturado, exceto o que Yahweh ordenou. Usem a mesma palavra para traduzir santo que vocês usaram anteriormente. Procure o termo </w:t>
      </w:r>
      <w:r>
        <w:rPr>
          <w:b/>
          <w:lang w:val="pt_PT" w:bidi="pt_PT"/>
        </w:rPr>
        <w:t>santo</w:t>
      </w:r>
      <w:r>
        <w:rPr>
          <w:lang w:val="pt_PT" w:bidi="pt_PT"/>
        </w:rPr>
        <w:t xml:space="preserve"> no Glossário Mestre para mais informações.</w:t>
      </w:r>
    </w:p>
    <w:p>
      <w:pPr/>
      <w:r>
        <w:rPr>
          <w:lang w:val="pt_PT" w:bidi="pt_PT"/>
        </w:rPr>
      </w:r>
      <w:r>
        <w:rPr>
          <w:lang w:val="pt_PT" w:bidi="pt_PT"/>
        </w:rPr>
        <w:t xml:space="preserve">Yahweh diz a Moisés para bater ou moer o incenso até que o incenso fique bem fino. Yahweh instrui Moisés a pegar uma porção deste incenso e colocá-la diante da </w:t>
      </w:r>
      <w:r>
        <w:rPr>
          <w:b/>
          <w:lang w:val="pt_PT" w:bidi="pt_PT"/>
        </w:rPr>
        <w:t>arca da aliança</w:t>
      </w:r>
      <w:r>
        <w:rPr>
          <w:lang w:val="pt_PT" w:bidi="pt_PT"/>
        </w:rPr>
        <w:t xml:space="preserve">, ou </w:t>
      </w:r>
      <w:r>
        <w:rPr>
          <w:b/>
          <w:lang w:val="pt_PT" w:bidi="pt_PT"/>
        </w:rPr>
        <w:t>arca da lei da aliança</w:t>
      </w:r>
      <w:r>
        <w:rPr>
          <w:lang w:val="pt_PT" w:bidi="pt_PT"/>
        </w:rPr>
        <w:t xml:space="preserve">, dentro da </w:t>
      </w:r>
      <w:r>
        <w:rPr>
          <w:b/>
          <w:lang w:val="pt_PT" w:bidi="pt_PT"/>
        </w:rPr>
        <w:t>tenda do encontro</w:t>
      </w:r>
      <w:r>
        <w:rPr>
          <w:lang w:val="pt_PT" w:bidi="pt_PT"/>
        </w:rPr>
        <w:t xml:space="preserve">, ou </w:t>
      </w:r>
      <w:r>
        <w:rPr>
          <w:b/>
          <w:lang w:val="pt_PT" w:bidi="pt_PT"/>
        </w:rPr>
        <w:t>tabernáculo</w:t>
      </w:r>
      <w:r>
        <w:rPr>
          <w:lang w:val="pt_PT" w:bidi="pt_PT"/>
        </w:rPr>
        <w:t xml:space="preserve">. Às vezes as pessoas chamam a arca da aliança simplesmente de "a aliança", e alguns outros a chamam de "o testemunho". Usem as mesmas palavras ou frases para traduzir arca da aliança e tenda do encontro, ou tabernáculo, que vocês usaram em passagens anteriores. Consultem o Glossário Mestre para mais informações sobre a </w:t>
      </w:r>
      <w:r>
        <w:rPr>
          <w:b/>
          <w:lang w:val="pt_PT" w:bidi="pt_PT"/>
        </w:rPr>
        <w:t>arca da aliança</w:t>
      </w:r>
      <w:r>
        <w:rPr>
          <w:lang w:val="pt_PT" w:bidi="pt_PT"/>
        </w:rPr>
        <w:t xml:space="preserve"> e o </w:t>
      </w:r>
      <w:r>
        <w:rPr>
          <w:b/>
          <w:lang w:val="pt_PT" w:bidi="pt_PT"/>
        </w:rPr>
        <w:t>tabernáculo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31:1–11</w:t>
      </w:r>
      <w:r>
        <w:rPr>
          <w:lang w:val="pt_PT" w:bidi="pt_PT"/>
        </w:rPr>
      </w:r>
    </w:p>
    <w:p>
      <w:pPr>
        <w:pStyle w:val="Heading3"/>
      </w:pPr>
      <w:r>
        <w:rPr>
          <w:lang w:val="pt_PT" w:bidi="pt_PT"/>
        </w:rPr>
        <w:t>Ouvir e Sentir</w:t>
      </w:r>
    </w:p>
    <w:p>
      <w:pPr/>
      <w:r>
        <w:rPr>
          <w:lang w:val="pt_PT" w:bidi="pt_PT"/>
        </w:rPr>
      </w:r>
      <w:r>
        <w:rPr>
          <w:lang w:val="pt_PT" w:bidi="pt_PT"/>
        </w:rPr>
        <w:t>Nesta etapa, ouçam Êxodo 31.1–11 e guardem em seus corações.</w:t>
      </w:r>
    </w:p>
    <w:p>
      <w:pPr/>
      <w:r>
        <w:rPr>
          <w:lang w:val="pt_PT" w:bidi="pt_PT"/>
        </w:rPr>
      </w:r>
      <w:r>
        <w:rPr>
          <w:lang w:val="pt_PT" w:bidi="pt_PT"/>
        </w:rPr>
        <w:t>Ouçam uma versão em áudio de Êxodo 31.1–11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31.1–11 na tradução mais fácil de entender.</w:t>
      </w:r>
    </w:p>
    <w:p>
      <w:pPr/>
      <w:r>
        <w:rPr>
          <w:lang w:val="pt_PT" w:bidi="pt_PT"/>
        </w:rPr>
      </w:r>
      <w:r>
        <w:rPr>
          <w:lang w:val="pt_PT" w:bidi="pt_PT"/>
        </w:rPr>
        <w:t>Nesta passagem, Yahweh continua falando com Moisés no topo do monte Sinai. Nas passagens anteriores, Yahweh deu a Moisés instruções detalhadas sobre como fazer os objetos e itens do santuário, onde os israelitas adorariam Yahweh. Nesta passagem, Yahweh diz a Moisés quem fará todos esses itens, e que tipos de talentos ou habilidades eles terão.</w:t>
      </w:r>
    </w:p>
    <w:p>
      <w:pPr/>
      <w:r>
        <w:rPr>
          <w:lang w:val="pt_PT" w:bidi="pt_PT"/>
        </w:rPr>
      </w:r>
      <w:r>
        <w:rPr>
          <w:lang w:val="pt_PT" w:bidi="pt_PT"/>
        </w:rPr>
        <w:t>Yahweh diz que Ele escolheu especialmente um homem chamado Bezalel, que é filho de um homem chamado Uri e neto de um homem chamado Hur. Algumas traduções dizem que Yahweh chamou Bezalel "pelo nome", o que significa escolher ou nomear alguém de forma especial. Bezalel era da tribo de Judá, que era uma das doze tribos dos israelitas.</w:t>
      </w:r>
    </w:p>
    <w:p>
      <w:pPr/>
      <w:r>
        <w:rPr>
          <w:lang w:val="pt_PT" w:bidi="pt_PT"/>
        </w:rPr>
      </w:r>
      <w:r>
        <w:rPr>
          <w:lang w:val="pt_PT" w:bidi="pt_PT"/>
        </w:rPr>
        <w:t>Yahweh diz que Ele encheu este homem Bezalel com o Espírito de Deus. O Espírito de Deus se refere a um poder que vem de Deus, chamado "Yahweh" nesta passagem. Apenas Deus pode encher alguém com seu Espírito: não é algo que as pessoas possam fazer acontecer. Quando Deus enche uma pessoa com seu Espírito, essa pessoa recebe de Deus um poder ou capacidade especial, como força física, sabedoria ou o poder para realizar milagres. Neste caso, Yahweh diz que ele encheu Bezalel com o Espírito de Deus, o que permite a Bezalel usar conhecimento, compreensão e habilidade especiais. Yahweh diz que Bezalel deve usar este conhecimento, compreensão e habilidade para fazer todos os tipos de artesanato ou obras manuais.</w:t>
      </w:r>
    </w:p>
    <w:p>
      <w:pPr/>
      <w:r>
        <w:rPr>
          <w:lang w:val="pt_PT" w:bidi="pt_PT"/>
        </w:rPr>
      </w:r>
      <w:r>
        <w:rPr>
          <w:lang w:val="pt_PT" w:bidi="pt_PT"/>
        </w:rPr>
        <w:t>Yahweh explica que Bezalel tem as habilidades e o conhecimento para fazer várias coisas: pegar objetos feitos de ouro, prata e bronze e colocar desenhos ou padrões artísticos nesses objetos; gravar ou esculpir desenhos ou figuras em pedras preciosas ou joias, e colocar as pedras preciosas ou joias em outros objetos; e fazer coisas com madeira.</w:t>
      </w:r>
    </w:p>
    <w:p>
      <w:pPr/>
      <w:r>
        <w:rPr>
          <w:lang w:val="pt_PT" w:bidi="pt_PT"/>
        </w:rPr>
      </w:r>
      <w:r>
        <w:rPr>
          <w:lang w:val="pt_PT" w:bidi="pt_PT"/>
        </w:rPr>
        <w:t>Parem aqui e, em grupo, olhem para imagens de um desenho artístico ou padrão feito em um objeto de metal, de uma gravação esculpida em uma pedra preciosa e de um item esculpido em madeira. Pause este áudio aqui.</w:t>
      </w:r>
    </w:p>
    <w:p>
      <w:pPr/>
      <w:r>
        <w:rPr>
          <w:lang w:val="pt_PT" w:bidi="pt_PT"/>
        </w:rPr>
      </w:r>
      <w:r>
        <w:rPr>
          <w:lang w:val="pt_PT" w:bidi="pt_PT"/>
        </w:rPr>
        <w:t>Bezalel pode fazer todas essas coisas, diz Yahweh, com grande habilidade e compreensão. Mas agora que Yahweh encheu Bezalel com o Espírito de Deus, Bezalel pode fazer cada item perfeitamente, exatamente da maneira como Yahweh quer que seja feito.</w:t>
      </w:r>
    </w:p>
    <w:p>
      <w:pPr/>
      <w:r>
        <w:rPr>
          <w:lang w:val="pt_PT" w:bidi="pt_PT"/>
        </w:rPr>
      </w:r>
      <w:r>
        <w:rPr>
          <w:lang w:val="pt_PT" w:bidi="pt_PT"/>
        </w:rPr>
        <w:t>Parem aqui e discutam esta pergunta em grupo: quais são alguns exemplos de belas e habilidosas obras que as pessoas fazem em sua cultura? O que os torna atraentes para se olhar? Pause este áudio aqui.</w:t>
      </w:r>
    </w:p>
    <w:p>
      <w:pPr/>
      <w:r>
        <w:rPr>
          <w:lang w:val="pt_PT" w:bidi="pt_PT"/>
        </w:rPr>
      </w:r>
      <w:r>
        <w:rPr>
          <w:lang w:val="pt_PT" w:bidi="pt_PT"/>
        </w:rPr>
        <w:t>Yahweh então diz que Ele escolheu especialmente um homem chamado Aoliabe, que era o filho de um homem chamado Aisamaque. Aoliabe era da tribo de Dã, que era outra das doze tribos dos israelitas. Yahweh diz que Ele escolheu Aoliabe para ser o assistente ou ajudante de Bezalel. Aoliabe trabalhará com Bezalel na execução de trabalhos artísticos e obras manuais.</w:t>
      </w:r>
    </w:p>
    <w:p>
      <w:pPr/>
      <w:r>
        <w:rPr>
          <w:lang w:val="pt_PT" w:bidi="pt_PT"/>
        </w:rPr>
      </w:r>
      <w:r>
        <w:rPr>
          <w:lang w:val="pt_PT" w:bidi="pt_PT"/>
        </w:rPr>
        <w:t>Yahweh diz ainda que Ele deu sabedoria ou compreensão especial a todos os artesãos habilidosos entre os israelitas. Estes artesãos habilidosos incluíam tanto homens quanto mulheres. O texto não diz aqui que Yahweh os encheu do Espírito de Deus, como Yahweh fez por Bezalel; mas o texto indica que Yahweh os tornou capazes de entender perfeitamente as intenções e planos de Yahweh. Quando esses trabalhadores artísticos habilidosos começarem a fazer o que Yahweh ordenou, eles saberão exatamente como Yahweh quer que cada item seja feito, e esse conhecimento vem diretamente do próprio Yahweh.</w:t>
      </w:r>
    </w:p>
    <w:p>
      <w:pPr/>
      <w:r>
        <w:rPr>
          <w:lang w:val="pt_PT" w:bidi="pt_PT"/>
        </w:rPr>
      </w:r>
      <w:r>
        <w:rPr>
          <w:lang w:val="pt_PT" w:bidi="pt_PT"/>
        </w:rPr>
        <w:t>Yahweh diz que ele deu a eles essa capacidade especial para que eles possam fazer todas as coisas que Yahweh ordenou que eles fizessem nas passagens anteriores. Isso indica que haverá muitas pessoas trabalhando para fazer os objetos de adoração para o santuário, embora Bezalel seja responsável pelos outros trabalhadores, e Aoliabe ajudará Bezalel a liderar os trabalhadores.</w:t>
      </w:r>
    </w:p>
    <w:p>
      <w:pPr/>
      <w:r>
        <w:rPr>
          <w:lang w:val="pt_PT" w:bidi="pt_PT"/>
        </w:rPr>
      </w:r>
      <w:r>
        <w:rPr>
          <w:lang w:val="pt_PT" w:bidi="pt_PT"/>
        </w:rPr>
        <w:t>Parem aqui e discutam esta pergunta em grupo: que tipos de trabalhos em sua cultura exigem que muitas pessoas trabalhem juntas? Falem sobre uma vez em que muitas pessoas tinham que trabalhar juntas e discutam como vocês dividiram o trabalho naquela ocasião. Pause este áudio aqui.</w:t>
      </w:r>
    </w:p>
    <w:p>
      <w:pPr/>
      <w:r>
        <w:rPr>
          <w:lang w:val="pt_PT" w:bidi="pt_PT"/>
        </w:rPr>
      </w:r>
      <w:r>
        <w:rPr>
          <w:lang w:val="pt_PT" w:bidi="pt_PT"/>
        </w:rPr>
        <w:t>Yahweh agora repete todas as coisas que os israelitas precisam fazer para adorar Yahweh:</w:t>
      </w:r>
    </w:p>
    <w:p>
      <w:pPr>
        <w:pStyle w:val="ListBullet"/>
        <w:spacing w:line="240" w:lineRule="auto"/>
        <w:ind w:left="720"/>
      </w:pPr>
      <w:r>
        <w:rPr>
          <w:lang w:val="pt_PT" w:bidi="pt_PT"/>
        </w:rPr>
      </w:r>
      <w:r>
        <w:rPr>
          <w:lang w:val="pt_PT" w:bidi="pt_PT"/>
        </w:rPr>
        <w:t>o tabernáculo, ou Tenda do Encontro</w:t>
      </w:r>
    </w:p>
    <w:p>
      <w:pPr>
        <w:pStyle w:val="ListBullet"/>
        <w:spacing w:line="240" w:lineRule="auto"/>
        <w:ind w:left="720"/>
      </w:pPr>
      <w:r>
        <w:rPr>
          <w:lang w:val="pt_PT" w:bidi="pt_PT"/>
        </w:rPr>
      </w:r>
      <w:r>
        <w:rPr>
          <w:lang w:val="pt_PT" w:bidi="pt_PT"/>
        </w:rPr>
        <w:t>a arca da aliança, ou a arca do testemunho</w:t>
      </w:r>
    </w:p>
    <w:p>
      <w:pPr>
        <w:pStyle w:val="ListBullet"/>
        <w:spacing w:line="240" w:lineRule="auto"/>
        <w:ind w:left="720"/>
      </w:pPr>
      <w:r>
        <w:rPr>
          <w:lang w:val="pt_PT" w:bidi="pt_PT"/>
        </w:rPr>
      </w:r>
      <w:r>
        <w:rPr>
          <w:lang w:val="pt_PT" w:bidi="pt_PT"/>
        </w:rPr>
        <w:t>o propiciatório, ou cobertura da expiação da arca da aliança</w:t>
      </w:r>
    </w:p>
    <w:p>
      <w:pPr>
        <w:pStyle w:val="ListBullet"/>
        <w:spacing w:line="240" w:lineRule="auto"/>
        <w:ind w:left="720"/>
      </w:pPr>
      <w:r>
        <w:rPr>
          <w:lang w:val="pt_PT" w:bidi="pt_PT"/>
        </w:rPr>
      </w:r>
      <w:r>
        <w:rPr>
          <w:lang w:val="pt_PT" w:bidi="pt_PT"/>
        </w:rPr>
        <w:t>todos os utensílios do tabernáculo, que incluem:</w:t>
      </w:r>
    </w:p>
    <w:p>
      <w:pPr>
        <w:pStyle w:val="ListBullet"/>
        <w:spacing w:line="240" w:lineRule="auto"/>
        <w:ind w:left="720"/>
      </w:pPr>
      <w:r>
        <w:rPr>
          <w:lang w:val="pt_PT" w:bidi="pt_PT"/>
        </w:rPr>
      </w:r>
      <w:r>
        <w:rPr>
          <w:lang w:val="pt_PT" w:bidi="pt_PT"/>
        </w:rPr>
        <w:t>a mesa e os utensílios da mesa</w:t>
      </w:r>
    </w:p>
    <w:p>
      <w:pPr>
        <w:pStyle w:val="ListBullet"/>
        <w:spacing w:line="240" w:lineRule="auto"/>
        <w:ind w:left="720"/>
      </w:pPr>
      <w:r>
        <w:rPr>
          <w:lang w:val="pt_PT" w:bidi="pt_PT"/>
        </w:rPr>
      </w:r>
      <w:r>
        <w:rPr>
          <w:lang w:val="pt_PT" w:bidi="pt_PT"/>
        </w:rPr>
        <w:t>o candelabro feito de ouro puro e os utensílios do candelabro</w:t>
      </w:r>
    </w:p>
    <w:p>
      <w:pPr>
        <w:pStyle w:val="ListBullet"/>
        <w:spacing w:line="240" w:lineRule="auto"/>
        <w:ind w:left="720"/>
      </w:pPr>
      <w:r>
        <w:rPr>
          <w:lang w:val="pt_PT" w:bidi="pt_PT"/>
        </w:rPr>
      </w:r>
      <w:r>
        <w:rPr>
          <w:lang w:val="pt_PT" w:bidi="pt_PT"/>
        </w:rPr>
        <w:t>o altar do incenso</w:t>
      </w:r>
    </w:p>
    <w:p>
      <w:pPr>
        <w:pStyle w:val="ListBullet"/>
        <w:spacing w:line="240" w:lineRule="auto"/>
        <w:ind w:left="720"/>
      </w:pPr>
      <w:r>
        <w:rPr>
          <w:lang w:val="pt_PT" w:bidi="pt_PT"/>
        </w:rPr>
      </w:r>
      <w:r>
        <w:rPr>
          <w:lang w:val="pt_PT" w:bidi="pt_PT"/>
        </w:rPr>
        <w:t>o altar dos holocaustos e os utensílios do altar dos holocaustos</w:t>
      </w:r>
    </w:p>
    <w:p>
      <w:pPr>
        <w:pStyle w:val="ListBullet"/>
        <w:spacing w:line="240" w:lineRule="auto"/>
        <w:ind w:left="720"/>
      </w:pPr>
      <w:r>
        <w:rPr>
          <w:lang w:val="pt_PT" w:bidi="pt_PT"/>
        </w:rPr>
      </w:r>
      <w:r>
        <w:rPr>
          <w:lang w:val="pt_PT" w:bidi="pt_PT"/>
        </w:rPr>
        <w:t>a bacia de bronze e sua base de bronze</w:t>
      </w:r>
    </w:p>
    <w:p>
      <w:pPr>
        <w:pStyle w:val="ListBullet"/>
        <w:spacing w:line="240" w:lineRule="auto"/>
        <w:ind w:left="720"/>
      </w:pPr>
      <w:r>
        <w:rPr>
          <w:lang w:val="pt_PT" w:bidi="pt_PT"/>
        </w:rPr>
      </w:r>
      <w:r>
        <w:rPr>
          <w:lang w:val="pt_PT" w:bidi="pt_PT"/>
        </w:rPr>
        <w:t>as vestes belamente costuradas de Arão e seus filhos para usarem como sacerdotes</w:t>
      </w:r>
    </w:p>
    <w:p>
      <w:pPr>
        <w:pStyle w:val="ListBullet"/>
        <w:spacing w:line="240" w:lineRule="auto"/>
        <w:ind w:left="720"/>
      </w:pPr>
      <w:r>
        <w:rPr>
          <w:lang w:val="pt_PT" w:bidi="pt_PT"/>
        </w:rPr>
      </w:r>
      <w:r>
        <w:rPr>
          <w:lang w:val="pt_PT" w:bidi="pt_PT"/>
        </w:rPr>
        <w:t>o óleo da unção e o incenso perfumado para o Lugar Santo do tabernáculo</w:t>
      </w:r>
    </w:p>
    <w:p>
      <w:pPr/>
      <w:r>
        <w:rPr>
          <w:lang w:val="pt_PT" w:bidi="pt_PT"/>
        </w:rPr>
      </w:r>
      <w:r>
        <w:rPr>
          <w:lang w:val="pt_PT" w:bidi="pt_PT"/>
        </w:rPr>
        <w:t>Parem aqui e, em grupo, olhem para as imagens que vocês usaram em passagens anteriores para cada um desses itens, se necessário. Pause este áudio aqui.</w:t>
      </w:r>
    </w:p>
    <w:p>
      <w:pPr/>
      <w:r>
        <w:rPr>
          <w:lang w:val="pt_PT" w:bidi="pt_PT"/>
        </w:rPr>
      </w:r>
      <w:r>
        <w:rPr>
          <w:lang w:val="pt_PT" w:bidi="pt_PT"/>
        </w:rPr>
        <w:t>Em passagens anteriores, Yahweh deu instruções detalhadas sobre como fazer todos esses itens. Yahweh agora está repetindo-os para que Moisés se lembre claramente de cada um deles.</w:t>
      </w:r>
    </w:p>
    <w:p>
      <w:pPr/>
      <w:r>
        <w:rPr>
          <w:lang w:val="pt_PT" w:bidi="pt_PT"/>
        </w:rPr>
      </w:r>
      <w:r>
        <w:rPr>
          <w:lang w:val="pt_PT" w:bidi="pt_PT"/>
        </w:rPr>
        <w:t>Por último, Yahweh lembra a Moisés que os trabalhadores artísticos habilidosos entre os israelitas devem fazer cada um dos itens de adoração exatamente como Yahweh instruiu Moisés anteriormente. Yahweh diz isso para deixar claro que os artesãos devem seguir todas as instruções detalhadas que Yahweh deu a Moisés nas passagens anteriores.</w:t>
      </w:r>
    </w:p>
    <w:p>
      <w:pPr/>
      <w:r>
        <w:rPr>
          <w:lang w:val="pt_PT" w:bidi="pt_PT"/>
        </w:rPr>
      </w:r>
      <w:r>
        <w:rPr>
          <w:lang w:val="pt_PT" w:bidi="pt_PT"/>
        </w:rPr>
        <w:t>Parem aqui e discutam esta pergunta em grupo: Deem exemplos de regras especiais, ou instruções, para certas tarefas em sua cultura. Pause este áudio aqui.</w:t>
      </w:r>
    </w:p>
    <w:p>
      <w:pPr/>
      <w:r>
        <w:rPr>
          <w:lang w:val="pt_PT" w:bidi="pt_PT"/>
        </w:rPr>
      </w:r>
      <w:r>
        <w:rPr>
          <w:lang w:val="pt_PT" w:bidi="pt_PT"/>
        </w:rPr>
        <w:t>Esta passagem serve como um resumo de todas as instruções para fazer o tabernáculo e tudo o que há nele. Agora que Yahweh deu estas instruções, é apropriado que Ele agora nomeie os trabalhadores habilidosos e explique como Ele permitirá que eles façam este trabalho. A passagem também nos mostra que Yahweh queria que os israelitas o adorassem com objetos da mais alta qualidade. Yahweh escolhe especialmente Bezalel, um artesão habilidoso, e Yahweh enche Bezalel com o Espírito de Deus para que as coisas que Bezalel faz sejam perfeitas. Yahweh também escolhe especialmente Aoliabe para ajudar Bezalel, e Yahweh dá habilidades e capacidades especiais a todos os outros trabalhadores que farão os itens usados para adorar Yahweh. Yahweh queria que tudo no santuário fosse feito com as melhores habilidades e tivesse as qualidades mais agradáveis.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31.1–11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explica a Moisés que um homem com o nome Bezalel será responsável por construir os objetos de adoração no santuário.</w:t>
      </w:r>
    </w:p>
    <w:p>
      <w:pPr/>
      <w:r>
        <w:rPr>
          <w:lang w:val="pt_PT" w:bidi="pt_PT"/>
        </w:rPr>
      </w:r>
      <w:r>
        <w:rPr>
          <w:b/>
          <w:lang w:val="pt_PT" w:bidi="pt_PT"/>
        </w:rPr>
        <w:t>Na segunda cena:</w:t>
      </w:r>
      <w:r>
        <w:rPr>
          <w:lang w:val="pt_PT" w:bidi="pt_PT"/>
        </w:rPr>
        <w:t xml:space="preserve"> Yahweh explica a Moisés quem ajudará Bezalel na construção dos objetos de adoração no santuário.</w:t>
      </w:r>
    </w:p>
    <w:p>
      <w:pPr/>
      <w:r>
        <w:rPr>
          <w:lang w:val="pt_PT" w:bidi="pt_PT"/>
        </w:rPr>
      </w:r>
      <w:r>
        <w:rPr>
          <w:b/>
          <w:lang w:val="pt_PT" w:bidi="pt_PT"/>
        </w:rPr>
        <w:t>Na terceira cena:</w:t>
      </w:r>
      <w:r>
        <w:rPr>
          <w:lang w:val="pt_PT" w:bidi="pt_PT"/>
        </w:rPr>
        <w:t xml:space="preserve"> Yahweh continua falando com Moisés. Yahweh nomeia todos os objetos de adoração que o povo construirá.</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Aoliabe</w:t>
      </w:r>
    </w:p>
    <w:p>
      <w:pPr>
        <w:pStyle w:val="ListBullet"/>
        <w:spacing w:line="240" w:lineRule="auto"/>
        <w:ind w:left="720"/>
      </w:pPr>
      <w:r>
        <w:rPr>
          <w:lang w:val="pt_PT" w:bidi="pt_PT"/>
        </w:rPr>
      </w:r>
      <w:r>
        <w:rPr>
          <w:lang w:val="pt_PT" w:bidi="pt_PT"/>
        </w:rPr>
        <w:t>E os outros artesãos habilidosos dos israelitas</w:t>
      </w:r>
    </w:p>
    <w:p>
      <w:pPr/>
      <w:r>
        <w:rPr>
          <w:lang w:val="pt_PT" w:bidi="pt_PT"/>
        </w:rPr>
      </w:r>
      <w:r>
        <w:rPr>
          <w:lang w:val="pt_PT" w:bidi="pt_PT"/>
        </w:rPr>
        <w:t>Em grupo, prestem atenção às partes do cenário da passagem: Moisés está de pé no topo do monte Sinai, enquanto Arão e outros israelitas esperam o retorno dele na base da montanha. No topo da montanha, Yahweh está falando diretamente com Moisés. Isto está perto do fim das instruções de Yahweh a Moisés no monte Sinai. As coisas que Yahweh descreverá nesta passagem ainda não aconteceram: Yahweh está dizendo a Moisés o que Moisés fará, e o que Moisés dirá ao povo quando Moisés descer da montanha.</w:t>
      </w:r>
    </w:p>
    <w:p>
      <w:pPr/>
      <w:r>
        <w:rPr>
          <w:lang w:val="pt_PT" w:bidi="pt_PT"/>
        </w:rPr>
      </w:r>
      <w:r>
        <w:rPr>
          <w:lang w:val="pt_PT" w:bidi="pt_PT"/>
        </w:rPr>
        <w:t>Na primeira cena, Yahweh diz que Ele nomeou especialmente, ou chamou pelo nome, um homem chamado Bezalel. Yahweh explica que o pai de Bezalel tinha o nome Uri e seu avô tinha o nome Hur; Yahweh diz que esta família era da tribo de Judá, que era uma das doze tribos de Israel. Yahweh dá detalhes específicos sobre a família de Bezalel para destacar Bezalel. Yahweh faz isso para que Moisés não confunda o Bezalel a quem Yahweh se refere com qualquer outro homem chamado "Bezalel".</w:t>
      </w:r>
    </w:p>
    <w:p>
      <w:pPr/>
      <w:r>
        <w:rPr>
          <w:lang w:val="pt_PT" w:bidi="pt_PT"/>
        </w:rPr>
      </w:r>
      <w:r>
        <w:rPr>
          <w:lang w:val="pt_PT" w:bidi="pt_PT"/>
        </w:rPr>
        <w:t>Parem aqui e discutam em grupo como seu idioma identifica ou seleciona pessoas específicas. Que tipo de informações os falantes de seu idioma geralmente dão para fazer isso? Pause este áudio aqui.</w:t>
      </w:r>
    </w:p>
    <w:p>
      <w:pPr/>
      <w:r>
        <w:rPr>
          <w:lang w:val="pt_PT" w:bidi="pt_PT"/>
        </w:rPr>
      </w:r>
      <w:r>
        <w:rPr>
          <w:lang w:val="pt_PT" w:bidi="pt_PT"/>
        </w:rPr>
        <w:t>Yahweh diz que Ele encheu Bezalel do Espírito de Deus para que Bezalel possa fazer habilidosamente muitas coisas com as mãos. O Espírito de Deus é o que dá a Bezalel a sabedoria, a compreensão e as habilidades necessárias para realizar as instruções de Yahweh.</w:t>
      </w:r>
    </w:p>
    <w:p>
      <w:pPr/>
      <w:r>
        <w:rPr>
          <w:lang w:val="pt_PT" w:bidi="pt_PT"/>
        </w:rPr>
      </w:r>
      <w:r>
        <w:rPr>
          <w:lang w:val="pt_PT" w:bidi="pt_PT"/>
        </w:rPr>
        <w:t>Parem aqui e discutam em grupo como vocês descreverão e traduzirão ser cheios do Espírito de Deus. Pause este áudio aqui.</w:t>
      </w:r>
    </w:p>
    <w:p>
      <w:pPr/>
      <w:r>
        <w:rPr>
          <w:lang w:val="pt_PT" w:bidi="pt_PT"/>
        </w:rPr>
      </w:r>
      <w:r>
        <w:rPr>
          <w:lang w:val="pt_PT" w:bidi="pt_PT"/>
        </w:rPr>
        <w:t>Yahweh diz que Bezalel é um artesão talentoso, e que encher Bezalel com o Espírito de Deus dá a Bezalel habilidade, inteligência e conhecimento. A palavra no hebraico para "habilidade" se refere a saber como fazer um trabalho habilidosamente e bem. A palavra para "inteligência" no hebraico tem um significado semelhante, mas se refere a ter ideias criativas ou inteligentes. E a palavra para "conhecimento" significa saber algo intimamente ou muito bem. Bezalel usará estes para fazer coisas como colocar desenhos ou padrões artísticos em objetos feitos de ouro, prata e bronze; gravar ou esculpir coisas em pedras preciosas ou joias, e colocar as pedras preciosas ou joias em outros objetos; e fazer coisas com madeira.</w:t>
      </w:r>
    </w:p>
    <w:p>
      <w:pPr/>
      <w:r>
        <w:rPr>
          <w:lang w:val="pt_PT" w:bidi="pt_PT"/>
        </w:rPr>
      </w:r>
      <w:r>
        <w:rPr>
          <w:lang w:val="pt_PT" w:bidi="pt_PT"/>
        </w:rPr>
        <w:t>Parem aqui se necessário e, em grupo, olhem para uma imagem de um desenho artístico ou padrão feito em um objeto de metal, uma imagem de uma gravação esculpida em uma pedra preciosa e uma imagem de um item esculpido em madeira. Pause este áudio aqui.</w:t>
      </w:r>
    </w:p>
    <w:p>
      <w:pPr/>
      <w:r>
        <w:rPr>
          <w:lang w:val="pt_PT" w:bidi="pt_PT"/>
        </w:rPr>
      </w:r>
      <w:r>
        <w:rPr>
          <w:lang w:val="pt_PT" w:bidi="pt_PT"/>
        </w:rPr>
        <w:t>Na segunda cena, Yahweh ainda está falando com Moisés. Yahweh diz que ele nomeou um homem com o nome Aoliabe para ajudar Bezalel. Yahweh explica que Aoliabe é o filho de um homem com o nome Aisamaque; Yahweh diz que a família de Aoliabe é da tribo de Dã, outra das doze tribos de Israel. Yahweh diz por último que Ele deu habilidades especiais a todos os artesãos habilidosos dos israelitas, para que eles possam usar essas habilidades para fazer todos os objetos de adoração no santuário. Embora a passagem não diga isso diretamente, Yahweh provavelmente quer dizer que Bezalel será o artesão principal e liderará os outros trabalhadores; Aoliabe ajudará Bezalel a liderar os outros trabalhadores. Mas muitos trabalhadores habilidosos trabalharão juntos para fazer os objetos de adoração.</w:t>
      </w:r>
    </w:p>
    <w:p>
      <w:pPr/>
      <w:r>
        <w:rPr>
          <w:lang w:val="pt_PT" w:bidi="pt_PT"/>
        </w:rPr>
      </w:r>
      <w:r>
        <w:rPr>
          <w:lang w:val="pt_PT" w:bidi="pt_PT"/>
        </w:rPr>
        <w:t>Na terceira cena, Yahweh nomeia todos os objetos de adoração que os trabalhadores farão:</w:t>
      </w:r>
    </w:p>
    <w:p>
      <w:pPr>
        <w:pStyle w:val="ListBullet"/>
        <w:spacing w:line="240" w:lineRule="auto"/>
        <w:ind w:left="720"/>
      </w:pPr>
      <w:r>
        <w:rPr>
          <w:lang w:val="pt_PT" w:bidi="pt_PT"/>
        </w:rPr>
      </w:r>
      <w:r>
        <w:rPr>
          <w:lang w:val="pt_PT" w:bidi="pt_PT"/>
        </w:rPr>
        <w:t>o tabernáculo, ou Tenda do Encontro</w:t>
      </w:r>
    </w:p>
    <w:p>
      <w:pPr>
        <w:pStyle w:val="ListBullet"/>
        <w:spacing w:line="240" w:lineRule="auto"/>
        <w:ind w:left="720"/>
      </w:pPr>
      <w:r>
        <w:rPr>
          <w:lang w:val="pt_PT" w:bidi="pt_PT"/>
        </w:rPr>
      </w:r>
      <w:r>
        <w:rPr>
          <w:lang w:val="pt_PT" w:bidi="pt_PT"/>
        </w:rPr>
        <w:t>a arca da aliança, ou do Testemunho</w:t>
      </w:r>
    </w:p>
    <w:p>
      <w:pPr>
        <w:pStyle w:val="ListBullet"/>
        <w:spacing w:line="240" w:lineRule="auto"/>
        <w:ind w:left="720"/>
      </w:pPr>
      <w:r>
        <w:rPr>
          <w:lang w:val="pt_PT" w:bidi="pt_PT"/>
        </w:rPr>
      </w:r>
      <w:r>
        <w:rPr>
          <w:lang w:val="pt_PT" w:bidi="pt_PT"/>
        </w:rPr>
        <w:t>o propiciatório, ou cobertura da expiação</w:t>
      </w:r>
    </w:p>
    <w:p>
      <w:pPr>
        <w:pStyle w:val="ListBullet"/>
        <w:spacing w:line="240" w:lineRule="auto"/>
        <w:ind w:left="720"/>
      </w:pPr>
      <w:r>
        <w:rPr>
          <w:lang w:val="pt_PT" w:bidi="pt_PT"/>
        </w:rPr>
      </w:r>
      <w:r>
        <w:rPr>
          <w:lang w:val="pt_PT" w:bidi="pt_PT"/>
        </w:rPr>
        <w:t>todos os utensílios do tabernáculo</w:t>
      </w:r>
    </w:p>
    <w:p>
      <w:pPr>
        <w:pStyle w:val="ListBullet"/>
        <w:spacing w:line="240" w:lineRule="auto"/>
        <w:ind w:left="720"/>
      </w:pPr>
      <w:r>
        <w:rPr>
          <w:lang w:val="pt_PT" w:bidi="pt_PT"/>
        </w:rPr>
      </w:r>
      <w:r>
        <w:rPr>
          <w:lang w:val="pt_PT" w:bidi="pt_PT"/>
        </w:rPr>
        <w:t>a mesa e os utensílios da mesa</w:t>
      </w:r>
    </w:p>
    <w:p>
      <w:pPr>
        <w:pStyle w:val="ListBullet"/>
        <w:spacing w:line="240" w:lineRule="auto"/>
        <w:ind w:left="720"/>
      </w:pPr>
      <w:r>
        <w:rPr>
          <w:lang w:val="pt_PT" w:bidi="pt_PT"/>
        </w:rPr>
      </w:r>
      <w:r>
        <w:rPr>
          <w:lang w:val="pt_PT" w:bidi="pt_PT"/>
        </w:rPr>
        <w:t>o candelabro feito de ouro puro e os utensílios do candelabro</w:t>
      </w:r>
    </w:p>
    <w:p>
      <w:pPr>
        <w:pStyle w:val="ListBullet"/>
        <w:spacing w:line="240" w:lineRule="auto"/>
        <w:ind w:left="720"/>
      </w:pPr>
      <w:r>
        <w:rPr>
          <w:lang w:val="pt_PT" w:bidi="pt_PT"/>
        </w:rPr>
      </w:r>
      <w:r>
        <w:rPr>
          <w:lang w:val="pt_PT" w:bidi="pt_PT"/>
        </w:rPr>
        <w:t>o altar do incenso</w:t>
      </w:r>
    </w:p>
    <w:p>
      <w:pPr>
        <w:pStyle w:val="ListBullet"/>
        <w:spacing w:line="240" w:lineRule="auto"/>
        <w:ind w:left="720"/>
      </w:pPr>
      <w:r>
        <w:rPr>
          <w:lang w:val="pt_PT" w:bidi="pt_PT"/>
        </w:rPr>
      </w:r>
      <w:r>
        <w:rPr>
          <w:lang w:val="pt_PT" w:bidi="pt_PT"/>
        </w:rPr>
        <w:t>o altar dos holocaustos e os utensílios do altar dos holocaustos</w:t>
      </w:r>
    </w:p>
    <w:p>
      <w:pPr>
        <w:pStyle w:val="ListBullet"/>
        <w:spacing w:line="240" w:lineRule="auto"/>
        <w:ind w:left="720"/>
      </w:pPr>
      <w:r>
        <w:rPr>
          <w:lang w:val="pt_PT" w:bidi="pt_PT"/>
        </w:rPr>
      </w:r>
      <w:r>
        <w:rPr>
          <w:lang w:val="pt_PT" w:bidi="pt_PT"/>
        </w:rPr>
        <w:t>a bacia de bronze e sua base de bronze</w:t>
      </w:r>
    </w:p>
    <w:p>
      <w:pPr>
        <w:pStyle w:val="ListBullet"/>
        <w:spacing w:line="240" w:lineRule="auto"/>
        <w:ind w:left="720"/>
      </w:pPr>
      <w:r>
        <w:rPr>
          <w:lang w:val="pt_PT" w:bidi="pt_PT"/>
        </w:rPr>
      </w:r>
      <w:r>
        <w:rPr>
          <w:lang w:val="pt_PT" w:bidi="pt_PT"/>
        </w:rPr>
        <w:t>as vestes belamente costuradas de Arão e seus filhos para usarem como sacerdotes</w:t>
      </w:r>
    </w:p>
    <w:p>
      <w:pPr>
        <w:pStyle w:val="ListBullet"/>
        <w:spacing w:line="240" w:lineRule="auto"/>
        <w:ind w:left="720"/>
      </w:pPr>
      <w:r>
        <w:rPr>
          <w:lang w:val="pt_PT" w:bidi="pt_PT"/>
        </w:rPr>
      </w:r>
      <w:r>
        <w:rPr>
          <w:lang w:val="pt_PT" w:bidi="pt_PT"/>
        </w:rPr>
        <w:t>o óleo da unção e o incenso perfumado para o Lugar Santo do tabernáculo</w:t>
      </w:r>
    </w:p>
    <w:p>
      <w:pPr/>
      <w:r>
        <w:rPr>
          <w:lang w:val="pt_PT" w:bidi="pt_PT"/>
        </w:rPr>
      </w:r>
      <w:r>
        <w:rPr>
          <w:lang w:val="pt_PT" w:bidi="pt_PT"/>
        </w:rPr>
        <w:t>Parem aqui e, em grupo, olhem para as imagens que vocês usaram em passagens anteriores para cada um desses itens. Lembrem uns aos outros dos nomes que vocês escolheram para chamar cada um desses itens. Pause este áudio aqui.</w:t>
      </w:r>
    </w:p>
    <w:p>
      <w:pPr/>
      <w:r>
        <w:rPr>
          <w:lang w:val="pt_PT" w:bidi="pt_PT"/>
        </w:rPr>
      </w:r>
      <w:r>
        <w:rPr>
          <w:lang w:val="pt_PT" w:bidi="pt_PT"/>
        </w:rPr>
        <w:t>Por fim, Yahweh lembra a Moisés que os israelitas devem fazer tudo exatamente como Yahweh tem ordenado. Isso se refere às passagens anteriores, nas quais Yahweh deu instruções detalhadas sobre como fazer todas essas coisas. Yahweh agora está lembrando Moisés de que os israelitas devem seguir todas essas instruções detalhadas.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31.1–11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Aoliabe</w:t>
      </w:r>
    </w:p>
    <w:p>
      <w:pPr>
        <w:pStyle w:val="ListBullet"/>
        <w:spacing w:line="240" w:lineRule="auto"/>
        <w:ind w:left="720"/>
      </w:pPr>
      <w:r>
        <w:rPr>
          <w:lang w:val="pt_PT" w:bidi="pt_PT"/>
        </w:rPr>
      </w:r>
      <w:r>
        <w:rPr>
          <w:lang w:val="pt_PT" w:bidi="pt_PT"/>
        </w:rPr>
        <w:t>E os outros artesãos habilidosos dos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Yahweh e Moisés ainda estão no monte Sinai, e Yahweh disse a Moisés que Ele nomeou especialmente Bezalel e encheu Bezalel do Espírito de Deus para que possa fazer perfeitamente todos os objetos de adoração que Yahweh ordenou que os israelitas fizessem.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"Estou cheia de alegria e entusiasmo por ter sido escolhida por Yahweh", ou "Estou animada por fazer tudo da maneira como Yahweh quer que seja feito, porque sei que isso honrará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Yahweh diz que ele nomeou um homem com o nome Aoliabe para ajudar Bezalel.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Aoliabe: “O que você está sentindo ou pensando?”. A pessoa pode responder coisas como: "Como Bezalel, sinto-me honrada por Yahweh ter me escolhido para esta tarefa", ou "Quero fazer tudo o que puder para ajudar Bezalel, porque é isso o que Yahweh quer de mim".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em seguida diz que Ele deu habilidades especiais a todos os artesãos habilidosos dos israelitas. Yahweh diz que esses trabalhadores usarão essas habilidades para fazer todos os objetos de adoração no santuário.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outros trabalhadores habilidosos: “O que vocês estão pensando ou sentindo?”. A pessoa pode responder coisas como: "Estou animada por Yahweh ter me escolhido, porque posso ajudar a tornar nossa adoração a Yahweh perfeita e excelente", ou "Me dá alegria usar meus talentos e habilidades para os propósitos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Yahweh nomeia cada objeto que os trabalhadores farão. Ele nomeia os seguintes objetos:</w:t>
      </w:r>
    </w:p>
    <w:p>
      <w:pPr>
        <w:pStyle w:val="ListBullet"/>
        <w:spacing w:line="240" w:lineRule="auto"/>
        <w:ind w:left="720"/>
      </w:pPr>
      <w:r>
        <w:rPr>
          <w:lang w:val="pt_PT" w:bidi="pt_PT"/>
        </w:rPr>
      </w:r>
      <w:r>
        <w:rPr>
          <w:lang w:val="pt_PT" w:bidi="pt_PT"/>
        </w:rPr>
        <w:t>o tabernáculo, ou Tenda do Encontro</w:t>
      </w:r>
    </w:p>
    <w:p>
      <w:pPr>
        <w:pStyle w:val="ListBullet"/>
        <w:spacing w:line="240" w:lineRule="auto"/>
        <w:ind w:left="720"/>
      </w:pPr>
      <w:r>
        <w:rPr>
          <w:lang w:val="pt_PT" w:bidi="pt_PT"/>
        </w:rPr>
      </w:r>
      <w:r>
        <w:rPr>
          <w:lang w:val="pt_PT" w:bidi="pt_PT"/>
        </w:rPr>
        <w:t>a arca da aliança, ou do Testemunho</w:t>
      </w:r>
    </w:p>
    <w:p>
      <w:pPr>
        <w:pStyle w:val="ListBullet"/>
        <w:spacing w:line="240" w:lineRule="auto"/>
        <w:ind w:left="720"/>
      </w:pPr>
      <w:r>
        <w:rPr>
          <w:lang w:val="pt_PT" w:bidi="pt_PT"/>
        </w:rPr>
      </w:r>
      <w:r>
        <w:rPr>
          <w:lang w:val="pt_PT" w:bidi="pt_PT"/>
        </w:rPr>
        <w:t>o propiciatório, ou cobertura da expiação</w:t>
      </w:r>
    </w:p>
    <w:p>
      <w:pPr>
        <w:pStyle w:val="ListBullet"/>
        <w:spacing w:line="240" w:lineRule="auto"/>
        <w:ind w:left="720"/>
      </w:pPr>
      <w:r>
        <w:rPr>
          <w:lang w:val="pt_PT" w:bidi="pt_PT"/>
        </w:rPr>
      </w:r>
      <w:r>
        <w:rPr>
          <w:lang w:val="pt_PT" w:bidi="pt_PT"/>
        </w:rPr>
        <w:t>todos os utensílios do tabernáculo</w:t>
      </w:r>
    </w:p>
    <w:p>
      <w:pPr>
        <w:pStyle w:val="ListBullet"/>
        <w:spacing w:line="240" w:lineRule="auto"/>
        <w:ind w:left="720"/>
      </w:pPr>
      <w:r>
        <w:rPr>
          <w:lang w:val="pt_PT" w:bidi="pt_PT"/>
        </w:rPr>
      </w:r>
      <w:r>
        <w:rPr>
          <w:lang w:val="pt_PT" w:bidi="pt_PT"/>
        </w:rPr>
        <w:t>a mesa e os utensílios da mesa</w:t>
      </w:r>
    </w:p>
    <w:p>
      <w:pPr>
        <w:pStyle w:val="ListBullet"/>
        <w:spacing w:line="240" w:lineRule="auto"/>
        <w:ind w:left="720"/>
      </w:pPr>
      <w:r>
        <w:rPr>
          <w:lang w:val="pt_PT" w:bidi="pt_PT"/>
        </w:rPr>
      </w:r>
      <w:r>
        <w:rPr>
          <w:lang w:val="pt_PT" w:bidi="pt_PT"/>
        </w:rPr>
        <w:t>o candelabro feito de ouro puro e os utensílios do candelabro</w:t>
      </w:r>
    </w:p>
    <w:p>
      <w:pPr>
        <w:pStyle w:val="ListBullet"/>
        <w:spacing w:line="240" w:lineRule="auto"/>
        <w:ind w:left="720"/>
      </w:pPr>
      <w:r>
        <w:rPr>
          <w:lang w:val="pt_PT" w:bidi="pt_PT"/>
        </w:rPr>
      </w:r>
      <w:r>
        <w:rPr>
          <w:lang w:val="pt_PT" w:bidi="pt_PT"/>
        </w:rPr>
        <w:t>o altar do incenso</w:t>
      </w:r>
    </w:p>
    <w:p>
      <w:pPr>
        <w:pStyle w:val="ListBullet"/>
        <w:spacing w:line="240" w:lineRule="auto"/>
        <w:ind w:left="720"/>
      </w:pPr>
      <w:r>
        <w:rPr>
          <w:lang w:val="pt_PT" w:bidi="pt_PT"/>
        </w:rPr>
      </w:r>
      <w:r>
        <w:rPr>
          <w:lang w:val="pt_PT" w:bidi="pt_PT"/>
        </w:rPr>
        <w:t>o altar dos holocaustos e os utensílios do altar dos holocaustos</w:t>
      </w:r>
    </w:p>
    <w:p>
      <w:pPr>
        <w:pStyle w:val="ListBullet"/>
        <w:spacing w:line="240" w:lineRule="auto"/>
        <w:ind w:left="720"/>
      </w:pPr>
      <w:r>
        <w:rPr>
          <w:lang w:val="pt_PT" w:bidi="pt_PT"/>
        </w:rPr>
      </w:r>
      <w:r>
        <w:rPr>
          <w:lang w:val="pt_PT" w:bidi="pt_PT"/>
        </w:rPr>
        <w:t>a bacia de bronze e sua base de bronze</w:t>
      </w:r>
    </w:p>
    <w:p>
      <w:pPr>
        <w:pStyle w:val="ListBullet"/>
        <w:spacing w:line="240" w:lineRule="auto"/>
        <w:ind w:left="720"/>
      </w:pPr>
      <w:r>
        <w:rPr>
          <w:lang w:val="pt_PT" w:bidi="pt_PT"/>
        </w:rPr>
      </w:r>
      <w:r>
        <w:rPr>
          <w:lang w:val="pt_PT" w:bidi="pt_PT"/>
        </w:rPr>
        <w:t>as vestes belamente costuradas de Arão e seus filhos para usarem como sacerdotes</w:t>
      </w:r>
    </w:p>
    <w:p>
      <w:pPr>
        <w:pStyle w:val="ListBullet"/>
        <w:spacing w:line="240" w:lineRule="auto"/>
        <w:ind w:left="720"/>
      </w:pPr>
      <w:r>
        <w:rPr>
          <w:lang w:val="pt_PT" w:bidi="pt_PT"/>
        </w:rPr>
      </w:r>
      <w:r>
        <w:rPr>
          <w:lang w:val="pt_PT" w:bidi="pt_PT"/>
        </w:rPr>
        <w:t>o óleo da unção e o incenso perfumado para o Lugar Santo do tabernáculo</w:t>
      </w:r>
    </w:p>
    <w:p>
      <w:pPr/>
      <w:r>
        <w:rPr>
          <w:lang w:val="pt_PT" w:bidi="pt_PT"/>
        </w:rPr>
      </w:r>
      <w:r>
        <w:rPr>
          <w:lang w:val="pt_PT" w:bidi="pt_PT"/>
        </w:rPr>
        <w:t>Por fim, Yahweh lembra a Moisés que os israelitas devem fazer tudo exatamente como Yahweh lhes ordenou. Isso significa que os israelitas devem seguir todas as instruções detalhadas que Yahweh deu a Moisés sobre esses objetos em passagens anteriores.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"Quero que os israelitas se lembrem de que não permitirei que eles mudem nenhuma das minhas instruções, porque apenas eu sei a melhor maneira de meu povo me adorar. É por isso que eles devem fazer tudo exatamente como eu lhes disse", ou "Isso me dá grande alegria por ter compartilhado minha criatividade e habilidades especiais com esses trabalhadores para que eles sejam artistas criando as coisas que eu os instruí a fazer".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31.1–11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fala com Moisés no topo do monte Sinai. Yahweh é o nome pessoal de Deus que Ele revelou especialmente aos israelitas. Consultem o Glossário Mestre para mais informações sobre </w:t>
      </w:r>
      <w:r>
        <w:rPr>
          <w:b/>
          <w:lang w:val="pt_PT" w:bidi="pt_PT"/>
        </w:rPr>
        <w:t>Yahweh</w:t>
      </w:r>
      <w:r>
        <w:rPr>
          <w:lang w:val="pt_PT" w:bidi="pt_PT"/>
        </w:rPr>
        <w:t xml:space="preserve">. Yahweh diz que Ele escolheu especialmente um homem chamado Bezalel, que é o </w:t>
      </w:r>
      <w:r>
        <w:rPr>
          <w:b/>
          <w:lang w:val="pt_PT" w:bidi="pt_PT"/>
        </w:rPr>
        <w:t>filho</w:t>
      </w:r>
      <w:r>
        <w:rPr>
          <w:lang w:val="pt_PT" w:bidi="pt_PT"/>
        </w:rPr>
        <w:t xml:space="preserve"> de um homem chamado Uri e o neto de um homem chamado Hur. Algumas traduções dizem que Yahweh "chamou Bezalel pelo nome", o que significa a mesma coisa que dizer que Ele escolheu ou nomeou Bezalel. Yahweh diz que Bezalel era da tribo de Judá. Usem a mesma palavra ou frase para </w:t>
      </w:r>
      <w:r>
        <w:rPr>
          <w:b/>
          <w:lang w:val="pt_PT" w:bidi="pt_PT"/>
        </w:rPr>
        <w:t>tribo</w:t>
      </w:r>
      <w:r>
        <w:rPr>
          <w:lang w:val="pt_PT" w:bidi="pt_PT"/>
        </w:rPr>
        <w:t xml:space="preserve"> que vocês usaram em passagens anteriores, e procurem por </w:t>
      </w:r>
      <w:r>
        <w:rPr>
          <w:b/>
          <w:lang w:val="pt_PT" w:bidi="pt_PT"/>
        </w:rPr>
        <w:t>israelitas</w:t>
      </w:r>
      <w:r>
        <w:rPr>
          <w:lang w:val="pt_PT" w:bidi="pt_PT"/>
        </w:rPr>
        <w:t xml:space="preserve"> no Glossário Mestre para mais informações.</w:t>
      </w:r>
    </w:p>
    <w:p>
      <w:pPr/>
      <w:r>
        <w:rPr>
          <w:lang w:val="pt_PT" w:bidi="pt_PT"/>
        </w:rPr>
      </w:r>
      <w:r>
        <w:rPr>
          <w:lang w:val="pt_PT" w:bidi="pt_PT"/>
        </w:rPr>
        <w:t xml:space="preserve">Yahweh diz que Ele encheu Bezalel com o Espírito de </w:t>
      </w:r>
      <w:r>
        <w:rPr>
          <w:b/>
          <w:lang w:val="pt_PT" w:bidi="pt_PT"/>
        </w:rPr>
        <w:t>Deus</w:t>
      </w:r>
      <w:r>
        <w:rPr>
          <w:lang w:val="pt_PT" w:bidi="pt_PT"/>
        </w:rPr>
        <w:t>. Ser cheio do Espírito de Deus se refere a um poder que vem de Yahweh; aqui dá a Bezalel conhecimento, habilidade e destreza. Yahweh diz que Bezalel pode usar o conhecimento, a habilidade e a destreza do Espírito de Deus para fazer todos os tipos de artesanato, ou objetos, feitos à mão.</w:t>
      </w:r>
    </w:p>
    <w:p>
      <w:pPr/>
      <w:r>
        <w:rPr>
          <w:lang w:val="pt_PT" w:bidi="pt_PT"/>
        </w:rPr>
      </w:r>
      <w:r>
        <w:rPr>
          <w:lang w:val="pt_PT" w:bidi="pt_PT"/>
        </w:rPr>
        <w:t xml:space="preserve">Parem aqui e discutam em grupo qual palavra ou frase vocês usarão para o </w:t>
      </w:r>
      <w:r>
        <w:rPr>
          <w:b/>
          <w:lang w:val="pt_PT" w:bidi="pt_PT"/>
        </w:rPr>
        <w:t>Espírito de Deus</w:t>
      </w:r>
      <w:r>
        <w:rPr>
          <w:lang w:val="pt_PT" w:bidi="pt_PT"/>
        </w:rPr>
        <w:t xml:space="preserve">. Lembrem-se de que esta frase consiste apenas na palavra normal para Deus e na palavra normal para espírito: as pessoas não traduzem esta frase da mesma maneira que traduzem "Espírito Santo" no Novo Testamento. No entanto, embora a frase "espírito de Deus" seja o termo geral para o espírito de Deus, vocês podem consultar </w:t>
      </w:r>
      <w:r>
        <w:rPr>
          <w:b/>
          <w:lang w:val="pt_PT" w:bidi="pt_PT"/>
        </w:rPr>
        <w:t>Espírito Santo</w:t>
      </w:r>
      <w:r>
        <w:rPr>
          <w:lang w:val="pt_PT" w:bidi="pt_PT"/>
        </w:rPr>
        <w:t xml:space="preserve"> no Glossário Mestre para ouvir mais sobre o trabalho do Espírito de Deus no Antigo Testamento. Pause este áudio aqui.</w:t>
      </w:r>
    </w:p>
    <w:p>
      <w:pPr/>
      <w:r>
        <w:rPr>
          <w:lang w:val="pt_PT" w:bidi="pt_PT"/>
        </w:rPr>
      </w:r>
      <w:r>
        <w:rPr>
          <w:lang w:val="pt_PT" w:bidi="pt_PT"/>
        </w:rPr>
        <w:t xml:space="preserve">Yahweh também diz que Ele escolheu um homem chamado Aoliabe da tribo de Dã para ajudar Bezalel. Yahweh diz ainda que Ele deu uma capacidade especial a todos os </w:t>
      </w:r>
      <w:r>
        <w:rPr>
          <w:b/>
          <w:lang w:val="pt_PT" w:bidi="pt_PT"/>
        </w:rPr>
        <w:t>artesãos</w:t>
      </w:r>
      <w:r>
        <w:rPr>
          <w:lang w:val="pt_PT" w:bidi="pt_PT"/>
        </w:rPr>
        <w:t xml:space="preserve"> habilidosos entre os israelitas. Usem a mesma palavra para traduzir artesãos habilidosos que vocês usaram anteriormente.</w:t>
      </w:r>
    </w:p>
    <w:p>
      <w:pPr/>
      <w:r>
        <w:rPr>
          <w:lang w:val="pt_PT" w:bidi="pt_PT"/>
        </w:rPr>
      </w:r>
      <w:r>
        <w:rPr>
          <w:lang w:val="pt_PT" w:bidi="pt_PT"/>
        </w:rPr>
        <w:t xml:space="preserve">Yahweh diz que Ele deu esta capacidade especial aos artesãos habilidosos para que eles possam fazer todos os objetos para </w:t>
      </w:r>
      <w:r>
        <w:rPr>
          <w:b/>
          <w:lang w:val="pt_PT" w:bidi="pt_PT"/>
        </w:rPr>
        <w:t>adoração</w:t>
      </w:r>
      <w:r>
        <w:rPr>
          <w:lang w:val="pt_PT" w:bidi="pt_PT"/>
        </w:rPr>
        <w:t xml:space="preserve"> no </w:t>
      </w:r>
      <w:r>
        <w:rPr>
          <w:b/>
          <w:lang w:val="pt_PT" w:bidi="pt_PT"/>
        </w:rPr>
        <w:t>santuário</w:t>
      </w:r>
      <w:r>
        <w:rPr>
          <w:lang w:val="pt_PT" w:bidi="pt_PT"/>
        </w:rPr>
        <w:t>. Estes são os objetos que Yahweh disse a Moisés para fazer em passagens anteriores. Yahweh nomeia todos os objetos novamente. Usem a mesma palavra ou frase para cada uma dessas palavras ou frases que vocês usaram em passagens anteriores:</w:t>
      </w:r>
    </w:p>
    <w:p>
      <w:pPr>
        <w:pStyle w:val="ListBullet"/>
        <w:spacing w:line="240" w:lineRule="auto"/>
        <w:ind w:left="720"/>
      </w:pPr>
      <w:r>
        <w:rPr>
          <w:lang w:val="pt_PT" w:bidi="pt_PT"/>
        </w:rPr>
      </w:r>
      <w:r>
        <w:rPr>
          <w:lang w:val="pt_PT" w:bidi="pt_PT"/>
        </w:rPr>
        <w:t xml:space="preserve">o </w:t>
      </w:r>
      <w:r>
        <w:rPr>
          <w:b/>
          <w:lang w:val="pt_PT" w:bidi="pt_PT"/>
        </w:rPr>
        <w:t>tabernáculo</w:t>
      </w:r>
      <w:r>
        <w:rPr>
          <w:lang w:val="pt_PT" w:bidi="pt_PT"/>
        </w:rPr>
        <w:t xml:space="preserve">, ou Tenda do Encontro: consultem </w:t>
      </w:r>
      <w:r>
        <w:rPr>
          <w:b/>
          <w:lang w:val="pt_PT" w:bidi="pt_PT"/>
        </w:rPr>
        <w:t>tabernáculo</w:t>
      </w:r>
      <w:r>
        <w:rPr>
          <w:lang w:val="pt_PT" w:bidi="pt_PT"/>
        </w:rPr>
        <w:t xml:space="preserve"> no Glossário Mestre para mais informações sobre esta palavra</w:t>
      </w:r>
    </w:p>
    <w:p>
      <w:pPr>
        <w:pStyle w:val="ListBullet"/>
        <w:spacing w:line="240" w:lineRule="auto"/>
        <w:ind w:left="720"/>
      </w:pPr>
      <w:r>
        <w:rPr>
          <w:lang w:val="pt_PT" w:bidi="pt_PT"/>
        </w:rPr>
      </w:r>
      <w:r>
        <w:rPr>
          <w:lang w:val="pt_PT" w:bidi="pt_PT"/>
        </w:rPr>
        <w:t xml:space="preserve">a </w:t>
      </w:r>
      <w:r>
        <w:rPr>
          <w:b/>
          <w:lang w:val="pt_PT" w:bidi="pt_PT"/>
        </w:rPr>
        <w:t>arca da aliança</w:t>
      </w:r>
      <w:r>
        <w:rPr>
          <w:lang w:val="pt_PT" w:bidi="pt_PT"/>
        </w:rPr>
        <w:t xml:space="preserve">, ou do testemunho: consultem </w:t>
      </w:r>
      <w:r>
        <w:rPr>
          <w:b/>
          <w:lang w:val="pt_PT" w:bidi="pt_PT"/>
        </w:rPr>
        <w:t>arca da aliança</w:t>
      </w:r>
      <w:r>
        <w:rPr>
          <w:lang w:val="pt_PT" w:bidi="pt_PT"/>
        </w:rPr>
        <w:t xml:space="preserve"> no Glossário Mestre para mais informações sobre esta palavra</w:t>
      </w:r>
    </w:p>
    <w:p>
      <w:pPr>
        <w:pStyle w:val="ListBullet"/>
        <w:spacing w:line="240" w:lineRule="auto"/>
        <w:ind w:left="720"/>
      </w:pPr>
      <w:r>
        <w:rPr>
          <w:lang w:val="pt_PT" w:bidi="pt_PT"/>
        </w:rPr>
      </w:r>
      <w:r>
        <w:rPr>
          <w:lang w:val="pt_PT" w:bidi="pt_PT"/>
        </w:rPr>
        <w:t xml:space="preserve">o </w:t>
      </w:r>
      <w:r>
        <w:rPr>
          <w:b/>
          <w:lang w:val="pt_PT" w:bidi="pt_PT"/>
        </w:rPr>
        <w:t>propiciatório</w:t>
      </w:r>
      <w:r>
        <w:rPr>
          <w:lang w:val="pt_PT" w:bidi="pt_PT"/>
        </w:rPr>
        <w:t xml:space="preserve">, ou cobertura da </w:t>
      </w:r>
      <w:r>
        <w:rPr>
          <w:b/>
          <w:lang w:val="pt_PT" w:bidi="pt_PT"/>
        </w:rPr>
        <w:t>expiação</w:t>
      </w:r>
    </w:p>
    <w:p>
      <w:pPr>
        <w:pStyle w:val="ListBullet"/>
        <w:spacing w:line="240" w:lineRule="auto"/>
        <w:ind w:left="720"/>
      </w:pPr>
      <w:r>
        <w:rPr>
          <w:lang w:val="pt_PT" w:bidi="pt_PT"/>
        </w:rPr>
      </w:r>
      <w:r>
        <w:rPr>
          <w:lang w:val="pt_PT" w:bidi="pt_PT"/>
        </w:rPr>
        <w:t>todos os utensílios do tabernáculo</w:t>
      </w:r>
    </w:p>
    <w:p>
      <w:pPr>
        <w:pStyle w:val="ListBullet"/>
        <w:spacing w:line="240" w:lineRule="auto"/>
        <w:ind w:left="720"/>
      </w:pPr>
      <w:r>
        <w:rPr>
          <w:lang w:val="pt_PT" w:bidi="pt_PT"/>
        </w:rPr>
      </w:r>
      <w:r>
        <w:rPr>
          <w:lang w:val="pt_PT" w:bidi="pt_PT"/>
        </w:rPr>
        <w:t>a mesa e os utensílios da mesa</w:t>
      </w:r>
    </w:p>
    <w:p>
      <w:pPr>
        <w:pStyle w:val="ListBullet"/>
        <w:spacing w:line="240" w:lineRule="auto"/>
        <w:ind w:left="720"/>
      </w:pPr>
      <w:r>
        <w:rPr>
          <w:lang w:val="pt_PT" w:bidi="pt_PT"/>
        </w:rPr>
      </w:r>
      <w:r>
        <w:rPr>
          <w:lang w:val="pt_PT" w:bidi="pt_PT"/>
        </w:rPr>
        <w:t>o candelabro feito de ouro puro e os utensílios do candelabro</w:t>
      </w:r>
    </w:p>
    <w:p>
      <w:pPr>
        <w:pStyle w:val="ListBullet"/>
        <w:spacing w:line="240" w:lineRule="auto"/>
        <w:ind w:left="720"/>
      </w:pPr>
      <w:r>
        <w:rPr>
          <w:lang w:val="pt_PT" w:bidi="pt_PT"/>
        </w:rPr>
      </w:r>
      <w:r>
        <w:rPr>
          <w:lang w:val="pt_PT" w:bidi="pt_PT"/>
        </w:rPr>
        <w:t xml:space="preserve">o </w:t>
      </w:r>
      <w:r>
        <w:rPr>
          <w:b/>
          <w:lang w:val="pt_PT" w:bidi="pt_PT"/>
        </w:rPr>
        <w:t>altar</w:t>
      </w:r>
      <w:r>
        <w:rPr>
          <w:lang w:val="pt_PT" w:bidi="pt_PT"/>
        </w:rPr>
        <w:t xml:space="preserve"> do incenso: consultem o </w:t>
      </w:r>
      <w:r>
        <w:rPr>
          <w:b/>
          <w:lang w:val="pt_PT" w:bidi="pt_PT"/>
        </w:rPr>
        <w:t>altar</w:t>
      </w:r>
      <w:r>
        <w:rPr>
          <w:lang w:val="pt_PT" w:bidi="pt_PT"/>
        </w:rPr>
        <w:t xml:space="preserve"> no Glossário Mestre para mais informações sobre esta palavra</w:t>
      </w:r>
    </w:p>
    <w:p>
      <w:pPr>
        <w:pStyle w:val="ListBullet"/>
        <w:spacing w:line="240" w:lineRule="auto"/>
        <w:ind w:left="720"/>
      </w:pPr>
      <w:r>
        <w:rPr>
          <w:lang w:val="pt_PT" w:bidi="pt_PT"/>
        </w:rPr>
      </w:r>
      <w:r>
        <w:rPr>
          <w:lang w:val="pt_PT" w:bidi="pt_PT"/>
        </w:rPr>
        <w:t xml:space="preserve">o altar de </w:t>
      </w:r>
      <w:r>
        <w:rPr>
          <w:b/>
          <w:lang w:val="pt_PT" w:bidi="pt_PT"/>
        </w:rPr>
        <w:t>holocaustos</w:t>
      </w:r>
      <w:r>
        <w:rPr>
          <w:lang w:val="pt_PT" w:bidi="pt_PT"/>
        </w:rPr>
        <w:t xml:space="preserve"> e os utensílios do altar de holocausto: consultem </w:t>
      </w:r>
      <w:r>
        <w:rPr>
          <w:b/>
          <w:lang w:val="pt_PT" w:bidi="pt_PT"/>
        </w:rPr>
        <w:t>holocausto</w:t>
      </w:r>
      <w:r>
        <w:rPr>
          <w:lang w:val="pt_PT" w:bidi="pt_PT"/>
        </w:rPr>
        <w:t xml:space="preserve"> no Glossário Mestre para mais informações sobre esta palavra</w:t>
      </w:r>
    </w:p>
    <w:p>
      <w:pPr>
        <w:pStyle w:val="ListBullet"/>
        <w:spacing w:line="240" w:lineRule="auto"/>
        <w:ind w:left="720"/>
      </w:pPr>
      <w:r>
        <w:rPr>
          <w:lang w:val="pt_PT" w:bidi="pt_PT"/>
        </w:rPr>
      </w:r>
      <w:r>
        <w:rPr>
          <w:lang w:val="pt_PT" w:bidi="pt_PT"/>
        </w:rPr>
        <w:t xml:space="preserve">a bacia de </w:t>
      </w:r>
      <w:r>
        <w:rPr>
          <w:b/>
          <w:lang w:val="pt_PT" w:bidi="pt_PT"/>
        </w:rPr>
        <w:t>bronze</w:t>
      </w:r>
      <w:r>
        <w:rPr>
          <w:lang w:val="pt_PT" w:bidi="pt_PT"/>
        </w:rPr>
        <w:t xml:space="preserve"> e sua base de bronze: consultem a palavra </w:t>
      </w:r>
      <w:r>
        <w:rPr>
          <w:b/>
          <w:lang w:val="pt_PT" w:bidi="pt_PT"/>
        </w:rPr>
        <w:t>bronze</w:t>
      </w:r>
      <w:r>
        <w:rPr>
          <w:lang w:val="pt_PT" w:bidi="pt_PT"/>
        </w:rPr>
        <w:t xml:space="preserve"> no Glossário Mestre para mais informações sobre esta palavra</w:t>
      </w:r>
    </w:p>
    <w:p>
      <w:pPr>
        <w:pStyle w:val="ListBullet"/>
        <w:spacing w:line="240" w:lineRule="auto"/>
        <w:ind w:left="720"/>
      </w:pPr>
      <w:r>
        <w:rPr>
          <w:lang w:val="pt_PT" w:bidi="pt_PT"/>
        </w:rPr>
      </w:r>
      <w:r>
        <w:rPr>
          <w:lang w:val="pt_PT" w:bidi="pt_PT"/>
        </w:rPr>
        <w:t xml:space="preserve">as vestes belamente costuradas de Arão e seus filhos para usarem como </w:t>
      </w:r>
      <w:r>
        <w:rPr>
          <w:b/>
          <w:lang w:val="pt_PT" w:bidi="pt_PT"/>
        </w:rPr>
        <w:t>sacerdotes</w:t>
      </w:r>
      <w:r>
        <w:rPr>
          <w:lang w:val="pt_PT" w:bidi="pt_PT"/>
        </w:rPr>
        <w:t xml:space="preserve">: consultem </w:t>
      </w:r>
      <w:r>
        <w:rPr>
          <w:b/>
          <w:lang w:val="pt_PT" w:bidi="pt_PT"/>
        </w:rPr>
        <w:t>sacerdote</w:t>
      </w:r>
      <w:r>
        <w:rPr>
          <w:lang w:val="pt_PT" w:bidi="pt_PT"/>
        </w:rPr>
        <w:t xml:space="preserve"> no Glossário Mestre para mais informações sobre esta palavra</w:t>
      </w:r>
    </w:p>
    <w:p>
      <w:pPr>
        <w:pStyle w:val="ListBullet"/>
        <w:spacing w:line="240" w:lineRule="auto"/>
        <w:ind w:left="720"/>
      </w:pPr>
      <w:r>
        <w:rPr>
          <w:lang w:val="pt_PT" w:bidi="pt_PT"/>
        </w:rPr>
      </w:r>
      <w:r>
        <w:rPr>
          <w:lang w:val="pt_PT" w:bidi="pt_PT"/>
        </w:rPr>
        <w:t xml:space="preserve">o óleo da </w:t>
      </w:r>
      <w:r>
        <w:rPr>
          <w:b/>
          <w:lang w:val="pt_PT" w:bidi="pt_PT"/>
        </w:rPr>
        <w:t>unção</w:t>
      </w:r>
      <w:r>
        <w:rPr>
          <w:lang w:val="pt_PT" w:bidi="pt_PT"/>
        </w:rPr>
        <w:t xml:space="preserve"> e o incenso perfumado para o </w:t>
      </w:r>
      <w:r>
        <w:rPr>
          <w:b/>
          <w:lang w:val="pt_PT" w:bidi="pt_PT"/>
        </w:rPr>
        <w:t>Lugar Santo</w:t>
      </w:r>
      <w:r>
        <w:rPr>
          <w:lang w:val="pt_PT" w:bidi="pt_PT"/>
        </w:rPr>
        <w:t xml:space="preserve"> do tabernáculo: consultem </w:t>
      </w:r>
      <w:r>
        <w:rPr>
          <w:b/>
          <w:lang w:val="pt_PT" w:bidi="pt_PT"/>
        </w:rPr>
        <w:t>unção</w:t>
      </w:r>
      <w:r>
        <w:rPr>
          <w:lang w:val="pt_PT" w:bidi="pt_PT"/>
        </w:rPr>
        <w:t xml:space="preserve"> e </w:t>
      </w:r>
      <w:r>
        <w:rPr>
          <w:b/>
          <w:lang w:val="pt_PT" w:bidi="pt_PT"/>
        </w:rPr>
        <w:t>Lugar Santo</w:t>
      </w:r>
      <w:r>
        <w:rPr>
          <w:lang w:val="pt_PT" w:bidi="pt_PT"/>
        </w:rPr>
        <w:t xml:space="preserve"> no Glossário Mestre para mais informações sobre estas palavras</w:t>
      </w:r>
    </w:p>
    <w:p>
      <w:pPr/>
      <w:r>
        <w:rPr>
          <w:lang w:val="pt_PT" w:bidi="pt_PT"/>
        </w:rPr>
      </w:r>
      <w:r>
        <w:rPr>
          <w:lang w:val="pt_PT" w:bidi="pt_PT"/>
        </w:rPr>
        <w:t>Parem aqui e, em grupo, olhem para as imagens que vocês usaram em passagens anteriores para cada um desses itens, se necessário.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31:12–18</w:t>
      </w:r>
      <w:r>
        <w:rPr>
          <w:lang w:val="pt_PT" w:bidi="pt_PT"/>
        </w:rPr>
      </w:r>
    </w:p>
    <w:p>
      <w:pPr>
        <w:pStyle w:val="Heading3"/>
      </w:pPr>
      <w:r>
        <w:rPr>
          <w:lang w:val="pt_PT" w:bidi="pt_PT"/>
        </w:rPr>
        <w:t>Ouvir e Sentir</w:t>
      </w:r>
    </w:p>
    <w:p>
      <w:pPr/>
      <w:r>
        <w:rPr>
          <w:lang w:val="pt_PT" w:bidi="pt_PT"/>
        </w:rPr>
      </w:r>
      <w:r>
        <w:rPr>
          <w:lang w:val="pt_PT" w:bidi="pt_PT"/>
        </w:rPr>
        <w:t>Nesta etapa, ouçam Êxodo 31.12–18 e guardem em seus corações.</w:t>
      </w:r>
    </w:p>
    <w:p>
      <w:pPr/>
      <w:r>
        <w:rPr>
          <w:lang w:val="pt_PT" w:bidi="pt_PT"/>
        </w:rPr>
      </w:r>
      <w:r>
        <w:rPr>
          <w:lang w:val="pt_PT" w:bidi="pt_PT"/>
        </w:rPr>
        <w:t>Ouçam uma versão em áudio de Êxodo 31.12–18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31.12–18 na tradução mais fácil de entender.</w:t>
      </w:r>
    </w:p>
    <w:p>
      <w:pPr/>
      <w:r>
        <w:rPr>
          <w:lang w:val="pt_PT" w:bidi="pt_PT"/>
        </w:rPr>
      </w:r>
      <w:r>
        <w:rPr>
          <w:lang w:val="pt_PT" w:bidi="pt_PT"/>
        </w:rPr>
        <w:t>Em passagens anteriores, Yahweh falou com Moisés no topo do monte Sinai e deu a Moisés muitas instruções detalhadas sobre como fazer e organizar todos os itens necessários para os israelitas fazerem o tabernáculo, que é o lugar onde os israelitas adorarão Yahweh. Yahweh chamou Bezalel e Aoliabe para supervisionar a confecção desses itens, e deu habilidade e compreensão aos artesãos habilidosos que fariam os itens. Nesta passagem, Yahweh continua falando com Moisés no topo da montanha e lembra Moisés do caráter especial do sábado, que era o sétimo dia da semana e um dia especialmente separado por Yahweh. Os israelitas se reuniriam neste dia para observar o sábado, de acordo com as ordens de Yahweh.</w:t>
      </w:r>
    </w:p>
    <w:p>
      <w:pPr/>
      <w:r>
        <w:rPr>
          <w:lang w:val="pt_PT" w:bidi="pt_PT"/>
        </w:rPr>
      </w:r>
      <w:r>
        <w:rPr>
          <w:lang w:val="pt_PT" w:bidi="pt_PT"/>
        </w:rPr>
        <w:t>Quase todas as instruções que Yahweh dá a Moisés nesta passagem são instruções que Yahweh deu a Moisés em passagens anteriores. No entanto, como Yahweh acabou de terminar de explicar todas as coisas que os israelitas precisam saber para fazer o tabernáculo, Yahweh agora repete as instruções sobre guardar o sábado, porque quando os israelitas tiverem completado o tabernáculo, eles precisarão cumprir as regras de Yahweh sobre o sábado para usar o tabernáculo adequadamente, da maneira que honre Yahweh.</w:t>
      </w:r>
    </w:p>
    <w:p>
      <w:pPr/>
      <w:r>
        <w:rPr>
          <w:lang w:val="pt_PT" w:bidi="pt_PT"/>
        </w:rPr>
      </w:r>
      <w:r>
        <w:rPr>
          <w:lang w:val="pt_PT" w:bidi="pt_PT"/>
        </w:rPr>
        <w:t>Yahweh ordena que Moisés diga aos israelitas que eles devem observar, ou manter as regras sobre o sábado de Yahweh. Yahweh diz que observar o sábado será um sinal ou marca especial entre Yahweh e os israelitas, e entre Yahweh e todos os descendentes dos israelitas nos anos vindouros. Este sinal também é uma marca especial que separa os israelitas de todos os outros povos ao seu redor. Yahweh explica que o propósito deste sinal é para que os israelitas e todos os seus descendentes saibam que Yahweh os santificou, ou os tornou santos. Os israelitas eram um povo especial, escolhido e separado por Yahweh; guardar o sábado era uma maneira de os israelitas continuarem a mostrar por todos os anos, de geração em geração, que eram o povo especial de Yahweh.</w:t>
      </w:r>
    </w:p>
    <w:p>
      <w:pPr/>
      <w:r>
        <w:rPr>
          <w:lang w:val="pt_PT" w:bidi="pt_PT"/>
        </w:rPr>
      </w:r>
      <w:r>
        <w:rPr>
          <w:lang w:val="pt_PT" w:bidi="pt_PT"/>
        </w:rPr>
        <w:t>Parem aqui e discutam esta pergunta em grupo: quais são alguns costumes ou tradições importantes que vocês passam de geração em geração na cultura de vocês? Quais desses costumes são especiais para sua própria cultura e diferentes de outras culturas ao seu redor? Pause este áudio aqui.</w:t>
      </w:r>
    </w:p>
    <w:p>
      <w:pPr/>
      <w:r>
        <w:rPr>
          <w:lang w:val="pt_PT" w:bidi="pt_PT"/>
        </w:rPr>
      </w:r>
      <w:r>
        <w:rPr>
          <w:lang w:val="pt_PT" w:bidi="pt_PT"/>
        </w:rPr>
        <w:t>Yahweh diz a Moisés que os israelitas devem observar o sábado porque o sábado é santo para os israelitas. Isso significa que Yahweh separou o sábado como especial para os israelitas. O sábado não era um dia comum ou habitual. Yahweh em seguida dá a Moisés e aos israelitas uma advertência contra profanar o sábado. "Profanar" algo significa tratá-lo de forma desrespeitosa, ou tratá-lo como normal e comum. Yahweh adverte que, se alguém profanar o sábado, então os israelitas matarão essa pessoa. Em outras palavras, se uma pessoa fosse tratar o sábado como um dia comum, essa pessoa precisaria morrer como punição. Yahweh diz isso porque o sábado era tão santo e especial que os israelitas nunca deveriam tratá-lo como um dia comum.</w:t>
      </w:r>
    </w:p>
    <w:p>
      <w:pPr/>
      <w:r>
        <w:rPr>
          <w:lang w:val="pt_PT" w:bidi="pt_PT"/>
        </w:rPr>
      </w:r>
      <w:r>
        <w:rPr>
          <w:lang w:val="pt_PT" w:bidi="pt_PT"/>
        </w:rPr>
        <w:t>Parem aqui e discutam esta pergunta em grupo: contem uma história sobre alguém que pegou algo especial e separado e o tratou de uma maneira comum e habitual, ou uma história sobre alguém que deixou de ser devidamente cuidadoso ou respeitoso com algo poderoso e importante. Quais consequências se seguiram das ações dessa pessoa? Pause este áudio aqui.</w:t>
      </w:r>
    </w:p>
    <w:p>
      <w:pPr/>
      <w:r>
        <w:rPr>
          <w:lang w:val="pt_PT" w:bidi="pt_PT"/>
        </w:rPr>
      </w:r>
      <w:r>
        <w:rPr>
          <w:lang w:val="pt_PT" w:bidi="pt_PT"/>
        </w:rPr>
        <w:t>Yahweh diz que, se alguém fizer qualquer trabalho no sábado, então os israelitas devem eliminar essa pessoa, ou removê-la do meio dos outros israelitas. Esta é outra maneira de dizer que os israelitas devem matar qualquer pessoa que trabalhe no sábado. Trabalhar no sábado trataria o sábado como um dia comum. Profanaria o sábado. É por isso que Yahweh ordena uma punição tão severa para uma pessoa que trabalha no sábado. Yahweh explica que os israelitas podem trabalhar em qualquer um dos outros seis dias da semana, mas o sétimo dia será um dia de descanso no sábado: isso significa que o sétimo dia, o sábado, será um dia de descanso total ou completo.</w:t>
      </w:r>
    </w:p>
    <w:p>
      <w:pPr/>
      <w:r>
        <w:rPr>
          <w:lang w:val="pt_PT" w:bidi="pt_PT"/>
        </w:rPr>
      </w:r>
      <w:r>
        <w:rPr>
          <w:lang w:val="pt_PT" w:bidi="pt_PT"/>
        </w:rPr>
        <w:t>Parem aqui e discutam esta pergunta em grupo: quando vocês trabalham e quando vocês descansam na cultura de vocês? Que tipos de momentos são melhores para descansar? Pause este áudio aqui.</w:t>
      </w:r>
    </w:p>
    <w:p>
      <w:pPr/>
      <w:r>
        <w:rPr>
          <w:lang w:val="pt_PT" w:bidi="pt_PT"/>
        </w:rPr>
      </w:r>
      <w:r>
        <w:rPr>
          <w:lang w:val="pt_PT" w:bidi="pt_PT"/>
        </w:rPr>
        <w:t>Yahweh diz que o sábado é santo para Ele, assim como Ele disse anteriormente que o sábado seria santo para os israelitas. Quando Yahweh diz agora que o sábado é santo para Ele, Ele quer dizer que é especialmente dedicado a Ele ou separado para Ele. Isso é em parte porque o sábado era o dia em que os israelitas adoravam Yahweh no tabernáculo. Yahweh diz mais uma vez que, se alguém trabalhar no sábado, então os israelitas devem condenar essa pessoa à morte.</w:t>
      </w:r>
    </w:p>
    <w:p>
      <w:pPr/>
      <w:r>
        <w:rPr>
          <w:lang w:val="pt_PT" w:bidi="pt_PT"/>
        </w:rPr>
      </w:r>
      <w:r>
        <w:rPr>
          <w:lang w:val="pt_PT" w:bidi="pt_PT"/>
        </w:rPr>
        <w:t>Yahweh diz que os israelitas e todos os seus descendentes devem pensar no sábado como uma aliança ou acordo forte que durará para sempre. A aliança entre Yahweh e os israelitas significava que os israelitas eram o povo escolhido de Yahweh. Esta aliança deveria durar para sempre, e observar o sábado era uma maneira de manter essa aliança, semana após semana e ano após ano. Essa é outra razão pela qual profanar o sábado, tratá-lo como um dia comum, seria punível com a morte. Se uma pessoa profanasse o sábado, isso mostraria que ela não era parte da aliança com Yahweh.</w:t>
      </w:r>
    </w:p>
    <w:p>
      <w:pPr/>
      <w:r>
        <w:rPr>
          <w:lang w:val="pt_PT" w:bidi="pt_PT"/>
        </w:rPr>
      </w:r>
      <w:r>
        <w:rPr>
          <w:lang w:val="pt_PT" w:bidi="pt_PT"/>
        </w:rPr>
        <w:t>Parem aqui e discutam esta pergunta em grupo: como vocês indicariam uma aliança ou acordo entre as pessoas em sua cultura? Quais objetos, sinais ou frases vocês usam? Pause este áudio aqui.</w:t>
      </w:r>
    </w:p>
    <w:p>
      <w:pPr/>
      <w:r>
        <w:rPr>
          <w:lang w:val="pt_PT" w:bidi="pt_PT"/>
        </w:rPr>
      </w:r>
      <w:r>
        <w:rPr>
          <w:lang w:val="pt_PT" w:bidi="pt_PT"/>
        </w:rPr>
        <w:t>Yahweh diz ainda a Moisés que observar o sábado é um sinal ou lembrete de que Yahweh fez o céu e a terra em seis dias, mas parou de trabalhar e recebeu refrigério, ou descansou, no sétimo dia. Yahweh diz que este sinal será entre Yahweh e o povo de Israel, e durará para sempre. Assim como Yahweh, os israelitas deveriam trabalhar por seis dias e então descansar e honrar Yahweh no sétimo dia.</w:t>
      </w:r>
    </w:p>
    <w:p>
      <w:pPr/>
      <w:r>
        <w:rPr>
          <w:lang w:val="pt_PT" w:bidi="pt_PT"/>
        </w:rPr>
      </w:r>
      <w:r>
        <w:rPr>
          <w:lang w:val="pt_PT" w:bidi="pt_PT"/>
        </w:rPr>
        <w:t>Depois disso, Yahweh terminou de falar com Moisés. Yahweh então deu a Moisés as duas tábuas da aliança, ou testemunho. Essas tábuas eram feitas de pedra. Yahweh escreveu ou gravou as tábuas com Seu próprio dedo, o que significa que o próprio Yahweh havia colocado as palavras da aliança nessas duas pedras. Naqueles dias, quando um rei fazia uma aliança com seu povo, o rei fazia duas cópias da aliança. Uma cópia seria para o rei, e uma cópia seria para o povo do rei. Isso mostrava que tanto o rei quanto o povo do rei entendiam as palavras e o significado da aliança. De uma maneira semelhante, Yahweh era um rei para os israelitas, e eles eram Seu povo.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31.12–18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diz a Moisés por que os israelitas devem observar o sábado, que era o sétimo dia de cada semana.</w:t>
      </w:r>
    </w:p>
    <w:p>
      <w:pPr/>
      <w:r>
        <w:rPr>
          <w:lang w:val="pt_PT" w:bidi="pt_PT"/>
        </w:rPr>
      </w:r>
      <w:r>
        <w:rPr>
          <w:b/>
          <w:lang w:val="pt_PT" w:bidi="pt_PT"/>
        </w:rPr>
        <w:t>Na segunda cena:</w:t>
      </w:r>
      <w:r>
        <w:rPr>
          <w:lang w:val="pt_PT" w:bidi="pt_PT"/>
        </w:rPr>
        <w:t xml:space="preserve"> Yahweh explica a Moisés as consequências de profanar o sábado, ou tratá-lo como um dia comum.</w:t>
      </w:r>
    </w:p>
    <w:p>
      <w:pPr/>
      <w:r>
        <w:rPr>
          <w:lang w:val="pt_PT" w:bidi="pt_PT"/>
        </w:rPr>
      </w:r>
      <w:r>
        <w:rPr>
          <w:b/>
          <w:lang w:val="pt_PT" w:bidi="pt_PT"/>
        </w:rPr>
        <w:t>Na terceira cena:</w:t>
      </w:r>
      <w:r>
        <w:rPr>
          <w:lang w:val="pt_PT" w:bidi="pt_PT"/>
        </w:rPr>
        <w:t xml:space="preserve"> Yahweh explica a Moisés pela segunda vez por que os israelitas devem observar o sábado.</w:t>
      </w:r>
    </w:p>
    <w:p>
      <w:pPr/>
      <w:r>
        <w:rPr>
          <w:lang w:val="pt_PT" w:bidi="pt_PT"/>
        </w:rPr>
      </w:r>
      <w:r>
        <w:rPr>
          <w:b/>
          <w:lang w:val="pt_PT" w:bidi="pt_PT"/>
        </w:rPr>
        <w:t>Na quarta cena:</w:t>
      </w:r>
      <w:r>
        <w:rPr>
          <w:lang w:val="pt_PT" w:bidi="pt_PT"/>
        </w:rPr>
        <w:t xml:space="preserve"> Yahweh dá a Moisés as duas tábuas do testemunho, ou tábuas da aliança.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um ou mais israelitas trabalhando e descansando</w:t>
      </w:r>
    </w:p>
    <w:p>
      <w:pPr/>
      <w:r>
        <w:rPr>
          <w:lang w:val="pt_PT" w:bidi="pt_PT"/>
        </w:rPr>
      </w:r>
      <w:r>
        <w:rPr>
          <w:lang w:val="pt_PT" w:bidi="pt_PT"/>
        </w:rPr>
        <w:t>Em grupo, prestem atenção a essas partes do cenário da passagem: como na passagem anterior, Moisés está no topo do monte Sinai. Yahweh está falando com Moisés lá. Os outros israelitas estão na base da montanha, esperando que Moisés retorne. Yahweh dá instruções a Moisés no topo da montanha. As coisas que Yahweh descreverá nesta passagem ainda não aconteceram: Yahweh está dizendo a Moisés o que Moisés dirá ao povo, e como o povo obedecerá a Yahweh, depois que Moisés descer da montanha.</w:t>
      </w:r>
    </w:p>
    <w:p>
      <w:pPr/>
      <w:r>
        <w:rPr>
          <w:lang w:val="pt_PT" w:bidi="pt_PT"/>
        </w:rPr>
      </w:r>
      <w:r>
        <w:rPr>
          <w:lang w:val="pt_PT" w:bidi="pt_PT"/>
        </w:rPr>
        <w:t>Na primeira cena, Yahweh diz a Moisés que ele deve falar com o povo de Israel. Yahweh diz a Moisés o que Moisés deve dizer. Moisés deve dizer que os israelitas devem guardar, ou observar, os sábados de Yahweh, porque fazer isso será um sinal entre Yahweh e os israelitas, e todos os descendentes dos israelitas. Este sinal será um lembrete, ou uma maneira de saber que é apenas Yahweh quem santificou os israelitas, ou tornou os israelitas santos. Lembrem-se de que Yahweh quer que os israelitas sejam diferentes de todos os outros grupos de pessoas ao seu redor. Yahweh diz que os israelitas devem guardar o sábado porque o sábado é santo para eles.</w:t>
      </w:r>
    </w:p>
    <w:p>
      <w:pPr/>
      <w:r>
        <w:rPr>
          <w:lang w:val="pt_PT" w:bidi="pt_PT"/>
        </w:rPr>
      </w:r>
      <w:r>
        <w:rPr>
          <w:lang w:val="pt_PT" w:bidi="pt_PT"/>
        </w:rPr>
        <w:t>Na segunda cena, Yahweh diz a Moisés que, se um dos israelitas profanar o sábado, tratando-o de forma desrespeitosa ou tratando-o como um dia comum, então os israelitas matarão essa pessoa. Yahweh em seguida diz que, se qualquer israelita fizer algum trabalho no sábado, então os israelitas eliminarão essa pessoa dos outros israelitas. Esta é outra maneira de dizer que eles matarão essa pessoa. Nesta cena, Yahweh adverte primeiro sobre as consequências de profanar o sábado, e então Yahweh adverte sobre as consequências de trabalhar no sábado. Isso ocorre porque trabalhar no sábado é um exemplo de profanar o sábado. Se um israelita trabalhasse no sábado, ele ou ela estaria tratando o sábado como um dia comum.</w:t>
      </w:r>
    </w:p>
    <w:p>
      <w:pPr/>
      <w:r>
        <w:rPr>
          <w:lang w:val="pt_PT" w:bidi="pt_PT"/>
        </w:rPr>
      </w:r>
      <w:r>
        <w:rPr>
          <w:lang w:val="pt_PT" w:bidi="pt_PT"/>
        </w:rPr>
        <w:t>Parem aqui e discutam em grupo como vocês traduzirão ou descreverão a ideia de "profanar" algo especial ou separado. Pause este áudio aqui.</w:t>
      </w:r>
    </w:p>
    <w:p>
      <w:pPr/>
      <w:r>
        <w:rPr>
          <w:lang w:val="pt_PT" w:bidi="pt_PT"/>
        </w:rPr>
      </w:r>
      <w:r>
        <w:rPr>
          <w:lang w:val="pt_PT" w:bidi="pt_PT"/>
        </w:rPr>
        <w:t>Yahweh então diz que os israelitas podem trabalhar nos outros seis dias da semana, mas que o sábado, o sétimo dia da semana, será um dia de descanso solene ou completo. Yahweh diz que o sábado será santo para Ele. Yahweh agora repete a advertência de antes: se um israelita fizer qualquer trabalho no sábado, então os israelitas o matarão. Yahweh repete isso porque é uma advertência muito séria aos israelitas sobre a santidade do sábado e as consequências de profanar o sábado trabalhando nele.</w:t>
      </w:r>
    </w:p>
    <w:p>
      <w:pPr/>
      <w:r>
        <w:rPr>
          <w:lang w:val="pt_PT" w:bidi="pt_PT"/>
        </w:rPr>
      </w:r>
      <w:r>
        <w:rPr>
          <w:lang w:val="pt_PT" w:bidi="pt_PT"/>
        </w:rPr>
        <w:t>Na terceira cena, Yahweh novamente diz que o povo de Israel deve guardar o sábado e observá-lo de geração em geração. Yahweh diz que observar o sábado de geração em geração será uma aliança duradoura ou eterna entre Ele e os israelitas. Yahweh diz que o sábado será um sinal ou lembrete duradouro de que Yahweh fez o céu e a terra, o que significa toda a criação, em seis dias, mas que Yahweh descansou no sétimo dia.</w:t>
      </w:r>
    </w:p>
    <w:p>
      <w:pPr/>
      <w:r>
        <w:rPr>
          <w:lang w:val="pt_PT" w:bidi="pt_PT"/>
        </w:rPr>
      </w:r>
      <w:r>
        <w:rPr>
          <w:lang w:val="pt_PT" w:bidi="pt_PT"/>
        </w:rPr>
        <w:t>Na quarta cena, Yahweh terminou de falar com Moisés no topo do monte Sinai. Yahweh dá a Moisés as duas tábuas do testemunho, ou tábuas da aliança. Essas são tábuas de pedra, e o próprio Yahweh escreveu as palavras do testemunho ou aliança nas tábuas de pedra com Seu dedo. Dizer que Yahweh escreveu as palavras com Seu próprio dedo é uma maneira de enfatizar o fato de que essas palavras vieram diretamente de Yahweh. Estas palavras não vieram de Moisés, mas do próprio Yahweh, e, portanto, estas palavras são maiores e têm mais valor do que qualquer coisa que um ser humano pudesse pensar, dizer ou escrever.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31.12–18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Um israelita que trabalha por seis dias e descansa no sábado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Yahweh diz a Moisés para falar com o povo de Israel e dizer a eles que eles devem observar os Sábados de Yahweh. Yahweh diz que fazer isso será um lembrete aos israelitas e a todos os seus descendentes de que Yahweh santificou os israelitas. Yahweh diz que os israelitas devem guardar o sábado porque o sábado é santo para eles.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ouvindo cuidadosamente o que Yahweh diz. Yahweh está dando a mim e a meu povo instruções muito especiais que serão importantes para todos os nossos descendentes".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Yahweh diz a Moisés que, se um israelita profanar o sábado trabalhando no sábado, então os israelitas devem matar essa pessoa. Yahweh diz que os israelitas podem trabalhar nos outros seis dias da semana, mas no sábado, os israelitas devem ter descanso total ou completo. Yahweh diz que o sábado será santo para Ele, e diz mais uma vez que, se qualquer israelita trabalhar no sábado, então os outros israelitas condenarão essa pessoa à morte.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 israelita que trabalha seis dias, mas descansa no sábado: “O que você está sentindo ou pensando?”. A pessoa pode responder coisas como "Sou grata por Yahweh nos ter dado um dia especial de descanso, porque descansar me dá alegria e conforto", ou "Descansar no sábado me lembra que sou parte do povo escolhido de Yahweh. As pessoas que não conhecem Yahweh não têm um dia santo de descanso como esse".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Yahweh diz novamente que os israelitas devem guardar o sábado e observá-lo de geração em geração. Yahweh diz que essa será uma aliança duradoura entre Ele e os israelitas, e um lembrete duradouro de que Yahweh fez todas as coisas em seis dias, mas descansou no sétimo dia.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"Mostro meu amor a meu povo dando a eles o sábado. Quando os israelitas guardam o sábado, isso mostra que eles são meu povo especial e escolhido", ou "Como sou santo e justo, é importante que meu povo trate o sábado, meu dia escolhido, como santo também".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quarta cena, Yahweh terminou de falar com Moisés no topo do monte Sinai. Yahweh dá a Moisés as duas tábuas de pedra da aliança.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31.12–18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instrui Moisés a dizer aos </w:t>
      </w:r>
      <w:r>
        <w:rPr>
          <w:b/>
          <w:lang w:val="pt_PT" w:bidi="pt_PT"/>
        </w:rPr>
        <w:t>israelitas</w:t>
      </w:r>
      <w:r>
        <w:rPr>
          <w:lang w:val="pt_PT" w:bidi="pt_PT"/>
        </w:rPr>
        <w:t xml:space="preserve"> que eles devem guardar, ou observar ou celebrar, os dias de </w:t>
      </w:r>
      <w:r>
        <w:rPr>
          <w:b/>
          <w:lang w:val="pt_PT" w:bidi="pt_PT"/>
        </w:rPr>
        <w:t>sábado</w:t>
      </w:r>
      <w:r>
        <w:rPr>
          <w:lang w:val="pt_PT" w:bidi="pt_PT"/>
        </w:rPr>
        <w:t xml:space="preserve"> de Yahweh. Usem as mesmas palavras para traduzir sábado, Yahweh e israelita que vocês usaram anteriormente. Para mais informações sobre </w:t>
      </w:r>
      <w:r>
        <w:rPr>
          <w:lang w:val="pt_PT" w:bidi="pt_PT"/>
        </w:rPr>
        <w:t>sábado</w:t>
      </w:r>
      <w:r>
        <w:rPr>
          <w:lang w:val="pt_PT" w:bidi="pt_PT"/>
        </w:rPr>
        <w:t xml:space="preserve">, </w:t>
      </w:r>
      <w:r>
        <w:rPr>
          <w:lang w:val="pt_PT" w:bidi="pt_PT"/>
        </w:rPr>
        <w:t>Yahweh</w:t>
      </w:r>
      <w:r>
        <w:rPr>
          <w:lang w:val="pt_PT" w:bidi="pt_PT"/>
        </w:rPr>
        <w:t xml:space="preserve"> e </w:t>
      </w:r>
      <w:r>
        <w:rPr>
          <w:lang w:val="pt_PT" w:bidi="pt_PT"/>
        </w:rPr>
        <w:t>israelita</w:t>
      </w:r>
      <w:r>
        <w:rPr>
          <w:lang w:val="pt_PT" w:bidi="pt_PT"/>
        </w:rPr>
        <w:t>, consultem o Glossário Mestre.</w:t>
      </w:r>
    </w:p>
    <w:p>
      <w:pPr/>
      <w:r>
        <w:rPr>
          <w:lang w:val="pt_PT" w:bidi="pt_PT"/>
        </w:rPr>
      </w:r>
      <w:r>
        <w:rPr>
          <w:lang w:val="pt_PT" w:bidi="pt_PT"/>
        </w:rPr>
        <w:t xml:space="preserve">Yahweh diz que Seus dias de sábado são um </w:t>
      </w:r>
      <w:r>
        <w:rPr>
          <w:b/>
          <w:lang w:val="pt_PT" w:bidi="pt_PT"/>
        </w:rPr>
        <w:t>sinal</w:t>
      </w:r>
      <w:r>
        <w:rPr>
          <w:lang w:val="pt_PT" w:bidi="pt_PT"/>
        </w:rPr>
        <w:t xml:space="preserve"> entre Ele e os israelitas. A palavra hebraica para sinal nessa passagem significa tanto uma marca especial quanto um lembrete, porque observar o sábado seria uma maneira de os israelitas se lembrarem de que Yahweh os escolheu especialmente e os separou. Usem a mesma palavra para traduzir sinal que vocês usaram anteriormente. Para mais informações sobre </w:t>
      </w:r>
      <w:r>
        <w:rPr>
          <w:lang w:val="pt_PT" w:bidi="pt_PT"/>
        </w:rPr>
        <w:t>sinal</w:t>
      </w:r>
      <w:r>
        <w:rPr>
          <w:lang w:val="pt_PT" w:bidi="pt_PT"/>
        </w:rPr>
        <w:t>, consulte o Glossário Mestre.</w:t>
      </w:r>
    </w:p>
    <w:p>
      <w:pPr/>
      <w:r>
        <w:rPr>
          <w:lang w:val="pt_PT" w:bidi="pt_PT"/>
        </w:rPr>
      </w:r>
      <w:r>
        <w:rPr>
          <w:lang w:val="pt_PT" w:bidi="pt_PT"/>
        </w:rPr>
        <w:t xml:space="preserve">Yahweh diz que este sinal durará por todas as </w:t>
      </w:r>
      <w:r>
        <w:rPr>
          <w:b/>
          <w:lang w:val="pt_PT" w:bidi="pt_PT"/>
        </w:rPr>
        <w:t>gerações</w:t>
      </w:r>
      <w:r>
        <w:rPr>
          <w:lang w:val="pt_PT" w:bidi="pt_PT"/>
        </w:rPr>
        <w:t xml:space="preserve"> dos israelitas, o que significa que o sinal durará por todas as gerações dos descendentes dos israelitas. Usem a mesma palavra para traduzir geração que vocês usaram anteriormente. Para mais informações sobre </w:t>
      </w:r>
      <w:r>
        <w:rPr>
          <w:lang w:val="pt_PT" w:bidi="pt_PT"/>
        </w:rPr>
        <w:t>geração</w:t>
      </w:r>
      <w:r>
        <w:rPr>
          <w:lang w:val="pt_PT" w:bidi="pt_PT"/>
        </w:rPr>
        <w:t>, consultem o Glossário Mestre.</w:t>
      </w:r>
    </w:p>
    <w:p>
      <w:pPr/>
      <w:r>
        <w:rPr>
          <w:lang w:val="pt_PT" w:bidi="pt_PT"/>
        </w:rPr>
      </w:r>
      <w:r>
        <w:rPr>
          <w:lang w:val="pt_PT" w:bidi="pt_PT"/>
        </w:rPr>
        <w:t xml:space="preserve">Yahweh diz que o propósito desse sinal é para que os israelitas saibam que Yahweh é aquele que </w:t>
      </w:r>
      <w:r>
        <w:rPr>
          <w:b/>
          <w:lang w:val="pt_PT" w:bidi="pt_PT"/>
        </w:rPr>
        <w:t>santificou</w:t>
      </w:r>
      <w:r>
        <w:rPr>
          <w:lang w:val="pt_PT" w:bidi="pt_PT"/>
        </w:rPr>
        <w:t xml:space="preserve"> os israelitas, ou os tornou </w:t>
      </w:r>
      <w:r>
        <w:rPr>
          <w:b/>
          <w:lang w:val="pt_PT" w:bidi="pt_PT"/>
        </w:rPr>
        <w:t>santos</w:t>
      </w:r>
      <w:r>
        <w:rPr>
          <w:lang w:val="pt_PT" w:bidi="pt_PT"/>
        </w:rPr>
        <w:t xml:space="preserve">. A palavra hebraica para "conhecer" nesta passagem significa "conhecer por meio da experiência", porque a experiência de observar o sábado ajudará os israelitas a conhecer verdadeiramente que Yahweh os tornou santos. Usem a mesma palavra para traduzir santificar ou tornar santo que vocês usaram anteriormente. Para mais informações, consultem </w:t>
      </w:r>
      <w:r>
        <w:rPr>
          <w:lang w:val="pt_PT" w:bidi="pt_PT"/>
        </w:rPr>
        <w:t>santo</w:t>
      </w:r>
      <w:r>
        <w:rPr>
          <w:lang w:val="pt_PT" w:bidi="pt_PT"/>
        </w:rPr>
        <w:t xml:space="preserve"> e </w:t>
      </w:r>
      <w:r>
        <w:rPr>
          <w:lang w:val="pt_PT" w:bidi="pt_PT"/>
        </w:rPr>
        <w:t>santificação</w:t>
      </w:r>
      <w:r>
        <w:rPr>
          <w:lang w:val="pt_PT" w:bidi="pt_PT"/>
        </w:rPr>
        <w:t xml:space="preserve"> no Glossário Mestre.</w:t>
      </w:r>
    </w:p>
    <w:p>
      <w:pPr/>
      <w:r>
        <w:rPr>
          <w:lang w:val="pt_PT" w:bidi="pt_PT"/>
        </w:rPr>
      </w:r>
      <w:r>
        <w:rPr>
          <w:lang w:val="pt_PT" w:bidi="pt_PT"/>
        </w:rPr>
        <w:t xml:space="preserve">Yahweh diz que os israelitas devem observar o sábado porque o sábado é santo para os israelitas. Yahweh diz que, se alguém </w:t>
      </w:r>
      <w:r>
        <w:rPr>
          <w:b/>
          <w:lang w:val="pt_PT" w:bidi="pt_PT"/>
        </w:rPr>
        <w:t>profanar</w:t>
      </w:r>
      <w:r>
        <w:rPr>
          <w:lang w:val="pt_PT" w:bidi="pt_PT"/>
        </w:rPr>
        <w:t>, ou violar, o sábado, então os israelitas devem condenar essa pessoa à morte. Profanar algo significa abusar dele tratando-o como comum e banal. Significa tratar algo sem honra e respeito. Se um israelita não tratasse o sábado como santo e separado, então isso profanaria o sábado.</w:t>
      </w:r>
    </w:p>
    <w:p>
      <w:pPr/>
      <w:r>
        <w:rPr>
          <w:lang w:val="pt_PT" w:bidi="pt_PT"/>
        </w:rPr>
      </w:r>
      <w:r>
        <w:rPr>
          <w:lang w:val="pt_PT" w:bidi="pt_PT"/>
        </w:rPr>
        <w:t xml:space="preserve">Parem aqui e discutam em grupo qual palavra ou frase vocês usarão para </w:t>
      </w:r>
      <w:r>
        <w:rPr>
          <w:b/>
          <w:lang w:val="pt_PT" w:bidi="pt_PT"/>
        </w:rPr>
        <w:t>profanar</w:t>
      </w:r>
      <w:r>
        <w:rPr>
          <w:lang w:val="pt_PT" w:bidi="pt_PT"/>
        </w:rPr>
        <w:t xml:space="preserve">. Consultem o Glossário Mestre para mais informações sobre </w:t>
      </w:r>
      <w:r>
        <w:rPr>
          <w:b/>
          <w:lang w:val="pt_PT" w:bidi="pt_PT"/>
        </w:rPr>
        <w:t>profano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Yahweh diz que guardar o sábado e observá-lo será uma aliança eterna, ou uma </w:t>
      </w:r>
      <w:r>
        <w:rPr>
          <w:b/>
          <w:lang w:val="pt_PT" w:bidi="pt_PT"/>
        </w:rPr>
        <w:t>aliança</w:t>
      </w:r>
      <w:r>
        <w:rPr>
          <w:lang w:val="pt_PT" w:bidi="pt_PT"/>
        </w:rPr>
        <w:t xml:space="preserve"> que durará para sempre. Uma aliança era uma promessa solene que as pessoas faziam umas com as outras, que elas não tinham permissão para quebrar. Essa aliança era entre Yahweh e os israelitas. Usem a mesma palavra para traduzir aliança que vocês usaram anteriormente. Para obterem mais informações sobre </w:t>
      </w:r>
      <w:r>
        <w:rPr>
          <w:lang w:val="pt_PT" w:bidi="pt_PT"/>
        </w:rPr>
        <w:t>aliança</w:t>
      </w:r>
      <w:r>
        <w:rPr>
          <w:lang w:val="pt_PT" w:bidi="pt_PT"/>
        </w:rPr>
        <w:t>, consultem o Glossário Mestre.</w:t>
      </w:r>
    </w:p>
    <w:p>
      <w:pPr/>
      <w:r>
        <w:rPr>
          <w:lang w:val="pt_PT" w:bidi="pt_PT"/>
        </w:rPr>
      </w:r>
      <w:r>
        <w:rPr>
          <w:lang w:val="pt_PT" w:bidi="pt_PT"/>
        </w:rPr>
        <w:t>Yahweh agora terminou de falar com Moisés no topo do monte Sinai. Ele dá a Moisés as duas tábuas do testemunho, às vezes traduzidas como tábuas da aliança. Essas tábuas eram tábuas de pedra, e o próprio Yahweh as havia escrito. Essas tábuas continham as leis que Yahweh havia dado a Moisés, às quais o povo de Israel deveria obedecer como um sinal da aliança entre eles e Yahweh.</w:t>
      </w:r>
    </w:p>
    <w:p>
      <w:pPr/>
      <w:r>
        <w:rPr>
          <w:lang w:val="pt_PT" w:bidi="pt_PT"/>
        </w:rPr>
      </w:r>
      <w:r>
        <w:rPr>
          <w:lang w:val="pt_PT" w:bidi="pt_PT"/>
        </w:rPr>
        <w:t xml:space="preserve">Parem aqui e revisem como vocês descreveram essas tábuas de pedra em passagens anteriores. Vocês podem traduzir isso como tábuas do testemunho ou tábuas da aliança, mas traduzam isso da mesma maneira que vocês traduziram em passagens anteriores. Para mais informações sobre </w:t>
      </w:r>
      <w:r>
        <w:rPr>
          <w:lang w:val="pt_PT" w:bidi="pt_PT"/>
        </w:rPr>
        <w:t>testemunho</w:t>
      </w:r>
      <w:r>
        <w:rPr>
          <w:lang w:val="pt_PT" w:bidi="pt_PT"/>
        </w:rPr>
        <w:t xml:space="preserve"> ou </w:t>
      </w:r>
      <w:r>
        <w:rPr>
          <w:lang w:val="pt_PT" w:bidi="pt_PT"/>
        </w:rPr>
        <w:t>aliança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32:1–14</w:t>
      </w:r>
      <w:r>
        <w:rPr>
          <w:lang w:val="pt_PT" w:bidi="pt_PT"/>
        </w:rPr>
      </w:r>
    </w:p>
    <w:p>
      <w:pPr>
        <w:pStyle w:val="Heading3"/>
      </w:pPr>
      <w:r>
        <w:rPr>
          <w:lang w:val="pt_PT" w:bidi="pt_PT"/>
        </w:rPr>
        <w:t>Ouvir e Sentir</w:t>
      </w:r>
    </w:p>
    <w:p>
      <w:pPr/>
      <w:r>
        <w:rPr>
          <w:lang w:val="pt_PT" w:bidi="pt_PT"/>
        </w:rPr>
      </w:r>
      <w:r>
        <w:rPr>
          <w:lang w:val="pt_PT" w:bidi="pt_PT"/>
        </w:rPr>
        <w:t>Nesta etapa, ouçam Êxodo 32.1–14 e guardem em seus corações.</w:t>
      </w:r>
    </w:p>
    <w:p>
      <w:pPr/>
      <w:r>
        <w:rPr>
          <w:lang w:val="pt_PT" w:bidi="pt_PT"/>
        </w:rPr>
      </w:r>
      <w:r>
        <w:rPr>
          <w:lang w:val="pt_PT" w:bidi="pt_PT"/>
        </w:rPr>
        <w:t>Ouçam uma versão em áudio de Êxodo 32.1–14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32.1–14 na tradução mais fácil de entender.</w:t>
      </w:r>
    </w:p>
    <w:p>
      <w:pPr/>
      <w:r>
        <w:rPr>
          <w:lang w:val="pt_PT" w:bidi="pt_PT"/>
        </w:rPr>
      </w:r>
      <w:r>
        <w:rPr>
          <w:lang w:val="pt_PT" w:bidi="pt_PT"/>
        </w:rPr>
        <w:t>Em uma passagem anterior, Moisés entrou em uma nuvem e subiu uma montanha. Yahweh falou com Moisés na montanha e deu a Moisés dez palavras, ou mandamentos, para os israelitas seguirem. Moisés esteve na montanha por quarenta dias e quarenta noites. Esta passagem conta a história do que os israelitas fizeram perto do final desses quarenta dias, antes de Moisés descer da montanha.</w:t>
      </w:r>
    </w:p>
    <w:p>
      <w:pPr/>
      <w:r>
        <w:rPr>
          <w:lang w:val="pt_PT" w:bidi="pt_PT"/>
        </w:rPr>
      </w:r>
      <w:r>
        <w:rPr>
          <w:lang w:val="pt_PT" w:bidi="pt_PT"/>
        </w:rPr>
        <w:t>O povo de Israel viu que Moisés estava demorando, por isso eles se reuniram em grupo e se aproximaram de Arão. Eles dizem a Arão: "Faze-nos deuses que irão adiante de nós". A palavra "deuses" é uma palavra geral para Deus. As pessoas usavam essa palavra para deuses pagãos ou falsos, ou a usavam como o título geral do Deus dos israelitas. O povo diz a Arão que a razão pela qual perguntam é que não sabem o que aconteceu com Moisés. O povo fala de forma desrespeitosa sobre Moisés quando diz "quanto a este Moisés" ou "este tal Moisés". O povo também provavelmente acredita que Moisés morreu.</w:t>
      </w:r>
    </w:p>
    <w:p>
      <w:pPr/>
      <w:r>
        <w:rPr>
          <w:lang w:val="pt_PT" w:bidi="pt_PT"/>
        </w:rPr>
      </w:r>
      <w:r>
        <w:rPr>
          <w:lang w:val="pt_PT" w:bidi="pt_PT"/>
        </w:rPr>
        <w:t>Parem aqui e discutam esta pergunta em grupo: contem sobre uma vez que vocês decidiram fazer algo por conta própria porque se sentiram abandonados por seu líder. Por que vocês fizeram isso? O que aconteceu quando o líder retornou? Pause este áudio aqui.</w:t>
      </w:r>
    </w:p>
    <w:p>
      <w:pPr/>
      <w:r>
        <w:rPr>
          <w:lang w:val="pt_PT" w:bidi="pt_PT"/>
        </w:rPr>
      </w:r>
      <w:r>
        <w:rPr>
          <w:lang w:val="pt_PT" w:bidi="pt_PT"/>
        </w:rPr>
        <w:t>Arão diz: "Tirem todos os brincos de ouro que suas esposas, filhos e filhas estão usando e tragam-nos para mim". Arão usa uma expressão muito forte quando ele diz "tirar". Isso possivelmente mostra que Arão era impaciente com os israelitas por solicitar uma imagem para adorar. Esses brincos de ouro provavelmente vieram dos egípcios quando os israelitas os saquearam pouco antes de partir. O povo obedece a Arão.</w:t>
      </w:r>
    </w:p>
    <w:p>
      <w:pPr/>
      <w:r>
        <w:rPr>
          <w:lang w:val="pt_PT" w:bidi="pt_PT"/>
        </w:rPr>
      </w:r>
      <w:r>
        <w:rPr>
          <w:lang w:val="pt_PT" w:bidi="pt_PT"/>
        </w:rPr>
        <w:t>Parem aqui e discutam em grupo: o que é algo importante ou valioso em sua cultura? Quão fácil seria abrir mão disso por outra coisa? Quão difícil vocês acham que foi para os israelitas abrir mão de seus brincos de ouro? Pause este áudio aqui.</w:t>
      </w:r>
    </w:p>
    <w:p>
      <w:pPr/>
      <w:r>
        <w:rPr>
          <w:lang w:val="pt_PT" w:bidi="pt_PT"/>
        </w:rPr>
      </w:r>
      <w:r>
        <w:rPr>
          <w:lang w:val="pt_PT" w:bidi="pt_PT"/>
        </w:rPr>
        <w:t>Arão pega todo o ouro que as pessoas lhe dão, derrete o ouro e faz uma imagem fundida de um bezerro. Ele usa uma ferramenta para moldar o bezerro. Os estudiosos não têm certeza de qual ferramenta Arão usou, mas ele provavelmente usou um cinzel ou uma ferramenta que molda metal. É possível que Arão tenha feito primeiro o bezerro de madeira e então o tenha revestido com ouro, mas não sabemos. O bezerro era um touro ou boi jovem. O touro representava força e fertilidade. Muitas pessoas na região fizeram imagens de touros para representar seus deuses.</w:t>
      </w:r>
    </w:p>
    <w:p>
      <w:pPr/>
      <w:r>
        <w:rPr>
          <w:lang w:val="pt_PT" w:bidi="pt_PT"/>
        </w:rPr>
      </w:r>
      <w:r>
        <w:rPr>
          <w:lang w:val="pt_PT" w:bidi="pt_PT"/>
        </w:rPr>
        <w:t>Parem aqui e, em grupo, olhem para uma imagem de um bezerro de ouro. Em grupo, discutam que tipos de criação de estátuas ou artesanato de metal existem em sua comunidade. Quais outros artesanatos as pessoas em sua área criam? Quem faz esses artesanatos? Quais desses artesanatos são especiais ou feitos apenas por sua comunidade? Pause este áudio aqui.</w:t>
      </w:r>
    </w:p>
    <w:p>
      <w:pPr/>
      <w:r>
        <w:rPr>
          <w:lang w:val="pt_PT" w:bidi="pt_PT"/>
        </w:rPr>
      </w:r>
      <w:r>
        <w:rPr>
          <w:lang w:val="pt_PT" w:bidi="pt_PT"/>
        </w:rPr>
        <w:t>Os porta-vozes do povo de Israel veem o bezerro de ouro que Arão fez. Eles dizem ao povo que esses são seus deuses que os tiraram do Egito. Arão vê o que o povo está dizendo sobre o ídolo e constrói um altar na frente do bezerro. Arão diz: "Amanhã será uma festa para Yahweh". Arão permite que o povo adore o ídolo, mas ele tenta fazer do ídolo um símbolo da presença de Yahweh. Arão segue as culturas próximas que usam ídolos como representantes de seus deuses, em vez das leis de Yahweh que não permitem que o povo veja Yahweh face a face.</w:t>
      </w:r>
    </w:p>
    <w:p>
      <w:pPr/>
      <w:r>
        <w:rPr>
          <w:lang w:val="pt_PT" w:bidi="pt_PT"/>
        </w:rPr>
      </w:r>
      <w:r>
        <w:rPr>
          <w:lang w:val="pt_PT" w:bidi="pt_PT"/>
        </w:rPr>
        <w:t>Na manhã seguinte, todas as pessoas se levantam cedo e oferecem holocaustos e ofertas de comunhão ou pacíficas ao bezerro de ouro. Vocês se lembrarão de que Yahweh instruiu o povo a fazer essas ofertas em passagens anteriores. Essas ofertas exigiam o sacrifício de um jovem touro ou boi. As pessoas queimavam todo o animal em holocaustos, mas não faziam o mesmo em ofertas pacíficas. A pessoa que fazia o sacrifício aspergia o sangue dos animais no altar e sobre o povo. Em seguida, o povo de Israel celebra comendo, bebendo e dançando. Não temos certeza exatamente de que tipo de dança e celebração o povo realizou, mas era impróprio para adorar Yahweh.</w:t>
      </w:r>
    </w:p>
    <w:p>
      <w:pPr/>
      <w:r>
        <w:rPr>
          <w:lang w:val="pt_PT" w:bidi="pt_PT"/>
        </w:rPr>
      </w:r>
      <w:r>
        <w:rPr>
          <w:lang w:val="pt_PT" w:bidi="pt_PT"/>
        </w:rPr>
        <w:t>Parem aqui e discutam esta pergunta em grupo: contem uma história sobre uma vez em que vocês testemunharam alguém ou um grupo de pessoas adorando um ídolo. Qual ídolo eles adoravam? O que a pessoa ou o grupo fez quando adorou o ídolo? Quais ídolos as pessoas adoram em sua cultura? Pause este áudio aqui.</w:t>
      </w:r>
    </w:p>
    <w:p>
      <w:pPr/>
      <w:r>
        <w:rPr>
          <w:lang w:val="pt_PT" w:bidi="pt_PT"/>
        </w:rPr>
      </w:r>
      <w:r>
        <w:rPr>
          <w:lang w:val="pt_PT" w:bidi="pt_PT"/>
        </w:rPr>
        <w:t>Yahweh vê o que o povo está fazendo e diz a Moisés: "Desça da montanha, porque seu povo, que você tirou do Egito, se tornou corrupto". Moisés esteve na montanha com Yahweh por quarenta dias. Vocês se lembrarão de que anteriormente, Yahweh chamou os israelitas de seu povo. Agora Yahweh está chamando os israelitas de povo de Moisés. Ele está dando a Moisés o crédito por resgatar os israelitas do Egito. Ao dizer isso, Yahweh está mostrando o quão infeliz e chateado ele está com os israelitas, e Yahweh está renegando os israelitas. Yahweh diz a Moisés que o povo fez o oposto do que ele ordenou que eles fizessem. Yahweh diz a Moisés que o povo fez um bezerro de ouro, o adorou e a ele sacrificou. E agora os israelitas estão dizendo que os ídolos são seus deuses que os libertaram do Egito. Vocês se lembrarão em uma passagem anterior que Yahweh ordenou que os israelitas não adorassem nenhum deus, exceto Yahweh. Os israelitas aceitaram essas regras e concordaram com a aliança de Yahweh com eles.</w:t>
      </w:r>
    </w:p>
    <w:p>
      <w:pPr/>
      <w:r>
        <w:rPr>
          <w:lang w:val="pt_PT" w:bidi="pt_PT"/>
        </w:rPr>
      </w:r>
      <w:r>
        <w:rPr>
          <w:lang w:val="pt_PT" w:bidi="pt_PT"/>
        </w:rPr>
        <w:t>Quando Yahweh diz a Moisés que ele viu o povo de Israel, ele está dizendo que sabe como o povo realmente é. Eles são pessoas obstinadas, ou teimosas, que se recusam a obedecer. Yahweh está dizendo que o povo de Israel é igualmente teimoso. Yahweh diz a Moisés o que ele está prestes a fazer, a menos que Moisés intervenha por Israel. Quando Yahweh diz que sua ira arderá intensamente contra o povo e ele os consumirá, Yahweh está dizendo que ele está tão irado com Israel que quer destruí-los. Mas Yahweh diz a Moisés que ele fará de Moisés uma grande nação.</w:t>
      </w:r>
    </w:p>
    <w:p>
      <w:pPr/>
      <w:r>
        <w:rPr>
          <w:lang w:val="pt_PT" w:bidi="pt_PT"/>
        </w:rPr>
      </w:r>
      <w:r>
        <w:rPr>
          <w:lang w:val="pt_PT" w:bidi="pt_PT"/>
        </w:rPr>
        <w:t>Parem aqui e discutam esta pergunta em grupo: falem sobre uma vez em que alguém fez algo errado com vocês. Como vocês se sentiram? Como vocês reagiram? Pause este áudio aqui.</w:t>
      </w:r>
    </w:p>
    <w:p>
      <w:pPr/>
      <w:r>
        <w:rPr>
          <w:lang w:val="pt_PT" w:bidi="pt_PT"/>
        </w:rPr>
      </w:r>
      <w:r>
        <w:rPr>
          <w:lang w:val="pt_PT" w:bidi="pt_PT"/>
        </w:rPr>
        <w:t>Moisés responde a Yahweh com humildade. Moisés vê que Yahweh está irado e tenta acalmar a ira de Yahweh contra Israel. Moisés diz: "Por que você está tão irado com Israel, o povo que você tirou do Egito com sua mão poderosa?" Moisés se refere a Israel como o povo de Yahweh, em contraste com o que Yahweh disse anteriormente. Moisés também disse que Yahweh usou sua mão poderosa, ou seu grande poder, para tirar o povo do Egito. Os israelitas viram o grande poder de Yahweh quando Yahweh enviou as pragas ao Egito e quando ele ajudou os israelitas a atravessar o Mar Vermelho. Moisés apela à reputação de Yahweh. Ele pergunta por que os egípcios diriam que Yahweh teve apenas má intenção quando ele tirou Israel do Egito, mas então quer matá-los nas montanhas e removê-los da face da terra, ou destruí-los. Moisés implora a Yahweh que se afaste de sua ira e não destrua os israelitas. Moisés então lembra Yahweh da promessa que ele fez aos antepassados de Israel, os servos de Yahweh, Abraão, Isaque e Jacó, de multiplicar sua descendência a ponto de serem tão numerosos quanto as estrelas no céu. Moisés também lembrou Yahweh de sua promessa de dar aos israelitas terra para chamarem de sua.</w:t>
      </w:r>
    </w:p>
    <w:p>
      <w:pPr/>
      <w:r>
        <w:rPr>
          <w:lang w:val="pt_PT" w:bidi="pt_PT"/>
        </w:rPr>
      </w:r>
      <w:r>
        <w:rPr>
          <w:lang w:val="pt_PT" w:bidi="pt_PT"/>
        </w:rPr>
        <w:t>Parem aqui e discutam esta pergunta em grupo: contem sobre uma vez em que vocês defenderam um amigo que fez algo errado com outra pessoa. Por que vocês defenderam seu amigo? Como vocês se sentiram sobre a situação? Pause este áudio aqui.</w:t>
      </w:r>
    </w:p>
    <w:p>
      <w:pPr/>
      <w:r>
        <w:rPr>
          <w:lang w:val="pt_PT" w:bidi="pt_PT"/>
        </w:rPr>
      </w:r>
      <w:r>
        <w:rPr>
          <w:lang w:val="pt_PT" w:bidi="pt_PT"/>
        </w:rPr>
        <w:t>Yahweh respondeu ao pedido de Moisés contendo sua ira e não destruindo o povo de Israel.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32.1–14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israelitas vêm a Arão pedindo uma representação de um deus para eles adorarem. Arão lhes diz para trazer todos os brincos de ouro das mulheres e das crianças e então molda os brincos em um bezerro de ouro. Arão diz ao povo que no dia seguinte eles terão uma festa para Yahweh.</w:t>
      </w:r>
    </w:p>
    <w:p>
      <w:pPr/>
      <w:r>
        <w:rPr>
          <w:lang w:val="pt_PT" w:bidi="pt_PT"/>
        </w:rPr>
      </w:r>
      <w:r>
        <w:rPr>
          <w:b/>
          <w:lang w:val="pt_PT" w:bidi="pt_PT"/>
        </w:rPr>
        <w:t>Na segunda cena:</w:t>
      </w:r>
      <w:r>
        <w:rPr>
          <w:lang w:val="pt_PT" w:bidi="pt_PT"/>
        </w:rPr>
        <w:t xml:space="preserve"> Arão e os israelitas acordam cedo e oferecem holocaustos e ofertas pacíficas a Yahweh. Os israelitas comem, bebem e dançam freneticamente.</w:t>
      </w:r>
    </w:p>
    <w:p>
      <w:pPr/>
      <w:r>
        <w:rPr>
          <w:lang w:val="pt_PT" w:bidi="pt_PT"/>
        </w:rPr>
      </w:r>
      <w:r>
        <w:rPr>
          <w:b/>
          <w:lang w:val="pt_PT" w:bidi="pt_PT"/>
        </w:rPr>
        <w:t>Na terceira cena:</w:t>
      </w:r>
      <w:r>
        <w:rPr>
          <w:lang w:val="pt_PT" w:bidi="pt_PT"/>
        </w:rPr>
        <w:t xml:space="preserve"> No topo da montanha, Yahweh diz a Moisés o que os israelitas estão fazendo. A ira de Yahweh arde contra os israelitas. Moisés fala com Yahweh e lembra Yahweh da promessa que Yahweh havia feito ao antepassado dos israelitas Abraão de tornar sua descendência tão numerosa quanto as estrelas. Yahweh mudou de ideia sobre o desastre que ele havia falado que faria aos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Em grupo, prestem atenção às partes do cenário da passagem:</w:t>
      </w:r>
    </w:p>
    <w:p>
      <w:pPr/>
      <w:r>
        <w:rPr>
          <w:lang w:val="pt_PT" w:bidi="pt_PT"/>
        </w:rPr>
      </w:r>
      <w:r>
        <w:rPr>
          <w:lang w:val="pt_PT" w:bidi="pt_PT"/>
        </w:rPr>
        <w:t>Esta cena começa com os israelitas na base da montanha. Arão os está liderando. Moisés esteve no topo da montanha com Yahweh por 40 dias. Os israelitas não sabem onde está Moisés, por isso eles vão até Arão e dizem: "Não sabemos onde está este homem, Moisés". Os israelitas estão falando de forma desrespeitosa sobre Moisés. Os israelitas, provavelmente hostis, se reúnem em torno de Arão e pedem a ele que crie um deus para eles.</w:t>
      </w:r>
    </w:p>
    <w:p>
      <w:pPr/>
      <w:r>
        <w:rPr>
          <w:lang w:val="pt_PT" w:bidi="pt_PT"/>
        </w:rPr>
      </w:r>
      <w:r>
        <w:rPr>
          <w:lang w:val="pt_PT" w:bidi="pt_PT"/>
        </w:rPr>
        <w:t>Arão diz aos israelitas que lhe tragam os brincos de ouro que as mulheres e as crianças estavam usando para derretê-los. Arão não pediu os brincos aos homens, provavelmente porque ele não precisava dos brincos deles. Os israelitas teriam o ouro de quando viveram no Egito.</w:t>
      </w:r>
    </w:p>
    <w:p>
      <w:pPr/>
      <w:r>
        <w:rPr>
          <w:lang w:val="pt_PT" w:bidi="pt_PT"/>
        </w:rPr>
      </w:r>
      <w:r>
        <w:rPr>
          <w:lang w:val="pt_PT" w:bidi="pt_PT"/>
        </w:rPr>
        <w:t>Arão pegou o ouro e o moldou com suas mãos e ferramentas de gravação. Ninguém sabe exatamente como Arão fez o bezerro de ouro, mas ele provavelmente aprendeu a trabalhar com ouro com os egípcios. Arão provavelmente esculpiu e moldou um bezerro de madeira. Depois disso, ele teria derretido os brincos de ouro e em seguida os teria martelado em lâminas finas. Em seguida, Arão teria coberto o bezerro de madeira com as folhas de ouro.</w:t>
      </w:r>
    </w:p>
    <w:p>
      <w:pPr/>
      <w:r>
        <w:rPr>
          <w:lang w:val="pt_PT" w:bidi="pt_PT"/>
        </w:rPr>
      </w:r>
      <w:r>
        <w:rPr>
          <w:lang w:val="pt_PT" w:bidi="pt_PT"/>
        </w:rPr>
        <w:t>Arão apresentou o bezerro de ouro aos israelitas como uma representação de Yahweh para ir diante do povo. É importante lembrar que os israelitas não estavam tentando criar um novo deus para adorar como haviam visto no Egito, mas os israelitas pediram a Arão que uma representação visível de Yahweh estivesse com eles como a coluna de fogo ou de fumaça que os havia tirado do Egito.</w:t>
      </w:r>
    </w:p>
    <w:p>
      <w:pPr/>
      <w:r>
        <w:rPr>
          <w:lang w:val="pt_PT" w:bidi="pt_PT"/>
        </w:rPr>
      </w:r>
      <w:r>
        <w:rPr>
          <w:lang w:val="pt_PT" w:bidi="pt_PT"/>
        </w:rPr>
        <w:t>Os israelitas ficaram satisfeitos com o bezerro de ouro e proclamaram que o bezerro de ouro era o deus que os tirou do Egito. Os israelitas usaram o termo geral para deuses, não o nome Yahweh. Quando Arão viu isso, ele construiu um altar na frente do bezerro de ouro e disse aos israelitas para voltarem no dia seguinte e haveria uma festa para Yahweh. Lembrem-se de que os israelitas haviam acabado de fazer uma aliança com Yahweh na qual eles disseram que não fariam ou adorariam nenhum objeto que representasse Yahweh. No entanto, eles estão quebrando esta aliança aqui quando tentam fazer um ídolo que representa Yahweh.</w:t>
      </w:r>
    </w:p>
    <w:p>
      <w:pPr/>
      <w:r>
        <w:rPr>
          <w:lang w:val="pt_PT" w:bidi="pt_PT"/>
        </w:rPr>
      </w:r>
      <w:r>
        <w:rPr>
          <w:lang w:val="pt_PT" w:bidi="pt_PT"/>
        </w:rPr>
        <w:t>Na manhã seguinte, os israelitas se levantaram cedo e ofereceram holocaustos e ofertas pacíficas diante do bezerro de ouro. Depois que o povo apresentou suas ofertas, sentou-se para comer e beber, e então se levantou para dançar.</w:t>
      </w:r>
    </w:p>
    <w:p>
      <w:pPr/>
      <w:r>
        <w:rPr>
          <w:lang w:val="pt_PT" w:bidi="pt_PT"/>
        </w:rPr>
      </w:r>
      <w:r>
        <w:rPr>
          <w:lang w:val="pt_PT" w:bidi="pt_PT"/>
        </w:rPr>
        <w:t>Parem aqui e discutam em grupo: como vocês falam sobre dançar de forma descontrolada ou inapropriada, ou celebrar de uma maneira que não honra a Deus? Discutam como vocês descreverão o que os israelitas fizeram quando comeram, beberam e dançaram juntos na frente do ídolo. Pause este áudio aqui.</w:t>
      </w:r>
    </w:p>
    <w:p>
      <w:pPr/>
      <w:r>
        <w:rPr>
          <w:lang w:val="pt_PT" w:bidi="pt_PT"/>
        </w:rPr>
      </w:r>
      <w:r>
        <w:rPr>
          <w:lang w:val="pt_PT" w:bidi="pt_PT"/>
        </w:rPr>
        <w:t>Agora a linguagem deixa claro que a cena muda de repente para o topo do monte Sinai, onde Moisés está se encontrando com Yahweh. No monte Sinai, Moisés estava recebendo instruções de Yahweh por 40 dias e noites antes de Arão apresentar o bezerro de ouro aos israelitas.</w:t>
      </w:r>
    </w:p>
    <w:p>
      <w:pPr/>
      <w:r>
        <w:rPr>
          <w:lang w:val="pt_PT" w:bidi="pt_PT"/>
        </w:rPr>
      </w:r>
      <w:r>
        <w:rPr>
          <w:lang w:val="pt_PT" w:bidi="pt_PT"/>
        </w:rPr>
        <w:t xml:space="preserve">É importante entender que agora Yahweh mudou a maneira como ele estava falando com Moisés sobre os israelitas. Yahweh diz a Moisés para descer do monte Sinai porque o povo de Moisés, que Moisés tirou da terra do Egito, havia se afastado tão rapidamente do que Yahweh havia ordenado que eles fizessem. Yahweh diz a Moisés sobre como os israelitas fizeram para si mesmos um bezerro de ouro, adoraram e fizeram sacrifícios ao bezerro de ouro. Yahweh usa a palavra deuses, muitos, muitos deuses, mesmo que ele esteja se referindo apenas ao bezerro de ouro. Yahweh diz a Moisés: "Eu vi este povo, e preste atenção! Eles são um povo de </w:t>
      </w:r>
      <w:r>
        <w:rPr>
          <w:b/>
          <w:lang w:val="pt_PT" w:bidi="pt_PT"/>
        </w:rPr>
        <w:t>dura cerviz</w:t>
      </w:r>
      <w:r>
        <w:rPr>
          <w:lang w:val="pt_PT" w:bidi="pt_PT"/>
        </w:rPr>
        <w:t>. Dura cerviz é uma expressão que as pessoas usam para chamar alguém de teimoso. Uma pessoa de dura cerviz não obedece facilmente a quem está no comando. Yahweh diz a Moisés para deixá-lo em paz pois está tão irado com os israelitas que quer destruí-los. Mas Yahweh está realmente ordenando que Moisés interceda, ou ore, por Israel. Yahweh ordena que Moisés o deixe em paz, mas ele diz a Moisés o que fará se Moisés não intervir. Yahweh também sabe que Moisés intervirá e orará por Israel. Yahweh diz que faria de Moisés uma grande nação.</w:t>
      </w:r>
    </w:p>
    <w:p>
      <w:pPr/>
      <w:r>
        <w:rPr>
          <w:lang w:val="pt_PT" w:bidi="pt_PT"/>
        </w:rPr>
      </w:r>
      <w:r>
        <w:rPr>
          <w:lang w:val="pt_PT" w:bidi="pt_PT"/>
        </w:rPr>
        <w:t>Moisés busca o favor de Yahweh, seu Deus. Moisés nos lembra aqui que seu Deus é o próprio Yahweh, e Moisés usa o nome pessoal de Deus ao falar com Ele. Moisés pergunta a Yahweh por que ele está tão irado com os israelitas que Yahweh havia tirado do Egito. Ele usa uma linguagem semelhante à de Yahweh ao chamar o povo de Israel de "seu povo", ou seja, o povo de Yahweh. Moisés pede a Yahweh que se lembre dos antepassados que vieram antes dos israelitas. Yahweh havia estabelecido a aliança com Abraão, Isaque e Israel. Depois dos lembretes de Moisés, Yahweh cedeu ou mudou de ideia, o que significa que Yahweh conteve sua ira contra os israelitas.</w:t>
      </w:r>
    </w:p>
    <w:p>
      <w:pPr/>
      <w:r>
        <w:rPr>
          <w:lang w:val="pt_PT" w:bidi="pt_PT"/>
        </w:rPr>
      </w:r>
      <w:r>
        <w:rPr>
          <w:lang w:val="pt_PT" w:bidi="pt_PT"/>
        </w:rPr>
        <w:t>Parem aqui e discutam em grupo: sabemos que Yahweh não comete erros. Como vocês podem traduzir essa ideia, de que Yahweh conteve sua ira e não destruiu o povo de Israel?</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32.1–14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povo de Israel viu que Moisés estava levando muito tempo para descer da montanha, por isso eles disseram a Arão: "Faça-nos deuses que irão adiante de nós. Não sabemos o que aconteceu com esse homem Moisés, que nos tirou da terra do Egito". Arão diz ao povo: "Tirem os brincos de ouro que suas esposas, filhos e filhas estão usando e tragam-nos para mim". O povo obedeceu a Arão.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Israel: “O que vocês estão sentindo ou pensando?”. A pessoa pode responder coisas como: "Impacientes porque não sabemos onde está Moisés", ou "Preocupados por agora estarmos sem líderes", ou "Com medo de que Yahweh nos tenha abandonado e os egípcios voltem e nos capturem".</w:t>
      </w:r>
    </w:p>
    <w:p>
      <w:pPr>
        <w:pStyle w:val="ListBullet"/>
        <w:spacing w:line="240" w:lineRule="auto"/>
        <w:ind w:left="720"/>
      </w:pPr>
      <w:r>
        <w:rPr>
          <w:lang w:val="pt_PT" w:bidi="pt_PT"/>
        </w:rPr>
      </w:r>
      <w:r>
        <w:rPr>
          <w:lang w:val="pt_PT" w:bidi="pt_PT"/>
        </w:rPr>
        <w:t>Perguntem à pessoa que interpreta Arão: “O que você está sentindo ou pensando?” A pessoa pode responder coisas como: "Com medo do povo", ou "Impaciente com Moisés por demorar tanto", ou "Impaciente com o povo por ser tão impaciente com Moisés!" ou "Desanimado por não ter sido convidado para ser o novo líder".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Arão pegou os brincos de ouro e os transformou em um bezerro de ouro. O povo de Israel disse: "Esses são seus deuses, Israel. Eles os tiraram da terra do Egito". Quando Arão viu isso, ele construiu um altar a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Israel: “O que vocês estão sentindo ou pensando?”. A pessoa pode responder coisas como: "Alívio por finalmente termos um deus para nos liderar", ou "Alegria por Yahweh não ser mais invisível para nós", ou "Esperança de que agora possamos finalmente seguir em frente".</w:t>
      </w:r>
    </w:p>
    <w:p>
      <w:pPr>
        <w:pStyle w:val="ListBullet"/>
        <w:spacing w:line="240" w:lineRule="auto"/>
        <w:ind w:left="720"/>
      </w:pPr>
      <w:r>
        <w:rPr>
          <w:lang w:val="pt_PT" w:bidi="pt_PT"/>
        </w:rPr>
      </w:r>
      <w:r>
        <w:rPr>
          <w:lang w:val="pt_PT" w:bidi="pt_PT"/>
        </w:rPr>
        <w:t>Perguntem à pessoa que interpreta Arão: “O que você está sentindo ou pensando?” A pessoa pode responder coisas como: "Desespero porque o povo não vê o bezerro de ouro como uma representação do único verdadeiro Yahweh", ou "Desencorajado pelo fato de o povo de Israel estar começando a se afastar de Yahweh", ou "Com medo de ter cometido um erro ao conceder ao povo seu desejo de um ídolo".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Ele disse ao povo de Israel: "Amanhã será uma festa para Yahweh".</w:t>
      </w:r>
    </w:p>
    <w:p>
      <w:pPr/>
      <w:r>
        <w:rPr>
          <w:lang w:val="pt_PT" w:bidi="pt_PT"/>
        </w:rPr>
      </w:r>
      <w:r>
        <w:rPr>
          <w:lang w:val="pt_PT" w:bidi="pt_PT"/>
        </w:rPr>
        <w:t>No dia seguinte, o povo de Israel se levantou cedo e ofereceu holocaustos e ofertas pacíficas. Então o povo começou a comer, beber e dançar freneticamente.</w:t>
      </w:r>
    </w:p>
    <w:p>
      <w:pPr/>
      <w:r>
        <w:rPr>
          <w:lang w:val="pt_PT" w:bidi="pt_PT"/>
        </w:rPr>
      </w:r>
      <w:r>
        <w:rPr>
          <w:lang w:val="pt_PT" w:bidi="pt_PT"/>
        </w:rPr>
        <w:t>Enquanto isso, na montanha, Yahweh disse a Moisés: "Desça, porque seu povo, que você tirou da terra do Egito, se corrompeu. Eles se desviaram rapidamente do caminho que lhes ordenei. Eles fizeram para si mesmos um bezerro de ouro, o adoraram, sacrificaram a ele e disseram: 'Esses são seus deuses, ó Israel, que os tiraram da terra do Egito!'" Yahweh disse a Moisés: "Conheço essas pessoas. Eles são muito teimosos e desobedientes. Agora afaste-se para que eu possa destruí-los e consumi-los. Então farei de você uma grande nação".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"Raiva por meu povo estar me desobedecendo tão rapidamente", ou "Tristeza pelo fato de o povo de Israel já estar se afastando de mim", ou "Furioso por agora ter que punir o povo israelita".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disse a Yahweh: "Yahweh, por que você está tão irado com seu povo, o qual você tirou da terra do Egito com grande poder? Por que diriam os egípcios: 'Com má intenção, ele os tirou para matá-los nas montanhas e para consumi-los da face da terra'? Afaste-se da sua ira ardente e desista deste desastre contra o seu povo. Lembra-te de Abraão, Isaque e Israel, teus servos, a quem juraste por ti mesmo, e lhes disseste: 'Multiplicarei a tua descendência como as estrelas do céu, e toda esta terra que prometi dar à tua descendência, e eles a herdarão para sempre'".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"Com medo da ira de Yahweh", ou "Humilde porque Yahweh é justo em sua ira", ou "Esperançoso de que talvez minhas palavras possam salvar o povo de Israel".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Yahweh conteve sua ira e não destruiu o povo de Israel.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32.1–14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 povo de Israel viu que Moisés estava demorando muito para descer da montanha, por isso eles disseram a Arão: "Façam-nos </w:t>
      </w:r>
      <w:r>
        <w:rPr>
          <w:b/>
          <w:lang w:val="pt_PT" w:bidi="pt_PT"/>
        </w:rPr>
        <w:t>deuses</w:t>
      </w:r>
      <w:r>
        <w:rPr>
          <w:lang w:val="pt_PT" w:bidi="pt_PT"/>
        </w:rPr>
        <w:t xml:space="preserve"> que irão adiante de nós. Não sabemos o que aconteceu com Moisés, que nos tirou da terra do Egito". A palavra usada para deuses é uma palavra geral para "deus" que pode significar o Deus Criador ou quaisquer falsos deuses que as pessoas possam adorar. Consulte </w:t>
      </w:r>
      <w:r>
        <w:rPr>
          <w:lang w:val="pt_PT" w:bidi="pt_PT"/>
        </w:rPr>
        <w:t>deuses</w:t>
      </w:r>
      <w:r>
        <w:rPr>
          <w:lang w:val="pt_PT" w:bidi="pt_PT"/>
        </w:rPr>
        <w:t xml:space="preserve"> no Glossário Mestre para mais informações. Usem a mesma palavra deuses que vocês usaram em passagens anteriores.</w:t>
      </w:r>
    </w:p>
    <w:p>
      <w:pPr/>
      <w:r>
        <w:rPr>
          <w:lang w:val="pt_PT" w:bidi="pt_PT"/>
        </w:rPr>
      </w:r>
      <w:r>
        <w:rPr>
          <w:lang w:val="pt_PT" w:bidi="pt_PT"/>
        </w:rPr>
        <w:t xml:space="preserve">Arão pegou os brincos de ouro que o povo lhe deu e fez um bezerro de ouro. O povo de Israel disse: "Esses são seus deuses, Israel. Eles os tiraram da terra do Egito". Quando Arão viu isso, ele construiu um </w:t>
      </w:r>
      <w:r>
        <w:rPr>
          <w:b/>
          <w:lang w:val="pt_PT" w:bidi="pt_PT"/>
        </w:rPr>
        <w:t>altar</w:t>
      </w:r>
      <w:r>
        <w:rPr>
          <w:lang w:val="pt_PT" w:bidi="pt_PT"/>
        </w:rPr>
        <w:t xml:space="preserve"> diante do bezerro. Um altar é uma estrutura geralmente construída de pedra ou terra onde as pessoas sacrificam animais. Usem a mesma palavra para altar que vocês usaram em passagens anteriores. Procurem a palavra </w:t>
      </w:r>
      <w:r>
        <w:rPr>
          <w:lang w:val="pt_PT" w:bidi="pt_PT"/>
        </w:rPr>
        <w:t>altar</w:t>
      </w:r>
      <w:r>
        <w:rPr>
          <w:lang w:val="pt_PT" w:bidi="pt_PT"/>
        </w:rPr>
        <w:t xml:space="preserve"> no Glossário Mestre para obterem mais informações.</w:t>
      </w:r>
    </w:p>
    <w:p>
      <w:pPr/>
      <w:r>
        <w:rPr>
          <w:lang w:val="pt_PT" w:bidi="pt_PT"/>
        </w:rPr>
      </w:r>
      <w:r>
        <w:rPr>
          <w:lang w:val="pt_PT" w:bidi="pt_PT"/>
        </w:rPr>
        <w:t xml:space="preserve">Arão disse ao povo de Israel: "Amanhã será uma festa para </w:t>
      </w:r>
      <w:r>
        <w:rPr>
          <w:b/>
          <w:lang w:val="pt_PT" w:bidi="pt_PT"/>
        </w:rPr>
        <w:t>Yahweh</w:t>
      </w:r>
      <w:r>
        <w:rPr>
          <w:lang w:val="pt_PT" w:bidi="pt_PT"/>
        </w:rPr>
        <w:t xml:space="preserve">". </w:t>
      </w:r>
      <w:r>
        <w:rPr>
          <w:lang w:val="pt_PT" w:bidi="pt_PT"/>
        </w:rPr>
        <w:t>Yahweh</w:t>
      </w:r>
      <w:r>
        <w:rPr>
          <w:lang w:val="pt_PT" w:bidi="pt_PT"/>
        </w:rPr>
        <w:t xml:space="preserve"> é o nome pessoal para o Deus de Israel. Usem a mesma palavra que vocês utilizaram em passagens anteriores. Consultem o Glossário Mestre para mais informações.</w:t>
      </w:r>
    </w:p>
    <w:p>
      <w:pPr/>
      <w:r>
        <w:rPr>
          <w:lang w:val="pt_PT" w:bidi="pt_PT"/>
        </w:rPr>
      </w:r>
      <w:r>
        <w:rPr>
          <w:lang w:val="pt_PT" w:bidi="pt_PT"/>
        </w:rPr>
        <w:t xml:space="preserve">No dia seguinte, o povo de Israel se levantou cedo e ofereceu </w:t>
      </w:r>
      <w:r>
        <w:rPr>
          <w:b/>
          <w:lang w:val="pt_PT" w:bidi="pt_PT"/>
        </w:rPr>
        <w:t>holocaustos</w:t>
      </w:r>
      <w:r>
        <w:rPr>
          <w:lang w:val="pt_PT" w:bidi="pt_PT"/>
        </w:rPr>
        <w:t xml:space="preserve"> e </w:t>
      </w:r>
      <w:r>
        <w:rPr>
          <w:b/>
          <w:lang w:val="pt_PT" w:bidi="pt_PT"/>
        </w:rPr>
        <w:t>ofertas pacíficas ou de comunhão</w:t>
      </w:r>
      <w:r>
        <w:rPr>
          <w:lang w:val="pt_PT" w:bidi="pt_PT"/>
        </w:rPr>
        <w:t xml:space="preserve">. Holocaustos e ofertas pacíficas são sacrifícios de animais feitos a Yahweh. Usem a mesma palavra ou frase para holocaustos e ofertas pacíficas que vocês usaram em passagens anteriores. Procurem por </w:t>
      </w:r>
      <w:r>
        <w:rPr>
          <w:lang w:val="pt_PT" w:bidi="pt_PT"/>
        </w:rPr>
        <w:t>holocaustos</w:t>
      </w:r>
      <w:r>
        <w:rPr>
          <w:lang w:val="pt_PT" w:bidi="pt_PT"/>
        </w:rPr>
        <w:t xml:space="preserve"> e </w:t>
      </w:r>
      <w:r>
        <w:rPr>
          <w:b/>
          <w:lang w:val="pt_PT" w:bidi="pt_PT"/>
        </w:rPr>
        <w:t>ofertas pacíficas ou de comunhão</w:t>
      </w:r>
      <w:r>
        <w:rPr>
          <w:lang w:val="pt_PT" w:bidi="pt_PT"/>
        </w:rPr>
        <w:t xml:space="preserve"> no Glossário Mestre para mais informações.</w:t>
      </w:r>
    </w:p>
    <w:p>
      <w:pPr/>
      <w:r>
        <w:rPr>
          <w:lang w:val="pt_PT" w:bidi="pt_PT"/>
        </w:rPr>
      </w:r>
      <w:r>
        <w:rPr>
          <w:lang w:val="pt_PT" w:bidi="pt_PT"/>
        </w:rPr>
        <w:t xml:space="preserve">Enquanto isso, na montanha, Yahweh disse a Moisés que os israelitas fizeram um bezerro de ouro e estão sacrificando a ele. </w:t>
      </w:r>
      <w:r>
        <w:rPr>
          <w:b/>
          <w:lang w:val="pt_PT" w:bidi="pt_PT"/>
        </w:rPr>
        <w:t>Sacrifício</w:t>
      </w:r>
      <w:r>
        <w:rPr>
          <w:lang w:val="pt_PT" w:bidi="pt_PT"/>
        </w:rPr>
        <w:t xml:space="preserve"> é uma oferta que alguém dá a Deus que poderia ser um animal ou alimento. Uma pessoa pode fazer um sacrifício a Deus para agradecê-lo por algo ou pedir perdão por algo que fez de errado ou para confirmar seu relacionamento com Deus. Usem a mesma palavra para sacrifício que vocês usaram em passagens anteriores. Consultem </w:t>
      </w:r>
      <w:r>
        <w:rPr>
          <w:lang w:val="pt_PT" w:bidi="pt_PT"/>
        </w:rPr>
        <w:t>sacrifício</w:t>
      </w:r>
      <w:r>
        <w:rPr>
          <w:lang w:val="pt_PT" w:bidi="pt_PT"/>
        </w:rPr>
        <w:t xml:space="preserve"> no Glossário Mestre para mais informações.</w:t>
      </w:r>
    </w:p>
    <w:p>
      <w:pPr/>
      <w:r>
        <w:rPr>
          <w:lang w:val="pt_PT" w:bidi="pt_PT"/>
        </w:rPr>
      </w:r>
      <w:r>
        <w:rPr>
          <w:lang w:val="pt_PT" w:bidi="pt_PT"/>
        </w:rPr>
        <w:t xml:space="preserve">Yahweh disse a Moisés: "Eu vi estas pessoas, e eis que elas são um povo teimoso e desobediente". Yahweh disse a Moisés para deixá-lo em paz para que a sua </w:t>
      </w:r>
      <w:r>
        <w:rPr>
          <w:b/>
          <w:lang w:val="pt_PT" w:bidi="pt_PT"/>
        </w:rPr>
        <w:t>ira</w:t>
      </w:r>
      <w:r>
        <w:rPr>
          <w:lang w:val="pt_PT" w:bidi="pt_PT"/>
        </w:rPr>
        <w:t xml:space="preserve"> ardesse intensamente contra o povo de Israel. Yahweh queria destruir os israelitas para que ele pudesse fazer de Moisés uma grande </w:t>
      </w:r>
      <w:r>
        <w:rPr>
          <w:b/>
          <w:lang w:val="pt_PT" w:bidi="pt_PT"/>
        </w:rPr>
        <w:t>nação</w:t>
      </w:r>
      <w:r>
        <w:rPr>
          <w:lang w:val="pt_PT" w:bidi="pt_PT"/>
        </w:rPr>
        <w:t xml:space="preserve">. </w:t>
      </w:r>
      <w:r>
        <w:rPr>
          <w:b/>
          <w:lang w:val="pt_PT" w:bidi="pt_PT"/>
        </w:rPr>
        <w:t>Ira</w:t>
      </w:r>
      <w:r>
        <w:rPr>
          <w:lang w:val="pt_PT" w:bidi="pt_PT"/>
        </w:rPr>
        <w:t xml:space="preserve"> é uma forte raiva contra alguém. Usem a mesma palavra para ira e nação que vocês usaram em passagens anteriores. Consultem o Glossário Mestre para mais informações sobre </w:t>
      </w:r>
      <w:r>
        <w:rPr>
          <w:lang w:val="pt_PT" w:bidi="pt_PT"/>
        </w:rPr>
        <w:t>nação</w:t>
      </w:r>
      <w:r>
        <w:rPr>
          <w:lang w:val="pt_PT" w:bidi="pt_PT"/>
        </w:rPr>
        <w:t>.</w:t>
      </w:r>
    </w:p>
    <w:p>
      <w:pPr/>
      <w:r>
        <w:rPr>
          <w:lang w:val="pt_PT" w:bidi="pt_PT"/>
        </w:rPr>
      </w:r>
      <w:r>
        <w:rPr>
          <w:lang w:val="pt_PT" w:bidi="pt_PT"/>
        </w:rPr>
        <w:t xml:space="preserve">Moisés disse a Yahweh: "Lembra-te de </w:t>
      </w:r>
      <w:r>
        <w:rPr>
          <w:b/>
          <w:lang w:val="pt_PT" w:bidi="pt_PT"/>
        </w:rPr>
        <w:t>Abraão</w:t>
      </w:r>
      <w:r>
        <w:rPr>
          <w:lang w:val="pt_PT" w:bidi="pt_PT"/>
        </w:rPr>
        <w:t xml:space="preserve">, </w:t>
      </w:r>
      <w:r>
        <w:rPr>
          <w:b/>
          <w:lang w:val="pt_PT" w:bidi="pt_PT"/>
        </w:rPr>
        <w:t>Isaque</w:t>
      </w:r>
      <w:r>
        <w:rPr>
          <w:lang w:val="pt_PT" w:bidi="pt_PT"/>
        </w:rPr>
        <w:t xml:space="preserve"> e </w:t>
      </w:r>
      <w:r>
        <w:rPr>
          <w:b/>
          <w:lang w:val="pt_PT" w:bidi="pt_PT"/>
        </w:rPr>
        <w:t>Israel</w:t>
      </w:r>
      <w:r>
        <w:rPr>
          <w:lang w:val="pt_PT" w:bidi="pt_PT"/>
        </w:rPr>
        <w:t xml:space="preserve">, teus </w:t>
      </w:r>
      <w:r>
        <w:rPr>
          <w:b/>
          <w:lang w:val="pt_PT" w:bidi="pt_PT"/>
        </w:rPr>
        <w:t>servos</w:t>
      </w:r>
      <w:r>
        <w:rPr>
          <w:lang w:val="pt_PT" w:bidi="pt_PT"/>
        </w:rPr>
        <w:t xml:space="preserve">, aos quais </w:t>
      </w:r>
      <w:r>
        <w:rPr>
          <w:b/>
          <w:lang w:val="pt_PT" w:bidi="pt_PT"/>
        </w:rPr>
        <w:t>juraste</w:t>
      </w:r>
      <w:r>
        <w:rPr>
          <w:lang w:val="pt_PT" w:bidi="pt_PT"/>
        </w:rPr>
        <w:t xml:space="preserve"> por ti mesmo, e aos quais disseste: 'Multiplicarei a vossa descendência como as estrelas do céu, e toda esta terra que prometi darei à vossa descendência, e eles a herdarão para sempre'". </w:t>
      </w:r>
      <w:r>
        <w:rPr>
          <w:lang w:val="pt_PT" w:bidi="pt_PT"/>
        </w:rPr>
        <w:t>Abraão</w:t>
      </w:r>
      <w:r>
        <w:rPr>
          <w:lang w:val="pt_PT" w:bidi="pt_PT"/>
        </w:rPr>
        <w:t xml:space="preserve">, Isaque e </w:t>
      </w:r>
      <w:r>
        <w:rPr>
          <w:lang w:val="pt_PT" w:bidi="pt_PT"/>
        </w:rPr>
        <w:t>Israel</w:t>
      </w:r>
      <w:r>
        <w:rPr>
          <w:lang w:val="pt_PT" w:bidi="pt_PT"/>
        </w:rPr>
        <w:t xml:space="preserve"> são os antepassados do povo israelita. Um servo é alguém que trabalha para ou serve a outra pessoa. Usem a mesma palavra para servo que vocês usaram em passagens anteriores. Consultem o termo </w:t>
      </w:r>
      <w:r>
        <w:rPr>
          <w:lang w:val="pt_PT" w:bidi="pt_PT"/>
        </w:rPr>
        <w:t>servo</w:t>
      </w:r>
      <w:r>
        <w:rPr>
          <w:lang w:val="pt_PT" w:bidi="pt_PT"/>
        </w:rPr>
        <w:t xml:space="preserve"> no Glossário Mestre para mais informações. Jurar é fazer um </w:t>
      </w:r>
      <w:r>
        <w:rPr>
          <w:b/>
          <w:lang w:val="pt_PT" w:bidi="pt_PT"/>
        </w:rPr>
        <w:t>juramento</w:t>
      </w:r>
      <w:r>
        <w:rPr>
          <w:lang w:val="pt_PT" w:bidi="pt_PT"/>
        </w:rPr>
        <w:t xml:space="preserve"> ou uma promessa. Fazer um juramento significa que vocês manterão absolutamente sua promessa. Fazer um juramento e não cumprir a promessa é muito vergonhoso e perigoso. Usem a mesma palavra para jurar que vocês usaram em passagens anteriores. Procurem a palavra </w:t>
      </w:r>
      <w:r>
        <w:rPr>
          <w:lang w:val="pt_PT" w:bidi="pt_PT"/>
        </w:rPr>
        <w:t>juramento</w:t>
      </w:r>
      <w:r>
        <w:rPr>
          <w:lang w:val="pt_PT" w:bidi="pt_PT"/>
        </w:rPr>
        <w:t xml:space="preserve"> no Glossário Mestre para mais informações. </w:t>
      </w:r>
    </w:p>
    <w:p>
      <w:pPr/>
      <w:r>
        <w:rPr>
          <w:lang w:val="pt_PT" w:bidi="pt_PT"/>
        </w:rPr>
      </w:r>
      <w:r>
        <w:rPr>
          <w:lang w:val="pt_PT" w:bidi="pt_PT"/>
        </w:rPr>
        <w:t>Então Yahweh conteve sua ira e não destruiu o povo de Israel.</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32:15–24</w:t>
      </w:r>
      <w:r>
        <w:rPr>
          <w:lang w:val="pt_PT" w:bidi="pt_PT"/>
        </w:rPr>
      </w:r>
    </w:p>
    <w:p>
      <w:pPr>
        <w:pStyle w:val="Heading3"/>
      </w:pPr>
      <w:r>
        <w:rPr>
          <w:lang w:val="pt_PT" w:bidi="pt_PT"/>
        </w:rPr>
        <w:t>Ouvir e Sentir</w:t>
      </w:r>
    </w:p>
    <w:p>
      <w:pPr/>
      <w:r>
        <w:rPr>
          <w:lang w:val="pt_PT" w:bidi="pt_PT"/>
        </w:rPr>
      </w:r>
      <w:r>
        <w:rPr>
          <w:lang w:val="pt_PT" w:bidi="pt_PT"/>
        </w:rPr>
        <w:t>Nesta etapa, ouçam Êxodo 32.15–24 e guardem em seus corações.</w:t>
      </w:r>
    </w:p>
    <w:p>
      <w:pPr/>
      <w:r>
        <w:rPr>
          <w:lang w:val="pt_PT" w:bidi="pt_PT"/>
        </w:rPr>
      </w:r>
      <w:r>
        <w:rPr>
          <w:lang w:val="pt_PT" w:bidi="pt_PT"/>
        </w:rPr>
        <w:t>Ouçam uma versão em áudio de Êxodo 32.15–24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32.15–24 na tradução mais fácil de entender.</w:t>
      </w:r>
    </w:p>
    <w:p>
      <w:pPr/>
      <w:r>
        <w:rPr>
          <w:lang w:val="pt_PT" w:bidi="pt_PT"/>
        </w:rPr>
      </w:r>
      <w:r>
        <w:rPr>
          <w:lang w:val="pt_PT" w:bidi="pt_PT"/>
        </w:rPr>
        <w:t>Na passagem anterior, enquanto Moisés estava na montanha recebendo instruções de Deus sobre como o povo de Israel deveria se comportar, o povo pediu a Arão que construísse um ídolo que os pudesse levar pelo deserto. Quando Yahweh viu o que o povo estava fazendo, ele ficou irado, mas Moisés orou pelo povo, e Yahweh conteve sua ira.</w:t>
      </w:r>
    </w:p>
    <w:p>
      <w:pPr/>
      <w:r>
        <w:rPr>
          <w:lang w:val="pt_PT" w:bidi="pt_PT"/>
        </w:rPr>
      </w:r>
      <w:r>
        <w:rPr>
          <w:lang w:val="pt_PT" w:bidi="pt_PT"/>
        </w:rPr>
        <w:t>Moisés virou-se e desceu a montanha. Enquanto Moisés descia da montanha, ele carregava duas tábuas de pedra nas quais Yahweh havia escrito sua lei da aliança. Esta lei da aliança consistia nas dez palavras, ou mandamentos. Ambos os lados das tábuas, ou lajes de pedra, continham inscrições. Yahweh havia escrito os dez mandamentos em cada tábua, por isso havia duas cópias dos mandamentos. Essa era uma prática comum para esse tipo de tábua naquela época. Eles queriam garantir que houvesse uma cópia extra para o caso de algo acontecer com a outra cópia. A frase "escrito pelo próprio Yahweh" significa que Yahweh literalmente gravou, ou esculpiu, sua aliança sobre eles.</w:t>
      </w:r>
    </w:p>
    <w:p>
      <w:pPr/>
      <w:r>
        <w:rPr>
          <w:lang w:val="pt_PT" w:bidi="pt_PT"/>
        </w:rPr>
      </w:r>
      <w:r>
        <w:rPr>
          <w:lang w:val="pt_PT" w:bidi="pt_PT"/>
        </w:rPr>
        <w:t>Parem aqui e, em grupo, olhem para uma imagem das tábuas de pedra. Pause este áudio aqui.</w:t>
      </w:r>
    </w:p>
    <w:p>
      <w:pPr/>
      <w:r>
        <w:rPr>
          <w:lang w:val="pt_PT" w:bidi="pt_PT"/>
        </w:rPr>
      </w:r>
      <w:r>
        <w:rPr>
          <w:lang w:val="pt_PT" w:bidi="pt_PT"/>
        </w:rPr>
        <w:t>Yahweh escreveu as instruções para Moisés. Essas tábuas eram o item mais valioso para os israelitas.</w:t>
      </w:r>
    </w:p>
    <w:p>
      <w:pPr/>
      <w:r>
        <w:rPr>
          <w:lang w:val="pt_PT" w:bidi="pt_PT"/>
        </w:rPr>
      </w:r>
      <w:r>
        <w:rPr>
          <w:lang w:val="pt_PT" w:bidi="pt_PT"/>
        </w:rPr>
        <w:t>Parem aqui e discutam esta pergunta em grupo: qual é o item mais valioso ou sagrado em sua cultura? Por que é tão valioso ou importante? Pause este áudio aqui.</w:t>
      </w:r>
    </w:p>
    <w:p>
      <w:pPr/>
      <w:r>
        <w:rPr>
          <w:lang w:val="pt_PT" w:bidi="pt_PT"/>
        </w:rPr>
      </w:r>
      <w:r>
        <w:rPr>
          <w:lang w:val="pt_PT" w:bidi="pt_PT"/>
        </w:rPr>
        <w:t>Josué havia subido à montanha com Moisés, mas não entrou na nuvem com ele. Vocês se lembrarão de que, em passagens anteriores, Yahweh apareceu a Israel em uma nuvem, mas apenas Moisés teve permissão para entrar na nuvem para falar com Yahweh. A nuvem estava no topo da montanha. Vocês também se lembrarão de uma passagem anterior em que Josué foi com Moisés ao monte. Mas Josué não entrou na nuvem. Em vez disso, Josué esperou por Moisés fora da nuvem. Quando Josué e Moisés estavam descendo a montanha, Josué ouviu um barulho vindo do acampamento dos israelitas. Josué pensou que havia um barulho de guerra no acampamento. Moisés disse que o barulho não soava como gritos pela vitória ou choro pela derrota. Moisés disse que soava como cantoria. É importante lembrar da passagem anterior que Yahweh disse a Moisés o que estava acontecendo no acampamento dos israelitas. Josué não ouviu o que Yahweh havia dito.</w:t>
      </w:r>
    </w:p>
    <w:p>
      <w:pPr/>
      <w:r>
        <w:rPr>
          <w:lang w:val="pt_PT" w:bidi="pt_PT"/>
        </w:rPr>
      </w:r>
      <w:r>
        <w:rPr>
          <w:lang w:val="pt_PT" w:bidi="pt_PT"/>
        </w:rPr>
        <w:t>Quando Moisés se aproximou do acampamento, ele viu o bezerro de ouro e a sua ira se acendeu. Isso significa que Moisés estava muito, muito irado.</w:t>
      </w:r>
    </w:p>
    <w:p>
      <w:pPr/>
      <w:r>
        <w:rPr>
          <w:lang w:val="pt_PT" w:bidi="pt_PT"/>
        </w:rPr>
      </w:r>
      <w:r>
        <w:rPr>
          <w:lang w:val="pt_PT" w:bidi="pt_PT"/>
        </w:rPr>
        <w:t>Yahweh havia ordenado que o povo de Israel não fizesse nenhum ídolo e adorasse apenas Yahweh. O bezerro de ouro era um ídolo que o povo estava adorando. Moisés jogou as tábuas no chão, com grande força, e as tábuas se partiram ao pé, ou na base, da montanha. O povo de Israel teria entendido as tábuas quebradas como a quebra, por parte deles, da aliança de Deus com eles. A localização ao pé da montanha também é importante porque normalmente era onde Yahweh encontrava os israelitas.</w:t>
      </w:r>
    </w:p>
    <w:p>
      <w:pPr/>
      <w:r>
        <w:rPr>
          <w:lang w:val="pt_PT" w:bidi="pt_PT"/>
        </w:rPr>
      </w:r>
      <w:r>
        <w:rPr>
          <w:lang w:val="pt_PT" w:bidi="pt_PT"/>
        </w:rPr>
        <w:t>Parem aqui e discutam esta pergunta em grupo: o que aconteceria se um líder destruísse um item valioso ou sagrado em sua cultura? Como as pessoas reagiriam se o líder destruísse o item? Pause este áudio aqui.</w:t>
      </w:r>
    </w:p>
    <w:p>
      <w:pPr/>
      <w:r>
        <w:rPr>
          <w:lang w:val="pt_PT" w:bidi="pt_PT"/>
        </w:rPr>
      </w:r>
      <w:r>
        <w:rPr>
          <w:lang w:val="pt_PT" w:bidi="pt_PT"/>
        </w:rPr>
        <w:t>O povo de Israel teria entendido a severidade de seu pecado. Moisés queimou o bezerro de ouro com fogo, depois o moeu em um pó fino e o espalhou sobre a água. Moisés usou uma pedra para moer o ouro e a madeira do ídolo em pó, semelhante à maneira como as pessoas moem grãos com uma pedra. Moisés então fez o povo de Israel beber a água. Talvez Moisés tenha feito o povo beber a água com ouro para que nunca mais pudessem usar o ouro. Ou talvez beber o ouro fosse um julgamento para mostrar quem era culpado. Em ambos os casos, as ações de Moisés garantiram que ele destruísse completamente o bezerro de ouro, de modo que o povo nunca mais pudesse usar o ouro e a madeira.</w:t>
      </w:r>
    </w:p>
    <w:p>
      <w:pPr/>
      <w:r>
        <w:rPr>
          <w:lang w:val="pt_PT" w:bidi="pt_PT"/>
        </w:rPr>
      </w:r>
      <w:r>
        <w:rPr>
          <w:lang w:val="pt_PT" w:bidi="pt_PT"/>
        </w:rPr>
        <w:t>Então Moisés perguntou a Arão o que o povo fez com ele para fazê-lo trazer sobre eles um pecado tão grande, ou desobediência a Yahweh. Adorar um ídolo em vez de Yahweh é uma quebra deliberada dos mandamentos da aliança, com os quais todo o povo de Israel já havia concordado. Arão afasta a culpa de si mesmo e diz a Moisés para não ficar irado com ele. Arão chama Moisés de "senhor", mesmo que Moisés seja mais jovem do que Arão. Ao chamar Moisés de "senhor", Arão está reconhecendo que Moisés tem autoridade sobre ele. Arão lembra a Moisés que o povo de Israel está determinado a fazer o mal. Arão diz a Moisés que o povo lhe disse para fazer deuses que irão adiante deles, porque não sabiam o que havia acontecido com Moisés. Arão explica que pediu ao povo que lhe desse todo o ouro que estavam usando. Arão disse que ele jogou ouro no fogo e saiu o bezerro. Arão está dizendo que o bezerro aconteceu acidentalmente. Ele está tentando colocar toda a culpa sobre o povo de Israel.</w:t>
      </w:r>
    </w:p>
    <w:p>
      <w:pPr/>
      <w:r>
        <w:rPr>
          <w:lang w:val="pt_PT" w:bidi="pt_PT"/>
        </w:rPr>
      </w:r>
      <w:r>
        <w:rPr>
          <w:lang w:val="pt_PT" w:bidi="pt_PT"/>
        </w:rPr>
        <w:t>Parem aqui e discutam esta pergunta em grupo: contem uma história de uma vez em que alguém fez algo errado, mas tentou encobri-lo culpando outra pessoa. O que aconteceu com essa pessoa? Como vocês se sentiram?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32.15–24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desce do monte Sinai carregando as duas tábuas nas quais Yahweh havia gravado suas instruções. Ao descer a montanha, Moisés encontrou Josué, e Josué disse que ouviu o som de guerra no acampamento israelita. Moisés disse a Josué que o som não era de vitória ou derrota na guerra, mas o som de celebração.</w:t>
      </w:r>
    </w:p>
    <w:p>
      <w:pPr/>
      <w:r>
        <w:rPr>
          <w:lang w:val="pt_PT" w:bidi="pt_PT"/>
        </w:rPr>
      </w:r>
      <w:r>
        <w:rPr>
          <w:b/>
          <w:lang w:val="pt_PT" w:bidi="pt_PT"/>
        </w:rPr>
        <w:t>Na segunda cena:</w:t>
      </w:r>
      <w:r>
        <w:rPr>
          <w:lang w:val="pt_PT" w:bidi="pt_PT"/>
        </w:rPr>
        <w:t xml:space="preserve"> Quando Moisés e Josué se aproximaram do acampamento, viram o bezerro de ouro e os israelitas dançando. Moisés ficou muito irado. Moisés jogou as tábuas que carregava no chão, aos pés do monte Sinai.</w:t>
      </w:r>
    </w:p>
    <w:p>
      <w:pPr/>
      <w:r>
        <w:rPr>
          <w:lang w:val="pt_PT" w:bidi="pt_PT"/>
        </w:rPr>
      </w:r>
      <w:r>
        <w:rPr>
          <w:b/>
          <w:lang w:val="pt_PT" w:bidi="pt_PT"/>
        </w:rPr>
        <w:t>Na terceira cena:</w:t>
      </w:r>
      <w:r>
        <w:rPr>
          <w:lang w:val="pt_PT" w:bidi="pt_PT"/>
        </w:rPr>
        <w:t xml:space="preserve"> Moisés pegou o bezerro de ouro que os israelitas fizeram e o queimou com fogo, moeu-o até virar pó e espalhou-o sobre a água. Ele fez o povo de Israel beber a água com o pó de ouro nela.</w:t>
      </w:r>
    </w:p>
    <w:p>
      <w:pPr/>
      <w:r>
        <w:rPr>
          <w:lang w:val="pt_PT" w:bidi="pt_PT"/>
        </w:rPr>
      </w:r>
      <w:r>
        <w:rPr>
          <w:b/>
          <w:lang w:val="pt_PT" w:bidi="pt_PT"/>
        </w:rPr>
        <w:t>Na quarta cena:</w:t>
      </w:r>
      <w:r>
        <w:rPr>
          <w:lang w:val="pt_PT" w:bidi="pt_PT"/>
        </w:rPr>
        <w:t xml:space="preserve"> Moisés falou com Arão sobre o que havia levado Arão a cometer um pecado tão grande contra Yahweh ao fazer o bezerro de ouro.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havia falado com Moisés sobre as leis para o povo de Israel por 40 dias antes de Moisés começar a descer do monte Sinai. Yahweh havia dito a Moisés o que estava acontecendo no acampamento antes de Moisés se virar e descer a montanha. O fato de Moisés se virar implica que ele estava de costas para Israel e de frente para Yahweh. Isso mostra Moisés como um mediador entre Israel e Yahweh.</w:t>
      </w:r>
    </w:p>
    <w:p>
      <w:pPr/>
      <w:r>
        <w:rPr>
          <w:lang w:val="pt_PT" w:bidi="pt_PT"/>
        </w:rPr>
      </w:r>
      <w:r>
        <w:rPr>
          <w:lang w:val="pt_PT" w:bidi="pt_PT"/>
        </w:rPr>
        <w:t>É importante lembrar que Moisés estava trazendo consigo duas tábuas nas quais Yahweh havia escrito suas leis. Yahweh havia escrito na frente e no verso de ambas as tábuas. Essas tábuas representavam sua aliança com os israelitas. Os israelitas já haviam aceitado essa aliança antes de Moisés subir ao topo da montanha para receber a aliança na forma escrita.</w:t>
      </w:r>
    </w:p>
    <w:p>
      <w:pPr/>
      <w:r>
        <w:rPr>
          <w:lang w:val="pt_PT" w:bidi="pt_PT"/>
        </w:rPr>
      </w:r>
      <w:r>
        <w:rPr>
          <w:lang w:val="pt_PT" w:bidi="pt_PT"/>
        </w:rPr>
        <w:t>Parem aqui e olhem para uma imagem das tábuas. Pause este áudio aqui.</w:t>
      </w:r>
    </w:p>
    <w:p>
      <w:pPr/>
      <w:r>
        <w:rPr>
          <w:lang w:val="pt_PT" w:bidi="pt_PT"/>
        </w:rPr>
      </w:r>
      <w:r>
        <w:rPr>
          <w:lang w:val="pt_PT" w:bidi="pt_PT"/>
        </w:rPr>
        <w:t xml:space="preserve">Josué, assistente de Moisés, juntou-se a Moisés e desceu a montanha com Moisés. Não sabemos onde Josué tinha estado esperando. Josué está longe o suficiente de onde Moisés estava falando com Yahweh para que Josué não pudesse ouvir o que Yahweh disse a Moisés. Josué também não estava perto o suficiente do acampamento israelita para saber que os israelitas haviam feito um bezerro de ouro, porque Josué pensava que os barulhos que ouviu eram de uma guerra que havia eclodido. Josué pensou que os ruídos eram gritos altos ou sons de luta. Moisés responde a Josué muito claramente, usando uma linguagem especial em uma resposta de três partes. Moisés diz a Josué que o barulho </w:t>
      </w:r>
      <w:r>
        <w:rPr>
          <w:b/>
          <w:lang w:val="pt_PT" w:bidi="pt_PT"/>
        </w:rPr>
        <w:t>não</w:t>
      </w:r>
      <w:r>
        <w:rPr>
          <w:lang w:val="pt_PT" w:bidi="pt_PT"/>
        </w:rPr>
        <w:t xml:space="preserve"> é o som da vitória. </w:t>
      </w:r>
      <w:r>
        <w:rPr>
          <w:b/>
          <w:lang w:val="pt_PT" w:bidi="pt_PT"/>
        </w:rPr>
        <w:t>Não</w:t>
      </w:r>
      <w:r>
        <w:rPr>
          <w:lang w:val="pt_PT" w:bidi="pt_PT"/>
        </w:rPr>
        <w:t xml:space="preserve"> é o som da derrota. </w:t>
      </w:r>
      <w:r>
        <w:rPr>
          <w:b/>
          <w:lang w:val="pt_PT" w:bidi="pt_PT"/>
        </w:rPr>
        <w:t>Em vez disso</w:t>
      </w:r>
      <w:r>
        <w:rPr>
          <w:lang w:val="pt_PT" w:bidi="pt_PT"/>
        </w:rPr>
        <w:t>, é o som da celebração. A ira de Moisés poderia estar aumentando quanto mais ele se aproxima do acampamento. Se for apropriado para sua cultura, traduzam-no como poético.</w:t>
      </w:r>
    </w:p>
    <w:p>
      <w:pPr/>
      <w:r>
        <w:rPr>
          <w:lang w:val="pt_PT" w:bidi="pt_PT"/>
        </w:rPr>
      </w:r>
      <w:r>
        <w:rPr>
          <w:lang w:val="pt_PT" w:bidi="pt_PT"/>
        </w:rPr>
        <w:t>Parem aqui e discutam. Que tipo de sons as pessoas da sua cultura fazem quando estão comemorando? Como vocês descrevem esses sons? Pause o áudio aqui.</w:t>
      </w:r>
    </w:p>
    <w:p>
      <w:pPr/>
      <w:r>
        <w:rPr>
          <w:lang w:val="pt_PT" w:bidi="pt_PT"/>
        </w:rPr>
      </w:r>
      <w:r>
        <w:rPr>
          <w:lang w:val="pt_PT" w:bidi="pt_PT"/>
        </w:rPr>
        <w:t>Os israelitas acamparam perto da base do monte Sinai. Quando Moisés se aproximou da base da montanha, ele pôde ver o bezerro de ouro e o povo celebrando, e a ira de Moisés se inflamou. Isso significa que Moisés estava muito irado.</w:t>
      </w:r>
    </w:p>
    <w:p>
      <w:pPr/>
      <w:r>
        <w:rPr>
          <w:lang w:val="pt_PT" w:bidi="pt_PT"/>
        </w:rPr>
      </w:r>
      <w:r>
        <w:rPr>
          <w:lang w:val="pt_PT" w:bidi="pt_PT"/>
        </w:rPr>
        <w:t>Parem aqui e discutam. Como vocês falam sobre alguém que está muito bravo em sua cultura? Pause o áudio aqui.</w:t>
      </w:r>
    </w:p>
    <w:p>
      <w:pPr/>
      <w:r>
        <w:rPr>
          <w:lang w:val="pt_PT" w:bidi="pt_PT"/>
        </w:rPr>
      </w:r>
      <w:r>
        <w:rPr>
          <w:lang w:val="pt_PT" w:bidi="pt_PT"/>
        </w:rPr>
        <w:t>Moisés jogou as tábuas que carregava com força no chão e quebrou as tábuas. A quebra das tábuas simbolizava a aliança quebrada entre Yahweh e Israel por causa da desobediência de Israel.</w:t>
      </w:r>
    </w:p>
    <w:p>
      <w:pPr/>
      <w:r>
        <w:rPr>
          <w:lang w:val="pt_PT" w:bidi="pt_PT"/>
        </w:rPr>
      </w:r>
      <w:r>
        <w:rPr>
          <w:lang w:val="pt_PT" w:bidi="pt_PT"/>
        </w:rPr>
        <w:t>Parem aqui e discutam como vocês traduziriam arremessar com força em sua cultura. Pause o áudio aqui.</w:t>
      </w:r>
    </w:p>
    <w:p>
      <w:pPr/>
      <w:r>
        <w:rPr>
          <w:lang w:val="pt_PT" w:bidi="pt_PT"/>
        </w:rPr>
      </w:r>
      <w:r>
        <w:rPr>
          <w:lang w:val="pt_PT" w:bidi="pt_PT"/>
        </w:rPr>
        <w:t>Moisés então passou por um processo de várias etapas para destruir o bezerro de ouro. Moisés teria precisado de um fogo muito intenso para derreter o bezerro de ouro. Um núcleo de madeira do bezerro teria ajudado a aquecer o ouro o suficiente, mas não sabemos exatamente como Arão fez o bezerro. Depois que o ouro esfriou, Moisés podia então moer o ouro até transformá-lo em um pó fino com uma rocha ou algum tipo de instrumento de moagem. Outras pessoas podem tê-lo ajudado nesse processo. Moer o ouro em um pó fino mostra que Moisés destruiu completamente o bezerro. Moisés então adicionou o pó à água e fez o povo de Israel beber a água. Fazer as pessoas beberem esse tipo de água muitas vezes era uma maneira de os líderes determinarem quem era culpado e quem não era. Beber essa água também era uma forma de punição para os israelitas e teria mostrado aos israelitas a seriedade do pecado que cometeram contra Yahweh.</w:t>
      </w:r>
    </w:p>
    <w:p>
      <w:pPr/>
      <w:r>
        <w:rPr>
          <w:lang w:val="pt_PT" w:bidi="pt_PT"/>
        </w:rPr>
      </w:r>
      <w:r>
        <w:rPr>
          <w:lang w:val="pt_PT" w:bidi="pt_PT"/>
        </w:rPr>
        <w:t>Depois que Moisés fez os israelitas beberem a água com o ouro nela, Moisés falou com Arão. Até agora, Moisés pode ter ficado irado demais para falar com Arão, mas agora ele provavelmente teve tempo para se acalmar. Moisés pergunta a Arão o que o povo fez com ele para que Arão permitisse esse pecado acontecer. Moisés dirigiu sua pergunta especificamente a Arão porque Moisés havia deixado Arão no comando enquanto Moisés subia ao monte Sinai para receber as tábuas da aliança de Yahweh. Moisés sabe que os israelitas são aqueles que pecaram, mas ele culpa Arão pelo pecado deles. Arão responde a Moisés e tenta passar a culpa para o povo. No entanto, Arão reconhece que, embora Moisés seja seu irmão mais novo, Moisés tem autoridade sobre ele. Arão fala respeitosamente com Moisés e o chama de "meu senhor", ou "mestre". Arão continua a usar a linguagem especial relacionada à ira quando diz a Moisés: "Não deixe a sua ira se acender, meu senhor". Então Arão diz que o povo está "decidido a fazer o mal", o que significa que eles estão determinados a fazer coisas más.</w:t>
      </w:r>
    </w:p>
    <w:p>
      <w:pPr/>
      <w:r>
        <w:rPr>
          <w:lang w:val="pt_PT" w:bidi="pt_PT"/>
        </w:rPr>
      </w:r>
      <w:r>
        <w:rPr>
          <w:lang w:val="pt_PT" w:bidi="pt_PT"/>
        </w:rPr>
        <w:t>Então Arão tenta explicar o que aconteceu para continuar a jogar a culpa nos israelitas. Arão disse que pediu aos israelitas para lhe darem seus brincos de ouro. O povo arrancou os seus brincos e deu os brincos a Arão. Ele diz que jogou o ouro dos israelitas no fogo e, para sua surpresa, saiu o bezerro de ouro. Arão está sugerindo que o bezerro se formou acidentalmente sozinho, sem que ele o tenha moldado. Todos teriam sabido que isso não era possível. Não há registro de nenhuma outra discussão sobre o bezerro de ouro entre Arão e Moisés.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32.15–24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havia escrito seus mandamentos em ambos os lados de duas tábuas de pedra. Moisés deixou a montanha com as duas tábuas de pedra e retornou a onde Israel estava acampado. Moisés carregou essas duas tábuas de pedra consigo. Josué, ajudante de Moisés, encontrou Moisés quando este descia a montanha e caminhou com ele em direção ao acampamento. Josué e Moisés ouviram ruídos vindo do acampamento dos israelitas. Josué disse: "Há um barulho de guerra no acampamento". Moisés disse: "O som não é de gritos pela vitória ou choro pela derrota. Ouço o som de cantoria".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Josué: “O que você está sentindo ou pensando?”. A pessoa pode responder coisas como: "Preocupada com a possibilidade de Israel estar sob ataque", ou "Com medo de que Israel tenha sido capturado por um inimigo", ou "Curiosa sobre o que pode estar acontecendo no acampamento israelita".</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"Intrigado com o que está acontecendo no acampamento", ou "Preocupado com o que posso encontrar quando chegar ao acampamento israelita", ou "Esperançoso de que o que encontrar no acampamento não seja tão ruim quanto o que Yahweh disse".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Quando Moisés e Josué se aproximaram do acampamento, Moisés viu o bezerro de ouro e ficou furioso. Moisés jogou as tábuas no chão, e as tábuas se quebraram. Moisés queimou o bezerro de ouro com fogo e moeu o ouro até virar pó. Ele espalhou o pó sobre a água e fez o povo de Israel beber a água.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"Irado com o que os israelitas estão fazendo", ou "Desapontado com o comportamento dos israelitas", ou "Frustrado com a falta de obediência dos israelitas a Yahweh".</w:t>
      </w:r>
    </w:p>
    <w:p>
      <w:pPr>
        <w:pStyle w:val="ListBullet"/>
        <w:spacing w:line="240" w:lineRule="auto"/>
        <w:ind w:left="720"/>
      </w:pPr>
      <w:r>
        <w:rPr>
          <w:lang w:val="pt_PT" w:bidi="pt_PT"/>
        </w:rPr>
      </w:r>
      <w:r>
        <w:rPr>
          <w:lang w:val="pt_PT" w:bidi="pt_PT"/>
        </w:rPr>
        <w:t>Perguntem às pessoas que interpretam Israel: “O que vocês estão sentindo ou pensando?”. A pessoa pode responder coisas como: "Preocupada com o que pode acontecer conosco", ou "Com medo do que Moisés possa fazer", ou "Triste por termos desobedecido a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disse a Arão: "O que o povo fez com você para que você trouxesse um pecado tão grande sobre eles?" Arão disse: "Não fique irado comigo. Vocês sabem que o povo está determinado a fazer coisas más. O povo me disse: 'Faça deuses que irão adiante de nós. Não sabemos o que aconteceu com Moisés'. Então disse a eles para me darem todo o ouro que estavam usando. Eu o joguei no fogo e saiu este bezerro".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"Chateada por Arão ter permitido que Israel cometesse pecado", ou "Irada por Arão ter mentido para mim sobre o que fez", ou "Desapontada pelo fato de Arão ter falhado como líder de Israel".</w:t>
      </w:r>
    </w:p>
    <w:p>
      <w:pPr>
        <w:pStyle w:val="ListBullet"/>
        <w:spacing w:line="240" w:lineRule="auto"/>
        <w:ind w:left="720"/>
      </w:pPr>
      <w:r>
        <w:rPr>
          <w:lang w:val="pt_PT" w:bidi="pt_PT"/>
        </w:rPr>
      </w:r>
      <w:r>
        <w:rPr>
          <w:lang w:val="pt_PT" w:bidi="pt_PT"/>
        </w:rPr>
        <w:t>Perguntem à pessoa que interpreta Arão: “O que você está sentindo ou pensando?” A pessoa pode responder coisas como: "Com medo do que Moisés possa fazer comigo", ou "Arrependida por ter feito o bezerro de ouro", ou "Preocupada que Moisés ou Yahweh possam me punir".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32.15–24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é o nome pessoal de Deus e é usado em toda essa passagem. Usem a mesma palavra ou frase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Moisés deixou a montanha e retornou a onde Israel estava acampado. Yahweh havia escrito seu </w:t>
      </w:r>
      <w:r>
        <w:rPr>
          <w:b/>
          <w:lang w:val="pt_PT" w:bidi="pt_PT"/>
        </w:rPr>
        <w:t>testemunho</w:t>
      </w:r>
      <w:r>
        <w:rPr>
          <w:lang w:val="pt_PT" w:bidi="pt_PT"/>
        </w:rPr>
        <w:t xml:space="preserve">, ou lei da </w:t>
      </w:r>
      <w:r>
        <w:rPr>
          <w:b/>
          <w:lang w:val="pt_PT" w:bidi="pt_PT"/>
        </w:rPr>
        <w:t>aliança</w:t>
      </w:r>
      <w:r>
        <w:rPr>
          <w:lang w:val="pt_PT" w:bidi="pt_PT"/>
        </w:rPr>
        <w:t xml:space="preserve">, em ambos os lados de duas tábuas de pedra. A lei da aliança consistia nas dez palavras, ou mandamentos, que Yahweh havia dado ao povo de Israel. Às vezes, esta lei da aliança era chamada de tábuas do testemunho porque a lei da aliança era uma testemunha do fato de que Yahweh tinha uma aliança com seu povo. Uma aliança é uma promessa que duas pessoas ou dois grupos de pessoas fazem umas às outras. Uma aliança é uma promessa sagrada e tem consequências sérias se as pessoas a quebrarem. Se usarem a frase "lei da aliança" para as duas tábuas, usem a mesma palavra ou frase para aliança que vocês usaram em passagens anteriores. Se vocês usarem a frase "tábuas do testemunho", usem a mesma palavra ou frase para testemunho que vocês usaram em passagens anteriores. Para mais informações sobre </w:t>
      </w:r>
      <w:r>
        <w:rPr>
          <w:lang w:val="pt_PT" w:bidi="pt_PT"/>
        </w:rPr>
        <w:t>testemunho</w:t>
      </w:r>
      <w:r>
        <w:rPr>
          <w:lang w:val="pt_PT" w:bidi="pt_PT"/>
        </w:rPr>
        <w:t xml:space="preserve"> ou </w:t>
      </w:r>
      <w:r>
        <w:rPr>
          <w:lang w:val="pt_PT" w:bidi="pt_PT"/>
        </w:rPr>
        <w:t>aliança</w:t>
      </w:r>
      <w:r>
        <w:rPr>
          <w:lang w:val="pt_PT" w:bidi="pt_PT"/>
        </w:rPr>
        <w:t>, consultem o Glossário Mestre.</w:t>
      </w:r>
    </w:p>
    <w:p>
      <w:pPr/>
      <w:r>
        <w:rPr>
          <w:lang w:val="pt_PT" w:bidi="pt_PT"/>
        </w:rPr>
      </w:r>
      <w:r>
        <w:rPr>
          <w:lang w:val="pt_PT" w:bidi="pt_PT"/>
        </w:rPr>
        <w:t>Quando Moisés e Josué se aproximaram do acampamento, Moisés viu o bezerro de ouro e ficou furioso. A palavra ídolo não está na história, mas se o seu público ficar confuso apenas ao dizer bezerro ou bezerro de ouro, vocês poderiam incluir a palavra ídolo em sua tradução.</w:t>
      </w:r>
    </w:p>
    <w:p>
      <w:pPr/>
      <w:r>
        <w:rPr>
          <w:lang w:val="pt_PT" w:bidi="pt_PT"/>
        </w:rPr>
      </w:r>
      <w:r>
        <w:rPr>
          <w:lang w:val="pt_PT" w:bidi="pt_PT"/>
        </w:rPr>
        <w:t xml:space="preserve">Moisés disse a Arão: "O que o povo fez com você para que você trouxesse um </w:t>
      </w:r>
      <w:r>
        <w:rPr>
          <w:b/>
          <w:lang w:val="pt_PT" w:bidi="pt_PT"/>
        </w:rPr>
        <w:t>pecado</w:t>
      </w:r>
      <w:r>
        <w:rPr>
          <w:lang w:val="pt_PT" w:bidi="pt_PT"/>
        </w:rPr>
        <w:t xml:space="preserve"> tão grande sobre eles?" Pecado é desobedecer a Yahweh. Usem a mesma palavra ou frase para pecado que vocês usaram em passagens anteriores.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Arão disse: "Meu </w:t>
      </w:r>
      <w:r>
        <w:rPr>
          <w:b/>
          <w:lang w:val="pt_PT" w:bidi="pt_PT"/>
        </w:rPr>
        <w:t>senhor</w:t>
      </w:r>
      <w:r>
        <w:rPr>
          <w:lang w:val="pt_PT" w:bidi="pt_PT"/>
        </w:rPr>
        <w:t xml:space="preserve">, ou mestre, não fique irado comigo. Vocês sabem que o povo está decidido a fazer o mal. O povo me disse: 'Faça </w:t>
      </w:r>
      <w:r>
        <w:rPr>
          <w:b/>
          <w:lang w:val="pt_PT" w:bidi="pt_PT"/>
        </w:rPr>
        <w:t>deuses</w:t>
      </w:r>
      <w:r>
        <w:rPr>
          <w:lang w:val="pt_PT" w:bidi="pt_PT"/>
        </w:rPr>
        <w:t xml:space="preserve"> que irão adiante de nós'". Usem a mesma palavra para senhor e deuses que vocês usaram em passagens anteriores. Consultem o Glossário Mestre para mais informações sobre </w:t>
      </w:r>
      <w:r>
        <w:rPr>
          <w:lang w:val="pt_PT" w:bidi="pt_PT"/>
        </w:rPr>
        <w:t>senhor</w:t>
      </w:r>
      <w:r>
        <w:rPr>
          <w:lang w:val="pt_PT" w:bidi="pt_PT"/>
        </w:rPr>
        <w:t xml:space="preserve"> e </w:t>
      </w:r>
      <w:r>
        <w:rPr>
          <w:lang w:val="pt_PT" w:bidi="pt_PT"/>
        </w:rPr>
        <w:t>deuses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32:25–35</w:t>
      </w:r>
      <w:r>
        <w:rPr>
          <w:lang w:val="pt_PT" w:bidi="pt_PT"/>
        </w:rPr>
      </w:r>
    </w:p>
    <w:p>
      <w:pPr>
        <w:pStyle w:val="Heading3"/>
      </w:pPr>
      <w:r>
        <w:rPr>
          <w:lang w:val="pt_PT" w:bidi="pt_PT"/>
        </w:rPr>
        <w:t>Ouvir e Sentir</w:t>
      </w:r>
    </w:p>
    <w:p>
      <w:pPr/>
      <w:r>
        <w:rPr>
          <w:lang w:val="pt_PT" w:bidi="pt_PT"/>
        </w:rPr>
      </w:r>
      <w:r>
        <w:rPr>
          <w:lang w:val="pt_PT" w:bidi="pt_PT"/>
        </w:rPr>
        <w:t>Nesta etapa, ouçam Êxodo 32.25–35 e guardem em seus corações.</w:t>
      </w:r>
    </w:p>
    <w:p>
      <w:pPr/>
      <w:r>
        <w:rPr>
          <w:lang w:val="pt_PT" w:bidi="pt_PT"/>
        </w:rPr>
      </w:r>
      <w:r>
        <w:rPr>
          <w:lang w:val="pt_PT" w:bidi="pt_PT"/>
        </w:rPr>
        <w:t>Ouçam uma versão em áudio de Êxodo 32.25–35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32.25–35 na tradução mais fácil de entender.</w:t>
      </w:r>
    </w:p>
    <w:p>
      <w:pPr/>
      <w:r>
        <w:rPr>
          <w:lang w:val="pt_PT" w:bidi="pt_PT"/>
        </w:rPr>
      </w:r>
      <w:r>
        <w:rPr>
          <w:lang w:val="pt_PT" w:bidi="pt_PT"/>
        </w:rPr>
        <w:t>Na passagem anterior, Moisés e Josué desceram do monte Sinai. Quando Moisés viu que os israelitas haviam feito um bezerro de ouro e estavam adorando o ídolo, Moisés queimou o bezerro, moeu-o até virar pó e misturou-o com água, e fez o povo bebê-lo.</w:t>
      </w:r>
    </w:p>
    <w:p>
      <w:pPr/>
      <w:r>
        <w:rPr>
          <w:lang w:val="pt_PT" w:bidi="pt_PT"/>
        </w:rPr>
      </w:r>
      <w:r>
        <w:rPr>
          <w:lang w:val="pt_PT" w:bidi="pt_PT"/>
        </w:rPr>
        <w:t>Moisés vê que o povo de Israel está fora de controle, ou desenfreado. O povo está agindo de forma desenfreada porque Arão permitiu que o povo agisse de forma desenfreada. Os inimigos de Israel agora estão rindo secretamente e zombando de Israel. Moisés fica de pé, ou se posiciona, no portão do acampamento e grita a todo o povo de Israel. Um acampamento geralmente não tem portões, por isso é muito provável que o portão se refira à entrada principal do acampamento ou à área principal para atividades tribais.</w:t>
      </w:r>
    </w:p>
    <w:p>
      <w:pPr/>
      <w:r>
        <w:rPr>
          <w:lang w:val="pt_PT" w:bidi="pt_PT"/>
        </w:rPr>
      </w:r>
      <w:r>
        <w:rPr>
          <w:lang w:val="pt_PT" w:bidi="pt_PT"/>
        </w:rPr>
        <w:t>Moisés diz ao povo para vir até ele se estiverem do lado de Yahweh. Servir a Yahweh ou ser leal a Yahweh é estar do lado de Yahweh. Todos os levitas se reúnem em torno de Moisés. Moisés diz que Yahweh, o Deus de Israel, ordena que todos os homens levitas cinjam a espada à cintura e percorram o acampamento de um portão a outro, matando seu irmão, amigo e vizinho.</w:t>
      </w:r>
    </w:p>
    <w:p>
      <w:pPr/>
      <w:r>
        <w:rPr>
          <w:lang w:val="pt_PT" w:bidi="pt_PT"/>
        </w:rPr>
      </w:r>
      <w:r>
        <w:rPr>
          <w:lang w:val="pt_PT" w:bidi="pt_PT"/>
        </w:rPr>
        <w:t>A espada aqui é um punhal longo com cerca de 45 centímetros de comprimento, com um cabo de madeira ou de osso. Uma pessoa geralmente carregava a espada em uma bainha de couro que era presa à coxa esquerda. Não está claro quantos portões havia. Quando os levitas iam e vinham de um portão a outro ou de uma entrada a outra, eles estavam indo de uma extremidade do acampamento à outra. Moisés diz que Yahweh instruiu os levitas a matar seus irmãos, amigos e vizinhos, ou seus companheiros de tribo, israelitas e pessoas próximas deles. É importante saber que a ordem de Yahweh para matar inclui apenas os homens. Os levitas não deviam ferir as mulheres e as crianças. Os levitas obedecem a Moisés e matam cerca de 3000 homens israelitas.</w:t>
      </w:r>
    </w:p>
    <w:p>
      <w:pPr/>
      <w:r>
        <w:rPr>
          <w:lang w:val="pt_PT" w:bidi="pt_PT"/>
        </w:rPr>
      </w:r>
      <w:r>
        <w:rPr>
          <w:lang w:val="pt_PT" w:bidi="pt_PT"/>
        </w:rPr>
        <w:t>Parem aqui e discutam esta pergunta em grupo: contem uma história de uma vez em que vocês tiveram que punir um amigo próximo ou parente. Pause este áudio aqui.</w:t>
      </w:r>
    </w:p>
    <w:p>
      <w:pPr/>
      <w:r>
        <w:rPr>
          <w:lang w:val="pt_PT" w:bidi="pt_PT"/>
        </w:rPr>
      </w:r>
      <w:r>
        <w:rPr>
          <w:lang w:val="pt_PT" w:bidi="pt_PT"/>
        </w:rPr>
        <w:t>Quando os levitas retornam, Moisés diz a eles que foram ordenados, ou consagrados, ou Yahweh os separou para servi-lo porque obedeceram a Moisés. Como os levitas obedeceram a Yahweh e não pouparam as vidas daqueles que eram mais próximos deles, Moisés diz a eles que Yahweh os abençoará. Não está claro o que é a bênção, mas é importante lembrar que a bênção está vindo de Yahweh.</w:t>
      </w:r>
    </w:p>
    <w:p>
      <w:pPr/>
      <w:r>
        <w:rPr>
          <w:lang w:val="pt_PT" w:bidi="pt_PT"/>
        </w:rPr>
      </w:r>
      <w:r>
        <w:rPr>
          <w:lang w:val="pt_PT" w:bidi="pt_PT"/>
        </w:rPr>
        <w:t>No dia seguinte, Moisés diz ao povo de Israel que eles cometeram um grande pecado. Mas Moisés diz que agora subirá até Yahweh e talvez faça expiação pelo pecado deles. Moisés subirá a montanha e entrará novamente na nuvem onde está Yahweh. Talvez isso mostre que Moisés está esperançoso, mas ele ainda tem dúvidas. Moisés fará expiação, ou encobrirá os pecados dos israelitas para que eles possam ter um bom relacionamento com Yahweh novamente. Moisés sabia que não poderia perdoar os pecados de Israel, mas estava esperançoso de poder persuadir Yahweh a perdoar os pecados de Israel.</w:t>
      </w:r>
    </w:p>
    <w:p>
      <w:pPr/>
      <w:r>
        <w:rPr>
          <w:lang w:val="pt_PT" w:bidi="pt_PT"/>
        </w:rPr>
      </w:r>
      <w:r>
        <w:rPr>
          <w:lang w:val="pt_PT" w:bidi="pt_PT"/>
        </w:rPr>
        <w:t>Parem aqui e discutam esta pergunta em grupo: contem uma história de uma vez em que alguém teve que pedir perdão por outra pessoa. Qual foi o resultado do pedido? Pause este áudio aqui.</w:t>
      </w:r>
    </w:p>
    <w:p>
      <w:pPr/>
      <w:r>
        <w:rPr>
          <w:lang w:val="pt_PT" w:bidi="pt_PT"/>
        </w:rPr>
      </w:r>
      <w:r>
        <w:rPr>
          <w:lang w:val="pt_PT" w:bidi="pt_PT"/>
        </w:rPr>
        <w:t>Moisés torna a subir a montanha para se encontrar com Yahweh. Moisés diz a Yahweh que os israelitas cometeram um pecado terrível. Moisés está confessando o pecado de Israel a Yahweh para pedir perdão a Yahweh. Moisés diz que os israelitas fizeram um deus ou deuses de ouro. Moisés dirige-se a Yahweh com a pergunta: "Se você perdoar o pecado dos israelitas". Se Yahweh não perdoar o pecado de Israel, então Moisés pede a Yahweh que apague, ou remova, Moisés do livro de Yahweh. O livro de Yahweh é um rolo ou documento no qual Yahweh escreveu os nomes dos vivos ou os nomes de seu povo. O livro pode ser chamado de "livro dos vivos" ou "livro de memória". A ideia de um "livro dos vivos" era comum nos tempos antigos. As cidades mantinham registros de pessoas que viviam lá por várias razões. De uma maneira semelhante, Yahweh mantém um registro de todas as pessoas. Se essas pessoas pecarem contra Yahweh, Yahweh pode apagá-las do livro.</w:t>
      </w:r>
    </w:p>
    <w:p>
      <w:pPr/>
      <w:r>
        <w:rPr>
          <w:lang w:val="pt_PT" w:bidi="pt_PT"/>
        </w:rPr>
      </w:r>
      <w:r>
        <w:rPr>
          <w:lang w:val="pt_PT" w:bidi="pt_PT"/>
        </w:rPr>
        <w:t>Parem aqui e discutam esta pergunta em grupo: em sua cultura, como vocês passam a história de geração em geração? Por que é importante lembrar da história? Pause este áudio aqui.</w:t>
      </w:r>
    </w:p>
    <w:p>
      <w:pPr/>
      <w:r>
        <w:rPr>
          <w:lang w:val="pt_PT" w:bidi="pt_PT"/>
        </w:rPr>
      </w:r>
      <w:r>
        <w:rPr>
          <w:lang w:val="pt_PT" w:bidi="pt_PT"/>
        </w:rPr>
        <w:t>Yahweh responde à proposta de Moisés, dizendo que ele riscará, ou apagará de seu livro, qualquer um que tenha pecado contra ele. Yahweh diz a Moisés para ir levar o povo ao lugar do qual Yahweh falou. Esta instrução de Yahweh é uma ordem a Moisés. O lugar do qual Yahweh falou é a terra que ele prometeu a Moisés e a Israel. Pode ser útil recordar uma promessa feita por Yahweh em uma passagem anterior. Yahweh diz a Moisés algo muito importante. Yahweh diz que seu anjo, ou mensageiro, irá à frente de Moisés para o povo. No entanto, no dia em que Yahweh visitar, ou no dia em que Yahweh vier para punição, ele punirá os israelitas que desobedeceram.</w:t>
      </w:r>
    </w:p>
    <w:p>
      <w:pPr/>
      <w:r>
        <w:rPr>
          <w:lang w:val="pt_PT" w:bidi="pt_PT"/>
        </w:rPr>
      </w:r>
      <w:r>
        <w:rPr>
          <w:lang w:val="pt_PT" w:bidi="pt_PT"/>
        </w:rPr>
        <w:t>Então Yahweh envia uma praga, ou desastre, ao povo por causa do que eles fizeram com o bezerro que Arão havia feito. Não sabemos que tipo de praga Yahweh enviou.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32.25–35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viu que Arão havia permitido que o povo de Israel ficasse completamente descontrolado. Moisés ficou na entrada do acampamento e gritou ao povo de Israel, pedindo ao povo que estava com Yahweh que viesse e se juntasse a Moisés, e os levitas vieram e se reuniram em torno de Moisés.</w:t>
      </w:r>
    </w:p>
    <w:p>
      <w:pPr/>
      <w:r>
        <w:rPr>
          <w:lang w:val="pt_PT" w:bidi="pt_PT"/>
        </w:rPr>
      </w:r>
      <w:r>
        <w:rPr>
          <w:b/>
          <w:lang w:val="pt_PT" w:bidi="pt_PT"/>
        </w:rPr>
        <w:t>Na segunda cena:</w:t>
      </w:r>
      <w:r>
        <w:rPr>
          <w:lang w:val="pt_PT" w:bidi="pt_PT"/>
        </w:rPr>
        <w:t xml:space="preserve"> Moisés falou com os levitas e disse-lhes o que Yahweh lhes ordenara que fizessem, porque o povo de Israel havia cometido um pecado tão grande. Moisés deu a eles a instrução do que Yahweh havia pedido que os levitas fizessem. Os levitas obedeceram à ordem de Moisés. Moisés disse aos levitas que, ao obedecer a Yahweh, os levitas haviam se preparado para o serviço a Yahweh e que os levitas receberiam uma bênção.</w:t>
      </w:r>
    </w:p>
    <w:p>
      <w:pPr/>
      <w:r>
        <w:rPr>
          <w:lang w:val="pt_PT" w:bidi="pt_PT"/>
        </w:rPr>
      </w:r>
      <w:r>
        <w:rPr>
          <w:b/>
          <w:lang w:val="pt_PT" w:bidi="pt_PT"/>
        </w:rPr>
        <w:t>Na terceira cena:</w:t>
      </w:r>
      <w:r>
        <w:rPr>
          <w:lang w:val="pt_PT" w:bidi="pt_PT"/>
        </w:rPr>
        <w:t xml:space="preserve"> Moisés falou com o povo de Israel sobre como eles haviam cometido um pecado terrível. Moisés disse que subiria até Yahweh no monte Sinai para pedir perdão.</w:t>
      </w:r>
    </w:p>
    <w:p>
      <w:pPr/>
      <w:r>
        <w:rPr>
          <w:lang w:val="pt_PT" w:bidi="pt_PT"/>
        </w:rPr>
      </w:r>
      <w:r>
        <w:rPr>
          <w:b/>
          <w:lang w:val="pt_PT" w:bidi="pt_PT"/>
        </w:rPr>
        <w:t>Na quarta cena:</w:t>
      </w:r>
      <w:r>
        <w:rPr>
          <w:lang w:val="pt_PT" w:bidi="pt_PT"/>
        </w:rPr>
        <w:t xml:space="preserve"> Moisés falou com Yahweh em nome dos israelitas e pediu perdão. Yahweh disse a Moisés o que acontecerá com os israelitas que pecaram contra Yahweh. Yahweh então deu instruções a Moisés para que um anjo de Yahweh liderasse o caminho diante do povo de Israel. Yahweh disse que chamará o povo de Israel para prestar contas e os responsabilizará por seus pecados. Yahweh enviou uma grande praga sobre o povo de Israel porque eles adoraram o bezerro de ouro que Arão havia feito.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Moisés havia acabado de terminar uma conversa com Arão, na qual Arão não contou a verdade sobre o que havia acontecido no acampamento de Israel a respeito de como o bezerro de ouro havia sido criado. Moisés viu como os israelitas haviam perdido o controle sob a liderança de Arão. Arão havia deixado o povo de Israel agir de forma desenfreada, e agora o povo era motivo de vergonha para seus inimigos. Isto é, os inimigos de Israel sussurravam, ridicularizavam e riam secretamente de Israel.</w:t>
      </w:r>
    </w:p>
    <w:p>
      <w:pPr/>
      <w:r>
        <w:rPr>
          <w:lang w:val="pt_PT" w:bidi="pt_PT"/>
        </w:rPr>
      </w:r>
      <w:r>
        <w:rPr>
          <w:lang w:val="pt_PT" w:bidi="pt_PT"/>
        </w:rPr>
        <w:t>É importante considerar que não há um intervalo de tempo definido entre a conversa que Moisés teve com Arão e o momento em que Moisés ficou de pé na entrada do acampamento e gritou para os israelitas. Mas Moisés provavelmente ficou na entrada do acampamento logo depois da conversa.</w:t>
      </w:r>
    </w:p>
    <w:p>
      <w:pPr/>
      <w:r>
        <w:rPr>
          <w:lang w:val="pt_PT" w:bidi="pt_PT"/>
        </w:rPr>
      </w:r>
      <w:r>
        <w:rPr>
          <w:lang w:val="pt_PT" w:bidi="pt_PT"/>
        </w:rPr>
        <w:t>Moisés ficou de pé na entrada do acampamento e gritou para os israelitas.</w:t>
      </w:r>
    </w:p>
    <w:p>
      <w:pPr/>
      <w:r>
        <w:rPr>
          <w:lang w:val="pt_PT" w:bidi="pt_PT"/>
        </w:rPr>
      </w:r>
      <w:r>
        <w:rPr>
          <w:lang w:val="pt_PT" w:bidi="pt_PT"/>
        </w:rPr>
        <w:t>Parem aqui e, em grupo, olhem para uma ilustração do acampamento de Israel. Pause este áudio aqui.</w:t>
      </w:r>
    </w:p>
    <w:p>
      <w:pPr/>
      <w:r>
        <w:rPr>
          <w:lang w:val="pt_PT" w:bidi="pt_PT"/>
        </w:rPr>
      </w:r>
      <w:r>
        <w:rPr>
          <w:lang w:val="pt_PT" w:bidi="pt_PT"/>
        </w:rPr>
        <w:t>Moisés pediu que os israelitas que estavam do lado de Yahweh, ou que eram leais a Yahweh, viessem e ficassem ao lado de Moisés. Todos os levitas se reuniram em torno de Moisés.</w:t>
      </w:r>
    </w:p>
    <w:p>
      <w:pPr/>
      <w:r>
        <w:rPr>
          <w:lang w:val="pt_PT" w:bidi="pt_PT"/>
        </w:rPr>
      </w:r>
      <w:r>
        <w:rPr>
          <w:lang w:val="pt_PT" w:bidi="pt_PT"/>
        </w:rPr>
        <w:t xml:space="preserve">Parem aqui e discutam em grupo como vocês mostrarão que </w:t>
      </w:r>
      <w:r>
        <w:rPr>
          <w:b/>
          <w:lang w:val="pt_PT" w:bidi="pt_PT"/>
        </w:rPr>
        <w:t>o lado de Yahweh</w:t>
      </w:r>
      <w:r>
        <w:rPr>
          <w:lang w:val="pt_PT" w:bidi="pt_PT"/>
        </w:rPr>
        <w:t xml:space="preserve"> significa as pessoas que eram leais a Yahweh. Qual palavra ou frase vocês usarão para "o lado de Yahweh"? Pause este áudio aqui.</w:t>
      </w:r>
    </w:p>
    <w:p>
      <w:pPr/>
      <w:r>
        <w:rPr>
          <w:lang w:val="pt_PT" w:bidi="pt_PT"/>
        </w:rPr>
      </w:r>
      <w:r>
        <w:rPr>
          <w:lang w:val="pt_PT" w:bidi="pt_PT"/>
        </w:rPr>
        <w:t>Yahweh deu a Moisés instruções para dar aos levitas sobre quem punir e como realizar a punição dos israelitas por seu pecado terrível contra Yahweh. Moisés instruiu os levitas a cingirem a espada à cintura. Isso mostra que o povo estava pronto para agir.</w:t>
      </w:r>
    </w:p>
    <w:p>
      <w:pPr/>
      <w:r>
        <w:rPr>
          <w:lang w:val="pt_PT" w:bidi="pt_PT"/>
        </w:rPr>
      </w:r>
      <w:r>
        <w:rPr>
          <w:lang w:val="pt_PT" w:bidi="pt_PT"/>
        </w:rPr>
        <w:t>Parem aqui e mostrem uma imagem de um israelita com a espada presa à cintura. Pause este áudio aqui.</w:t>
      </w:r>
    </w:p>
    <w:p>
      <w:pPr/>
      <w:r>
        <w:rPr>
          <w:lang w:val="pt_PT" w:bidi="pt_PT"/>
        </w:rPr>
      </w:r>
      <w:r>
        <w:rPr>
          <w:lang w:val="pt_PT" w:bidi="pt_PT"/>
        </w:rPr>
        <w:t>Moisés disse aos levitas para matar seus irmãos, vizinhos e compatriotas. Isso significa que eles deveriam matar aqueles que pecaram contra Yahweh, mesmo que essas pessoas fossem amigas próximas ou familiares. A devoção dos levitas a Yahweh era mais importante do que sua devoção à família e amigos.</w:t>
      </w:r>
    </w:p>
    <w:p>
      <w:pPr/>
      <w:r>
        <w:rPr>
          <w:lang w:val="pt_PT" w:bidi="pt_PT"/>
        </w:rPr>
      </w:r>
      <w:r>
        <w:rPr>
          <w:lang w:val="pt_PT" w:bidi="pt_PT"/>
        </w:rPr>
        <w:t>Os levitas executaram obedientemente as instruções. Ao retornarem a Moisés, Moisés diz aos levitas que eles estão consagrados para servir Yahweh, e que Yahweh os abençoará por causa de sua obediência.</w:t>
      </w:r>
    </w:p>
    <w:p>
      <w:pPr/>
      <w:r>
        <w:rPr>
          <w:lang w:val="pt_PT" w:bidi="pt_PT"/>
        </w:rPr>
      </w:r>
      <w:r>
        <w:rPr>
          <w:lang w:val="pt_PT" w:bidi="pt_PT"/>
        </w:rPr>
        <w:t>No dia seguinte, Moisés diz ao povo que subirá ao monte Sinai e pedirá a Yahweh que perdoe o povo pelos seus pecados que haviam cometido.</w:t>
      </w:r>
    </w:p>
    <w:p>
      <w:pPr/>
      <w:r>
        <w:rPr>
          <w:lang w:val="pt_PT" w:bidi="pt_PT"/>
        </w:rPr>
      </w:r>
      <w:r>
        <w:rPr>
          <w:lang w:val="pt_PT" w:bidi="pt_PT"/>
        </w:rPr>
        <w:t>Moisés encontra Yahweh na montanha e pede a Yahweh que perdoe os pecados de Israel. Moisés começa seu pedido usando uma linguagem que mostra a Yahweh que ele está confessando o pecado de Israel e está prestes a pedir a Yahweh que perdoe Israel. Moisés é respeitoso e humilde quando faz seu pedido. Se Yahweh não perdoar os pecados de Israel, Moisés pede a Yahweh que remova o nome dele do livro de Yahweh. Yahweh diz a Moisés que ele removerá de seu livro apenas as pessoas que o desobedecerem. Ele diz a Moisés para voltar ao povo de Israel e liderá-lo. Yahweh promete enviar seu anjo para guiar Moisés. E quando for a hora certa, Yahweh punirá o povo de Israel que o desobedeceu.</w:t>
      </w:r>
    </w:p>
    <w:p>
      <w:pPr/>
      <w:r>
        <w:rPr>
          <w:lang w:val="pt_PT" w:bidi="pt_PT"/>
        </w:rPr>
      </w:r>
      <w:r>
        <w:rPr>
          <w:lang w:val="pt_PT" w:bidi="pt_PT"/>
        </w:rPr>
        <w:t>Então Yahweh enviou uma praga sobre Israel por causa do bezerro que Arão fez. Não sabemos que tipo de praga Yahweh enviou.</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32.25–35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Os israelitas desobedientes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viu que o povo de Israel estava fora de controle. Arão havia deixado o povo perder o controle e ficar envergonhado diante de seus inimigos. Moisés ficou no portão do acampamento e gritou ao povo: "Quem está do lado de Yahweh, venha a mim".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"Irada pelo fato de o povo de Israel estar se afastando de Yahweh tão rapidamente", ou "Frustrada com Arão por deixar o povo de Israel ficar descontrolado com seu pecado", ou "Esperançosa de que o povo de Israel se junte a Moisés para seguir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Todos os filhos de Levi se reuniram com Moisés. Moisés disse aos levitas: "Assim diz Yahweh, o Deus de Israel: 'Que cada homem cinja a espada à cintura, vá de um portão a outro pelo acampamento, indo e vindo, e mate seu irmão, amigo e vizinho'".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levitas: “O que vocês estão sentindo ou pensando?” A pessoa pode responder coisas como: "Com medo do que Yahweh acabou de me pedir que fizesse", ou "Triste por talvez ter que matar meus amigos e família", ou "Motivada para ajudar a realizar a instrução e a punição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levitas obedeceram a Moisés e mataram 3.000 pessoas.</w:t>
      </w:r>
    </w:p>
    <w:p>
      <w:pPr/>
      <w:r>
        <w:rPr>
          <w:lang w:val="pt_PT" w:bidi="pt_PT"/>
        </w:rPr>
      </w:r>
      <w:r>
        <w:rPr>
          <w:lang w:val="pt_PT" w:bidi="pt_PT"/>
        </w:rPr>
        <w:t>Moisés disse aos levitas: "Vocês foram separados para Yahweh porque estavam contra seus próprios filhos e irmãos. Yahweh os abençoou hoje".</w:t>
      </w:r>
    </w:p>
    <w:p>
      <w:pPr/>
      <w:r>
        <w:rPr>
          <w:lang w:val="pt_PT" w:bidi="pt_PT"/>
        </w:rPr>
      </w:r>
      <w:r>
        <w:rPr>
          <w:lang w:val="pt_PT" w:bidi="pt_PT"/>
        </w:rPr>
        <w:t>No dia seguinte, Moisés disse ao povo de Israel: "Vocês cometeram um grande pecado, mas agora subirei até Yahweh. Talvez eu possa fazer expiação pelo seu pecado".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"Triste por Israel ter permitido que a sua desobediência chegasse a esse ponto", ou "Compaixão por Israel porque eles acabaram de sofrer dor e morte pela desobediência", ou "Esperançosa de que Yahweh veja que a punição de Israel está completa e restaure Israel ao que eles eram antes".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voltou a subir a montanha para se encontrar com Yahweh. Moisés disse: "O povo de Israel cometeu um grande pecado. Eles fizeram deuses de ouro para si mesmos. Por favor, perdoe os pecados deles. Mas se não o fizeres, risca-me do livro que escreveste".</w:t>
      </w:r>
    </w:p>
    <w:p>
      <w:pPr/>
      <w:r>
        <w:rPr>
          <w:lang w:val="pt_PT" w:bidi="pt_PT"/>
        </w:rPr>
      </w:r>
      <w:r>
        <w:rPr>
          <w:lang w:val="pt_PT" w:bidi="pt_PT"/>
        </w:rPr>
        <w:t>Então Yahweh disse: "Riscarei do meu livro quem tiver pecado contra mim. Agora vá, leve o povo ao lugar do qual falei, e meu anjo irá adiante de vocês. No entanto, quando chegar a hora de punir, eu os punirei pelo seu pecado".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"Triste pelo povo de Israel ter tido que sofrer", ou "Desapontado com o povo de Israel por me desobedecer", ou "Compassivo porque ainda amo o povo de Israel".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Yahweh enviou uma praga para o povo por causa do que eles fizeram com o bezerro que Arão havia feito.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32.25–35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Todos os filhos de Levi se reúnem em torno de Moisés. Levi era um dos doze filhos de Jacó. Os descendentes de Levi são chamados de </w:t>
      </w:r>
      <w:r>
        <w:rPr>
          <w:b/>
          <w:lang w:val="pt_PT" w:bidi="pt_PT"/>
        </w:rPr>
        <w:t>levitas</w:t>
      </w:r>
      <w:r>
        <w:rPr>
          <w:lang w:val="pt_PT" w:bidi="pt_PT"/>
        </w:rPr>
        <w:t xml:space="preserve">. Usem a mesma palavra para </w:t>
      </w:r>
      <w:r>
        <w:rPr>
          <w:b/>
          <w:lang w:val="pt_PT" w:bidi="pt_PT"/>
        </w:rPr>
        <w:t>levitas</w:t>
      </w:r>
      <w:r>
        <w:rPr>
          <w:lang w:val="pt_PT" w:bidi="pt_PT"/>
        </w:rPr>
        <w:t xml:space="preserve"> que vocês usaram em passagens anteriores. Consultem o Glossário Mestre para mais informações.</w:t>
      </w:r>
    </w:p>
    <w:p>
      <w:pPr/>
      <w:r>
        <w:rPr>
          <w:lang w:val="pt_PT" w:bidi="pt_PT"/>
        </w:rPr>
      </w:r>
      <w:r>
        <w:rPr>
          <w:lang w:val="pt_PT" w:bidi="pt_PT"/>
        </w:rPr>
        <w:t xml:space="preserve">Moisés diz que Yahweh de Israel ordena que todos os homens levitas cinjam a </w:t>
      </w:r>
      <w:r>
        <w:rPr>
          <w:b/>
          <w:lang w:val="pt_PT" w:bidi="pt_PT"/>
        </w:rPr>
        <w:t>espada</w:t>
      </w:r>
      <w:r>
        <w:rPr>
          <w:lang w:val="pt_PT" w:bidi="pt_PT"/>
        </w:rPr>
        <w:t xml:space="preserve"> à cintura. A espada aqui provavelmente se refere a um punhal longo com cerca de 45 centímetros de comprimento, com um cabo de madeira ou de osso. Geralmente era carregada em uma bainha de couro que era presa à coxa esquerda. Traduzam espada da mesma maneira que vocês traduziram em passagens anteriores.</w:t>
      </w:r>
    </w:p>
    <w:p>
      <w:pPr/>
      <w:r>
        <w:rPr>
          <w:lang w:val="pt_PT" w:bidi="pt_PT"/>
        </w:rPr>
      </w:r>
      <w:r>
        <w:rPr>
          <w:lang w:val="pt_PT" w:bidi="pt_PT"/>
        </w:rPr>
        <w:t>Parem aqui e, em grupo, olhem para uma imagem de uma espada, se necessário. Pause este áudio aqui.</w:t>
      </w:r>
    </w:p>
    <w:p>
      <w:pPr/>
      <w:r>
        <w:rPr>
          <w:lang w:val="pt_PT" w:bidi="pt_PT"/>
        </w:rPr>
      </w:r>
      <w:r>
        <w:rPr>
          <w:lang w:val="pt_PT" w:bidi="pt_PT"/>
        </w:rPr>
        <w:t xml:space="preserve">Os levitas deveriam matar seus </w:t>
      </w:r>
      <w:r>
        <w:rPr>
          <w:b/>
          <w:lang w:val="pt_PT" w:bidi="pt_PT"/>
        </w:rPr>
        <w:t>irmãos</w:t>
      </w:r>
      <w:r>
        <w:rPr>
          <w:lang w:val="pt_PT" w:bidi="pt_PT"/>
        </w:rPr>
        <w:t xml:space="preserve">, </w:t>
      </w:r>
      <w:r>
        <w:rPr>
          <w:b/>
          <w:lang w:val="pt_PT" w:bidi="pt_PT"/>
        </w:rPr>
        <w:t>companheiros</w:t>
      </w:r>
      <w:r>
        <w:rPr>
          <w:lang w:val="pt_PT" w:bidi="pt_PT"/>
        </w:rPr>
        <w:t xml:space="preserve"> e </w:t>
      </w:r>
      <w:r>
        <w:rPr>
          <w:b/>
          <w:lang w:val="pt_PT" w:bidi="pt_PT"/>
        </w:rPr>
        <w:t>vizinhos</w:t>
      </w:r>
      <w:r>
        <w:rPr>
          <w:lang w:val="pt_PT" w:bidi="pt_PT"/>
        </w:rPr>
        <w:t xml:space="preserve"> — qualquer um que tivesse sido desleal a Yahweh. Irmão aqui se refere a companheiros de tribo ou israelitas, e não inclui as mulheres. Companheiro significa amigo ou colega. Vizinho refere-se a alguém muito próximo, seja fisicamente ou por laços de parentesco.</w:t>
      </w:r>
    </w:p>
    <w:p>
      <w:pPr/>
      <w:r>
        <w:rPr>
          <w:lang w:val="pt_PT" w:bidi="pt_PT"/>
        </w:rPr>
      </w:r>
      <w:r>
        <w:rPr>
          <w:lang w:val="pt_PT" w:bidi="pt_PT"/>
        </w:rPr>
        <w:t xml:space="preserve">Parem aqui e discutam em grupo quais palavras ou frases vocês usarão para </w:t>
      </w:r>
      <w:r>
        <w:rPr>
          <w:b/>
          <w:lang w:val="pt_PT" w:bidi="pt_PT"/>
        </w:rPr>
        <w:t>irmão</w:t>
      </w:r>
      <w:r>
        <w:rPr>
          <w:lang w:val="pt_PT" w:bidi="pt_PT"/>
        </w:rPr>
        <w:t xml:space="preserve">, </w:t>
      </w:r>
      <w:r>
        <w:rPr>
          <w:b/>
          <w:lang w:val="pt_PT" w:bidi="pt_PT"/>
        </w:rPr>
        <w:t>companheiro</w:t>
      </w:r>
      <w:r>
        <w:rPr>
          <w:lang w:val="pt_PT" w:bidi="pt_PT"/>
        </w:rPr>
        <w:t xml:space="preserve"> e </w:t>
      </w:r>
      <w:r>
        <w:rPr>
          <w:b/>
          <w:lang w:val="pt_PT" w:bidi="pt_PT"/>
        </w:rPr>
        <w:t>vizinho</w:t>
      </w:r>
      <w:r>
        <w:rPr>
          <w:lang w:val="pt_PT" w:bidi="pt_PT"/>
        </w:rPr>
        <w:t>. Pause este áudio aqui.</w:t>
      </w:r>
    </w:p>
    <w:p>
      <w:pPr/>
      <w:r>
        <w:rPr>
          <w:lang w:val="pt_PT" w:bidi="pt_PT"/>
        </w:rPr>
      </w:r>
      <w:r>
        <w:rPr>
          <w:lang w:val="pt_PT" w:bidi="pt_PT"/>
        </w:rPr>
        <w:t xml:space="preserve">Quando os levitas retornam, Moisés diz a eles que foram </w:t>
      </w:r>
      <w:r>
        <w:rPr>
          <w:b/>
          <w:lang w:val="pt_PT" w:bidi="pt_PT"/>
        </w:rPr>
        <w:t>consagrados</w:t>
      </w:r>
      <w:r>
        <w:rPr>
          <w:lang w:val="pt_PT" w:bidi="pt_PT"/>
        </w:rPr>
        <w:t xml:space="preserve"> para servir Yahweh porque obedeceram a Moisés. Consagrar alguém é dedicá-lo ou separá-lo para Yahweh.</w:t>
      </w:r>
    </w:p>
    <w:p>
      <w:pPr/>
      <w:r>
        <w:rPr>
          <w:lang w:val="pt_PT" w:bidi="pt_PT"/>
        </w:rPr>
      </w:r>
      <w:r>
        <w:rPr>
          <w:lang w:val="pt_PT" w:bidi="pt_PT"/>
        </w:rPr>
        <w:t xml:space="preserve">Parem aqui e discutam em grupo qual palavra ou frase vocês usarão para </w:t>
      </w:r>
      <w:r>
        <w:rPr>
          <w:b/>
          <w:lang w:val="pt_PT" w:bidi="pt_PT"/>
        </w:rPr>
        <w:t>consagrado</w:t>
      </w:r>
      <w:r>
        <w:rPr>
          <w:lang w:val="pt_PT" w:bidi="pt_PT"/>
        </w:rPr>
        <w:t>. Pause este áudio aqui.</w:t>
      </w:r>
    </w:p>
    <w:p>
      <w:pPr/>
      <w:r>
        <w:rPr>
          <w:lang w:val="pt_PT" w:bidi="pt_PT"/>
        </w:rPr>
      </w:r>
      <w:r>
        <w:rPr>
          <w:lang w:val="pt_PT" w:bidi="pt_PT"/>
        </w:rPr>
        <w:t xml:space="preserve">Como os levitas obedeceram a Yahweh e não pouparam as vidas daqueles que eram mais próximos deles, Moisés diz a eles que Yahweh os </w:t>
      </w:r>
      <w:r>
        <w:rPr>
          <w:b/>
          <w:lang w:val="pt_PT" w:bidi="pt_PT"/>
        </w:rPr>
        <w:t>abençoará</w:t>
      </w:r>
      <w:r>
        <w:rPr>
          <w:lang w:val="pt_PT" w:bidi="pt_PT"/>
        </w:rPr>
        <w:t xml:space="preserve">. A palavra abençoar significa dar um favor especial de bondade. Usem a mesma palavra para abençoar que vocês usaram em passagens anteriores. Para mais informações sobre </w:t>
      </w:r>
      <w:r>
        <w:rPr>
          <w:b/>
          <w:lang w:val="pt_PT" w:bidi="pt_PT"/>
        </w:rPr>
        <w:t>bênção</w:t>
      </w:r>
      <w:r>
        <w:rPr>
          <w:lang w:val="pt_PT" w:bidi="pt_PT"/>
        </w:rPr>
        <w:t>, consultem o Glossário Mestre. Não está claro o que é a bênção, mas é importante lembrar que a bênção está vindo de Yahweh.</w:t>
      </w:r>
    </w:p>
    <w:p>
      <w:pPr/>
      <w:r>
        <w:rPr>
          <w:lang w:val="pt_PT" w:bidi="pt_PT"/>
        </w:rPr>
      </w:r>
      <w:r>
        <w:rPr>
          <w:lang w:val="pt_PT" w:bidi="pt_PT"/>
        </w:rPr>
        <w:t xml:space="preserve">No dia seguinte, Moisés disse ao povo de Israel que eles haviam cometido um grande </w:t>
      </w:r>
      <w:r>
        <w:rPr>
          <w:b/>
          <w:lang w:val="pt_PT" w:bidi="pt_PT"/>
        </w:rPr>
        <w:t>pecado</w:t>
      </w:r>
      <w:r>
        <w:rPr>
          <w:lang w:val="pt_PT" w:bidi="pt_PT"/>
        </w:rPr>
        <w:t xml:space="preserve">. Mas Moisés disse que subirá até Yahweh e talvez faça </w:t>
      </w:r>
      <w:r>
        <w:rPr>
          <w:b/>
          <w:lang w:val="pt_PT" w:bidi="pt_PT"/>
        </w:rPr>
        <w:t>expiação</w:t>
      </w:r>
      <w:r>
        <w:rPr>
          <w:lang w:val="pt_PT" w:bidi="pt_PT"/>
        </w:rPr>
        <w:t xml:space="preserve"> pelo pecado deles. O que Moisés está dizendo é que ele subirá a montanha e entrará na nuvem onde está Yahweh. Expiação significa cobrir para restaurar um relacionamento rompido com Yahweh. Fazer expiação pelo pecado significa encobrir o pecado dos israelitas para que eles possam ter um bom relacionamento com Yahweh.</w:t>
      </w:r>
    </w:p>
    <w:p>
      <w:pPr/>
      <w:r>
        <w:rPr>
          <w:lang w:val="pt_PT" w:bidi="pt_PT"/>
        </w:rPr>
      </w:r>
      <w:r>
        <w:rPr>
          <w:lang w:val="pt_PT" w:bidi="pt_PT"/>
        </w:rPr>
        <w:t xml:space="preserve">Usem a mesma palavra para expiação que vocês usaram em passagens anteriores. Procure </w:t>
      </w:r>
      <w:r>
        <w:rPr>
          <w:b/>
          <w:lang w:val="pt_PT" w:bidi="pt_PT"/>
        </w:rPr>
        <w:t>expiação</w:t>
      </w:r>
      <w:r>
        <w:rPr>
          <w:lang w:val="pt_PT" w:bidi="pt_PT"/>
        </w:rPr>
        <w:t xml:space="preserve"> no Glossário Mestre para mais informações. Se vocês já traduziram essa palavra em outro livro da Bíblia, usem a mesma palavra que vocês usaram lá.</w:t>
      </w:r>
    </w:p>
    <w:p>
      <w:pPr/>
      <w:r>
        <w:rPr>
          <w:lang w:val="pt_PT" w:bidi="pt_PT"/>
        </w:rPr>
      </w:r>
      <w:r>
        <w:rPr>
          <w:lang w:val="pt_PT" w:bidi="pt_PT"/>
        </w:rPr>
        <w:t xml:space="preserve">Moisés diz que os israelitas fizeram </w:t>
      </w:r>
      <w:r>
        <w:rPr>
          <w:b/>
          <w:lang w:val="pt_PT" w:bidi="pt_PT"/>
        </w:rPr>
        <w:t>deuses</w:t>
      </w:r>
      <w:r>
        <w:rPr>
          <w:lang w:val="pt_PT" w:bidi="pt_PT"/>
        </w:rPr>
        <w:t xml:space="preserve"> de ouro. Deuses aqui é plural, mas também pode ser singular, uma vez que Israel fez apenas um touro. Usem a mesma palavra para deus que vocês usaram em passagens anteriores. Consulte </w:t>
      </w:r>
      <w:r>
        <w:rPr>
          <w:b/>
          <w:lang w:val="pt_PT" w:bidi="pt_PT"/>
        </w:rPr>
        <w:t>deuses</w:t>
      </w:r>
      <w:r>
        <w:rPr>
          <w:lang w:val="pt_PT" w:bidi="pt_PT"/>
        </w:rPr>
        <w:t xml:space="preserve"> no Glossário Mestre para mais informações. </w:t>
      </w:r>
    </w:p>
    <w:p>
      <w:pPr/>
      <w:r>
        <w:rPr>
          <w:lang w:val="pt_PT" w:bidi="pt_PT"/>
        </w:rPr>
      </w:r>
      <w:r>
        <w:rPr>
          <w:lang w:val="pt_PT" w:bidi="pt_PT"/>
        </w:rPr>
        <w:t xml:space="preserve">O </w:t>
      </w:r>
      <w:r>
        <w:rPr>
          <w:b/>
          <w:lang w:val="pt_PT" w:bidi="pt_PT"/>
        </w:rPr>
        <w:t>livro de Yahweh</w:t>
      </w:r>
      <w:r>
        <w:rPr>
          <w:lang w:val="pt_PT" w:bidi="pt_PT"/>
        </w:rPr>
        <w:t xml:space="preserve"> é um rolo ou documento no qual Yahweh escreveu os nomes dos vivos ou os nomes de seu povo. As pessoas podem se referir a este livro como o "livro dos vivos" ou o "livro de memória".</w:t>
      </w:r>
    </w:p>
    <w:p>
      <w:pPr/>
      <w:r>
        <w:rPr>
          <w:lang w:val="pt_PT" w:bidi="pt_PT"/>
        </w:rPr>
      </w:r>
      <w:r>
        <w:rPr>
          <w:lang w:val="pt_PT" w:bidi="pt_PT"/>
        </w:rPr>
        <w:t xml:space="preserve">Parem aqui e discutam em grupo qual palavra ou frase vocês usarão para o </w:t>
      </w:r>
      <w:r>
        <w:rPr>
          <w:b/>
          <w:lang w:val="pt_PT" w:bidi="pt_PT"/>
        </w:rPr>
        <w:t>livro de Yahweh</w:t>
      </w:r>
      <w:r>
        <w:rPr>
          <w:lang w:val="pt_PT" w:bidi="pt_PT"/>
        </w:rPr>
        <w:t>. Pause este áudio aqui.</w:t>
      </w:r>
    </w:p>
    <w:p>
      <w:pPr/>
      <w:r>
        <w:rPr>
          <w:lang w:val="pt_PT" w:bidi="pt_PT"/>
        </w:rPr>
      </w:r>
      <w:r>
        <w:rPr>
          <w:lang w:val="pt_PT" w:bidi="pt_PT"/>
        </w:rPr>
        <w:t xml:space="preserve">Yahweh diz a Moisés: "Veja, ou escute. Meu </w:t>
      </w:r>
      <w:r>
        <w:rPr>
          <w:b/>
          <w:lang w:val="pt_PT" w:bidi="pt_PT"/>
        </w:rPr>
        <w:t>anjo</w:t>
      </w:r>
      <w:r>
        <w:rPr>
          <w:lang w:val="pt_PT" w:bidi="pt_PT"/>
        </w:rPr>
        <w:t xml:space="preserve"> vai adiante de vocês". Os anjos são mensageiros sobrenaturais de Deus. Use a mesma palavra para "anjo" que você usou em passagens anteriores. Consultem </w:t>
      </w:r>
      <w:r>
        <w:rPr>
          <w:b/>
          <w:lang w:val="pt_PT" w:bidi="pt_PT"/>
        </w:rPr>
        <w:t>anjo</w:t>
      </w:r>
      <w:r>
        <w:rPr>
          <w:lang w:val="pt_PT" w:bidi="pt_PT"/>
        </w:rPr>
        <w:t xml:space="preserve"> no Glossário Mestre para mais informações. </w:t>
      </w:r>
    </w:p>
    <w:p>
      <w:pPr/>
      <w:r>
        <w:rPr>
          <w:lang w:val="pt_PT" w:bidi="pt_PT"/>
        </w:rPr>
      </w:r>
      <w:r>
        <w:rPr>
          <w:lang w:val="pt_PT" w:bidi="pt_PT"/>
        </w:rPr>
        <w:t>Yahweh está dizendo que seu mensageiro irá diante de Moisés. No entanto, no dia em que Yahweh visitar, ou no dia em que Yahweh vier para punição, ele punirá os israelitas que desobedeceram.</w:t>
      </w:r>
    </w:p>
    <w:p>
      <w:pPr/>
      <w:r>
        <w:rPr>
          <w:lang w:val="pt_PT" w:bidi="pt_PT"/>
        </w:rPr>
      </w:r>
      <w:r>
        <w:rPr>
          <w:lang w:val="pt_PT" w:bidi="pt_PT"/>
        </w:rPr>
        <w:t xml:space="preserve">Então Yahweh envia uma </w:t>
      </w:r>
      <w:r>
        <w:rPr>
          <w:b/>
          <w:lang w:val="pt_PT" w:bidi="pt_PT"/>
        </w:rPr>
        <w:t>praga</w:t>
      </w:r>
      <w:r>
        <w:rPr>
          <w:lang w:val="pt_PT" w:bidi="pt_PT"/>
        </w:rPr>
        <w:t xml:space="preserve"> ao povo por causa do que eles fizeram com o bezerro que Arão havia feito. Praga significa atingir com um desastre.</w:t>
      </w:r>
    </w:p>
    <w:p>
      <w:pPr/>
      <w:r>
        <w:rPr>
          <w:lang w:val="pt_PT" w:bidi="pt_PT"/>
        </w:rPr>
      </w:r>
      <w:r>
        <w:rPr>
          <w:lang w:val="pt_PT" w:bidi="pt_PT"/>
        </w:rPr>
        <w:t xml:space="preserve">Parem aqui e discutam em grupo qual palavra ou frase vocês usarão para </w:t>
      </w:r>
      <w:r>
        <w:rPr>
          <w:b/>
          <w:lang w:val="pt_PT" w:bidi="pt_PT"/>
        </w:rPr>
        <w:t>praga</w:t>
      </w:r>
      <w:r>
        <w:rPr>
          <w:lang w:val="pt_PT" w:bidi="pt_PT"/>
        </w:rPr>
        <w:t>. Pause o áudio aqui.</w:t>
      </w:r>
    </w:p>
    <w:p>
      <w:pPr/>
      <w:r>
        <w:rPr>
          <w:lang w:val="pt_PT" w:bidi="pt_PT"/>
        </w:rPr>
      </w:r>
      <w:r>
        <w:rPr>
          <w:lang w:val="pt_PT" w:bidi="pt_PT"/>
        </w:rPr>
        <w:t>Não sabemos que tipo de praga Yahweh enviou.</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33:1–11</w:t>
      </w:r>
      <w:r>
        <w:rPr>
          <w:lang w:val="pt_PT" w:bidi="pt_PT"/>
        </w:rPr>
      </w:r>
    </w:p>
    <w:p>
      <w:pPr>
        <w:pStyle w:val="Heading3"/>
      </w:pPr>
      <w:r>
        <w:rPr>
          <w:lang w:val="pt_PT" w:bidi="pt_PT"/>
        </w:rPr>
        <w:t>Ouvir e Sentir</w:t>
      </w:r>
    </w:p>
    <w:p>
      <w:pPr/>
      <w:r>
        <w:rPr>
          <w:lang w:val="pt_PT" w:bidi="pt_PT"/>
        </w:rPr>
      </w:r>
      <w:r>
        <w:rPr>
          <w:lang w:val="pt_PT" w:bidi="pt_PT"/>
        </w:rPr>
        <w:t>Nesta etapa, ouçam Êxodo 33.1–11 e guardem em seus corações.</w:t>
      </w:r>
    </w:p>
    <w:p>
      <w:pPr/>
      <w:r>
        <w:rPr>
          <w:lang w:val="pt_PT" w:bidi="pt_PT"/>
        </w:rPr>
      </w:r>
      <w:r>
        <w:rPr>
          <w:lang w:val="pt_PT" w:bidi="pt_PT"/>
        </w:rPr>
        <w:t>Ouçam uma versão em áudio de Êxodo 33.1–11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33.1–11 na tradução mais fácil de entender.</w:t>
      </w:r>
    </w:p>
    <w:p>
      <w:pPr/>
      <w:r>
        <w:rPr>
          <w:lang w:val="pt_PT" w:bidi="pt_PT"/>
        </w:rPr>
      </w:r>
      <w:r>
        <w:rPr>
          <w:lang w:val="pt_PT" w:bidi="pt_PT"/>
        </w:rPr>
        <w:t>Na última passagem, Moisés se encontrou com Yahweh novamente para ver se Yahweh perdoaria os israelitas por adorar o bezerro de ouro. Yahweh é o nome pessoal para Deus, e será usado em toda essa passagem. Yahweh disse a Moisés que puniria os israelitas por sua desobediência, mas que Moisés ainda deveria levá-los à Terra Prometida. Então Yahweh fez com que uma praga, ou doença, se espalhasse entre o povo. Agora, os israelitas choram a ausência de Yahweh e Moisés usa uma tenda temporária para se encontrar com Yahweh.</w:t>
      </w:r>
    </w:p>
    <w:p>
      <w:pPr/>
      <w:r>
        <w:rPr>
          <w:lang w:val="pt_PT" w:bidi="pt_PT"/>
        </w:rPr>
      </w:r>
      <w:r>
        <w:rPr>
          <w:lang w:val="pt_PT" w:bidi="pt_PT"/>
        </w:rPr>
        <w:t>Yahweh instrui Moisés a deixar o monte Sinai, onde estão atualmente, e a continuar viajando com o povo para a terra que Yahweh prometeu dar aos descendentes de Abraão, Isaque e Jacó. Ao contrário de antes, Yahweh não chama os israelitas de seu povo. Em vez disso, Yahweh lembra ao povo que foi o próprio Yahweh, não o bezerro de ouro, que os libertou do Egito por meio da liderança de Moisés. Yahweh também lembra aos israelitas que Ele ainda está mantendo sua promessa a seus antepassados Abraão, Isaque e Jacó. Como vocês se lembram, Yahweh prometeu a Abraão que sua descendência, ou descendentes, seriam mais do que ele poderia contar, e que Yahweh prepararia uma terra especial para eles. Yahweh diz que Ele enviará um anjo, ou mensageiro de Yahweh, para guiá-los. Como já há vários grupos de pessoas vivendo na Terra Prometida — os cananeus, amorreus, heteus, ferezeus, heveus e jebuseus — Yahweh promete expulsá-los ou forçá-los a sair.</w:t>
      </w:r>
    </w:p>
    <w:p>
      <w:pPr/>
      <w:r>
        <w:rPr>
          <w:lang w:val="pt_PT" w:bidi="pt_PT"/>
        </w:rPr>
      </w:r>
      <w:r>
        <w:rPr>
          <w:lang w:val="pt_PT" w:bidi="pt_PT"/>
        </w:rPr>
        <w:t>Como Yahweh descreveu antes quando Moisés estava na sarça ardente, esta Terra Prometida manará leite e mel. Esta frase significa que a terra será rica e fértil. Leite refere-se ao leite de cabra, enquanto mel se refere a um xarope espesso feito de tâmaras ou uvas. Se a sua cultura não tiver tamareiras, vocês podem comparar o fruto com a substância espessa e doce feita pelas abelhas que as pessoas encontram na natureza.</w:t>
      </w:r>
    </w:p>
    <w:p>
      <w:pPr/>
      <w:r>
        <w:rPr>
          <w:lang w:val="pt_PT" w:bidi="pt_PT"/>
        </w:rPr>
      </w:r>
      <w:r>
        <w:rPr>
          <w:lang w:val="pt_PT" w:bidi="pt_PT"/>
        </w:rPr>
        <w:t>Parem aqui e, em grupo, olhem para uma imagem de uma tamareira e do xarope feito dela. Pause este áudio aqui.</w:t>
      </w:r>
    </w:p>
    <w:p>
      <w:pPr/>
      <w:r>
        <w:rPr>
          <w:lang w:val="pt_PT" w:bidi="pt_PT"/>
        </w:rPr>
      </w:r>
      <w:r>
        <w:rPr>
          <w:lang w:val="pt_PT" w:bidi="pt_PT"/>
        </w:rPr>
        <w:t>Mas desta vez, Yahweh acrescenta uma restrição à sua promessa — Yahweh diz que ele não irá com os israelitas para a Terra Prometida. Como veremos mais tarde, isso não significa que Yahweh não estará de modo algum com os israelitas em sua jornada. Em vez disso, os israelitas não desfrutarão da presença plena de Yahweh como fizeram antes de sua desobediência. Caso contrário, Yahweh poderia consumir ou destruir os israelitas antes de chegarem à Terra Prometida, porque eram um povo de dura cerviz, ou teimoso e rebelde. Yahweh é santo, por isso ele não pode estar na presença de pessoas que são pecadoras, ou que o desobedecem. Portanto, Yahweh está sendo gentil com o povo. Se Yahweh estiver com eles e eles forem desobedientes, ele teria que destruí-los. Ele não quer fazer isso, por isso escolhe não estar com o povo.</w:t>
      </w:r>
    </w:p>
    <w:p>
      <w:pPr/>
      <w:r>
        <w:rPr>
          <w:lang w:val="pt_PT" w:bidi="pt_PT"/>
        </w:rPr>
      </w:r>
      <w:r>
        <w:rPr>
          <w:lang w:val="pt_PT" w:bidi="pt_PT"/>
        </w:rPr>
        <w:t>Quando Moisés transmite as palavras de Yahweh aos israelitas, eles ficam angustiados, ou envergonhados e com medo. Esta é uma reviravolta surpreendente na narrativa de Moisés. Sem a presença de Yahweh, os israelitas não têm mais uma identidade. Eles fizeram o bezerro de ouro como um deus que podiam ver. Agora, Yahweh está dizendo a eles que sua presença não ficará com eles. Isso significa que o restante da jornada será muito mais difícil e exigirá que eles confiem ainda mais em Yahweh. Os israelitas ouvem esta notícia e lamentam.</w:t>
      </w:r>
    </w:p>
    <w:p>
      <w:pPr/>
      <w:r>
        <w:rPr>
          <w:lang w:val="pt_PT" w:bidi="pt_PT"/>
        </w:rPr>
      </w:r>
      <w:r>
        <w:rPr>
          <w:lang w:val="pt_PT" w:bidi="pt_PT"/>
        </w:rPr>
        <w:t>Uma forma de luto na cultura judaica era mudar a aparência para demonstrar o que se está sentindo. Então os israelitas tiram todas as suas roupas e ornamentos extravagantes, ou joias, para demonstrar luto. Essa era a mesma expressão de luto quando alguém morria.</w:t>
      </w:r>
    </w:p>
    <w:p>
      <w:pPr/>
      <w:r>
        <w:rPr>
          <w:lang w:val="pt_PT" w:bidi="pt_PT"/>
        </w:rPr>
      </w:r>
      <w:r>
        <w:rPr>
          <w:lang w:val="pt_PT" w:bidi="pt_PT"/>
        </w:rPr>
        <w:t>Parem aqui e discutam esta pergunta em grupo: como as pessoas mostram que estão em profundo luto em sua cultura? Como a aparência ou as ações das pessoas mudam quando estão de luto? Contem uma história sobre o que alguém fez em sua cultura quando estava de luto profundo. Pause este áudio aqui.</w:t>
      </w:r>
    </w:p>
    <w:p>
      <w:pPr/>
      <w:r>
        <w:rPr>
          <w:lang w:val="pt_PT" w:bidi="pt_PT"/>
        </w:rPr>
      </w:r>
      <w:r>
        <w:rPr>
          <w:lang w:val="pt_PT" w:bidi="pt_PT"/>
        </w:rPr>
        <w:t>Mas Yahweh ordena que tirem as joias não apenas por um curto período de tempo, mas pelo restante de sua jornada — desde agora, enquanto ainda estão no monte Horebe, para o restante de sua jornada. O monte Horebe é outro nome para o monte Sinai. Quando Yahweh diz: "Decidirei o que fazer com vocês", isso significa que ele ainda não puniu seu povo por adorar o bezerro de ouro. Então os israelitas continuarão sua jornada não apenas experimentando menos da presença de Yahweh, mas também sem saber como Yahweh os punirá por sua desobediência.</w:t>
      </w:r>
    </w:p>
    <w:p>
      <w:pPr/>
      <w:r>
        <w:rPr>
          <w:lang w:val="pt_PT" w:bidi="pt_PT"/>
        </w:rPr>
      </w:r>
      <w:r>
        <w:rPr>
          <w:lang w:val="pt_PT" w:bidi="pt_PT"/>
        </w:rPr>
        <w:t>Moisés então descreve o relacionamento de Yahweh com os israelitas durante esse período. Moisés monta a "Tenda do Encontro". Esta era uma única tenda separada do acampamento principal de Israel que era destinada a ser usada por um curto período de tempo até que os israelitas fizessem o tabernáculo, ou Casa de Deus. Até mesmo o nome "Tenda do Encontro" em hebraico, a língua original, é o mesmo nome usado para o tabernáculo. Mas os israelitas só construirão o tabernáculo mais tarde. Não temos certeza de quando exatamente Moisés começou a usar a Tenda do Encontro. Mas sabemos que os israelitas levaram cerca de 10 meses desde a sua chegada ao monte Sinai até construírem o tabernáculo para Yahweh.</w:t>
      </w:r>
    </w:p>
    <w:p>
      <w:pPr/>
      <w:r>
        <w:rPr>
          <w:lang w:val="pt_PT" w:bidi="pt_PT"/>
        </w:rPr>
      </w:r>
      <w:r>
        <w:rPr>
          <w:lang w:val="pt_PT" w:bidi="pt_PT"/>
        </w:rPr>
        <w:t>Ao contrário das instruções que Yahweh deu a seu povo para o tabernáculo, a Tenda do Encontro é colocada fora do acampamento dos israelitas. Mesmo que Yahweh esteja distante de seu povo, ele ainda se importa com os israelitas. Qualquer pessoa que precisasse de orientação de Yahweh ia com Moisés para a tenda e pedia ajuda a Yahweh. Sempre que Moisés saía do acampamento e se encontrava com Yahweh na tenda, todos os israelitas ficavam na entrada de suas tendas e observavam até que Moisés entrasse. Cada vez que Moisés entrava, a presença de Yahweh na forma de uma nuvem aparecia na entrada da tenda, e Yahweh falava com Moisés. Quando os israelitas viam Yahweh aparecer na tenda, eles o adoravam à distância na frente de suas próprias tendas. Adoração significa que eles se prostraram em reverência. Ver isto repetidas vezes lembra aos israelitas que Yahweh escolheu especialmente Moisés para liderá-los.</w:t>
      </w:r>
    </w:p>
    <w:p>
      <w:pPr/>
      <w:r>
        <w:rPr>
          <w:lang w:val="pt_PT" w:bidi="pt_PT"/>
        </w:rPr>
      </w:r>
      <w:r>
        <w:rPr>
          <w:lang w:val="pt_PT" w:bidi="pt_PT"/>
        </w:rPr>
        <w:t>Parem aqui e discutam esta pergunta em grupo: em sua cultura, onde estão seus lugares sagrados ou santos? Quem tem acesso a eles? O que acontece se alguém entrar nesse lugar sem ter permissão? Pause este áudio aqui.</w:t>
      </w:r>
    </w:p>
    <w:p>
      <w:pPr/>
      <w:r>
        <w:rPr>
          <w:lang w:val="pt_PT" w:bidi="pt_PT"/>
        </w:rPr>
      </w:r>
      <w:r>
        <w:rPr>
          <w:lang w:val="pt_PT" w:bidi="pt_PT"/>
        </w:rPr>
        <w:t>Embora Yahweh tenha dito que ele não irá com os israelitas para a Terra Prometida, Moisés ainda desfruta de um relacionamento próximo com Yahweh. Moisés é capaz de se encontrar com Yahweh face a face. Isso não significa que Moisés viu o rosto de Yahweh, mas sim que eles se encontraram como amigos próximos. Moisés deixa seu assistente, Josué, responsável pela tenda sempre que ele próprio não está se reunindo com Yahweh. Josué era muito mais jovem do que Moisés e ele ficava na tenda. É possível que Josué fosse como um guardião e vivesse fora do acampamento principal de Israel em sua própria tenda para ser capaz de vigiar a Tenda do Encontro.</w:t>
      </w:r>
    </w:p>
    <w:p>
      <w:pPr/>
      <w:r>
        <w:rPr>
          <w:lang w:val="pt_PT" w:bidi="pt_PT"/>
        </w:rPr>
      </w:r>
      <w:r>
        <w:rPr>
          <w:lang w:val="pt_PT" w:bidi="pt_PT"/>
        </w:rPr>
        <w:t>Na próxima passagem, Moisés implorará a Yahweh mais uma vez que se lembre de seu povo escolhido e vá com eles para a Terra Prometida.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33.1–11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Yahweh fala com Moisés. É possível que esta conversa aconteça na Tenda do Encontro. Yahweh diz a Moisés para afastar o povo do Sinai e continuar a sua jornada para a terra que ele prometeu a seus antepassados. Yahweh diz que não irá com eles, mas ele enviará um anjo para guiá-los. Yahweh diz que forçará os grupos de pessoas que já vivem na terra prometida a sair.</w:t>
      </w:r>
    </w:p>
    <w:p>
      <w:pPr/>
      <w:r>
        <w:rPr>
          <w:lang w:val="pt_PT" w:bidi="pt_PT"/>
        </w:rPr>
      </w:r>
      <w:r>
        <w:rPr>
          <w:b/>
          <w:lang w:val="pt_PT" w:bidi="pt_PT"/>
        </w:rPr>
        <w:t>Na segunda cena:</w:t>
      </w:r>
      <w:r>
        <w:rPr>
          <w:lang w:val="pt_PT" w:bidi="pt_PT"/>
        </w:rPr>
        <w:t xml:space="preserve"> Moisés diz aos israelitas o que Yahweh disse, que Yahweh não irá mais com eles para a Terra Prometida porque eles são um povo rebelde. Os israelitas tiram suas joias e choram profundamente.</w:t>
      </w:r>
    </w:p>
    <w:p>
      <w:pPr/>
      <w:r>
        <w:rPr>
          <w:lang w:val="pt_PT" w:bidi="pt_PT"/>
        </w:rPr>
      </w:r>
      <w:r>
        <w:rPr>
          <w:b/>
          <w:lang w:val="pt_PT" w:bidi="pt_PT"/>
        </w:rPr>
        <w:t>Na terceira cena:</w:t>
      </w:r>
      <w:r>
        <w:rPr>
          <w:lang w:val="pt_PT" w:bidi="pt_PT"/>
        </w:rPr>
        <w:t xml:space="preserve"> Yahweh diz a Moisés para ordenar que o povo não use joias enquanto ele decide o que fazer com ele.</w:t>
      </w:r>
    </w:p>
    <w:p>
      <w:pPr/>
      <w:r>
        <w:rPr>
          <w:lang w:val="pt_PT" w:bidi="pt_PT"/>
        </w:rPr>
      </w:r>
      <w:r>
        <w:rPr>
          <w:b/>
          <w:lang w:val="pt_PT" w:bidi="pt_PT"/>
        </w:rPr>
        <w:t>Na quarta cena:</w:t>
      </w:r>
      <w:r>
        <w:rPr>
          <w:lang w:val="pt_PT" w:bidi="pt_PT"/>
        </w:rPr>
        <w:t xml:space="preserve"> Moisés sai do acampamento dos israelitas e se encontra com Yahweh na Tenda do Encontro. Todos os israelitas observam enquanto Moisés entra na tenda e a presença de Yahweh chega à entrada da tenda. O povo adora Yahweh de suas próprias tendas.</w:t>
      </w:r>
    </w:p>
    <w:p>
      <w:pPr/>
      <w:r>
        <w:rPr>
          <w:lang w:val="pt_PT" w:bidi="pt_PT"/>
        </w:rPr>
      </w:r>
      <w:r>
        <w:rPr>
          <w:b/>
          <w:lang w:val="pt_PT" w:bidi="pt_PT"/>
        </w:rPr>
        <w:t>Na quinta cena:</w:t>
      </w:r>
      <w:r>
        <w:rPr>
          <w:lang w:val="pt_PT" w:bidi="pt_PT"/>
        </w:rPr>
        <w:t xml:space="preserve"> Moisés deixa a tenda e volta ao acampamento. Josué permanece perto da Tenda do Encontro e a vigia.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Josué</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da história dos israelitas. Yahweh escolheu Abraão e prometeu que ele teria mais descendentes do que poderia contar, e que Ele forneceria uma terra especial para eles. Mesmo que Abraão fosse velho e não tivesse filhos, ele acreditou e confiou na promessa de Yahweh. Os descendentes de Abraão se tornaram conhecidos como Israel. Yahweh acabou de libertar os israelitas do Egito e fez uma aliança especial, ou acordo e promessa, de que Ele é o único Deus deles e eles são seu povo escolhido.</w:t>
      </w:r>
    </w:p>
    <w:p>
      <w:pPr/>
      <w:r>
        <w:rPr>
          <w:lang w:val="pt_PT" w:bidi="pt_PT"/>
        </w:rPr>
      </w:r>
      <w:r>
        <w:rPr>
          <w:lang w:val="pt_PT" w:bidi="pt_PT"/>
        </w:rPr>
        <w:t>É importante observar que Yahweh dá uma mensagem de esperança sobre manter sua promessa de trazer seu povo para a terra que ele preparou para eles. Mas então Yahweh dá a eles a notícia de que ele não estará com eles. Yahweh diz que isso é porque ele não queria destruir seu próprio povo por causa de sua pecaminosidade, ou desobediência.</w:t>
      </w:r>
    </w:p>
    <w:p>
      <w:pPr/>
      <w:r>
        <w:rPr>
          <w:lang w:val="pt_PT" w:bidi="pt_PT"/>
        </w:rPr>
      </w:r>
      <w:r>
        <w:rPr>
          <w:lang w:val="pt_PT" w:bidi="pt_PT"/>
        </w:rPr>
        <w:t>É importante lembrar que a terra que Yahweh prometeu aos israelitas já era habitada por grupos de pessoas, especificamente os cananeus, os amorreus, os heteus, os ferezeus, os heveus e os jebuseus. Mas Yahweh prometeu forçar esses grupos de pessoas a deixar a terra.</w:t>
      </w:r>
    </w:p>
    <w:p>
      <w:pPr/>
      <w:r>
        <w:rPr>
          <w:lang w:val="pt_PT" w:bidi="pt_PT"/>
        </w:rPr>
      </w:r>
      <w:r>
        <w:rPr>
          <w:lang w:val="pt_PT" w:bidi="pt_PT"/>
        </w:rPr>
        <w:t>É importante observar que Yahweh diz aos israelitas para subirem a uma terra que produz bons produção. Esta descrição ajuda os israelitas a entender o quão fértil é a terra. Yahweh diz que a terra mana leite e mel. Não significa que o leite e o mel fluam na terra como um rio, mas que a produção da terra é abundante.</w:t>
      </w:r>
    </w:p>
    <w:p>
      <w:pPr/>
      <w:r>
        <w:rPr>
          <w:lang w:val="pt_PT" w:bidi="pt_PT"/>
        </w:rPr>
      </w:r>
      <w:r>
        <w:rPr>
          <w:lang w:val="pt_PT" w:bidi="pt_PT"/>
        </w:rPr>
        <w:t>Parem aqui e discutam esta pergunta em grupo: quando vocês virem uma terra que produz muito bem, como vocês a descreveriam a outra pessoa? Quais são as frases comuns para expressar que uma terra é muito fértil em seu idioma? Pause este áudio aqui.</w:t>
      </w:r>
    </w:p>
    <w:p>
      <w:pPr/>
      <w:r>
        <w:rPr>
          <w:lang w:val="pt_PT" w:bidi="pt_PT"/>
        </w:rPr>
      </w:r>
      <w:r>
        <w:rPr>
          <w:lang w:val="pt_PT" w:bidi="pt_PT"/>
        </w:rPr>
        <w:t>É importante observar que Moisés descreve a reação dos israelitas depois que ouviram as palavras de Yahweh — eles lamentaram e tiraram seus ornamentos. Então Moisés deixa claro o que Yahweh lhe havia dito sobre como realizar o luto antes de os israelitas lamentarem.</w:t>
      </w:r>
    </w:p>
    <w:p>
      <w:pPr/>
      <w:r>
        <w:rPr>
          <w:lang w:val="pt_PT" w:bidi="pt_PT"/>
        </w:rPr>
      </w:r>
      <w:r>
        <w:rPr>
          <w:lang w:val="pt_PT" w:bidi="pt_PT"/>
        </w:rPr>
        <w:t>É importante observar que Yahweh não está falando duas vezes com Moisés. Primeiramente, Moisés enfatiza que Yahweh não irá com os israelitas porque ele não quer que sua presença consuma ou destrua os israelitas. Então Moisés repete as palavras que Yahweh lhe disse para enfatizar o processo de luto — os israelitas precisavam tirar seus ornamentos até que Yahweh decidisse o que fazer com eles.</w:t>
      </w:r>
    </w:p>
    <w:p>
      <w:pPr/>
      <w:r>
        <w:rPr>
          <w:lang w:val="pt_PT" w:bidi="pt_PT"/>
        </w:rPr>
      </w:r>
      <w:r>
        <w:rPr>
          <w:lang w:val="pt_PT" w:bidi="pt_PT"/>
        </w:rPr>
        <w:t>Quando Yahweh chama os israelitas de dura cerviz, Yahweh está dizendo a eles que estão fazendo o que querem e não se desviam disso. Dura cerviz é uma maneira de dizer teimoso.</w:t>
      </w:r>
    </w:p>
    <w:p>
      <w:pPr/>
      <w:r>
        <w:rPr>
          <w:lang w:val="pt_PT" w:bidi="pt_PT"/>
        </w:rPr>
      </w:r>
      <w:r>
        <w:rPr>
          <w:lang w:val="pt_PT" w:bidi="pt_PT"/>
        </w:rPr>
        <w:t>Parem aqui e discutam esta pergunta em grupo: quais são as maneiras de descrever uma pessoa que é teimosa em sua cultura? Quais expressões vocês têm em seu idioma que significam teimoso? Pause este áudio aqui.</w:t>
      </w:r>
    </w:p>
    <w:p>
      <w:pPr/>
      <w:r>
        <w:rPr>
          <w:lang w:val="pt_PT" w:bidi="pt_PT"/>
        </w:rPr>
      </w:r>
      <w:r>
        <w:rPr>
          <w:lang w:val="pt_PT" w:bidi="pt_PT"/>
        </w:rPr>
        <w:t>É importante lembrar que os egípcios deram os ornamentos e as joias aos israelitas quando partiram do Egito, e que os israelitas então usaram essas joias para formar o ídolo do bezerro de ouro.</w:t>
      </w:r>
    </w:p>
    <w:p>
      <w:pPr/>
      <w:r>
        <w:rPr>
          <w:lang w:val="pt_PT" w:bidi="pt_PT"/>
        </w:rPr>
      </w:r>
      <w:r>
        <w:rPr>
          <w:lang w:val="pt_PT" w:bidi="pt_PT"/>
        </w:rPr>
        <w:t>É importante lembrar que não usar joias era uma maneira cultural de os judeus mostrarem luto. Yahweh ordena a Moisés que diga ao povo para remover seus ornamentos ou joias. "Do monte Horebe em diante" refere-se ao restante da jornada deles até a Terra Prometida — isso durará 40 anos!</w:t>
      </w:r>
    </w:p>
    <w:p>
      <w:pPr/>
      <w:r>
        <w:rPr>
          <w:lang w:val="pt_PT" w:bidi="pt_PT"/>
        </w:rPr>
      </w:r>
      <w:r>
        <w:rPr>
          <w:lang w:val="pt_PT" w:bidi="pt_PT"/>
        </w:rPr>
        <w:t>Então Yahweh diz que ele decidirá o que fazer com eles. Isso implica que Yahweh ainda não decidiu o que fazer com seu povo.</w:t>
      </w:r>
    </w:p>
    <w:p>
      <w:pPr/>
      <w:r>
        <w:rPr>
          <w:lang w:val="pt_PT" w:bidi="pt_PT"/>
        </w:rPr>
      </w:r>
      <w:r>
        <w:rPr>
          <w:lang w:val="pt_PT" w:bidi="pt_PT"/>
        </w:rPr>
        <w:t>Moisés então fala sobre algo que vinha acontecendo enquanto os israelitas estavam no monte Sinai. Moisés usa uma palavra como "agora" para descrever algo que estava acontecendo regularmente. Agora Moisés costumava montar uma tenda a alguma distância do acampamento — podemos ver que Moisés se encontrava com Yahweh regularmente na tenda do encontro. Então Moisés descreve o relacionamento de Yahweh com seu povo por meio da Tenda do Encontro.</w:t>
      </w:r>
    </w:p>
    <w:p>
      <w:pPr/>
      <w:r>
        <w:rPr>
          <w:lang w:val="pt_PT" w:bidi="pt_PT"/>
        </w:rPr>
      </w:r>
      <w:r>
        <w:rPr>
          <w:lang w:val="pt_PT" w:bidi="pt_PT"/>
        </w:rPr>
        <w:t>Moisés monta a Tenda do Encontro a uma distância do acampamento principal de Israel. A tenda provavelmente agia como um escudo para impedir que Moisés visse Yahweh plenamente, uma vez que Moisés estava dentro e a presença de Yahweh estava fora da tenda em uma nuvem. Qualquer um que quisesse falar com Yahweh teria que se afastar do acampamento onde todos podiam vê-lo.</w:t>
      </w:r>
    </w:p>
    <w:p>
      <w:pPr/>
      <w:r>
        <w:rPr>
          <w:lang w:val="pt_PT" w:bidi="pt_PT"/>
        </w:rPr>
      </w:r>
      <w:r>
        <w:rPr>
          <w:lang w:val="pt_PT" w:bidi="pt_PT"/>
        </w:rPr>
        <w:t>Toda vez que o povo via Moisés entrando na tenda do encontro, o povo ficava do lado de fora de suas tendas e mostrava respeito curvando-se.</w:t>
      </w:r>
    </w:p>
    <w:p>
      <w:pPr/>
      <w:r>
        <w:rPr>
          <w:lang w:val="pt_PT" w:bidi="pt_PT"/>
        </w:rPr>
      </w:r>
      <w:r>
        <w:rPr>
          <w:lang w:val="pt_PT" w:bidi="pt_PT"/>
        </w:rPr>
        <w:t>Moisés apresenta Josué como filho de Num. Era normal na cultura judaica referir a alguém usando o nome de seu pai; agora era o pai de Josué.</w:t>
      </w:r>
    </w:p>
    <w:p>
      <w:pPr/>
      <w:r>
        <w:rPr>
          <w:lang w:val="pt_PT" w:bidi="pt_PT"/>
        </w:rPr>
      </w:r>
      <w:r>
        <w:rPr>
          <w:lang w:val="pt_PT" w:bidi="pt_PT"/>
        </w:rPr>
        <w:t>Josué vigiava a tenda do encontro quando Moisés não estava se encontrando com Yahweh. Josué provavelmente vivia na tenda. É possível que Josué fosse como um guardião e vivesse fora do acampamento principal de Israel em sua própria tenda para ser capaz de vigiar a Tenda do Encontro.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33.1–11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Josué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Yahweh dizendo a Moisés para ir para a terra que Yahweh prometeu a Abraão e seus descendentes. Yahweh diz que Ele enviará um anjo para expulsar os grupos de pessoas que já estão vivendo na terra prometida a Abraão.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um israelita: “O que você está sentindo ou pensando?”. A pessoa pode responder coisas como: "Sinto-me encorajado", ou "Sinto-me seguro porque Yahweh derrotou os egípcios e Yahweh pode derrotar qualquer um", ou "Sinto-me esperançoso de que chegaremos a um lugar de abundância".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continuando a dizer a Moisés para ir para a terra que mana leite e mel, mas dizendo que Ele não estará com eles, porque a presença de Yahweh destruiria os israelitas devido à sua desobediência. Os israelitas reagem a esta notícia com luto. Eles tiram as joias como uma forma de lamentar. Yahweh diz a Moisés que os israelitas têm que tirar seus ornamentos enquanto ele decide o que fazer com eles.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um israelita: “O que você está sentindo ou pensando?”. A pessoa pode responder coisas como: "Sinto-me em pânico. Sei que Yahweh enviará um anjo à nossa frente, mas não é o mesmo que tê-lo conosco", ou "Sinto-me incerto. Não sei como Yahweh nos punirá", ou "Sinto que desapontamos Yahweh, esta joia era um lembrete da bênção de Yahweh quando Yahweh nos tirou do Egito".</w:t>
      </w:r>
    </w:p>
    <w:p>
      <w:pPr>
        <w:pStyle w:val="ListBullet"/>
        <w:spacing w:line="240" w:lineRule="auto"/>
        <w:ind w:left="720"/>
      </w:pPr>
      <w:r>
        <w:rPr>
          <w:lang w:val="pt_PT" w:bidi="pt_PT"/>
        </w:rPr>
      </w:r>
      <w:r>
        <w:rPr>
          <w:lang w:val="pt_PT" w:bidi="pt_PT"/>
        </w:rPr>
        <w:t>Continuem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"Triste. Desapontamos Yahweh. Entendo a raiva dele, mas ele tem que vir conosco. Não posso fazer isso sem ele", ou "Irado. Por que o povo não poderia esperar pelo meu retorno? Por que eles se afastaram tão facilmente para adorar outro deus?”. ou "Humilde. Mesmo que o povo o tenha rejeitado, Yahweh é fiel às suas promessas".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montando uma tenda e chamando-a de tenda do encontro. As pessoas saem regularmente do acampamento com Moisés para a tenda para buscar a orientação de Yahweh. Mas quando Moisés vai para a tenda, os israelitas levantam-se às suas portas, observando-o até que ele entre na tenda. Então a presença de Yahweh na forma de uma coluna de nuvem desce na entrada da tenda. O povo de Israel adora Yahweh de suas próprias tendas. Moisés tem um relacionamento próximo com Yahweh e fala com Yahweh como um amigo.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"Sinto-me feliz por meu povo estar adorando Yahweh", ou "Sinto-me humilhado por Yahweh ter me escolhido para ser capaz de falar com ele em pessoa", ou "Sinto-me confortado com a presença de Yahweh".</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algo como: "Estou satisfeito com meu servo Moisés", ou "Devo ser paciente com meu povo escolhido", ou "Sou fiel às minhas promessas, mesmo quando meu povo não é".</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voltando ao acampamento, e seu assistente Josué ficando fora do acampamento sem sair da tenda.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Josué: “O que você está sentindo ou pensando?”. A pessoa pode responder coisas como: "Sinto-me privilegiado por poder estar perto quando Moisés fala com Yahweh", ou "Sinto-me longe de meu povo, mas mais perto de Yahweh", ou "Moisés é um bom líder. Sinto-me honrado por servir a Yahweh dessa maneira".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33.1–11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fala com Moisés. Lembrem-se de que Yahweh é o nome pessoal para </w:t>
      </w:r>
      <w:r>
        <w:rPr>
          <w:b/>
          <w:lang w:val="pt_PT" w:bidi="pt_PT"/>
        </w:rPr>
        <w:t>Deus</w:t>
      </w:r>
      <w:r>
        <w:rPr>
          <w:lang w:val="pt_PT" w:bidi="pt_PT"/>
        </w:rPr>
        <w:t xml:space="preserve">, e é usado em toda essa passagem. Usem o mesmo nome para Yahweh que vocês usaram em passagens anteriores. Para mais informações sobre </w:t>
      </w:r>
      <w:r>
        <w:rPr>
          <w:b/>
          <w:lang w:val="pt_PT" w:bidi="pt_PT"/>
        </w:rPr>
        <w:t>Yahweh</w:t>
      </w:r>
      <w:r>
        <w:rPr>
          <w:lang w:val="pt_PT" w:bidi="pt_PT"/>
        </w:rPr>
        <w:t>, consultem o Glossário Mestre.</w:t>
      </w:r>
    </w:p>
    <w:p>
      <w:pPr/>
      <w:r>
        <w:rPr>
          <w:lang w:val="pt_PT" w:bidi="pt_PT"/>
        </w:rPr>
      </w:r>
      <w:r>
        <w:rPr>
          <w:lang w:val="pt_PT" w:bidi="pt_PT"/>
        </w:rPr>
        <w:t xml:space="preserve">Parem aqui e, em grupo, olhem para um mapa mostrando o Mar Vermelho, o </w:t>
      </w:r>
      <w:r>
        <w:rPr>
          <w:b/>
          <w:lang w:val="pt_PT" w:bidi="pt_PT"/>
        </w:rPr>
        <w:t>deserto</w:t>
      </w:r>
      <w:r>
        <w:rPr>
          <w:lang w:val="pt_PT" w:bidi="pt_PT"/>
        </w:rPr>
        <w:t xml:space="preserve"> do Sinai, o monte Sinai e a terra de </w:t>
      </w:r>
      <w:r>
        <w:rPr>
          <w:b/>
          <w:lang w:val="pt_PT" w:bidi="pt_PT"/>
        </w:rPr>
        <w:t>Canaã</w:t>
      </w:r>
      <w:r>
        <w:rPr>
          <w:lang w:val="pt_PT" w:bidi="pt_PT"/>
        </w:rPr>
        <w:t>. Pause este áudio aqui.</w:t>
      </w:r>
    </w:p>
    <w:p>
      <w:pPr/>
      <w:r>
        <w:rPr>
          <w:lang w:val="pt_PT" w:bidi="pt_PT"/>
        </w:rPr>
      </w:r>
      <w:r>
        <w:rPr>
          <w:lang w:val="pt_PT" w:bidi="pt_PT"/>
        </w:rPr>
        <w:t xml:space="preserve">É a terra que Deus prometeu ou jurou dar aos </w:t>
      </w:r>
      <w:r>
        <w:rPr>
          <w:b/>
          <w:lang w:val="pt_PT" w:bidi="pt_PT"/>
        </w:rPr>
        <w:t>israelitas</w:t>
      </w:r>
      <w:r>
        <w:rPr>
          <w:lang w:val="pt_PT" w:bidi="pt_PT"/>
        </w:rPr>
        <w:t xml:space="preserve">. A palavra </w:t>
      </w:r>
      <w:r>
        <w:rPr>
          <w:b/>
          <w:lang w:val="pt_PT" w:bidi="pt_PT"/>
        </w:rPr>
        <w:t>jurar</w:t>
      </w:r>
      <w:r>
        <w:rPr>
          <w:lang w:val="pt_PT" w:bidi="pt_PT"/>
        </w:rPr>
        <w:t xml:space="preserve"> ou </w:t>
      </w:r>
      <w:r>
        <w:rPr>
          <w:b/>
          <w:lang w:val="pt_PT" w:bidi="pt_PT"/>
        </w:rPr>
        <w:t>fazer um juramento</w:t>
      </w:r>
      <w:r>
        <w:rPr>
          <w:lang w:val="pt_PT" w:bidi="pt_PT"/>
        </w:rPr>
        <w:t xml:space="preserve"> significa fazer uma promessa para que as pessoas saibam que devem manter seu acordo e que ele não pode ser mudado. Quando uma pessoa faz o juramento, ela pede a Deus que a puna se não mantiver sua promessa. Como Deus está fazendo o juramento, sabemos que ele é perfeito e não quebrará sua promessa. Usem a mesma palavra ou frase para juramento que vocês usaram em passagens anteriores. Para mais informações sobre </w:t>
      </w:r>
      <w:r>
        <w:rPr>
          <w:b/>
          <w:lang w:val="pt_PT" w:bidi="pt_PT"/>
        </w:rPr>
        <w:t>juramento</w:t>
      </w:r>
      <w:r>
        <w:rPr>
          <w:lang w:val="pt_PT" w:bidi="pt_PT"/>
        </w:rPr>
        <w:t>, consultem o Glossário Mestre.</w:t>
      </w:r>
    </w:p>
    <w:p>
      <w:pPr/>
      <w:r>
        <w:rPr>
          <w:lang w:val="pt_PT" w:bidi="pt_PT"/>
        </w:rPr>
      </w:r>
      <w:r>
        <w:rPr>
          <w:lang w:val="pt_PT" w:bidi="pt_PT"/>
        </w:rPr>
        <w:t xml:space="preserve">Yahweh diz que ele enviará um anjo para guiar os israelitas. Um </w:t>
      </w:r>
      <w:r>
        <w:rPr>
          <w:b/>
          <w:lang w:val="pt_PT" w:bidi="pt_PT"/>
        </w:rPr>
        <w:t>anjo</w:t>
      </w:r>
      <w:r>
        <w:rPr>
          <w:lang w:val="pt_PT" w:bidi="pt_PT"/>
        </w:rPr>
        <w:t xml:space="preserve"> é um ser espiritual que é um mensageiro de Yahweh. Use a mesma palavra ou frase para anjo que você usou em passagens anteriores. Para mais informações sobre </w:t>
      </w:r>
      <w:r>
        <w:rPr>
          <w:b/>
          <w:lang w:val="pt_PT" w:bidi="pt_PT"/>
        </w:rPr>
        <w:t>anjo</w:t>
      </w:r>
      <w:r>
        <w:rPr>
          <w:lang w:val="pt_PT" w:bidi="pt_PT"/>
        </w:rPr>
        <w:t>, consulte o Glossário Mestre.</w:t>
      </w:r>
    </w:p>
    <w:p>
      <w:pPr/>
      <w:r>
        <w:rPr>
          <w:lang w:val="pt_PT" w:bidi="pt_PT"/>
        </w:rPr>
      </w:r>
      <w:r>
        <w:rPr>
          <w:lang w:val="pt_PT" w:bidi="pt_PT"/>
        </w:rPr>
        <w:t xml:space="preserve">Quando Moisés diz ao povo o que Yahweh disse, os filhos de </w:t>
      </w:r>
      <w:r>
        <w:rPr>
          <w:b/>
          <w:lang w:val="pt_PT" w:bidi="pt_PT"/>
        </w:rPr>
        <w:t>Israel</w:t>
      </w:r>
      <w:r>
        <w:rPr>
          <w:lang w:val="pt_PT" w:bidi="pt_PT"/>
        </w:rPr>
        <w:t xml:space="preserve">, ou os descendentes de Jacó, tiram todas as suas joias e lamentam. Usem a mesma palavra ou frase para Israel que vocês usaram em passagens anteriores. Para mais informações sobre </w:t>
      </w:r>
      <w:r>
        <w:rPr>
          <w:b/>
          <w:lang w:val="pt_PT" w:bidi="pt_PT"/>
        </w:rPr>
        <w:t>Israel</w:t>
      </w:r>
      <w:r>
        <w:rPr>
          <w:lang w:val="pt_PT" w:bidi="pt_PT"/>
        </w:rPr>
        <w:t>, consultem o Glossário Mestre.</w:t>
      </w:r>
    </w:p>
    <w:p>
      <w:pPr/>
      <w:r>
        <w:rPr>
          <w:lang w:val="pt_PT" w:bidi="pt_PT"/>
        </w:rPr>
      </w:r>
      <w:r>
        <w:rPr>
          <w:lang w:val="pt_PT" w:bidi="pt_PT"/>
        </w:rPr>
        <w:t>Moisés se refere ao monte Sinai como monte Horebe — ambos os nomes se referem à mesma montanha, por isso qualquer um dos nomes pode ser usado em sua tradução.</w:t>
      </w:r>
    </w:p>
    <w:p>
      <w:pPr/>
      <w:r>
        <w:rPr>
          <w:lang w:val="pt_PT" w:bidi="pt_PT"/>
        </w:rPr>
      </w:r>
      <w:r>
        <w:rPr>
          <w:lang w:val="pt_PT" w:bidi="pt_PT"/>
        </w:rPr>
        <w:t xml:space="preserve">Moisés monta a </w:t>
      </w:r>
      <w:r>
        <w:rPr>
          <w:b/>
          <w:lang w:val="pt_PT" w:bidi="pt_PT"/>
        </w:rPr>
        <w:t>Tenda do Encontro</w:t>
      </w:r>
      <w:r>
        <w:rPr>
          <w:lang w:val="pt_PT" w:bidi="pt_PT"/>
        </w:rPr>
        <w:t xml:space="preserve"> e se encontra com Yahweh fora do acampamento. Lembrem-se de que, mesmo que a Tenda do Encontro tenha o mesmo nome do que se tornará o </w:t>
      </w:r>
      <w:r>
        <w:rPr>
          <w:b/>
          <w:lang w:val="pt_PT" w:bidi="pt_PT"/>
        </w:rPr>
        <w:t>tabernáculo</w:t>
      </w:r>
      <w:r>
        <w:rPr>
          <w:lang w:val="pt_PT" w:bidi="pt_PT"/>
        </w:rPr>
        <w:t>, eles se referem a duas coisas diferentes.</w:t>
      </w:r>
    </w:p>
    <w:p>
      <w:pPr/>
      <w:r>
        <w:rPr>
          <w:lang w:val="pt_PT" w:bidi="pt_PT"/>
        </w:rPr>
      </w:r>
      <w:r>
        <w:rPr>
          <w:lang w:val="pt_PT" w:bidi="pt_PT"/>
        </w:rPr>
        <w:t>Parem aqui e discutam em grupo: como vocês traduzirão a Tenda do Encontro para terem certeza de que as pessoas saibam que é diferente do tabernáculo? Pause este áudio aqui.</w:t>
      </w:r>
    </w:p>
    <w:p>
      <w:pPr/>
      <w:r>
        <w:rPr>
          <w:lang w:val="pt_PT" w:bidi="pt_PT"/>
        </w:rPr>
      </w:r>
      <w:r>
        <w:rPr>
          <w:lang w:val="pt_PT" w:bidi="pt_PT"/>
        </w:rPr>
        <w:t xml:space="preserve">Quando o povo vê a nuvem que representa a presença de Yahweh descer até a entrada da tenda, eles </w:t>
      </w:r>
      <w:r>
        <w:rPr>
          <w:b/>
          <w:lang w:val="pt_PT" w:bidi="pt_PT"/>
        </w:rPr>
        <w:t>adoram</w:t>
      </w:r>
      <w:r>
        <w:rPr>
          <w:lang w:val="pt_PT" w:bidi="pt_PT"/>
        </w:rPr>
        <w:t xml:space="preserve"> na frente de suas próprias tendas. Adoração significa mostrar reverência e admiração a Yahweh. A palavra também carrega a ideia de se curvar em reverência a alguém. As pessoas no Antigo Testamento acreditavam que a adoração poderia acontecer em qualquer lugar onde Yahweh se mostrasse. Usem a mesma palavra ou frase para adoração que vocês usaram em passagens anteriores. Para mais informações sobre </w:t>
      </w:r>
      <w:r>
        <w:rPr>
          <w:b/>
          <w:lang w:val="pt_PT" w:bidi="pt_PT"/>
        </w:rPr>
        <w:t>adoração</w:t>
      </w:r>
      <w:r>
        <w:rPr>
          <w:lang w:val="pt_PT" w:bidi="pt_PT"/>
        </w:rPr>
        <w:t xml:space="preserve">, consultem o Glossário-Mestre. </w:t>
      </w:r>
    </w:p>
    <w:p>
      <w:pPr/>
      <w:r>
        <w:rPr>
          <w:lang w:val="pt_PT" w:bidi="pt_PT"/>
        </w:rPr>
      </w:r>
      <w:r>
        <w:rPr>
          <w:lang w:val="pt_PT" w:bidi="pt_PT"/>
        </w:rPr>
        <w:t xml:space="preserve">Yahweh se encontra com Moisés na forma de </w:t>
      </w:r>
      <w:r>
        <w:rPr>
          <w:b/>
          <w:lang w:val="pt_PT" w:bidi="pt_PT"/>
        </w:rPr>
        <w:t>uma coluna de nuvem</w:t>
      </w:r>
      <w:r>
        <w:rPr>
          <w:lang w:val="pt_PT" w:bidi="pt_PT"/>
        </w:rPr>
        <w:t>. Certifiquem-se de usar a mesma frase para coluna de nuvem que vocês usaram em passagens anteriores.</w:t>
      </w:r>
    </w:p>
    <w:p>
      <w:pPr/>
      <w:r>
        <w:rPr>
          <w:lang w:val="pt_PT" w:bidi="pt_PT"/>
        </w:rPr>
      </w:r>
      <w:r>
        <w:rPr>
          <w:lang w:val="pt_PT" w:bidi="pt_PT"/>
        </w:rPr>
        <w:t xml:space="preserve">Josué é o </w:t>
      </w:r>
      <w:r>
        <w:rPr>
          <w:b/>
          <w:lang w:val="pt_PT" w:bidi="pt_PT"/>
        </w:rPr>
        <w:t>assistente</w:t>
      </w:r>
      <w:r>
        <w:rPr>
          <w:lang w:val="pt_PT" w:bidi="pt_PT"/>
        </w:rPr>
        <w:t xml:space="preserve"> de Moisés. Ele tinha o trabalho importante de vigiar a Tenda do Encontro quando Moisés não estava se encontrando com Yahweh. Certifiquem-se de que sua palavra para assistente implica que Moisés deu a ele tarefas importantes para fazer.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33:12–23</w:t>
      </w:r>
      <w:r>
        <w:rPr>
          <w:lang w:val="pt_PT" w:bidi="pt_PT"/>
        </w:rPr>
      </w:r>
    </w:p>
    <w:p>
      <w:pPr>
        <w:pStyle w:val="Heading3"/>
      </w:pPr>
      <w:r>
        <w:rPr>
          <w:lang w:val="pt_PT" w:bidi="pt_PT"/>
        </w:rPr>
        <w:t>Ouvir e Sentir</w:t>
      </w:r>
    </w:p>
    <w:p>
      <w:pPr/>
      <w:r>
        <w:rPr>
          <w:lang w:val="pt_PT" w:bidi="pt_PT"/>
        </w:rPr>
      </w:r>
      <w:r>
        <w:rPr>
          <w:lang w:val="pt_PT" w:bidi="pt_PT"/>
        </w:rPr>
        <w:t>Nesta etapa, ouçam Êxodo 33.12–23 e guardem em seus corações.</w:t>
      </w:r>
    </w:p>
    <w:p>
      <w:pPr/>
      <w:r>
        <w:rPr>
          <w:lang w:val="pt_PT" w:bidi="pt_PT"/>
        </w:rPr>
      </w:r>
      <w:r>
        <w:rPr>
          <w:lang w:val="pt_PT" w:bidi="pt_PT"/>
        </w:rPr>
        <w:t>Ouçam uma versão em áudio de Êxodo 33.12–23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33.12–23 na tradução mais fácil de entender.</w:t>
      </w:r>
    </w:p>
    <w:p>
      <w:pPr/>
      <w:r>
        <w:rPr>
          <w:lang w:val="pt_PT" w:bidi="pt_PT"/>
        </w:rPr>
      </w:r>
      <w:r>
        <w:rPr>
          <w:lang w:val="pt_PT" w:bidi="pt_PT"/>
        </w:rPr>
        <w:t>Os israelitas estão de luto depois que Yahweh disse a eles que ele não irá mais com eles para a Terra Prometida. Yahweh é o nome pessoal para Deus, e será usado em toda essa passagem. Essa rejeição veio depois que o povo escolhido de Yahweh adorou um bezerro de ouro. Em vez disso, Yahweh disse que ele enviará um anjo para guiá-los. Agora, Moisés implora a Yahweh em nome dos israelitas que mude de ideia e vá com seu povo escolhido para a Terra Prometida.</w:t>
      </w:r>
    </w:p>
    <w:p>
      <w:pPr/>
      <w:r>
        <w:rPr>
          <w:lang w:val="pt_PT" w:bidi="pt_PT"/>
        </w:rPr>
      </w:r>
      <w:r>
        <w:rPr>
          <w:lang w:val="pt_PT" w:bidi="pt_PT"/>
        </w:rPr>
        <w:t>Os israelitas estão devastados pela separação do favor de Yahweh devido a seu pecado de idolatria. Então Moisés continua sua conversa com Yahweh. Moisés lembra Yahweh do que Yahweh disse a ele no passado.</w:t>
      </w:r>
    </w:p>
    <w:p>
      <w:pPr/>
      <w:r>
        <w:rPr>
          <w:lang w:val="pt_PT" w:bidi="pt_PT"/>
        </w:rPr>
      </w:r>
      <w:r>
        <w:rPr>
          <w:lang w:val="pt_PT" w:bidi="pt_PT"/>
        </w:rPr>
        <w:t>Parem aqui e discutam esta pergunta em grupo: quão importantes são as promessas em sua cultura? Conte uma história de uma vez em que alguém fez uma promessa ou compromisso e não o cumpriu. Pause este áudio aqui.</w:t>
      </w:r>
    </w:p>
    <w:p>
      <w:pPr/>
      <w:r>
        <w:rPr>
          <w:lang w:val="pt_PT" w:bidi="pt_PT"/>
        </w:rPr>
      </w:r>
      <w:r>
        <w:rPr>
          <w:lang w:val="pt_PT" w:bidi="pt_PT"/>
        </w:rPr>
        <w:t>Moisés sabe que Yahweh o escolheu para liderar os israelitas. No entanto, Moisés pergunta quem irá com ele ao liderar os israelitas. Mesmo que Yahweh já tivesse prometido que um anjo iria diante deles para guiá-los, isso não era a mesma coisa que o próprio Yahweh os guiando e protegendo com sua presença constante.</w:t>
      </w:r>
    </w:p>
    <w:p>
      <w:pPr/>
      <w:r>
        <w:rPr>
          <w:lang w:val="pt_PT" w:bidi="pt_PT"/>
        </w:rPr>
      </w:r>
      <w:r>
        <w:rPr>
          <w:lang w:val="pt_PT" w:bidi="pt_PT"/>
        </w:rPr>
        <w:t>Moisés continua e diz a Yahweh que, se Yahweh estiver verdadeiramente satisfeito com ele, então Yahweh permitirá que Moisés conheça seus caminhos, ou O conheça melhor e entenda seus planos para Israel. Esse era um apelo inteligente, uma vez que o próprio Yahweh havia dito anteriormente a Moisés que ele estava satisfeito com ele. Como vocês se lembram, Yahweh disse ao povo que ele ainda estava decidindo o que fazer com eles depois que eles se rebelaram e adoraram o bezerro de ouro. Moisés pede humildemente a Yahweh que se lembre de que o próprio Yahweh escolheu Israel como seu povo. Como líder escolhido de Yahweh para Israel, Moisés pede a Yahweh não apenas que mostre favor a Moisés, mas que estenda esse favor a Israel.</w:t>
      </w:r>
    </w:p>
    <w:p>
      <w:pPr/>
      <w:r>
        <w:rPr>
          <w:lang w:val="pt_PT" w:bidi="pt_PT"/>
        </w:rPr>
      </w:r>
      <w:r>
        <w:rPr>
          <w:lang w:val="pt_PT" w:bidi="pt_PT"/>
        </w:rPr>
        <w:t>Yahweh mostra compaixão por Moisés e responde ao pedido de Moisés. Yahweh restaura sua promessa de ir pessoalmente com os israelitas em sua jornada para a Terra Prometida, ou a terra que Yahweh preparou especialmente para os descendentes de Abraão. Isso foi um enorme alívio para Moisés porque antes, Yahweh tinha dito que enviaria apenas um anjo para ir com eles. Agora, Yahweh garante a Moisés sua presença plena. Yahweh continua prometendo descanso a Moisés. Isso poderia se referir ao fato de que a responsabilidade de Moisés se torna mais fácil porque Yahweh está com ele, ou poderia se referir a Israel tendo paz e vitória sobre seus inimigos quando Yahweh os leva com sucesso à Terra Prometida. É melhor deixar sua tradução aberta a qualquer uma das interpretações.</w:t>
      </w:r>
    </w:p>
    <w:p>
      <w:pPr/>
      <w:r>
        <w:rPr>
          <w:lang w:val="pt_PT" w:bidi="pt_PT"/>
        </w:rPr>
      </w:r>
      <w:r>
        <w:rPr>
          <w:lang w:val="pt_PT" w:bidi="pt_PT"/>
        </w:rPr>
        <w:t>Moisés continua pedindo a garantia de Yahweh quanto à sua presença. Moisés pede respeitosamente a Yahweh que não permita que ele e os israelitas deixem o monte Sinai sem a presença constante de Yahweh. Moisés argumenta que a presença de Yahweh é o que torna os israelitas especiais e diferentes de outras nações, ou outros grupos de pessoas, na terra. Moisés pergunta como outras nações verão a grandeza de Yahweh na jornada dos israelitas sem que a presença de Yahweh as acompanhe.</w:t>
      </w:r>
    </w:p>
    <w:p>
      <w:pPr/>
      <w:r>
        <w:rPr>
          <w:lang w:val="pt_PT" w:bidi="pt_PT"/>
        </w:rPr>
      </w:r>
      <w:r>
        <w:rPr>
          <w:lang w:val="pt_PT" w:bidi="pt_PT"/>
        </w:rPr>
        <w:t>Yahweh concorda em fazer o que Moisés pediu. Yahweh diz que Ele irá pessoalmente com os israelitas para a Terra Prometida. Yahweh fará isso porque ele está satisfeito com Moisés e o conhece pelo nome. Isso significa que Yahweh tem um relacionamento especial com Moisés. Moisés então pede para ver a presença gloriosa, ou poderosa e resplandecente, de Yahweh. Moisés já viu a presença de Yahweh antes quando Yahweh os tirou do Egito e na entrada da Tenda do Encontro. Mas Moisés pede mais uma vez para ver a presença de Yahweh.</w:t>
      </w:r>
    </w:p>
    <w:p>
      <w:pPr/>
      <w:r>
        <w:rPr>
          <w:lang w:val="pt_PT" w:bidi="pt_PT"/>
        </w:rPr>
      </w:r>
      <w:r>
        <w:rPr>
          <w:lang w:val="pt_PT" w:bidi="pt_PT"/>
        </w:rPr>
        <w:t>Moisés provavelmente quer ser tranquilizado. Ele provavelmente quer saber que Yahweh realmente virá com eles e estará presente da mesma maneira que esteve antes, enquanto os israelitas se preparam para deixar o monte Sinai. Yahweh responde dizendo que toda a sua bondade passará por Moisés. Não sabemos exatamente qual era a aparência disso. Provavelmente, isso se refere ao fato de Moisés ser capaz de ver o pleno esplendor e a luz de Yahweh de uma maneira que não deixaria dúvidas da presença de Yahweh. Como não há mal em Yahweh, toda a bondade de Yahweh também poderia se referir à natureza de Yahweh, de modo que Moisés entendesse Yahweh melhor do que o entendera antes. Yahweh mostra sua bondade pois ele mantém continuamente sua aliança, ou promessa, a Moisés e seu povo escolhido. No entanto, nesta passagem em particular, Yahweh concorda em passar por Moisés com sua bondade de uma maneira mais específica e ativa. Yahweh não chega a passar por Moisés nessa passagem, mas Yahweh concorda em mostrar a Moisés sua bondade e descreve como fará isso.</w:t>
      </w:r>
    </w:p>
    <w:p>
      <w:pPr/>
      <w:r>
        <w:rPr>
          <w:lang w:val="pt_PT" w:bidi="pt_PT"/>
        </w:rPr>
      </w:r>
      <w:r>
        <w:rPr>
          <w:lang w:val="pt_PT" w:bidi="pt_PT"/>
        </w:rPr>
        <w:t>Yahweh diz a Moisés que ele dirá seu próprio nome para que Moisés não tenha dúvidas sobre quem é Yahweh e o que suas promessas significam. Yahweh ajuda Moisés a entender quem Ele verdadeiramente é dizendo: “Terei misericórdia de quem eu tiver misericórdia, e terei compaixão de quem eu tiver compaixão”. Aqui, misericórdia se refere ao fato de Yahweh não ter punido os israelitas como eles mereciam, mas em vez disso, ter se compadecido deles e mostrado compaixão. Embora os israelitas merecessem ser punidos por sua idolatria, Yahweh, em vez disso, escolhe honrar sua promessa a seu povo escolhido e ir pessoalmente com eles para a Terra Prometida. Yahweh está dizendo que sua misericórdia e compaixão estão disponíveis para aqueles que ele escolheu e com os quais fez sua aliança, ou promessa.</w:t>
      </w:r>
    </w:p>
    <w:p>
      <w:pPr/>
      <w:r>
        <w:rPr>
          <w:lang w:val="pt_PT" w:bidi="pt_PT"/>
        </w:rPr>
      </w:r>
      <w:r>
        <w:rPr>
          <w:lang w:val="pt_PT" w:bidi="pt_PT"/>
        </w:rPr>
        <w:t>Parem aqui e discutam em grupo: descrevam uma vez em que alguém mostrou misericórdia a outra pessoa onde vocês vivem. Como a pessoa respondeu? Pause este áudio aqui.</w:t>
      </w:r>
    </w:p>
    <w:p>
      <w:pPr/>
      <w:r>
        <w:rPr>
          <w:lang w:val="pt_PT" w:bidi="pt_PT"/>
        </w:rPr>
      </w:r>
      <w:r>
        <w:rPr>
          <w:lang w:val="pt_PT" w:bidi="pt_PT"/>
        </w:rPr>
        <w:t>Yahweh diz que não permitirá que Moisés veja seu rosto, nem sua presença. Essa era uma proteção de Yahweh, uma vez que Moisés morreria se visse Yahweh plenamente, porque Moisés ainda era um humano pecador. Yahweh então dá instruções a Moisés sobre como ele experimentará Sua presença. Yahweh coloca Moisés em uma rocha que não fica longe de Yahweh. Yahweh diz a Moisés que ele verá Yahweh por trás, enquanto Ele se afasta. As descrições de “cobrir você com minha mão” e “tirar minha mão” não significam que Yahweh é como um humano e realmente tem mãos gigantes. Pelo contrário, essas frases descritivas são a maneira mais próxima de Moisés descrever a presença de Yahweh e suas ações gentis de protegê-lo enquanto Yahweh passava. Alguns estudiosos acreditam que a interação de Moisés com Yahweh acontece no topo do monte Sinai por causa da referência de Yahweh à rocha ao lado dele, mas é possível que Moisés ainda estivesse na tenda do encontro na base da montanha.</w:t>
      </w:r>
    </w:p>
    <w:p>
      <w:pPr/>
      <w:r>
        <w:rPr>
          <w:lang w:val="pt_PT" w:bidi="pt_PT"/>
        </w:rPr>
      </w:r>
      <w:r>
        <w:rPr>
          <w:lang w:val="pt_PT" w:bidi="pt_PT"/>
        </w:rPr>
        <w:t>Parem aqui e, em grupo, olhem para uma imagem do topo do monte Sinai. Pause este áudio aqui.</w:t>
      </w:r>
    </w:p>
    <w:p>
      <w:pPr/>
      <w:r>
        <w:rPr>
          <w:lang w:val="pt_PT" w:bidi="pt_PT"/>
        </w:rPr>
      </w:r>
      <w:r>
        <w:rPr>
          <w:lang w:val="pt_PT" w:bidi="pt_PT"/>
        </w:rPr>
        <w:t>Na próxima passagem, veremos Yahweh restaurar as tábuas de pedra e a aliança a Moisés e aos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33.12–23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continua sua conversa com Yahweh. Moisés pergunta a Yahweh quem Ele enviará com Moisés para a Terra Prometida. Moisés diz a Yahweh que, se Yahweh estiver verdadeiramente satisfeito com ele, então Yahweh permitirá que Moisés entenda melhor seus planos e como continuar agradando a Yahweh. Yahweh responde dizendo que sua presença irá com Moisés e que Moisés terá descanso.</w:t>
      </w:r>
    </w:p>
    <w:p>
      <w:pPr/>
      <w:r>
        <w:rPr>
          <w:lang w:val="pt_PT" w:bidi="pt_PT"/>
        </w:rPr>
      </w:r>
      <w:r>
        <w:rPr>
          <w:b/>
          <w:lang w:val="pt_PT" w:bidi="pt_PT"/>
        </w:rPr>
        <w:t>Na segunda cena:</w:t>
      </w:r>
      <w:r>
        <w:rPr>
          <w:lang w:val="pt_PT" w:bidi="pt_PT"/>
        </w:rPr>
        <w:t xml:space="preserve"> Moisés diz a Yahweh: “Não nos deixe partir do monte Sinai sem você”. Moisés implora a Yahweh dizendo que é a presença de Yahweh que define o povo de Israel. Ser o povo escolhido de Yahweh torna Israel diferente de todas as outras nações. Yahweh concorda em ir com Moisés e os israelitas para a Terra Prometida por causa de seu relacionamento próximo com Moisés.</w:t>
      </w:r>
    </w:p>
    <w:p>
      <w:pPr/>
      <w:r>
        <w:rPr>
          <w:lang w:val="pt_PT" w:bidi="pt_PT"/>
        </w:rPr>
      </w:r>
      <w:r>
        <w:rPr>
          <w:b/>
          <w:lang w:val="pt_PT" w:bidi="pt_PT"/>
        </w:rPr>
        <w:t>Na terceira cena:</w:t>
      </w:r>
      <w:r>
        <w:rPr>
          <w:lang w:val="pt_PT" w:bidi="pt_PT"/>
        </w:rPr>
        <w:t xml:space="preserve"> Moisés pede para ver a glória de Yahweh ou sua presença completa. Yahweh pronuncia seu nome e diz que passará diante de Moisés. Yahweh não permitirá que Moisés veja seu rosto porque Moisés morreria se ele visse Yahweh completamente.</w:t>
      </w:r>
    </w:p>
    <w:p>
      <w:pPr/>
      <w:r>
        <w:rPr>
          <w:lang w:val="pt_PT" w:bidi="pt_PT"/>
        </w:rPr>
      </w:r>
      <w:r>
        <w:rPr>
          <w:b/>
          <w:lang w:val="pt_PT" w:bidi="pt_PT"/>
        </w:rPr>
        <w:t>Na quarta cena:</w:t>
      </w:r>
      <w:r>
        <w:rPr>
          <w:lang w:val="pt_PT" w:bidi="pt_PT"/>
        </w:rPr>
        <w:t xml:space="preserve"> Yahweh diz a Moisés o que Ele fará. Yahweh colocará Moisés em uma rocha e o protegerá enquanto a presença brilhante de Yahweh passa por ele. Yahweh permitirá que Moisés veja as suas costas enquanto ele se afasta dele.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anteriormente, Yahweh disse a Moisés que Ele não iria com os israelitas para a Terra Prometida porque eles se rebelaram contra ele. Os israelitas também estão esperando para saber o que Yahweh fará com eles depois de sua idolatria.</w:t>
      </w:r>
    </w:p>
    <w:p>
      <w:pPr/>
      <w:r>
        <w:rPr>
          <w:lang w:val="pt_PT" w:bidi="pt_PT"/>
        </w:rPr>
      </w:r>
      <w:r>
        <w:rPr>
          <w:lang w:val="pt_PT" w:bidi="pt_PT"/>
        </w:rPr>
        <w:t>É possível que essa conversa tenha acontecido na tenda do encontro na base do monte Sinai. É importante lembrar que Yahweh havia dito a Moisés que enviaria um anjo diante de Moisés. Esta passagem é uma continuação da conversa anterior de Moisés com Yahweh. Moisés respondeu a Yahweh dizendo que Yahweh não mostrou quem está indo com Moisés. Há uma diferença para Moisés entre o fato de Yahweh dizer que enviaria um anjo diante dos israelitas e o fato de Yahweh dizer que iria com os israelitas. Moisés sabe que um anjo está indo à frente deles, mas ele quer que Yahweh vá pessoalmente com eles como o único Deus de Israel.</w:t>
      </w:r>
    </w:p>
    <w:p>
      <w:pPr/>
      <w:r>
        <w:rPr>
          <w:lang w:val="pt_PT" w:bidi="pt_PT"/>
        </w:rPr>
      </w:r>
      <w:r>
        <w:rPr>
          <w:lang w:val="pt_PT" w:bidi="pt_PT"/>
        </w:rPr>
        <w:t>Moisés lembra Yahweh do que Yahweh disse a ele anteriormente: Yahweh conhece Moisés pelo nome e Yahweh está satisfeito com Moisés. A expressão "conhecer alguém pelo nome" não se refere apenas a saber o nome de alguém, mas também a ter um relacionamento bom e profundo com essa pessoa. Yahweh está dizendo que ele tem um relacionamento próximo com Moisés, e que ele o vê como um amigo.</w:t>
      </w:r>
    </w:p>
    <w:p>
      <w:pPr/>
      <w:r>
        <w:rPr>
          <w:lang w:val="pt_PT" w:bidi="pt_PT"/>
        </w:rPr>
      </w:r>
      <w:r>
        <w:rPr>
          <w:lang w:val="pt_PT" w:bidi="pt_PT"/>
        </w:rPr>
        <w:t>Moisés pede a Yahweh que lhe mostre seus caminhos e se lembre de seu povo, Israel, por causa do relacionamento próximo que Yahweh tem com ele.</w:t>
      </w:r>
    </w:p>
    <w:p>
      <w:pPr/>
      <w:r>
        <w:rPr>
          <w:lang w:val="pt_PT" w:bidi="pt_PT"/>
        </w:rPr>
      </w:r>
      <w:r>
        <w:rPr>
          <w:lang w:val="pt_PT" w:bidi="pt_PT"/>
        </w:rPr>
        <w:t>É importante observar que Moisés não está pedindo um caminho ou a maneira de chegar a um lugar, mas Moisés está pedindo a Yahweh que lhe revele suas instruções sobre como se comportar e o que fazer.</w:t>
      </w:r>
    </w:p>
    <w:p>
      <w:pPr/>
      <w:r>
        <w:rPr>
          <w:lang w:val="pt_PT" w:bidi="pt_PT"/>
        </w:rPr>
      </w:r>
      <w:r>
        <w:rPr>
          <w:lang w:val="pt_PT" w:bidi="pt_PT"/>
        </w:rPr>
        <w:t>Yahweh responde a esse pedido dizendo que sua presença irá com Moisés e que Yahweh dará descanso a Moisés.</w:t>
      </w:r>
    </w:p>
    <w:p>
      <w:pPr/>
      <w:r>
        <w:rPr>
          <w:lang w:val="pt_PT" w:bidi="pt_PT"/>
        </w:rPr>
      </w:r>
      <w:r>
        <w:rPr>
          <w:lang w:val="pt_PT" w:bidi="pt_PT"/>
        </w:rPr>
        <w:t>É importante observar que Moisés não está dando ordens ou sendo desrespeitoso com Yahweh quando diz: “Não nos deixe sair daqui sem sua presença”. Moisés implora a Yahweh buscando confirmação. Moisés diz a Yahweh que o que torna Israel distinto de outros povos é que Yahweh está com eles. Então Moisés implora a Yahweh que não os faça sair do Sinai sem a sua presença.</w:t>
      </w:r>
    </w:p>
    <w:p>
      <w:pPr/>
      <w:r>
        <w:rPr>
          <w:lang w:val="pt_PT" w:bidi="pt_PT"/>
        </w:rPr>
      </w:r>
      <w:r>
        <w:rPr>
          <w:lang w:val="pt_PT" w:bidi="pt_PT"/>
        </w:rPr>
        <w:t>Yahweh novamente confirma que Ele irá com Moisés. Mas Moisés pede a Yahweh para ver a glória de Yahweh, a fim de ter certeza de que Yahweh verdadeiramente irá com eles. Mais uma vez, este foi um pedido humilde e não uma exigência de Moisés. Yahweh responde a Moisés e explica que sua bondade passará diante de Moisés. Não temos certeza exatamente do que Moisés está prestes a ver, mas sabemos que Moisés será capaz de sentir e ver a presença brilhante de Yahweh enquanto Ele passa.</w:t>
      </w:r>
    </w:p>
    <w:p>
      <w:pPr/>
      <w:r>
        <w:rPr>
          <w:lang w:val="pt_PT" w:bidi="pt_PT"/>
        </w:rPr>
      </w:r>
      <w:r>
        <w:rPr>
          <w:lang w:val="pt_PT" w:bidi="pt_PT"/>
        </w:rPr>
        <w:t>É importante lembrar que Moisés já viu a glória de Yahweh. Então Moisés está pedindo para ver a glória de Yahweh novamente como uma maneira de ter certeza de que Yahweh estará verdadeiramente com os israelitas em sua jornada para a Terra Prometida.</w:t>
      </w:r>
    </w:p>
    <w:p>
      <w:pPr/>
      <w:r>
        <w:rPr>
          <w:lang w:val="pt_PT" w:bidi="pt_PT"/>
        </w:rPr>
      </w:r>
      <w:r>
        <w:rPr>
          <w:lang w:val="pt_PT" w:bidi="pt_PT"/>
        </w:rPr>
        <w:t>Yahweh se descreve dizendo: “Serei gracioso a quem eu for gracioso, e mostrarei misericórdia a quem eu for misericordioso”. Isso faz parte de quem Yahweh é, por isso era uma maneira de proclamar seu nome. Na cultura judaica, o nome de uma pessoa também dava informações sobre o caráter dessa pessoa.</w:t>
      </w:r>
    </w:p>
    <w:p>
      <w:pPr/>
      <w:r>
        <w:rPr>
          <w:lang w:val="pt_PT" w:bidi="pt_PT"/>
        </w:rPr>
      </w:r>
      <w:r>
        <w:rPr>
          <w:lang w:val="pt_PT" w:bidi="pt_PT"/>
        </w:rPr>
        <w:t>Yahweh explica a Moisés que Moisés não verá o rosto de Yahweh porque nenhum homem sobrevive a isso.</w:t>
      </w:r>
    </w:p>
    <w:p>
      <w:pPr/>
      <w:r>
        <w:rPr>
          <w:lang w:val="pt_PT" w:bidi="pt_PT"/>
        </w:rPr>
      </w:r>
      <w:r>
        <w:rPr>
          <w:lang w:val="pt_PT" w:bidi="pt_PT"/>
        </w:rPr>
        <w:t>Quando Yahweh diz a Moisés para ficar de pé na rocha, não está claro se isso se refere a uma rocha no monte Sinai ou se o monte Sinai é a rocha. Lembrem-se de que essa conversa pode ter acontecido na tenda do encontro na base da montanha. Então Yahweh diz que ele esconderá Moisés na fenda da rocha enquanto Yahweh passar. Uma fenda se refere a um buraco ou abertura em uma rocha.</w:t>
      </w:r>
    </w:p>
    <w:p>
      <w:pPr/>
      <w:r>
        <w:rPr>
          <w:lang w:val="pt_PT" w:bidi="pt_PT"/>
        </w:rPr>
      </w:r>
      <w:r>
        <w:rPr>
          <w:lang w:val="pt_PT" w:bidi="pt_PT"/>
        </w:rPr>
        <w:t>Parem aqui e, em grupo, olhem para uma imagem de uma fenda na rocha. Pause este áudio aqui.</w:t>
      </w:r>
    </w:p>
    <w:p>
      <w:pPr/>
      <w:r>
        <w:rPr>
          <w:lang w:val="pt_PT" w:bidi="pt_PT"/>
        </w:rPr>
      </w:r>
      <w:r>
        <w:rPr>
          <w:lang w:val="pt_PT" w:bidi="pt_PT"/>
        </w:rPr>
        <w:t>Yahweh explica que o próprio Yahweh cobrirá os olhos de Moisés e, depois que Yahweh passar, Yahweh removerá sua mão para que Moisés possa ver as costas de Yahweh enquanto ele se afasta. Isso não se refere às mãos físicas de Yahweh, mas provavelmente era a descrição mais próxima que Moisés poderia usar para tentar descrever a presença gentil e protetora de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33.12–23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Moisés falando com Yahweh. Moisés pergunta a Yahweh quem Ele enviará com Moisés para a Terra Prometida. Moisés diz a Yahweh que, se Yahweh estiver verdadeiramente satisfeito com ele, então Yahweh permitirá que Moisés entenda melhor seus planos e como continuar agradando-o.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poderia responder coisas como: “Desesperado. Quero entender melhor os planos de Yahweh”, ou “Esperançoso. Talvez Yahweh mude de ideia”, ou “Ansioso. Sinto-me preocupado em ir a qualquer lugar sem a presença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respondendo a Moisés dizendo que sua presença irá com Moisés e que Moisés terá descanso. Moisés implora a Yahweh dizendo: “Se não vieres conosco, não nos deixes sair deste lugar”. Moisés implora a Yahweh dizendo que é a presença de Yahweh que define o povo de Israel. Moisés diz que ser o povo escolhido de Yahweh torna Israel especial e diferente de todas as outras nações.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“Em pânico. Yahweh diz que tenho seu favor e descanso, mas ele não mencionou o povo", ou "Duvidoso. Quero garantir que teremos a presença plena de Yahweh conosco antes de partirmos”, ou “Não posso liderar essas pessoas sem a ajuda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concordando em ir com Moisés e os israelitas para a Terra Prometida por causa de seu relacionamento próximo com Moisés.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“Orgulhoso. Moisés é um bom líder para meu povo. Ele se importa profundamente com eles", ou "Estou satisfeito por Moisés me procurar. Ele verdadeiramente quer entender meus caminhos", ou "Eu sou o que sou. Mostrarei misericórdia para com o meu povo por causa de quem sou".</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pedindo para ver a glória de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aliviado por Yahweh estar vindo conosco, mas quero ter certeza de que ele estará presente da mesma maneira que esteve antes”, ou “Apenas preciso da garantia de Yahweh agora”, ou “Não há ninguém como Yahweh. Quero conhecê-lo tão plenamente quanto eu puder”.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pronunciando seu nome e dizendo que ele passará por Moisés. Yahweh não permitirá que Moisés veja seu rosto porque Moisés morreria se ele visse Yahweh completamente. Yahweh diz que colocará Moisés em uma rocha e o protegerá gentilmente enquanto a presença brilhante de Yahweh passa. Yahweh permitirá que Moisés veja as suas costas enquanto ele se afasta dele.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“Curioso. Eu me pergunto como será estar tão perto da presença de Yahweh?”. ou "Cuidado por. Yahweh sempre me protegerá", ou "Tranquilizado. Sei que posso fazer qualquer coisa com Yahweh ao meu lado".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33.12–23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continua sua conversa com </w:t>
      </w:r>
      <w:r>
        <w:rPr>
          <w:b/>
          <w:lang w:val="pt_PT" w:bidi="pt_PT"/>
        </w:rPr>
        <w:t>Yahweh</w:t>
      </w:r>
      <w:r>
        <w:rPr>
          <w:lang w:val="pt_PT" w:bidi="pt_PT"/>
        </w:rPr>
        <w:t xml:space="preserve">. Lembrem-se de que Yahweh é o nome pessoal para </w:t>
      </w:r>
      <w:r>
        <w:rPr>
          <w:lang w:val="pt_PT" w:bidi="pt_PT"/>
        </w:rPr>
        <w:t>Deus</w:t>
      </w:r>
      <w:r>
        <w:rPr>
          <w:lang w:val="pt_PT" w:bidi="pt_PT"/>
        </w:rPr>
        <w:t>, e é usado em toda essa passagem. Usem o mesmo nome para Yahweh que vocês usaram em passagens anteriores. Para mais informações sobre Yahweh, consultem o Glossário Mestre.</w:t>
      </w:r>
    </w:p>
    <w:p>
      <w:pPr/>
      <w:r>
        <w:rPr>
          <w:lang w:val="pt_PT" w:bidi="pt_PT"/>
        </w:rPr>
      </w:r>
      <w:r>
        <w:rPr>
          <w:lang w:val="pt_PT" w:bidi="pt_PT"/>
        </w:rPr>
        <w:t xml:space="preserve">Moisés lembra a Yahweh que Yahweh o escolheu para levar os </w:t>
      </w:r>
      <w:r>
        <w:rPr>
          <w:lang w:val="pt_PT" w:bidi="pt_PT"/>
        </w:rPr>
        <w:t>israelitas</w:t>
      </w:r>
      <w:r>
        <w:rPr>
          <w:lang w:val="pt_PT" w:bidi="pt_PT"/>
        </w:rPr>
        <w:t xml:space="preserve"> para </w:t>
      </w:r>
      <w:r>
        <w:rPr>
          <w:b/>
          <w:lang w:val="pt_PT" w:bidi="pt_PT"/>
        </w:rPr>
        <w:t>a Terra Prometida</w:t>
      </w:r>
      <w:r>
        <w:rPr>
          <w:lang w:val="pt_PT" w:bidi="pt_PT"/>
        </w:rPr>
        <w:t xml:space="preserve">. Isso se refere à terra de </w:t>
      </w:r>
      <w:r>
        <w:rPr>
          <w:lang w:val="pt_PT" w:bidi="pt_PT"/>
        </w:rPr>
        <w:t>Canaã</w:t>
      </w:r>
      <w:r>
        <w:rPr>
          <w:lang w:val="pt_PT" w:bidi="pt_PT"/>
        </w:rPr>
        <w:t xml:space="preserve">, ou à terra que Yahweh preparou especialmente para seu povo escolhido. Yahweh descreveu anteriormente essa terra como uma terra que mana leite e mel, ou uma terra que é abundante. Embora a Terra Prometida não seja especificamente mencionada na língua original, está implícito que Moisés levará os israelitas para esse lugar. Muitas traduções incluem a frase "para a terra prometida" para deixar mais claro para onde Moisés está levando o povo. Se vocês usarem a frase "Terra Prometida", usem a mesma palavra ou frase para a Terra Prometida que vocês usaram em passagens anteriores. Para mais informações sobre a </w:t>
      </w:r>
      <w:r>
        <w:rPr>
          <w:b/>
          <w:lang w:val="pt_PT" w:bidi="pt_PT"/>
        </w:rPr>
        <w:t>Terra Prometida</w:t>
      </w:r>
      <w:r>
        <w:rPr>
          <w:lang w:val="pt_PT" w:bidi="pt_PT"/>
        </w:rPr>
        <w:t>, consultem o Glossário Mestre.</w:t>
      </w:r>
    </w:p>
    <w:p>
      <w:pPr/>
      <w:r>
        <w:rPr>
          <w:lang w:val="pt_PT" w:bidi="pt_PT"/>
        </w:rPr>
      </w:r>
      <w:r>
        <w:rPr>
          <w:lang w:val="pt_PT" w:bidi="pt_PT"/>
        </w:rPr>
        <w:t xml:space="preserve">Moisés lembra a Yahweh que essa </w:t>
      </w:r>
      <w:r>
        <w:rPr>
          <w:b/>
          <w:lang w:val="pt_PT" w:bidi="pt_PT"/>
        </w:rPr>
        <w:t>nação</w:t>
      </w:r>
      <w:r>
        <w:rPr>
          <w:lang w:val="pt_PT" w:bidi="pt_PT"/>
        </w:rPr>
        <w:t xml:space="preserve">, ou os israelitas, são seu povo escolhido. Aqui, nação se refere a um grupo de pessoas que compartilham um vínculo, vivem na mesma área e seguem o mesmo governante. A nação de </w:t>
      </w:r>
      <w:r>
        <w:rPr>
          <w:lang w:val="pt_PT" w:bidi="pt_PT"/>
        </w:rPr>
        <w:t>Israel</w:t>
      </w:r>
      <w:r>
        <w:rPr>
          <w:lang w:val="pt_PT" w:bidi="pt_PT"/>
        </w:rPr>
        <w:t xml:space="preserve"> era o povo escolhido de Yahweh. Usem a mesma palavra para nação que vocês usaram em passagens anteriores. Para mais informações sobre </w:t>
      </w:r>
      <w:r>
        <w:rPr>
          <w:lang w:val="pt_PT" w:bidi="pt_PT"/>
        </w:rPr>
        <w:t>nação</w:t>
      </w:r>
      <w:r>
        <w:rPr>
          <w:lang w:val="pt_PT" w:bidi="pt_PT"/>
        </w:rPr>
        <w:t>, consultem o Glossário Mestre.</w:t>
      </w:r>
    </w:p>
    <w:p>
      <w:pPr/>
      <w:r>
        <w:rPr>
          <w:lang w:val="pt_PT" w:bidi="pt_PT"/>
        </w:rPr>
      </w:r>
      <w:r>
        <w:rPr>
          <w:lang w:val="pt_PT" w:bidi="pt_PT"/>
        </w:rPr>
        <w:t xml:space="preserve">Moisés pede para ver a </w:t>
      </w:r>
      <w:r>
        <w:rPr>
          <w:b/>
          <w:lang w:val="pt_PT" w:bidi="pt_PT"/>
        </w:rPr>
        <w:t>glória</w:t>
      </w:r>
      <w:r>
        <w:rPr>
          <w:lang w:val="pt_PT" w:bidi="pt_PT"/>
        </w:rPr>
        <w:t xml:space="preserve"> de Yahweh, ou presença gloriosa. Quando Deus mostra sua glória, as pessoas podem ver o quão belo, poderoso e majestoso Deus é. Nem muitas pessoas na Bíblia têm a chance de ver a glória de Deus, então quando isso acontece, esse é um momento muito especial e impressionante. Pode ser difícil traduzir a palavra glória. Em alguns casos, você pode dizer “o poder e o esplendor de Deus”. Usem a mesma palavra para glória que vocês usaram em passagens anteriores. Para mais informações sobre </w:t>
      </w:r>
      <w:r>
        <w:rPr>
          <w:lang w:val="pt_PT" w:bidi="pt_PT"/>
        </w:rPr>
        <w:t>glória</w:t>
      </w:r>
      <w:r>
        <w:rPr>
          <w:lang w:val="pt_PT" w:bidi="pt_PT"/>
        </w:rPr>
        <w:t>, consultem o Glossário Mestre.</w:t>
      </w:r>
    </w:p>
    <w:p>
      <w:pPr/>
      <w:r>
        <w:rPr>
          <w:lang w:val="pt_PT" w:bidi="pt_PT"/>
        </w:rPr>
      </w:r>
      <w:r>
        <w:rPr>
          <w:lang w:val="pt_PT" w:bidi="pt_PT"/>
        </w:rPr>
        <w:t xml:space="preserve">Yahweh diz: "Serei misericordioso ou gracioso para com quem Eu for misericordioso ou gracioso". </w:t>
      </w:r>
      <w:r>
        <w:rPr>
          <w:b/>
          <w:lang w:val="pt_PT" w:bidi="pt_PT"/>
        </w:rPr>
        <w:t>Misericórdia</w:t>
      </w:r>
      <w:r>
        <w:rPr>
          <w:lang w:val="pt_PT" w:bidi="pt_PT"/>
        </w:rPr>
        <w:t xml:space="preserve"> significa bondade, gentileza ou </w:t>
      </w:r>
      <w:r>
        <w:rPr>
          <w:lang w:val="pt_PT" w:bidi="pt_PT"/>
        </w:rPr>
        <w:t>compaixão</w:t>
      </w:r>
      <w:r>
        <w:rPr>
          <w:lang w:val="pt_PT" w:bidi="pt_PT"/>
        </w:rPr>
        <w:t xml:space="preserve">. O significado da misericórdia pode ser semelhante ao significado da palavra graça. A </w:t>
      </w:r>
      <w:r>
        <w:rPr>
          <w:b/>
          <w:lang w:val="pt_PT" w:bidi="pt_PT"/>
        </w:rPr>
        <w:t>graça</w:t>
      </w:r>
      <w:r>
        <w:rPr>
          <w:lang w:val="pt_PT" w:bidi="pt_PT"/>
        </w:rPr>
        <w:t xml:space="preserve"> significa que recebemos algo que não merecemos. A graça e a misericórdia andam juntas. É por causa da misericórdia de Deus que ele não nos pune, e então é por causa de sua graça que ele também nos dá coisas boas. Usem a mesma palavra para misericórdia que vocês usaram em passagens anteriores. Para mais informações sobre </w:t>
      </w:r>
      <w:r>
        <w:rPr>
          <w:lang w:val="pt_PT" w:bidi="pt_PT"/>
        </w:rPr>
        <w:t>misericórdia</w:t>
      </w:r>
      <w:r>
        <w:rPr>
          <w:lang w:val="pt_PT" w:bidi="pt_PT"/>
        </w:rPr>
        <w:t xml:space="preserve"> e </w:t>
      </w:r>
      <w:r>
        <w:rPr>
          <w:lang w:val="pt_PT" w:bidi="pt_PT"/>
        </w:rPr>
        <w:t>graça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34:1–9</w:t>
      </w:r>
      <w:r>
        <w:rPr>
          <w:lang w:val="pt_PT" w:bidi="pt_PT"/>
        </w:rPr>
      </w:r>
    </w:p>
    <w:p>
      <w:pPr>
        <w:pStyle w:val="Heading3"/>
      </w:pPr>
      <w:r>
        <w:rPr>
          <w:lang w:val="pt_PT" w:bidi="pt_PT"/>
        </w:rPr>
        <w:t>Ouvir e Sentir</w:t>
      </w:r>
    </w:p>
    <w:p>
      <w:pPr/>
      <w:r>
        <w:rPr>
          <w:lang w:val="pt_PT" w:bidi="pt_PT"/>
        </w:rPr>
      </w:r>
      <w:r>
        <w:rPr>
          <w:lang w:val="pt_PT" w:bidi="pt_PT"/>
        </w:rPr>
        <w:t>Nesta etapa, ouçam Êxodo 34.1–9 e guardem em seus corações.</w:t>
      </w:r>
    </w:p>
    <w:p>
      <w:pPr/>
      <w:r>
        <w:rPr>
          <w:lang w:val="pt_PT" w:bidi="pt_PT"/>
        </w:rPr>
      </w:r>
      <w:r>
        <w:rPr>
          <w:lang w:val="pt_PT" w:bidi="pt_PT"/>
        </w:rPr>
        <w:t>Ouçam uma versão em áudio de Êxodo 34.1–9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34.1–9 na tradução mais fácil de entender.</w:t>
      </w:r>
    </w:p>
    <w:p>
      <w:pPr/>
      <w:r>
        <w:rPr>
          <w:lang w:val="pt_PT" w:bidi="pt_PT"/>
        </w:rPr>
      </w:r>
      <w:r>
        <w:rPr>
          <w:lang w:val="pt_PT" w:bidi="pt_PT"/>
        </w:rPr>
        <w:t>Moisés acabou de falar com Yahweh. Yahweh é o nome pessoal para Deus, e será usado em toda essa passagem. Yahweh concordou com o pedido de Moisés e disse que ele iria com os israelitas para a Terra Prometida. Yahweh também concordou em permitir que Moisés visse sua presença enquanto Ele passava. Agora, Yahweh decide perdoar os israelitas e renovar sua aliança, ou promessa, com eles. Yahweh diz que escreverá mais uma vez suas palavras, ou mandamentos, em tábuas de pedra para os israelitas.</w:t>
      </w:r>
    </w:p>
    <w:p>
      <w:pPr/>
      <w:r>
        <w:rPr>
          <w:lang w:val="pt_PT" w:bidi="pt_PT"/>
        </w:rPr>
      </w:r>
      <w:r>
        <w:rPr>
          <w:lang w:val="pt_PT" w:bidi="pt_PT"/>
        </w:rPr>
        <w:t>Yahweh fala com Moisés e lhe diz para fazer duas tábuas de pedra como aquelas que Yahweh fez antes. Desta vez, Moisés teria que esculpi-las em pedra. Como vocês se lembram, Moisés quebrou as tábuas de pedra originais com raiva quando viu os israelitas adorando o bezerro de ouro. Yahweh diz a Moisés que ele novamente escreverá seus mandamentos nas tábuas de pedra como ele fez antes.</w:t>
      </w:r>
    </w:p>
    <w:p>
      <w:pPr/>
      <w:r>
        <w:rPr>
          <w:lang w:val="pt_PT" w:bidi="pt_PT"/>
        </w:rPr>
      </w:r>
      <w:r>
        <w:rPr>
          <w:lang w:val="pt_PT" w:bidi="pt_PT"/>
        </w:rPr>
        <w:t>Parem aqui e, em grupo, olhem para uma ilustração de como as tábuas de pedra poderiam ter sido. Pause este áudio aqui.</w:t>
      </w:r>
    </w:p>
    <w:p>
      <w:pPr/>
      <w:r>
        <w:rPr>
          <w:lang w:val="pt_PT" w:bidi="pt_PT"/>
        </w:rPr>
      </w:r>
      <w:r>
        <w:rPr>
          <w:lang w:val="pt_PT" w:bidi="pt_PT"/>
        </w:rPr>
        <w:t>Yahweh escreveria os mesmos dez mandamentos que Ele escreveu nas tábuas de pedra originais. Como era habitual para alianças durante aquele tempo, é muito provável que Yahweh tenha escrito o mesmo conteúdo em ambas as tábuas. Dessa forma, uma tábua seria para Yahweh enquanto a outra tábua era para os israelitas.</w:t>
      </w:r>
    </w:p>
    <w:p>
      <w:pPr/>
      <w:r>
        <w:rPr>
          <w:lang w:val="pt_PT" w:bidi="pt_PT"/>
        </w:rPr>
      </w:r>
      <w:r>
        <w:rPr>
          <w:lang w:val="pt_PT" w:bidi="pt_PT"/>
        </w:rPr>
        <w:t>Yahweh diz a Moisés para estar pronto pela manhã para fazer a jornada do acampamento israelita para o topo do monte Sinai com as novas tábuas de pedra. Sair mais cedo pela manhã permitiria que Moisés viajasse em temperaturas mais frescas e lhe daria tempo para subir ao topo da montanha. Moisés se apresentaria ficando de pé no topo e esperando que a presença de Yahweh na forma de uma nuvem aparecesse e o cobrisse.</w:t>
      </w:r>
    </w:p>
    <w:p>
      <w:pPr/>
      <w:r>
        <w:rPr>
          <w:lang w:val="pt_PT" w:bidi="pt_PT"/>
        </w:rPr>
      </w:r>
      <w:r>
        <w:rPr>
          <w:lang w:val="pt_PT" w:bidi="pt_PT"/>
        </w:rPr>
        <w:t>Parem aqui e discutam esta pergunta em grupo: em sua cultura, quando alguém quebra uma promessa forte, ou juramento, quem é responsável por restaurar o acordo? O que precisa acontecer para que este acordo seja restaurado? Pause este áudio aqui.</w:t>
      </w:r>
    </w:p>
    <w:p>
      <w:pPr/>
      <w:r>
        <w:rPr>
          <w:lang w:val="pt_PT" w:bidi="pt_PT"/>
        </w:rPr>
      </w:r>
      <w:r>
        <w:rPr>
          <w:lang w:val="pt_PT" w:bidi="pt_PT"/>
        </w:rPr>
        <w:t>Yahweh adverte Moisés que ninguém pode subir com ele e que nem mesmo os rebanhos dos israelitas podem pastar em qualquer lugar perto da montanha. Se fizerem isso, certamente morrerão. Isso ocorre porque Yahweh é santo, ou separado e moralmente perfeito, e pessoas pecadoras não podem estar em sua presença. Moisés obedece e talha duas tábuas de pedra como as primeiras e as leva ao monte Sinai.</w:t>
      </w:r>
    </w:p>
    <w:p>
      <w:pPr/>
      <w:r>
        <w:rPr>
          <w:lang w:val="pt_PT" w:bidi="pt_PT"/>
        </w:rPr>
      </w:r>
      <w:r>
        <w:rPr>
          <w:lang w:val="pt_PT" w:bidi="pt_PT"/>
        </w:rPr>
        <w:t>Parem aqui e, em grupo, olhem para uma imagem do topo do monte Sinai. Pause este áudio aqui.</w:t>
      </w:r>
    </w:p>
    <w:p>
      <w:pPr/>
      <w:r>
        <w:rPr>
          <w:lang w:val="pt_PT" w:bidi="pt_PT"/>
        </w:rPr>
      </w:r>
      <w:r>
        <w:rPr>
          <w:lang w:val="pt_PT" w:bidi="pt_PT"/>
        </w:rPr>
        <w:t>Yahweh desce em uma nuvem e fica diante de Moisés. Moisés usa a descrição de Yahweh em pé porque é a maneira mais fácil de descrever algo que os humanos não podem entender plenamente. Moisés podia sentir, sem sombra de dúvida, que um ser pessoal real havia vindo até ele e que ele estava na presença gloriosa de Yahweh. Como vocês se lembram na última passagem, Moisés pediu duas coisas: que Yahweh fosse com os israelitas e que Moisés visse a presença de Yahweh. Yahweh respondeu favoravelmente e concordou com ambos os pedidos de Moisés.</w:t>
      </w:r>
    </w:p>
    <w:p>
      <w:pPr/>
      <w:r>
        <w:rPr>
          <w:lang w:val="pt_PT" w:bidi="pt_PT"/>
        </w:rPr>
      </w:r>
      <w:r>
        <w:rPr>
          <w:lang w:val="pt_PT" w:bidi="pt_PT"/>
        </w:rPr>
        <w:t>Yahweh fala ou proclama seu nome duas vezes a Moisés para mostrar quem realmente é e como ele será para seu povo, os israelitas. Na cultura judaica, os nomes não se referem apenas à forma como uma pessoa é chamada, mas à natureza ou ao caráter de uma pessoa. Nesse caso, o nome de Yahweh representa quem ele é como o único e verdadeiro Deus. Enquanto Yahweh passa por Moisés, ele nomeia cinco características de si mesmo que os israelitas precisavam muito ouvir.</w:t>
      </w:r>
    </w:p>
    <w:p>
      <w:pPr/>
      <w:r>
        <w:rPr>
          <w:lang w:val="pt_PT" w:bidi="pt_PT"/>
        </w:rPr>
      </w:r>
      <w:r>
        <w:rPr>
          <w:lang w:val="pt_PT" w:bidi="pt_PT"/>
        </w:rPr>
        <w:t>Yahweh fala sobre si mesmo e diz que Ele é um Deus compassivo, o que significa que ele se importa profundamente com os humanos e sente preocupação com eles. Yahweh também diz que Ele é misericordioso, ou gracioso. Isso significa que Yahweh faz coisas pelas pessoas que elas não merecem e concede favor às pessoas que não são dignas desse favor. Em terceiro lugar, Yahweh diz que ele é tardio em irar-se. Essa frase significa que Yahweh tem paciência com seu povo quando eles falham com Ele. Yahweh então diz que o amor inabalável, ou infalível, o preenche. Esse amor era uma aliança, ou um tipo de amor prometido e leal. Isso significa que Yahweh continuaria em seu amor leal e em seu compromisso com o povo com o qual Ele escolheu firmar uma aliança. Yahweh está dizendo que Ele será fiel à sua promessa aos israelitas, mesmo que eles não tenham sido. Finalmente, Yahweh diz que é abundante em fidelidade, ou verdade. Isso significa que Yahweh é completamente confiável e que os israelitas podem confiar nele.</w:t>
      </w:r>
    </w:p>
    <w:p>
      <w:pPr/>
      <w:r>
        <w:rPr>
          <w:lang w:val="pt_PT" w:bidi="pt_PT"/>
        </w:rPr>
      </w:r>
      <w:r>
        <w:rPr>
          <w:lang w:val="pt_PT" w:bidi="pt_PT"/>
        </w:rPr>
        <w:t>Quando Yahweh diz que ele estenderá seu amor a milhares, isso provavelmente se refere aos milhares de descendentes que os israelitas terão. Isso significa que Yahweh continuará com seu amor de aliança e bênçãos para com os israelitas, contanto que eles não quebrem seu acordo com eles. Yahweh diz que Ele é um Deus que está disposto e ansioso para perdoar a iniquidade, as transgressões e os pecados. Essas três palavras são muito semelhantes. Yahweh está dizendo que perdoará as pessoas que fazem o mal, se rebelam e cometem pecado. O perdão dos pecados, ou da desobediência a Yahweh, significa que Yahweh remove os pecados de uma pessoa. Yahweh escolhe não puni-los por seus pecados como eles merecem.</w:t>
      </w:r>
    </w:p>
    <w:p>
      <w:pPr/>
      <w:r>
        <w:rPr>
          <w:lang w:val="pt_PT" w:bidi="pt_PT"/>
        </w:rPr>
      </w:r>
      <w:r>
        <w:rPr>
          <w:lang w:val="pt_PT" w:bidi="pt_PT"/>
        </w:rPr>
        <w:t>Parem aqui e discutam esta pergunta em grupo: como sua cultura trata os filhos de alguém que quebrou a lei, ou fez algo errado? Como as crianças podem escapar da má reputação de sua família? Pause este áudio aqui.</w:t>
      </w:r>
    </w:p>
    <w:p>
      <w:pPr/>
      <w:r>
        <w:rPr>
          <w:lang w:val="pt_PT" w:bidi="pt_PT"/>
        </w:rPr>
      </w:r>
      <w:r>
        <w:rPr>
          <w:lang w:val="pt_PT" w:bidi="pt_PT"/>
        </w:rPr>
        <w:t>No entanto, Yahweh faz uma advertência, dizendo que há graves consequências para o pecado, e que Ele não perdoa o pecado facilmente. Yahweh é justo e garante que Ele punirá os culpados como eles merecem. Isso é destinado a advertir as pessoas que tendem a pecar de propósito, porque elas assumem que Yahweh as perdoará mais tarde por isso. Quando Yahweh diz que punirá os filhos pelo pecado de seu pai até a terceira e quarta geração, isso não significa que ele punirá os filhos por algo que seus antepassados fizeram. Uma geração refere-se a pessoas que vivem na mesma época. Yahweh está dizendo que Ele punirá cada geração por seu próprio pecado, independentemente de ter punido a geração anterior pelo mesmo pecado. Cada pessoa deve assumir a responsabilidade por seu próprio pecado e ser responsável por buscar o perdão de Yahweh por esse pecado.</w:t>
      </w:r>
    </w:p>
    <w:p>
      <w:pPr/>
      <w:r>
        <w:rPr>
          <w:lang w:val="pt_PT" w:bidi="pt_PT"/>
        </w:rPr>
      </w:r>
      <w:r>
        <w:rPr>
          <w:lang w:val="pt_PT" w:bidi="pt_PT"/>
        </w:rPr>
        <w:t>A resposta imediata de Moisés é adorar, ou curvar-se profundamente até o chão, e olhar para Yahweh com admiração. Moisés tem solicitado garantias cada vez maiores a Yahweh sempre que lhe pede algo. Essa era uma maneira normal de negociar nessa cultura. Cada vez que Moisés pediu algo, Yahweh respondeu favoravelmente. Finalmente, Moisés faz seu pedido mais importante a Yahweh. Moisés quer que Yahweh vá no meio dos israelitas para a Terra Prometida. Moisés quer acesso pleno a Yahweh o tempo todo. Moisés também quer que Yahweh perdoe Israel pelo seu pecado de idolatria. Moisés mais uma vez chama os israelitas de povo de dura cerviz, o que significa que eles são teimosos e propensos a se rebelar.</w:t>
      </w:r>
    </w:p>
    <w:p>
      <w:pPr/>
      <w:r>
        <w:rPr>
          <w:lang w:val="pt_PT" w:bidi="pt_PT"/>
        </w:rPr>
      </w:r>
      <w:r>
        <w:rPr>
          <w:lang w:val="pt_PT" w:bidi="pt_PT"/>
        </w:rPr>
        <w:t>Ao fazer esses pedidos, Moisés está pedindo a Yahweh que receba de volta seu povo escolhido. Moisés quer que Israel seja a herança de Yahweh, ou uma posse especial. Se Yahweh aceitar, isso significa que Israel mais uma vez se tornará o povo da aliança, ou povo escolhido, de Yahweh. Significaria que Israel herdaria o favor e a proteção de Yahweh, e que eles mais uma vez viajariam com Yahweh para a terra que ele lhes prometeu.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34.1–9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diz a Moisés para fazer duas tábuas de pedra. Yahweh diz que escreverá nelas como fez antes. Essas tábuas de pedra serão exatamente como as antigas que Moisés quebrou. Então Yahweh diz a Moisés para se apresentar no topo do monte Sinai, na manhã seguinte, com as tábuas de pedra preparadas. Yahweh diz que ninguém pode subir à montanha com Moisés e que nenhum animal pode estar ao redor da montanha quando Yahweh aparece.</w:t>
      </w:r>
    </w:p>
    <w:p>
      <w:pPr/>
      <w:r>
        <w:rPr>
          <w:lang w:val="pt_PT" w:bidi="pt_PT"/>
        </w:rPr>
      </w:r>
      <w:r>
        <w:rPr>
          <w:b/>
          <w:lang w:val="pt_PT" w:bidi="pt_PT"/>
        </w:rPr>
        <w:t>Na segunda cena:</w:t>
      </w:r>
      <w:r>
        <w:rPr>
          <w:lang w:val="pt_PT" w:bidi="pt_PT"/>
        </w:rPr>
        <w:t xml:space="preserve"> Moisés obedece a Yahweh e corta duas tábuas de pedra semelhantes às anteriores. Na manhã seguinte, Moisés sobe ao monte Sinai com as tábuas de pedra. Moisés espera no topo que Yahweh apareça. Yahweh desce em uma nuvem.</w:t>
      </w:r>
    </w:p>
    <w:p>
      <w:pPr/>
      <w:r>
        <w:rPr>
          <w:lang w:val="pt_PT" w:bidi="pt_PT"/>
        </w:rPr>
      </w:r>
      <w:r>
        <w:rPr>
          <w:b/>
          <w:lang w:val="pt_PT" w:bidi="pt_PT"/>
        </w:rPr>
        <w:t>Na terceira cena:</w:t>
      </w:r>
      <w:r>
        <w:rPr>
          <w:lang w:val="pt_PT" w:bidi="pt_PT"/>
        </w:rPr>
        <w:t xml:space="preserve"> Yahweh passa diante de Moisés e proclama seu nome duas vezes. Yahweh então descreve seu caráter.</w:t>
      </w:r>
    </w:p>
    <w:p>
      <w:pPr/>
      <w:r>
        <w:rPr>
          <w:lang w:val="pt_PT" w:bidi="pt_PT"/>
        </w:rPr>
      </w:r>
      <w:r>
        <w:rPr>
          <w:b/>
          <w:lang w:val="pt_PT" w:bidi="pt_PT"/>
        </w:rPr>
        <w:t>Na quarta cena:</w:t>
      </w:r>
      <w:r>
        <w:rPr>
          <w:lang w:val="pt_PT" w:bidi="pt_PT"/>
        </w:rPr>
        <w:t xml:space="preserve"> Moisés se prostra imediatamente e adora Yahweh. Moisés pede a Yahweh que viaje com os israelitas para a Terra Prometida. Moisés também pede a Yahweh o perdão pelo mal de seu povo. Moisés pede a Yahweh que reivindique os israelitas como seu povo escolhido mais uma vez.</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Animais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acabou de falar com Moisés e confirmou que Yahweh irá com Moisés na jornada para a Terra Prometida.</w:t>
      </w:r>
    </w:p>
    <w:p>
      <w:pPr/>
      <w:r>
        <w:rPr>
          <w:lang w:val="pt_PT" w:bidi="pt_PT"/>
        </w:rPr>
      </w:r>
      <w:r>
        <w:rPr>
          <w:lang w:val="pt_PT" w:bidi="pt_PT"/>
        </w:rPr>
        <w:t>Como vocês se lembram, Moisés quebrou as antigas tábuas de pedra quando viu os israelitas adorando o bezerro de ouro. Desta vez, Yahweh pede a Moisés que esculpa as tábuas de pedra, enquanto que na última vez, o próprio Yahweh deu a Moisés as tábuas de pedra.</w:t>
      </w:r>
    </w:p>
    <w:p>
      <w:pPr/>
      <w:r>
        <w:rPr>
          <w:lang w:val="pt_PT" w:bidi="pt_PT"/>
        </w:rPr>
      </w:r>
      <w:r>
        <w:rPr>
          <w:lang w:val="pt_PT" w:bidi="pt_PT"/>
        </w:rPr>
        <w:t>Yahweh diz a Moisés para subir ao monte Sinai sozinho, na manhã seguinte, com duas tábuas esculpidas em pedra. Yahweh diz que ninguém pode subir com Moisés. Nenhum animal pode estar ao redor da montanha. Sabemos pelas passagens anteriores que isso ocorre porque as pessoas pecadoras não podem estar na presença de Yahweh ou morrerão. Dessa maneira, Yahweh está protegendo as pessoas e seus animais.</w:t>
      </w:r>
    </w:p>
    <w:p>
      <w:pPr/>
      <w:r>
        <w:rPr>
          <w:lang w:val="pt_PT" w:bidi="pt_PT"/>
        </w:rPr>
      </w:r>
      <w:r>
        <w:rPr>
          <w:lang w:val="pt_PT" w:bidi="pt_PT"/>
        </w:rPr>
        <w:t>Moisés obedece a Yahweh e esculpe duas tábuas de pedra. Muito provavelmente, Moisés comunica a advertência de Yahweh aos israelitas de que eles e seus animais não devem estar na montanha. Na manhã seguinte, Moisés vai se encontrar com Yahweh na montanha sozinho. Moisés espera no topo pela aparição de Yahweh.</w:t>
      </w:r>
    </w:p>
    <w:p>
      <w:pPr/>
      <w:r>
        <w:rPr>
          <w:lang w:val="pt_PT" w:bidi="pt_PT"/>
        </w:rPr>
      </w:r>
      <w:r>
        <w:rPr>
          <w:lang w:val="pt_PT" w:bidi="pt_PT"/>
        </w:rPr>
        <w:t>Yahweh desce em uma nuvem e fica na frente de Moisés. Isso significa apenas que Moisés foi capaz de ver a presença visível de Yahweh diante dele.</w:t>
      </w:r>
    </w:p>
    <w:p>
      <w:pPr/>
      <w:r>
        <w:rPr>
          <w:lang w:val="pt_PT" w:bidi="pt_PT"/>
        </w:rPr>
      </w:r>
      <w:r>
        <w:rPr>
          <w:lang w:val="pt_PT" w:bidi="pt_PT"/>
        </w:rPr>
        <w:t>Yahweh cumpre o que ele disse a Moisés que faria na passagem anterior. Yahweh passa na frente de Moisés. Yahweh proclama seu nome duas vezes para enfatizar quem ele é e então descreve seu caráter. É importante observar que Yahweh fala sobre si mesmo como se ele estivesse falando sobre outra pessoa. Essa é uma maneira normal de Yahweh falar sobre si mesmo. Yahweh não está falando sobre outro deus.</w:t>
      </w:r>
    </w:p>
    <w:p>
      <w:pPr/>
      <w:r>
        <w:rPr>
          <w:lang w:val="pt_PT" w:bidi="pt_PT"/>
        </w:rPr>
      </w:r>
      <w:r>
        <w:rPr>
          <w:lang w:val="pt_PT" w:bidi="pt_PT"/>
        </w:rPr>
        <w:t>É importante observar que Yahweh menciona seu amor inabalável por milhares de pessoas, ou por milhares de gerações. Isso não significa que seu amor inabalável, ou infalível, tenha um limite quanto ao número de gerações. Essa expressão é usada para simbolizar a eternidade, ou um número de gerações que as pessoas não conseguem contar.</w:t>
      </w:r>
    </w:p>
    <w:p>
      <w:pPr/>
      <w:r>
        <w:rPr>
          <w:lang w:val="pt_PT" w:bidi="pt_PT"/>
        </w:rPr>
      </w:r>
      <w:r>
        <w:rPr>
          <w:lang w:val="pt_PT" w:bidi="pt_PT"/>
        </w:rPr>
        <w:t>Quando Moisés diz: "Ele não deixa os culpados impunes", ele está enfatizando o fato de que Ele punirá as pessoas por sua desobediência. Moisés diz que Yahweh punirá seu povo por sua desobediência até a terceira e quarta geração. Isso não significa que Yahweh punirá as crianças pelos pecados de seus pais. Em vez disso, significa que cada geração receberá a punição por seu próprio pecado, mesmo que seja o mesmo pecado que a geração anterior.</w:t>
      </w:r>
    </w:p>
    <w:p>
      <w:pPr/>
      <w:r>
        <w:rPr>
          <w:lang w:val="pt_PT" w:bidi="pt_PT"/>
        </w:rPr>
      </w:r>
      <w:r>
        <w:rPr>
          <w:lang w:val="pt_PT" w:bidi="pt_PT"/>
        </w:rPr>
        <w:t>Moisés se prostra imediatamente em resposta a Yahweh. Moisés implora a Yahweh que vá com seu povo para a Terra Prometida se ele, Moisés, verdadeiramente tiver o favor de Yahweh. É importante observar que Moisés continua usando o que Yahweh lhe disse sobre encontrar favor como uma maneira de pedir perdão para os israelitas.</w:t>
      </w:r>
    </w:p>
    <w:p>
      <w:pPr/>
      <w:r>
        <w:rPr>
          <w:lang w:val="pt_PT" w:bidi="pt_PT"/>
        </w:rPr>
      </w:r>
      <w:r>
        <w:rPr>
          <w:lang w:val="pt_PT" w:bidi="pt_PT"/>
        </w:rPr>
        <w:t>Moisés pede a Yahweh que perdoe seu povo, mesmo que eles sejam de dura cerviz. Dura cerviz é uma expressão figurada que significa que as pessoas são teimosas e propensas a se rebelar.</w:t>
      </w:r>
    </w:p>
    <w:p>
      <w:pPr/>
      <w:r>
        <w:rPr>
          <w:lang w:val="pt_PT" w:bidi="pt_PT"/>
        </w:rPr>
      </w:r>
      <w:r>
        <w:rPr>
          <w:lang w:val="pt_PT" w:bidi="pt_PT"/>
        </w:rPr>
        <w:t>Parem aqui e discutam esta pergunta em grupo: como vocês descrevem pessoas teimosas em seu idioma? Prestem atenção a quais frases sua equipe usa para descrevê-los. Pause este áudio aqui.</w:t>
      </w:r>
    </w:p>
    <w:p>
      <w:pPr/>
      <w:r>
        <w:rPr>
          <w:lang w:val="pt_PT" w:bidi="pt_PT"/>
        </w:rPr>
      </w:r>
      <w:r>
        <w:rPr>
          <w:lang w:val="pt_PT" w:bidi="pt_PT"/>
        </w:rPr>
        <w:t>Moisés quer que Yahweh reivindique os israelitas mais uma vez como seu povo escolhido e restaure a aliança, ou promessa, que ele fez com eles.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34.1–9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Animais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Yahweh dizendo a Moisés para fazer duas tábuas de pedra. Yahweh diz que escreverá neles como fez antes. Essas tábuas de pedra serão exatamente como as antigas que Moisés quebrou. Então Yahweh diz a Moisés para se apresentar no topo do monte Sinai, na manhã seguinte, com as tábuas de pedra. Yahweh diz que ninguém pode subir à montanha com Moisés e que nenhum animal pode estar ao redor da montanha quando Yahweh aparece.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“Esperançoso. Talvez Yahweh restaure tudo o que quebrei em minha raiva", ou "Determinado. Garantirei que os israelitas ouçam e não se aproximem da montanha amanhã", ou "Sinto-me honrado por Yahweh ter me escolhido, mesmo que eu cometa erros. Yahweh é gracioso. Desejo grandemente vê-lo amanhã".</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"Protetor. Não quero que ninguém morra porque não entenda o quão santo eu sou", ou "Esperançoso. Anseio restaurar meu povo a mim mesmo", ou "Paciente. Quero que Moisés aprenda que estou cheio de graça e pronto para perdoar".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obedecendo a Yahweh e esculpindo duas tábuas de pedra semelhantes às anteriores. Moisés adverte os israelitas para não se aproximarem da montanha com seus animais.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"Esperançoso. Eu me pergunto o que Yahweh dirá a Moisés", ou "Com medo. Levo as advertências de Yahweh a sério. Não me aproximarei dessa montanha amanhã", ou "Esperançoso. Talvez isso signifique que Yahweh manterá sua promessa e virá conosco".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subindo ao monte Sinai sozinho, na manhã seguinte, com as tábuas de pedra. Moisés espera no topo que Yahweh apareça. Yahweh desce em uma nuvem. Yahweh passa diante de Moisés e proclama seu nome duas vezes. Yahweh então descreve seu caráter. Yahweh também fala sobre como ele é um Deus justo e pune os culpados.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"Com admiração. Sempre que penso que sei quem é Yahweh, Ele me mostra mais de si mesmo e Ele é lindo", ou "Indigno. Não mereço estar em sua presença gloriosa", ou "Grato. Não merecemos um Deus que é tão cheio de amor e misericórdia".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se prostrando imediatamente e adorando Yahweh. Moisés pede a Yahweh que viaje com os israelitas para a Terra Prometida. Moisés também pede a Yahweh o perdão pelo mal de seu povo. Moisés pede a Yahweh que reivindique os israelitas como seu povo escolhido mais uma vez.</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"Cheia de amor. Darei ao meu povo outra chance", ou "Paciente. Estou ensinando a Moisés mais sobre quem Eu sou e qual é o Meu propósito para o Meu povo", ou "Orgulhoso. Estou comovido pelo amor de Moisés pelo povo e seu desejo pela minha presença".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34.1–9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Yahweh dá a Moisés instruções para fazer novas tábuas de pedra. Então Yahweh aparece a Moisés no monte Sinai e proclama seu nome, </w:t>
      </w:r>
      <w:r>
        <w:rPr>
          <w:b/>
          <w:lang w:val="pt_PT" w:bidi="pt_PT"/>
        </w:rPr>
        <w:t>Yahweh</w:t>
      </w:r>
      <w:r>
        <w:rPr>
          <w:lang w:val="pt_PT" w:bidi="pt_PT"/>
        </w:rPr>
        <w:t xml:space="preserve">, duas vezes. Lembrem-se de que Yahweh é o nome pessoal para </w:t>
      </w:r>
      <w:r>
        <w:rPr>
          <w:lang w:val="pt_PT" w:bidi="pt_PT"/>
        </w:rPr>
        <w:t>Deus</w:t>
      </w:r>
      <w:r>
        <w:rPr>
          <w:lang w:val="pt_PT" w:bidi="pt_PT"/>
        </w:rPr>
        <w:t xml:space="preserve">,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diz que escreverá as "palavras" nas tábuas de pedra que ele havia escrito nelas antes. Aqui, as "palavras" se referem aos mandamentos de Yahweh, ou às regras, que ele deu ao seu povo. Sua tradução pode dizer "palavras que Yahweh escreveu", ou "mandamentos". Usem a mesma palavra para mandamentos que vocês usaram em passagens anteriores. Para mais informações sobre </w:t>
      </w:r>
      <w:r>
        <w:rPr>
          <w:lang w:val="pt_PT" w:bidi="pt_PT"/>
        </w:rPr>
        <w:t>mandamentos</w:t>
      </w:r>
      <w:r>
        <w:rPr>
          <w:lang w:val="pt_PT" w:bidi="pt_PT"/>
        </w:rPr>
        <w:t>, consultem o Glossário Mestre.</w:t>
      </w:r>
    </w:p>
    <w:p>
      <w:pPr/>
      <w:r>
        <w:rPr>
          <w:lang w:val="pt_PT" w:bidi="pt_PT"/>
        </w:rPr>
      </w:r>
      <w:r>
        <w:rPr>
          <w:lang w:val="pt_PT" w:bidi="pt_PT"/>
        </w:rPr>
        <w:t xml:space="preserve">Moisés adverte os </w:t>
      </w:r>
      <w:r>
        <w:rPr>
          <w:lang w:val="pt_PT" w:bidi="pt_PT"/>
        </w:rPr>
        <w:t>israelitas</w:t>
      </w:r>
      <w:r>
        <w:rPr>
          <w:lang w:val="pt_PT" w:bidi="pt_PT"/>
        </w:rPr>
        <w:t xml:space="preserve"> a não se aproximarem da montanha com seus </w:t>
      </w:r>
      <w:r>
        <w:rPr>
          <w:b/>
          <w:lang w:val="pt_PT" w:bidi="pt_PT"/>
        </w:rPr>
        <w:t>rebanhos</w:t>
      </w:r>
      <w:r>
        <w:rPr>
          <w:lang w:val="pt_PT" w:bidi="pt_PT"/>
        </w:rPr>
        <w:t xml:space="preserve"> quando ele subir para encontrar Yahweh. Aqui, rebanhos, ou manadas, se referem aos animais dos quais os israelitas cuidavam. Isso provavelmente incluía ovelhas, cabras e gado.</w:t>
      </w:r>
    </w:p>
    <w:p>
      <w:pPr/>
      <w:r>
        <w:rPr>
          <w:lang w:val="pt_PT" w:bidi="pt_PT"/>
        </w:rPr>
      </w:r>
      <w:r>
        <w:rPr>
          <w:lang w:val="pt_PT" w:bidi="pt_PT"/>
        </w:rPr>
        <w:t xml:space="preserve">Yahweh descreve seu caráter a Moisés depois de passar por ele. Yahweh diz que ele é cheio de misericórdia. </w:t>
      </w:r>
      <w:r>
        <w:rPr>
          <w:b/>
          <w:lang w:val="pt_PT" w:bidi="pt_PT"/>
        </w:rPr>
        <w:t>Misericórdia</w:t>
      </w:r>
      <w:r>
        <w:rPr>
          <w:lang w:val="pt_PT" w:bidi="pt_PT"/>
        </w:rPr>
        <w:t xml:space="preserve"> significa bondade, gentileza ou </w:t>
      </w:r>
      <w:r>
        <w:rPr>
          <w:lang w:val="pt_PT" w:bidi="pt_PT"/>
        </w:rPr>
        <w:t>compaixão</w:t>
      </w:r>
      <w:r>
        <w:rPr>
          <w:lang w:val="pt_PT" w:bidi="pt_PT"/>
        </w:rPr>
        <w:t xml:space="preserve">. O significado da misericórdia pode ser semelhante ao significado da palavra graça. A graça significa que recebemos algo que não merecemos. A graça e a misericórdia andam juntas. É por causa da misericórdia de Deus que ele não nos castiga, e é por causa de sua graça que ele também nos dá coisas boas. Aqui, Yahweh é cheio de misericórdia porque está escolhendo não punir os israelitas como merecem por sua idolatria. Usem a mesma palavra para misericórdia e graça que vocês usaram em passagens anteriores. Para mais informações sobre </w:t>
      </w:r>
      <w:r>
        <w:rPr>
          <w:lang w:val="pt_PT" w:bidi="pt_PT"/>
        </w:rPr>
        <w:t>misericórdia</w:t>
      </w:r>
      <w:r>
        <w:rPr>
          <w:lang w:val="pt_PT" w:bidi="pt_PT"/>
        </w:rPr>
        <w:t xml:space="preserve"> ou </w:t>
      </w:r>
      <w:r>
        <w:rPr>
          <w:lang w:val="pt_PT" w:bidi="pt_PT"/>
        </w:rPr>
        <w:t>graça</w:t>
      </w:r>
      <w:r>
        <w:rPr>
          <w:lang w:val="pt_PT" w:bidi="pt_PT"/>
        </w:rPr>
        <w:t>, consultem o Glossário Mestre.</w:t>
      </w:r>
    </w:p>
    <w:p>
      <w:pPr/>
      <w:r>
        <w:rPr>
          <w:lang w:val="pt_PT" w:bidi="pt_PT"/>
        </w:rPr>
      </w:r>
      <w:r>
        <w:rPr>
          <w:lang w:val="pt_PT" w:bidi="pt_PT"/>
        </w:rPr>
        <w:t xml:space="preserve">Yahweh descreve seu amor por </w:t>
      </w:r>
      <w:r>
        <w:rPr>
          <w:lang w:val="pt_PT" w:bidi="pt_PT"/>
        </w:rPr>
        <w:t>Israel</w:t>
      </w:r>
      <w:r>
        <w:rPr>
          <w:lang w:val="pt_PT" w:bidi="pt_PT"/>
        </w:rPr>
        <w:t xml:space="preserve"> como infalível e </w:t>
      </w:r>
      <w:r>
        <w:rPr>
          <w:b/>
          <w:lang w:val="pt_PT" w:bidi="pt_PT"/>
        </w:rPr>
        <w:t>constante</w:t>
      </w:r>
      <w:r>
        <w:rPr>
          <w:lang w:val="pt_PT" w:bidi="pt_PT"/>
        </w:rPr>
        <w:t>. Esse amor era um tipo de amor baseado em promessa e fidelidade. Isso significa que Yahweh continuaria em seu amor fiel e em seu compromisso com os israelitas, mesmo quando eles não fossem fiéis nem comprometidos com ele.</w:t>
      </w:r>
    </w:p>
    <w:p>
      <w:pPr/>
      <w:r>
        <w:rPr>
          <w:lang w:val="pt_PT" w:bidi="pt_PT"/>
        </w:rPr>
      </w:r>
      <w:r>
        <w:rPr>
          <w:lang w:val="pt_PT" w:bidi="pt_PT"/>
        </w:rPr>
        <w:t>Parem aqui e discutam essa pergunta em grupo: como vocês traduzirão ou descreverão esse tipo de amor em seu idioma? Pause este áudio aqui.</w:t>
      </w:r>
    </w:p>
    <w:p>
      <w:pPr/>
      <w:r>
        <w:rPr>
          <w:lang w:val="pt_PT" w:bidi="pt_PT"/>
        </w:rPr>
      </w:r>
      <w:r>
        <w:rPr>
          <w:lang w:val="pt_PT" w:bidi="pt_PT"/>
        </w:rPr>
        <w:t xml:space="preserve">Yahweh diz que </w:t>
      </w:r>
      <w:r>
        <w:rPr>
          <w:b/>
          <w:lang w:val="pt_PT" w:bidi="pt_PT"/>
        </w:rPr>
        <w:t>perdoa</w:t>
      </w:r>
      <w:r>
        <w:rPr>
          <w:lang w:val="pt_PT" w:bidi="pt_PT"/>
        </w:rPr>
        <w:t xml:space="preserve"> iniquidade, transgressões e </w:t>
      </w:r>
      <w:r>
        <w:rPr>
          <w:b/>
          <w:lang w:val="pt_PT" w:bidi="pt_PT"/>
        </w:rPr>
        <w:t>pecados</w:t>
      </w:r>
      <w:r>
        <w:rPr>
          <w:lang w:val="pt_PT" w:bidi="pt_PT"/>
        </w:rPr>
        <w:t xml:space="preserve">. Essas três palavras são muito semelhantes. Yahweh está dizendo que perdoará as pessoas que fazem o </w:t>
      </w:r>
      <w:r>
        <w:rPr>
          <w:lang w:val="pt_PT" w:bidi="pt_PT"/>
        </w:rPr>
        <w:t>mal</w:t>
      </w:r>
      <w:r>
        <w:rPr>
          <w:lang w:val="pt_PT" w:bidi="pt_PT"/>
        </w:rPr>
        <w:t xml:space="preserve">, se rebelam e cometem pecado. O perdão dos pecados, ou da desobediência a Yahweh, significa que Yahweh remove os pecados de uma pessoa. Yahweh escolhe não os punir por seus pecados como eles merecem. Se Yahweh perdoa os israelitas, significa que ele não fará os israelitas pagarem de volta pelo dano que causaram ao adorar o bezerro de ouro. Usem as mesmas palavras para perdoar e pecado que vocês usaram em passagens anteriores. Para mais informações sobre </w:t>
      </w:r>
      <w:r>
        <w:rPr>
          <w:lang w:val="pt_PT" w:bidi="pt_PT"/>
        </w:rPr>
        <w:t>perdão</w:t>
      </w:r>
      <w:r>
        <w:rPr>
          <w:lang w:val="pt_PT" w:bidi="pt_PT"/>
        </w:rPr>
        <w:t xml:space="preserve"> e </w:t>
      </w:r>
      <w:r>
        <w:rPr>
          <w:lang w:val="pt_PT" w:bidi="pt_PT"/>
        </w:rPr>
        <w:t>pecado</w:t>
      </w:r>
      <w:r>
        <w:rPr>
          <w:lang w:val="pt_PT" w:bidi="pt_PT"/>
        </w:rPr>
        <w:t>, consultem o Glossário Mestre.</w:t>
      </w:r>
    </w:p>
    <w:p>
      <w:pPr/>
      <w:r>
        <w:rPr>
          <w:lang w:val="pt_PT" w:bidi="pt_PT"/>
        </w:rPr>
      </w:r>
      <w:r>
        <w:rPr>
          <w:lang w:val="pt_PT" w:bidi="pt_PT"/>
        </w:rPr>
        <w:t xml:space="preserve">Moisés reage adorando imediatamente Yahweh. </w:t>
      </w:r>
      <w:r>
        <w:rPr>
          <w:b/>
          <w:lang w:val="pt_PT" w:bidi="pt_PT"/>
        </w:rPr>
        <w:t>Adoração</w:t>
      </w:r>
      <w:r>
        <w:rPr>
          <w:lang w:val="pt_PT" w:bidi="pt_PT"/>
        </w:rPr>
        <w:t xml:space="preserve"> significa mostrar reverência e admiração a Yahweh. A adoração poderia acontecer em qualquer lugar que Yahweh se revelasse. Moisés demonstra adoração curvando-se até o chão diante de Yahweh. Use a mesma palavra para adoração que vocês usaram em passagens anteriores. Para mais informações sobre </w:t>
      </w:r>
      <w:r>
        <w:rPr>
          <w:lang w:val="pt_PT" w:bidi="pt_PT"/>
        </w:rPr>
        <w:t>adoração</w:t>
      </w:r>
      <w:r>
        <w:rPr>
          <w:lang w:val="pt_PT" w:bidi="pt_PT"/>
        </w:rPr>
        <w:t xml:space="preserve">, consultem o Glossário-Mestre. </w:t>
      </w:r>
    </w:p>
    <w:p>
      <w:pPr/>
      <w:r>
        <w:rPr>
          <w:lang w:val="pt_PT" w:bidi="pt_PT"/>
        </w:rPr>
      </w:r>
      <w:r>
        <w:rPr>
          <w:lang w:val="pt_PT" w:bidi="pt_PT"/>
        </w:rPr>
        <w:t xml:space="preserve">Moisés pede a Yahweh que tome os israelitas como sua "posse ou herança especial". Isso se refere à ideia de Israel se tornando o povo da </w:t>
      </w:r>
      <w:r>
        <w:rPr>
          <w:lang w:val="pt_PT" w:bidi="pt_PT"/>
        </w:rPr>
        <w:t>aliança</w:t>
      </w:r>
      <w:r>
        <w:rPr>
          <w:lang w:val="pt_PT" w:bidi="pt_PT"/>
        </w:rPr>
        <w:t xml:space="preserve"> de Yahweh, ou povo escolhido, mais uma vez. Da mesma maneira que um </w:t>
      </w:r>
      <w:r>
        <w:rPr>
          <w:lang w:val="pt_PT" w:bidi="pt_PT"/>
        </w:rPr>
        <w:t>filho</w:t>
      </w:r>
      <w:r>
        <w:rPr>
          <w:lang w:val="pt_PT" w:bidi="pt_PT"/>
        </w:rPr>
        <w:t xml:space="preserve"> primogênito receberia ou herdaria as riquezas e posses de seu pai, Israel herdaria o favor e a proteção de Yahweh. Se Israel é a herança de Yahweh, então Yahweh os acompanhará pessoalmente à terra que prometeu a seus antepassados, a terra de </w:t>
      </w:r>
      <w:r>
        <w:rPr>
          <w:lang w:val="pt_PT" w:bidi="pt_PT"/>
        </w:rPr>
        <w:t>Canaã</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34:10–17</w:t>
      </w:r>
      <w:r>
        <w:rPr>
          <w:lang w:val="pt_PT" w:bidi="pt_PT"/>
        </w:rPr>
      </w:r>
    </w:p>
    <w:p>
      <w:pPr>
        <w:pStyle w:val="Heading3"/>
      </w:pPr>
      <w:r>
        <w:rPr>
          <w:lang w:val="pt_PT" w:bidi="pt_PT"/>
        </w:rPr>
        <w:t>Ouvir e Sentir</w:t>
      </w:r>
    </w:p>
    <w:p>
      <w:pPr/>
      <w:r>
        <w:rPr>
          <w:lang w:val="pt_PT" w:bidi="pt_PT"/>
        </w:rPr>
      </w:r>
      <w:r>
        <w:rPr>
          <w:lang w:val="pt_PT" w:bidi="pt_PT"/>
        </w:rPr>
        <w:t>Nesta etapa, ouçam Êxodo 34.10–17 e guardem em seus corações.</w:t>
      </w:r>
    </w:p>
    <w:p>
      <w:pPr/>
      <w:r>
        <w:rPr>
          <w:lang w:val="pt_PT" w:bidi="pt_PT"/>
        </w:rPr>
      </w:r>
      <w:r>
        <w:rPr>
          <w:lang w:val="pt_PT" w:bidi="pt_PT"/>
        </w:rPr>
        <w:t>Ouçam uma versão em áudio de Êxodo 34.10–17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34.10–17 na tradução mais fácil de entender.</w:t>
      </w:r>
    </w:p>
    <w:p>
      <w:pPr/>
      <w:r>
        <w:rPr>
          <w:lang w:val="pt_PT" w:bidi="pt_PT"/>
        </w:rPr>
      </w:r>
      <w:r>
        <w:rPr>
          <w:lang w:val="pt_PT" w:bidi="pt_PT"/>
        </w:rPr>
        <w:t>Moisés está no monte Sinai na presença de Yahweh. Yahweh é o nome pessoal para Deus, e será usado em toda essa passagem. Moisés tem duas novas tábuas de pedra e Yahweh disse que ele escreveria as mesmas palavras nelas que escreveu nas primeiras pedras. Moisés implorou a Yahweh que fosse com os israelitas para a Terra Prometida, que os perdoasse e os levasse como sua posse especial. Agora Yahweh responde e restaura sua aliança com seu povo escolhido.</w:t>
      </w:r>
    </w:p>
    <w:p>
      <w:pPr/>
      <w:r>
        <w:rPr>
          <w:lang w:val="pt_PT" w:bidi="pt_PT"/>
        </w:rPr>
      </w:r>
      <w:r>
        <w:rPr>
          <w:lang w:val="pt_PT" w:bidi="pt_PT"/>
        </w:rPr>
        <w:t>Como vocês se lembram, os israelitas estão esperando o encontro de Moisés com Yahweh para saber o que Yahweh fará com eles depois que eles adoraram o bezerro de ouro. Yahweh responde a Moisés e usa uma palavra como "ouça" ou "veja" para enfatizar o que ele está prestes a dizer. Yahweh responde favoravelmente a Moisés e diz que ele restaurará sua aliança, ou promessa inquebrável, com Israel. Esta é a mesma aliança que Yahweh havia feito anteriormente com Moisés, mas agora Yahweh está refazendo essa aliança. Ao restaurar essa aliança, Yahweh está dizendo que ele quer ter um bom relacionamento com seu povo escolhido.</w:t>
      </w:r>
    </w:p>
    <w:p>
      <w:pPr/>
      <w:r>
        <w:rPr>
          <w:lang w:val="pt_PT" w:bidi="pt_PT"/>
        </w:rPr>
      </w:r>
      <w:r>
        <w:rPr>
          <w:lang w:val="pt_PT" w:bidi="pt_PT"/>
        </w:rPr>
        <w:t>Como era o costume de alianças naqueles tempos, Moisés já nomeou as duas partes da aliança na última passagem — Yahweh proclamou seu próprio nome e características, e Moisés nomeou os israelitas como um povo teimoso. Yahweh diz que ele realizará milagres, ou atos que apenas ele pode fazer, e que eles nunca viram antes. Esses milagres serão uma bênção para os israelitas se eles mantiverem a sua aliança obedecendo aos seus mandamentos. Yahweh mostrará seu poder não apenas aos israelitas, mas também às nações incrédulas ao redor deles. Yahweh diz a Moisés que, se os israelitas obedecerem à sua aliança, então ele os abençoará expulsando todos os povos que já vivem na Terra Prometida, ou na terra de Canaã. Toda a terra era chamada de Canaã, mas incluía a área onde os amorreus, cananeus, heteus, ferezeus, heveus e jebuseus viviam. Esses são os mesmos grupos de pessoas que Yahweh mencionou a Moisés antes quando Yahweh prometeu que os removeria da Terra Prometida.</w:t>
      </w:r>
    </w:p>
    <w:p>
      <w:pPr/>
      <w:r>
        <w:rPr>
          <w:lang w:val="pt_PT" w:bidi="pt_PT"/>
        </w:rPr>
      </w:r>
      <w:r>
        <w:rPr>
          <w:lang w:val="pt_PT" w:bidi="pt_PT"/>
        </w:rPr>
        <w:t>Yahweh menciona ordens específicas da primeira aliança que ele está renovando com os israelitas. Uma dessas advertências de aliança era não fazer alianças ou promessas vinculativas com os povos que já viviam na Terra Prometida. Esses tipos de promessas prenderiam, ou colocariam uma armadilha para, os israelitas, para fazê-los adorar os falsos deuses de outras nações. Yahweh novamente ordena que os israelitas destruam qualquer coisa relacionada à idolatria, ou adoração de falsos deuses. Isso teria incluído altares, ou plataformas de pedra, onde as pessoas que viviam em Canaã faziam sacrifícios a seus deuses. Yahweh também diz a eles para destruir todas as pedras sagradas e postes de Aserá. Pedras sagradas eram colunas verticais que o povo usava para adorar falsos deuses. Esta é a primeira vez que Yahweh menciona os postes de Aserá. Esses eram postes esculpidos de madeira que as pessoas faziam para adorar a deusa cananeia, Aserá. O povo em Canaã acreditava que Aserá concedia fertilidade e as pessoas conectavam os postes de Aserá a Baal, o deus cananeu que controlava o clima.</w:t>
      </w:r>
    </w:p>
    <w:p>
      <w:pPr/>
      <w:r>
        <w:rPr>
          <w:lang w:val="pt_PT" w:bidi="pt_PT"/>
        </w:rPr>
      </w:r>
      <w:r>
        <w:rPr>
          <w:lang w:val="pt_PT" w:bidi="pt_PT"/>
        </w:rPr>
        <w:t>Parem aqui e, em grupo, olhem para uma ilustração dos postes de Aserá. Discutam com seu grupo: em sua comunidade, quais costumes as pessoas praticam ou a quem elas adoram para receber bênçãos, fertilidade ou boas colheitas? Pause este áudio aqui.</w:t>
      </w:r>
    </w:p>
    <w:p>
      <w:pPr/>
      <w:r>
        <w:rPr>
          <w:lang w:val="pt_PT" w:bidi="pt_PT"/>
        </w:rPr>
      </w:r>
      <w:r>
        <w:rPr>
          <w:lang w:val="pt_PT" w:bidi="pt_PT"/>
        </w:rPr>
        <w:t>Yahweh ordena que os israelitas não adorem nenhum outro deus, além dele. Yahweh diz que seu nome é "Zeloso" e que ele é um Deus zeloso. Yahweh é zeloso para que as pessoas saibam que o próprio Yahweh é o único e verdadeiro Deus. Yahweh não permitirá que seu povo da aliança insulte seu nome adorando falsos deuses, mas em vez disso, ele requer a lealdade completa deles.</w:t>
      </w:r>
    </w:p>
    <w:p>
      <w:pPr/>
      <w:r>
        <w:rPr>
          <w:lang w:val="pt_PT" w:bidi="pt_PT"/>
        </w:rPr>
      </w:r>
      <w:r>
        <w:rPr>
          <w:lang w:val="pt_PT" w:bidi="pt_PT"/>
        </w:rPr>
        <w:t>Yahweh adverte os israelitas que, se eles não virem a aliança como absoluta e, em vez disso, fizerem alianças com o povo que vive na terra, então eles acabarão adorando os deuses cananeus também. Isso quebraria a aliança de Yahweh com eles. Moisés usa a comparação da prostituição para descrever ser infiel à aliança de Yahweh adorando outros deuses. Isso é como uma pessoa que busca bênçãos por meio de vários deuses em vez de se dedicar a um relacionamento com o único e verdadeiro Deus. Yahweh conhecia as práticas dos povos que viviam na terra. Eles realizavam grandes festas quando sacrificavam a seus deuses. Yahweh proíbe seu povo de comer nos sacrifícios oferecidos pelos povos que vivem na terra. Yahweh sabe que os israelitas vão querer fazer isso. Ele os adverte que acabarão adorando os deuses cananeus.</w:t>
      </w:r>
    </w:p>
    <w:p>
      <w:pPr/>
      <w:r>
        <w:rPr>
          <w:lang w:val="pt_PT" w:bidi="pt_PT"/>
        </w:rPr>
      </w:r>
      <w:r>
        <w:rPr>
          <w:lang w:val="pt_PT" w:bidi="pt_PT"/>
        </w:rPr>
        <w:t>Yahweh também adverte contra o casamento com as filhas dos povos que vivem na terra. Como era costume que uma mulher se mudasse para a casa de seu marido quando se casava, isso significava que ela trazia seus costumes religiosos consigo. Então, se uma mulher cananeia se casasse com uma família israelita, ela se mudaria para viver com os israelitas e traria seus falsos deuses consigo. Essa era outra maneira como os israelitas podiam cair na idolatria e adorar deuses estrangeiros.</w:t>
      </w:r>
    </w:p>
    <w:p>
      <w:pPr/>
      <w:r>
        <w:rPr>
          <w:lang w:val="pt_PT" w:bidi="pt_PT"/>
        </w:rPr>
      </w:r>
      <w:r>
        <w:rPr>
          <w:lang w:val="pt_PT" w:bidi="pt_PT"/>
        </w:rPr>
        <w:t>Parem aqui e discutam esta pergunta em grupo: quando o seu povo se expande para outras áreas, quais relacionamentos as pessoas permitem com estrangeiros e por quê? Como os costumes religiosos e culturais mudam como resultado disso? Dê um exemplo de um costume religioso ou cultural que mudou por causa da influência de outros povos. Pause este áudio aqui.</w:t>
      </w:r>
    </w:p>
    <w:p>
      <w:pPr/>
      <w:r>
        <w:rPr>
          <w:lang w:val="pt_PT" w:bidi="pt_PT"/>
        </w:rPr>
      </w:r>
      <w:r>
        <w:rPr>
          <w:lang w:val="pt_PT" w:bidi="pt_PT"/>
        </w:rPr>
        <w:t>Por fim, Yahweh ordena mais uma vez que os israelitas não devem fundir, ou fazer, ídolos de metal para si mesmos. Embora Yahweh mencione o metal porque é o que os israelitas já usavam para formar o bezerro de ouro, Yahweh não quer que os israelitas façam ídolos de nenhum material.</w:t>
      </w:r>
    </w:p>
    <w:p>
      <w:pPr/>
      <w:r>
        <w:rPr>
          <w:lang w:val="pt_PT" w:bidi="pt_PT"/>
        </w:rPr>
      </w:r>
      <w:r>
        <w:rPr>
          <w:lang w:val="pt_PT" w:bidi="pt_PT"/>
        </w:rPr>
        <w:t>Na próxima passagem, Yahweh continuará enfatizando seus mandamentos de sua aliança renovada com 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34.10–17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está falando com Moisés no monte Sinai. Yahweh diz a Moisés que ele fará uma nova aliança com os israelitas. Yahweh diz que ele realizará milagres e que o povo verá coisas incríveis que ele fará por seu próprio povo. Yahweh diz a Moisés que, se o seu povo lhe obedecer, então ele expulsará os outros povos da Terra Prometida.</w:t>
      </w:r>
    </w:p>
    <w:p>
      <w:pPr/>
      <w:r>
        <w:rPr>
          <w:lang w:val="pt_PT" w:bidi="pt_PT"/>
        </w:rPr>
      </w:r>
      <w:r>
        <w:rPr>
          <w:b/>
          <w:lang w:val="pt_PT" w:bidi="pt_PT"/>
        </w:rPr>
        <w:t>Na segunda cena:</w:t>
      </w:r>
      <w:r>
        <w:rPr>
          <w:lang w:val="pt_PT" w:bidi="pt_PT"/>
        </w:rPr>
        <w:t xml:space="preserve"> Yahweh os adverte para não fazer nenhuma aliança com o povo da Terra Prometida, porque isso trará problemas a seu próprio povo.</w:t>
      </w:r>
    </w:p>
    <w:p>
      <w:pPr/>
      <w:r>
        <w:rPr>
          <w:lang w:val="pt_PT" w:bidi="pt_PT"/>
        </w:rPr>
      </w:r>
      <w:r>
        <w:rPr>
          <w:b/>
          <w:lang w:val="pt_PT" w:bidi="pt_PT"/>
        </w:rPr>
        <w:t>Na terceira cena:</w:t>
      </w:r>
      <w:r>
        <w:rPr>
          <w:lang w:val="pt_PT" w:bidi="pt_PT"/>
        </w:rPr>
        <w:t xml:space="preserve"> Yahweh diz a Moisés para destruir os altares de seus deuses estrangeiros. Se o povo de Yahweh não fizer o que Yahweh diz, eles farão uma aliança com os cananeus e o povo de Yahweh acabará adorando falsos deuses. Yahweh também adverte contra o casamento com mulheres cananeias, porque elas farão o povo de Yahweh adorar falsos deuses. Por fim, Yahweh ordena que seu povo não faça ídolos de metal.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 monte Sinai na presença de Yahweh. Yahweh usa uma palavra como "ouça" ou "veja" para anunciar que ele está fazendo uma nova aliança, ou acordo vinculante, com os israelitas. Como os israelitas quebraram a aliança original, Yahweh é o único que pode restaurá-la. Yahweh então descreve os termos da aliança.</w:t>
      </w:r>
    </w:p>
    <w:p>
      <w:pPr/>
      <w:r>
        <w:rPr>
          <w:lang w:val="pt_PT" w:bidi="pt_PT"/>
        </w:rPr>
      </w:r>
      <w:r>
        <w:rPr>
          <w:lang w:val="pt_PT" w:bidi="pt_PT"/>
        </w:rPr>
        <w:t>Yahweh diz a Moisés que Yahweh fará coisas maravilhosas que ele nunca fez antes. Yahweh diz que todo o povo verá o poder de Yahweh. Isso provavelmente se refere tanto aos israelitas quanto a outras nações ou povos.</w:t>
      </w:r>
    </w:p>
    <w:p>
      <w:pPr/>
      <w:r>
        <w:rPr>
          <w:lang w:val="pt_PT" w:bidi="pt_PT"/>
        </w:rPr>
      </w:r>
      <w:r>
        <w:rPr>
          <w:lang w:val="pt_PT" w:bidi="pt_PT"/>
        </w:rPr>
        <w:t>Yahweh diz a Moisés para obedecer ao que ele ordena. Yahweh explica que ele irá à frente deles para expulsar os diferentes povos que atualmente ocupam a terra prometida, ou a terra de Canaã. Isso significa que Yahweh irá com seu povo para a terra prometida. Como vocês se lembram, essa é a terra que Yahweh prometeu aos descendentes de Abraão.</w:t>
      </w:r>
    </w:p>
    <w:p>
      <w:pPr/>
      <w:r>
        <w:rPr>
          <w:lang w:val="pt_PT" w:bidi="pt_PT"/>
        </w:rPr>
      </w:r>
      <w:r>
        <w:rPr>
          <w:lang w:val="pt_PT" w:bidi="pt_PT"/>
        </w:rPr>
        <w:t>É importante observar que Yahweh dá uma advertência contra fazer alianças com o povo da terra. Isso ocorre porque essas alianças se tornarão uma armadilha para o povo de Yahweh. Yahweh sabe que, se os israelitas fizerem promessas aos cananeus, então eles acabarão adorando seus falsos deuses.</w:t>
      </w:r>
    </w:p>
    <w:p>
      <w:pPr/>
      <w:r>
        <w:rPr>
          <w:lang w:val="pt_PT" w:bidi="pt_PT"/>
        </w:rPr>
      </w:r>
      <w:r>
        <w:rPr>
          <w:lang w:val="pt_PT" w:bidi="pt_PT"/>
        </w:rPr>
        <w:t>É importante observar que Yahweh dá instruções específicas sobre o que seu povo deve fazer quando encontrar os diferentes povos que vivem na terra prometida. Em contraste com fazer alianças com os outros povos, Yahweh diz a eles que, em vez disso, destruam os altares, as colunas sagradas e os ídolos da terra.</w:t>
      </w:r>
    </w:p>
    <w:p>
      <w:pPr/>
      <w:r>
        <w:rPr>
          <w:lang w:val="pt_PT" w:bidi="pt_PT"/>
        </w:rPr>
      </w:r>
      <w:r>
        <w:rPr>
          <w:lang w:val="pt_PT" w:bidi="pt_PT"/>
        </w:rPr>
        <w:t>Yahweh diz a Moisés que os israelitas devem realizar ações específicas na terra. Os israelitas têm que destruir os altares que os habitantes dessa terra usam para oferecer sacrifícios a seus deuses. Os israelitas também têm que destruir suas colunas de pedra. As pessoas fizeram essas colunas empilhando pedras umas sobre as outras. Os israelitas também têm de derrubar os postes de Aserá que eles usam para adorar falsos deuses. Os postes de Aserá eram postes que os povos que viviam na terra faziam para adorar a falsa deusa Aserá. O povo da terra provavelmente os fez de madeira, por isso os israelitas teriam que derrubá-los. Yahweh dá essas instruções porque ele não quer que seu povo adore nenhum outro deus, além de Yahweh.</w:t>
      </w:r>
    </w:p>
    <w:p>
      <w:pPr/>
      <w:r>
        <w:rPr>
          <w:lang w:val="pt_PT" w:bidi="pt_PT"/>
        </w:rPr>
      </w:r>
      <w:r>
        <w:rPr>
          <w:lang w:val="pt_PT" w:bidi="pt_PT"/>
        </w:rPr>
        <w:t>Yahweh explica que seu nome é Zeloso. Yahweh dá importância a essa característica dizendo que seu nome é "o Zeloso". Isso aponta para a identidade de Yahweh como o único e verdadeiro Deus. Yahweh não permitirá que seu povo escolhido insulte seu nome adorando falsos deuses, mas, em vez disso, ele exige sua lealdade completa.</w:t>
      </w:r>
    </w:p>
    <w:p>
      <w:pPr/>
      <w:r>
        <w:rPr>
          <w:lang w:val="pt_PT" w:bidi="pt_PT"/>
        </w:rPr>
      </w:r>
      <w:r>
        <w:rPr>
          <w:lang w:val="pt_PT" w:bidi="pt_PT"/>
        </w:rPr>
        <w:t>É importante observar que Moisés não usa "Zeloso" nesse momento como uma descrição, mas como um nome.</w:t>
      </w:r>
    </w:p>
    <w:p>
      <w:pPr/>
      <w:r>
        <w:rPr>
          <w:lang w:val="pt_PT" w:bidi="pt_PT"/>
        </w:rPr>
      </w:r>
      <w:r>
        <w:rPr>
          <w:lang w:val="pt_PT" w:bidi="pt_PT"/>
        </w:rPr>
        <w:t>Parem aqui e discutam esta pergunta em grupo: como vocês descreveriam as ações de uma pessoa zelosa em sua cultura? Como vocês traduziriam o nome de Yahweh como "Zeloso"? Pause este áudio aqui.</w:t>
      </w:r>
    </w:p>
    <w:p>
      <w:pPr/>
      <w:r>
        <w:rPr>
          <w:lang w:val="pt_PT" w:bidi="pt_PT"/>
        </w:rPr>
      </w:r>
      <w:r>
        <w:rPr>
          <w:lang w:val="pt_PT" w:bidi="pt_PT"/>
        </w:rPr>
        <w:t>Yahweh diz que a consequência de não seguirem suas instruções será que o povo de Yahweh acabará comendo os sacrifícios a outros deuses e que seus filhos se casarão com as filhas dos povos que vivem na terra. Isso fará seus filhos adorarem os falsos deuses de suas esposas. A linguagem usada nesta seção é semelhante à linguagem que as pessoas usam quando estão falando sobre prostituição.</w:t>
      </w:r>
    </w:p>
    <w:p>
      <w:pPr/>
      <w:r>
        <w:rPr>
          <w:lang w:val="pt_PT" w:bidi="pt_PT"/>
        </w:rPr>
      </w:r>
      <w:r>
        <w:rPr>
          <w:lang w:val="pt_PT" w:bidi="pt_PT"/>
        </w:rPr>
        <w:t>Yahweh ordena que seu povo não faça nenhum deus de metal. Como vocês se lembram, os israelitas já fizeram isso uma vez quando fizeram o bezerro de ouro e quebraram a aliança original.</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34.10–17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Yahweh falando com Moisés no monte Sinai. Yahweh diz a Moisés que ele fará uma nova aliança com os israelitas. Yahweh diz que realizará milagres que surpreenderão as pessoas. Yahweh diz a Moisés que, se seu povo lhe obedecer, então ele expulsará os outros povos da terra que está lhes dando como sua.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tomado de alívio porque Yahweh está restaurando sua promessa a nós, como seu povo", ou "Alegre. Yahweh não me deixará para liderar o povo sozinho", ou "Fico admirado. Yahweh é um Deus misericordioso. Em vez de nos punir, ele deu ao seu povo aquilo que eles não merecem".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advertindo Moisés que seu povo não pode fazer nenhuma aliança com o povo da Terra Prometida porque isso trará problemas a seu próprio povo. Yahweh diz a Moisés para destruir os altares de seus deuses. Yahweh diz que se seu povo fizer uma aliança com o povo na terra ou se casar com mulheres cananeias, então acabarão adorando falsos deuses. Por fim, Yahweh ordena que seu povo não faça ídolos de metal.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"Yahweh é rigoroso quanto ao fato de seu povo adorar somente a ele", ou "Espero que o povo não esqueça do que aconteceu na última vez que fizeram um ídolo", ou "Será difícil se estabelecer em uma nova terra sem fazer promessas às pessoas que já vivem lá, mas entendo por que Yahweh não quer que façamos isso".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"Quero que meu povo entenda o quão prejudicial é adorar falsos deuses para nosso relacionamento", ou "Direi ao meu povo as consequências de quebrar nossa aliança antes que isso aconteça", ou "Quero que meu povo entenda quem sou como o único e verdadeiro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34.10–17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Yahweh responde a Moisés no monte Sinai. Lembrem-se de que </w:t>
      </w:r>
      <w:r>
        <w:rPr>
          <w:b/>
          <w:lang w:val="pt_PT" w:bidi="pt_PT"/>
        </w:rPr>
        <w:t>Yahweh</w:t>
      </w:r>
      <w:r>
        <w:rPr>
          <w:lang w:val="pt_PT" w:bidi="pt_PT"/>
        </w:rPr>
        <w:t xml:space="preserve"> é o nome pessoal para </w:t>
      </w:r>
      <w:r>
        <w:rPr>
          <w:lang w:val="pt_PT" w:bidi="pt_PT"/>
        </w:rPr>
        <w:t>Deus</w:t>
      </w:r>
      <w:r>
        <w:rPr>
          <w:lang w:val="pt_PT" w:bidi="pt_PT"/>
        </w:rPr>
        <w:t xml:space="preserve">,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diz a Moisés que ele restaurará, ou fará novamente, uma </w:t>
      </w:r>
      <w:r>
        <w:rPr>
          <w:b/>
          <w:lang w:val="pt_PT" w:bidi="pt_PT"/>
        </w:rPr>
        <w:t>aliança</w:t>
      </w:r>
      <w:r>
        <w:rPr>
          <w:lang w:val="pt_PT" w:bidi="pt_PT"/>
        </w:rPr>
        <w:t xml:space="preserve"> com os </w:t>
      </w:r>
      <w:r>
        <w:rPr>
          <w:lang w:val="pt_PT" w:bidi="pt_PT"/>
        </w:rPr>
        <w:t>israelitas</w:t>
      </w:r>
      <w:r>
        <w:rPr>
          <w:lang w:val="pt_PT" w:bidi="pt_PT"/>
        </w:rPr>
        <w:t xml:space="preserve">. Uma aliança é uma promessa vinculante. Ambas as partes da aliança concordam em não quebrar o acordo ou Deus as punirá. As pessoas que fazem uma aliança querem um bom relacionamento umas com as outras. Yahweh mais uma vez está dando aos israelitas </w:t>
      </w:r>
      <w:r>
        <w:rPr>
          <w:lang w:val="pt_PT" w:bidi="pt_PT"/>
        </w:rPr>
        <w:t>mandamentos</w:t>
      </w:r>
      <w:r>
        <w:rPr>
          <w:lang w:val="pt_PT" w:bidi="pt_PT"/>
        </w:rPr>
        <w:t xml:space="preserve"> para seguir como parte de sua aliança. Os israelitas precisavam obedecer a esses mandamentos; essa era a parte deles no acordo de aliança. Yahweh prometeu aos israelitas que, se eles o obedecessem e mantivessem sua parte da aliança, eles seriam o povo especial de Yahweh. Yahweh os </w:t>
      </w:r>
      <w:r>
        <w:rPr>
          <w:lang w:val="pt_PT" w:bidi="pt_PT"/>
        </w:rPr>
        <w:t>abençoaria</w:t>
      </w:r>
      <w:r>
        <w:rPr>
          <w:lang w:val="pt_PT" w:bidi="pt_PT"/>
        </w:rPr>
        <w:t xml:space="preserve"> e daria a eles uma terra própria, e muitas outras coisas boas. Mas se os israelitas desobedecessem a Yahweh e quebrassem a aliança, Yahweh os puniria e tiraria sua terra. Usem a mesma palavra ou frase para aliança que vocês usaram em passagens anteriores. Para obterem mais informações sobre </w:t>
      </w:r>
      <w:r>
        <w:rPr>
          <w:lang w:val="pt_PT" w:bidi="pt_PT"/>
        </w:rPr>
        <w:t>aliança</w:t>
      </w:r>
      <w:r>
        <w:rPr>
          <w:lang w:val="pt_PT" w:bidi="pt_PT"/>
        </w:rPr>
        <w:t>, consultem o Glossário Mestre.</w:t>
      </w:r>
    </w:p>
    <w:p>
      <w:pPr/>
      <w:r>
        <w:rPr>
          <w:lang w:val="pt_PT" w:bidi="pt_PT"/>
        </w:rPr>
      </w:r>
      <w:r>
        <w:rPr>
          <w:lang w:val="pt_PT" w:bidi="pt_PT"/>
        </w:rPr>
        <w:t xml:space="preserve">Yahweh diz que ele realizará </w:t>
      </w:r>
      <w:r>
        <w:rPr>
          <w:b/>
          <w:lang w:val="pt_PT" w:bidi="pt_PT"/>
        </w:rPr>
        <w:t>milagres</w:t>
      </w:r>
      <w:r>
        <w:rPr>
          <w:lang w:val="pt_PT" w:bidi="pt_PT"/>
        </w:rPr>
        <w:t xml:space="preserve"> para os israelitas. Milagres são atos que apenas Yahweh pode realizar, que demonstram seu poder e mostram às pessoas que podem confiar nele. Yahweh diz que esses milagres não foram realizados em nenhum lugar da terra ou em nenhuma </w:t>
      </w:r>
      <w:r>
        <w:rPr>
          <w:b/>
          <w:lang w:val="pt_PT" w:bidi="pt_PT"/>
        </w:rPr>
        <w:t>nação</w:t>
      </w:r>
      <w:r>
        <w:rPr>
          <w:lang w:val="pt_PT" w:bidi="pt_PT"/>
        </w:rPr>
        <w:t xml:space="preserve">. Uma nação se refere a pessoas que pertencem umas às outras, vivem no mesmo lugar e têm o mesmo governante. Usem a mesma palavra para milagres e nação que vocês usaram em passagens anteriores. Para mais informações sobre </w:t>
      </w:r>
      <w:r>
        <w:rPr>
          <w:lang w:val="pt_PT" w:bidi="pt_PT"/>
        </w:rPr>
        <w:t>milagres</w:t>
      </w:r>
      <w:r>
        <w:rPr>
          <w:lang w:val="pt_PT" w:bidi="pt_PT"/>
        </w:rPr>
        <w:t xml:space="preserve"> e </w:t>
      </w:r>
      <w:r>
        <w:rPr>
          <w:lang w:val="pt_PT" w:bidi="pt_PT"/>
        </w:rPr>
        <w:t>nação</w:t>
      </w:r>
      <w:r>
        <w:rPr>
          <w:lang w:val="pt_PT" w:bidi="pt_PT"/>
        </w:rPr>
        <w:t>, consultem o Glossário Mestre.</w:t>
      </w:r>
    </w:p>
    <w:p>
      <w:pPr/>
      <w:r>
        <w:rPr>
          <w:lang w:val="pt_PT" w:bidi="pt_PT"/>
        </w:rPr>
      </w:r>
      <w:r>
        <w:rPr>
          <w:lang w:val="pt_PT" w:bidi="pt_PT"/>
        </w:rPr>
        <w:t xml:space="preserve">Yahweh diz a Moisés que ele expulsará os </w:t>
      </w:r>
      <w:r>
        <w:rPr>
          <w:b/>
          <w:lang w:val="pt_PT" w:bidi="pt_PT"/>
        </w:rPr>
        <w:t>amorreus</w:t>
      </w:r>
      <w:r>
        <w:rPr>
          <w:lang w:val="pt_PT" w:bidi="pt_PT"/>
        </w:rPr>
        <w:t xml:space="preserve">, </w:t>
      </w:r>
      <w:r>
        <w:rPr>
          <w:b/>
          <w:lang w:val="pt_PT" w:bidi="pt_PT"/>
        </w:rPr>
        <w:t>cananeus</w:t>
      </w:r>
      <w:r>
        <w:rPr>
          <w:lang w:val="pt_PT" w:bidi="pt_PT"/>
        </w:rPr>
        <w:t xml:space="preserve">, </w:t>
      </w:r>
      <w:r>
        <w:rPr>
          <w:b/>
          <w:lang w:val="pt_PT" w:bidi="pt_PT"/>
        </w:rPr>
        <w:t>heteus</w:t>
      </w:r>
      <w:r>
        <w:rPr>
          <w:lang w:val="pt_PT" w:bidi="pt_PT"/>
        </w:rPr>
        <w:t xml:space="preserve">, </w:t>
      </w:r>
      <w:r>
        <w:rPr>
          <w:b/>
          <w:lang w:val="pt_PT" w:bidi="pt_PT"/>
        </w:rPr>
        <w:t>ferezeus</w:t>
      </w:r>
      <w:r>
        <w:rPr>
          <w:lang w:val="pt_PT" w:bidi="pt_PT"/>
        </w:rPr>
        <w:t xml:space="preserve">, </w:t>
      </w:r>
      <w:r>
        <w:rPr>
          <w:b/>
          <w:lang w:val="pt_PT" w:bidi="pt_PT"/>
        </w:rPr>
        <w:t>heveus</w:t>
      </w:r>
      <w:r>
        <w:rPr>
          <w:lang w:val="pt_PT" w:bidi="pt_PT"/>
        </w:rPr>
        <w:t xml:space="preserve"> e </w:t>
      </w:r>
      <w:r>
        <w:rPr>
          <w:b/>
          <w:lang w:val="pt_PT" w:bidi="pt_PT"/>
        </w:rPr>
        <w:t>jebuseus</w:t>
      </w:r>
      <w:r>
        <w:rPr>
          <w:lang w:val="pt_PT" w:bidi="pt_PT"/>
        </w:rPr>
        <w:t xml:space="preserve"> da terra de </w:t>
      </w:r>
      <w:r>
        <w:rPr>
          <w:lang w:val="pt_PT" w:bidi="pt_PT"/>
        </w:rPr>
        <w:t>Canaã</w:t>
      </w:r>
      <w:r>
        <w:rPr>
          <w:lang w:val="pt_PT" w:bidi="pt_PT"/>
        </w:rPr>
        <w:t>. Esses são os mesmos seis povos que Yahweh já havia mencionado a Moisés. Certifiquem-se de usar os mesmos nomes de povos que vocês usaram em passagens anteriores.</w:t>
      </w:r>
    </w:p>
    <w:p>
      <w:pPr/>
      <w:r>
        <w:rPr>
          <w:lang w:val="pt_PT" w:bidi="pt_PT"/>
        </w:rPr>
      </w:r>
      <w:r>
        <w:rPr>
          <w:lang w:val="pt_PT" w:bidi="pt_PT"/>
        </w:rPr>
        <w:t xml:space="preserve">Yahweh adverte Moisés para não fazer alianças com o povo que já vive na terra de Canaã. Se os israelitas fizerem alianças com os povos que vivem na terra, eles se tornarão uma </w:t>
      </w:r>
      <w:r>
        <w:rPr>
          <w:b/>
          <w:lang w:val="pt_PT" w:bidi="pt_PT"/>
        </w:rPr>
        <w:t>armadilha</w:t>
      </w:r>
      <w:r>
        <w:rPr>
          <w:lang w:val="pt_PT" w:bidi="pt_PT"/>
        </w:rPr>
        <w:t xml:space="preserve"> para os israelitas. Armadilha geralmente se refere a uma armadilha para pássaros. Neste caso, armadilha é uma linguagem figurada que se refere a uma armadilha fatal, ou uma armadilha que causa a morte. Certifiquem-se de traduzir armadilha da mesma maneira que vocês traduziram em passagens anteriores. </w:t>
      </w:r>
    </w:p>
    <w:p>
      <w:pPr/>
      <w:r>
        <w:rPr>
          <w:lang w:val="pt_PT" w:bidi="pt_PT"/>
        </w:rPr>
      </w:r>
      <w:r>
        <w:rPr>
          <w:lang w:val="pt_PT" w:bidi="pt_PT"/>
        </w:rPr>
        <w:t xml:space="preserve">Yahweh diz aos israelitas para derrubarem os </w:t>
      </w:r>
      <w:r>
        <w:rPr>
          <w:b/>
          <w:lang w:val="pt_PT" w:bidi="pt_PT"/>
        </w:rPr>
        <w:t>altares</w:t>
      </w:r>
      <w:r>
        <w:rPr>
          <w:lang w:val="pt_PT" w:bidi="pt_PT"/>
        </w:rPr>
        <w:t xml:space="preserve"> que as pessoas usavam para </w:t>
      </w:r>
      <w:r>
        <w:rPr>
          <w:lang w:val="pt_PT" w:bidi="pt_PT"/>
        </w:rPr>
        <w:t>adorar</w:t>
      </w:r>
      <w:r>
        <w:rPr>
          <w:lang w:val="pt_PT" w:bidi="pt_PT"/>
        </w:rPr>
        <w:t xml:space="preserve"> falsos </w:t>
      </w:r>
      <w:r>
        <w:rPr>
          <w:lang w:val="pt_PT" w:bidi="pt_PT"/>
        </w:rPr>
        <w:t>deuses</w:t>
      </w:r>
      <w:r>
        <w:rPr>
          <w:lang w:val="pt_PT" w:bidi="pt_PT"/>
        </w:rPr>
        <w:t xml:space="preserve">. Um altar geralmente se refere a um lugar onde as pessoas matam e queimam animais como uma </w:t>
      </w:r>
      <w:r>
        <w:rPr>
          <w:lang w:val="pt_PT" w:bidi="pt_PT"/>
        </w:rPr>
        <w:t>oferta</w:t>
      </w:r>
      <w:r>
        <w:rPr>
          <w:lang w:val="pt_PT" w:bidi="pt_PT"/>
        </w:rPr>
        <w:t xml:space="preserve"> a um deus, ou um lugar onde as pessoas queimam incenso. Muitas vezes é construída de pedras, talvez como uma mesa ou pequena plataforma. Usem a mesma palavra ou frase para “altar” que vocês usaram em passagens anteriores. Para obterem mais informações sobre </w:t>
      </w:r>
      <w:r>
        <w:rPr>
          <w:lang w:val="pt_PT" w:bidi="pt_PT"/>
        </w:rPr>
        <w:t>altar</w:t>
      </w:r>
      <w:r>
        <w:rPr>
          <w:lang w:val="pt_PT" w:bidi="pt_PT"/>
        </w:rPr>
        <w:t>, consultem o Glossário Mestre.</w:t>
      </w:r>
    </w:p>
    <w:p>
      <w:pPr/>
      <w:r>
        <w:rPr>
          <w:lang w:val="pt_PT" w:bidi="pt_PT"/>
        </w:rPr>
      </w:r>
      <w:r>
        <w:rPr>
          <w:lang w:val="pt_PT" w:bidi="pt_PT"/>
        </w:rPr>
        <w:t xml:space="preserve">Yahweh diz a Moisés para "derrubar seus altares, destruir suas pedras sagradas e derrubar seus </w:t>
      </w:r>
      <w:r>
        <w:rPr>
          <w:b/>
          <w:lang w:val="pt_PT" w:bidi="pt_PT"/>
        </w:rPr>
        <w:t>postes de Aserá</w:t>
      </w:r>
      <w:r>
        <w:rPr>
          <w:lang w:val="pt_PT" w:bidi="pt_PT"/>
        </w:rPr>
        <w:t>". Essas pedras sagradas eram colunas de pedra que os povos que viviam na terra usavam como parte de sua adoração a falsos deuses. Os postes de Aserá eram postes feitos pelo homem, provavelmente de madeira. O povo os usava para adorar a falsa deusa Aserá. Yahweh quer que seu povo destrua qualquer coisa usada na terra de Canaã para adorar falsos deuses.</w:t>
      </w:r>
    </w:p>
    <w:p>
      <w:pPr/>
      <w:r>
        <w:rPr>
          <w:lang w:val="pt_PT" w:bidi="pt_PT"/>
        </w:rPr>
      </w:r>
      <w:r>
        <w:rPr>
          <w:lang w:val="pt_PT" w:bidi="pt_PT"/>
        </w:rPr>
        <w:t xml:space="preserve">Yahweh diz que os cananeus fazem </w:t>
      </w:r>
      <w:r>
        <w:rPr>
          <w:b/>
          <w:lang w:val="pt_PT" w:bidi="pt_PT"/>
        </w:rPr>
        <w:t>sacrifícios</w:t>
      </w:r>
      <w:r>
        <w:rPr>
          <w:lang w:val="pt_PT" w:bidi="pt_PT"/>
        </w:rPr>
        <w:t xml:space="preserve"> a seus falsos deuses. Um sacrifício se refere a um presente oferecido a um deus. As pessoas geralmente colocavam o presente em uma plataforma de pedra, ou altar. Eles realizavam o sacrifício como uma maneira de agradecer a seu deus, adorar seu deus, pedir </w:t>
      </w:r>
      <w:r>
        <w:rPr>
          <w:lang w:val="pt_PT" w:bidi="pt_PT"/>
        </w:rPr>
        <w:t>perdão</w:t>
      </w:r>
      <w:r>
        <w:rPr>
          <w:lang w:val="pt_PT" w:bidi="pt_PT"/>
        </w:rPr>
        <w:t xml:space="preserve"> a seu deus, ou ter um relacionamento melhor com seu deus. Nesse caso, o sacrifício envolvia matar animais, que depois eram queimados no altar. Yahweh não quer que os israelitas se juntem aos cananeus em suas celebrações, porque eles acabariam comendo os sacrifícios de animais que fizeram aos seus falsos deuses. Usem a mesma palavra ou frase para sacrifício que vocês usaram em passagens anteriores. Para mais informações sobre </w:t>
      </w:r>
      <w:r>
        <w:rPr>
          <w:lang w:val="pt_PT" w:bidi="pt_PT"/>
        </w:rPr>
        <w:t>sacrifício</w:t>
      </w:r>
      <w:r>
        <w:rPr>
          <w:lang w:val="pt_PT" w:bidi="pt_PT"/>
        </w:rPr>
        <w:t>, consulte o Glossário Mestre.</w:t>
      </w:r>
    </w:p>
    <w:p>
      <w:pPr/>
      <w:r>
        <w:rPr>
          <w:lang w:val="pt_PT" w:bidi="pt_PT"/>
        </w:rPr>
      </w:r>
      <w:r>
        <w:rPr>
          <w:lang w:val="pt_PT" w:bidi="pt_PT"/>
        </w:rPr>
        <w:t xml:space="preserve">Yahweh diz ao seu povo para não fundir, ou fazer, </w:t>
      </w:r>
      <w:r>
        <w:rPr>
          <w:b/>
          <w:lang w:val="pt_PT" w:bidi="pt_PT"/>
        </w:rPr>
        <w:t>ídolos</w:t>
      </w:r>
      <w:r>
        <w:rPr>
          <w:lang w:val="pt_PT" w:bidi="pt_PT"/>
        </w:rPr>
        <w:t xml:space="preserve">. Um ídolo é uma imagem feita por mãos humanas, como uma estátua ou outra representação física de um deus, que é adorada como um deus, em vez do único Deus verdadeiro, o Criador. As pessoas normalmente faziam, ou fundiam, esses ídolos em metal. </w:t>
      </w:r>
      <w:r>
        <w:rPr>
          <w:b/>
          <w:lang w:val="pt_PT" w:bidi="pt_PT"/>
        </w:rPr>
        <w:t>Fundição</w:t>
      </w:r>
      <w:r>
        <w:rPr>
          <w:lang w:val="pt_PT" w:bidi="pt_PT"/>
        </w:rPr>
        <w:t xml:space="preserve"> é a maneira de descrever como se faz algo em um formato específico a partir de metal. As pessoas se curvam na frente do ídolo para adorar esse deus. Isso era um lembrete claro aos israelitas de que eles não deveriam fazer ídolos novamente como fizeram com o bezerro de ouro. Usem a mesma palavra ou frase para ídolo que vocês usaram em passagens anteriores. Para mais informações sobre </w:t>
      </w:r>
      <w:r>
        <w:rPr>
          <w:lang w:val="pt_PT" w:bidi="pt_PT"/>
        </w:rPr>
        <w:t>ídolo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34:18–28</w:t>
      </w:r>
      <w:r>
        <w:rPr>
          <w:lang w:val="pt_PT" w:bidi="pt_PT"/>
        </w:rPr>
      </w:r>
    </w:p>
    <w:p>
      <w:pPr>
        <w:pStyle w:val="Heading3"/>
      </w:pPr>
      <w:r>
        <w:rPr>
          <w:lang w:val="pt_PT" w:bidi="pt_PT"/>
        </w:rPr>
        <w:t>Ouvir e Sentir</w:t>
      </w:r>
    </w:p>
    <w:p>
      <w:pPr/>
      <w:r>
        <w:rPr>
          <w:lang w:val="pt_PT" w:bidi="pt_PT"/>
        </w:rPr>
      </w:r>
      <w:r>
        <w:rPr>
          <w:lang w:val="pt_PT" w:bidi="pt_PT"/>
        </w:rPr>
        <w:t>Nesta etapa, ouçam Êxodo 34.18–28 e guardem em seus corações.</w:t>
      </w:r>
    </w:p>
    <w:p>
      <w:pPr/>
      <w:r>
        <w:rPr>
          <w:lang w:val="pt_PT" w:bidi="pt_PT"/>
        </w:rPr>
      </w:r>
      <w:r>
        <w:rPr>
          <w:lang w:val="pt_PT" w:bidi="pt_PT"/>
        </w:rPr>
        <w:t>Ouçam uma versão em áudio de Êxodo 34.18–28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34.18–28 na tradução mais fácil de entender.</w:t>
      </w:r>
    </w:p>
    <w:p>
      <w:pPr/>
      <w:r>
        <w:rPr>
          <w:lang w:val="pt_PT" w:bidi="pt_PT"/>
        </w:rPr>
      </w:r>
      <w:r>
        <w:rPr>
          <w:lang w:val="pt_PT" w:bidi="pt_PT"/>
        </w:rPr>
        <w:t>Moisés está no monte Sinai na presença de Yahweh. Yahweh é o nome pessoal para Deus, e será usado em toda essa passagem. Yahweh acaba de concordar em restaurar a aliança com os israelitas. Agora, Yahweh continua a dar seus mandamentos a Moisés, e Moisés registra as palavras de Yahweh.</w:t>
      </w:r>
    </w:p>
    <w:p>
      <w:pPr/>
      <w:r>
        <w:rPr>
          <w:lang w:val="pt_PT" w:bidi="pt_PT"/>
        </w:rPr>
      </w:r>
      <w:r>
        <w:rPr>
          <w:lang w:val="pt_PT" w:bidi="pt_PT"/>
        </w:rPr>
        <w:t>Yahweh explica seus requisitos a Moisés sobre quando e como adorar. Yahweh quer que os israelitas celebrem a Festa dos pães sem fermento todos os anos. Os israelitas celebraram a Festa dos pães sem fermento no início da colheita da cevada para se lembrar da Páscoa, quando Yahweh e Moisés tiraram os israelitas do Egito. Por sete dias, cada pessoa devia comer apenas pão que não continha fermento, ou levedura, que faz o pão crescer. Eles também deveriam trazer uma oferta de comida a Yahweh.</w:t>
      </w:r>
    </w:p>
    <w:p>
      <w:pPr/>
      <w:r>
        <w:rPr>
          <w:lang w:val="pt_PT" w:bidi="pt_PT"/>
        </w:rPr>
      </w:r>
      <w:r>
        <w:rPr>
          <w:lang w:val="pt_PT" w:bidi="pt_PT"/>
        </w:rPr>
        <w:t>Parem aqui e discutam esta pergunta em grupo: como as pessoas se lembram e celebram eventos históricos ou grandes em sua cultura? Pause este áudio aqui.</w:t>
      </w:r>
    </w:p>
    <w:p>
      <w:pPr/>
      <w:r>
        <w:rPr>
          <w:lang w:val="pt_PT" w:bidi="pt_PT"/>
        </w:rPr>
      </w:r>
      <w:r>
        <w:rPr>
          <w:lang w:val="pt_PT" w:bidi="pt_PT"/>
        </w:rPr>
        <w:t>Yahweh diz que os israelitas devem fazer isso durante o mês de Abibe, ou no início da primavera. Abibe era o mesmo mês em que Yahweh tirou os israelitas do Egito. Muito provavelmente, Yahweh enfatiza a Páscoa para lembrar aos israelitas de como as festas religiosas devem se parecer em oposição às festas sacrificiais dos cananeus.</w:t>
      </w:r>
    </w:p>
    <w:p>
      <w:pPr/>
      <w:r>
        <w:rPr>
          <w:lang w:val="pt_PT" w:bidi="pt_PT"/>
        </w:rPr>
      </w:r>
      <w:r>
        <w:rPr>
          <w:lang w:val="pt_PT" w:bidi="pt_PT"/>
        </w:rPr>
        <w:t>Yahweh também repete seu mandamento sobre primogênitos. Yahweh os lembra desse mandamento porque a Páscoa era durante a época em que os animais domésticos geralmente tinham seus filhotes. Então os israelitas estariam cercados de animais recém-nascidos e teriam a oportunidade de oferecer os primogênitos a Yahweh. Por direito, Yahweh era o dono de todo primogênito de Israel, animal ou humano, assim como as primícias, ou a colheita, daquilo que os israelitas cultivavam também pertenciam a ele. Em vez de exigir que cada família trouxesse a ele cada pessoa ou animal primogênito, Yahweh permitia que as famílias resgatassem dele os primogênitos mediante um pagamento. É assim que uma pessoa poderia redimir um primogênito. Yahweh menciona um exemplo específico de burros primogênitos. Como as pessoas não precisavam de burros no local de adoração, era melhor que as famílias os mantivessem e os redimissem, substituindo-os por um cordeiro ou um cabrito. No entanto, para algumas famílias, pode ter sido mais fácil quebrar rapidamente o pescoço do burro primogênito em vez de fazer a substituição.</w:t>
      </w:r>
    </w:p>
    <w:p>
      <w:pPr/>
      <w:r>
        <w:rPr>
          <w:lang w:val="pt_PT" w:bidi="pt_PT"/>
        </w:rPr>
      </w:r>
      <w:r>
        <w:rPr>
          <w:lang w:val="pt_PT" w:bidi="pt_PT"/>
        </w:rPr>
        <w:t>Esse tipo de troca funcionava apenas com animais e não se aplicava a humanos. Yahweh não quer sacrifício infantil nem que levem as crianças de suas famílias para o serviço no local de adoração. Em vez disso, Yahweh pede que todos os filhos primogênitos israelitas sejam redimidos. Embora o termo humano primogênito não nos diga se a criança é homem ou mulher, a maioria das traduções presume que Yahweh está falando sobre filhos primogênitos de uma mãe. Essa era uma enorme diferença em comparação à religião dos cananeus, que exigia o sacrifício infantil. Quando Yahweh diz "ninguém deve aparecer diante de mim de mãos vazias", significa que os israelitas devem vir para adorar Yahweh com um presente em vez de nada para oferecer.</w:t>
      </w:r>
    </w:p>
    <w:p>
      <w:pPr/>
      <w:r>
        <w:rPr>
          <w:lang w:val="pt_PT" w:bidi="pt_PT"/>
        </w:rPr>
      </w:r>
      <w:r>
        <w:rPr>
          <w:lang w:val="pt_PT" w:bidi="pt_PT"/>
        </w:rPr>
        <w:t>Parem aqui e discutam esta pergunta em grupo: os israelitas associavam intimamente a adoração e o sacrifício. Descrevam que tipo de sacrifícios os crentes fazem onde vocês vivem. Como vocês reconhecem a verdadeira adoração nas vidas deles? Pause este áudio aqui.</w:t>
      </w:r>
    </w:p>
    <w:p>
      <w:pPr/>
      <w:r>
        <w:rPr>
          <w:lang w:val="pt_PT" w:bidi="pt_PT"/>
        </w:rPr>
      </w:r>
      <w:r>
        <w:rPr>
          <w:lang w:val="pt_PT" w:bidi="pt_PT"/>
        </w:rPr>
        <w:t>Yahweh repete seus requisitos para o sábado, ou dia de descanso, mas desta vez ele acrescenta "mesmo durante a época do arado e da colheita". Isso implica várias coisas, uma delas sendo que os israelitas poderiam esperar que a terra de Canaã fosse um lugar de colheitas abundantes. Yahweh sabia que a época de arado e de colheita deixariam os israelitas tentados a trabalhar sete dias por semana, uma vez que tirar um dia de folga poderia afetar a quantidade de colheitas que produziriam. Yahweh quer que os israelitas coloquem mais importância na adoração e descanso do que em quantas colheitas eles podem colher.</w:t>
      </w:r>
    </w:p>
    <w:p>
      <w:pPr/>
      <w:r>
        <w:rPr>
          <w:lang w:val="pt_PT" w:bidi="pt_PT"/>
        </w:rPr>
      </w:r>
      <w:r>
        <w:rPr>
          <w:lang w:val="pt_PT" w:bidi="pt_PT"/>
        </w:rPr>
        <w:t>Yahweh repete os requisitos para celebrar as outras duas grandes festas dos israelitas: a Festa da Colheita, ou Pentecostes, e a Festa da Colheita dos Frutos, ou a Festa dos Tabernáculos. A Festa dos Tabernáculos também é chamada de Festa das Cabanas, ou a Festa das Tendas. Yahweh generosamente determinou que esses festivais acontecessem durante as épocas de colheita. A Páscoa acontecia no início da primavera, durante o período do nascimento dos cordeiros e da colheita da cevada. Isso permitia que os israelitas escolhessem os cordeiros primogênitos para sacrifícios a Yahweh. Pentecostes ocorria cinquenta dias depois, após a colheita do trigo; e a Festa dos Tabernáculos ocorria no outono, após a colheita das azeitonas e das uvas. Durante essas três vezes do ano, Yahweh esperava que todos os homens israelitas aparecessem diante do soberano Yahweh, ou Senhor Yahweh, que é o Deus de Israel. Depois de chegarem ao local de adoração, eles ofereciam sacrifícios a Yahweh em nome de suas famílias.</w:t>
      </w:r>
    </w:p>
    <w:p>
      <w:pPr/>
      <w:r>
        <w:rPr>
          <w:lang w:val="pt_PT" w:bidi="pt_PT"/>
        </w:rPr>
      </w:r>
      <w:r>
        <w:rPr>
          <w:lang w:val="pt_PT" w:bidi="pt_PT"/>
        </w:rPr>
        <w:t>Em resposta ao pedido anterior de Moisés para que Yahweh acompanhasse os israelitas pessoalmente para a terra prometida, Yahweh diz que ele será aquele que expulsará os grupos de pessoas que já viviam lá. Yahweh diz que ele expandirá o território deles. Yahweh provavelmente se refere a continuar dando aos israelitas vitórias sobre os povos depois que eles entrarem na terra de Canaã. Yahweh conforta os israelitas dizendo que, se eles obedecerem às suas leis e viajarem para o local de adoração para celebrar as três festas a cada ano, então ele será fiel para proteger suas famílias e a terra enquanto eles estiverem ausentes.</w:t>
      </w:r>
    </w:p>
    <w:p>
      <w:pPr/>
      <w:r>
        <w:rPr>
          <w:lang w:val="pt_PT" w:bidi="pt_PT"/>
        </w:rPr>
      </w:r>
      <w:r>
        <w:rPr>
          <w:lang w:val="pt_PT" w:bidi="pt_PT"/>
        </w:rPr>
        <w:t>Yahweh novamente fala sobre os animais que os israelitas matam e oferecem como sacrifícios a ele. Eles geralmente ofereciam pão juntamente com o animal. As pessoas comiam parte do animal e do pão. No entanto, os cananeus bebiam o sangue do animal. Aqui, Yahweh está dizendo aos israelitas duas coisas: ele está dizendo a eles para não beberem o sangue do animal que sacrificam a ele. Yahweh também está dizendo a eles que, quando oferecerem pão com esse animal, o pão deve ser sem fermento, para lembrá-los da Festa da Páscoa. Yahweh não permite que os israelitas guardem nenhuma parte da refeição sacrificial da Páscoa para o dia seguinte. Yahweh os lembra que os agricultores israelitas devem trazer o melhor de sua primeira colheita como um sacrifício a ele na casa de Deus. A casa de Yahweh, ou a casa de Deus, é a tenda que era movida de um lugar para outro onde os israelitas estavam e onde eles adoravam Yahweh. Os israelitas ainda não fizeram esta tenda, chamada de tabernáculo.</w:t>
      </w:r>
    </w:p>
    <w:p>
      <w:pPr/>
      <w:r>
        <w:rPr>
          <w:lang w:val="pt_PT" w:bidi="pt_PT"/>
        </w:rPr>
      </w:r>
      <w:r>
        <w:rPr>
          <w:lang w:val="pt_PT" w:bidi="pt_PT"/>
        </w:rPr>
        <w:t>Por fim, Yahweh lhes diz que não devem cozinhar um cabrito no leite de sua mãe. Isso provavelmente se refere aos rituais durante a Festa dos Tabernáculos. Yahweh provavelmente queria distinguir as celebrações dos israelitas das celebrações de seus vizinhos. Além disso, pode refletir o princípio de que o que é projetado para dar vida, o leite materno, não deve se tornar um meio de morte, ou uma maneira de cozinhar o cabrito.</w:t>
      </w:r>
    </w:p>
    <w:p>
      <w:pPr/>
      <w:r>
        <w:rPr>
          <w:lang w:val="pt_PT" w:bidi="pt_PT"/>
        </w:rPr>
      </w:r>
      <w:r>
        <w:rPr>
          <w:lang w:val="pt_PT" w:bidi="pt_PT"/>
        </w:rPr>
        <w:t>Como vocês se lembram, Yahweh já mencionou a maioria dessas leis como parte da primeira aliança. Somente agora, Yahweh está reafirmando-as com descrições mais curtas ou mais longas. Yahweh provavelmente está enfatizando certos requisitos que deixam claro aos israelitas que eles precisam ser separados, ou diferentes, dos cananeus, e ser completamente leais a Yahweh.</w:t>
      </w:r>
    </w:p>
    <w:p>
      <w:pPr/>
      <w:r>
        <w:rPr>
          <w:lang w:val="pt_PT" w:bidi="pt_PT"/>
        </w:rPr>
      </w:r>
      <w:r>
        <w:rPr>
          <w:lang w:val="pt_PT" w:bidi="pt_PT"/>
        </w:rPr>
        <w:t>Parem aqui e discutam esta pergunta em grupo: como os crentes são separados ou diferentes das seitas ou falsas religiões onde vocês vivem? Pause este áudio aqui.</w:t>
      </w:r>
    </w:p>
    <w:p>
      <w:pPr/>
      <w:r>
        <w:rPr>
          <w:lang w:val="pt_PT" w:bidi="pt_PT"/>
        </w:rPr>
      </w:r>
      <w:r>
        <w:rPr>
          <w:lang w:val="pt_PT" w:bidi="pt_PT"/>
        </w:rPr>
        <w:t>Yahweh vem ao final da aliança e instrui Moisés a escrever tudo o que Yahweh lhe disse. Sabemos que Moisés ficou no topo do monte Sinai por quarenta dias e quarenta noites, e que jejuou, ou não bebeu nem comeu. Essa foi a segunda vez que Moisés ficou na presença de Yahweh por 40 dias, a última vez havia sido quando Yahweh fez a primeira aliança com os israelitas.</w:t>
      </w:r>
    </w:p>
    <w:p>
      <w:pPr/>
      <w:r>
        <w:rPr>
          <w:lang w:val="pt_PT" w:bidi="pt_PT"/>
        </w:rPr>
      </w:r>
      <w:r>
        <w:rPr>
          <w:lang w:val="pt_PT" w:bidi="pt_PT"/>
        </w:rPr>
        <w:t>Embora Moisés tenha escrito os termos detalhados da nova aliança, é muito provável que o próprio Yahweh tenha escrito os 10 mandamentos nas tábuas de pedra. Essas eram as mesmas 10 palavras ou mandamentos da primeira aliança e não incluíam todas as instruções divinas que Yahweh tinha acabado de dar a Moisés. É possível que Moisés tenha escrito as outras instruções da nova aliança em outro lugar. Esse foi o fim da entrega da nova aliança de Yahweh a Moisés. Yahweh restaura os israelitas como seu povo escolhido.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34.18–28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continua a fazer uma nova aliança com Moisés no monte Sinai. Yahweh repete seu mandamento de celebrar a Festa dos Pães sem Fermento a Moisés. Além disso, Yahweh lembra a Moisés que todos os animais e humanos primogênitos pertencem a ele. Yahweh explica como o povo pode redimir ou comprar de volta seus primogênitos. Yahweh diz que ninguém pode aparecer diante de Yahweh sem uma oferta.</w:t>
      </w:r>
    </w:p>
    <w:p>
      <w:pPr/>
      <w:r>
        <w:rPr>
          <w:lang w:val="pt_PT" w:bidi="pt_PT"/>
        </w:rPr>
      </w:r>
      <w:r>
        <w:rPr>
          <w:b/>
          <w:lang w:val="pt_PT" w:bidi="pt_PT"/>
        </w:rPr>
        <w:t>Na segunda cena:</w:t>
      </w:r>
      <w:r>
        <w:rPr>
          <w:lang w:val="pt_PT" w:bidi="pt_PT"/>
        </w:rPr>
        <w:t xml:space="preserve"> Yahweh lembra a Moisés do sábado, ou do dia de descanso. Yahweh explica que, mesmo durante a colheita ou a época do plantio, os israelitas precisam descansar no sétimo dia. Yahweh lhes diz para celebrar a Festa da Colheita e a Festa dos Tabernáculos. Yahweh promete que expulsará os inimigos de seu povo, se eles continuarem indo três vezes por ano para adorar e celebrar Yahweh.</w:t>
      </w:r>
    </w:p>
    <w:p>
      <w:pPr/>
      <w:r>
        <w:rPr>
          <w:lang w:val="pt_PT" w:bidi="pt_PT"/>
        </w:rPr>
      </w:r>
      <w:r>
        <w:rPr>
          <w:b/>
          <w:lang w:val="pt_PT" w:bidi="pt_PT"/>
        </w:rPr>
        <w:t>Na terceira cena:</w:t>
      </w:r>
      <w:r>
        <w:rPr>
          <w:lang w:val="pt_PT" w:bidi="pt_PT"/>
        </w:rPr>
        <w:t xml:space="preserve"> Yahweh dá restrições a Moisés para refeições sacrificiais. Yahweh também requer que os agricultores tragam seus primeiros frutos como um sacrifício a ele. Yahweh diz a Moisés que os israelitas não podem cozinhar um cabrito no leite de sua mãe.</w:t>
      </w:r>
    </w:p>
    <w:p>
      <w:pPr/>
      <w:r>
        <w:rPr>
          <w:lang w:val="pt_PT" w:bidi="pt_PT"/>
        </w:rPr>
      </w:r>
      <w:r>
        <w:rPr>
          <w:b/>
          <w:lang w:val="pt_PT" w:bidi="pt_PT"/>
        </w:rPr>
        <w:t>Na quarta cena:</w:t>
      </w:r>
      <w:r>
        <w:rPr>
          <w:lang w:val="pt_PT" w:bidi="pt_PT"/>
        </w:rPr>
        <w:t xml:space="preserve"> Yahweh diz a Moisés para escrever essa aliança. Moisés escreve a nova aliança e fica com Yahweh no monte Sinai por 40 dias e 40 noites sem comer ou beber. Yahweh escreve os 10 mandamentos nas tábuas de pedra.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 topo do monte Sinai se encontrando com Yahweh. Yahweh já disse a Moisés que fará uma nova aliança com os israelitas. Yahweh continua a dizer a Moisés os termos da aliança. Yahweh diz que o povo deve manter a Páscoa no mês em que saiu do Egito.</w:t>
      </w:r>
    </w:p>
    <w:p>
      <w:pPr/>
      <w:r>
        <w:rPr>
          <w:lang w:val="pt_PT" w:bidi="pt_PT"/>
        </w:rPr>
      </w:r>
      <w:r>
        <w:rPr>
          <w:lang w:val="pt_PT" w:bidi="pt_PT"/>
        </w:rPr>
        <w:t>Yahweh diz a Moisés que todo primogênito pertence a Yahweh. É importante notar que Yahweh usa a expressão "todos os que abrem o ventre" para significar o primeiro que sai do útero da mãe, ou o primogênito. Embora o termo "primogênito" não mencione um gênero específico, a maioria das traduções interpreta isso como o primogênito entre os filhos homens.</w:t>
      </w:r>
    </w:p>
    <w:p>
      <w:pPr/>
      <w:r>
        <w:rPr>
          <w:lang w:val="pt_PT" w:bidi="pt_PT"/>
        </w:rPr>
      </w:r>
      <w:r>
        <w:rPr>
          <w:lang w:val="pt_PT" w:bidi="pt_PT"/>
        </w:rPr>
        <w:t>Yahweh diz a Moisés que todo primogênito, tanto de animal quanto de ser humano, pertence a Yahweh. Mas Yahweh dá a seu povo uma maneira de redimir o primogênito. Redimir significa recomprar, ou comprar de volta. Por exemplo, uma pessoa poderia redimir, ou comprar de volta, seu burro primogênito dando a Yahweh um cordeiro em seu lugar. Mas, se não redimissem o burro, então Yahweh exigiria que eles quebrassem seu pescoço como pagamento.</w:t>
      </w:r>
    </w:p>
    <w:p>
      <w:pPr/>
      <w:r>
        <w:rPr>
          <w:lang w:val="pt_PT" w:bidi="pt_PT"/>
        </w:rPr>
      </w:r>
      <w:r>
        <w:rPr>
          <w:lang w:val="pt_PT" w:bidi="pt_PT"/>
        </w:rPr>
        <w:t>Yahweh diz que ninguém deveria vir de mãos vazias quando aparecesse nos festivais para adorá-lo. Isso significa que todos devem ter algo a oferecer a Yahweh quando vierem adorá-lo.</w:t>
      </w:r>
    </w:p>
    <w:p>
      <w:pPr/>
      <w:r>
        <w:rPr>
          <w:lang w:val="pt_PT" w:bidi="pt_PT"/>
        </w:rPr>
      </w:r>
      <w:r>
        <w:rPr>
          <w:lang w:val="pt_PT" w:bidi="pt_PT"/>
        </w:rPr>
        <w:t>Yahweh lembra a seu povo de guardar o sábado, ou o dia de descanso. Especificamente, Yahweh quer que seu povo continue guardando o sábado durante as épocas movimentadas da colheita e do arado. Isso teria sido especialmente difícil para os agricultores, que sabiam que não cuidar de seus campos nem mesmo por um dia poderia significar uma produção menor.</w:t>
      </w:r>
    </w:p>
    <w:p>
      <w:pPr/>
      <w:r>
        <w:rPr>
          <w:lang w:val="pt_PT" w:bidi="pt_PT"/>
        </w:rPr>
      </w:r>
      <w:r>
        <w:rPr>
          <w:lang w:val="pt_PT" w:bidi="pt_PT"/>
        </w:rPr>
        <w:t>Yahweh diz que os sacrifícios de sangue, ou seja, sacrifícios nos quais um animal é morto, não podem ser misturados com nada que contenha fermento ou com levedura. Não usar fermento no pão, ou comer pão sem fermento, era um lembrete da Páscoa para os israelitas. Não comer sangue é outro mandamento de Yahweh que distingue os israelitas dos cananeus. Yahweh também disse que os sacrifícios feitos para a festa da Páscoa não podem permanecer sem ser comidos até a manhã seguinte.</w:t>
      </w:r>
    </w:p>
    <w:p>
      <w:pPr/>
      <w:r>
        <w:rPr>
          <w:lang w:val="pt_PT" w:bidi="pt_PT"/>
        </w:rPr>
      </w:r>
      <w:r>
        <w:rPr>
          <w:lang w:val="pt_PT" w:bidi="pt_PT"/>
        </w:rPr>
        <w:t>Yahweh diz que os agricultores devem trazer seus melhores primeiros frutos à casa de Yahweh, ou ao tabernáculo. Esse era um mandamento para o futuro, uma vez que os israelitas ainda não tinham construído a casa de Yahweh.</w:t>
      </w:r>
    </w:p>
    <w:p>
      <w:pPr/>
      <w:r>
        <w:rPr>
          <w:lang w:val="pt_PT" w:bidi="pt_PT"/>
        </w:rPr>
      </w:r>
      <w:r>
        <w:rPr>
          <w:lang w:val="pt_PT" w:bidi="pt_PT"/>
        </w:rPr>
        <w:t>Yahweh também disse que não deveriam cozinhar um cabrito no leite de sua mãe.</w:t>
      </w:r>
    </w:p>
    <w:p>
      <w:pPr/>
      <w:r>
        <w:rPr>
          <w:lang w:val="pt_PT" w:bidi="pt_PT"/>
        </w:rPr>
      </w:r>
      <w:r>
        <w:rPr>
          <w:lang w:val="pt_PT" w:bidi="pt_PT"/>
        </w:rPr>
        <w:t>É importante lembrar que Yahweh disse que ele mesmo escreveria a aliança. Então quando diz "ele escreveu", provavelmente significa que Yahweh escreveu os 10 mandamentos nas tábuas de pedra. Moisés escreveu tudo o mais que Yahweh lhe havia dito como parte da nova aliança com os israelitas.</w:t>
      </w:r>
    </w:p>
    <w:p>
      <w:pPr/>
      <w:r>
        <w:rPr>
          <w:lang w:val="pt_PT" w:bidi="pt_PT"/>
        </w:rPr>
      </w:r>
      <w:r>
        <w:rPr>
          <w:lang w:val="pt_PT" w:bidi="pt_PT"/>
        </w:rPr>
        <w:t>Moisés fica por 40 dias e 40 noites no topo do monte Sinai, sem comer nem beber nada. Os israelitas esperam lá embaixo pelo retorno de Moisés.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34.18–28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Yahweh no monte Sinai com Moisés. Yahweh está fazendo uma nova aliança com Moisés e os israelitas. Yahweh repete seu mandamento de celebrar a Festa dos Pães sem Fermento a Moisés. Além disso, Yahweh lembra a Moisés que todos os animais e humanos primogênitos pertencem a ele. Yahweh explica como uma pessoa pode redimir, ou comprar de volta, seu primogênito. Yahweh diz que ninguém pode vir a ele sem uma oferta.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"Sou grato que Yahweh nos tenha dado uma maneira de comprar de volta nossos filhos e animais", ou "Sou grato que Yahweh esteja nos dando festivais para lembrar e agradecer a ele por tudo o que ele fez. Yahweh merece tudo", ou "Yahweh é sábio porque sabe o que seu povo enfrentará no futuro e providencia uma lei para nos proteger disso".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lembrando a Moisés do sábado, ou o dia de descanso. Yahweh explica que, mesmo durante a colheita ou a época do plantio, os israelitas precisam descansar no sétimo dia. Yahweh lhes diz para celebrar a Festa da Colheita e a Festa das Cabanas. Yahweh promete que expulsará os inimigos de seu povo se eles continuarem indo três vezes por ano para adorar e celebrar Yahweh. Yahweh promete que ninguém tomará a terra deles quando estiverem longe de casa para adorar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"Meu povo precisa saber que estou lhes dando descanso", ou "Meu povo tem um relacionamento comigo. Quero que eles celebrem nosso relacionamento pelo menos três vezes por ano", ou "Meu povo precisa saber que eu o defenderei de seus inimigos; eles só precisam me adorar como eu disse".</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"Grato. Estou feliz que Yahweh tenha prometido cuidar de nossas famílias enquanto viajamos", ou "Curioso. Pergunto-me onde estará o lugar de adoração na nova terra e quanto tempo levará para viajar até lá", ou "Com admiração. Yahweh provê tudo".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dando a Moisés restrições para refeições sacrificiais. Yahweh também requer que os agricultores tragam seus primeiros frutos como um sacrifício a ele. Yahweh diz a Moisés para não cozinhar um cabrito no leite de sua mãe.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"Yahweh merece o melhor de tudo, não apenas os primogênitos, mas também os melhores frutos", ou "Yahweh é muito específico com suas instruções. Precisamos ter cuidado para segui-las exatamente", ou "Não precisamos saber as razões para as instruções de Yahweh, só precisamos obedecê-las".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dizendo a Moisés para escrever a nova aliança. Moisés escreve a aliança e fica com Yahweh no monte Sinai por 40 dias e 40 noites sem comer ou beber. Yahweh escreve os 10 mandamentos nas tábuas de pedra.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"Alívio, a aliança está restaurada", ou "Eu gostaria de ter ficado mais tempo com Yahweh", ou "Essas tábuas são muito importantes, o próprio Yahweh escreveu nelas".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34.18–28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Yahweh está fazendo uma aliança com Moisés e os </w:t>
      </w:r>
      <w:r>
        <w:rPr>
          <w:lang w:val="pt_PT" w:bidi="pt_PT"/>
        </w:rPr>
        <w:t>israelitas</w:t>
      </w:r>
      <w:r>
        <w:rPr>
          <w:lang w:val="pt_PT" w:bidi="pt_PT"/>
        </w:rPr>
        <w:t xml:space="preserve">. Yahweh é o nome pessoal para </w:t>
      </w:r>
      <w:r>
        <w:rPr>
          <w:b/>
          <w:lang w:val="pt_PT" w:bidi="pt_PT"/>
        </w:rPr>
        <w:t>Deus</w:t>
      </w:r>
      <w:r>
        <w:rPr>
          <w:lang w:val="pt_PT" w:bidi="pt_PT"/>
        </w:rPr>
        <w:t xml:space="preserve">,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Uma parte da aliança é que os israelitas deveriam celebrar a </w:t>
      </w:r>
      <w:r>
        <w:rPr>
          <w:b/>
          <w:lang w:val="pt_PT" w:bidi="pt_PT"/>
        </w:rPr>
        <w:t>Festa dos Pães sem Fermento</w:t>
      </w:r>
      <w:r>
        <w:rPr>
          <w:lang w:val="pt_PT" w:bidi="pt_PT"/>
        </w:rPr>
        <w:t xml:space="preserve">, ou a </w:t>
      </w:r>
      <w:r>
        <w:rPr>
          <w:lang w:val="pt_PT" w:bidi="pt_PT"/>
        </w:rPr>
        <w:t>Páscoa</w:t>
      </w:r>
      <w:r>
        <w:rPr>
          <w:lang w:val="pt_PT" w:bidi="pt_PT"/>
        </w:rPr>
        <w:t xml:space="preserve">. Eles não devem comer pão com fermento por sete dias e devem celebrar isso no mês de Abibe, porque foi quando saíram do Egito. A Festa dos Pães sem Fermento é uma lembrança de quando Yahweh os tirou do Egito e lá eles comeram pães sem fermento. Usem as mesmas palavras para Festa ou Festival dos Pães sem Fermento que vocês usaram em passagens anteriores. Para mais informações sobre a </w:t>
      </w:r>
      <w:r>
        <w:rPr>
          <w:lang w:val="pt_PT" w:bidi="pt_PT"/>
        </w:rPr>
        <w:t>Festa dos pães sem fermento</w:t>
      </w:r>
      <w:r>
        <w:rPr>
          <w:lang w:val="pt_PT" w:bidi="pt_PT"/>
        </w:rPr>
        <w:t>, consultem o Glossário Mestre.</w:t>
      </w:r>
    </w:p>
    <w:p>
      <w:pPr/>
      <w:r>
        <w:rPr>
          <w:lang w:val="pt_PT" w:bidi="pt_PT"/>
        </w:rPr>
      </w:r>
      <w:r>
        <w:rPr>
          <w:lang w:val="pt_PT" w:bidi="pt_PT"/>
        </w:rPr>
        <w:t xml:space="preserve">Yahweh lembra aos israelitas que todos os primogênitos pertencem a ele. No entanto, o povo pode </w:t>
      </w:r>
      <w:r>
        <w:rPr>
          <w:b/>
          <w:lang w:val="pt_PT" w:bidi="pt_PT"/>
        </w:rPr>
        <w:t>redimir</w:t>
      </w:r>
      <w:r>
        <w:rPr>
          <w:lang w:val="pt_PT" w:bidi="pt_PT"/>
        </w:rPr>
        <w:t xml:space="preserve"> os primogênitos. Redimir significa libertar. Aqui, libertar um primogênito significaria pagar a Yahweh sacrificando outra coisa a Yahweh em lugar do primogênito. Usem a mesma palavra para redimir que vocês usaram em passagens anteriores. Para mais informações sobre </w:t>
      </w:r>
      <w:r>
        <w:rPr>
          <w:lang w:val="pt_PT" w:bidi="pt_PT"/>
        </w:rPr>
        <w:t>redimir</w:t>
      </w:r>
      <w:r>
        <w:rPr>
          <w:lang w:val="pt_PT" w:bidi="pt_PT"/>
        </w:rPr>
        <w:t>, consultem o Glossário Mestre.</w:t>
      </w:r>
    </w:p>
    <w:p>
      <w:pPr/>
      <w:r>
        <w:rPr>
          <w:lang w:val="pt_PT" w:bidi="pt_PT"/>
        </w:rPr>
      </w:r>
      <w:r>
        <w:rPr>
          <w:lang w:val="pt_PT" w:bidi="pt_PT"/>
        </w:rPr>
        <w:t xml:space="preserve">Yahweh diz que, durante as três festas religiosas, ninguém deveria vir para </w:t>
      </w:r>
      <w:r>
        <w:rPr>
          <w:lang w:val="pt_PT" w:bidi="pt_PT"/>
        </w:rPr>
        <w:t>adorá-lo</w:t>
      </w:r>
      <w:r>
        <w:rPr>
          <w:lang w:val="pt_PT" w:bidi="pt_PT"/>
        </w:rPr>
        <w:t xml:space="preserve"> de mãos vazias, mas em vez disso deveriam trazer uma oferta. Uma </w:t>
      </w:r>
      <w:r>
        <w:rPr>
          <w:b/>
          <w:lang w:val="pt_PT" w:bidi="pt_PT"/>
        </w:rPr>
        <w:t>oferta</w:t>
      </w:r>
      <w:r>
        <w:rPr>
          <w:lang w:val="pt_PT" w:bidi="pt_PT"/>
        </w:rPr>
        <w:t xml:space="preserve"> é um presente ou sacrifício oferecido a Yahweh em um ritual, geralmente em um local de adoração ou </w:t>
      </w:r>
      <w:r>
        <w:rPr>
          <w:lang w:val="pt_PT" w:bidi="pt_PT"/>
        </w:rPr>
        <w:t>altar</w:t>
      </w:r>
      <w:r>
        <w:rPr>
          <w:lang w:val="pt_PT" w:bidi="pt_PT"/>
        </w:rPr>
        <w:t xml:space="preserve"> especial. Usem a mesma palavra para oferta que vocês usaram em passagens anteriores. Para mais informações sobre </w:t>
      </w:r>
      <w:r>
        <w:rPr>
          <w:lang w:val="pt_PT" w:bidi="pt_PT"/>
        </w:rPr>
        <w:t>oferta</w:t>
      </w:r>
      <w:r>
        <w:rPr>
          <w:lang w:val="pt_PT" w:bidi="pt_PT"/>
        </w:rPr>
        <w:t>, consulte o Glossário Mestre.</w:t>
      </w:r>
    </w:p>
    <w:p>
      <w:pPr/>
      <w:r>
        <w:rPr>
          <w:lang w:val="pt_PT" w:bidi="pt_PT"/>
        </w:rPr>
      </w:r>
      <w:r>
        <w:rPr>
          <w:lang w:val="pt_PT" w:bidi="pt_PT"/>
        </w:rPr>
        <w:t xml:space="preserve">Yahweh diz que todos os homens israelitas deveriam aparecer diante do soberano Yahweh, o Deus de </w:t>
      </w:r>
      <w:r>
        <w:rPr>
          <w:b/>
          <w:lang w:val="pt_PT" w:bidi="pt_PT"/>
        </w:rPr>
        <w:t>Israel</w:t>
      </w:r>
      <w:r>
        <w:rPr>
          <w:lang w:val="pt_PT" w:bidi="pt_PT"/>
        </w:rPr>
        <w:t xml:space="preserve">, três vezes por ano. </w:t>
      </w:r>
      <w:r>
        <w:rPr>
          <w:b/>
          <w:lang w:val="pt_PT" w:bidi="pt_PT"/>
        </w:rPr>
        <w:t>Soberano</w:t>
      </w:r>
      <w:r>
        <w:rPr>
          <w:lang w:val="pt_PT" w:bidi="pt_PT"/>
        </w:rPr>
        <w:t xml:space="preserve"> significa </w:t>
      </w:r>
      <w:r>
        <w:rPr>
          <w:lang w:val="pt_PT" w:bidi="pt_PT"/>
        </w:rPr>
        <w:t>senhor</w:t>
      </w:r>
      <w:r>
        <w:rPr>
          <w:lang w:val="pt_PT" w:bidi="pt_PT"/>
        </w:rPr>
        <w:t xml:space="preserve"> e Yahweh é o nome pessoal de Deus. Israel se refere ao grupo de pessoas composto pelos </w:t>
      </w:r>
      <w:r>
        <w:rPr>
          <w:lang w:val="pt_PT" w:bidi="pt_PT"/>
        </w:rPr>
        <w:t>descendentes</w:t>
      </w:r>
      <w:r>
        <w:rPr>
          <w:lang w:val="pt_PT" w:bidi="pt_PT"/>
        </w:rPr>
        <w:t xml:space="preserve"> de </w:t>
      </w:r>
      <w:r>
        <w:rPr>
          <w:lang w:val="pt_PT" w:bidi="pt_PT"/>
        </w:rPr>
        <w:t>Abraão</w:t>
      </w:r>
      <w:r>
        <w:rPr>
          <w:lang w:val="pt_PT" w:bidi="pt_PT"/>
        </w:rPr>
        <w:t xml:space="preserve">. Certifiquem-se de traduzir o título "soberano Yahweh" e Israel da mesma maneira que vocês traduziram em passagens anteriores. Para mais informações sobre </w:t>
      </w:r>
      <w:r>
        <w:rPr>
          <w:b/>
          <w:lang w:val="pt_PT" w:bidi="pt_PT"/>
        </w:rPr>
        <w:t>soberano</w:t>
      </w:r>
      <w:r>
        <w:rPr>
          <w:lang w:val="pt_PT" w:bidi="pt_PT"/>
        </w:rPr>
        <w:t xml:space="preserve">, </w:t>
      </w:r>
      <w:r>
        <w:rPr>
          <w:lang w:val="pt_PT" w:bidi="pt_PT"/>
        </w:rPr>
        <w:t>Yahweh</w:t>
      </w:r>
      <w:r>
        <w:rPr>
          <w:lang w:val="pt_PT" w:bidi="pt_PT"/>
        </w:rPr>
        <w:t xml:space="preserve"> ou </w:t>
      </w:r>
      <w:r>
        <w:rPr>
          <w:lang w:val="pt_PT" w:bidi="pt_PT"/>
        </w:rPr>
        <w:t>Israel</w:t>
      </w:r>
      <w:r>
        <w:rPr>
          <w:lang w:val="pt_PT" w:bidi="pt_PT"/>
        </w:rPr>
        <w:t>, consultem o Glossário Mestre.</w:t>
      </w:r>
    </w:p>
    <w:p>
      <w:pPr/>
      <w:r>
        <w:rPr>
          <w:lang w:val="pt_PT" w:bidi="pt_PT"/>
        </w:rPr>
      </w:r>
      <w:r>
        <w:rPr>
          <w:lang w:val="pt_PT" w:bidi="pt_PT"/>
        </w:rPr>
        <w:t xml:space="preserve">Yahweh instrui os israelitas a celebrarem a Festa das Semanas, também chamada de Pentecostes. </w:t>
      </w:r>
      <w:r>
        <w:rPr>
          <w:b/>
          <w:lang w:val="pt_PT" w:bidi="pt_PT"/>
        </w:rPr>
        <w:t>Pentecostes</w:t>
      </w:r>
      <w:r>
        <w:rPr>
          <w:lang w:val="pt_PT" w:bidi="pt_PT"/>
        </w:rPr>
        <w:t xml:space="preserve"> ocorre após a colheita do trigo, cinquenta dias depois da Páscoa. Significa "quinquagésimo". É um dia </w:t>
      </w:r>
      <w:r>
        <w:rPr>
          <w:lang w:val="pt_PT" w:bidi="pt_PT"/>
        </w:rPr>
        <w:t>santo</w:t>
      </w:r>
      <w:r>
        <w:rPr>
          <w:lang w:val="pt_PT" w:bidi="pt_PT"/>
        </w:rPr>
        <w:t xml:space="preserve"> separado pelos israelitas para adorar Yahweh. Yahweh também ordena que eles celebrem a </w:t>
      </w:r>
      <w:r>
        <w:rPr>
          <w:b/>
          <w:lang w:val="pt_PT" w:bidi="pt_PT"/>
        </w:rPr>
        <w:t>Festa dos Tabernáculos</w:t>
      </w:r>
      <w:r>
        <w:rPr>
          <w:lang w:val="pt_PT" w:bidi="pt_PT"/>
        </w:rPr>
        <w:t xml:space="preserve">, ou cabanas. A festa lembra os israelitas de como eles viviam em tendas enquanto vagavam pelo deserto depois que Yahweh os resgatou da escravidão no Egito. Usem as mesmas palavras para Pentecostes e a Festa dos Tabernáculos, ou cabanas, que vocês usaram em passagens anteriores. Para mais informações sobre </w:t>
      </w:r>
      <w:r>
        <w:rPr>
          <w:lang w:val="pt_PT" w:bidi="pt_PT"/>
        </w:rPr>
        <w:t>Pentecostes</w:t>
      </w:r>
      <w:r>
        <w:rPr>
          <w:lang w:val="pt_PT" w:bidi="pt_PT"/>
        </w:rPr>
        <w:t xml:space="preserve"> ou a </w:t>
      </w:r>
      <w:r>
        <w:rPr>
          <w:lang w:val="pt_PT" w:bidi="pt_PT"/>
        </w:rPr>
        <w:t>Festa dos Tabernáculos</w:t>
      </w:r>
      <w:r>
        <w:rPr>
          <w:lang w:val="pt_PT" w:bidi="pt_PT"/>
        </w:rPr>
        <w:t>, ou cabanas, consultem o Glossário Mestre.</w:t>
      </w:r>
    </w:p>
    <w:p>
      <w:pPr/>
      <w:r>
        <w:rPr>
          <w:lang w:val="pt_PT" w:bidi="pt_PT"/>
        </w:rPr>
      </w:r>
      <w:r>
        <w:rPr>
          <w:lang w:val="pt_PT" w:bidi="pt_PT"/>
        </w:rPr>
        <w:t xml:space="preserve">Yahweh fala sobre expulsar as </w:t>
      </w:r>
      <w:r>
        <w:rPr>
          <w:b/>
          <w:lang w:val="pt_PT" w:bidi="pt_PT"/>
        </w:rPr>
        <w:t>nações</w:t>
      </w:r>
      <w:r>
        <w:rPr>
          <w:lang w:val="pt_PT" w:bidi="pt_PT"/>
        </w:rPr>
        <w:t xml:space="preserve">, ou grupos de pessoas, que já viviam na </w:t>
      </w:r>
      <w:r>
        <w:rPr>
          <w:b/>
          <w:lang w:val="pt_PT" w:bidi="pt_PT"/>
        </w:rPr>
        <w:t>terra prometida</w:t>
      </w:r>
      <w:r>
        <w:rPr>
          <w:lang w:val="pt_PT" w:bidi="pt_PT"/>
        </w:rPr>
        <w:t xml:space="preserve">. Nação se refere a um grupo de pessoas que pertencem umas às outras, falam a mesma língua e têm o mesmo governante. Usem a mesma palavra para nação que vocês usaram em passagens anteriores. Para mais informações sobre </w:t>
      </w:r>
      <w:r>
        <w:rPr>
          <w:lang w:val="pt_PT" w:bidi="pt_PT"/>
        </w:rPr>
        <w:t>nação</w:t>
      </w:r>
      <w:r>
        <w:rPr>
          <w:lang w:val="pt_PT" w:bidi="pt_PT"/>
        </w:rPr>
        <w:t>, consultem o Glossário Mestre.</w:t>
      </w:r>
    </w:p>
    <w:p>
      <w:pPr/>
      <w:r>
        <w:rPr>
          <w:lang w:val="pt_PT" w:bidi="pt_PT"/>
        </w:rPr>
      </w:r>
      <w:r>
        <w:rPr>
          <w:lang w:val="pt_PT" w:bidi="pt_PT"/>
        </w:rPr>
        <w:t xml:space="preserve">Yahweh dá restrições para os </w:t>
      </w:r>
      <w:r>
        <w:rPr>
          <w:b/>
          <w:lang w:val="pt_PT" w:bidi="pt_PT"/>
        </w:rPr>
        <w:t>sacrifícios</w:t>
      </w:r>
      <w:r>
        <w:rPr>
          <w:lang w:val="pt_PT" w:bidi="pt_PT"/>
        </w:rPr>
        <w:t xml:space="preserve"> que seu povo fará a ele. Um sacrifício é um presente que as pessoas oferecem a Yahweh. Um sacrifício poderia envolver matar um animal, que depois seria queimado no altar. O presente também poderia ser alimentos, óleo ou especiarias aromáticas. Usem a mesma palavra para sacrifício que vocês usaram em passagens anteriores. Para mais informações sobre </w:t>
      </w:r>
      <w:r>
        <w:rPr>
          <w:lang w:val="pt_PT" w:bidi="pt_PT"/>
        </w:rPr>
        <w:t>sacrifício</w:t>
      </w:r>
      <w:r>
        <w:rPr>
          <w:lang w:val="pt_PT" w:bidi="pt_PT"/>
        </w:rPr>
        <w:t>, consulte o Glossário Mestre.</w:t>
      </w:r>
    </w:p>
    <w:p>
      <w:pPr/>
      <w:r>
        <w:rPr>
          <w:lang w:val="pt_PT" w:bidi="pt_PT"/>
        </w:rPr>
      </w:r>
      <w:r>
        <w:rPr>
          <w:lang w:val="pt_PT" w:bidi="pt_PT"/>
        </w:rPr>
        <w:t xml:space="preserve">Yahweh ordena que os agricultores israelitas tragam seus primeiros frutos, ou o melhor de sua primeira colheita, como um sacrifício a ele na casa de Yahweh. A casa de Yahweh, ou a </w:t>
      </w:r>
      <w:r>
        <w:rPr>
          <w:b/>
          <w:lang w:val="pt_PT" w:bidi="pt_PT"/>
        </w:rPr>
        <w:t>casa de Deus</w:t>
      </w:r>
      <w:r>
        <w:rPr>
          <w:lang w:val="pt_PT" w:bidi="pt_PT"/>
        </w:rPr>
        <w:t xml:space="preserve">, é a tenda que era movida de um lugar para outro onde os </w:t>
      </w:r>
      <w:r>
        <w:rPr>
          <w:lang w:val="pt_PT" w:bidi="pt_PT"/>
        </w:rPr>
        <w:t>judeus</w:t>
      </w:r>
      <w:r>
        <w:rPr>
          <w:lang w:val="pt_PT" w:bidi="pt_PT"/>
        </w:rPr>
        <w:t xml:space="preserve"> estavam e onde adoravam Yahweh. Os israelitas o chamavam de </w:t>
      </w:r>
      <w:r>
        <w:rPr>
          <w:lang w:val="pt_PT" w:bidi="pt_PT"/>
        </w:rPr>
        <w:t>tabernáculo</w:t>
      </w:r>
      <w:r>
        <w:rPr>
          <w:lang w:val="pt_PT" w:bidi="pt_PT"/>
        </w:rPr>
        <w:t xml:space="preserve">, e era onde a presença de Yahweh habitava. Mais tarde se tornaria o </w:t>
      </w:r>
      <w:r>
        <w:rPr>
          <w:lang w:val="pt_PT" w:bidi="pt_PT"/>
        </w:rPr>
        <w:t>templo</w:t>
      </w:r>
      <w:r>
        <w:rPr>
          <w:lang w:val="pt_PT" w:bidi="pt_PT"/>
        </w:rPr>
        <w:t xml:space="preserve"> em </w:t>
      </w:r>
      <w:r>
        <w:rPr>
          <w:lang w:val="pt_PT" w:bidi="pt_PT"/>
        </w:rPr>
        <w:t>Jerusalém</w:t>
      </w:r>
      <w:r>
        <w:rPr>
          <w:lang w:val="pt_PT" w:bidi="pt_PT"/>
        </w:rPr>
        <w:t xml:space="preserve">. Usem as mesmas palavras para casa de Deus que vocês usaram em passagens anteriores. Para mais informações sobre </w:t>
      </w:r>
      <w:r>
        <w:rPr>
          <w:lang w:val="pt_PT" w:bidi="pt_PT"/>
        </w:rPr>
        <w:t>casa de Deus</w:t>
      </w:r>
      <w:r>
        <w:rPr>
          <w:lang w:val="pt_PT" w:bidi="pt_PT"/>
        </w:rPr>
        <w:t>, consultem o Glossário Mestre.</w:t>
      </w:r>
    </w:p>
    <w:p>
      <w:pPr/>
      <w:r>
        <w:rPr>
          <w:lang w:val="pt_PT" w:bidi="pt_PT"/>
        </w:rPr>
      </w:r>
      <w:r>
        <w:rPr>
          <w:lang w:val="pt_PT" w:bidi="pt_PT"/>
        </w:rPr>
        <w:t xml:space="preserve">Yahweh escreve as </w:t>
      </w:r>
      <w:r>
        <w:rPr>
          <w:b/>
          <w:lang w:val="pt_PT" w:bidi="pt_PT"/>
        </w:rPr>
        <w:t>palavras</w:t>
      </w:r>
      <w:r>
        <w:rPr>
          <w:lang w:val="pt_PT" w:bidi="pt_PT"/>
        </w:rPr>
        <w:t xml:space="preserve"> da aliança nas tábuas de pedra. Aqui, "as palavras" se referem aos mandamentos de Yahweh, ou às regras, que ele deu a seu povo. Sua tradução pode dizer "palavras que Yahweh escreveu", ou "mandamentos". Usem a mesma palavra para mandamentos que vocês usaram em passagens anteriores. Para mais informações sobre </w:t>
      </w:r>
      <w:r>
        <w:rPr>
          <w:lang w:val="pt_PT" w:bidi="pt_PT"/>
        </w:rPr>
        <w:t>mandamentos</w:t>
      </w:r>
      <w:r>
        <w:rPr>
          <w:lang w:val="pt_PT" w:bidi="pt_PT"/>
        </w:rPr>
        <w:t>, consultem o Glossário Mestre.</w:t>
      </w:r>
    </w:p>
    <w:p>
      <w:pPr/>
      <w:r>
        <w:rPr>
          <w:lang w:val="pt_PT" w:bidi="pt_PT"/>
        </w:rPr>
      </w:r>
      <w:r>
        <w:rPr>
          <w:lang w:val="pt_PT" w:bidi="pt_PT"/>
        </w:rPr>
        <w:t xml:space="preserve">Yahweh diz a Moisés que todos esses requisitos são parte da nova </w:t>
      </w:r>
      <w:r>
        <w:rPr>
          <w:b/>
          <w:lang w:val="pt_PT" w:bidi="pt_PT"/>
        </w:rPr>
        <w:t>aliança</w:t>
      </w:r>
      <w:r>
        <w:rPr>
          <w:lang w:val="pt_PT" w:bidi="pt_PT"/>
        </w:rPr>
        <w:t xml:space="preserve"> que ele está fazendo com Israel. Uma aliança é uma promessa vinculante. Ambas as partes da aliança concordam em não quebrar o acordo. As pessoas que fazem uma aliança querem um bom relacionamento umas com as outras. Usem a mesma palavra para aliança que vocês usaram em passagens anteriores. Para obterem mais informações sobre </w:t>
      </w:r>
      <w:r>
        <w:rPr>
          <w:lang w:val="pt_PT" w:bidi="pt_PT"/>
        </w:rPr>
        <w:t>aliança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34:29–35</w:t>
      </w:r>
      <w:r>
        <w:rPr>
          <w:lang w:val="pt_PT" w:bidi="pt_PT"/>
        </w:rPr>
      </w:r>
    </w:p>
    <w:p>
      <w:pPr>
        <w:pStyle w:val="Heading3"/>
      </w:pPr>
      <w:r>
        <w:rPr>
          <w:lang w:val="pt_PT" w:bidi="pt_PT"/>
        </w:rPr>
        <w:t>Ouvir e Sentir</w:t>
      </w:r>
    </w:p>
    <w:p>
      <w:pPr/>
      <w:r>
        <w:rPr>
          <w:lang w:val="pt_PT" w:bidi="pt_PT"/>
        </w:rPr>
      </w:r>
      <w:r>
        <w:rPr>
          <w:lang w:val="pt_PT" w:bidi="pt_PT"/>
        </w:rPr>
        <w:t>Nesta etapa, ouçam Êxodo 34.29–35 e guardem em seus corações.</w:t>
      </w:r>
    </w:p>
    <w:p>
      <w:pPr/>
      <w:r>
        <w:rPr>
          <w:lang w:val="pt_PT" w:bidi="pt_PT"/>
        </w:rPr>
      </w:r>
      <w:r>
        <w:rPr>
          <w:lang w:val="pt_PT" w:bidi="pt_PT"/>
        </w:rPr>
        <w:t>Ouçam uma versão em áudio de Êxodo 34.29–35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34.29–35 na tradução mais fácil de entender.</w:t>
      </w:r>
    </w:p>
    <w:p>
      <w:pPr/>
      <w:r>
        <w:rPr>
          <w:lang w:val="pt_PT" w:bidi="pt_PT"/>
        </w:rPr>
      </w:r>
      <w:r>
        <w:rPr>
          <w:lang w:val="pt_PT" w:bidi="pt_PT"/>
        </w:rPr>
        <w:t>Moisés tem se encontrado com Yahweh no topo do monte Sinai. Anteriormente, Yahweh renovou sua aliança, ou promessa vinculante, com os israelitas e os aceitou mais uma vez como seu povo escolhido. Yahweh escreveu as mesmas palavras de antes em duas novas tábuas de pedra. Depois de passar 40 dias e 40 noites na montanha com Yahweh, Moisés finalmente desce da montanha para contar aos israelitas as boas novas.</w:t>
      </w:r>
    </w:p>
    <w:p>
      <w:pPr/>
      <w:r>
        <w:rPr>
          <w:lang w:val="pt_PT" w:bidi="pt_PT"/>
        </w:rPr>
      </w:r>
      <w:r>
        <w:rPr>
          <w:lang w:val="pt_PT" w:bidi="pt_PT"/>
        </w:rPr>
        <w:t>Moisés traz as duas tábuas de pedra montanha abaixo. Como vocês se lembram, Yahweh escreveu os mesmos 10 mandamentos nas tábuas como parte de sua nova aliança com os israelitas. Os israelitas chamam essas tábuas de "tábuas do testemunho", ou "tábuas da lei da aliança". Isso significa que as tábuas de pedra são uma prova e um lembrete do que Yahweh disse e fez; especialmente que ele restaurou seu relacionamento e aliança com os israelitas. Os israelitas colocarão essas tábuas, mais tarde, em uma caixa especial chamada arca do testemunho. Esta arca virá para representar a própria presença de Yahweh.</w:t>
      </w:r>
    </w:p>
    <w:p>
      <w:pPr/>
      <w:r>
        <w:rPr>
          <w:lang w:val="pt_PT" w:bidi="pt_PT"/>
        </w:rPr>
      </w:r>
      <w:r>
        <w:rPr>
          <w:lang w:val="pt_PT" w:bidi="pt_PT"/>
        </w:rPr>
        <w:t>Parem aqui e discutam esta pergunta em grupo: em sua cultura, como vocês mostram que dois grupos ou pessoas fizeram um acordo oficial e vinculante? Como vocês podem ter certeza de que ambas as pessoas se lembrarão e honrarão esse acordo? Pause este áudio aqui.</w:t>
      </w:r>
    </w:p>
    <w:p>
      <w:pPr/>
      <w:r>
        <w:rPr>
          <w:lang w:val="pt_PT" w:bidi="pt_PT"/>
        </w:rPr>
      </w:r>
      <w:r>
        <w:rPr>
          <w:lang w:val="pt_PT" w:bidi="pt_PT"/>
        </w:rPr>
        <w:t>Quando Arão, o irmão de Moisés, e os líderes dos israelitas veem Moisés voltando da montanha, eles ficam com medo dele porque seu rosto resplandece com raios de luz intensa. A glória de Yahweh era tão brilhante e impressionante que se refletia no rosto de Moisés. Moisés não sabia que seu rosto estava brilhando por ter estado na presença de Yahweh.</w:t>
      </w:r>
    </w:p>
    <w:p>
      <w:pPr/>
      <w:r>
        <w:rPr>
          <w:lang w:val="pt_PT" w:bidi="pt_PT"/>
        </w:rPr>
      </w:r>
      <w:r>
        <w:rPr>
          <w:lang w:val="pt_PT" w:bidi="pt_PT"/>
        </w:rPr>
        <w:t>O brilho do rosto de Moisés mostra que Yahweh o escolheu para liderar os israelitas. A liderança de Moisés era algo que os israelitas nem sempre aceitavam. Mas agora, seu rosto brilhante era uma prova visível de que Moisés havia estado na presença de Yahweh e não deixava dúvidas de que ele era o líder escolhido de Yahweh. O rosto de Moisés refletia fisicamente a grandeza de Yahweh para o povo. Assim como o povo teve medo da presença de Yahweh na nuvem sobre o monte Sinai, agora eles têm medo de se aproximar de Moisés. Como vocês se lembram, Yahweh advertiu o povo antes de Moisés se encontrar com ele de que não deveriam se aproximar do monte, caso contrário morreriam. Esse fato, juntamente com a aparência incomum de Moisés, pode explicar o medo compreensível deles.</w:t>
      </w:r>
    </w:p>
    <w:p>
      <w:pPr/>
      <w:r>
        <w:rPr>
          <w:lang w:val="pt_PT" w:bidi="pt_PT"/>
        </w:rPr>
      </w:r>
      <w:r>
        <w:rPr>
          <w:lang w:val="pt_PT" w:bidi="pt_PT"/>
        </w:rPr>
        <w:t>Moisés chama Arão e os líderes tribais de Israel e pede a eles que se aproximem dele. Moisés provavelmente tranquiliza os líderes, dizendo que é seguro para eles se aproximarem e que Yahweh não lhes faria mal. Antes, o povo questionou a liderança de Moisés. Agora, depois de ver o rosto brilhante de Moisés, Arão e os líderes israelitas não têm dúvidas de que Moisés é o líder escolhido de Yahweh para seu povo.</w:t>
      </w:r>
    </w:p>
    <w:p>
      <w:pPr/>
      <w:r>
        <w:rPr>
          <w:lang w:val="pt_PT" w:bidi="pt_PT"/>
        </w:rPr>
      </w:r>
      <w:r>
        <w:rPr>
          <w:lang w:val="pt_PT" w:bidi="pt_PT"/>
        </w:rPr>
        <w:t>Parem aqui e discutam esta pergunta em grupo: como vocês podem ver claramente, na vida dos líderes da igreja, que Deus os escolheu? O que torna os líderes da igreja diferentes de outros tipos de líderes onde vocês vivem? Pause este áudio aqui.</w:t>
      </w:r>
    </w:p>
    <w:p>
      <w:pPr/>
      <w:r>
        <w:rPr>
          <w:lang w:val="pt_PT" w:bidi="pt_PT"/>
        </w:rPr>
      </w:r>
      <w:r>
        <w:rPr>
          <w:lang w:val="pt_PT" w:bidi="pt_PT"/>
        </w:rPr>
        <w:t>Depois que Moisés conta a Arão e aos líderes da comunidade o que aconteceu, eles reúnem o povo de Israel em torno de Moisés. Moisés conta a eles as palavras de Yahweh que recebeu no topo do monte Sinai. Moisés é o profeta de Yahweh, ou mensageiro escolhido, e ele age como representante de Yahweh para os israelitas. Isso significa que Moisés compartilha as instruções de Yahweh com os israelitas e diz a eles para obedecerem a todos os mandamentos de Yahweh.</w:t>
      </w:r>
    </w:p>
    <w:p>
      <w:pPr/>
      <w:r>
        <w:rPr>
          <w:lang w:val="pt_PT" w:bidi="pt_PT"/>
        </w:rPr>
      </w:r>
      <w:r>
        <w:rPr>
          <w:lang w:val="pt_PT" w:bidi="pt_PT"/>
        </w:rPr>
        <w:t>Isso marca uma mudança importante na narrativa de Êxodo. Os israelitas, que agora têm uma aliança restaurada com Yahweh, começarão a cumprir, ou realizar, todas as ordens que Yahweh lhes deu por meio de Moisés.</w:t>
      </w:r>
    </w:p>
    <w:p>
      <w:pPr/>
      <w:r>
        <w:rPr>
          <w:lang w:val="pt_PT" w:bidi="pt_PT"/>
        </w:rPr>
      </w:r>
      <w:r>
        <w:rPr>
          <w:lang w:val="pt_PT" w:bidi="pt_PT"/>
        </w:rPr>
        <w:t>Moisés nos diz que, depois que explicou a aliança de Yahweh ao povo, Moisés começa a usar um véu, ou um pedaço de tecido fino pelo qual Moisés pode ver, para cobrir seu rosto. Isso encerra a narrativa de Moisés sobre a aliança restaurada.</w:t>
      </w:r>
    </w:p>
    <w:p>
      <w:pPr/>
      <w:r>
        <w:rPr>
          <w:lang w:val="pt_PT" w:bidi="pt_PT"/>
        </w:rPr>
      </w:r>
      <w:r>
        <w:rPr>
          <w:lang w:val="pt_PT" w:bidi="pt_PT"/>
        </w:rPr>
        <w:t>Então Moisés descreve a prática de tirar o véu sempre que falava com Yahweh. Moisés usa um véu por causa do povo, uma vez que era difícil para eles olharem para ele. Isso poderia ter acontecido porque lhes causava terror ou porque seu rosto estava tão brilhante que era insuportável olhar para ele.</w:t>
      </w:r>
    </w:p>
    <w:p>
      <w:pPr/>
      <w:r>
        <w:rPr>
          <w:lang w:val="pt_PT" w:bidi="pt_PT"/>
        </w:rPr>
      </w:r>
      <w:r>
        <w:rPr>
          <w:lang w:val="pt_PT" w:bidi="pt_PT"/>
        </w:rPr>
        <w:t>Parem aqui e, em grupo, olhem para uma imagem de um véu. Pause este áudio aqui.</w:t>
      </w:r>
    </w:p>
    <w:p>
      <w:pPr/>
      <w:r>
        <w:rPr>
          <w:lang w:val="pt_PT" w:bidi="pt_PT"/>
        </w:rPr>
      </w:r>
      <w:r>
        <w:rPr>
          <w:lang w:val="pt_PT" w:bidi="pt_PT"/>
        </w:rPr>
        <w:t>Moisés continua a se encontrar com Yahweh na Tenda do Encontro, ou na tenda separada do acampamento israelita usada especificamente para os encontros de Moisés com Yahweh. Sempre que Moisés entra na presença de Yahweh, ele tira o véu e seu rosto começa a brilhar novamente. Sempre que Moisés deixa a presença de Yahweh, ele vai ao povo para lhes dizer o que Yahweh ordenou, e depois de fazer isso, coloca o véu novamente. Dessa maneira, Yahweh confirma Moisés repetidamente como o representante escolhido de Yahweh para seu povo da aliança.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34.29–35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Moisés desce do monte Sinai carregando as tábuas de pedra. O rosto de Moisés está brilhando porque Moisés falou com Yahweh. Arão e todos os israelitas têm medo de se aproximar de Moisés por causa de sua aparência.</w:t>
      </w:r>
    </w:p>
    <w:p>
      <w:pPr/>
      <w:r>
        <w:rPr>
          <w:lang w:val="pt_PT" w:bidi="pt_PT"/>
        </w:rPr>
      </w:r>
      <w:r>
        <w:rPr>
          <w:b/>
          <w:lang w:val="pt_PT" w:bidi="pt_PT"/>
        </w:rPr>
        <w:t>Na segunda cena:</w:t>
      </w:r>
      <w:r>
        <w:rPr>
          <w:lang w:val="pt_PT" w:bidi="pt_PT"/>
        </w:rPr>
        <w:t xml:space="preserve"> Moisés chama Arão e todos os líderes de Israel. Todos eles vêm a Moisés, e Moisés fala com eles e, depois, com o restante do povo. Moisés explica que Yahweh restaurou a aliança com eles e lhes dá os mandamentos de Yahweh. Quando Moisés termina de falar com as pessoas, ele cobre seu rosto com um véu ou tecido.</w:t>
      </w:r>
    </w:p>
    <w:p>
      <w:pPr/>
      <w:r>
        <w:rPr>
          <w:lang w:val="pt_PT" w:bidi="pt_PT"/>
        </w:rPr>
      </w:r>
      <w:r>
        <w:rPr>
          <w:b/>
          <w:lang w:val="pt_PT" w:bidi="pt_PT"/>
        </w:rPr>
        <w:t>Na terceira cena:</w:t>
      </w:r>
      <w:r>
        <w:rPr>
          <w:lang w:val="pt_PT" w:bidi="pt_PT"/>
        </w:rPr>
        <w:t xml:space="preserve"> toda vez que Moisés fala com Yahweh, ele tira o pano de seu rosto. Sempre que Moisés volta de falar com Yahweh e termina de transmitir suas palavras aos israelitas, ele coloca o véu novamente até se encontrar com Yahweh novamente. Moisés se mantém coberto com o véu até a próxima vez em que ele falar com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Líderes comunitários de Israel.</w:t>
      </w:r>
    </w:p>
    <w:p>
      <w:pPr>
        <w:pStyle w:val="ListBullet"/>
        <w:spacing w:line="240" w:lineRule="auto"/>
        <w:ind w:left="720"/>
      </w:pPr>
      <w:r>
        <w:rPr>
          <w:lang w:val="pt_PT" w:bidi="pt_PT"/>
        </w:rPr>
      </w:r>
      <w:r>
        <w:rPr>
          <w:lang w:val="pt_PT" w:bidi="pt_PT"/>
        </w:rPr>
        <w:t>Os outros israelitas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Moisés já passou 40 dias e 40 noites longe de Arão e dos israelitas no monte Sinai.</w:t>
      </w:r>
    </w:p>
    <w:p>
      <w:pPr/>
      <w:r>
        <w:rPr>
          <w:lang w:val="pt_PT" w:bidi="pt_PT"/>
        </w:rPr>
      </w:r>
      <w:r>
        <w:rPr>
          <w:lang w:val="pt_PT" w:bidi="pt_PT"/>
        </w:rPr>
        <w:t>É importante lembrar que Moisés subiu à montanha com duas tábuas feitas de pedra. Essas tábuas estavam em branco. Moisés está trazendo essas tábuas, com a escrita de Yahweh, de volta montanha abaixo. Os israelitas estão esperando por ele na base da montanha.</w:t>
      </w:r>
    </w:p>
    <w:p>
      <w:pPr/>
      <w:r>
        <w:rPr>
          <w:lang w:val="pt_PT" w:bidi="pt_PT"/>
        </w:rPr>
      </w:r>
      <w:r>
        <w:rPr>
          <w:lang w:val="pt_PT" w:bidi="pt_PT"/>
        </w:rPr>
        <w:t>Moisés não sabe que seu rosto está brilhando como resultado de falar com Yahweh. Isso implica que o rosto de Moisés brilhar não era doloroso para ele.</w:t>
      </w:r>
    </w:p>
    <w:p>
      <w:pPr/>
      <w:r>
        <w:rPr>
          <w:lang w:val="pt_PT" w:bidi="pt_PT"/>
        </w:rPr>
      </w:r>
      <w:r>
        <w:rPr>
          <w:lang w:val="pt_PT" w:bidi="pt_PT"/>
        </w:rPr>
        <w:t>Quando Arão e os governantes ou líderes comunitários de Israel veem Moisés, percebem que o rosto de Moisés está brilhando e ficam com medo. Moisés os chama e lhes diz que é seguro se aproximar dele. Então Arão e os líderes vêm a Moisés. Moisés lhes diz tudo o que aconteceu na montanha. Então todo o povo de Israel se reúne em torno de Moisés, e ele lhes diz todas as instruções que Yahweh lhe deu para os israelitas.</w:t>
      </w:r>
    </w:p>
    <w:p>
      <w:pPr/>
      <w:r>
        <w:rPr>
          <w:lang w:val="pt_PT" w:bidi="pt_PT"/>
        </w:rPr>
      </w:r>
      <w:r>
        <w:rPr>
          <w:lang w:val="pt_PT" w:bidi="pt_PT"/>
        </w:rPr>
        <w:t>Moisés termina de falar com os israelitas e cobre seu rosto com um véu, ou um pedaço de pano fino, através do qual Moisés pode ver.</w:t>
      </w:r>
    </w:p>
    <w:p>
      <w:pPr/>
      <w:r>
        <w:rPr>
          <w:lang w:val="pt_PT" w:bidi="pt_PT"/>
        </w:rPr>
      </w:r>
      <w:r>
        <w:rPr>
          <w:lang w:val="pt_PT" w:bidi="pt_PT"/>
        </w:rPr>
        <w:t>É importante observar que a narrativa descreve o fim de como Yahweh renovou sua aliança com os israelitas. Agora, Moisés descreve a prática de tirar o véu quando Moisés falava com Yahweh. Essa era uma ação que acontecia repetidamente. Muito provavelmente, essas conversas aconteciam na Tenda do Encontro, ou em uma tenda que era separada do acampamento israelita. Sempre que Moisés volta de falar com Yahweh e termina de transmitir suas palavras aos israelitas, ele coloca o véu novamente até se encontrar com Yahweh novamente. Dessa maneira, o rosto brilhante de Moisés era um lembrete de que ele havia estado na presença de Yahweh e era verdadeiramente o líder escolhido de Yahweh para os israelitas.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34.29–35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Os outros israelitas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Moisés descendo da montanha carregando as tábuas de pedra. O rosto de Moisés está brilhando porque Moisés estava na presença de Yahweh. Arão e todos os israelitas têm medo de se aproximar de Moisés porque seu rosto está brilhando.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líderes israelitas: “O que você está sentindo ou pensando?” A pessoa pode responder coisas como: “Com medo. É realmente Moisés?" ou "Em pânico. Não sei o que acontecerá comigo se eu me aproximar demais de Moisés", ou "Fico admirado. Nunca vi ninguém com essa aparência antes!"</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“Confuso. Por que eles estão recuando?" ou “Animado. Quero que eles se aproximem e ouçam o que Yahweh disse", ou "Curioso. Por que eles têm medo? Tenho boas notícias para lhes contar".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chamando Arão e todos os líderes de Israel para perto dele. Todos eles vêm a Moisés, e Moisés lhes conta o que aconteceu na montanha. Eles reúnem o restante dos israelitas em torno de Moisés. Moisés repete os mandamentos que Yahweh lhe deu no monte Sinai. Quando Moisés termina de falar com o povo, ele cobre seu rosto com um véu.</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"Fico admirado! Moisés esteve claramente na presença de Yahweh, mas é difícil olhar para o seu rosto", ou "Aliviado. Yahweh não nos punirá. Ele é verdadeiramente um Deus paciente e atencioso", ou "Impactado. Não entendo muitas das leis, mas estou feliz que Yahweh tenha decidido vir conosco novamente e que eu seja parte de seu povo escolhido".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afastando-se do acampamento dos israelitas para falar com Yahweh. Na presença de Yahweh, Moisés tira o pano de seu rosto.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"Relaxado. Não preciso de restrições para estar na presença de Yahweh", ou "Humilde. Sou grato por Yahweh me considerar um amigo", ou "Finalmente estou com Yahweh novamente. Ele me entende completamente".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voltando depois de falar com Yahweh. Sempre que Moisés termina de comunicar suas palavras aos israelitas, ele coloca o véu de volta até que encontre Yahweh novamente.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34.29–35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desce do monte Sinai depois de se encontrar com Yahweh. Ele está carregando as </w:t>
      </w:r>
      <w:r>
        <w:rPr>
          <w:b/>
          <w:lang w:val="pt_PT" w:bidi="pt_PT"/>
        </w:rPr>
        <w:t>tábuas do testemunho</w:t>
      </w:r>
      <w:r>
        <w:rPr>
          <w:lang w:val="pt_PT" w:bidi="pt_PT"/>
        </w:rPr>
        <w:t xml:space="preserve">. Algumas traduções chamam isso de </w:t>
      </w:r>
      <w:r>
        <w:rPr>
          <w:b/>
          <w:lang w:val="pt_PT" w:bidi="pt_PT"/>
        </w:rPr>
        <w:t>tábuas da lei da aliança</w:t>
      </w:r>
      <w:r>
        <w:rPr>
          <w:lang w:val="pt_PT" w:bidi="pt_PT"/>
        </w:rPr>
        <w:t xml:space="preserve">. Testemunho significa que alguém testemunha ou declara a verdade sobre algo de sua própria experiência. Yahweh escreveu os dez </w:t>
      </w:r>
      <w:r>
        <w:rPr>
          <w:lang w:val="pt_PT" w:bidi="pt_PT"/>
        </w:rPr>
        <w:t>mandamentos</w:t>
      </w:r>
      <w:r>
        <w:rPr>
          <w:lang w:val="pt_PT" w:bidi="pt_PT"/>
        </w:rPr>
        <w:t xml:space="preserve"> nas tábuas de pedra, então as tábuas eram prova da aliança, ou promessa vinculante, entre Yahweh e os israelitas. Os </w:t>
      </w:r>
      <w:r>
        <w:rPr>
          <w:lang w:val="pt_PT" w:bidi="pt_PT"/>
        </w:rPr>
        <w:t>israelitas</w:t>
      </w:r>
      <w:r>
        <w:rPr>
          <w:lang w:val="pt_PT" w:bidi="pt_PT"/>
        </w:rPr>
        <w:t xml:space="preserve"> eventualmente colocarão essas tábuas em uma caixa especial chamada </w:t>
      </w:r>
      <w:r>
        <w:rPr>
          <w:b/>
          <w:lang w:val="pt_PT" w:bidi="pt_PT"/>
        </w:rPr>
        <w:t>arca do testemunho</w:t>
      </w:r>
      <w:r>
        <w:rPr>
          <w:lang w:val="pt_PT" w:bidi="pt_PT"/>
        </w:rPr>
        <w:t xml:space="preserve">. Essa arca virá para representar a própria presença de Yahweh. Usem a mesma palavra ou frase para testemunho que vocês usaram em passagens anteriores. Para mais informações sobre </w:t>
      </w:r>
      <w:r>
        <w:rPr>
          <w:lang w:val="pt_PT" w:bidi="pt_PT"/>
        </w:rPr>
        <w:t>testemunho</w:t>
      </w:r>
      <w:r>
        <w:rPr>
          <w:lang w:val="pt_PT" w:bidi="pt_PT"/>
        </w:rPr>
        <w:t xml:space="preserve"> ou </w:t>
      </w:r>
      <w:r>
        <w:rPr>
          <w:lang w:val="pt_PT" w:bidi="pt_PT"/>
        </w:rPr>
        <w:t>aliança</w:t>
      </w:r>
      <w:r>
        <w:rPr>
          <w:lang w:val="pt_PT" w:bidi="pt_PT"/>
        </w:rPr>
        <w:t>, consultem o Glossário Mestre.</w:t>
      </w:r>
    </w:p>
    <w:p>
      <w:pPr/>
      <w:r>
        <w:rPr>
          <w:lang w:val="pt_PT" w:bidi="pt_PT"/>
        </w:rPr>
      </w:r>
      <w:r>
        <w:rPr>
          <w:lang w:val="pt_PT" w:bidi="pt_PT"/>
        </w:rPr>
        <w:t xml:space="preserve">O rosto de Moisés está brilhando porque ele estava na presença de Yahweh. Lembrem-se de que </w:t>
      </w:r>
      <w:r>
        <w:rPr>
          <w:b/>
          <w:lang w:val="pt_PT" w:bidi="pt_PT"/>
        </w:rPr>
        <w:t>Yahweh</w:t>
      </w:r>
      <w:r>
        <w:rPr>
          <w:lang w:val="pt_PT" w:bidi="pt_PT"/>
        </w:rPr>
        <w:t xml:space="preserve"> é o nome pessoal para </w:t>
      </w:r>
      <w:r>
        <w:rPr>
          <w:lang w:val="pt_PT" w:bidi="pt_PT"/>
        </w:rPr>
        <w:t>Deus</w:t>
      </w:r>
      <w:r>
        <w:rPr>
          <w:lang w:val="pt_PT" w:bidi="pt_PT"/>
        </w:rPr>
        <w:t xml:space="preserve">,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Mas Arão e os filhos de Israel têm medo de Moisés porque seu rosto está brilhando. </w:t>
      </w:r>
      <w:r>
        <w:rPr>
          <w:b/>
          <w:lang w:val="pt_PT" w:bidi="pt_PT"/>
        </w:rPr>
        <w:t>Filhos de Israel</w:t>
      </w:r>
      <w:r>
        <w:rPr>
          <w:lang w:val="pt_PT" w:bidi="pt_PT"/>
        </w:rPr>
        <w:t xml:space="preserve"> se referem aos </w:t>
      </w:r>
      <w:r>
        <w:rPr>
          <w:lang w:val="pt_PT" w:bidi="pt_PT"/>
        </w:rPr>
        <w:t>descendentes</w:t>
      </w:r>
      <w:r>
        <w:rPr>
          <w:lang w:val="pt_PT" w:bidi="pt_PT"/>
        </w:rPr>
        <w:t xml:space="preserve"> de Jacó, ou aos israelitas. Esse grupo de pessoas agora é o povo escolhido de Yahweh. Usem a mesma palavra para Israel que vocês usaram em passagens anteriores. Para mais informações sobre </w:t>
      </w:r>
      <w:r>
        <w:rPr>
          <w:lang w:val="pt_PT" w:bidi="pt_PT"/>
        </w:rPr>
        <w:t>Israel</w:t>
      </w:r>
      <w:r>
        <w:rPr>
          <w:lang w:val="pt_PT" w:bidi="pt_PT"/>
        </w:rPr>
        <w:t>, consultem o Glossário Mestre.</w:t>
      </w:r>
    </w:p>
    <w:p>
      <w:pPr/>
      <w:r>
        <w:rPr>
          <w:lang w:val="pt_PT" w:bidi="pt_PT"/>
        </w:rPr>
      </w:r>
      <w:r>
        <w:rPr>
          <w:lang w:val="pt_PT" w:bidi="pt_PT"/>
        </w:rPr>
        <w:t>Os líderes da comunidade são os líderes das diferentes tribos de Israel. Esses homens ajudaram a liderar e governar o povo. Eles provavelmente passavam mensagens para o povo de Moisés quando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35:1–19</w:t>
      </w:r>
      <w:r>
        <w:rPr>
          <w:lang w:val="pt_PT" w:bidi="pt_PT"/>
        </w:rPr>
      </w:r>
    </w:p>
    <w:p>
      <w:pPr>
        <w:pStyle w:val="Heading3"/>
      </w:pPr>
      <w:r>
        <w:rPr>
          <w:lang w:val="pt_PT" w:bidi="pt_PT"/>
        </w:rPr>
        <w:t>Ouvir e Sentir</w:t>
      </w:r>
    </w:p>
    <w:p>
      <w:pPr/>
      <w:r>
        <w:rPr>
          <w:lang w:val="pt_PT" w:bidi="pt_PT"/>
        </w:rPr>
      </w:r>
      <w:r>
        <w:rPr>
          <w:lang w:val="pt_PT" w:bidi="pt_PT"/>
        </w:rPr>
        <w:t>Nesta etapa, ouçam Êxodo 35.1–19 e guardem em seus corações.</w:t>
      </w:r>
    </w:p>
    <w:p>
      <w:pPr/>
      <w:r>
        <w:rPr>
          <w:lang w:val="pt_PT" w:bidi="pt_PT"/>
        </w:rPr>
      </w:r>
      <w:r>
        <w:rPr>
          <w:lang w:val="pt_PT" w:bidi="pt_PT"/>
        </w:rPr>
        <w:t>Ouçam uma versão em áudio de Êxodo 35.1–19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35.1–19 na tradução mais fácil de entender.</w:t>
      </w:r>
    </w:p>
    <w:p>
      <w:pPr/>
      <w:r>
        <w:rPr>
          <w:lang w:val="pt_PT" w:bidi="pt_PT"/>
        </w:rPr>
      </w:r>
      <w:r>
        <w:rPr>
          <w:lang w:val="pt_PT" w:bidi="pt_PT"/>
        </w:rPr>
        <w:t>Deus tem dado instruções a Moisés sobre como servir a Deus de uma maneira que seja boa e correta. Algumas dessas instruções eram planos para construir um lugar de adoração chamado tabernáculo. Nas seções anteriores, Deus escreveu suas instruções nas tábuas de pedra, e Moisés desceu da montanha onde Deus estava falando com ele. Agora Moisés dará ao povo as instruções que Deus deu a Moisés. Moisés começará com instruções para o sábado, ou dia de descanso, então dirá ao povo o que eles precisarão para construir o tabernáculo.</w:t>
      </w:r>
    </w:p>
    <w:p>
      <w:pPr/>
      <w:r>
        <w:rPr>
          <w:lang w:val="pt_PT" w:bidi="pt_PT"/>
        </w:rPr>
      </w:r>
      <w:r>
        <w:rPr>
          <w:lang w:val="pt_PT" w:bidi="pt_PT"/>
        </w:rPr>
        <w:t>Moisés diz a todo o povo de Israel que se reúna para que Moisés possa falar com eles, assim como Deus ordenou a Moisés. Moisés começa dizendo: "Estas são as coisas que Yahweh ordenou que vocês, israelitas, fizessem". Moisés usa o nome pessoal de Deus, Yahweh. Moisés está esclarecendo que essas instruções não são de Moisés, mas de Yahweh, que é o Deus de Israel. Deus disse anteriormente que o povo pertence a Yahweh, então o povo deve fazer o que Yahweh diz.</w:t>
      </w:r>
    </w:p>
    <w:p>
      <w:pPr/>
      <w:r>
        <w:rPr>
          <w:lang w:val="pt_PT" w:bidi="pt_PT"/>
        </w:rPr>
      </w:r>
      <w:r>
        <w:rPr>
          <w:lang w:val="pt_PT" w:bidi="pt_PT"/>
        </w:rPr>
        <w:t>Moisés repete as instruções que Deus deu a Moisés. Moisés começa com o dia de descanso no sábado para mostrar o quão importante ele é. Os israelitas têm seis dias da semana em que podem trabalhar, mas o sétimo dia será um dia santo, ou um dia que é separado para Yahweh. Este será um dia de descanso, que os israelitas chamavam de Sábado. Nesse dia, os israelitas adoravam Yahweh e descansavam. Era um sinal de que os israelitas são o povo especial de Deus, que eles são separados e diferentes das nações ao seu redor. Descansando a cada sétimo dia, o povo aprendia que eles podiam confiar em Deus para todas as suas necessidades. Eles não precisavam estar trabalhando o tempo todo, porque Deus estava cuidando deles.</w:t>
      </w:r>
    </w:p>
    <w:p>
      <w:pPr/>
      <w:r>
        <w:rPr>
          <w:lang w:val="pt_PT" w:bidi="pt_PT"/>
        </w:rPr>
      </w:r>
      <w:r>
        <w:rPr>
          <w:lang w:val="pt_PT" w:bidi="pt_PT"/>
        </w:rPr>
        <w:t>Parem aqui e discutam esta pergunta em grupo: pensem em um grupo ou comunidade à qual vocês pertencem. O que vocês fazem que mostra que vocês são parte desse grupo? Que tipo de dias ou eventos especiais vocês têm por fazerem parte do grupo? O que vocês fazem nesses eventos? Pause este áudio aqui.</w:t>
      </w:r>
    </w:p>
    <w:p>
      <w:pPr/>
      <w:r>
        <w:rPr>
          <w:lang w:val="pt_PT" w:bidi="pt_PT"/>
        </w:rPr>
      </w:r>
      <w:r>
        <w:rPr>
          <w:lang w:val="pt_PT" w:bidi="pt_PT"/>
        </w:rPr>
        <w:t>A punição para qualquer um que trabalhe naquele dia é a morte. Essa punição mostra o quanto esta ordem é importante. Moisés está prestes a dar ao povo as instruções para construir o tabernáculo. Mesmo que o tabernáculo seja santo, o povo não pode quebrar o mandamento de descanso no sábado, mesmo para coisas boas como construir o tabernáculo.</w:t>
      </w:r>
    </w:p>
    <w:p>
      <w:pPr/>
      <w:r>
        <w:rPr>
          <w:lang w:val="pt_PT" w:bidi="pt_PT"/>
        </w:rPr>
      </w:r>
      <w:r>
        <w:rPr>
          <w:lang w:val="pt_PT" w:bidi="pt_PT"/>
        </w:rPr>
        <w:t>Parem aqui e discutam esta pergunta em grupo: conversem sobre dias santos ou feriados que vocês celebram em sua cultura. Quais são algumas coisas que vocês não podem fazer nesse dia? Por que vocês não devem fazer essas coisas? O que vocês podem fazer nesses dias? Por que vocês devem fazer essas coisas? Pause este áudio aqui.</w:t>
      </w:r>
    </w:p>
    <w:p>
      <w:pPr/>
      <w:r>
        <w:rPr>
          <w:lang w:val="pt_PT" w:bidi="pt_PT"/>
        </w:rPr>
      </w:r>
      <w:r>
        <w:rPr>
          <w:lang w:val="pt_PT" w:bidi="pt_PT"/>
        </w:rPr>
        <w:t>Os israelitas não devem nem mesmo acender um fogo em nenhuma de suas casas no dia de sábado. Algumas traduções dizem "em suas moradas", que é outra palavra para uma casa. Acender o fogo era uma das tarefas mais simples, algo que as pessoas faziam especialmente antes de preparar uma refeição. Sem fogo significa sem cozinhar. Dessa maneira, as mulheres e os servos que cozinhavam a comida também poderiam ter um dia de descanso. Os israelitas tinham permissão para comer no dia de descanso do sábado, mas precisavam comer alimentos que tivessem preparado no dia anterior. Este mandamento é especificamente para as próprias casas do povo, pois os sacerdotes ainda usariam fogo para dar ofertas como adoração a Yahweh no tabernáculo.</w:t>
      </w:r>
    </w:p>
    <w:p>
      <w:pPr/>
      <w:r>
        <w:rPr>
          <w:lang w:val="pt_PT" w:bidi="pt_PT"/>
        </w:rPr>
      </w:r>
      <w:r>
        <w:rPr>
          <w:lang w:val="pt_PT" w:bidi="pt_PT"/>
        </w:rPr>
        <w:t>Em seguida, Moisés dá instruções para reunir materiais para fazer o tabernáculo. Novamente, ele diz que essas instruções são de Yahweh, não de Moisés. Todos que estiverem dispostos podem doar certos materiais. Na língua original, diz: "todos cujo coração ou espírito os move". Isso significa todos que estavam dispostos e desejosos de contribuir. Esses materiais serão uma oferta, ou um presente, para Yahweh. As pessoas podem fazer ofertas por muitas razões, inclusive para dar graças. Esta oferta não é um imposto ou um requisito; é uma maneira do povo agradecer a Deus por tudo o que ele deu a eles. Era uma honra doar coisas que os sacerdotes usariam para adorar a Deus.</w:t>
      </w:r>
    </w:p>
    <w:p>
      <w:pPr/>
      <w:r>
        <w:rPr>
          <w:lang w:val="pt_PT" w:bidi="pt_PT"/>
        </w:rPr>
      </w:r>
      <w:r>
        <w:rPr>
          <w:lang w:val="pt_PT" w:bidi="pt_PT"/>
        </w:rPr>
        <w:t>Moisés dá a lista específica que Yahweh deu a Moisés. Estes são todos os itens que os israelitas teriam consigo. Quando os israelitas deixaram o Egito, Yahweh disse aos israelitas para pedirem aos egípcios metais preciosos, roupas e outros objetos de valor. Os egípcios deram essas coisas aos israelitas. Os três primeiros itens são alguns metais preciosos: ouro, prata e bronze.</w:t>
      </w:r>
    </w:p>
    <w:p>
      <w:pPr/>
      <w:r>
        <w:rPr>
          <w:lang w:val="pt_PT" w:bidi="pt_PT"/>
        </w:rPr>
      </w:r>
      <w:r>
        <w:rPr>
          <w:lang w:val="pt_PT" w:bidi="pt_PT"/>
        </w:rPr>
        <w:t>Parem aqui e, em grupo, olhem para imagens de ouro, prata e bronze. Pause este áudio aqui.</w:t>
      </w:r>
    </w:p>
    <w:p>
      <w:pPr/>
      <w:r>
        <w:rPr>
          <w:lang w:val="pt_PT" w:bidi="pt_PT"/>
        </w:rPr>
      </w:r>
      <w:r>
        <w:rPr>
          <w:lang w:val="pt_PT" w:bidi="pt_PT"/>
        </w:rPr>
        <w:t>O próximo grupo de itens é composto de materiais, provavelmente fios feitos de lã, que as pessoas tingiram, ou coloriram, de azul, púrpura e escarlate, além de linho fino e pelos de cabra. Os corantes eram muito semelhantes uns aos outros. O azul seria escuro e teria uma cor muito próxima do púrpura. Escarlate é uma cor vermelha escura e intensa. Esses corantes eram muito caros e muitas vezes simbolizavam a realeza.</w:t>
      </w:r>
    </w:p>
    <w:p>
      <w:pPr/>
      <w:r>
        <w:rPr>
          <w:lang w:val="pt_PT" w:bidi="pt_PT"/>
        </w:rPr>
      </w:r>
      <w:r>
        <w:rPr>
          <w:lang w:val="pt_PT" w:bidi="pt_PT"/>
        </w:rPr>
        <w:t>Parem aqui e, em grupo, olhem para imagens de fios azuis, púrpura e escarlate juntos. Pause este áudio aqui.</w:t>
      </w:r>
    </w:p>
    <w:p>
      <w:pPr/>
      <w:r>
        <w:rPr>
          <w:lang w:val="pt_PT" w:bidi="pt_PT"/>
        </w:rPr>
      </w:r>
      <w:r>
        <w:rPr>
          <w:lang w:val="pt_PT" w:bidi="pt_PT"/>
        </w:rPr>
        <w:t>O linho era comum no Egito. Era um material macio, como o algodão, que as pessoas faziam de uma planta chamada linho. O linho para o tabernáculo deve ser o linho mais fino e mais macio.</w:t>
      </w:r>
    </w:p>
    <w:p>
      <w:pPr/>
      <w:r>
        <w:rPr>
          <w:lang w:val="pt_PT" w:bidi="pt_PT"/>
        </w:rPr>
      </w:r>
      <w:r>
        <w:rPr>
          <w:lang w:val="pt_PT" w:bidi="pt_PT"/>
        </w:rPr>
        <w:t>Parem aqui e, em grupo, olhem para uma imagem de um linho. Pause este áudio aqui.</w:t>
      </w:r>
    </w:p>
    <w:p>
      <w:pPr/>
      <w:r>
        <w:rPr>
          <w:lang w:val="pt_PT" w:bidi="pt_PT"/>
        </w:rPr>
      </w:r>
      <w:r>
        <w:rPr>
          <w:lang w:val="pt_PT" w:bidi="pt_PT"/>
        </w:rPr>
        <w:t>As pessoas transformavam pelos de cabra em fios e os teciam para fazer um tecido que protegia as coisas da chuva e as mantinha secas. Os israelitas a usaram para suas tendas e também a usarão para a tenda do tabernáculo de Yahweh. Moisés diz para trazer peles de carneiro que são vermelhas. É possível que as pessoas tenham tingido as peles ou que as tenham curtido. Curtir uma pele significa transformar a pele de um animal em couro, para que as pessoas pudessem usá-la em coisas como bolsas ou tendas. Às vezes, quando as pessoas curtem a pele de um animal, a pele fica com uma cor avermelhada.</w:t>
      </w:r>
    </w:p>
    <w:p>
      <w:pPr/>
      <w:r>
        <w:rPr>
          <w:lang w:val="pt_PT" w:bidi="pt_PT"/>
        </w:rPr>
      </w:r>
      <w:r>
        <w:rPr>
          <w:lang w:val="pt_PT" w:bidi="pt_PT"/>
        </w:rPr>
        <w:t>Parem aqui e, em grupo, olhem para uma imagem de uma pele curtida. Pause este áudio aqui.</w:t>
      </w:r>
    </w:p>
    <w:p>
      <w:pPr/>
      <w:r>
        <w:rPr>
          <w:lang w:val="pt_PT" w:bidi="pt_PT"/>
        </w:rPr>
      </w:r>
      <w:r>
        <w:rPr>
          <w:lang w:val="pt_PT" w:bidi="pt_PT"/>
        </w:rPr>
        <w:t>A outra pele que o povo deveria trazer era a pele de um animal aquático, que poderia ser um golfinho ou um peixe-boi, que às vezes é chamado de dugongo. Os trabalhadores habilidosos usarão essa pele, bem como as peles de carneiro, para fazer a tenda do tabernáculo.</w:t>
      </w:r>
    </w:p>
    <w:p>
      <w:pPr/>
      <w:r>
        <w:rPr>
          <w:lang w:val="pt_PT" w:bidi="pt_PT"/>
        </w:rPr>
      </w:r>
      <w:r>
        <w:rPr>
          <w:lang w:val="pt_PT" w:bidi="pt_PT"/>
        </w:rPr>
        <w:t>Parem aqui e, em grupo, olhem para uma imagem de um golfinho, bem como para uma imagem de um peixe-boi. Pause este áudio aqui.</w:t>
      </w:r>
    </w:p>
    <w:p>
      <w:pPr/>
      <w:r>
        <w:rPr>
          <w:lang w:val="pt_PT" w:bidi="pt_PT"/>
        </w:rPr>
      </w:r>
      <w:r>
        <w:rPr>
          <w:lang w:val="pt_PT" w:bidi="pt_PT"/>
        </w:rPr>
        <w:t>As pessoas também podem trazer madeira de uma árvore de acácia. Esta é uma madeira dura e resistente. As árvores cresciam na área em que os israelitas estavam, então é possível que os israelitas tenham cortado as árvores conforme precisavam delas.</w:t>
      </w:r>
    </w:p>
    <w:p>
      <w:pPr/>
      <w:r>
        <w:rPr>
          <w:lang w:val="pt_PT" w:bidi="pt_PT"/>
        </w:rPr>
      </w:r>
      <w:r>
        <w:rPr>
          <w:lang w:val="pt_PT" w:bidi="pt_PT"/>
        </w:rPr>
        <w:t>Parem aqui e, em grupo, olhem para uma imagem da madeira de acácia. Pause este áudio aqui.</w:t>
      </w:r>
    </w:p>
    <w:p>
      <w:pPr/>
      <w:r>
        <w:rPr>
          <w:lang w:val="pt_PT" w:bidi="pt_PT"/>
        </w:rPr>
      </w:r>
      <w:r>
        <w:rPr>
          <w:lang w:val="pt_PT" w:bidi="pt_PT"/>
        </w:rPr>
        <w:t>As pessoas faziam azeite prensando as azeitonas com uma pedra grande para extrair o óleo. As pessoas usavam esse óleo tanto para cozinhar quanto como combustível para suas lâmpadas.</w:t>
      </w:r>
    </w:p>
    <w:p>
      <w:pPr/>
      <w:r>
        <w:rPr>
          <w:lang w:val="pt_PT" w:bidi="pt_PT"/>
        </w:rPr>
      </w:r>
      <w:r>
        <w:rPr>
          <w:lang w:val="pt_PT" w:bidi="pt_PT"/>
        </w:rPr>
        <w:t>Parem aqui e, em grupo, olhem para uma imagem de azeite. Pause este áudio aqui.</w:t>
      </w:r>
    </w:p>
    <w:p>
      <w:pPr/>
      <w:r>
        <w:rPr>
          <w:lang w:val="pt_PT" w:bidi="pt_PT"/>
        </w:rPr>
      </w:r>
      <w:r>
        <w:rPr>
          <w:lang w:val="pt_PT" w:bidi="pt_PT"/>
        </w:rPr>
        <w:t>Moisés diz ao povo para trazer especiarias para o óleo da unção e o incenso aromático. O óleo da unção era uma mistura especial de azeite de oliva com especiarias preciosas e aromáticas. As pessoas derramavam ou esfregavam um pouco desse óleo sobre alguém ou algo para ungi-los. Isso mostrava que Deus estava designando, ou dedicando, essa pessoa ou coisa para um lugar, serviço ou função especial no propósito de Deus. O incenso é uma mistura de materiais naturais, como especiarias e resinas, que exala um aroma agradável quando é queimado. Os sacerdotes queimarão uma mistura especial de incenso em um altar no tabernáculo.</w:t>
      </w:r>
    </w:p>
    <w:p>
      <w:pPr/>
      <w:r>
        <w:rPr>
          <w:lang w:val="pt_PT" w:bidi="pt_PT"/>
        </w:rPr>
      </w:r>
      <w:r>
        <w:rPr>
          <w:lang w:val="pt_PT" w:bidi="pt_PT"/>
        </w:rPr>
        <w:t>As pessoas devem trazer ônix e outras pedras preciosas. O ônix é uma pedra escura que apresenta umas faixas brancas. Os trabalhadores habilidosos colocavam o ônix e outras pedras preciosas na estola sacerdotal e no peitoral. Uma estola sacerdotal era uma vestimenta semelhante a um avental que o sumo sacerdote usava. O peitoral era uma espécie de bolsa especial presa à estola sacerdotal e que ficava pendurada sobre o peito do sumo sacerdote.</w:t>
      </w:r>
    </w:p>
    <w:p>
      <w:pPr/>
      <w:r>
        <w:rPr>
          <w:lang w:val="pt_PT" w:bidi="pt_PT"/>
        </w:rPr>
      </w:r>
      <w:r>
        <w:rPr>
          <w:lang w:val="pt_PT" w:bidi="pt_PT"/>
        </w:rPr>
        <w:t>Parem aqui e, em grupo, olhem para uma imagem de ônix. Olhem para a ilustração da estola sacerdotal e do peitoral do sumo sacerdote. Pause este áudio aqui.</w:t>
      </w:r>
    </w:p>
    <w:p>
      <w:pPr/>
      <w:r>
        <w:rPr>
          <w:lang w:val="pt_PT" w:bidi="pt_PT"/>
        </w:rPr>
      </w:r>
      <w:r>
        <w:rPr>
          <w:lang w:val="pt_PT" w:bidi="pt_PT"/>
        </w:rPr>
        <w:t>Agora Moisés dá uma visão geral de tudo o que Yahweh ordenou que o povo fizesse para o tabernáculo. Este é o lugar de adoração onde os sacerdotes farão sacrifícios em nome do povo. Os trabalhadores habilidosos usarão os materiais que Moisés acabou de listar para fazer tudo o que Moisés descreve. Novamente, Moisés enfatiza que esses mandamentos e desígnios vêm de Yahweh, não de Moisés; Moisés está apenas repetindo o que Yahweh disse. Yahweh já deu às pessoas as habilidades para fazer coisas belas. Yahweh disse a Moisés que ele usará as habilidades deles para tornar o tabernáculo especialmente belo.</w:t>
      </w:r>
    </w:p>
    <w:p>
      <w:pPr/>
      <w:r>
        <w:rPr>
          <w:lang w:val="pt_PT" w:bidi="pt_PT"/>
        </w:rPr>
      </w:r>
      <w:r>
        <w:rPr>
          <w:lang w:val="pt_PT" w:bidi="pt_PT"/>
        </w:rPr>
        <w:t>Os trabalhadores habilidosos farão o tabernáculo, que é uma tenda e um pátio separados do restante do acampamento por uma parede de tecido. Os trabalhadores farão a cobertura sobre a tenda, que impede a entrada da chuva, bem como os fechos, ou prendedores, que mantêm a tenda presa à estrutura.</w:t>
      </w:r>
    </w:p>
    <w:p>
      <w:pPr/>
      <w:r>
        <w:rPr>
          <w:lang w:val="pt_PT" w:bidi="pt_PT"/>
        </w:rPr>
      </w:r>
      <w:r>
        <w:rPr>
          <w:lang w:val="pt_PT" w:bidi="pt_PT"/>
        </w:rPr>
        <w:t>Parem aqui e, em grupo, olhem para uma imagem do lado de fora da tenda do tabernáculo. Pause este áudio aqui.</w:t>
      </w:r>
    </w:p>
    <w:p>
      <w:pPr/>
      <w:r>
        <w:rPr>
          <w:lang w:val="pt_PT" w:bidi="pt_PT"/>
        </w:rPr>
      </w:r>
      <w:r>
        <w:rPr>
          <w:lang w:val="pt_PT" w:bidi="pt_PT"/>
        </w:rPr>
        <w:t>Eles também devem fazer todas as armações, os postes e as travessas que sustentam a tenda, bem como as bases para as armações.</w:t>
      </w:r>
    </w:p>
    <w:p>
      <w:pPr/>
      <w:r>
        <w:rPr>
          <w:lang w:val="pt_PT" w:bidi="pt_PT"/>
        </w:rPr>
      </w:r>
      <w:r>
        <w:rPr>
          <w:lang w:val="pt_PT" w:bidi="pt_PT"/>
        </w:rPr>
        <w:t>Parem aqui e, em grupo, olhem para uma imagem das armações da tenda do tabernáculo. Pause este áudio aqui.</w:t>
      </w:r>
    </w:p>
    <w:p>
      <w:pPr/>
      <w:r>
        <w:rPr>
          <w:lang w:val="pt_PT" w:bidi="pt_PT"/>
        </w:rPr>
      </w:r>
      <w:r>
        <w:rPr>
          <w:lang w:val="pt_PT" w:bidi="pt_PT"/>
        </w:rPr>
        <w:t>Os trabalhadores farão todos os itens na tenda do tabernáculo. Uma cortina dividia a tenda do tabernáculo em duas partes. Essas partes são chamadas de Lugar Santíssimo e Lugar Santo. No Lugar Santíssimo havia uma arca, que é a arca da aliança. Este era um baú de madeira de acácia revestido de ouro, com uma tampa de ouro que às vezes era chamada de propiciatório. Esta arca tinha varas que os sacerdotes passavam pelas argolas nas laterais para carregá-la. Esta arca era santa porque simbolizava a presença de Deus, então ficava atrás de uma cortina para mostrar que era separada de todas as outras coisas. Os trabalhadores farão esta arca e a cortina também.</w:t>
      </w:r>
    </w:p>
    <w:p>
      <w:pPr/>
      <w:r>
        <w:rPr>
          <w:lang w:val="pt_PT" w:bidi="pt_PT"/>
        </w:rPr>
      </w:r>
      <w:r>
        <w:rPr>
          <w:lang w:val="pt_PT" w:bidi="pt_PT"/>
        </w:rPr>
        <w:t>Parem aqui e, em grupo, olhem para uma imagem do Lugar Santíssimo, com a arca. Pause este áudio aqui.</w:t>
      </w:r>
    </w:p>
    <w:p>
      <w:pPr/>
      <w:r>
        <w:rPr>
          <w:lang w:val="pt_PT" w:bidi="pt_PT"/>
        </w:rPr>
      </w:r>
      <w:r>
        <w:rPr>
          <w:lang w:val="pt_PT" w:bidi="pt_PT"/>
        </w:rPr>
        <w:t>Os trabalhadores farão três itens para a outra sala na tenda, que é chamada de Lugar Santo. Eles devem fazer uma mesa de madeira revestida de ouro. Esta mesa também tinha varas que os sacerdotes passavam pelas argolas nas laterais para carregá-la. A mesa tinha pratos especiais de ouro, nos quais os sacerdotes colocavam um pão especial chamado pão da proposição, e o dedicavam a Yahweh.</w:t>
      </w:r>
    </w:p>
    <w:p>
      <w:pPr/>
      <w:r>
        <w:rPr>
          <w:lang w:val="pt_PT" w:bidi="pt_PT"/>
        </w:rPr>
      </w:r>
      <w:r>
        <w:rPr>
          <w:lang w:val="pt_PT" w:bidi="pt_PT"/>
        </w:rPr>
        <w:t>Eles devem fazer o candelabro, que tinha sete lâmpadas nele. Essas lamparinas tinham formato de tigela, eram cheias de óleo e continham um pedaço de tecido chamado pavio dentro da tigela. O pavio absorvia o óleo e as pessoas então acendiam o pavio. Eles também deveriam fazer todos os utensílios de que os sacerdotes precisariam para acender, limpar e cuidar das lamparinas.</w:t>
      </w:r>
    </w:p>
    <w:p>
      <w:pPr/>
      <w:r>
        <w:rPr>
          <w:lang w:val="pt_PT" w:bidi="pt_PT"/>
        </w:rPr>
      </w:r>
      <w:r>
        <w:rPr>
          <w:lang w:val="pt_PT" w:bidi="pt_PT"/>
        </w:rPr>
        <w:t xml:space="preserve">Eles devem fazer o altar do incenso, que era uma caixa retangular de madeira revestida de ouro. Os sacerdotes queimavam incenso no topo dele. Este altar também tinha varas que os sacerdotes passavam pelas argolas nas laterais para carregá-lo. O artesão habilidoso misturava as especiarias para fazer o incenso aromático que os sacerdotes queimarão no altar. Eles também misturarão as especiarias e o óleo para preparar o óleo da unção. </w:t>
      </w:r>
    </w:p>
    <w:p>
      <w:pPr/>
      <w:r>
        <w:rPr>
          <w:lang w:val="pt_PT" w:bidi="pt_PT"/>
        </w:rPr>
      </w:r>
      <w:r>
        <w:rPr>
          <w:lang w:val="pt_PT" w:bidi="pt_PT"/>
        </w:rPr>
        <w:t>Parem aqui e, em grupo, olhem para uma imagem do Lugar Santo, com a mesa, o candelabro e o altar do incenso nele. Pause este áudio aqui.</w:t>
      </w:r>
    </w:p>
    <w:p>
      <w:pPr/>
      <w:r>
        <w:rPr>
          <w:lang w:val="pt_PT" w:bidi="pt_PT"/>
        </w:rPr>
      </w:r>
      <w:r>
        <w:rPr>
          <w:lang w:val="pt_PT" w:bidi="pt_PT"/>
        </w:rPr>
        <w:t>Os trabalhadores devem fazer uma cortina que será pendurada desde o topo da tenda até o chão, para cobrir a entrada do tabernáculo como uma porta. Os trabalhadores farão o altar do holocausto, que é uma grande caixa de madeira revestida de bronze e com uma grelha de bronze. O sacerdote queimará ofertas, como animais, neste altar. Este altar também tinha varas que os sacerdotes passavam pelas argolas nas laterais para carregá-lo. Os trabalhadores também deveriam fazer todas as ferramentas que os sacerdotes precisariam usar no altar. Os trabalhadores farão a bacia de bronze, ou a grande tigela, com seu suporte. Isto servirá para conter a água com a qual os sacerdotes se lavarão.</w:t>
      </w:r>
    </w:p>
    <w:p>
      <w:pPr/>
      <w:r>
        <w:rPr>
          <w:lang w:val="pt_PT" w:bidi="pt_PT"/>
        </w:rPr>
      </w:r>
      <w:r>
        <w:rPr>
          <w:lang w:val="pt_PT" w:bidi="pt_PT"/>
        </w:rPr>
        <w:t>Os trabalhadores devem fazer as cortinas de tecido que separam o pátio do restante do acampamento, bem como cortinas que possam se abrir como uma porta. Eles farão postes e bases para pendurar as paredes de tecido, bem como as estacas e cordas da tenda para todo o tabernáculo.</w:t>
      </w:r>
    </w:p>
    <w:p>
      <w:pPr/>
      <w:r>
        <w:rPr>
          <w:lang w:val="pt_PT" w:bidi="pt_PT"/>
        </w:rPr>
      </w:r>
      <w:r>
        <w:rPr>
          <w:lang w:val="pt_PT" w:bidi="pt_PT"/>
        </w:rPr>
        <w:t>Parem aqui e, em grupo, olhem para uma imagem do pátio do tabernáculo, com o altar do holocausto e a bacia de bronze. Também olhem para uma foto dos postes, das bases, das estacas e das cordas para as paredes do pátio do tabernáculo. Pause este áudio aqui.</w:t>
      </w:r>
    </w:p>
    <w:p>
      <w:pPr/>
      <w:r>
        <w:rPr>
          <w:lang w:val="pt_PT" w:bidi="pt_PT"/>
        </w:rPr>
      </w:r>
      <w:r>
        <w:rPr>
          <w:lang w:val="pt_PT" w:bidi="pt_PT"/>
        </w:rPr>
        <w:t>Os trabalhadores farão as roupas que os sacerdotes e o sumo sacerdote usarão para ministrar, ou servir a Yahweh, no santuário. Santuário pode significar lugar santo, que é o tabernáculo. As roupas do sumo sacerdote são sagradas, ou santas, então cada sumo sacerdote continuará a usar essas mesmas roupas.</w:t>
      </w:r>
    </w:p>
    <w:p>
      <w:pPr/>
      <w:r>
        <w:rPr>
          <w:lang w:val="pt_PT" w:bidi="pt_PT"/>
        </w:rPr>
      </w:r>
      <w:r>
        <w:rPr>
          <w:lang w:val="pt_PT" w:bidi="pt_PT"/>
        </w:rPr>
        <w:t>Parem aqui e olhem, em grupo, para as ilustrações das roupas dos sacerdotes e do sumo sacerdote.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35.1–19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Moisés fala com todo o povo de Israel e diz a eles as instruções de Yahweh para o dia de descanso do sábado.</w:t>
      </w:r>
    </w:p>
    <w:p>
      <w:pPr/>
      <w:r>
        <w:rPr>
          <w:lang w:val="pt_PT" w:bidi="pt_PT"/>
        </w:rPr>
      </w:r>
      <w:r>
        <w:rPr>
          <w:b/>
          <w:lang w:val="pt_PT" w:bidi="pt_PT"/>
        </w:rPr>
        <w:t>Na segunda cena:</w:t>
      </w:r>
      <w:r>
        <w:rPr>
          <w:lang w:val="pt_PT" w:bidi="pt_PT"/>
        </w:rPr>
        <w:t xml:space="preserve"> Moisés lista os materiais que as pessoas dispostas podem dar a Yahweh para fazer o tabernáculo.</w:t>
      </w:r>
    </w:p>
    <w:p>
      <w:pPr/>
      <w:r>
        <w:rPr>
          <w:lang w:val="pt_PT" w:bidi="pt_PT"/>
        </w:rPr>
      </w:r>
      <w:r>
        <w:rPr>
          <w:b/>
          <w:lang w:val="pt_PT" w:bidi="pt_PT"/>
        </w:rPr>
        <w:t>Na terceira cena:</w:t>
      </w:r>
      <w:r>
        <w:rPr>
          <w:lang w:val="pt_PT" w:bidi="pt_PT"/>
        </w:rPr>
        <w:t xml:space="preserve"> Moisés lista todas as partes do tabernáculo que os trabalhadores habilidosos farão.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Os trabalhadores habilidosos de Israel</w:t>
      </w:r>
    </w:p>
    <w:p>
      <w:pPr>
        <w:pStyle w:val="ListBullet"/>
        <w:spacing w:line="240" w:lineRule="auto"/>
        <w:ind w:left="720"/>
      </w:pPr>
      <w:r>
        <w:rPr>
          <w:lang w:val="pt_PT" w:bidi="pt_PT"/>
        </w:rPr>
      </w:r>
      <w:r>
        <w:rPr>
          <w:lang w:val="pt_PT" w:bidi="pt_PT"/>
        </w:rPr>
        <w:t>Arão e seus filhos</w:t>
      </w:r>
    </w:p>
    <w:p>
      <w:pPr/>
      <w:r>
        <w:rPr>
          <w:lang w:val="pt_PT" w:bidi="pt_PT"/>
        </w:rPr>
      </w:r>
      <w:r>
        <w:rPr>
          <w:lang w:val="pt_PT" w:bidi="pt_PT"/>
        </w:rPr>
        <w:t>Em grupo, prestem atenção às partes do cenário da passagem:</w:t>
      </w:r>
    </w:p>
    <w:p>
      <w:pPr/>
      <w:r>
        <w:rPr>
          <w:lang w:val="pt_PT" w:bidi="pt_PT"/>
        </w:rPr>
      </w:r>
      <w:r>
        <w:rPr>
          <w:lang w:val="pt_PT" w:bidi="pt_PT"/>
        </w:rPr>
        <w:t>Yahweh deu a Moisés muitas instruções sobre como adorar Yahweh da maneira correta. Agora Moisés começará a dar essas instruções ao povo. Embora essas instruções também estejam em passagens anteriores quando Yahweh as deu a Moisés, era um costume naqueles tempos repetir instruções para mostrar sua importância e mostrar que Moisés e o povo seguiam as instruções. Todo o povo de Israel se reúne para ouvir Moisés. Assim que Moisés terminar de contar ao povo o primeiro conjunto de instruções, o povo fará o que ele diz.</w:t>
      </w:r>
    </w:p>
    <w:p>
      <w:pPr/>
      <w:r>
        <w:rPr>
          <w:lang w:val="pt_PT" w:bidi="pt_PT"/>
        </w:rPr>
      </w:r>
      <w:r>
        <w:rPr>
          <w:lang w:val="pt_PT" w:bidi="pt_PT"/>
        </w:rPr>
        <w:t>Parem aqui e discutam em grupo: contem uma história sobre um momento em que vocês disseram a alguém como fazer uma tarefa que essa pessoa nunca havia feito antes. Como vocês ajudaram a pessoa a lembrar do que fazer? Como vocês mostraram que as instruções eram importantes? Pause o áudio aqui.</w:t>
      </w:r>
    </w:p>
    <w:p>
      <w:pPr/>
      <w:r>
        <w:rPr>
          <w:lang w:val="pt_PT" w:bidi="pt_PT"/>
        </w:rPr>
      </w:r>
      <w:r>
        <w:rPr>
          <w:lang w:val="pt_PT" w:bidi="pt_PT"/>
        </w:rPr>
        <w:t>Na primeira cena, Moisés fala com todo o povo. Ele pode ter pedido que outras pessoas na multidão repetissem o que ele disse, para que as pessoas que estavam atrás pudessem ouvir. Moisés diz claramente que essas instruções são ordens de Yahweh. Moisés diz que os israelitas têm seis dias para fazer seu trabalho, mas o sétimo dia da semana, sábado, será um dia de descanso, ou o sábado. Essa ordem é importante. A punição por trabalhar no sétimo dia é a morte. Os israelitas não devem nem mesmo acender um fogo, para que todos possam descansar naquele dia — até mesmo as mulheres, trabalhadores contratados e escravos.</w:t>
      </w:r>
    </w:p>
    <w:p>
      <w:pPr/>
      <w:r>
        <w:rPr>
          <w:lang w:val="pt_PT" w:bidi="pt_PT"/>
        </w:rPr>
      </w:r>
      <w:r>
        <w:rPr>
          <w:lang w:val="pt_PT" w:bidi="pt_PT"/>
        </w:rPr>
        <w:t>Na segunda cena, Moisés dá uma lista de materiais para o tabernáculo. Novamente, Moisés diz que isso é o que Yahweh ordenou. Moisés repete isso porque é importante que o povo se lembre de que essas ordens não são as ordens de Moisés. Elas são as ordens de Yahweh, o Deus de Israel, por isso o povo deve segui-las com muito cuidado.</w:t>
      </w:r>
    </w:p>
    <w:p>
      <w:pPr/>
      <w:r>
        <w:rPr>
          <w:lang w:val="pt_PT" w:bidi="pt_PT"/>
        </w:rPr>
      </w:r>
      <w:r>
        <w:rPr>
          <w:lang w:val="pt_PT" w:bidi="pt_PT"/>
        </w:rPr>
        <w:t>Moisés diz que qualquer um que esteja disposto, qualquer um que quiser, pode dar esses itens. Moisés não forçará ninguém a dar nada. Os itens são:</w:t>
      </w:r>
    </w:p>
    <w:p>
      <w:pPr>
        <w:pStyle w:val="ListBullet"/>
        <w:spacing w:line="240" w:lineRule="auto"/>
        <w:ind w:left="720"/>
      </w:pPr>
      <w:r>
        <w:rPr>
          <w:lang w:val="pt_PT" w:bidi="pt_PT"/>
        </w:rPr>
      </w:r>
      <w:r>
        <w:rPr>
          <w:lang w:val="pt_PT" w:bidi="pt_PT"/>
        </w:rPr>
        <w:t>Ouro, prata, bronze</w:t>
      </w:r>
    </w:p>
    <w:p>
      <w:pPr>
        <w:pStyle w:val="ListBullet"/>
        <w:spacing w:line="240" w:lineRule="auto"/>
        <w:ind w:left="720"/>
      </w:pPr>
      <w:r>
        <w:rPr>
          <w:lang w:val="pt_PT" w:bidi="pt_PT"/>
        </w:rPr>
      </w:r>
      <w:r>
        <w:rPr>
          <w:lang w:val="pt_PT" w:bidi="pt_PT"/>
        </w:rPr>
        <w:t>Fio azul, púrpura e escarlate</w:t>
      </w:r>
    </w:p>
    <w:p>
      <w:pPr>
        <w:pStyle w:val="ListBullet"/>
        <w:spacing w:line="240" w:lineRule="auto"/>
        <w:ind w:left="720"/>
      </w:pPr>
      <w:r>
        <w:rPr>
          <w:lang w:val="pt_PT" w:bidi="pt_PT"/>
        </w:rPr>
      </w:r>
      <w:r>
        <w:rPr>
          <w:lang w:val="pt_PT" w:bidi="pt_PT"/>
        </w:rPr>
        <w:t>Linho fino e pelos de cabra</w:t>
      </w:r>
    </w:p>
    <w:p>
      <w:pPr>
        <w:pStyle w:val="ListBullet"/>
        <w:spacing w:line="240" w:lineRule="auto"/>
        <w:ind w:left="720"/>
      </w:pPr>
      <w:r>
        <w:rPr>
          <w:lang w:val="pt_PT" w:bidi="pt_PT"/>
        </w:rPr>
      </w:r>
      <w:r>
        <w:rPr>
          <w:lang w:val="pt_PT" w:bidi="pt_PT"/>
        </w:rPr>
        <w:t>Peles de carneiro curtidas e peles de um animal aquático</w:t>
      </w:r>
    </w:p>
    <w:p>
      <w:pPr>
        <w:pStyle w:val="ListBullet"/>
        <w:spacing w:line="240" w:lineRule="auto"/>
        <w:ind w:left="720"/>
      </w:pPr>
      <w:r>
        <w:rPr>
          <w:lang w:val="pt_PT" w:bidi="pt_PT"/>
        </w:rPr>
      </w:r>
      <w:r>
        <w:rPr>
          <w:lang w:val="pt_PT" w:bidi="pt_PT"/>
        </w:rPr>
        <w:t>Madeira de acácia</w:t>
      </w:r>
    </w:p>
    <w:p>
      <w:pPr>
        <w:pStyle w:val="ListBullet"/>
        <w:spacing w:line="240" w:lineRule="auto"/>
        <w:ind w:left="720"/>
      </w:pPr>
      <w:r>
        <w:rPr>
          <w:lang w:val="pt_PT" w:bidi="pt_PT"/>
        </w:rPr>
      </w:r>
      <w:r>
        <w:rPr>
          <w:lang w:val="pt_PT" w:bidi="pt_PT"/>
        </w:rPr>
        <w:t>Azeite e especiarias</w:t>
      </w:r>
    </w:p>
    <w:p>
      <w:pPr>
        <w:pStyle w:val="ListBullet"/>
        <w:spacing w:line="240" w:lineRule="auto"/>
        <w:ind w:left="720"/>
      </w:pPr>
      <w:r>
        <w:rPr>
          <w:lang w:val="pt_PT" w:bidi="pt_PT"/>
        </w:rPr>
      </w:r>
      <w:r>
        <w:rPr>
          <w:lang w:val="pt_PT" w:bidi="pt_PT"/>
        </w:rPr>
        <w:t>Ônix e outras pedras preciosas.</w:t>
      </w:r>
    </w:p>
    <w:p>
      <w:pPr/>
      <w:r>
        <w:rPr>
          <w:lang w:val="pt_PT" w:bidi="pt_PT"/>
        </w:rPr>
      </w:r>
      <w:r>
        <w:rPr>
          <w:lang w:val="pt_PT" w:bidi="pt_PT"/>
        </w:rPr>
        <w:t>Esses são todos os itens que os israelitas possuiriam. As pessoas não irão buscar esses itens até que Moisés termine de falar.</w:t>
      </w:r>
    </w:p>
    <w:p>
      <w:pPr/>
      <w:r>
        <w:rPr>
          <w:lang w:val="pt_PT" w:bidi="pt_PT"/>
        </w:rPr>
      </w:r>
      <w:r>
        <w:rPr>
          <w:lang w:val="pt_PT" w:bidi="pt_PT"/>
        </w:rPr>
        <w:t>Parem aqui e discutam em grupo: como atividade, listem todos os materiais que vocês precisariam para fazer alguma coisa, como construir um prédio ou preparar uma grande refeição. Descrevam os materiais que são específicos ou que vocês acham que seus ouvintes podem não conhecer. Ouçam a maneira como eles ordenam a lista, como explicam quais são certos objetos, ou para o que serão usados. Pause este áudio aqui.</w:t>
      </w:r>
    </w:p>
    <w:p>
      <w:pPr/>
      <w:r>
        <w:rPr>
          <w:lang w:val="pt_PT" w:bidi="pt_PT"/>
        </w:rPr>
      </w:r>
      <w:r>
        <w:rPr>
          <w:lang w:val="pt_PT" w:bidi="pt_PT"/>
        </w:rPr>
        <w:t>Na terceira cena, Moisés diz aos trabalhadores habilidosos o que farão para o tabernáculo. Esta é uma breve visão geral do projeto para que as pessoas saibam para que estão trazendo os materiais e para que os trabalhadores habilidosos saibam todas as coisas nas quais precisarão trabalhar. Moisés dará instruções detalhadas aos trabalhadores habilidosos mais tarde. Novamente, Moisés diz que essas são ordens e desígnios de Yahweh, não de Moisés. Os trabalhadores habilidosos precisarão fazer a tenda com a sua cobertura, suas presilhas, armações, travessas, colunas e bases.</w:t>
      </w:r>
    </w:p>
    <w:p>
      <w:pPr/>
      <w:r>
        <w:rPr>
          <w:lang w:val="pt_PT" w:bidi="pt_PT"/>
        </w:rPr>
      </w:r>
      <w:r>
        <w:rPr>
          <w:lang w:val="pt_PT" w:bidi="pt_PT"/>
        </w:rPr>
        <w:t>Parem aqui e discutam em grupo: como uma atividade, descrevam uma tenda ou abrigo temporário e todas as suas partes. Então, em grupo, olhem para a imagem da tenda do tabernáculo com todas as suas partes. Como a tenda é semelhante à tenda que vocês descreveram? Como é diferente? Pause este áudio aqui.</w:t>
      </w:r>
    </w:p>
    <w:p>
      <w:pPr/>
      <w:r>
        <w:rPr>
          <w:lang w:val="pt_PT" w:bidi="pt_PT"/>
        </w:rPr>
      </w:r>
      <w:r>
        <w:rPr>
          <w:lang w:val="pt_PT" w:bidi="pt_PT"/>
        </w:rPr>
        <w:t>Os trabalhadores habilidosos também precisarão fazer os itens dentro da tenda. Eles precisarão fazer:</w:t>
      </w:r>
    </w:p>
    <w:p>
      <w:pPr>
        <w:pStyle w:val="ListBullet"/>
        <w:spacing w:line="240" w:lineRule="auto"/>
        <w:ind w:left="720"/>
      </w:pPr>
      <w:r>
        <w:rPr>
          <w:lang w:val="pt_PT" w:bidi="pt_PT"/>
        </w:rPr>
      </w:r>
      <w:r>
        <w:rPr>
          <w:lang w:val="pt_PT" w:bidi="pt_PT"/>
        </w:rPr>
        <w:t>A arca da aliança</w:t>
      </w:r>
    </w:p>
    <w:p>
      <w:pPr>
        <w:pStyle w:val="ListBullet"/>
        <w:spacing w:line="240" w:lineRule="auto"/>
        <w:ind w:left="720"/>
      </w:pPr>
      <w:r>
        <w:rPr>
          <w:lang w:val="pt_PT" w:bidi="pt_PT"/>
        </w:rPr>
      </w:r>
      <w:r>
        <w:rPr>
          <w:lang w:val="pt_PT" w:bidi="pt_PT"/>
        </w:rPr>
        <w:t>As cortinas para o meio da tenda e da porta.</w:t>
      </w:r>
    </w:p>
    <w:p>
      <w:pPr>
        <w:pStyle w:val="ListBullet"/>
        <w:spacing w:line="240" w:lineRule="auto"/>
        <w:ind w:left="720"/>
      </w:pPr>
      <w:r>
        <w:rPr>
          <w:lang w:val="pt_PT" w:bidi="pt_PT"/>
        </w:rPr>
      </w:r>
      <w:r>
        <w:rPr>
          <w:lang w:val="pt_PT" w:bidi="pt_PT"/>
        </w:rPr>
        <w:t>A mesa e todos os seus acessórios</w:t>
      </w:r>
    </w:p>
    <w:p>
      <w:pPr>
        <w:pStyle w:val="ListBullet"/>
        <w:spacing w:line="240" w:lineRule="auto"/>
        <w:ind w:left="720"/>
      </w:pPr>
      <w:r>
        <w:rPr>
          <w:lang w:val="pt_PT" w:bidi="pt_PT"/>
        </w:rPr>
      </w:r>
      <w:r>
        <w:rPr>
          <w:lang w:val="pt_PT" w:bidi="pt_PT"/>
        </w:rPr>
        <w:t>O candelabro e seus utensílios e óleo</w:t>
      </w:r>
    </w:p>
    <w:p>
      <w:pPr>
        <w:pStyle w:val="ListBullet"/>
        <w:spacing w:line="240" w:lineRule="auto"/>
        <w:ind w:left="720"/>
      </w:pPr>
      <w:r>
        <w:rPr>
          <w:lang w:val="pt_PT" w:bidi="pt_PT"/>
        </w:rPr>
      </w:r>
      <w:r>
        <w:rPr>
          <w:lang w:val="pt_PT" w:bidi="pt_PT"/>
        </w:rPr>
        <w:t>O altar do incenso</w:t>
      </w:r>
    </w:p>
    <w:p>
      <w:pPr>
        <w:pStyle w:val="ListBullet"/>
        <w:spacing w:line="240" w:lineRule="auto"/>
        <w:ind w:left="720"/>
      </w:pPr>
      <w:r>
        <w:rPr>
          <w:lang w:val="pt_PT" w:bidi="pt_PT"/>
        </w:rPr>
      </w:r>
      <w:r>
        <w:rPr>
          <w:lang w:val="pt_PT" w:bidi="pt_PT"/>
        </w:rPr>
        <w:t>O óleo da unção e a mistura especial de incenso que os sacerdotes usarão na tenda.</w:t>
      </w:r>
    </w:p>
    <w:p>
      <w:pPr/>
      <w:r>
        <w:rPr>
          <w:lang w:val="pt_PT" w:bidi="pt_PT"/>
        </w:rPr>
      </w:r>
      <w:r>
        <w:rPr>
          <w:lang w:val="pt_PT" w:bidi="pt_PT"/>
        </w:rPr>
        <w:t>Eles também farão o altar do holocausto e seus utensílios, a bacia de bronze sobre um suporte e todas as partes para a cortina que cercava o pátio.</w:t>
      </w:r>
    </w:p>
    <w:p>
      <w:pPr/>
      <w:r>
        <w:rPr>
          <w:lang w:val="pt_PT" w:bidi="pt_PT"/>
        </w:rPr>
      </w:r>
      <w:r>
        <w:rPr>
          <w:lang w:val="pt_PT" w:bidi="pt_PT"/>
        </w:rPr>
        <w:t>Parem aqui e olhem para as imagens da tenda do tabernáculo e do pátio novamente, conforme necessário. Pause este áudio aqui.</w:t>
      </w:r>
    </w:p>
    <w:p>
      <w:pPr/>
      <w:r>
        <w:rPr>
          <w:lang w:val="pt_PT" w:bidi="pt_PT"/>
        </w:rPr>
      </w:r>
      <w:r>
        <w:rPr>
          <w:lang w:val="pt_PT" w:bidi="pt_PT"/>
        </w:rPr>
        <w:t>Os trabalhadores habilidosos farão as roupas que o sumo sacerdote (Arão) e os sacerdotes (os filhos de Arão) usarão quando servirem a Yahweh no tabernáculo.</w:t>
      </w:r>
    </w:p>
    <w:p>
      <w:pPr/>
      <w:r>
        <w:rPr>
          <w:lang w:val="pt_PT" w:bidi="pt_PT"/>
        </w:rPr>
      </w:r>
      <w:r>
        <w:rPr>
          <w:lang w:val="pt_PT" w:bidi="pt_PT"/>
        </w:rPr>
        <w:t>Parem aqui e, em grupo, olhem para ilustrações das roupas dos sacerdotes e das roupas do sumo sacerdote. Pause este áudio aqui.</w:t>
      </w:r>
    </w:p>
    <w:p>
      <w:pPr/>
      <w:r>
        <w:rPr>
          <w:lang w:val="pt_PT" w:bidi="pt_PT"/>
        </w:rPr>
      </w:r>
      <w:r>
        <w:rPr>
          <w:lang w:val="pt_PT" w:bidi="pt_PT"/>
        </w:rPr>
        <w:t>Os trabalhadores habilidosos não começarão a trabalhar em todas essas coisas até que as pessoas tragam os materiais e Moisés dê a eles mais instruções.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35.1–19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Os trabalhadores habilidosos de Israel</w:t>
      </w:r>
    </w:p>
    <w:p>
      <w:pPr>
        <w:pStyle w:val="ListBullet"/>
        <w:spacing w:line="240" w:lineRule="auto"/>
        <w:ind w:left="720"/>
      </w:pPr>
      <w:r>
        <w:rPr>
          <w:lang w:val="pt_PT" w:bidi="pt_PT"/>
        </w:rPr>
      </w:r>
      <w:r>
        <w:rPr>
          <w:lang w:val="pt_PT" w:bidi="pt_PT"/>
        </w:rPr>
        <w:t>Arão e seus filhos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Todo o povo de Israel veio ouvir Moisés. Moisés diz: "Todas essas instruções que darei a vocês são mandamentos de Yahweh. Vocês têm seis dias para fazer seu trabalho, mas no sétimo dia vocês terão um dia de descanso chamado sábado, que é dedicado a Yahweh. Não trabalhem nesse dia. A punição por trabalhar no sábado é a morte. Nem sequer acendam fogo no sábado".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"Me importo com os israelitas, então quero garantir que eles tenham um dia para descansar", ou "Quero garantir que os israelitas se lembrem que sou seu Deus, então darei a eles um dia para me adorar", ou "É importante que todos ouçam os mandamentos que lhes dou para que todos possam interagir comigo e com os outros da maneira certa".</w:t>
      </w:r>
    </w:p>
    <w:p>
      <w:pPr>
        <w:pStyle w:val="ListBullet"/>
        <w:spacing w:line="240" w:lineRule="auto"/>
        <w:ind w:left="720"/>
      </w:pPr>
      <w:r>
        <w:rPr>
          <w:lang w:val="pt_PT" w:bidi="pt_PT"/>
        </w:rPr>
      </w:r>
      <w:r>
        <w:rPr>
          <w:lang w:val="pt_PT" w:bidi="pt_PT"/>
        </w:rPr>
        <w:t>Pergunte às pessoas que interpretam o povo de Israel: “O que vocês estão sentindo ou pensando?” Eles podem responder coisas como: "Esse deve ser um mandamento sério se a punição for a morte!" ou "Vejo que Yahweh é bondoso, uma vez que garante que todos tenham um dia para descansar e tempo para adorar Yahweh", ou "Ouvirei atentamente a Moisés, uma vez que essas instruções são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diz novamente: "Todas essas instruções são de Yahweh. Qualquer um que esteja disposto pode fornecer materiais para fazer o tabernáculo como uma oferta a Yahweh. Os materiais são: ouro, prata e bronze; fios de lã azul, púrpura e vermelho escuro; linho fino e pelos de cabras; peles de carneiros e animais aquáticos; madeira de acácia, óleo para as lâmpadas, especiarias para o óleo da unção e mistura de incenso de aroma agradável; ônix e outras pedras preciosas para a estola sacerdotal do sumo sacerdote e o peitoral".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"Quero que as pessoas entendam que esses mandamentos são de Yahweh, então são importantes, mas também que esses materiais serão uma oferta, não um imposto forçado", ou "Fico feliz que Yahweh seja tão organizado que me disse tudo o que precisaríamos para construir o tabernáculo!"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Moisés diz aos trabalhadores habilidosos: "Essas são todas as partes que Yahweh ordenou que vocês fizessem para o tabernáculo: a tenda e sua cobertura, ganchos, armações, travessas, colunas e bases; a arca com suas varas e sua tampa; a cortina que divide a tenda do tabernáculo; a mesa com suas varas, utensílios e o pão especial; o candelabro com seus utensílios, lâmpadas e óleo; o altar do incenso com suas varas; o óleo para unção; a mistura de incenso aromático; a cortina que cobre a entrada da tenda do tabernáculo; o altar dos holocaustos com sua grelha de bronze, varas e utensílios; a bacia de bronze para lavagem e seu suporte; as paredes de tecido do pátio com suas colunas e bases; a cortina para a entrada do pátio; as estacas e cordas para todo o tabernáculo. Vocês também devem fazer as roupas especiais para o sumo sacerdote, Arão, e seus filhos, os sacerdotes, que usarão quando servirem a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artesãos habilidosos: “O que vocês estão sentindo ou pensando?”. Eles podem responder coisas como: "São muitas coisas para fazer! Fico feliz que todos estejamos trabalhando nisso juntos!" ou "Me sinto honrado por fazer coisas que os sacerdotes usarão para adorar a Deus!" ou "Quero garantir que faço meu melhor trabalho, uma vez que esses itens são para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35.1–19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usa especificamente o nome único de Deus, </w:t>
      </w:r>
      <w:r>
        <w:rPr>
          <w:b/>
          <w:lang w:val="pt_PT" w:bidi="pt_PT"/>
        </w:rPr>
        <w:t>Yahweh</w:t>
      </w:r>
      <w:r>
        <w:rPr>
          <w:lang w:val="pt_PT" w:bidi="pt_PT"/>
        </w:rPr>
        <w:t xml:space="preserve">, várias vezes. Yahweh é o nome próprio de Deus. Yahweh é um nome único — nenhuma outra religião na terra ao redor de </w:t>
      </w:r>
      <w:r>
        <w:rPr>
          <w:b/>
          <w:lang w:val="pt_PT" w:bidi="pt_PT"/>
        </w:rPr>
        <w:t>Israel</w:t>
      </w:r>
      <w:r>
        <w:rPr>
          <w:lang w:val="pt_PT" w:bidi="pt_PT"/>
        </w:rPr>
        <w:t xml:space="preserve"> usou um nome como esse para o seu deus. Moisés diz que essas instruções são ordens de Yahweh, por isso o povo deve segui-las de perto. Moisés diz que o sábado é dedicado a Yahweh, o que significa que é separado para os propósitos de Yahweh. O povo dedicará suas ofertas de materiais a Yahweh, por isso esses materiais serão para o tabernáculo santo de Yahweh. Para mais informações sobre </w:t>
      </w:r>
      <w:r>
        <w:rPr>
          <w:b/>
          <w:lang w:val="pt_PT" w:bidi="pt_PT"/>
        </w:rPr>
        <w:t>Yahweh</w:t>
      </w:r>
      <w:r>
        <w:rPr>
          <w:lang w:val="pt_PT" w:bidi="pt_PT"/>
        </w:rPr>
        <w:t>, consulte o Glossário Mestre. Usem a mesma palavra ou frase para Yahweh que vocês usaram em passagens anteriores.</w:t>
      </w:r>
    </w:p>
    <w:p>
      <w:pPr/>
      <w:r>
        <w:rPr>
          <w:lang w:val="pt_PT" w:bidi="pt_PT"/>
        </w:rPr>
      </w:r>
      <w:r>
        <w:rPr>
          <w:lang w:val="pt_PT" w:bidi="pt_PT"/>
        </w:rPr>
        <w:t xml:space="preserve">O </w:t>
      </w:r>
      <w:r>
        <w:rPr>
          <w:b/>
          <w:lang w:val="pt_PT" w:bidi="pt_PT"/>
        </w:rPr>
        <w:t>sábado</w:t>
      </w:r>
      <w:r>
        <w:rPr>
          <w:lang w:val="pt_PT" w:bidi="pt_PT"/>
        </w:rPr>
        <w:t xml:space="preserve"> é o sétimo dia da semana para os </w:t>
      </w:r>
      <w:r>
        <w:rPr>
          <w:b/>
          <w:lang w:val="pt_PT" w:bidi="pt_PT"/>
        </w:rPr>
        <w:t>israelitas</w:t>
      </w:r>
      <w:r>
        <w:rPr>
          <w:lang w:val="pt_PT" w:bidi="pt_PT"/>
        </w:rPr>
        <w:t xml:space="preserve">. É um dia de descanso e </w:t>
      </w:r>
      <w:r>
        <w:rPr>
          <w:b/>
          <w:lang w:val="pt_PT" w:bidi="pt_PT"/>
        </w:rPr>
        <w:t>adoração</w:t>
      </w:r>
      <w:r>
        <w:rPr>
          <w:lang w:val="pt_PT" w:bidi="pt_PT"/>
        </w:rPr>
        <w:t xml:space="preserve"> a </w:t>
      </w:r>
      <w:r>
        <w:rPr>
          <w:b/>
          <w:lang w:val="pt_PT" w:bidi="pt_PT"/>
        </w:rPr>
        <w:t>Deus</w:t>
      </w:r>
      <w:r>
        <w:rPr>
          <w:lang w:val="pt_PT" w:bidi="pt_PT"/>
        </w:rPr>
        <w:t xml:space="preserve">. Ao guardar esse dia de descanso, pessoas de outros países podiam ver que os israelitas eram diferentes. Era um sinal de que os israelitas eram o povo especial de Deus. Para mais informações sobre </w:t>
      </w:r>
      <w:r>
        <w:rPr>
          <w:b/>
          <w:lang w:val="pt_PT" w:bidi="pt_PT"/>
        </w:rPr>
        <w:t>sábado</w:t>
      </w:r>
      <w:r>
        <w:rPr>
          <w:lang w:val="pt_PT" w:bidi="pt_PT"/>
        </w:rPr>
        <w:t xml:space="preserve"> e </w:t>
      </w:r>
      <w:r>
        <w:rPr>
          <w:b/>
          <w:lang w:val="pt_PT" w:bidi="pt_PT"/>
        </w:rPr>
        <w:t>israelitas</w:t>
      </w:r>
      <w:r>
        <w:rPr>
          <w:lang w:val="pt_PT" w:bidi="pt_PT"/>
        </w:rPr>
        <w:t>, consultem o Glossário Mestre. Usem as mesmas palavras ou frases para sábado e israelitas que vocês usaram em passagens anteriores.</w:t>
      </w:r>
    </w:p>
    <w:p>
      <w:pPr/>
      <w:r>
        <w:rPr>
          <w:lang w:val="pt_PT" w:bidi="pt_PT"/>
        </w:rPr>
      </w:r>
      <w:r>
        <w:rPr>
          <w:lang w:val="pt_PT" w:bidi="pt_PT"/>
        </w:rPr>
        <w:t xml:space="preserve">O dia do sábado é </w:t>
      </w:r>
      <w:r>
        <w:rPr>
          <w:b/>
          <w:lang w:val="pt_PT" w:bidi="pt_PT"/>
        </w:rPr>
        <w:t>santo</w:t>
      </w:r>
      <w:r>
        <w:rPr>
          <w:lang w:val="pt_PT" w:bidi="pt_PT"/>
        </w:rPr>
        <w:t xml:space="preserve">, ou dedicado a Yahweh. Santo significa separado. Se algo é santo, significa que é separado para os propósitos especiais de Deus. Como o sábado é santo, o povo não pode realizar o trabalho comum, mas pode apenas adorar a Deus e descansar. Para mais informações sobre </w:t>
      </w:r>
      <w:r>
        <w:rPr>
          <w:b/>
          <w:lang w:val="pt_PT" w:bidi="pt_PT"/>
        </w:rPr>
        <w:t>santo</w:t>
      </w:r>
      <w:r>
        <w:rPr>
          <w:lang w:val="pt_PT" w:bidi="pt_PT"/>
        </w:rPr>
        <w:t xml:space="preserve">, consulte o Glossário Mestre. Use a mesma palavra ou frase para santo que você usou em passagens anteriores. </w:t>
      </w:r>
    </w:p>
    <w:p>
      <w:pPr/>
      <w:r>
        <w:rPr>
          <w:lang w:val="pt_PT" w:bidi="pt_PT"/>
        </w:rPr>
      </w:r>
      <w:r>
        <w:rPr>
          <w:lang w:val="pt_PT" w:bidi="pt_PT"/>
        </w:rPr>
        <w:t xml:space="preserve">Moisés diz que quem estiver disposto deve trazer certos materiais como uma contribuição, ou uma </w:t>
      </w:r>
      <w:r>
        <w:rPr>
          <w:b/>
          <w:lang w:val="pt_PT" w:bidi="pt_PT"/>
        </w:rPr>
        <w:t>oferta</w:t>
      </w:r>
      <w:r>
        <w:rPr>
          <w:lang w:val="pt_PT" w:bidi="pt_PT"/>
        </w:rPr>
        <w:t xml:space="preserve"> a Yahweh. Uma oferta é um presente dedicado a Deus. As pessoas podem fazer ofertas por muitas razões, inclusive para dar graças. Os trabalhadores usarão esta oferta para construir o tabernáculo como Yahweh instruiu. Para mais informações sobre </w:t>
      </w:r>
      <w:r>
        <w:rPr>
          <w:b/>
          <w:lang w:val="pt_PT" w:bidi="pt_PT"/>
        </w:rPr>
        <w:t>oferta</w:t>
      </w:r>
      <w:r>
        <w:rPr>
          <w:lang w:val="pt_PT" w:bidi="pt_PT"/>
        </w:rPr>
        <w:t>, consulte o Glossário Mestre. Usem a mesma palavra ou frase para oferta que vocês usaram em passagens anteriores.</w:t>
      </w:r>
    </w:p>
    <w:p>
      <w:pPr/>
      <w:r>
        <w:rPr>
          <w:lang w:val="pt_PT" w:bidi="pt_PT"/>
        </w:rPr>
      </w:r>
      <w:r>
        <w:rPr>
          <w:lang w:val="pt_PT" w:bidi="pt_PT"/>
        </w:rPr>
        <w:t>Moisés diz ao povo uma lista de materiais. Esses materiais são:</w:t>
      </w:r>
    </w:p>
    <w:p>
      <w:pPr>
        <w:pStyle w:val="ListBullet"/>
        <w:spacing w:line="240" w:lineRule="auto"/>
        <w:ind w:left="720"/>
      </w:pPr>
      <w:r>
        <w:rPr>
          <w:lang w:val="pt_PT" w:bidi="pt_PT"/>
        </w:rPr>
      </w:r>
      <w:r>
        <w:rPr>
          <w:b/>
          <w:lang w:val="pt_PT" w:bidi="pt_PT"/>
        </w:rPr>
        <w:t>Ouro</w:t>
      </w:r>
      <w:r>
        <w:rPr>
          <w:lang w:val="pt_PT" w:bidi="pt_PT"/>
        </w:rPr>
        <w:t xml:space="preserve">, </w:t>
      </w:r>
      <w:r>
        <w:rPr>
          <w:b/>
          <w:lang w:val="pt_PT" w:bidi="pt_PT"/>
        </w:rPr>
        <w:t>prata</w:t>
      </w:r>
      <w:r>
        <w:rPr>
          <w:lang w:val="pt_PT" w:bidi="pt_PT"/>
        </w:rPr>
        <w:t xml:space="preserve">, </w:t>
      </w:r>
      <w:r>
        <w:rPr>
          <w:b/>
          <w:lang w:val="pt_PT" w:bidi="pt_PT"/>
        </w:rPr>
        <w:t>bronze</w:t>
      </w:r>
      <w:r>
        <w:rPr>
          <w:lang w:val="pt_PT" w:bidi="pt_PT"/>
        </w:rPr>
        <w:t>: esses são metais preciosos que os trabalhadores podem derreter e moldar. O bronze é uma mistura marrom de cobre e estanho.</w:t>
      </w:r>
    </w:p>
    <w:p>
      <w:pPr>
        <w:pStyle w:val="ListBullet"/>
        <w:spacing w:line="240" w:lineRule="auto"/>
        <w:ind w:left="720"/>
      </w:pPr>
      <w:r>
        <w:rPr>
          <w:lang w:val="pt_PT" w:bidi="pt_PT"/>
        </w:rPr>
      </w:r>
      <w:r>
        <w:rPr>
          <w:b/>
          <w:lang w:val="pt_PT" w:bidi="pt_PT"/>
        </w:rPr>
        <w:t>Materiais</w:t>
      </w:r>
      <w:r>
        <w:rPr>
          <w:lang w:val="pt_PT" w:bidi="pt_PT"/>
        </w:rPr>
        <w:t xml:space="preserve"> azuis, púrpuras e escarlates: esses são provavelmente fios ou cordões de lã que as pessoas tingiram, ou coloriram.</w:t>
      </w:r>
    </w:p>
    <w:p>
      <w:pPr>
        <w:pStyle w:val="ListBullet"/>
        <w:spacing w:line="240" w:lineRule="auto"/>
        <w:ind w:left="720"/>
      </w:pPr>
      <w:r>
        <w:rPr>
          <w:lang w:val="pt_PT" w:bidi="pt_PT"/>
        </w:rPr>
      </w:r>
      <w:r>
        <w:rPr>
          <w:b/>
          <w:lang w:val="pt_PT" w:bidi="pt_PT"/>
        </w:rPr>
        <w:t>Linho</w:t>
      </w:r>
      <w:r>
        <w:rPr>
          <w:lang w:val="pt_PT" w:bidi="pt_PT"/>
        </w:rPr>
        <w:t xml:space="preserve"> fino: um tecido macio que as pessoas faziam da planta de linho.</w:t>
      </w:r>
    </w:p>
    <w:p>
      <w:pPr>
        <w:pStyle w:val="ListBullet"/>
        <w:spacing w:line="240" w:lineRule="auto"/>
        <w:ind w:left="720"/>
      </w:pPr>
      <w:r>
        <w:rPr>
          <w:lang w:val="pt_PT" w:bidi="pt_PT"/>
        </w:rPr>
      </w:r>
      <w:r>
        <w:rPr>
          <w:b/>
          <w:lang w:val="pt_PT" w:bidi="pt_PT"/>
        </w:rPr>
        <w:t>Pelo de cabra</w:t>
      </w:r>
      <w:r>
        <w:rPr>
          <w:lang w:val="pt_PT" w:bidi="pt_PT"/>
        </w:rPr>
        <w:t xml:space="preserve">, </w:t>
      </w:r>
      <w:r>
        <w:rPr>
          <w:b/>
          <w:lang w:val="pt_PT" w:bidi="pt_PT"/>
        </w:rPr>
        <w:t>peles de carneiro</w:t>
      </w:r>
      <w:r>
        <w:rPr>
          <w:lang w:val="pt_PT" w:bidi="pt_PT"/>
        </w:rPr>
        <w:t xml:space="preserve"> tingidas de vermelho e a pele de um </w:t>
      </w:r>
      <w:r>
        <w:rPr>
          <w:b/>
          <w:lang w:val="pt_PT" w:bidi="pt_PT"/>
        </w:rPr>
        <w:t>animal aquático</w:t>
      </w:r>
      <w:r>
        <w:rPr>
          <w:lang w:val="pt_PT" w:bidi="pt_PT"/>
        </w:rPr>
        <w:t>: esse animal aquático pode ser um golfinho ou um peixe-boi.</w:t>
      </w:r>
    </w:p>
    <w:p>
      <w:pPr>
        <w:pStyle w:val="ListBullet"/>
        <w:spacing w:line="240" w:lineRule="auto"/>
        <w:ind w:left="720"/>
      </w:pPr>
      <w:r>
        <w:rPr>
          <w:lang w:val="pt_PT" w:bidi="pt_PT"/>
        </w:rPr>
      </w:r>
      <w:r>
        <w:rPr>
          <w:b/>
          <w:lang w:val="pt_PT" w:bidi="pt_PT"/>
        </w:rPr>
        <w:t>Madeira de acácia</w:t>
      </w:r>
      <w:r>
        <w:rPr>
          <w:lang w:val="pt_PT" w:bidi="pt_PT"/>
        </w:rPr>
        <w:t>: esta é madeira da árvore de acácia, que é uma madeira dura e resistente.</w:t>
      </w:r>
    </w:p>
    <w:p>
      <w:pPr>
        <w:pStyle w:val="ListBullet"/>
        <w:spacing w:line="240" w:lineRule="auto"/>
        <w:ind w:left="720"/>
      </w:pPr>
      <w:r>
        <w:rPr>
          <w:lang w:val="pt_PT" w:bidi="pt_PT"/>
        </w:rPr>
      </w:r>
      <w:r>
        <w:rPr>
          <w:b/>
          <w:lang w:val="pt_PT" w:bidi="pt_PT"/>
        </w:rPr>
        <w:t>Óleo</w:t>
      </w:r>
      <w:r>
        <w:rPr>
          <w:lang w:val="pt_PT" w:bidi="pt_PT"/>
        </w:rPr>
        <w:t xml:space="preserve"> para as </w:t>
      </w:r>
      <w:r>
        <w:rPr>
          <w:b/>
          <w:lang w:val="pt_PT" w:bidi="pt_PT"/>
        </w:rPr>
        <w:t>lâmpadas</w:t>
      </w:r>
      <w:r>
        <w:rPr>
          <w:lang w:val="pt_PT" w:bidi="pt_PT"/>
        </w:rPr>
        <w:t>: este é o azeite, que os sacerdotes colocam nas lâmpadas em forma de tigela no tabernáculo. Um pedaço de tecido, chamado pavio, absorvia o óleo na tigela, e então os sacerdotes acendiam o pavio.</w:t>
      </w:r>
    </w:p>
    <w:p>
      <w:pPr>
        <w:pStyle w:val="ListBullet"/>
        <w:spacing w:line="240" w:lineRule="auto"/>
        <w:ind w:left="720"/>
      </w:pPr>
      <w:r>
        <w:rPr>
          <w:lang w:val="pt_PT" w:bidi="pt_PT"/>
        </w:rPr>
      </w:r>
      <w:r>
        <w:rPr>
          <w:lang w:val="pt_PT" w:bidi="pt_PT"/>
        </w:rPr>
        <w:t xml:space="preserve">Especiarias para o </w:t>
      </w:r>
      <w:r>
        <w:rPr>
          <w:b/>
          <w:lang w:val="pt_PT" w:bidi="pt_PT"/>
        </w:rPr>
        <w:t>óleo da unção</w:t>
      </w:r>
      <w:r>
        <w:rPr>
          <w:lang w:val="pt_PT" w:bidi="pt_PT"/>
        </w:rPr>
        <w:t>: o óleo da unção é uma mistura especial de óleo e especiarias. As pessoas derramavam o óleo da unção sobre uma pessoa ou objeto para mostrar que elas eram santas, ou separadas para uma tarefa especial.</w:t>
      </w:r>
    </w:p>
    <w:p>
      <w:pPr>
        <w:pStyle w:val="ListBullet"/>
        <w:spacing w:line="240" w:lineRule="auto"/>
        <w:ind w:left="720"/>
      </w:pPr>
      <w:r>
        <w:rPr>
          <w:lang w:val="pt_PT" w:bidi="pt_PT"/>
        </w:rPr>
      </w:r>
      <w:r>
        <w:rPr>
          <w:lang w:val="pt_PT" w:bidi="pt_PT"/>
        </w:rPr>
        <w:t xml:space="preserve">Especiarias para o </w:t>
      </w:r>
      <w:r>
        <w:rPr>
          <w:b/>
          <w:lang w:val="pt_PT" w:bidi="pt_PT"/>
        </w:rPr>
        <w:t>incenso</w:t>
      </w:r>
      <w:r>
        <w:rPr>
          <w:lang w:val="pt_PT" w:bidi="pt_PT"/>
        </w:rPr>
        <w:t xml:space="preserve"> perfumado: o incenso é uma mistura de materiais naturais como especiarias e resinas, que exala um cheiro bom quando as pessoas o queimam.</w:t>
      </w:r>
    </w:p>
    <w:p>
      <w:pPr>
        <w:pStyle w:val="ListBullet"/>
        <w:spacing w:line="240" w:lineRule="auto"/>
        <w:ind w:left="720"/>
      </w:pPr>
      <w:r>
        <w:rPr>
          <w:lang w:val="pt_PT" w:bidi="pt_PT"/>
        </w:rPr>
      </w:r>
      <w:r>
        <w:rPr>
          <w:b/>
          <w:lang w:val="pt_PT" w:bidi="pt_PT"/>
        </w:rPr>
        <w:t>Ônix</w:t>
      </w:r>
      <w:r>
        <w:rPr>
          <w:lang w:val="pt_PT" w:bidi="pt_PT"/>
        </w:rPr>
        <w:t xml:space="preserve"> e outras pedras preciosas para a </w:t>
      </w:r>
      <w:r>
        <w:rPr>
          <w:b/>
          <w:lang w:val="pt_PT" w:bidi="pt_PT"/>
        </w:rPr>
        <w:t>estola sacerdotal</w:t>
      </w:r>
      <w:r>
        <w:rPr>
          <w:lang w:val="pt_PT" w:bidi="pt_PT"/>
        </w:rPr>
        <w:t xml:space="preserve"> e o </w:t>
      </w:r>
      <w:r>
        <w:rPr>
          <w:b/>
          <w:lang w:val="pt_PT" w:bidi="pt_PT"/>
        </w:rPr>
        <w:t>peitoral</w:t>
      </w:r>
      <w:r>
        <w:rPr>
          <w:lang w:val="pt_PT" w:bidi="pt_PT"/>
        </w:rPr>
        <w:t xml:space="preserve">. O ônix é uma pedra escura que apresenta umas faixas brancas. Os trabalhadores habilidosos colocavam o ônix e outras pedras preciosas na estola sacerdotal e no peitoral. Uma estola sacerdotal era uma veste semelhante a um avental que o </w:t>
      </w:r>
      <w:r>
        <w:rPr>
          <w:b/>
          <w:lang w:val="pt_PT" w:bidi="pt_PT"/>
        </w:rPr>
        <w:t>sumo sacerdote</w:t>
      </w:r>
      <w:r>
        <w:rPr>
          <w:lang w:val="pt_PT" w:bidi="pt_PT"/>
        </w:rPr>
        <w:t xml:space="preserve"> usava. O peitoral era uma espécie de bolsa especial presa à estola sacerdotal e que ficava pendurada sobre o peito do sumo sacerdote.</w:t>
      </w:r>
    </w:p>
    <w:p>
      <w:pPr/>
      <w:r>
        <w:rPr>
          <w:lang w:val="pt_PT" w:bidi="pt_PT"/>
        </w:rPr>
      </w:r>
      <w:r>
        <w:rPr>
          <w:lang w:val="pt_PT" w:bidi="pt_PT"/>
        </w:rPr>
        <w:t xml:space="preserve">Para mais informações sobre </w:t>
      </w:r>
      <w:r>
        <w:rPr>
          <w:b/>
          <w:lang w:val="pt_PT" w:bidi="pt_PT"/>
        </w:rPr>
        <w:t>bronze</w:t>
      </w:r>
      <w:r>
        <w:rPr>
          <w:lang w:val="pt_PT" w:bidi="pt_PT"/>
        </w:rPr>
        <w:t xml:space="preserve">, </w:t>
      </w:r>
      <w:r>
        <w:rPr>
          <w:b/>
          <w:lang w:val="pt_PT" w:bidi="pt_PT"/>
        </w:rPr>
        <w:t>ungir</w:t>
      </w:r>
      <w:r>
        <w:rPr>
          <w:lang w:val="pt_PT" w:bidi="pt_PT"/>
        </w:rPr>
        <w:t xml:space="preserve">, </w:t>
      </w:r>
      <w:r>
        <w:rPr>
          <w:b/>
          <w:lang w:val="pt_PT" w:bidi="pt_PT"/>
        </w:rPr>
        <w:t>lâmpadas de óleo</w:t>
      </w:r>
      <w:r>
        <w:rPr>
          <w:lang w:val="pt_PT" w:bidi="pt_PT"/>
        </w:rPr>
        <w:t xml:space="preserve"> e </w:t>
      </w:r>
      <w:r>
        <w:rPr>
          <w:b/>
          <w:lang w:val="pt_PT" w:bidi="pt_PT"/>
        </w:rPr>
        <w:t>estola sacerdotal</w:t>
      </w:r>
      <w:r>
        <w:rPr>
          <w:lang w:val="pt_PT" w:bidi="pt_PT"/>
        </w:rPr>
        <w:t>, consultem o Glossário Mestre. Usem a mesma palavra ou frase para os itens nesta lista que vocês usaram em passagens anteriores.</w:t>
      </w:r>
    </w:p>
    <w:p>
      <w:pPr/>
      <w:r>
        <w:rPr>
          <w:lang w:val="pt_PT" w:bidi="pt_PT"/>
        </w:rPr>
      </w:r>
      <w:r>
        <w:rPr>
          <w:lang w:val="pt_PT" w:bidi="pt_PT"/>
        </w:rPr>
        <w:t>Parem aqui e, em grupo, olhem para as imagens desses itens, conforme necessário. Pause este áudio aqui.</w:t>
      </w:r>
    </w:p>
    <w:p>
      <w:pPr/>
      <w:r>
        <w:rPr>
          <w:lang w:val="pt_PT" w:bidi="pt_PT"/>
        </w:rPr>
      </w:r>
      <w:r>
        <w:rPr>
          <w:lang w:val="pt_PT" w:bidi="pt_PT"/>
        </w:rPr>
        <w:t xml:space="preserve">Moisés então dá uma lista de todos os itens que os trabalhadores habilidosos precisarão fazer para o </w:t>
      </w:r>
      <w:r>
        <w:rPr>
          <w:b/>
          <w:lang w:val="pt_PT" w:bidi="pt_PT"/>
        </w:rPr>
        <w:t>tabernáculo</w:t>
      </w:r>
      <w:r>
        <w:rPr>
          <w:lang w:val="pt_PT" w:bidi="pt_PT"/>
        </w:rPr>
        <w:t xml:space="preserve">. Esta era uma grande tenda que os israelitas levavam de um lugar para outro, onde adoravam a Deus. A tenda do tabernáculo tinha um pátio ao seu redor e paredes de tecido separavam o pátio do restante do acampamento. Havia objetos especiais na tenda e no pátio que os sacerdotes usavam para servir a Deus. Para mais informações sobre </w:t>
      </w:r>
      <w:r>
        <w:rPr>
          <w:b/>
          <w:lang w:val="pt_PT" w:bidi="pt_PT"/>
        </w:rPr>
        <w:t>tabernáculo</w:t>
      </w:r>
      <w:r>
        <w:rPr>
          <w:lang w:val="pt_PT" w:bidi="pt_PT"/>
        </w:rPr>
        <w:t>, consultem o Glossário Mestre. Usem a mesma palavra ou frase para tabernáculo que vocês usaram em passagens anteriores.</w:t>
      </w:r>
    </w:p>
    <w:p>
      <w:pPr/>
      <w:r>
        <w:rPr>
          <w:lang w:val="pt_PT" w:bidi="pt_PT"/>
        </w:rPr>
      </w:r>
      <w:r>
        <w:rPr>
          <w:lang w:val="pt_PT" w:bidi="pt_PT"/>
        </w:rPr>
        <w:t>Parem aqui e, em grupo, olhem para uma imagem do pátio do tabernáculo novamente. Pause este áudio aqui.</w:t>
      </w:r>
    </w:p>
    <w:p>
      <w:pPr/>
      <w:r>
        <w:rPr>
          <w:lang w:val="pt_PT" w:bidi="pt_PT"/>
        </w:rPr>
      </w:r>
      <w:r>
        <w:rPr>
          <w:lang w:val="pt_PT" w:bidi="pt_PT"/>
        </w:rPr>
        <w:t xml:space="preserve">Os trabalhadores devem fazer a </w:t>
      </w:r>
      <w:r>
        <w:rPr>
          <w:b/>
          <w:lang w:val="pt_PT" w:bidi="pt_PT"/>
        </w:rPr>
        <w:t>arca da aliança</w:t>
      </w:r>
      <w:r>
        <w:rPr>
          <w:lang w:val="pt_PT" w:bidi="pt_PT"/>
        </w:rPr>
        <w:t xml:space="preserve">, que às vezes é chamada de </w:t>
      </w:r>
      <w:r>
        <w:rPr>
          <w:b/>
          <w:lang w:val="pt_PT" w:bidi="pt_PT"/>
        </w:rPr>
        <w:t>arca do testemunho</w:t>
      </w:r>
      <w:r>
        <w:rPr>
          <w:lang w:val="pt_PT" w:bidi="pt_PT"/>
        </w:rPr>
        <w:t xml:space="preserve">. Esta é uma arca retangular de madeira de acácia revestida de ouro, com uma tampa de ouro chamada propiciatório e varas para transporte nas laterais. Esta arca simbolizava a presença de Deus. Para mais informações sobre </w:t>
      </w:r>
      <w:r>
        <w:rPr>
          <w:b/>
          <w:lang w:val="pt_PT" w:bidi="pt_PT"/>
        </w:rPr>
        <w:t>arca da aliança</w:t>
      </w:r>
      <w:r>
        <w:rPr>
          <w:lang w:val="pt_PT" w:bidi="pt_PT"/>
        </w:rPr>
        <w:t>, consultem o Glossário Mestre. Usem a mesma palavra ou frase para arca da aliança que vocês usaram em passagens anteriores.</w:t>
      </w:r>
    </w:p>
    <w:p>
      <w:pPr/>
      <w:r>
        <w:rPr>
          <w:lang w:val="pt_PT" w:bidi="pt_PT"/>
        </w:rPr>
      </w:r>
      <w:r>
        <w:rPr>
          <w:lang w:val="pt_PT" w:bidi="pt_PT"/>
        </w:rPr>
        <w:t xml:space="preserve">Eles devem fazer o </w:t>
      </w:r>
      <w:r>
        <w:rPr>
          <w:b/>
          <w:lang w:val="pt_PT" w:bidi="pt_PT"/>
        </w:rPr>
        <w:t>altar</w:t>
      </w:r>
      <w:r>
        <w:rPr>
          <w:lang w:val="pt_PT" w:bidi="pt_PT"/>
        </w:rPr>
        <w:t xml:space="preserve"> do incenso e o altar dos holocaustos. Um altar é um lugar onde as pessoas apresentam ofertas e as queimam como uma oferta a Deus. O altar dos holocaustos é uma grande caixa de madeira revestida de bronze, onde os sacerdotes queimavam ofertas de animais e de alimentos. O altar do incenso é uma caixa de madeira menor revestida de ouro, onde os sacerdotes queimavam incenso.</w:t>
      </w:r>
    </w:p>
    <w:p>
      <w:pPr/>
      <w:r>
        <w:rPr>
          <w:lang w:val="pt_PT" w:bidi="pt_PT"/>
        </w:rPr>
      </w:r>
      <w:r>
        <w:rPr>
          <w:lang w:val="pt_PT" w:bidi="pt_PT"/>
        </w:rPr>
        <w:t xml:space="preserve">Para obterem mais informações sobre </w:t>
      </w:r>
      <w:r>
        <w:rPr>
          <w:b/>
          <w:lang w:val="pt_PT" w:bidi="pt_PT"/>
        </w:rPr>
        <w:t>altar</w:t>
      </w:r>
      <w:r>
        <w:rPr>
          <w:lang w:val="pt_PT" w:bidi="pt_PT"/>
        </w:rPr>
        <w:t>, consultem o Glossário Mestre. Usem as mesmas palavras ou frases para esses altares que vocês usaram em passagens anteriores.</w:t>
      </w:r>
    </w:p>
    <w:p>
      <w:pPr/>
      <w:r>
        <w:rPr>
          <w:lang w:val="pt_PT" w:bidi="pt_PT"/>
        </w:rPr>
      </w:r>
      <w:r>
        <w:rPr>
          <w:lang w:val="pt_PT" w:bidi="pt_PT"/>
        </w:rPr>
        <w:t xml:space="preserve">Os trabalhadores habilidosos farão a mesa para o </w:t>
      </w:r>
      <w:r>
        <w:rPr>
          <w:b/>
          <w:lang w:val="pt_PT" w:bidi="pt_PT"/>
        </w:rPr>
        <w:t>pão da proposição</w:t>
      </w:r>
      <w:r>
        <w:rPr>
          <w:lang w:val="pt_PT" w:bidi="pt_PT"/>
        </w:rPr>
        <w:t>. Os sacerdotes dedicaram esse pão a Yahweh, mas não era alimento para Yahweh. Esses doze pães provavelmente simbolizavam o povo de Israel e eram um lembrete de como Yahweh provê para os israelitas. Usem as mesmas palavras ou frase para pão da proposição que vocês usaram em passagens anteriores.</w:t>
      </w:r>
    </w:p>
    <w:p>
      <w:pPr/>
      <w:r>
        <w:rPr>
          <w:lang w:val="pt_PT" w:bidi="pt_PT"/>
        </w:rPr>
      </w:r>
      <w:r>
        <w:rPr>
          <w:lang w:val="pt_PT" w:bidi="pt_PT"/>
        </w:rPr>
        <w:t xml:space="preserve">Os trabalhadores habilidosos também devem fazer as roupas especiais para os </w:t>
      </w:r>
      <w:r>
        <w:rPr>
          <w:b/>
          <w:lang w:val="pt_PT" w:bidi="pt_PT"/>
        </w:rPr>
        <w:t>sacerdotes</w:t>
      </w:r>
      <w:r>
        <w:rPr>
          <w:lang w:val="pt_PT" w:bidi="pt_PT"/>
        </w:rPr>
        <w:t xml:space="preserve">. Os sacerdotes eram pessoas que trabalhavam no tabernáculo. Os sacerdotes eram responsáveis por oferecer </w:t>
      </w:r>
      <w:r>
        <w:rPr>
          <w:b/>
          <w:lang w:val="pt_PT" w:bidi="pt_PT"/>
        </w:rPr>
        <w:t>sacrifícios</w:t>
      </w:r>
      <w:r>
        <w:rPr>
          <w:lang w:val="pt_PT" w:bidi="pt_PT"/>
        </w:rPr>
        <w:t xml:space="preserve"> a Deus em nome do povo. Havia um sumo sacerdote que tinha tarefas especiais. Os primeiros sacerdotes eram Arão e seus </w:t>
      </w:r>
      <w:r>
        <w:rPr>
          <w:b/>
          <w:lang w:val="pt_PT" w:bidi="pt_PT"/>
        </w:rPr>
        <w:t>filhos</w:t>
      </w:r>
      <w:r>
        <w:rPr>
          <w:lang w:val="pt_PT" w:bidi="pt_PT"/>
        </w:rPr>
        <w:t xml:space="preserve">. Deus deu instruções para fazer roupas especiais para os sacerdotes usarem quando serviam a Yahweh. Para mais informações sobre </w:t>
      </w:r>
      <w:r>
        <w:rPr>
          <w:b/>
          <w:lang w:val="pt_PT" w:bidi="pt_PT"/>
        </w:rPr>
        <w:t>sacerdote</w:t>
      </w:r>
      <w:r>
        <w:rPr>
          <w:lang w:val="pt_PT" w:bidi="pt_PT"/>
        </w:rPr>
        <w:t xml:space="preserve">, consultem o Glossário Mestre. Usem a mesma palavra ou frase para "sacerdote" que vocês usaram em passagens anteriores. </w:t>
      </w:r>
    </w:p>
    <w:p>
      <w:pPr/>
      <w:r>
        <w:rPr>
          <w:lang w:val="pt_PT" w:bidi="pt_PT"/>
        </w:rPr>
      </w:r>
      <w:r>
        <w:rPr>
          <w:lang w:val="pt_PT" w:bidi="pt_PT"/>
        </w:rPr>
        <w:t>Parem aqui e, em grupo, olhem para uma imagem das roupas dos sacerdotes e do sumo sacerdote novamente.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35:20–29</w:t>
      </w:r>
      <w:r>
        <w:rPr>
          <w:lang w:val="pt_PT" w:bidi="pt_PT"/>
        </w:rPr>
      </w:r>
    </w:p>
    <w:p>
      <w:pPr>
        <w:pStyle w:val="Heading3"/>
      </w:pPr>
      <w:r>
        <w:rPr>
          <w:lang w:val="pt_PT" w:bidi="pt_PT"/>
        </w:rPr>
        <w:t>Ouvir e Sentir</w:t>
      </w:r>
    </w:p>
    <w:p>
      <w:pPr/>
      <w:r>
        <w:rPr>
          <w:lang w:val="pt_PT" w:bidi="pt_PT"/>
        </w:rPr>
      </w:r>
      <w:r>
        <w:rPr>
          <w:lang w:val="pt_PT" w:bidi="pt_PT"/>
        </w:rPr>
        <w:t>Nesta etapa, ouçam Êxodo 35.20–29 e guardem em seus corações.</w:t>
      </w:r>
    </w:p>
    <w:p>
      <w:pPr/>
      <w:r>
        <w:rPr>
          <w:lang w:val="pt_PT" w:bidi="pt_PT"/>
        </w:rPr>
      </w:r>
      <w:r>
        <w:rPr>
          <w:lang w:val="pt_PT" w:bidi="pt_PT"/>
        </w:rPr>
        <w:t>Ouçam uma versão em áudio de Êxodo 35.20–29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35.20–29 na tradução mais fácil de entender.</w:t>
      </w:r>
    </w:p>
    <w:p>
      <w:pPr/>
      <w:r>
        <w:rPr>
          <w:lang w:val="pt_PT" w:bidi="pt_PT"/>
        </w:rPr>
      </w:r>
      <w:r>
        <w:rPr>
          <w:lang w:val="pt_PT" w:bidi="pt_PT"/>
        </w:rPr>
        <w:t>Em passagens anteriores, Deus deu a Moisés uma lista de materiais e planos para o tabernáculo, que será um lugar para os israelitas adorarem Yahweh. Moisés acabou de informar aos israelitas sobre os materiais, bem como uma visão geral dos itens que os trabalhadores habilidosos precisarão para construir. Agora todos os israelitas deixam Moisés, ou a presença de Moisés, e voltam às suas casas para reunir os materiais. Na língua original, diz que todos que sentiram uma agitação ou um movimento em seus corações e espíritos trouxeram os materiais. Isso se refere a todos que estavam dispostos, entusiasmados e prontos para doar. Essa não era uma doação forçada, mas uma doação voluntária alegre.</w:t>
      </w:r>
    </w:p>
    <w:p>
      <w:pPr/>
      <w:r>
        <w:rPr>
          <w:lang w:val="pt_PT" w:bidi="pt_PT"/>
        </w:rPr>
      </w:r>
      <w:r>
        <w:rPr>
          <w:lang w:val="pt_PT" w:bidi="pt_PT"/>
        </w:rPr>
        <w:t>Parem aqui e discutam esta pergunta em grupo: contem uma história sobre um momento em que vocês eram parte de um grupo que ficou animado em começar um projeto, como construir um edifício ou fazer uma nova comida. Ouçam as maneiras pelas quais as pessoas mostraram que estavam animadas e prontas para ajudar com o projeto. Pause este áudio aqui.</w:t>
      </w:r>
    </w:p>
    <w:p>
      <w:pPr/>
      <w:r>
        <w:rPr>
          <w:lang w:val="pt_PT" w:bidi="pt_PT"/>
        </w:rPr>
      </w:r>
      <w:r>
        <w:rPr>
          <w:lang w:val="pt_PT" w:bidi="pt_PT"/>
        </w:rPr>
        <w:t>Os israelitas trouxeram esses materiais como uma oferta a Yahweh. Uma oferta é um presente que as pessoas dedicam, ou dão, a Deus. Yahweh é o nome pessoal de Deus. Essas pessoas estão trazendo um presente especial para dedicar apenas a Yahweh. Os trabalhadores habilidosos usarão os presentes para fazer o tabernáculo, que é onde estará a presença de Yahweh e onde os sacerdotes levarão o povo a adorar Yahweh.</w:t>
      </w:r>
    </w:p>
    <w:p>
      <w:pPr/>
      <w:r>
        <w:rPr>
          <w:lang w:val="pt_PT" w:bidi="pt_PT"/>
        </w:rPr>
      </w:r>
      <w:r>
        <w:rPr>
          <w:lang w:val="pt_PT" w:bidi="pt_PT"/>
        </w:rPr>
        <w:t>Os israelitas trouxeram tudo o que os trabalhadores habilidosos precisariam para fazer a tenda do encontro, que é outro nome para o tabernáculo, bem como tudo o que seria necessário para o seu serviço, isto é, tudo o que havia dentro dele que os sacerdotes usariam para adorar a Yahweh. Os israelitas também trouxeram tudo para as vestes sagradas, ou roupas, que os sacerdotes usariam quando servissem a Yahweh. O autor desta seção diz claramente que tanto homens quanto mulheres trouxeram os materiais voluntariamente, mostrando que toda a comunidade estava envolvida.</w:t>
      </w:r>
    </w:p>
    <w:p>
      <w:pPr/>
      <w:r>
        <w:rPr>
          <w:lang w:val="pt_PT" w:bidi="pt_PT"/>
        </w:rPr>
      </w:r>
      <w:r>
        <w:rPr>
          <w:lang w:val="pt_PT" w:bidi="pt_PT"/>
        </w:rPr>
        <w:t>Parem aqui e, em grupo, olhem para uma imagem do tabernáculo. Pause este áudio aqui.</w:t>
      </w:r>
    </w:p>
    <w:p>
      <w:pPr/>
      <w:r>
        <w:rPr>
          <w:lang w:val="pt_PT" w:bidi="pt_PT"/>
        </w:rPr>
      </w:r>
      <w:r>
        <w:rPr>
          <w:lang w:val="pt_PT" w:bidi="pt_PT"/>
        </w:rPr>
        <w:t>Quanto ao ouro, os israelitas trouxeram todos os tipos de joias. Isso pode ter incluído anéis, brincos, pulseiras, ornamentos de roupas e colares, a maioria dos quais provavelmente foi doada pelas mulheres. Eles apresentaram seu ouro como uma oferta especial a Yahweh. Algumas traduções dizem "como uma oferta movida". Para uma oferta movida, as pessoas levantavam e abaixavam objetos várias vezes para mostrar que esses objetos são dedicados a Yahweh. É possível que eles tenham apresentado a oferta dessa maneira, mas definitivamente deram esses presentes a Yahweh de maneira específica.</w:t>
      </w:r>
    </w:p>
    <w:p>
      <w:pPr/>
      <w:r>
        <w:rPr>
          <w:lang w:val="pt_PT" w:bidi="pt_PT"/>
        </w:rPr>
      </w:r>
      <w:r>
        <w:rPr>
          <w:lang w:val="pt_PT" w:bidi="pt_PT"/>
        </w:rPr>
        <w:t>Parem aqui e, em grupo, olhem para a imagem das joias de ouro. Pause este áudio aqui.</w:t>
      </w:r>
    </w:p>
    <w:p>
      <w:pPr/>
      <w:r>
        <w:rPr>
          <w:lang w:val="pt_PT" w:bidi="pt_PT"/>
        </w:rPr>
      </w:r>
      <w:r>
        <w:rPr>
          <w:lang w:val="pt_PT" w:bidi="pt_PT"/>
        </w:rPr>
        <w:t>Aqueles que estavam dispostos trouxeram materiais de tecido azuis, púrpura e escarlate, ou vermelho escuro. Esse provavelmente era um fio ou linha de lã. Eles trouxeram linho fino, que é um tecido feito da planta de linho. Eles trouxeram pelos de cabra para serem torcidos em fio, peles de carneiro curtidas ou preparadas e peles de um animal aquático, que podem ter sido de um golfinho ou um peixe-boi. Eles também deram prata e bronze como uma oferta especial a Yahweh. Eles trouxeram madeira da acácia para usar na construção. Esses objetos eram todos materiais úteis e valiosos para construir.</w:t>
      </w:r>
    </w:p>
    <w:p>
      <w:pPr/>
      <w:r>
        <w:rPr>
          <w:lang w:val="pt_PT" w:bidi="pt_PT"/>
        </w:rPr>
      </w:r>
      <w:r>
        <w:rPr>
          <w:lang w:val="pt_PT" w:bidi="pt_PT"/>
        </w:rPr>
        <w:t>Parem aqui e discutam esta pergunta em grupo: contem uma história sobre um momento em que vocês estavam fazendo um objeto especial, como roupas de casamento ou um presente importante. Que tipo ou qualidade de itens vocês usaram? Por que vocês usaram esses tipos de itens? Pause este áudio aqui.</w:t>
      </w:r>
    </w:p>
    <w:p>
      <w:pPr/>
      <w:r>
        <w:rPr>
          <w:lang w:val="pt_PT" w:bidi="pt_PT"/>
        </w:rPr>
      </w:r>
      <w:r>
        <w:rPr>
          <w:lang w:val="pt_PT" w:bidi="pt_PT"/>
        </w:rPr>
        <w:t>Todas as mulheres que eram habilidosas em costurar e fiar à mão prepararam os materiais. Isso poderia significar que essas mulheres prepararam os materiais antes de trazerem os objetos a Yahweh, ou que trabalharam nos materiais que as pessoas já haviam dedicado a Yahweh. Fiar significa torcer fibras para produzir fios ou linhas. Nessa cultura, as mulheres tinham a importante tarefa de fiar fios e linhas. As mulheres habilidosas prepararam os fios azuis, roxos e escarlate, e o bom linho. Elas torceram os pelos de cabra para transformá-los em fios. É provável que as mulheres também tenham tingido o tecido.</w:t>
      </w:r>
    </w:p>
    <w:p>
      <w:pPr/>
      <w:r>
        <w:rPr>
          <w:lang w:val="pt_PT" w:bidi="pt_PT"/>
        </w:rPr>
      </w:r>
      <w:r>
        <w:rPr>
          <w:lang w:val="pt_PT" w:bidi="pt_PT"/>
        </w:rPr>
        <w:t>Parem aqui e discutam esta pergunta em grupo: em sua cultura, como as pessoas preparam, ou fabricam, tecidos para fazer itens como roupas, cobertores ou cortinas? Que tipos, ou grupos, de pessoas são responsáveis por esse trabalho? Pause este áudio aqui.</w:t>
      </w:r>
    </w:p>
    <w:p>
      <w:pPr/>
      <w:r>
        <w:rPr>
          <w:lang w:val="pt_PT" w:bidi="pt_PT"/>
        </w:rPr>
      </w:r>
      <w:r>
        <w:rPr>
          <w:lang w:val="pt_PT" w:bidi="pt_PT"/>
        </w:rPr>
        <w:t>Moisés havia escolhido certos homens para serem líderes, para ajudar a atuar como juízes quando as pessoas tinham desacordos ou problemas. Esses líderes trouxeram ônix e outras pedras preciosas para a estola sacerdotal e o peitoral. O ônix é uma pedra escura que apresenta umas faixas brancas. Uma estola sacerdotal era uma vestimenta semelhante a um avental que o sumo sacerdote usava. O peitoral era uma espécie de bolsa especial presa à estola sacerdotal e que ficava pendurada sobre o peito do sumo sacerdote.</w:t>
      </w:r>
    </w:p>
    <w:p>
      <w:pPr/>
      <w:r>
        <w:rPr>
          <w:lang w:val="pt_PT" w:bidi="pt_PT"/>
        </w:rPr>
      </w:r>
      <w:r>
        <w:rPr>
          <w:lang w:val="pt_PT" w:bidi="pt_PT"/>
        </w:rPr>
        <w:t>Parem aqui e, em grupo, olhem para uma imagem das roupas do sumo sacerdote. Pause este áudio aqui.</w:t>
      </w:r>
    </w:p>
    <w:p>
      <w:pPr/>
      <w:r>
        <w:rPr>
          <w:lang w:val="pt_PT" w:bidi="pt_PT"/>
        </w:rPr>
      </w:r>
      <w:r>
        <w:rPr>
          <w:lang w:val="pt_PT" w:bidi="pt_PT"/>
        </w:rPr>
        <w:t>Os líderes também trouxeram o azeite que os sacerdotes usarão como combustível para as lâmpadas, bem como especiarias. Os trabalhadores habilidosos misturarão o azeite com as especiarias para fazer o óleo da unção. As pessoas esfregavam ou untavam esse óleo especial em coisas ou pessoas para mostrar que foram separadas para uma tarefa especial. Os trabalhadores também usarão as especiarias para fazer o incenso especial de bom cheiro, que os sacerdotes queimarão diante de Yahweh como um bom cheiro.</w:t>
      </w:r>
    </w:p>
    <w:p>
      <w:pPr/>
      <w:r>
        <w:rPr>
          <w:lang w:val="pt_PT" w:bidi="pt_PT"/>
        </w:rPr>
      </w:r>
      <w:r>
        <w:rPr>
          <w:lang w:val="pt_PT" w:bidi="pt_PT"/>
        </w:rPr>
        <w:t>Esta passagem termina dizendo novamente que todas as pessoas que estavam dispostas trouxeram ofertas a Yahweh. Moisés havia dito ao povo o que Yahweh queria que eles fizessem, e muitos deles, tanto homens quanto mulheres, trouxeram seus presentes. Algumas traduções dizem que os presentes eram uma oferta voluntária. Esta é uma oferta que as pessoas trouxeram voluntariamente, não porque Deus a exigiu ou ordenou.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35.20–29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uma cena.</w:t>
      </w:r>
    </w:p>
    <w:p>
      <w:pPr/>
      <w:r>
        <w:rPr>
          <w:lang w:val="pt_PT" w:bidi="pt_PT"/>
        </w:rPr>
      </w:r>
      <w:r>
        <w:rPr>
          <w:b/>
          <w:lang w:val="pt_PT" w:bidi="pt_PT"/>
        </w:rPr>
        <w:t>Nesta cena:</w:t>
      </w:r>
      <w:r>
        <w:rPr>
          <w:lang w:val="pt_PT" w:bidi="pt_PT"/>
        </w:rPr>
        <w:t xml:space="preserve"> o povo de Israel traz materiais para o tabernáculo como uma oferta a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homens e mulheres de Israel</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As mulheres habilidosas em fiar e costurar</w:t>
      </w:r>
    </w:p>
    <w:p>
      <w:pPr>
        <w:pStyle w:val="ListBullet"/>
        <w:spacing w:line="240" w:lineRule="auto"/>
        <w:ind w:left="720"/>
      </w:pPr>
      <w:r>
        <w:rPr>
          <w:lang w:val="pt_PT" w:bidi="pt_PT"/>
        </w:rPr>
      </w:r>
      <w:r>
        <w:rPr>
          <w:lang w:val="pt_PT" w:bidi="pt_PT"/>
        </w:rPr>
        <w:t>Os líderes de Israel</w:t>
      </w:r>
    </w:p>
    <w:p>
      <w:pPr/>
      <w:r>
        <w:rPr>
          <w:lang w:val="pt_PT" w:bidi="pt_PT"/>
        </w:rPr>
      </w:r>
      <w:r>
        <w:rPr>
          <w:lang w:val="pt_PT" w:bidi="pt_PT"/>
        </w:rPr>
        <w:t>Em grupo, prestem atenção às partes do cenário da passagem:</w:t>
      </w:r>
    </w:p>
    <w:p>
      <w:pPr/>
      <w:r>
        <w:rPr>
          <w:lang w:val="pt_PT" w:bidi="pt_PT"/>
        </w:rPr>
      </w:r>
      <w:r>
        <w:rPr>
          <w:lang w:val="pt_PT" w:bidi="pt_PT"/>
        </w:rPr>
        <w:t>Na passagem anterior, todo o povo de Israel havia se reunido para ouvir Moisés falar. Moisés lhes deu a lista de materiais que os trabalhadores habilidosos precisarão para construir o tabernáculo. Ele também lhes deu uma visão geral de todas as partes do tabernáculo. Agora, todas as pessoas que estão dispostas deixam Moisés, voltam às suas tendas e encontram os materiais que Moisés listou. Eles dão esses materiais como uma oferta a Yahweh.</w:t>
      </w:r>
    </w:p>
    <w:p>
      <w:pPr/>
      <w:r>
        <w:rPr>
          <w:lang w:val="pt_PT" w:bidi="pt_PT"/>
        </w:rPr>
      </w:r>
      <w:r>
        <w:rPr>
          <w:lang w:val="pt_PT" w:bidi="pt_PT"/>
        </w:rPr>
        <w:t>Parem aqui e discutam esta pergunta em grupo: conversem sobre uma vez em que as pessoas fizeram um lugar que seria dedicado a uma pessoa, como um lugar de reunião. Como as pessoas mostraram que esse era um projeto especial? Como eles reuniram os materiais para construir este lugar? Como as pessoas ajudaram com o projeto? Pause este áudio aqui.</w:t>
      </w:r>
    </w:p>
    <w:p>
      <w:pPr/>
      <w:r>
        <w:rPr>
          <w:lang w:val="pt_PT" w:bidi="pt_PT"/>
        </w:rPr>
      </w:r>
      <w:r>
        <w:rPr>
          <w:lang w:val="pt_PT" w:bidi="pt_PT"/>
        </w:rPr>
        <w:t>A passagem repete várias vezes que todos os que sentiram uma agitação ou movimento em seus corações e espíritos trouxeram os materiais. Isso significa que todos que estavam dispostos, entusiasmados e prontos para doar. Yahweh não estava forçando o povo a dar nem tomando cruelmente mais do que deveria. Ele pediu materiais apenas de pessoas que queriam doar. As pessoas estavam animadas e honradas por fazerem parte desse projeto. Esta passagem também repete que tanto homens quanto mulheres deram esses materiais como presentes, também chamados de ofertas, mostrando que todos estavam envolvidos.</w:t>
      </w:r>
    </w:p>
    <w:p>
      <w:pPr/>
      <w:r>
        <w:rPr>
          <w:lang w:val="pt_PT" w:bidi="pt_PT"/>
        </w:rPr>
      </w:r>
      <w:r>
        <w:rPr>
          <w:lang w:val="pt_PT" w:bidi="pt_PT"/>
        </w:rPr>
        <w:t>Os israelitas trouxeram suas ofertas a Yahweh, ou à presença de Yahweh. A presença de Yahweh estava na tenda do encontro, que era uma tenda menor onde Yahweh falava com Moisés. Então o povo provavelmente trouxe suas ofertas e as apresentou na tenda do encontro, para mostrar que eles estavam dando essas ofertas apenas a Yahweh. Os trabalhadores habilidosos usarão esses materiais para fazer o tabernáculo em substituição à tenda do encontro, por isso o tabernáculo às vezes é chamado de tenda do encontro. A presença de Yahweh estará então no tabernáculo.</w:t>
      </w:r>
    </w:p>
    <w:p>
      <w:pPr/>
      <w:r>
        <w:rPr>
          <w:lang w:val="pt_PT" w:bidi="pt_PT"/>
        </w:rPr>
      </w:r>
      <w:r>
        <w:rPr>
          <w:lang w:val="pt_PT" w:bidi="pt_PT"/>
        </w:rPr>
        <w:t>Parem aqui e discutam esta pergunta em grupo: conversem sobre quando as pessoas dão impostos a seu governante, ou dão presentes a uma organização que ajuda as pessoas. Muitas vezes, o governante ou a organização não está perto do povo. Como as pessoas mostram que estão dando, ou dedicando, esses itens à pessoa ou grupo? Para que tipo de lugar eles vão, ou enviam esses itens? Pause este áudio aqui.</w:t>
      </w:r>
    </w:p>
    <w:p>
      <w:pPr/>
      <w:r>
        <w:rPr>
          <w:lang w:val="pt_PT" w:bidi="pt_PT"/>
        </w:rPr>
      </w:r>
      <w:r>
        <w:rPr>
          <w:lang w:val="pt_PT" w:bidi="pt_PT"/>
        </w:rPr>
        <w:t>Todos os que tinham os itens da lista para o tabernáculo trouxeram os itens voluntariamente. Os israelitas trouxeram joias de ouro, prata e bronze. O povo ofereceu o ouro como uma oferta movida, o que significa que eles podem ter levantado e abaixado o ouro também para mostrar que o ouro era dedicado a Yahweh. Eles trouxeram materiais ou fios de cor azul, púrpura e escarlate, linho fino, pelos de cabrito, peles curtidas de carneiros e de animais marinhos, e madeira de acácia.</w:t>
      </w:r>
    </w:p>
    <w:p>
      <w:pPr/>
      <w:r>
        <w:rPr>
          <w:lang w:val="pt_PT" w:bidi="pt_PT"/>
        </w:rPr>
      </w:r>
      <w:r>
        <w:rPr>
          <w:lang w:val="pt_PT" w:bidi="pt_PT"/>
        </w:rPr>
        <w:t>Enquanto Moisés lista as coisas que o povo trouxe, ele interrompe a lista para explicar que todas as mulheres que eram habilidosas em costurar e fiar prepararam os materiais coloridos, linho e pelos de cabra. Isso pode significar que, antes de trazerem os itens, as mulheres os prepararam. Ou isso pode significar que, uma vez que todo o povo dedicou os itens a Yahweh, as mulheres prepararam os itens para construir o tabernáculo. De qualquer forma, as mulheres habilidosas ajudaram a preparar os materiais, como na fiação, que consiste em torcer as fibras entre os dedos para fazer fios, além de cortar e costurar o tecido.</w:t>
      </w:r>
    </w:p>
    <w:p>
      <w:pPr/>
      <w:r>
        <w:rPr>
          <w:lang w:val="pt_PT" w:bidi="pt_PT"/>
        </w:rPr>
      </w:r>
      <w:r>
        <w:rPr>
          <w:lang w:val="pt_PT" w:bidi="pt_PT"/>
        </w:rPr>
        <w:t>Os líderes do povo trouxeram pedras ônix e pedras preciosas. Eles também trouxeram especiarias e azeite. A seção termina repetindo novamente que todos os homens e mulheres israelitas que estavam dispostos trouxeram os materiais como uma oferta especial, que às vezes é chamada de oferta voluntária, para todo o trabalho que Yahweh havia ordenado a Moisés.</w:t>
      </w:r>
    </w:p>
    <w:p>
      <w:pPr/>
      <w:r>
        <w:rPr>
          <w:lang w:val="pt_PT" w:bidi="pt_PT"/>
        </w:rPr>
      </w:r>
      <w:r>
        <w:rPr>
          <w:lang w:val="pt_PT" w:bidi="pt_PT"/>
        </w:rPr>
        <w:t>Parem aqui e discutam esta pergunta em grupo: Moisés repete que o povo estava disposto a enfatizar que os israelitas queriam muito trazer essas ofertas. Contem uma história sobre uma vez em que alguém teve uma forte emoção em um evento importante. Ouçam as maneiras pelas quais o narrador mostra que certas informações são muito importantes. Ouçam também quando eles mencionam as emoções que a pessoa tem.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35.20–29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homens e mulheres de Israel</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Deus, cujo nome pessoal é Yahweh</w:t>
      </w:r>
    </w:p>
    <w:p>
      <w:pPr>
        <w:pStyle w:val="ListBullet"/>
        <w:spacing w:line="240" w:lineRule="auto"/>
        <w:ind w:left="720"/>
      </w:pPr>
      <w:r>
        <w:rPr>
          <w:lang w:val="pt_PT" w:bidi="pt_PT"/>
        </w:rPr>
      </w:r>
      <w:r>
        <w:rPr>
          <w:lang w:val="pt_PT" w:bidi="pt_PT"/>
        </w:rPr>
        <w:t>As mulheres habilidosas em fiar e costurar</w:t>
      </w:r>
    </w:p>
    <w:p>
      <w:pPr>
        <w:pStyle w:val="ListBullet"/>
        <w:spacing w:line="240" w:lineRule="auto"/>
        <w:ind w:left="720"/>
      </w:pPr>
      <w:r>
        <w:rPr>
          <w:lang w:val="pt_PT" w:bidi="pt_PT"/>
        </w:rPr>
      </w:r>
      <w:r>
        <w:rPr>
          <w:lang w:val="pt_PT" w:bidi="pt_PT"/>
        </w:rPr>
        <w:t>Os líderes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que Moisés terminou de dar instruções para o tabernáculo, todos os israelitas saíram e foram para suas tendas. Todos os que estavam dispostos e entusiasmados trouxeram materiais para o tabernáculo como oferta a Yahweh. Tanto homens quanto mulheres trouxeram todos os materiais para construir o tabernáculo e para tudo o que os sacerdotes usariam na adoração. Trouxeram todos os tipos de joias de ouro: enfeites para roupas, colares, anéis e pulseiras. Todos apresentaram seu ouro como uma oferta a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homens e mulheres israelitas: "O que vocês estão sentindo ou pensando?" A pessoa pode responder coisas como: "Quero honrar Yahweh, então trarei os bons materiais que tenho", ou "Sinto-me honrado que, em vez de nos dar ordens, Yahweh nos pediu para ajudarmos com esse projeto!" ou "Sinto-me tranquilo, pois Yahweh é tão bondoso que só pede àqueles que estão dispostos e querem dar".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Todos que tinham essas coisas as trouxeram: tecidos de cor azul, púrpura e vermelho escuro; linho fino, pelos de cabra, peles de carneiro tingidas de vermelho e outras peles de animais aquáticos. As pessoas trouxeram sua prata e seu bronze e os entregaram como oferta a Yahweh. Também trouxeram madeira da acácia.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tão feliz que as pessoas estejam entusiasmadas para fazer o que Yahweh disse", ou "Estou animado em ver as pessoas começarem a trabalhar nesse projeto importante!"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Todas as mulheres habilidosas fiaram com as próprias mãos e prepararam os materiais de tecido de cor azul, púrpura e vermelho escuro. Toda mulher habilidosa que estava disposta fiou os pelos de cabra.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as mulheres habilidosas: "O que você está sentindo ou pensando?" A pessoa pode responder coisas como: "Estou animada para ajudar com esse projeto!" ou "Sinto-me honrada em trabalhar em algo tão importante", ou "Trabalharei com o máximo de cuidado possível, pois isso é para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líderes de Israel trouxeram ônix e outras pedras preciosas para a estola sacerdotal e o peitoral. Os líderes também trouxeram especiarias e azeite para as lâmpadas, o óleo da unção e o incenso aromático.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líderes de Israel: "O que você está sentindo ou pensando?" A pessoa pode responder coisas como: "Quero dar as melhores coisas que tenho para esse projeto importante", ou "Como líder, é bom que eu siga as instruções de Yahweh", ou "Yahweh nos deu tanto, por isso quero mostrar o quanto sou grato, dando a Yahweh uma oferta".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havia dito às pessoas o que Yahweh queria que fizessem, então todos os homens e as mulheres israelitas que estavam dispostos trouxeram ofertas voluntárias a Yahweh.</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"É bom ver os israelitas seguindo as boas instruções que lhes dei", ou "Estou feliz de ver as pessoas todas trabalhando juntas para fazer algo bom, em vez do ídolo ruim que construíram anteriormente", ou "Estou satisfeito com a disposição das pessoas em ajudar".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35.20–29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Todos os que estavam </w:t>
      </w:r>
      <w:r>
        <w:rPr>
          <w:b/>
          <w:lang w:val="pt_PT" w:bidi="pt_PT"/>
        </w:rPr>
        <w:t>dispostos</w:t>
      </w:r>
      <w:r>
        <w:rPr>
          <w:lang w:val="pt_PT" w:bidi="pt_PT"/>
        </w:rPr>
        <w:t xml:space="preserve"> trouxeram materiais como uma oferta. Disposto pode significar animado e pronto.</w:t>
      </w:r>
    </w:p>
    <w:p>
      <w:pPr/>
      <w:r>
        <w:rPr>
          <w:lang w:val="pt_PT" w:bidi="pt_PT"/>
        </w:rPr>
      </w:r>
      <w:r>
        <w:rPr>
          <w:lang w:val="pt_PT" w:bidi="pt_PT"/>
        </w:rPr>
        <w:t xml:space="preserve">O povo trouxe esses materiais como uma </w:t>
      </w:r>
      <w:r>
        <w:rPr>
          <w:b/>
          <w:lang w:val="pt_PT" w:bidi="pt_PT"/>
        </w:rPr>
        <w:t>oferta</w:t>
      </w:r>
      <w:r>
        <w:rPr>
          <w:lang w:val="pt_PT" w:bidi="pt_PT"/>
        </w:rPr>
        <w:t xml:space="preserve"> a Yahweh. Uma oferta é um presente dedicado a </w:t>
      </w:r>
      <w:r>
        <w:rPr>
          <w:b/>
          <w:lang w:val="pt_PT" w:bidi="pt_PT"/>
        </w:rPr>
        <w:t>Deus</w:t>
      </w:r>
      <w:r>
        <w:rPr>
          <w:lang w:val="pt_PT" w:bidi="pt_PT"/>
        </w:rPr>
        <w:t xml:space="preserve">. As pessoas podem fazer ofertas por muitas razões, inclusive para dar graças. Os trabalhadores usarão esta oferta para construir o tabernáculo como Deus instruiu. Para mais informações sobre </w:t>
      </w:r>
      <w:r>
        <w:rPr>
          <w:b/>
          <w:lang w:val="pt_PT" w:bidi="pt_PT"/>
        </w:rPr>
        <w:t>oferta</w:t>
      </w:r>
      <w:r>
        <w:rPr>
          <w:lang w:val="pt_PT" w:bidi="pt_PT"/>
        </w:rPr>
        <w:t>, consulte o Glossário Mestre. Usem a mesma palavra ou frase para oferta que vocês usaram em passagens anteriores.</w:t>
      </w:r>
    </w:p>
    <w:p>
      <w:pPr/>
      <w:r>
        <w:rPr>
          <w:lang w:val="pt_PT" w:bidi="pt_PT"/>
        </w:rPr>
      </w:r>
      <w:r>
        <w:rPr>
          <w:lang w:val="pt_PT" w:bidi="pt_PT"/>
        </w:rPr>
        <w:t xml:space="preserve">Algumas traduções dizem que o povo trouxe o ouro como uma </w:t>
      </w:r>
      <w:r>
        <w:rPr>
          <w:b/>
          <w:lang w:val="pt_PT" w:bidi="pt_PT"/>
        </w:rPr>
        <w:t>oferta movida</w:t>
      </w:r>
      <w:r>
        <w:rPr>
          <w:lang w:val="pt_PT" w:bidi="pt_PT"/>
        </w:rPr>
        <w:t>. Para uma oferta movida, as pessoas levantavam e abaixavam sua oferta na frente do lugar que simbolizava a presença de Yahweh, para mostrar que estavam dedicando a oferta a Yahweh. Usem a mesma palavra ou frase para oferta movida que vocês usaram em passagens anteriores.</w:t>
      </w:r>
    </w:p>
    <w:p>
      <w:pPr/>
      <w:r>
        <w:rPr>
          <w:lang w:val="pt_PT" w:bidi="pt_PT"/>
        </w:rPr>
      </w:r>
      <w:r>
        <w:rPr>
          <w:lang w:val="pt_PT" w:bidi="pt_PT"/>
        </w:rPr>
        <w:t xml:space="preserve">Esta seção usa especificamente o nome único de Deus, Yahweh, várias vezes. Yahweh é o nome próprio de Deus. Yahweh é um nome único — nenhuma outra religião na terra ao redor de </w:t>
      </w:r>
      <w:r>
        <w:rPr>
          <w:b/>
          <w:lang w:val="pt_PT" w:bidi="pt_PT"/>
        </w:rPr>
        <w:t>Israel</w:t>
      </w:r>
      <w:r>
        <w:rPr>
          <w:lang w:val="pt_PT" w:bidi="pt_PT"/>
        </w:rPr>
        <w:t xml:space="preserve"> usou um nome como esse para o seu deus. Várias vezes, a passagem esclarece que o povo entrega suas ofertas de materiais a Yahweh. Embora o povo possa dar os materiais aos trabalhadores habilidosos, os materiais eram para Yahweh, para construir seu tabernáculo santo. Yahweh foi quem disse a Moisés o que o povo deveria trazer para este projeto, portanto ele merece a honra de ser reconhecido como o projetista. Para mais informações sobre </w:t>
      </w:r>
      <w:r>
        <w:rPr>
          <w:b/>
          <w:lang w:val="pt_PT" w:bidi="pt_PT"/>
        </w:rPr>
        <w:t>Yahweh</w:t>
      </w:r>
      <w:r>
        <w:rPr>
          <w:lang w:val="pt_PT" w:bidi="pt_PT"/>
        </w:rPr>
        <w:t>, consulte o Glossário Mestre. Usem a mesma palavra ou frase para Yahweh que vocês usaram em passagens anteriores.</w:t>
      </w:r>
    </w:p>
    <w:p>
      <w:pPr/>
      <w:r>
        <w:rPr>
          <w:lang w:val="pt_PT" w:bidi="pt_PT"/>
        </w:rPr>
      </w:r>
      <w:r>
        <w:rPr>
          <w:lang w:val="pt_PT" w:bidi="pt_PT"/>
        </w:rPr>
        <w:t xml:space="preserve">Esses materiais eram para o </w:t>
      </w:r>
      <w:r>
        <w:rPr>
          <w:b/>
          <w:lang w:val="pt_PT" w:bidi="pt_PT"/>
        </w:rPr>
        <w:t>tabernáculo</w:t>
      </w:r>
      <w:r>
        <w:rPr>
          <w:lang w:val="pt_PT" w:bidi="pt_PT"/>
        </w:rPr>
        <w:t xml:space="preserve">, que às vezes é chamado de tenda do encontro. A tenda original do encontro era uma tenda menor onde Yahweh falava com Moisés. Yahweh deu instruções a Moisés para construir uma tenda maior, onde o povo traria ofertas a Yahweh e os </w:t>
      </w:r>
      <w:r>
        <w:rPr>
          <w:b/>
          <w:lang w:val="pt_PT" w:bidi="pt_PT"/>
        </w:rPr>
        <w:t>sacerdotes</w:t>
      </w:r>
      <w:r>
        <w:rPr>
          <w:lang w:val="pt_PT" w:bidi="pt_PT"/>
        </w:rPr>
        <w:t xml:space="preserve"> serviriam a Yahweh. Esta nova tenda será o tabernáculo, embora alguns ainda a chamassem de tenda do encontro. Para mais informações sobre </w:t>
      </w:r>
      <w:r>
        <w:rPr>
          <w:b/>
          <w:lang w:val="pt_PT" w:bidi="pt_PT"/>
        </w:rPr>
        <w:t>tabernáculo</w:t>
      </w:r>
      <w:r>
        <w:rPr>
          <w:lang w:val="pt_PT" w:bidi="pt_PT"/>
        </w:rPr>
        <w:t>, consultem o Glossário Mestre. Usem a mesma palavra ou frase para tabernáculo que vocês usaram em passagens anteriores.</w:t>
      </w:r>
    </w:p>
    <w:p>
      <w:pPr/>
      <w:r>
        <w:rPr>
          <w:lang w:val="pt_PT" w:bidi="pt_PT"/>
        </w:rPr>
      </w:r>
      <w:r>
        <w:rPr>
          <w:lang w:val="pt_PT" w:bidi="pt_PT"/>
        </w:rPr>
        <w:t>Parem aqui e, em grupo, olhem para uma imagem do tabernáculo novamente, conforme necessário. Pause este áudio aqui.</w:t>
      </w:r>
    </w:p>
    <w:p>
      <w:pPr/>
      <w:r>
        <w:rPr>
          <w:lang w:val="pt_PT" w:bidi="pt_PT"/>
        </w:rPr>
      </w:r>
      <w:r>
        <w:rPr>
          <w:lang w:val="pt_PT" w:bidi="pt_PT"/>
        </w:rPr>
        <w:t xml:space="preserve">Os </w:t>
      </w:r>
      <w:r>
        <w:rPr>
          <w:b/>
          <w:lang w:val="pt_PT" w:bidi="pt_PT"/>
        </w:rPr>
        <w:t>israelitas</w:t>
      </w:r>
      <w:r>
        <w:rPr>
          <w:lang w:val="pt_PT" w:bidi="pt_PT"/>
        </w:rPr>
        <w:t xml:space="preserve"> também trouxeram materiais para as vestes sagradas, ou </w:t>
      </w:r>
      <w:r>
        <w:rPr>
          <w:b/>
          <w:lang w:val="pt_PT" w:bidi="pt_PT"/>
        </w:rPr>
        <w:t>santas</w:t>
      </w:r>
      <w:r>
        <w:rPr>
          <w:lang w:val="pt_PT" w:bidi="pt_PT"/>
        </w:rPr>
        <w:t xml:space="preserve">. "Vestes" é outra palavra para roupas. Santo significa separado para o propósito especial de Deus. Os sacerdotes usavam essas roupas especiais quando estavam servindo a Deus. Para mais informações sobre </w:t>
      </w:r>
      <w:r>
        <w:rPr>
          <w:b/>
          <w:lang w:val="pt_PT" w:bidi="pt_PT"/>
        </w:rPr>
        <w:t>santo</w:t>
      </w:r>
      <w:r>
        <w:rPr>
          <w:lang w:val="pt_PT" w:bidi="pt_PT"/>
        </w:rPr>
        <w:t xml:space="preserve">, consulte o Glossário Mestre. Use a mesma palavra ou frase para santo que você usou em passagens anteriores. </w:t>
      </w:r>
    </w:p>
    <w:p>
      <w:pPr/>
      <w:r>
        <w:rPr>
          <w:lang w:val="pt_PT" w:bidi="pt_PT"/>
        </w:rPr>
      </w:r>
      <w:r>
        <w:rPr>
          <w:lang w:val="pt_PT" w:bidi="pt_PT"/>
        </w:rPr>
        <w:t xml:space="preserve">O povo trouxe todos os materiais que Moisés listou na última seção. Eles trouxeram </w:t>
      </w:r>
      <w:r>
        <w:rPr>
          <w:b/>
          <w:lang w:val="pt_PT" w:bidi="pt_PT"/>
        </w:rPr>
        <w:t>joias de ouro</w:t>
      </w:r>
      <w:r>
        <w:rPr>
          <w:lang w:val="pt_PT" w:bidi="pt_PT"/>
        </w:rPr>
        <w:t xml:space="preserve">, </w:t>
      </w:r>
      <w:r>
        <w:rPr>
          <w:b/>
          <w:lang w:val="pt_PT" w:bidi="pt_PT"/>
        </w:rPr>
        <w:t>prata</w:t>
      </w:r>
      <w:r>
        <w:rPr>
          <w:lang w:val="pt_PT" w:bidi="pt_PT"/>
        </w:rPr>
        <w:t xml:space="preserve">, </w:t>
      </w:r>
      <w:r>
        <w:rPr>
          <w:b/>
          <w:lang w:val="pt_PT" w:bidi="pt_PT"/>
        </w:rPr>
        <w:t>bronze</w:t>
      </w:r>
      <w:r>
        <w:rPr>
          <w:lang w:val="pt_PT" w:bidi="pt_PT"/>
        </w:rPr>
        <w:t xml:space="preserve">, que é uma mistura marrom de cobre e estanho; </w:t>
      </w:r>
      <w:r>
        <w:rPr>
          <w:b/>
          <w:lang w:val="pt_PT" w:bidi="pt_PT"/>
        </w:rPr>
        <w:t>materiais</w:t>
      </w:r>
      <w:r>
        <w:rPr>
          <w:lang w:val="pt_PT" w:bidi="pt_PT"/>
        </w:rPr>
        <w:t xml:space="preserve"> de tecido azul, púrpura e escarlate, que provavelmente eram fios ou cordões de lã; </w:t>
      </w:r>
      <w:r>
        <w:rPr>
          <w:b/>
          <w:lang w:val="pt_PT" w:bidi="pt_PT"/>
        </w:rPr>
        <w:t>linho</w:t>
      </w:r>
      <w:r>
        <w:rPr>
          <w:lang w:val="pt_PT" w:bidi="pt_PT"/>
        </w:rPr>
        <w:t xml:space="preserve"> fino, que é um tecido macio; </w:t>
      </w:r>
      <w:r>
        <w:rPr>
          <w:b/>
          <w:lang w:val="pt_PT" w:bidi="pt_PT"/>
        </w:rPr>
        <w:t>pelos de cabra</w:t>
      </w:r>
      <w:r>
        <w:rPr>
          <w:lang w:val="pt_PT" w:bidi="pt_PT"/>
        </w:rPr>
        <w:t xml:space="preserve">, </w:t>
      </w:r>
      <w:r>
        <w:rPr>
          <w:b/>
          <w:lang w:val="pt_PT" w:bidi="pt_PT"/>
        </w:rPr>
        <w:t>peles de carneiro</w:t>
      </w:r>
      <w:r>
        <w:rPr>
          <w:lang w:val="pt_PT" w:bidi="pt_PT"/>
        </w:rPr>
        <w:t xml:space="preserve"> tingidas de vermelho e a pele de um </w:t>
      </w:r>
      <w:r>
        <w:rPr>
          <w:b/>
          <w:lang w:val="pt_PT" w:bidi="pt_PT"/>
        </w:rPr>
        <w:t>animal aquático</w:t>
      </w:r>
      <w:r>
        <w:rPr>
          <w:lang w:val="pt_PT" w:bidi="pt_PT"/>
        </w:rPr>
        <w:t>. Esse animal aquático pode ser um golfinho ou um peixe-boi.</w:t>
      </w:r>
    </w:p>
    <w:p>
      <w:pPr/>
      <w:r>
        <w:rPr>
          <w:lang w:val="pt_PT" w:bidi="pt_PT"/>
        </w:rPr>
      </w:r>
      <w:r>
        <w:rPr>
          <w:lang w:val="pt_PT" w:bidi="pt_PT"/>
        </w:rPr>
        <w:t xml:space="preserve">Os israelitas trouxeram madeira da </w:t>
      </w:r>
      <w:r>
        <w:rPr>
          <w:b/>
          <w:lang w:val="pt_PT" w:bidi="pt_PT"/>
        </w:rPr>
        <w:t>acácia</w:t>
      </w:r>
      <w:r>
        <w:rPr>
          <w:lang w:val="pt_PT" w:bidi="pt_PT"/>
        </w:rPr>
        <w:t xml:space="preserve">, que é dura e resistente. Para mais informações sobre </w:t>
      </w:r>
      <w:r>
        <w:rPr>
          <w:b/>
          <w:lang w:val="pt_PT" w:bidi="pt_PT"/>
        </w:rPr>
        <w:t>bronze</w:t>
      </w:r>
      <w:r>
        <w:rPr>
          <w:lang w:val="pt_PT" w:bidi="pt_PT"/>
        </w:rPr>
        <w:t>, consultem o Glossário Mestre. Usem a mesma palavra ou frase para os itens nesta lista que vocês usaram em passagens anteriores.</w:t>
      </w:r>
    </w:p>
    <w:p>
      <w:pPr/>
      <w:r>
        <w:rPr>
          <w:lang w:val="pt_PT" w:bidi="pt_PT"/>
        </w:rPr>
      </w:r>
      <w:r>
        <w:rPr>
          <w:lang w:val="pt_PT" w:bidi="pt_PT"/>
        </w:rPr>
        <w:t xml:space="preserve">As mulheres que tinham habilidade para </w:t>
      </w:r>
      <w:r>
        <w:rPr>
          <w:b/>
          <w:lang w:val="pt_PT" w:bidi="pt_PT"/>
        </w:rPr>
        <w:t>fiar</w:t>
      </w:r>
      <w:r>
        <w:rPr>
          <w:lang w:val="pt_PT" w:bidi="pt_PT"/>
        </w:rPr>
        <w:t xml:space="preserve"> prepararam todos os tecidos. Fiar significa torcer fibras para fazer fios ou linha.</w:t>
      </w:r>
    </w:p>
    <w:p>
      <w:pPr/>
      <w:r>
        <w:rPr>
          <w:lang w:val="pt_PT" w:bidi="pt_PT"/>
        </w:rPr>
      </w:r>
      <w:r>
        <w:rPr>
          <w:lang w:val="pt_PT" w:bidi="pt_PT"/>
        </w:rPr>
        <w:t xml:space="preserve">Os líderes de Israel trouxeram </w:t>
      </w:r>
      <w:r>
        <w:rPr>
          <w:b/>
          <w:lang w:val="pt_PT" w:bidi="pt_PT"/>
        </w:rPr>
        <w:t>ônix</w:t>
      </w:r>
      <w:r>
        <w:rPr>
          <w:lang w:val="pt_PT" w:bidi="pt_PT"/>
        </w:rPr>
        <w:t xml:space="preserve">, que é uma pedra escura, e outras pedras preciosas para a </w:t>
      </w:r>
      <w:r>
        <w:rPr>
          <w:b/>
          <w:lang w:val="pt_PT" w:bidi="pt_PT"/>
        </w:rPr>
        <w:t>estola sacerdotal</w:t>
      </w:r>
      <w:r>
        <w:rPr>
          <w:lang w:val="pt_PT" w:bidi="pt_PT"/>
        </w:rPr>
        <w:t xml:space="preserve"> e o </w:t>
      </w:r>
      <w:r>
        <w:rPr>
          <w:b/>
          <w:lang w:val="pt_PT" w:bidi="pt_PT"/>
        </w:rPr>
        <w:t>peitoral</w:t>
      </w:r>
      <w:r>
        <w:rPr>
          <w:lang w:val="pt_PT" w:bidi="pt_PT"/>
        </w:rPr>
        <w:t xml:space="preserve">. Uma estola sacerdotal era uma veste semelhante a um avental que o </w:t>
      </w:r>
      <w:r>
        <w:rPr>
          <w:b/>
          <w:lang w:val="pt_PT" w:bidi="pt_PT"/>
        </w:rPr>
        <w:t>sumo sacerdote</w:t>
      </w:r>
      <w:r>
        <w:rPr>
          <w:lang w:val="pt_PT" w:bidi="pt_PT"/>
        </w:rPr>
        <w:t xml:space="preserve"> usava. O peitoral era uma bolsa especial presa à estola sacerdotal. Para mais informações sobre </w:t>
      </w:r>
      <w:r>
        <w:rPr>
          <w:b/>
          <w:lang w:val="pt_PT" w:bidi="pt_PT"/>
        </w:rPr>
        <w:t>estola sacerdotal</w:t>
      </w:r>
      <w:r>
        <w:rPr>
          <w:lang w:val="pt_PT" w:bidi="pt_PT"/>
        </w:rPr>
        <w:t>, consultem o Glossário Mestre. Usem a mesma palavra ou frase para estes objetos que vocês usaram em passagens anteriores.</w:t>
      </w:r>
    </w:p>
    <w:p>
      <w:pPr/>
      <w:r>
        <w:rPr>
          <w:lang w:val="pt_PT" w:bidi="pt_PT"/>
        </w:rPr>
      </w:r>
      <w:r>
        <w:rPr>
          <w:lang w:val="pt_PT" w:bidi="pt_PT"/>
        </w:rPr>
        <w:t>Parem aqui e, em grupo, olhem para uma imagem das roupas do sumo sacerdote novamente, conforme necessário. Pause este áudio aqui.</w:t>
      </w:r>
    </w:p>
    <w:p>
      <w:pPr/>
      <w:r>
        <w:rPr>
          <w:lang w:val="pt_PT" w:bidi="pt_PT"/>
        </w:rPr>
      </w:r>
      <w:r>
        <w:rPr>
          <w:lang w:val="pt_PT" w:bidi="pt_PT"/>
        </w:rPr>
        <w:t xml:space="preserve">Eles também trouxeram </w:t>
      </w:r>
      <w:r>
        <w:rPr>
          <w:b/>
          <w:lang w:val="pt_PT" w:bidi="pt_PT"/>
        </w:rPr>
        <w:t>azeite</w:t>
      </w:r>
      <w:r>
        <w:rPr>
          <w:lang w:val="pt_PT" w:bidi="pt_PT"/>
        </w:rPr>
        <w:t xml:space="preserve"> para a </w:t>
      </w:r>
      <w:r>
        <w:rPr>
          <w:b/>
          <w:lang w:val="pt_PT" w:bidi="pt_PT"/>
        </w:rPr>
        <w:t>iluminação</w:t>
      </w:r>
      <w:r>
        <w:rPr>
          <w:lang w:val="pt_PT" w:bidi="pt_PT"/>
        </w:rPr>
        <w:t xml:space="preserve"> do tabernáculo, que tinham o formato de uma tigela e possuíam um pedaço de tecido, chamado pavio, que absorvia o azeite na tigela. Os sacerdotes então acendiam o pavio. Para mais informações sobre </w:t>
      </w:r>
      <w:r>
        <w:rPr>
          <w:b/>
          <w:lang w:val="pt_PT" w:bidi="pt_PT"/>
        </w:rPr>
        <w:t>iluminação</w:t>
      </w:r>
      <w:r>
        <w:rPr>
          <w:lang w:val="pt_PT" w:bidi="pt_PT"/>
        </w:rPr>
        <w:t>, consultem o Glossário Mestre. Usem a mesma palavra ou frase para óleo e lâmpada que vocês usaram em passagens anteriores.</w:t>
      </w:r>
    </w:p>
    <w:p>
      <w:pPr/>
      <w:r>
        <w:rPr>
          <w:lang w:val="pt_PT" w:bidi="pt_PT"/>
        </w:rPr>
      </w:r>
      <w:r>
        <w:rPr>
          <w:lang w:val="pt_PT" w:bidi="pt_PT"/>
        </w:rPr>
        <w:t xml:space="preserve">Os líderes também trouxeram especiarias para o </w:t>
      </w:r>
      <w:r>
        <w:rPr>
          <w:b/>
          <w:lang w:val="pt_PT" w:bidi="pt_PT"/>
        </w:rPr>
        <w:t>óleo da unção</w:t>
      </w:r>
      <w:r>
        <w:rPr>
          <w:lang w:val="pt_PT" w:bidi="pt_PT"/>
        </w:rPr>
        <w:t xml:space="preserve">, que era uma mistura especial de óleo e especiarias. As pessoas derramavam o óleo da unção sobre uma pessoa ou objeto para mostrar que elas eram santas, ou separadas para uma tarefa especial. Para mais informações sobre </w:t>
      </w:r>
      <w:r>
        <w:rPr>
          <w:b/>
          <w:lang w:val="pt_PT" w:bidi="pt_PT"/>
        </w:rPr>
        <w:t>ungir</w:t>
      </w:r>
      <w:r>
        <w:rPr>
          <w:lang w:val="pt_PT" w:bidi="pt_PT"/>
        </w:rPr>
        <w:t>, consultem o Glossário Mestre. Usem a mesma palavra ou frase para ungir que vocês usaram em passagens anteriores.</w:t>
      </w:r>
    </w:p>
    <w:p>
      <w:pPr/>
      <w:r>
        <w:rPr>
          <w:lang w:val="pt_PT" w:bidi="pt_PT"/>
        </w:rPr>
      </w:r>
      <w:r>
        <w:rPr>
          <w:lang w:val="pt_PT" w:bidi="pt_PT"/>
        </w:rPr>
        <w:t xml:space="preserve">Eles também trouxeram especiarias para o </w:t>
      </w:r>
      <w:r>
        <w:rPr>
          <w:b/>
          <w:lang w:val="pt_PT" w:bidi="pt_PT"/>
        </w:rPr>
        <w:t>incenso</w:t>
      </w:r>
      <w:r>
        <w:rPr>
          <w:lang w:val="pt_PT" w:bidi="pt_PT"/>
        </w:rPr>
        <w:t xml:space="preserve"> aromático, que é uma mistura de materiais naturais como especiarias e resinas, que exala um cheiro agradável quando é queimado. Usem a mesma palavra ou frase para incenso que vocês usaram em passagens anteriores.</w:t>
      </w:r>
    </w:p>
    <w:p>
      <w:pPr/>
      <w:r>
        <w:rPr>
          <w:lang w:val="pt_PT" w:bidi="pt_PT"/>
        </w:rPr>
      </w:r>
      <w:r>
        <w:rPr>
          <w:lang w:val="pt_PT" w:bidi="pt_PT"/>
        </w:rPr>
        <w:t xml:space="preserve">O povo trouxe seus presentes como uma </w:t>
      </w:r>
      <w:r>
        <w:rPr>
          <w:b/>
          <w:lang w:val="pt_PT" w:bidi="pt_PT"/>
        </w:rPr>
        <w:t>oferta voluntária</w:t>
      </w:r>
      <w:r>
        <w:rPr>
          <w:lang w:val="pt_PT" w:bidi="pt_PT"/>
        </w:rPr>
        <w:t xml:space="preserve">. Esta é uma </w:t>
      </w:r>
      <w:r>
        <w:rPr>
          <w:b/>
          <w:lang w:val="pt_PT" w:bidi="pt_PT"/>
        </w:rPr>
        <w:t>oferta</w:t>
      </w:r>
      <w:r>
        <w:rPr>
          <w:lang w:val="pt_PT" w:bidi="pt_PT"/>
        </w:rPr>
        <w:t xml:space="preserve"> que as pessoas trouxeram voluntariamente, não porque Deus exigiu que elas a trouxessem.</w:t>
      </w:r>
    </w:p>
    <w:p>
      <w:pPr/>
      <w:r>
        <w:rPr>
          <w:lang w:val="pt_PT" w:bidi="pt_PT"/>
        </w:rPr>
      </w:r>
      <w:r>
        <w:rPr>
          <w:lang w:val="pt_PT" w:bidi="pt_PT"/>
        </w:rPr>
        <w:t xml:space="preserve">Parem aqui e discutam em grupo que palavra ou frase vocês usarão para oferta voluntária. Procurem a palavra </w:t>
      </w:r>
      <w:r>
        <w:rPr>
          <w:b/>
          <w:lang w:val="pt_PT" w:bidi="pt_PT"/>
        </w:rPr>
        <w:t>oferta</w:t>
      </w:r>
      <w:r>
        <w:rPr>
          <w:lang w:val="pt_PT" w:bidi="pt_PT"/>
        </w:rPr>
        <w:t xml:space="preserve">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35:30–36:7</w:t>
      </w:r>
      <w:r>
        <w:rPr>
          <w:lang w:val="pt_PT" w:bidi="pt_PT"/>
        </w:rPr>
      </w:r>
    </w:p>
    <w:p>
      <w:pPr>
        <w:pStyle w:val="Heading3"/>
      </w:pPr>
      <w:r>
        <w:rPr>
          <w:lang w:val="pt_PT" w:bidi="pt_PT"/>
        </w:rPr>
        <w:t>Ouvir e Sentir</w:t>
      </w:r>
    </w:p>
    <w:p>
      <w:pPr/>
      <w:r>
        <w:rPr>
          <w:lang w:val="pt_PT" w:bidi="pt_PT"/>
        </w:rPr>
      </w:r>
      <w:r>
        <w:rPr>
          <w:lang w:val="pt_PT" w:bidi="pt_PT"/>
        </w:rPr>
        <w:t>Nesta etapa, ouçam Êxodo 35.30–36.7 e guardem em seus corações.</w:t>
      </w:r>
    </w:p>
    <w:p>
      <w:pPr/>
      <w:r>
        <w:rPr>
          <w:lang w:val="pt_PT" w:bidi="pt_PT"/>
        </w:rPr>
      </w:r>
      <w:r>
        <w:rPr>
          <w:lang w:val="pt_PT" w:bidi="pt_PT"/>
        </w:rPr>
        <w:t>Ouçam uma versão em áudio de Êxodo 35.30–36.7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35.30–36.7 na tradução mais fácil de entender.</w:t>
      </w:r>
    </w:p>
    <w:p>
      <w:pPr/>
      <w:r>
        <w:rPr>
          <w:lang w:val="pt_PT" w:bidi="pt_PT"/>
        </w:rPr>
      </w:r>
      <w:r>
        <w:rPr>
          <w:lang w:val="pt_PT" w:bidi="pt_PT"/>
        </w:rPr>
        <w:t>Em passagens anteriores, Yahweh deu a Moisés instruções sobre como construir o santuário, ou tabernáculo, que se tornará um lugar para os israelitas adorarem Yahweh. Depois que Moisés disse aos israelitas quais materiais eles precisariam, eles reuniram os materiais e os trouxeram de volta a Moisés. Agora, Moisés diz aos israelitas quem Yahweh escolheu como artesãos, e o povo traz ofertas mais do que suficientes para construir o tabernáculo.</w:t>
      </w:r>
    </w:p>
    <w:p>
      <w:pPr/>
      <w:r>
        <w:rPr>
          <w:lang w:val="pt_PT" w:bidi="pt_PT"/>
        </w:rPr>
      </w:r>
      <w:r>
        <w:rPr>
          <w:lang w:val="pt_PT" w:bidi="pt_PT"/>
        </w:rPr>
        <w:t>Como vocês se lembram, Yahweh já disse a Moisés no Monte Sinai que ele deu habilidades especiais a Bezalel e Aoliabe para que fossem artesãos habilidosos para o tabernáculo, ou santuário. Moisés repete essas instruções para que todos os israelitas ouçam. Moisés diz que Yahweh escolheu especialmente um homem chamado Bezalel, que é filho de um homem chamado Uri e neto de um homem chamado Hur. Bezalel era da tribo de Judá, que era uma das doze tribos dos israelitas.</w:t>
      </w:r>
    </w:p>
    <w:p>
      <w:pPr/>
      <w:r>
        <w:rPr>
          <w:lang w:val="pt_PT" w:bidi="pt_PT"/>
        </w:rPr>
      </w:r>
      <w:r>
        <w:rPr>
          <w:lang w:val="pt_PT" w:bidi="pt_PT"/>
        </w:rPr>
        <w:t>Moisés diz aos israelitas que Yahweh encheu esse homem, Bezalel, com o Espírito de Deus. Apenas Yahweh pode encher alguém com seu Espírito; não é algo que as pessoas possam fazer acontecer. Quando Yahweh enche uma pessoa com seu Espírito, essa pessoa recebe de Yahweh um poder ou capacidade especial, como força física ou sabedoria. Nesse caso, Yahweh deu a Bezalel conhecimento, compreensão e habilidade especiais. Yahweh diz que Bezalel deve usar esse conhecimento, compreensão e habilidade para fazer todos os tipos de artesanato, ou obras manuais.</w:t>
      </w:r>
    </w:p>
    <w:p>
      <w:pPr/>
      <w:r>
        <w:rPr>
          <w:lang w:val="pt_PT" w:bidi="pt_PT"/>
        </w:rPr>
      </w:r>
      <w:r>
        <w:rPr>
          <w:lang w:val="pt_PT" w:bidi="pt_PT"/>
        </w:rPr>
        <w:t>Moisés explica que Yahweh deu a Bezalel as habilidades e o conhecimento para fazer várias coisas: pegar objetos de ouro, prata e bronze e colocar desenhos ou padrões artísticos nesses objetos; gravar ou esculpir coisas em pedras preciosas ou joias, e colocar as pedras preciosas ou joias em outros objetos; e fazer coisas com madeira. Como Bezalel está cheio do Espírito de Yahweh, ele pode fazer cada item perfeitamente, exatamente da maneira como Yahweh quer que seja feito.</w:t>
      </w:r>
    </w:p>
    <w:p>
      <w:pPr/>
      <w:r>
        <w:rPr>
          <w:lang w:val="pt_PT" w:bidi="pt_PT"/>
        </w:rPr>
      </w:r>
      <w:r>
        <w:rPr>
          <w:lang w:val="pt_PT" w:bidi="pt_PT"/>
        </w:rPr>
        <w:t>Parem aqui e, em grupo, olhem para uma imagem de um desenho artístico ou padrão feito em um objeto de metal, uma imagem de uma gravação esculpida em uma pedra preciosa e uma imagem de um objeto esculpido em madeira. Pause este áudio aqui.</w:t>
      </w:r>
    </w:p>
    <w:p>
      <w:pPr/>
      <w:r>
        <w:rPr>
          <w:lang w:val="pt_PT" w:bidi="pt_PT"/>
        </w:rPr>
      </w:r>
      <w:r>
        <w:rPr>
          <w:lang w:val="pt_PT" w:bidi="pt_PT"/>
        </w:rPr>
        <w:t>Moisés diz que Yahweh não apenas deu essas habilidades a Bezalel, mas também a um homem chamado Aoliabe, que era o filho de um homem chamado Aisamaque. Aoliabe era da tribo de Dã, que era outra das doze tribos dos israelitas. Como vocês se lembram, Yahweh escolheu Aoliabe para ser o assistente, ou ajudante, de Bezalel. Embora Yahweh tenha escolhido especialmente Bezalel e Aoliabe, dando a eles conhecimentos e habilidades especiais, Yahweh também deu a eles a capacidade de ensinar aos outros. Isso significa que Bezalel e Aoliabe ensinaram a outros artesãos seus conhecimentos e habilidades para que todo o trabalho para o tabernáculo fosse da melhor qualidade possível.</w:t>
      </w:r>
    </w:p>
    <w:p>
      <w:pPr/>
      <w:r>
        <w:rPr>
          <w:lang w:val="pt_PT" w:bidi="pt_PT"/>
        </w:rPr>
      </w:r>
      <w:r>
        <w:rPr>
          <w:lang w:val="pt_PT" w:bidi="pt_PT"/>
        </w:rPr>
        <w:t>Parem aqui e discutam esta pergunta em grupo: descrevam alguém que vocês conhecem a quem Yahweh deu um dom ou habilidade especial. Como o trabalho ou vida deles traz honra a Deus? Pause este áudio aqui.</w:t>
      </w:r>
    </w:p>
    <w:p>
      <w:pPr/>
      <w:r>
        <w:rPr>
          <w:lang w:val="pt_PT" w:bidi="pt_PT"/>
        </w:rPr>
      </w:r>
      <w:r>
        <w:rPr>
          <w:lang w:val="pt_PT" w:bidi="pt_PT"/>
        </w:rPr>
        <w:t>Moisés diz que Yahweh também deu a Bezalel e Aoliabe a capacidade de trabalhar como gravadores, desenhistas, bordadores de fios azuis, púrpuras e escarlates e de linho fino, e tecelões. Bordadores e tecelões referem-se a pessoas que trabalham com fios coloridos.</w:t>
      </w:r>
    </w:p>
    <w:p>
      <w:pPr/>
      <w:r>
        <w:rPr>
          <w:lang w:val="pt_PT" w:bidi="pt_PT"/>
        </w:rPr>
      </w:r>
      <w:r>
        <w:rPr>
          <w:lang w:val="pt_PT" w:bidi="pt_PT"/>
        </w:rPr>
        <w:t>Parem aqui e, em grupo, olhem para uma foto de um tecelão trabalhando com fios coloridos. Pause este áudio aqui.</w:t>
      </w:r>
    </w:p>
    <w:p>
      <w:pPr/>
      <w:r>
        <w:rPr>
          <w:lang w:val="pt_PT" w:bidi="pt_PT"/>
        </w:rPr>
      </w:r>
      <w:r>
        <w:rPr>
          <w:lang w:val="pt_PT" w:bidi="pt_PT"/>
        </w:rPr>
        <w:t>Embora Bezalel e Aoliabe fossem responsáveis pelo trabalho do tabernáculo em geral, eles ainda precisavam da ajuda de outros trabalhadores habilidosos e desenhistas. Quando concluído, o tabernáculo não seria o resultado de mãos humanas, mas um resultado divino de Yahweh capacitando e guiando os artesãos que ele escolheu. Moisés reúne todos os artesãos a quem Yahweh deu habilidades especiais, e diz a eles para fazerem o trabalho que Yahweh ordenou que eles fizessem.</w:t>
      </w:r>
    </w:p>
    <w:p>
      <w:pPr/>
      <w:r>
        <w:rPr>
          <w:lang w:val="pt_PT" w:bidi="pt_PT"/>
        </w:rPr>
      </w:r>
      <w:r>
        <w:rPr>
          <w:lang w:val="pt_PT" w:bidi="pt_PT"/>
        </w:rPr>
        <w:t>Bezalel, Aoliabe e os outros artesãos começam a trabalhar com dedicação no tabernáculo. Moisés recolhe as ofertas e materiais dos israelitas antes de passá-los aos construtores. Isso provavelmente era para que Moisés pudesse inspecionar os materiais para garantir sua qualidade antes de dedicá-los ao tabernáculo. Os israelitas estão tão dispostos a cumprir as ordens de Yahweh que trazem ofertas voluntárias todas as manhãs. Oferta voluntária significa que todos os que traziam ofertas estavam dispostos, animados e prontos para dar. Isso não era um imposto obrigatório, mas uma contribuição voluntária com alegria. Os israelitas dão tão abundantemente que, eventualmente, os construtores dizem a Moisés que têm materiais mais do que suficientes para construir o tabernáculo. Então Moisés ordena que todos no acampamento israelita não tragam mais ofertas para o tabernáculo, porque os trabalhadores tinham materiais suficientes para completar o trabalho que Yahweh os encarregou de fazer.</w:t>
      </w:r>
    </w:p>
    <w:p>
      <w:pPr/>
      <w:r>
        <w:rPr>
          <w:lang w:val="pt_PT" w:bidi="pt_PT"/>
        </w:rPr>
      </w:r>
      <w:r>
        <w:rPr>
          <w:lang w:val="pt_PT" w:bidi="pt_PT"/>
        </w:rPr>
        <w:t>Parem aqui e discutam esta pergunta em grupo: descrevam uma vez em que os crentes se reuniram em sua área para trabalhar em um projeto para trazer honra a Deus. Como os crentes se sentiam sobre trabalhar juntos? Como eles demonstraram que estavam dispostos a trabalhar no projeto? Descrevam que tipo de projeto deixaria seu povo tão animado que dariam mais do que o suficiente para terminar o projeto.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35.30–36.7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Moisés diz aos israelitas o que Yahweh disse a ele sobre os construtores do tabernáculo, Bezalel e Aoliabe. Moisés diz que Yahweh lhes deu especificamente a capacidade tanto de construir o tabernáculo quanto de ensinar aos outros suas habilidades.</w:t>
      </w:r>
    </w:p>
    <w:p>
      <w:pPr/>
      <w:r>
        <w:rPr>
          <w:lang w:val="pt_PT" w:bidi="pt_PT"/>
        </w:rPr>
      </w:r>
      <w:r>
        <w:rPr>
          <w:b/>
          <w:lang w:val="pt_PT" w:bidi="pt_PT"/>
        </w:rPr>
        <w:t>Na segunda cena:</w:t>
      </w:r>
      <w:r>
        <w:rPr>
          <w:lang w:val="pt_PT" w:bidi="pt_PT"/>
        </w:rPr>
        <w:t xml:space="preserve"> Moisés reúne Bezalel, Aoliabe e todos os trabalhadores habilidosos para que venham e recebam os materiais. Moisés dá os materiais doados pelos israelitas a Bezalel, Aoliabe e aos outros trabalhadores habilidosos. Os israelitas continuam doando materiais e ofertas com entusiasmo todas as manhãs. Os construtores precisam deixar seu trabalho para ir dizer a Moisés que eles têm materiais mais do que suficientes para completar o tabernáculo.</w:t>
      </w:r>
    </w:p>
    <w:p>
      <w:pPr/>
      <w:r>
        <w:rPr>
          <w:lang w:val="pt_PT" w:bidi="pt_PT"/>
        </w:rPr>
      </w:r>
      <w:r>
        <w:rPr>
          <w:b/>
          <w:lang w:val="pt_PT" w:bidi="pt_PT"/>
        </w:rPr>
        <w:t>Na terceira cena:</w:t>
      </w:r>
      <w:r>
        <w:rPr>
          <w:lang w:val="pt_PT" w:bidi="pt_PT"/>
        </w:rPr>
        <w:t xml:space="preserve"> Moisés enviou uma mensagem a todos os israelitas para que não enviassem mais ofertas, porque eles já tinham o suficiente. Os israelitas param de trazer ofertas.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Aoliabe</w:t>
      </w:r>
    </w:p>
    <w:p>
      <w:pPr>
        <w:pStyle w:val="ListBullet"/>
        <w:spacing w:line="240" w:lineRule="auto"/>
        <w:ind w:left="720"/>
      </w:pPr>
      <w:r>
        <w:rPr>
          <w:lang w:val="pt_PT" w:bidi="pt_PT"/>
        </w:rPr>
      </w:r>
      <w:r>
        <w:rPr>
          <w:lang w:val="pt_PT" w:bidi="pt_PT"/>
        </w:rPr>
        <w:t>Todos os outros trabalhadores habilidosos dos israelitas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na passagem anterior, os israelitas foram para casa e recolheram as coisas que Moisés pediu.</w:t>
      </w:r>
    </w:p>
    <w:p>
      <w:pPr/>
      <w:r>
        <w:rPr>
          <w:lang w:val="pt_PT" w:bidi="pt_PT"/>
        </w:rPr>
      </w:r>
      <w:r>
        <w:rPr>
          <w:lang w:val="pt_PT" w:bidi="pt_PT"/>
        </w:rPr>
        <w:t>É importante lembrar que Moisés está dando aos israelitas as mesmas instruções que Yahweh deu a Moisés no monte Sinai. É importante observar que Moisés está falando sobre Bezalel quando Moisés diz: "ele é um mestre artesão". Além disso, quando Moisés diz "ele e Aoliabe", Moisés refere-se a Bezalel e Aoliabe.</w:t>
      </w:r>
    </w:p>
    <w:p>
      <w:pPr/>
      <w:r>
        <w:rPr>
          <w:lang w:val="pt_PT" w:bidi="pt_PT"/>
        </w:rPr>
      </w:r>
      <w:r>
        <w:rPr>
          <w:lang w:val="pt_PT" w:bidi="pt_PT"/>
        </w:rPr>
        <w:t>É importante observar que, para deixar claro quem são os artesãos, Moisés não apenas menciona seus nomes, mas também os nomes de seus pais e tribos. Bezalel pertencia à tribo de Judá e Aoliabe era da tribo de Dã.</w:t>
      </w:r>
    </w:p>
    <w:p>
      <w:pPr/>
      <w:r>
        <w:rPr>
          <w:lang w:val="pt_PT" w:bidi="pt_PT"/>
        </w:rPr>
      </w:r>
      <w:r>
        <w:rPr>
          <w:lang w:val="pt_PT" w:bidi="pt_PT"/>
        </w:rPr>
        <w:t>Parem aqui e discutam esta pergunta em grupo: como as pessoas em sua cultura identificam uma pessoa específica para evitar confundi-la com outras pessoas? Em sua cultura, quando um líder escolhe uma pessoa para uma tarefa importante, como o líder apresenta, ou introduz, essa pessoa a toda a comunidade? Quão semelhante ou diferente seria essa apresentação em relação à maneira como Moisés apresentou os trabalhadores escolhidos? Pause este áudio aqui.</w:t>
      </w:r>
    </w:p>
    <w:p>
      <w:pPr/>
      <w:r>
        <w:rPr>
          <w:lang w:val="pt_PT" w:bidi="pt_PT"/>
        </w:rPr>
      </w:r>
      <w:r>
        <w:rPr>
          <w:lang w:val="pt_PT" w:bidi="pt_PT"/>
        </w:rPr>
        <w:t>É importante observar que é Yahweh quem dá seu Espírito, habilidade e capacidade a Bezalel. A história não menciona que Yahweh dá seu Espírito a Aoliabe, mas diz que Yahweh dá habilidades a Aoliabe. Yahweh colocou nos corações de Aoliabe e Bezalel o desejo de ensinar. Isso significa que Yahweh lhes dá tanto a capacidade quanto as habilidades para ensinar outras pessoas. Dessa maneira, Yahweh forneceu ajudantes para que Aoliabe e Bezalel terminassem a tarefa dada.</w:t>
      </w:r>
    </w:p>
    <w:p>
      <w:pPr/>
      <w:r>
        <w:rPr>
          <w:lang w:val="pt_PT" w:bidi="pt_PT"/>
        </w:rPr>
      </w:r>
      <w:r>
        <w:rPr>
          <w:lang w:val="pt_PT" w:bidi="pt_PT"/>
        </w:rPr>
        <w:t>Parem aqui e discutam esta pergunta em grupo: como alguém em sua cultura adquire uma habilidade, ou competência, para fazer artesanato? Pause este áudio aqui.</w:t>
      </w:r>
    </w:p>
    <w:p>
      <w:pPr/>
      <w:r>
        <w:rPr>
          <w:lang w:val="pt_PT" w:bidi="pt_PT"/>
        </w:rPr>
      </w:r>
      <w:r>
        <w:rPr>
          <w:lang w:val="pt_PT" w:bidi="pt_PT"/>
        </w:rPr>
        <w:t>Moisés reúne os artesãos "cujo coração os impulsionou" a vir fazer o trabalho. Isso significa que eles não apenas tinham a capacidade de trabalhar, mas também estavam dispostos e entusiasmados para trabalhar. Também implica que havia alguns trabalhadores habilidosos que não vieram. Moisés entrega aos trabalhadores as ofertas com as quais os israelitas contribuíram para o projeto de construção.</w:t>
      </w:r>
    </w:p>
    <w:p>
      <w:pPr/>
      <w:r>
        <w:rPr>
          <w:lang w:val="pt_PT" w:bidi="pt_PT"/>
        </w:rPr>
      </w:r>
      <w:r>
        <w:rPr>
          <w:lang w:val="pt_PT" w:bidi="pt_PT"/>
        </w:rPr>
        <w:t>Os israelitas continuam trazendo ofertas e doações para o projeto de construção todas as manhãs.</w:t>
      </w:r>
    </w:p>
    <w:p>
      <w:pPr/>
      <w:r>
        <w:rPr>
          <w:lang w:val="pt_PT" w:bidi="pt_PT"/>
        </w:rPr>
      </w:r>
      <w:r>
        <w:rPr>
          <w:lang w:val="pt_PT" w:bidi="pt_PT"/>
        </w:rPr>
        <w:t>Os artesãos param seu trabalho e vão até Moisés para lhe dizer que interrompa as ofertas, pois já têm mais do que o suficiente.</w:t>
      </w:r>
    </w:p>
    <w:p>
      <w:pPr/>
      <w:r>
        <w:rPr>
          <w:lang w:val="pt_PT" w:bidi="pt_PT"/>
        </w:rPr>
      </w:r>
      <w:r>
        <w:rPr>
          <w:lang w:val="pt_PT" w:bidi="pt_PT"/>
        </w:rPr>
        <w:t>Moisés envia uma mensagem por todo o acampamento dos israelitas, dizendo que eles têm ofertas suficientes e para não enviarem mais. Os israelitas pararam de enviar ofertas. Todas as ofertas dos israelitas eram mais do que suficientes para terminar o projeto.</w:t>
      </w:r>
    </w:p>
    <w:p>
      <w:pPr/>
      <w:r>
        <w:rPr>
          <w:lang w:val="pt_PT" w:bidi="pt_PT"/>
        </w:rPr>
      </w:r>
      <w:r>
        <w:rPr>
          <w:lang w:val="pt_PT" w:bidi="pt_PT"/>
        </w:rPr>
        <w:t>É importante observar que a passagem não menciona como a mensagem se espalhou a todos os israelitas. Essa mensagem era uma proclamação, ou declaração formal. Uma maneira pela qual a mensagem poderia ter se espalhado é enviando mensageiros aos líderes da comunidade e então aos líderes das principais famílias. Então, esses líderes contaram a todos os membros de suas famílias.</w:t>
      </w:r>
    </w:p>
    <w:p>
      <w:pPr/>
      <w:r>
        <w:rPr>
          <w:lang w:val="pt_PT" w:bidi="pt_PT"/>
        </w:rPr>
      </w:r>
      <w:r>
        <w:rPr>
          <w:lang w:val="pt_PT" w:bidi="pt_PT"/>
        </w:rPr>
        <w:t>Parem aqui e, em grupo, descrevam como seu povo comunica uma mensagem importante à comunidade. Como isso é diferente quando se trata de uma comunidade grande ou pequena?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35.30–36.7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Aoliabe</w:t>
      </w:r>
    </w:p>
    <w:p>
      <w:pPr>
        <w:pStyle w:val="ListBullet"/>
        <w:spacing w:line="240" w:lineRule="auto"/>
        <w:ind w:left="720"/>
      </w:pPr>
      <w:r>
        <w:rPr>
          <w:lang w:val="pt_PT" w:bidi="pt_PT"/>
        </w:rPr>
      </w:r>
      <w:r>
        <w:rPr>
          <w:lang w:val="pt_PT" w:bidi="pt_PT"/>
        </w:rPr>
        <w:t>Todos os outros trabalhadores habilidosos dos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diz aos israelitas que Yahweh escolheu especificamente Bezalel, filho de Uri, neto de Hur, da tribo de Judá. Yahweh deu seu Espírito a Bezalel e Yahweh lhe deu sabedoria, capacidade e habilidade em todos os tipos de ofícios. Bezalel tem conhecimento e habilidade em todos os ofícios.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os israelitas: “O que vocês estão sentindo ou pensando?” A pessoa pode responder coisas como: "Yahweh realmente cuida de tudo. Ele nos deu tudo o que precisamos para realizar isso juntos", ou "Yahweh está usando pessoas para realizar seus desejos. Quero saber como posso ajudar", ou "Pensativo. Pensava que as habilidades sempre dependiam de cada pessoa".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continua a dizer aos israelitas que Yahweh deu a Bezalel e Aoliabe a capacidade de ensinar suas habilidades aos outros. Yahweh dotou Bezalel, Aoliabe e os outros artesãos habilidosos de sabedoria e capacidade para fazer tudo o que é necessário para construir o tabernáculo.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Aoliabe: “O que você está sentindo ou pensando?”. A pessoa pode responder coisas como: "Sinto-me humilde por Yahweh ter me escolhido para essa tarefa importante", ou "Sinto-me honrado em ser capaz de ensinar essas habilidades aos outros", ou "Sinto-me surpreso que Yahweh tenha fornecido recursos e outros artesãos para seu trabalho".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chama todos os artesãos e lhes dá os materiais que os israelitas entregaram para construir o tabernáculo. Mas os israelitas trazem mais presentes a cada manhã. Os artesãos param de trabalhar e vêm a Moisés dizendo que os israelitas trouxeram ofertas mais do que suficientes para terminar o trabalho que Yahweh ordenou.</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"Com admiração. Não consigo acreditar no quão generosas as pessoas são", ou "Sei que minhas habilidades e os dons das pessoas são todos dons de Yahweh", ou "Esse é o projeto de Yahweh, não meu".</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Moisés deu o mandamento, e essa mensagem foi enviada a todo o acampamento: "Homens e mulheres, não preparem mais ofertas para o santuário. Temos o suficiente!" Então o povo parou de trazer suas ofertas a Yahweh. Suas ofertas eram mais do que suficientes para completar todo o projeto.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"Fico feliz que os israelitas tenham sido tão generosos", ou "Fico admirado com a maneira como Yahweh nos permitiu ajudar nessa tarefa, mesmo depois de falharmos com Yahweh antes", ou "Estou surpreso, não esperava que os israelitas respondessem com tanta generosidade".</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35.30–36.7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fica diante dos </w:t>
      </w:r>
      <w:r>
        <w:rPr>
          <w:b/>
          <w:lang w:val="pt_PT" w:bidi="pt_PT"/>
        </w:rPr>
        <w:t>israelitas</w:t>
      </w:r>
      <w:r>
        <w:rPr>
          <w:lang w:val="pt_PT" w:bidi="pt_PT"/>
        </w:rPr>
        <w:t xml:space="preserve"> e repete as instruções que lhe foram dadas por Yahweh. Israelitas se refere às pessoas que são os </w:t>
      </w:r>
      <w:r>
        <w:rPr>
          <w:b/>
          <w:lang w:val="pt_PT" w:bidi="pt_PT"/>
        </w:rPr>
        <w:t>descendentes</w:t>
      </w:r>
      <w:r>
        <w:rPr>
          <w:lang w:val="pt_PT" w:bidi="pt_PT"/>
        </w:rPr>
        <w:t xml:space="preserve"> de </w:t>
      </w:r>
      <w:r>
        <w:rPr>
          <w:b/>
          <w:lang w:val="pt_PT" w:bidi="pt_PT"/>
        </w:rPr>
        <w:t>Abraão</w:t>
      </w:r>
      <w:r>
        <w:rPr>
          <w:lang w:val="pt_PT" w:bidi="pt_PT"/>
        </w:rPr>
        <w:t xml:space="preserve">. Eles são o povo escolhido de Yahweh. Yahweh é o nome pessoal para </w:t>
      </w:r>
      <w:r>
        <w:rPr>
          <w:b/>
          <w:lang w:val="pt_PT" w:bidi="pt_PT"/>
        </w:rPr>
        <w:t>Deus</w:t>
      </w:r>
      <w:r>
        <w:rPr>
          <w:lang w:val="pt_PT" w:bidi="pt_PT"/>
        </w:rPr>
        <w:t xml:space="preserve">, e é usado em toda essa passagem. Usem a mesma palavra ou frase para israelitas e Yahweh que vocês usaram em passagens anteriores. Para mais informações sobre os </w:t>
      </w:r>
      <w:r>
        <w:rPr>
          <w:b/>
          <w:lang w:val="pt_PT" w:bidi="pt_PT"/>
        </w:rPr>
        <w:t>israelitas</w:t>
      </w:r>
      <w:r>
        <w:rPr>
          <w:lang w:val="pt_PT" w:bidi="pt_PT"/>
        </w:rPr>
        <w:t xml:space="preserve"> ou </w:t>
      </w:r>
      <w:r>
        <w:rPr>
          <w:b/>
          <w:lang w:val="pt_PT" w:bidi="pt_PT"/>
        </w:rPr>
        <w:t>Yahweh</w:t>
      </w:r>
      <w:r>
        <w:rPr>
          <w:lang w:val="pt_PT" w:bidi="pt_PT"/>
        </w:rPr>
        <w:t>, consultem o Glossário Mestre.</w:t>
      </w:r>
    </w:p>
    <w:p>
      <w:pPr/>
      <w:r>
        <w:rPr>
          <w:lang w:val="pt_PT" w:bidi="pt_PT"/>
        </w:rPr>
      </w:r>
      <w:r>
        <w:rPr>
          <w:lang w:val="pt_PT" w:bidi="pt_PT"/>
        </w:rPr>
        <w:t xml:space="preserve">Moisés diz que Yahweh encheu Bezalel com o </w:t>
      </w:r>
      <w:r>
        <w:rPr>
          <w:b/>
          <w:lang w:val="pt_PT" w:bidi="pt_PT"/>
        </w:rPr>
        <w:t>Espírito de Deus</w:t>
      </w:r>
      <w:r>
        <w:rPr>
          <w:lang w:val="pt_PT" w:bidi="pt_PT"/>
        </w:rPr>
        <w:t xml:space="preserve">. No texto, Moisés usa as palavras gerais para "Deus" e "Espírito". Quando Yahweh enche uma pessoa com seu Espírito, essa pessoa recebe um poder ou capacidade especial. Nesse caso, Yahweh deu a Bezalel conhecimento especial, entendimento e habilidade para fazer trabalhos artesanais. Embora "Espírito de Deus" seja a palavra geral para o Espírito de Deus, vocês podem consultar o </w:t>
      </w:r>
      <w:r>
        <w:rPr>
          <w:b/>
          <w:lang w:val="pt_PT" w:bidi="pt_PT"/>
        </w:rPr>
        <w:t>Espírito Santo</w:t>
      </w:r>
      <w:r>
        <w:rPr>
          <w:lang w:val="pt_PT" w:bidi="pt_PT"/>
        </w:rPr>
        <w:t xml:space="preserve"> no Glossário Mestre para ouvir mais sobre a obra do Espírito de Deus no Antigo Testamento.</w:t>
      </w:r>
    </w:p>
    <w:p>
      <w:pPr/>
      <w:r>
        <w:rPr>
          <w:lang w:val="pt_PT" w:bidi="pt_PT"/>
        </w:rPr>
      </w:r>
      <w:r>
        <w:rPr>
          <w:lang w:val="pt_PT" w:bidi="pt_PT"/>
        </w:rPr>
        <w:t xml:space="preserve">Todo o conhecimento e a habilidade que Yahweh dá ao artesão são para construir o </w:t>
      </w:r>
      <w:r>
        <w:rPr>
          <w:b/>
          <w:lang w:val="pt_PT" w:bidi="pt_PT"/>
        </w:rPr>
        <w:t>santuário</w:t>
      </w:r>
      <w:r>
        <w:rPr>
          <w:lang w:val="pt_PT" w:bidi="pt_PT"/>
        </w:rPr>
        <w:t xml:space="preserve">, ou </w:t>
      </w:r>
      <w:r>
        <w:rPr>
          <w:b/>
          <w:lang w:val="pt_PT" w:bidi="pt_PT"/>
        </w:rPr>
        <w:t>tabernáculo</w:t>
      </w:r>
      <w:r>
        <w:rPr>
          <w:lang w:val="pt_PT" w:bidi="pt_PT"/>
        </w:rPr>
        <w:t xml:space="preserve">. O santuário significa o lugar onde Deus habita, e aqui se refere especificamente ao </w:t>
      </w:r>
      <w:r>
        <w:rPr>
          <w:b/>
          <w:lang w:val="pt_PT" w:bidi="pt_PT"/>
        </w:rPr>
        <w:t>tabernáculo</w:t>
      </w:r>
      <w:r>
        <w:rPr>
          <w:lang w:val="pt_PT" w:bidi="pt_PT"/>
        </w:rPr>
        <w:t xml:space="preserve">. Como o tabernáculo, o santuário pode se referir apenas à grande tenda movida de um lugar para outro pelos israelitas, ou pode se referir a toda a área que incluía o pátio onde os </w:t>
      </w:r>
      <w:r>
        <w:rPr>
          <w:b/>
          <w:lang w:val="pt_PT" w:bidi="pt_PT"/>
        </w:rPr>
        <w:t>sacerdotes</w:t>
      </w:r>
      <w:r>
        <w:rPr>
          <w:lang w:val="pt_PT" w:bidi="pt_PT"/>
        </w:rPr>
        <w:t xml:space="preserve"> faziam </w:t>
      </w:r>
      <w:r>
        <w:rPr>
          <w:b/>
          <w:lang w:val="pt_PT" w:bidi="pt_PT"/>
        </w:rPr>
        <w:t>sacrifícios</w:t>
      </w:r>
      <w:r>
        <w:rPr>
          <w:lang w:val="pt_PT" w:bidi="pt_PT"/>
        </w:rPr>
        <w:t xml:space="preserve">. Esse era o lugar onde os sacerdotes faziam sacrifícios em nome do povo antes de o </w:t>
      </w:r>
      <w:r>
        <w:rPr>
          <w:b/>
          <w:lang w:val="pt_PT" w:bidi="pt_PT"/>
        </w:rPr>
        <w:t>filho</w:t>
      </w:r>
      <w:r>
        <w:rPr>
          <w:lang w:val="pt_PT" w:bidi="pt_PT"/>
        </w:rPr>
        <w:t xml:space="preserve"> de Davi construir o </w:t>
      </w:r>
      <w:r>
        <w:rPr>
          <w:b/>
          <w:lang w:val="pt_PT" w:bidi="pt_PT"/>
        </w:rPr>
        <w:t>templo</w:t>
      </w:r>
      <w:r>
        <w:rPr>
          <w:lang w:val="pt_PT" w:bidi="pt_PT"/>
        </w:rPr>
        <w:t xml:space="preserve">. Usem a mesma palavra ou frase para o santuário que vocês usaram em passagens anteriores. Para mais informações sobre o </w:t>
      </w:r>
      <w:r>
        <w:rPr>
          <w:b/>
          <w:lang w:val="pt_PT" w:bidi="pt_PT"/>
        </w:rPr>
        <w:t>santuário</w:t>
      </w:r>
      <w:r>
        <w:rPr>
          <w:lang w:val="pt_PT" w:bidi="pt_PT"/>
        </w:rPr>
        <w:t>, consultem o Glossário Mestre.</w:t>
      </w:r>
    </w:p>
    <w:p>
      <w:pPr/>
      <w:r>
        <w:rPr>
          <w:lang w:val="pt_PT" w:bidi="pt_PT"/>
        </w:rPr>
      </w:r>
      <w:r>
        <w:rPr>
          <w:lang w:val="pt_PT" w:bidi="pt_PT"/>
        </w:rPr>
        <w:t>Parem aqui e olhem em grupo para uma ilustração do tabernáculo. Pause este áudio aqui.</w:t>
      </w:r>
    </w:p>
    <w:p>
      <w:pPr/>
      <w:r>
        <w:rPr>
          <w:lang w:val="pt_PT" w:bidi="pt_PT"/>
        </w:rPr>
      </w:r>
      <w:r>
        <w:rPr>
          <w:lang w:val="pt_PT" w:bidi="pt_PT"/>
        </w:rPr>
        <w:t xml:space="preserve">Os israelitas trazem suas </w:t>
      </w:r>
      <w:r>
        <w:rPr>
          <w:b/>
          <w:lang w:val="pt_PT" w:bidi="pt_PT"/>
        </w:rPr>
        <w:t>ofertas</w:t>
      </w:r>
      <w:r>
        <w:rPr>
          <w:lang w:val="pt_PT" w:bidi="pt_PT"/>
        </w:rPr>
        <w:t xml:space="preserve"> a Moisés para a construção do tabernáculo. A oferta se refere a um presente oferecido a Deus. Nesse caso, eram materiais que as pessoas ofereceram voluntariamente a Deus para ajudar a construir o tabernáculo. Usem a mesma palavra ou frase para oferta que vocês usaram em passagens anteriores. Para mais informações sobre </w:t>
      </w:r>
      <w:r>
        <w:rPr>
          <w:b/>
          <w:lang w:val="pt_PT" w:bidi="pt_PT"/>
        </w:rPr>
        <w:t>oferta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36:8–19</w:t>
      </w:r>
      <w:r>
        <w:rPr>
          <w:lang w:val="pt_PT" w:bidi="pt_PT"/>
        </w:rPr>
      </w:r>
    </w:p>
    <w:p>
      <w:pPr>
        <w:pStyle w:val="Heading3"/>
      </w:pPr>
      <w:r>
        <w:rPr>
          <w:lang w:val="pt_PT" w:bidi="pt_PT"/>
        </w:rPr>
        <w:t>Ouvir e Sentir</w:t>
      </w:r>
    </w:p>
    <w:p>
      <w:pPr/>
      <w:r>
        <w:rPr>
          <w:lang w:val="pt_PT" w:bidi="pt_PT"/>
        </w:rPr>
      </w:r>
      <w:r>
        <w:rPr>
          <w:lang w:val="pt_PT" w:bidi="pt_PT"/>
        </w:rPr>
        <w:t>Nesta etapa, ouçam Êxodo 36.8–19 e guardem em seus corações.</w:t>
      </w:r>
    </w:p>
    <w:p>
      <w:pPr/>
      <w:r>
        <w:rPr>
          <w:lang w:val="pt_PT" w:bidi="pt_PT"/>
        </w:rPr>
      </w:r>
      <w:r>
        <w:rPr>
          <w:lang w:val="pt_PT" w:bidi="pt_PT"/>
        </w:rPr>
        <w:t>Ouçam uma versão em áudio de Êxodo 36.8–19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36.8–19 na tradução mais fácil de entender.</w:t>
      </w:r>
    </w:p>
    <w:p>
      <w:pPr/>
      <w:r>
        <w:rPr>
          <w:lang w:val="pt_PT" w:bidi="pt_PT"/>
        </w:rPr>
      </w:r>
      <w:r>
        <w:rPr>
          <w:lang w:val="pt_PT" w:bidi="pt_PT"/>
        </w:rPr>
        <w:t>Na última passagem, Moisés diz ao povo para parar de trazer ofertas, porque agora há materiais suficientes para construir o tabernáculo, ou tenda, e seus utensílios. Então Moisés ordenou a Bezalel e Aoliabe, juntamente com todos os outros trabalhadores mais habilidosos, que seguissem cuidadosamente a instrução de Yahweh ao construir o tabernáculo, ou tenda.</w:t>
      </w:r>
    </w:p>
    <w:p>
      <w:pPr/>
      <w:r>
        <w:rPr>
          <w:lang w:val="pt_PT" w:bidi="pt_PT"/>
        </w:rPr>
      </w:r>
      <w:r>
        <w:rPr>
          <w:lang w:val="pt_PT" w:bidi="pt_PT"/>
        </w:rPr>
        <w:t>Nesta passagem, Moisés começou a seguir as instruções de Yahweh. Ele ordenou que Bezalel e todos os mais habilidosos entre os trabalhadores construíssem o tabernáculo, ou tenda, da presença de Yahweh. Bezalel e os trabalhadores habilidosos seguiram as instruções que Moisés deu a eles para fazer as dez cortinas da tenda. Eles usaram dez pedaços do melhor linho, nas cores azul, púrpura e escarlate. Talvez as pessoas tenham confeccionado o tecido com fios de cor azul, púrpura e escarlate, ou talvez tenham tingido o pano depois de tecê-lo. Então os trabalhadores habilidosos decoraram o tecido com imagens de querubins, um tipo de ser espiritual. Não sabemos se as pessoas teceram imagens dos querubins no próprio tecido, ou se as pessoas bordaram os querubins no tecido com uma agulha e um fio de cor azul, púrpura e escarlate. Em qualquer caso, apenas artistas habilidosos poderiam fazer esse tipo de trabalho. Esses querubins são criaturas sobrenaturais que provavelmente têm o corpo de um leão, as asas de um pássaro e o rosto de um humano. Os querubins muitas vezes são símbolos da presença de Yahweh para proteger os israelitas enquanto viajam de um lugar para outro depois que deixam o Egito.</w:t>
      </w:r>
    </w:p>
    <w:p>
      <w:pPr/>
      <w:r>
        <w:rPr>
          <w:lang w:val="pt_PT" w:bidi="pt_PT"/>
        </w:rPr>
      </w:r>
      <w:r>
        <w:rPr>
          <w:lang w:val="pt_PT" w:bidi="pt_PT"/>
        </w:rPr>
        <w:t>Mostrem as imagens do tabernáculo e dos querubins novamente, se necessário. Pause este áudio aqui.</w:t>
      </w:r>
    </w:p>
    <w:p>
      <w:pPr/>
      <w:r>
        <w:rPr>
          <w:lang w:val="pt_PT" w:bidi="pt_PT"/>
        </w:rPr>
      </w:r>
      <w:r>
        <w:rPr>
          <w:lang w:val="pt_PT" w:bidi="pt_PT"/>
        </w:rPr>
        <w:t>Parem aqui e discutam esta pergunta em grupo: contem uma história de como artesãos ou um trabalhador habilidoso com sua equipe trabalha na construção de um edifício especial ou importante em sua comunidade? Discutam os tipos de materiais que os construtores usam na construção desses edifícios em sua cultura. Pause este áudio aqui.</w:t>
      </w:r>
    </w:p>
    <w:p>
      <w:pPr/>
      <w:r>
        <w:rPr>
          <w:lang w:val="pt_PT" w:bidi="pt_PT"/>
        </w:rPr>
      </w:r>
      <w:r>
        <w:rPr>
          <w:lang w:val="pt_PT" w:bidi="pt_PT"/>
        </w:rPr>
        <w:t>Então cada cortina, ou tecido, tinha 28 côvados de comprimento por 4 côvados de largura. Um côvado tem cerca de 46 centímetros. Então 28 côvados equivalem a 12,9 metros e 4 côvados equivalem a 1,8 metro. Então Bezalel e os trabalhadores mais habilidosos e inteligentes unem as primeiras cinco cortinas para formar um conjunto e depois costuram as outras cinco cortinas para formar o outro conjunto. Agora havia duas unidades de cortinas. Então eles usaram as 50 presilhas de ouro e 50 alças nos dois conjuntos de cortinas para uni-los. Então todas as cortinas se tornaram uma unidade. Toda a unidade agora mede 40 côvados, que é 18,4 metros, por 28 côvados, que é 12,9 metros.</w:t>
      </w:r>
    </w:p>
    <w:p>
      <w:pPr/>
      <w:r>
        <w:rPr>
          <w:lang w:val="pt_PT" w:bidi="pt_PT"/>
        </w:rPr>
      </w:r>
      <w:r>
        <w:rPr>
          <w:lang w:val="pt_PT" w:bidi="pt_PT"/>
        </w:rPr>
        <w:t>Parem aqui e discutam esta pergunta em grupo: discutam como, em sua cultura, vocês medem tecidos e materiais de construção. Contem uma história sobre medir os materiais para construir um edifício especial. Pause este áudio aqui.</w:t>
      </w:r>
    </w:p>
    <w:p>
      <w:pPr/>
      <w:r>
        <w:rPr>
          <w:lang w:val="pt_PT" w:bidi="pt_PT"/>
        </w:rPr>
      </w:r>
      <w:r>
        <w:rPr>
          <w:lang w:val="pt_PT" w:bidi="pt_PT"/>
        </w:rPr>
        <w:t>Então Bezalel e seus trabalhadores mais habilidosos fizeram ao todo onze cortinas de pelos de cabra como uma cobertura, ou camada protetora, e cobriram a tenda do tabernáculo. O tecido de pelos de cabra é um material menos valioso, mas é um material resistente. Todas as onze cortinas tinham o mesmo tamanho: 30 côvados, ou 13,8 metros de comprimento, e 4 côvados, ou 1,8 metro de largura. Depois disso, Bezalel e os trabalhadores uniram cinco das cortinas em um conjunto e as outras seis cortinas em outro conjunto. Então, eles fizeram cinquenta alças ao longo da borda da cortina da extremidade para formar um conjunto e cinquenta alças ao longo da borda de outra cortina, formando outro conjunto. Eles fizeram cinquenta presilhas de bronze para unir todas as cortinas formando uma unidade.</w:t>
      </w:r>
    </w:p>
    <w:p>
      <w:pPr/>
      <w:r>
        <w:rPr>
          <w:lang w:val="pt_PT" w:bidi="pt_PT"/>
        </w:rPr>
      </w:r>
      <w:r>
        <w:rPr>
          <w:lang w:val="pt_PT" w:bidi="pt_PT"/>
        </w:rPr>
        <w:t>Então os trabalhadores habilidosos fizeram uma terceira camada para a tenda. Eles fizeram uma cobertura de peles de carneiro tingidas de vermelho para cobrir a tenda. Eles fizeram uma quarta camada, que era uma cobertura de couro resistente sobre ela. Este couro provavelmente era feito da pele de um animal marinho, então seria muito espesso e não deixaria nenhuma água passar. Esta camada final é o que as pessoas podiam ver na maioria das vezes fora do tabernáculo. Também é a camada que protege o tabernáculo de todos os tipos de clima, como o sol quente, areia, chuva e neve. Ela precisava ser resistente por causa de todas as vezes que eles desmontavam e montavam o tabernáculo, sempre que se mudavam de um lugar para outro.</w:t>
      </w:r>
    </w:p>
    <w:p>
      <w:pPr/>
      <w:r>
        <w:rPr>
          <w:lang w:val="pt_PT" w:bidi="pt_PT"/>
        </w:rPr>
      </w:r>
      <w:r>
        <w:rPr>
          <w:lang w:val="pt_PT" w:bidi="pt_PT"/>
        </w:rPr>
        <w:t>Mostre a imagem de uma pele de carneiro curtida e uma imagem de couro. Pause este áudio aqui.</w:t>
      </w:r>
    </w:p>
    <w:p>
      <w:pPr/>
      <w:r>
        <w:rPr>
          <w:lang w:val="pt_PT" w:bidi="pt_PT"/>
        </w:rPr>
      </w:r>
      <w:r>
        <w:rPr>
          <w:lang w:val="pt_PT" w:bidi="pt_PT"/>
        </w:rPr>
        <w:t>Parem aqui e discutam esta pergunta em grupo: discutam, em sua cultura, sobre os tipos de materiais usados no telhado de uma casa. O que vocês usam para garantir que o telhado mantenha a água longe do interior da casa?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36.8–19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trabalhadores fizeram a cortina da tenda do tabernáculo com linho feito de azul, púrpura e vermelho, entrelaçado com os querubins. Os trabalhadores habilidosos teceram as cortinas do tabernáculo de acordo com as mesmas medidas que Moisés deu a Bezalel e seus trabalhadores mais habilidosos.</w:t>
      </w:r>
    </w:p>
    <w:p>
      <w:pPr/>
      <w:r>
        <w:rPr>
          <w:lang w:val="pt_PT" w:bidi="pt_PT"/>
        </w:rPr>
      </w:r>
      <w:r>
        <w:rPr>
          <w:b/>
          <w:lang w:val="pt_PT" w:bidi="pt_PT"/>
        </w:rPr>
        <w:t>Na segunda cena:</w:t>
      </w:r>
      <w:r>
        <w:rPr>
          <w:lang w:val="pt_PT" w:bidi="pt_PT"/>
        </w:rPr>
        <w:t xml:space="preserve"> eles uniram as cortinas usando as laçadas e os colchetes de ouro.</w:t>
      </w:r>
    </w:p>
    <w:p>
      <w:pPr/>
      <w:r>
        <w:rPr>
          <w:lang w:val="pt_PT" w:bidi="pt_PT"/>
        </w:rPr>
      </w:r>
      <w:r>
        <w:rPr>
          <w:b/>
          <w:lang w:val="pt_PT" w:bidi="pt_PT"/>
        </w:rPr>
        <w:t>Na terceira cena:</w:t>
      </w:r>
      <w:r>
        <w:rPr>
          <w:lang w:val="pt_PT" w:bidi="pt_PT"/>
        </w:rPr>
        <w:t xml:space="preserve"> então os trabalhadores fizeram a segunda camada de cortinas de pelos de cabra e as uniram, a terceira camada de cortinas de pele de carneiro e a quarta camada de coberturas de couro, como camadas de proteção para cobrir a quarta camada da tenda ou do tabernáculo.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Artesãos habilidosos</w:t>
      </w:r>
    </w:p>
    <w:p>
      <w:pPr/>
      <w:r>
        <w:rPr>
          <w:lang w:val="pt_PT" w:bidi="pt_PT"/>
        </w:rPr>
      </w:r>
      <w:r>
        <w:rPr>
          <w:lang w:val="pt_PT" w:bidi="pt_PT"/>
        </w:rPr>
        <w:t>Em grupo, prestem atenção às partes do cenário da passagem:</w:t>
      </w:r>
    </w:p>
    <w:p>
      <w:pPr/>
      <w:r>
        <w:rPr>
          <w:lang w:val="pt_PT" w:bidi="pt_PT"/>
        </w:rPr>
      </w:r>
      <w:r>
        <w:rPr>
          <w:lang w:val="pt_PT" w:bidi="pt_PT"/>
        </w:rPr>
        <w:t>Vocês podem querer ouvir sua tradução de Êxodo 26.1–14 antes de ouvir este roteiro para se lembrar da instrução que Yahweh deu a Moisés e para se lembrar das palavras que vocês usaram em sua tradução. Se fizer isso, pause o áudio aqui para ouvir sua tradução.</w:t>
      </w:r>
    </w:p>
    <w:p>
      <w:pPr/>
      <w:r>
        <w:rPr>
          <w:lang w:val="pt_PT" w:bidi="pt_PT"/>
        </w:rPr>
      </w:r>
      <w:r>
        <w:rPr>
          <w:lang w:val="pt_PT" w:bidi="pt_PT"/>
        </w:rPr>
        <w:t>Se necessário, continue ouvindo este roteiro para obter mais informações.</w:t>
      </w:r>
    </w:p>
    <w:p>
      <w:pPr/>
      <w:r>
        <w:rPr>
          <w:lang w:val="pt_PT" w:bidi="pt_PT"/>
        </w:rPr>
      </w:r>
      <w:r>
        <w:rPr>
          <w:lang w:val="pt_PT" w:bidi="pt_PT"/>
        </w:rPr>
        <w:t>Na primeira cena, os trabalhadores habilidosos fizeram as cortinas do tabernáculo de linho finamente tecido, ou retorcido. Isso provavelmente significa que alguém torceu dois fios de linho juntos para formar um fio mais resistente. Embora Bezalel não seja mencionado nessa passagem, sabemos que ele trabalhou como líder, e sua equipe trabalhou com ele. As "cortinas" são dez peças de tecido. O termo cortina refere-se ao material usado para fazer uma tenda. Os trabalhadores decoraram o interior, ou a camada interna, do tabernáculo com as cores azul, púrpura e escarlate e com imagens de querubins.</w:t>
      </w:r>
    </w:p>
    <w:p>
      <w:pPr/>
      <w:r>
        <w:rPr>
          <w:lang w:val="pt_PT" w:bidi="pt_PT"/>
        </w:rPr>
      </w:r>
      <w:r>
        <w:rPr>
          <w:lang w:val="pt_PT" w:bidi="pt_PT"/>
        </w:rPr>
        <w:t>Na segunda cena, Bezalel e todos os seus trabalhadores mais habilidosos e inteligentes garantiram que cinco tiras do pano fossem unidas, ou costuradas, umas às outras e que as outras cinco fossem costuradas juntas para fazer uma segunda cortina. Cada cortina tinha 28 côvados de comprimento por 4 côvados de largura. 28 côvados equivalem a 12,9 metros e 4 côvados equivalem a 1,8 metros. Quando uniram os dois conjuntos de cinco cortinas, cada conjunto media 20 côvados (ou 9 metros) de largura e 28 côvados (ou 12,9 metros) de comprimento. Eles fizeram laçadas no tecido ao longo do lado mais comprido de cada uma das cortinas. Fizeram ganchos de ouro, ou colchetes, em forma de "U" que uniam os laços uns aos outros. Toda a unidade agora mede 40 côvados, que é 18,4 metros, por 28 côvados, que é 12,9 metros.</w:t>
      </w:r>
    </w:p>
    <w:p>
      <w:pPr/>
      <w:r>
        <w:rPr>
          <w:lang w:val="pt_PT" w:bidi="pt_PT"/>
        </w:rPr>
      </w:r>
      <w:r>
        <w:rPr>
          <w:lang w:val="pt_PT" w:bidi="pt_PT"/>
        </w:rPr>
        <w:t>Mostre uma foto dos ganchos, ou colchetes, de ouro. Pause o áudio aqui.</w:t>
      </w:r>
    </w:p>
    <w:p>
      <w:pPr/>
      <w:r>
        <w:rPr>
          <w:lang w:val="pt_PT" w:bidi="pt_PT"/>
        </w:rPr>
      </w:r>
      <w:r>
        <w:rPr>
          <w:lang w:val="pt_PT" w:bidi="pt_PT"/>
        </w:rPr>
        <w:t>Depois disso, Bezalel e seus trabalhadores mais habilidosos e inteligentes fizeram a segunda camada usando pelos de cabra para o tabernáculo para proteger a camada interna. Fizeram onze cortinas de trinta côvados, ou 13,8 metros de comprimento e 4 côvados, ou 1,8 metros de largura. Depois disso, Bezalel e os trabalhadores uniram cinco das cortinas em um conjunto e as outras seis cortinas em outro conjunto. Então, eles fizeram cinquenta alças ao longo da borda da cortina da extremidade para formar um conjunto e cinquenta alças ao longo da borda de outra cortina, formando outro conjunto. Eles fizeram cinquenta colchetes de bronze para unir todas as cortinas em uma só peça. Então os trabalhadores fizeram a terceira camada de cobertura para o tabernáculo, ou a tenda, de peles de carneiro tingidas de vermelho. Eles fizeram uma cobertura superior, ou quarta camada, de couro resistente.</w:t>
      </w:r>
    </w:p>
    <w:p>
      <w:pPr/>
      <w:r>
        <w:rPr>
          <w:lang w:val="pt_PT" w:bidi="pt_PT"/>
        </w:rPr>
      </w:r>
      <w:r>
        <w:rPr>
          <w:lang w:val="pt_PT" w:bidi="pt_PT"/>
        </w:rPr>
        <w:t>Agora, o grupo poderia usar alguns materiais para fazer um modelo do tabernáculo com suas camadas. Ou o grupo poderia fazer um roteiro, desenhar ou usar objetos para visualizar a passagem e a ação nela descrita.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36.8–19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Artesãos habilidosos</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sentiria ou pensaria se fosse esse personagem. Então reinicie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Moisés estava seguindo as instruções de Yahweh e ordenou a Bezalel e a todos os trabalhadores que são os mais habilidosos e inteligentes entre os que trabalham que construíssem o tabernáculo, ou tenda da presença de Yahweh, com dez peças de cortinas, ou tecidos. Então Bezalel seguiu as instruções que Moisés lhe deu e fez as cortinas do tabernáculo, ou tenda da presença de Yahweh, com fio fino de cor azul, púrpura e avermelhado. Trabalhadores habilidosos bordaram querubins.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Moisés: “Como você está se sentindo ou pensando?” Você pode ouvir coisas como: "Espero que Deus aprove o trabalho deles quando eles terminarem".</w:t>
      </w:r>
    </w:p>
    <w:p>
      <w:pPr>
        <w:pStyle w:val="ListBullet"/>
        <w:spacing w:line="240" w:lineRule="auto"/>
        <w:ind w:left="720"/>
      </w:pPr>
      <w:r>
        <w:rPr>
          <w:lang w:val="pt_PT" w:bidi="pt_PT"/>
        </w:rPr>
      </w:r>
      <w:r>
        <w:rPr>
          <w:lang w:val="pt_PT" w:bidi="pt_PT"/>
        </w:rPr>
        <w:t>Pergunte às pessoas que interpretam Bezalel e seus trabalhadores habilidosos: "Como vocês estão se sentindo ou pensando?" Você pode ouvir coisas como: "Acredito que Moisés realmente apreciará o trabalho de nossas mãos e até recomendará que façamos mais coisas. Isso seria uma grande oportunidade de negócios para nós".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cada cortina, ou tecido, tinha 28 côvados de comprimento por 4 côvados de largura. Então Bezalel e os trabalhadores mais habilidosos e inteligentes uniram, ou costuraram, cinco cortinas de tenda, ou tecidos, umas às outras, e as outras cinco cortinas foram costuradas umas às outras. As cortinas, ou tecidos, eram faixas estreitas de fios retorcidos entrelaçados. Assim, eles fizeram os ganchos para unir as cortinas umas às outras, e todas as cortinas no tabernáculo tinham as mesmas medidas, ou formavam uma só unidade.</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Bezalel: "Como você está se sentindo ou pensando?" Você pode ouvir coisas como: "Eu realmente aprecio as medições precisas que vocês fizeram. Essas são as medidas exatas que Moisés nos pediu para usar".</w:t>
      </w:r>
    </w:p>
    <w:p>
      <w:pPr>
        <w:pStyle w:val="ListBullet"/>
        <w:spacing w:line="240" w:lineRule="auto"/>
        <w:ind w:left="720"/>
      </w:pPr>
      <w:r>
        <w:rPr>
          <w:lang w:val="pt_PT" w:bidi="pt_PT"/>
        </w:rPr>
      </w:r>
      <w:r>
        <w:rPr>
          <w:lang w:val="pt_PT" w:bidi="pt_PT"/>
        </w:rPr>
        <w:t>Pergunte às pessoas que interpretam os trabalhadores mais habilidosos de Bezalel: "Como vocês estão se sentindo ou pensando?" Você pode ouvir coisas como: “Nossa! Confiamos tanto nas suas instruções que não queremos tirar uma medida errada, porque essa é a casa de Yahweh que estamos tentando construir".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Bezalel e seus trabalhadores mais habilidosos fizeram 11 cortinas de pelos de cabra, e então uniram 5 cortinas e 6 cortinas para que houvesse duas cortinas de pelos de cabra. Eles fizeram cinquenta laçadas em um conjunto de cortinas e outras cinquenta laçadas no outro conjunto de cortinas, umas de frente para as outras. Depois disso, Bezalel e seus trabalhadores mais habilidosos e inteligentes fizeram cinquenta pequenos objetos de metal, de bronze, para unir a tenda e formar uma só peça. Então o tabernáculo foi coberto com peles de carneiro tingidas de vermelho para a terceira camada, e foi feita outra cobertura para a quarta camada de um couro resistente.</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Bezalel: "Como você está se sentindo ou pensando?" Você pode ouvir coisas como: "Respeito tanto Moisés que ele está fazendo todos os esforços para ver que todos nós sigamos as medidas exatas que Yahweh me deu. Então, por favor, vamos seguir gentilmente todas as instruções dadas a vocês, meus companheiros de trabalho".</w:t>
      </w:r>
    </w:p>
    <w:p>
      <w:pPr>
        <w:pStyle w:val="ListBullet"/>
        <w:spacing w:line="240" w:lineRule="auto"/>
        <w:ind w:left="720"/>
      </w:pPr>
      <w:r>
        <w:rPr>
          <w:lang w:val="pt_PT" w:bidi="pt_PT"/>
        </w:rPr>
      </w:r>
      <w:r>
        <w:rPr>
          <w:lang w:val="pt_PT" w:bidi="pt_PT"/>
        </w:rPr>
        <w:t>Pergunte às pessoas que interpretam os trabalhadores mais habilidosos de Bezalel: "Como vocês estão se sentindo ou pensando?" Você pode ouvir coisas como: "Respeitamos muito você, querido Bezalel, e você realmente teme a Yahweh. Talvez seja por isso que você está tão cheio do Espírito de Deus".</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36.8–19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Vocês podem querer ouvir sua tradução de Êxodo 26.1–14 novamente antes de ouvir este roteiro para se lembrar da instrução que Yahweh deu a Moisés e para se lembrar das palavras que vocês usaram em sua tradução. Se fizer isso, pause o áudio aqui para ouvir sua tradução.</w:t>
      </w:r>
    </w:p>
    <w:p>
      <w:pPr/>
      <w:r>
        <w:rPr>
          <w:lang w:val="pt_PT" w:bidi="pt_PT"/>
        </w:rPr>
      </w:r>
      <w:r>
        <w:rPr>
          <w:lang w:val="pt_PT" w:bidi="pt_PT"/>
        </w:rPr>
        <w:t>Se necessário, continue ouvindo este roteiro para obter mais informações.</w:t>
      </w:r>
    </w:p>
    <w:p>
      <w:pPr/>
      <w:r>
        <w:rPr>
          <w:lang w:val="pt_PT" w:bidi="pt_PT"/>
        </w:rPr>
      </w:r>
      <w:r>
        <w:rPr>
          <w:lang w:val="pt_PT" w:bidi="pt_PT"/>
        </w:rPr>
        <w:t xml:space="preserve">Moisés começou a seguir as instruções de </w:t>
      </w:r>
      <w:r>
        <w:rPr>
          <w:lang w:val="pt_PT" w:bidi="pt_PT"/>
        </w:rPr>
        <w:t>Yahweh</w:t>
      </w:r>
      <w:r>
        <w:rPr>
          <w:lang w:val="pt_PT" w:bidi="pt_PT"/>
        </w:rPr>
        <w:t xml:space="preserve"> e ordenou a Bezalel e a todos os trabalhadores mais habilidosos entre aqueles que trabalhavam para construir o </w:t>
      </w:r>
      <w:r>
        <w:rPr>
          <w:b/>
          <w:lang w:val="pt_PT" w:bidi="pt_PT"/>
        </w:rPr>
        <w:t>tabernáculo</w:t>
      </w:r>
      <w:r>
        <w:rPr>
          <w:lang w:val="pt_PT" w:bidi="pt_PT"/>
        </w:rPr>
        <w:t xml:space="preserve">, ou tenda da presença de Yahweh. O tabernáculo é a </w:t>
      </w:r>
      <w:r>
        <w:rPr>
          <w:lang w:val="pt_PT" w:bidi="pt_PT"/>
        </w:rPr>
        <w:t>casa de Deus</w:t>
      </w:r>
      <w:r>
        <w:rPr>
          <w:lang w:val="pt_PT" w:bidi="pt_PT"/>
        </w:rPr>
        <w:t xml:space="preserve">, ou uma grande tenda, que era movida de um lugar para outro onde os antepassados </w:t>
      </w:r>
      <w:r>
        <w:rPr>
          <w:lang w:val="pt_PT" w:bidi="pt_PT"/>
        </w:rPr>
        <w:t>judeus</w:t>
      </w:r>
      <w:r>
        <w:rPr>
          <w:lang w:val="pt_PT" w:bidi="pt_PT"/>
        </w:rPr>
        <w:t xml:space="preserve"> </w:t>
      </w:r>
      <w:r>
        <w:rPr>
          <w:lang w:val="pt_PT" w:bidi="pt_PT"/>
        </w:rPr>
        <w:t>adoravam</w:t>
      </w:r>
      <w:r>
        <w:rPr>
          <w:lang w:val="pt_PT" w:bidi="pt_PT"/>
        </w:rPr>
        <w:t xml:space="preserve"> a </w:t>
      </w:r>
      <w:r>
        <w:rPr>
          <w:lang w:val="pt_PT" w:bidi="pt_PT"/>
        </w:rPr>
        <w:t>Deus</w:t>
      </w:r>
      <w:r>
        <w:rPr>
          <w:lang w:val="pt_PT" w:bidi="pt_PT"/>
        </w:rPr>
        <w:t xml:space="preserve">. Esse era um lugar onde os </w:t>
      </w:r>
      <w:r>
        <w:rPr>
          <w:lang w:val="pt_PT" w:bidi="pt_PT"/>
        </w:rPr>
        <w:t>sacerdotes</w:t>
      </w:r>
      <w:r>
        <w:rPr>
          <w:lang w:val="pt_PT" w:bidi="pt_PT"/>
        </w:rPr>
        <w:t xml:space="preserve"> faziam </w:t>
      </w:r>
      <w:r>
        <w:rPr>
          <w:lang w:val="pt_PT" w:bidi="pt_PT"/>
        </w:rPr>
        <w:t>sacrifícios</w:t>
      </w:r>
      <w:r>
        <w:rPr>
          <w:lang w:val="pt_PT" w:bidi="pt_PT"/>
        </w:rPr>
        <w:t xml:space="preserve"> em nome do povo. Traduzam tabernáculo da mesma maneira que vocês fizeram em passagens anteriores, e lembrem-se de que </w:t>
      </w:r>
      <w:r>
        <w:rPr>
          <w:lang w:val="pt_PT" w:bidi="pt_PT"/>
        </w:rPr>
        <w:t>tabernáculo</w:t>
      </w:r>
      <w:r>
        <w:rPr>
          <w:lang w:val="pt_PT" w:bidi="pt_PT"/>
        </w:rPr>
        <w:t xml:space="preserve"> está no Glossário Mestre.</w:t>
      </w:r>
    </w:p>
    <w:p>
      <w:pPr/>
      <w:r>
        <w:rPr>
          <w:lang w:val="pt_PT" w:bidi="pt_PT"/>
        </w:rPr>
      </w:r>
      <w:r>
        <w:rPr>
          <w:lang w:val="pt_PT" w:bidi="pt_PT"/>
        </w:rPr>
        <w:t>Usem os mesmos sistemas de medida para esta passagem que vocês utilizaram em passagens anteriores.</w:t>
      </w:r>
    </w:p>
    <w:p>
      <w:pPr/>
      <w:r>
        <w:rPr>
          <w:lang w:val="pt_PT" w:bidi="pt_PT"/>
        </w:rPr>
      </w:r>
      <w:r>
        <w:rPr>
          <w:lang w:val="pt_PT" w:bidi="pt_PT"/>
        </w:rPr>
        <w:t xml:space="preserve">Então, Bezalel seguiu as instruções que Moisés lhe deu e fez as cortinas do tabernáculo com fio fino de cor azul, púrpura e escarlate e as bordou com </w:t>
      </w:r>
      <w:r>
        <w:rPr>
          <w:b/>
          <w:lang w:val="pt_PT" w:bidi="pt_PT"/>
        </w:rPr>
        <w:t>querubins</w:t>
      </w:r>
      <w:r>
        <w:rPr>
          <w:lang w:val="pt_PT" w:bidi="pt_PT"/>
        </w:rPr>
        <w:t xml:space="preserve">. Querubins são guardiões de lugares sagrados. Eles são muitas vezes símbolos da presença de Yavé. Eles têm o corpo de um leão, as asas de um pássaro e o rosto de um humano. Traduza querubins da mesma maneira que você fez em passagens anteriores, e lembrem-se de que </w:t>
      </w:r>
      <w:r>
        <w:rPr>
          <w:lang w:val="pt_PT" w:bidi="pt_PT"/>
        </w:rPr>
        <w:t>querubins</w:t>
      </w:r>
      <w:r>
        <w:rPr>
          <w:lang w:val="pt_PT" w:bidi="pt_PT"/>
        </w:rPr>
        <w:t xml:space="preserve"> está no Glossário Mestre. Descrevam os fios de cor azul, púrpura e escarlate, o linho fino retorcido, as cortinas, as laçadas e os colchetes da mesma maneira que vocês fizeram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36:20–34</w:t>
      </w:r>
      <w:r>
        <w:rPr>
          <w:lang w:val="pt_PT" w:bidi="pt_PT"/>
        </w:rPr>
      </w:r>
    </w:p>
    <w:p>
      <w:pPr>
        <w:pStyle w:val="Heading3"/>
      </w:pPr>
      <w:r>
        <w:rPr>
          <w:lang w:val="pt_PT" w:bidi="pt_PT"/>
        </w:rPr>
        <w:t>Ouvir e Sentir</w:t>
      </w:r>
    </w:p>
    <w:p>
      <w:pPr/>
      <w:r>
        <w:rPr>
          <w:lang w:val="pt_PT" w:bidi="pt_PT"/>
        </w:rPr>
      </w:r>
      <w:r>
        <w:rPr>
          <w:lang w:val="pt_PT" w:bidi="pt_PT"/>
        </w:rPr>
        <w:t>Nesta etapa, ouçam Êxodo 36.20–34 e guardem em seus corações.</w:t>
      </w:r>
    </w:p>
    <w:p>
      <w:pPr/>
      <w:r>
        <w:rPr>
          <w:lang w:val="pt_PT" w:bidi="pt_PT"/>
        </w:rPr>
      </w:r>
      <w:r>
        <w:rPr>
          <w:lang w:val="pt_PT" w:bidi="pt_PT"/>
        </w:rPr>
        <w:t>Ouçam uma versão em áudio de Êxodo 36.20–34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36.20–34 na tradução mais fácil de entender.</w:t>
      </w:r>
    </w:p>
    <w:p>
      <w:pPr/>
      <w:r>
        <w:rPr>
          <w:lang w:val="pt_PT" w:bidi="pt_PT"/>
        </w:rPr>
      </w:r>
      <w:r>
        <w:rPr>
          <w:lang w:val="pt_PT" w:bidi="pt_PT"/>
        </w:rPr>
        <w:t>Os artesãos israelitas têm seguido avidamente as instruções de Yahweh para construir o tabernáculo, ou o lugar onde Yahweh viverá entre seu povo escolhido. Liderados por Bezalel, a quem Yahweh deu conhecimentos e habilidades especiais, os artesãos já fizeram as cortinas do tabernáculo. Agora, os artesãos fazem a estrutura da tenda.</w:t>
      </w:r>
    </w:p>
    <w:p>
      <w:pPr/>
      <w:r>
        <w:rPr>
          <w:lang w:val="pt_PT" w:bidi="pt_PT"/>
        </w:rPr>
      </w:r>
      <w:r>
        <w:rPr>
          <w:lang w:val="pt_PT" w:bidi="pt_PT"/>
        </w:rPr>
        <w:t>Como vocês se lembram, no monte Sinai, Yahweh deu a Moisés especificações para construir o tabernáculo. Agora, Bezalel e os outros artesãos israelitas cumprem as instruções de Yahweh e fazem a estrutura, ou suportes de parede, do tabernáculo com madeira de acácia. A madeira de acácia era durável e abundante nessa área. Os trabalhadores fazem as tábuas com 10 côvados, ou 4,6 metros, de comprimento e 1,5 côvados, ou 66 centímetros, de largura. Um côvado é o comprimento do antebraço médio de um homem adulto, portanto, isso correspondia a cerca de 45 centímetros. Bezalel faz dois encaixes, ou pinos, na parte inferior de cada estrutura, para se encaixarem em sua base de prata. Não sabemos exatamente como eles eram, mas eles se projetavam para fora da estrutura na parte inferior e ajudavam a conectar a estrutura à base. Havia dois em cada estrutura que se alinhavam, ou ficavam paralelos um aos outro.</w:t>
      </w:r>
    </w:p>
    <w:p>
      <w:pPr/>
      <w:r>
        <w:rPr>
          <w:lang w:val="pt_PT" w:bidi="pt_PT"/>
        </w:rPr>
      </w:r>
      <w:r>
        <w:rPr>
          <w:lang w:val="pt_PT" w:bidi="pt_PT"/>
        </w:rPr>
        <w:t>Parem aqui e, em grupo, olhem para um diagrama das estruturas. Pause este áudio aqui.</w:t>
      </w:r>
    </w:p>
    <w:p>
      <w:pPr/>
      <w:r>
        <w:rPr>
          <w:lang w:val="pt_PT" w:bidi="pt_PT"/>
        </w:rPr>
      </w:r>
      <w:r>
        <w:rPr>
          <w:lang w:val="pt_PT" w:bidi="pt_PT"/>
        </w:rPr>
        <w:t>Bezalel e os trabalhadores fazem 20 estruturas para o lado sul do tabernáculo. Isso significa que o comprimento total do lado sul era de cerca de 30 côvados, ou 13,7 metros. Como os israelitas sempre montavam o tabernáculo com a entrada voltada para o leste, o lado sul fica à esquerda quando se olha para a entrada do tabernáculo pelo lado de fora. Eles fazem quarenta bases de prata para ficarem sob as vinte estruturas. A prata é um metal precioso. As pessoas faziam as bases de prata criando um molde oco e então derramando prata líquida quente no molde. Depois que a prata esfriou, ela se tornou sólida e tomou a forma do molde. Há duas bases para cada estrutura, uma base para cada um dos "encaixes", ou "pinos", que se projetam para fora da estrutura.</w:t>
      </w:r>
    </w:p>
    <w:p>
      <w:pPr/>
      <w:r>
        <w:rPr>
          <w:lang w:val="pt_PT" w:bidi="pt_PT"/>
        </w:rPr>
      </w:r>
      <w:r>
        <w:rPr>
          <w:lang w:val="pt_PT" w:bidi="pt_PT"/>
        </w:rPr>
        <w:t>Parem aqui e, em grupo, olhem para uma imagem das bases de prata. Pause este áudio aqui.</w:t>
      </w:r>
    </w:p>
    <w:p>
      <w:pPr/>
      <w:r>
        <w:rPr>
          <w:lang w:val="pt_PT" w:bidi="pt_PT"/>
        </w:rPr>
      </w:r>
      <w:r>
        <w:rPr>
          <w:lang w:val="pt_PT" w:bidi="pt_PT"/>
        </w:rPr>
        <w:t>Então os trabalhadores fazem seis estruturas para o lado oeste do tabernáculo e usam duas estruturas para dobrar a força dos cantos traseiros do tabernáculo. Eles fazem essas estruturas adicionais dos cantos traseiros separadas na parte inferior e as unem na parte superior por uma argola. Essa parte do projeto do tabernáculo provavelmente proporcionava maior estabilidade. Com as estruturas dos cantos adicionadas, há um total de oito estruturas e 16 bases de prata na parte de trás, ou no lado oeste, do tabernáculo.</w:t>
      </w:r>
    </w:p>
    <w:p>
      <w:pPr/>
      <w:r>
        <w:rPr>
          <w:lang w:val="pt_PT" w:bidi="pt_PT"/>
        </w:rPr>
      </w:r>
      <w:r>
        <w:rPr>
          <w:lang w:val="pt_PT" w:bidi="pt_PT"/>
        </w:rPr>
        <w:t>Parem aqui e discutam esta pergunta em grupo: como os trabalhadores onde vocês vivem garantem que uma estrutura esteja estável? Pause este áudio aqui.</w:t>
      </w:r>
    </w:p>
    <w:p>
      <w:pPr/>
      <w:r>
        <w:rPr>
          <w:lang w:val="pt_PT" w:bidi="pt_PT"/>
        </w:rPr>
      </w:r>
      <w:r>
        <w:rPr>
          <w:lang w:val="pt_PT" w:bidi="pt_PT"/>
        </w:rPr>
        <w:t>Então os construtores fazem as vigas cruzadas de madeira de acácia para o tabernáculo. Não sabemos exatamente como eram essas travessas, se eram travessas únicas ou se pareciam mais com estruturas semelhantes a escadas. Eles fazem 15 travessas para os três lados do tabernáculo, cinco de cada lado. A frente, ou extremidade leste, do tabernáculo não tinha nenhum desses apoios porque os trabalhadores a projetaram para estar aberta para a entrada dos sacerdotes durante a adoração.</w:t>
      </w:r>
    </w:p>
    <w:p>
      <w:pPr/>
      <w:r>
        <w:rPr>
          <w:lang w:val="pt_PT" w:bidi="pt_PT"/>
        </w:rPr>
      </w:r>
      <w:r>
        <w:rPr>
          <w:lang w:val="pt_PT" w:bidi="pt_PT"/>
        </w:rPr>
        <w:t>Por fim, os trabalhadores fazem as travessas centrais, de modo que elas se estendam de uma ponta à outra, no meio das estruturas. Eles revestem as estruturas com ouro e fazem argolas de ouro para prender as travessas. Eles também revestem as travessas com ouro.</w:t>
      </w:r>
    </w:p>
    <w:p>
      <w:pPr/>
      <w:r>
        <w:rPr>
          <w:lang w:val="pt_PT" w:bidi="pt_PT"/>
        </w:rPr>
      </w:r>
      <w:r>
        <w:rPr>
          <w:lang w:val="pt_PT" w:bidi="pt_PT"/>
        </w:rPr>
        <w:t>Ao todo, o tabernáculo incluía 48 estruturas e, quando alguém o visse do lado de fora, ele pareceria mais ou menos com um retângulo. Como vocês se lembram, os trabalhadores fizeram o tabernáculo para ser fácil de transportar e reconstruir no próximo local.</w:t>
      </w:r>
    </w:p>
    <w:p>
      <w:pPr/>
      <w:r>
        <w:rPr>
          <w:lang w:val="pt_PT" w:bidi="pt_PT"/>
        </w:rPr>
      </w:r>
      <w:r>
        <w:rPr>
          <w:lang w:val="pt_PT" w:bidi="pt_PT"/>
        </w:rPr>
        <w:t>Parem aqui e discutam esta pergunta em grupo: descrevam um projeto de construção em sua cultura que os construtores tiveram que realizar, sabendo que ele precisaria ser desmontado e reconstruído muitas vezes. Como isso mudou o processo de construção para os trabalhadores?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36.20–34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Bezalel e os trabalhadores constroem as armações do tabernáculo para apoiar as cortinas. Eles constroem bases de prata para apoiar as armações, duas para cada armação. Eles também fazem armações de canto para tornar a estrutura mais estável.</w:t>
      </w:r>
    </w:p>
    <w:p>
      <w:pPr/>
      <w:r>
        <w:rPr>
          <w:lang w:val="pt_PT" w:bidi="pt_PT"/>
        </w:rPr>
      </w:r>
      <w:r>
        <w:rPr>
          <w:b/>
          <w:lang w:val="pt_PT" w:bidi="pt_PT"/>
        </w:rPr>
        <w:t>Na segunda cena:</w:t>
      </w:r>
      <w:r>
        <w:rPr>
          <w:lang w:val="pt_PT" w:bidi="pt_PT"/>
        </w:rPr>
        <w:t xml:space="preserve"> Bezalel e os trabalhadores fazem as travessas para os dois lados e para a parte de trás do tabernáculo. Eles também fazem a coluna central e os anéis de ouro por onde ela passa. Bezalel reveste as armações e as travessas com ouro.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 artesão israelita.</w:t>
      </w:r>
    </w:p>
    <w:p>
      <w:pPr/>
      <w:r>
        <w:rPr>
          <w:lang w:val="pt_PT" w:bidi="pt_PT"/>
        </w:rPr>
      </w:r>
      <w:r>
        <w:rPr>
          <w:lang w:val="pt_PT" w:bidi="pt_PT"/>
        </w:rPr>
        <w:t>Em grupo, prestem atenção às partes do cenário da passagem:</w:t>
      </w:r>
    </w:p>
    <w:p>
      <w:pPr/>
      <w:r>
        <w:rPr>
          <w:lang w:val="pt_PT" w:bidi="pt_PT"/>
        </w:rPr>
      </w:r>
      <w:r>
        <w:rPr>
          <w:lang w:val="pt_PT" w:bidi="pt_PT"/>
        </w:rPr>
        <w:t>Moisés continua descrevendo como os israelitas cumpriram as instruções específicas de Yahweh para construir todas as partes do tabernáculo.</w:t>
      </w:r>
    </w:p>
    <w:p>
      <w:pPr/>
      <w:r>
        <w:rPr>
          <w:lang w:val="pt_PT" w:bidi="pt_PT"/>
        </w:rPr>
      </w:r>
      <w:r>
        <w:rPr>
          <w:lang w:val="pt_PT" w:bidi="pt_PT"/>
        </w:rPr>
        <w:t>Vocês podem querer ouvir sua tradução de Êxodo 26.15–30 antes de ouvir esse roteiro para se lembrar da instrução que Yahweh deu a Moisés, e para se lembrar das palavras que vocês usaram em sua tradução. Se fizer isso, pause o áudio aqui para ouvir sua tradução.</w:t>
      </w:r>
    </w:p>
    <w:p>
      <w:pPr/>
      <w:r>
        <w:rPr>
          <w:lang w:val="pt_PT" w:bidi="pt_PT"/>
        </w:rPr>
      </w:r>
      <w:r>
        <w:rPr>
          <w:lang w:val="pt_PT" w:bidi="pt_PT"/>
        </w:rPr>
        <w:t>É importante lembrar que Bezalel terminou anteriormente as cortinas do tabernáculo. Embora o nome de Bezalel não seja mencionado aqui, sabemos que Bezalel estava liderando os trabalhadores. Bezalel e os outros trabalhadores estão construindo as armações de madeira que sustentarão as cortinas.</w:t>
      </w:r>
    </w:p>
    <w:p>
      <w:pPr/>
      <w:r>
        <w:rPr>
          <w:lang w:val="pt_PT" w:bidi="pt_PT"/>
        </w:rPr>
      </w:r>
      <w:r>
        <w:rPr>
          <w:lang w:val="pt_PT" w:bidi="pt_PT"/>
        </w:rPr>
        <w:t>Bezalel constrói armações para as cortinas. Todas as estruturas são idênticas. Vinte das estruturas segurarão as cortinas no lado sul do tabernáculo. Isso fica no lado direito da tenda. Bezalel constrói 40 bases de prata para sustentar essas armações, duas para cada armação. Provavelmente, ele derreteu a prata e depois usou um molde para fazer as bases.</w:t>
      </w:r>
    </w:p>
    <w:p>
      <w:pPr/>
      <w:r>
        <w:rPr>
          <w:lang w:val="pt_PT" w:bidi="pt_PT"/>
        </w:rPr>
      </w:r>
      <w:r>
        <w:rPr>
          <w:lang w:val="pt_PT" w:bidi="pt_PT"/>
        </w:rPr>
        <w:t>Bezalel também constrói outras 20 armações e 40 bases para o lado norte da tenda. Bezalel constrói seis armações para a parte de trás do tabernáculo que está virada para o oeste. Bezalel reforça os cantos traseiros do tabernáculo adicionando uma armação a cada canto. Essas duas armações extras colocadas em cada canto se unirão a cada armação das laterais para formar uma peça de canto em cada lado. Bezalel constrói no total oito armações para a parte de trás do tabernáculo. Bezalel constrói 16 bases de prata, duas para cada armação na parte traseira.</w:t>
      </w:r>
    </w:p>
    <w:p>
      <w:pPr/>
      <w:r>
        <w:rPr>
          <w:lang w:val="pt_PT" w:bidi="pt_PT"/>
        </w:rPr>
      </w:r>
      <w:r>
        <w:rPr>
          <w:lang w:val="pt_PT" w:bidi="pt_PT"/>
        </w:rPr>
        <w:t>É importante observar que não há diferença entre as armações ou as bases construídas para os lados sul e norte do tabernáculo. Isso dá uma forma retangular ao tabernáculo.</w:t>
      </w:r>
    </w:p>
    <w:p>
      <w:pPr/>
      <w:r>
        <w:rPr>
          <w:lang w:val="pt_PT" w:bidi="pt_PT"/>
        </w:rPr>
      </w:r>
      <w:r>
        <w:rPr>
          <w:lang w:val="pt_PT" w:bidi="pt_PT"/>
        </w:rPr>
        <w:t>É importante lembrar que a repetição é uma maneira de enfatizar a importância das instruções.</w:t>
      </w:r>
    </w:p>
    <w:p>
      <w:pPr/>
      <w:r>
        <w:rPr>
          <w:lang w:val="pt_PT" w:bidi="pt_PT"/>
        </w:rPr>
      </w:r>
      <w:r>
        <w:rPr>
          <w:lang w:val="pt_PT" w:bidi="pt_PT"/>
        </w:rPr>
        <w:t>É importante observar que todas as armações sustentarão as cortinas nos três lados do tabernáculo. A estrutura semelhante a uma escada permitirá que as pessoas do lado de fora do tabernáculo vejam as cortinas que cobrem as armações, e que as pessoas do lado de dentro vejam as armações de ouro e as cortinas.</w:t>
      </w:r>
    </w:p>
    <w:p>
      <w:pPr/>
      <w:r>
        <w:rPr>
          <w:lang w:val="pt_PT" w:bidi="pt_PT"/>
        </w:rPr>
      </w:r>
      <w:r>
        <w:rPr>
          <w:lang w:val="pt_PT" w:bidi="pt_PT"/>
        </w:rPr>
        <w:t>Bezalel faz cinco travessas para cada lado. Bezalel faz a travessa do meio para ser presa no meio das armações, indo de uma extremidade à outra extremidade do tabernáculo.</w:t>
      </w:r>
    </w:p>
    <w:p>
      <w:pPr/>
      <w:r>
        <w:rPr>
          <w:lang w:val="pt_PT" w:bidi="pt_PT"/>
        </w:rPr>
      </w:r>
      <w:r>
        <w:rPr>
          <w:lang w:val="pt_PT" w:bidi="pt_PT"/>
        </w:rPr>
        <w:t>É importante observar que o comprimento das travessas centrais correspondia a todo o comprimento do tabernáculo. Bezalel faz anéis de ouro para que as travessas centrais passem por eles nos três lados do tabernáculo.</w:t>
      </w:r>
    </w:p>
    <w:p>
      <w:pPr/>
      <w:r>
        <w:rPr>
          <w:lang w:val="pt_PT" w:bidi="pt_PT"/>
        </w:rPr>
      </w:r>
      <w:r>
        <w:rPr>
          <w:lang w:val="pt_PT" w:bidi="pt_PT"/>
        </w:rPr>
        <w:t>Bezalel reveste as armações e as travessas com ouro.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36.20–34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 artesão israelita.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Bezalel e os outros trabalhadores construindo a armação do tabernáculo para apoiar as cortinas. Eles constroem vinte armações para os lados norte e sul. Em seguida, eles criam duas bases de prata para cada armação. Eles criam seis armações para a parte de trás do tabernáculo, com duas armações nos cantos para tornar a estrutura mais estável.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trabalhadores: "O que você está sentindo ou pensando?" A pessoa pode responder coisas como: "Uau! Mal posso esperar para ver o tabernáculo quando o terminarmos", ou "Posso dizer que Yahweh projetou isso para que seja fácil para nós desmontarmos o tabernáculo e reconstruí-lo muitas vezes", ou "Posso ver como as armações dos cantos tornam a armação mais estável".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Bezalel e os trabalhadores construindo as travessas para as duas laterais e a parte de trás do tabernáculo. Eles também fazem as colunas centrais e as argolas de ouro por onde as colunas passam. Bezalel reveste as armações e as travessas com ouro.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trabalhadores: "O que você está sentindo ou pensando?" A pessoa pode responder coisas como: "Yahweh é tão cuidadoso. Se as barras fossem de ouro maciço, seriam pesadas demais para carregarmos conosco!" ou "A estrutura faz mais sentido à medida que seguimos as instruções de Bezalel", ou "Fico admirado. Sinto-me honrado em estar trabalhando em uma casa para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36.20–34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Para essa passagem, vocês podem querer ouvir sua tradução de Êxodo 26.15–30 antes de ouvir esse roteiro para se lembrar da instrução que </w:t>
      </w:r>
      <w:r>
        <w:rPr>
          <w:b/>
          <w:lang w:val="pt_PT" w:bidi="pt_PT"/>
        </w:rPr>
        <w:t>Yahweh</w:t>
      </w:r>
      <w:r>
        <w:rPr>
          <w:lang w:val="pt_PT" w:bidi="pt_PT"/>
        </w:rPr>
        <w:t xml:space="preserve"> deu a Moisés e para se lembrar das palavras que vocês usaram em sua tradução. Se fizer isso, pause o áudio aqui para ouvir sua tradução.</w:t>
      </w:r>
    </w:p>
    <w:p>
      <w:pPr/>
      <w:r>
        <w:rPr>
          <w:lang w:val="pt_PT" w:bidi="pt_PT"/>
        </w:rPr>
      </w:r>
      <w:r>
        <w:rPr>
          <w:lang w:val="pt_PT" w:bidi="pt_PT"/>
        </w:rPr>
        <w:t xml:space="preserve">Bezalel e os outros artesãos </w:t>
      </w:r>
      <w:r>
        <w:rPr>
          <w:b/>
          <w:lang w:val="pt_PT" w:bidi="pt_PT"/>
        </w:rPr>
        <w:t>israelitas</w:t>
      </w:r>
      <w:r>
        <w:rPr>
          <w:lang w:val="pt_PT" w:bidi="pt_PT"/>
        </w:rPr>
        <w:t xml:space="preserve"> começam a construção das armações para o tabernáculo.</w:t>
      </w:r>
    </w:p>
    <w:p>
      <w:pPr/>
      <w:r>
        <w:rPr>
          <w:lang w:val="pt_PT" w:bidi="pt_PT"/>
        </w:rPr>
      </w:r>
      <w:r>
        <w:rPr>
          <w:lang w:val="pt_PT" w:bidi="pt_PT"/>
        </w:rPr>
        <w:t xml:space="preserve">O </w:t>
      </w:r>
      <w:r>
        <w:rPr>
          <w:b/>
          <w:lang w:val="pt_PT" w:bidi="pt_PT"/>
        </w:rPr>
        <w:t>tabernáculo</w:t>
      </w:r>
      <w:r>
        <w:rPr>
          <w:lang w:val="pt_PT" w:bidi="pt_PT"/>
        </w:rPr>
        <w:t xml:space="preserve"> se refere à grande tenda movida de um lugar para outro pelos israelitas e à morada de Yahweh. Esse era o lugar onde os </w:t>
      </w:r>
      <w:r>
        <w:rPr>
          <w:b/>
          <w:lang w:val="pt_PT" w:bidi="pt_PT"/>
        </w:rPr>
        <w:t>sacerdotes</w:t>
      </w:r>
      <w:r>
        <w:rPr>
          <w:lang w:val="pt_PT" w:bidi="pt_PT"/>
        </w:rPr>
        <w:t xml:space="preserve"> faziam </w:t>
      </w:r>
      <w:r>
        <w:rPr>
          <w:b/>
          <w:lang w:val="pt_PT" w:bidi="pt_PT"/>
        </w:rPr>
        <w:t>sacrifícios</w:t>
      </w:r>
      <w:r>
        <w:rPr>
          <w:lang w:val="pt_PT" w:bidi="pt_PT"/>
        </w:rPr>
        <w:t xml:space="preserve"> em nome do povo antes de o </w:t>
      </w:r>
      <w:r>
        <w:rPr>
          <w:b/>
          <w:lang w:val="pt_PT" w:bidi="pt_PT"/>
        </w:rPr>
        <w:t>filho</w:t>
      </w:r>
      <w:r>
        <w:rPr>
          <w:lang w:val="pt_PT" w:bidi="pt_PT"/>
        </w:rPr>
        <w:t xml:space="preserve"> de </w:t>
      </w:r>
      <w:r>
        <w:rPr>
          <w:b/>
          <w:lang w:val="pt_PT" w:bidi="pt_PT"/>
        </w:rPr>
        <w:t>Davi</w:t>
      </w:r>
      <w:r>
        <w:rPr>
          <w:lang w:val="pt_PT" w:bidi="pt_PT"/>
        </w:rPr>
        <w:t xml:space="preserve"> construir o </w:t>
      </w:r>
      <w:r>
        <w:rPr>
          <w:b/>
          <w:lang w:val="pt_PT" w:bidi="pt_PT"/>
        </w:rPr>
        <w:t>templo</w:t>
      </w:r>
      <w:r>
        <w:rPr>
          <w:lang w:val="pt_PT" w:bidi="pt_PT"/>
        </w:rPr>
        <w:t xml:space="preserve">. Usem a mesma palavra ou frase para o tabernáculo que vocês usaram em passagens anteriores. Para mais informações sobre </w:t>
      </w:r>
      <w:r>
        <w:rPr>
          <w:b/>
          <w:lang w:val="pt_PT" w:bidi="pt_PT"/>
        </w:rPr>
        <w:t>tabernáculo</w:t>
      </w:r>
      <w:r>
        <w:rPr>
          <w:lang w:val="pt_PT" w:bidi="pt_PT"/>
        </w:rPr>
        <w:t>, consultem o Glossário Mestre.</w:t>
      </w:r>
    </w:p>
    <w:p>
      <w:pPr/>
      <w:r>
        <w:rPr>
          <w:lang w:val="pt_PT" w:bidi="pt_PT"/>
        </w:rPr>
      </w:r>
      <w:r>
        <w:rPr>
          <w:lang w:val="pt_PT" w:bidi="pt_PT"/>
        </w:rPr>
        <w:t>Parem aqui e olhem em grupo para uma ilustração do tabernáculo. Pause este áudio aqui.</w:t>
      </w:r>
    </w:p>
    <w:p>
      <w:pPr/>
      <w:r>
        <w:rPr>
          <w:lang w:val="pt_PT" w:bidi="pt_PT"/>
        </w:rPr>
      </w:r>
      <w:r>
        <w:rPr>
          <w:lang w:val="pt_PT" w:bidi="pt_PT"/>
        </w:rPr>
        <w:t xml:space="preserve">Os trabalhadores fazem as armações para o tabernáculo com </w:t>
      </w:r>
      <w:r>
        <w:rPr>
          <w:b/>
          <w:lang w:val="pt_PT" w:bidi="pt_PT"/>
        </w:rPr>
        <w:t>madeira de acácia</w:t>
      </w:r>
      <w:r>
        <w:rPr>
          <w:lang w:val="pt_PT" w:bidi="pt_PT"/>
        </w:rPr>
        <w:t>. A madeira de acácia é uma madeira forte que é fácil de trabalhar. Usem a mesma palavra para madeira de acácia que vocês usaram em passagens anteriores.</w:t>
      </w:r>
    </w:p>
    <w:p>
      <w:pPr/>
      <w:r>
        <w:rPr>
          <w:lang w:val="pt_PT" w:bidi="pt_PT"/>
        </w:rPr>
      </w:r>
      <w:r>
        <w:rPr>
          <w:lang w:val="pt_PT" w:bidi="pt_PT"/>
        </w:rPr>
        <w:t xml:space="preserve">Cada estrutura tinha 10 </w:t>
      </w:r>
      <w:r>
        <w:rPr>
          <w:b/>
          <w:lang w:val="pt_PT" w:bidi="pt_PT"/>
        </w:rPr>
        <w:t>côvados</w:t>
      </w:r>
      <w:r>
        <w:rPr>
          <w:lang w:val="pt_PT" w:bidi="pt_PT"/>
        </w:rPr>
        <w:t xml:space="preserve"> de altura e 1,5 côvados de largura. Um côvado é o comprimento do braço de um homem, desde o cotovelo até a ponta do dedo, se a mão dele estiver reta e plana. Tem aproximadamente 45 centímetros. Certifiquem-se de usar a mesma palavra ou frase para côvado que vocês usaram em passagens anteriores. Para mais informações, </w:t>
      </w:r>
      <w:r>
        <w:rPr>
          <w:b/>
          <w:lang w:val="pt_PT" w:bidi="pt_PT"/>
        </w:rPr>
        <w:t>côvado</w:t>
      </w:r>
      <w:r>
        <w:rPr>
          <w:lang w:val="pt_PT" w:bidi="pt_PT"/>
        </w:rPr>
        <w:t xml:space="preserve"> está no Glossário Mestre.</w:t>
      </w:r>
    </w:p>
    <w:p>
      <w:pPr/>
      <w:r>
        <w:rPr>
          <w:lang w:val="pt_PT" w:bidi="pt_PT"/>
        </w:rPr>
      </w:r>
      <w:r>
        <w:rPr>
          <w:lang w:val="pt_PT" w:bidi="pt_PT"/>
        </w:rPr>
        <w:t>Os trabalhadores constroem 48 armações no total para o tabernáculo.</w:t>
      </w:r>
    </w:p>
    <w:p>
      <w:pPr/>
      <w:r>
        <w:rPr>
          <w:lang w:val="pt_PT" w:bidi="pt_PT"/>
        </w:rPr>
      </w:r>
      <w:r>
        <w:rPr>
          <w:lang w:val="pt_PT" w:bidi="pt_PT"/>
        </w:rPr>
        <w:t>Ao traduzir esta passagem, certifiquem-se de usar as mesmas palavras que vocês usaram em passagens anteriores sobre esse assunto.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36:35–38</w:t>
      </w:r>
      <w:r>
        <w:rPr>
          <w:lang w:val="pt_PT" w:bidi="pt_PT"/>
        </w:rPr>
      </w:r>
    </w:p>
    <w:p>
      <w:pPr>
        <w:pStyle w:val="Heading3"/>
      </w:pPr>
      <w:r>
        <w:rPr>
          <w:lang w:val="pt_PT" w:bidi="pt_PT"/>
        </w:rPr>
        <w:t>Ouvir e Sentir</w:t>
      </w:r>
    </w:p>
    <w:p>
      <w:pPr/>
      <w:r>
        <w:rPr>
          <w:lang w:val="pt_PT" w:bidi="pt_PT"/>
        </w:rPr>
      </w:r>
      <w:r>
        <w:rPr>
          <w:lang w:val="pt_PT" w:bidi="pt_PT"/>
        </w:rPr>
        <w:t>Nesta etapa, ouçam Êxodo 36.35–38 e guardem em seus corações.</w:t>
      </w:r>
    </w:p>
    <w:p>
      <w:pPr/>
      <w:r>
        <w:rPr>
          <w:lang w:val="pt_PT" w:bidi="pt_PT"/>
        </w:rPr>
      </w:r>
      <w:r>
        <w:rPr>
          <w:lang w:val="pt_PT" w:bidi="pt_PT"/>
        </w:rPr>
        <w:t>Ouçam uma versão em áudio de Êxodo 36.35–38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36.35–38 na tradução mais fácil de entender.</w:t>
      </w:r>
    </w:p>
    <w:p>
      <w:pPr/>
      <w:r>
        <w:rPr>
          <w:lang w:val="pt_PT" w:bidi="pt_PT"/>
        </w:rPr>
      </w:r>
      <w:r>
        <w:rPr>
          <w:lang w:val="pt_PT" w:bidi="pt_PT"/>
        </w:rPr>
        <w:t>Os artesãos israelitas têm seguido diligentemente as instruções de Yahweh e construído o tabernáculo, ou seja, o lugar onde Yahweh viverá entre seu povo escolhido. Liderados por Bezalel, a quem Yahweh deu conhecimentos e habilidades especiais, os artesãos já fizeram a estrutura do tabernáculo. Agora, os artesãos fazem o véu especial para o interior do tabernáculo, bem como a cortina de entrada.</w:t>
      </w:r>
    </w:p>
    <w:p>
      <w:pPr/>
      <w:r>
        <w:rPr>
          <w:lang w:val="pt_PT" w:bidi="pt_PT"/>
        </w:rPr>
      </w:r>
      <w:r>
        <w:rPr>
          <w:lang w:val="pt_PT" w:bidi="pt_PT"/>
        </w:rPr>
        <w:t>Bezalel supervisiona os outros artesãos israelitas habilidosos. Juntos, eles fazem a cortina especial, ou véu, que separará o Lugar Santíssimo, ou Santo dos Santos, da sala da frente do tabernáculo, o Lugar Santo. Como vocês se lembram, Yahweh revelou que o tabernáculo era uma estrutura retangular dividida em dois compartimentos. A sala maior no lado leste, que ficava mais próxima da entrada, era chamada de Lugar Santo. Era duas vezes o tamanho da outra sala. O lado oeste, o lado menor do tabernáculo, era chamado de Lugar Santíssimo. Ele abrigará a arca da aliança, onde a presença de Yahweh habitará.</w:t>
      </w:r>
    </w:p>
    <w:p>
      <w:pPr/>
      <w:r>
        <w:rPr>
          <w:lang w:val="pt_PT" w:bidi="pt_PT"/>
        </w:rPr>
      </w:r>
      <w:r>
        <w:rPr>
          <w:lang w:val="pt_PT" w:bidi="pt_PT"/>
        </w:rPr>
        <w:t>Parem aqui e, em grupo, olhem para um diagrama das duas salas do tabernáculo, mostrando onde os israelitas colocaram o véu. Pause este áudio aqui.</w:t>
      </w:r>
    </w:p>
    <w:p>
      <w:pPr/>
      <w:r>
        <w:rPr>
          <w:lang w:val="pt_PT" w:bidi="pt_PT"/>
        </w:rPr>
      </w:r>
      <w:r>
        <w:rPr>
          <w:lang w:val="pt_PT" w:bidi="pt_PT"/>
        </w:rPr>
        <w:t>Como vocês se lembram, o propósito dessa cortina especial é impedir que as pessoas entrem no Lugar Santíssimo. Os trabalhadores fazem a cortina especial para combinar, em seu desenho, com as cortinas internas do tabernáculo. Eles fazem a cortina especial com fios azuis, púrpura e escarlate, e um dos artesãos habilidosos usa uma agulha para tecer, ou bordar, figuras de querubins no tecido do véu. Como sabemos, os querubins são guardiões de lugares sagrados e muitas vezes são símbolos da presença de Yahweh. Eles têm o corpo de um leão, as asas de um pássaro e o rosto de um humano. Os querubins na cortina especial lembram às pessoas que pessoas pecadoras não podem acessar a presença imediata do Deus Santíssimo.</w:t>
      </w:r>
    </w:p>
    <w:p>
      <w:pPr/>
      <w:r>
        <w:rPr>
          <w:lang w:val="pt_PT" w:bidi="pt_PT"/>
        </w:rPr>
      </w:r>
      <w:r>
        <w:rPr>
          <w:lang w:val="pt_PT" w:bidi="pt_PT"/>
        </w:rPr>
        <w:t>Pare aqui e mostre ao seu grupo uma imagem de querubins. Discutam como os artesãos da sua cultura trabalham com tecidos. Se eles não usam agulha e linha, como eles unem as partes e fazem belos desenhos no tecido? Que símbolos ou emblemas artísticos vocês usam em sua cultura para representar algo especial ou lembrar as pessoas de algo importante? Pause este áudio aqui.</w:t>
      </w:r>
    </w:p>
    <w:p>
      <w:pPr/>
      <w:r>
        <w:rPr>
          <w:lang w:val="pt_PT" w:bidi="pt_PT"/>
        </w:rPr>
      </w:r>
      <w:r>
        <w:rPr>
          <w:lang w:val="pt_PT" w:bidi="pt_PT"/>
        </w:rPr>
        <w:t>Os trabalhadores fazem quatro colunas de madeira de acácia para pendurar a cortina. Como vocês sabem, a madeira de acácia era abundante nessa área e era muito durável. Os trabalhadores revestem as colunas com uma fina camada de ouro e prendem ganchos de ouro às quatro colunas para pendurar a cortina. Então, eles fazem quatro bases de prata para que cada coluna se encaixe nelas.</w:t>
      </w:r>
    </w:p>
    <w:p>
      <w:pPr/>
      <w:r>
        <w:rPr>
          <w:lang w:val="pt_PT" w:bidi="pt_PT"/>
        </w:rPr>
      </w:r>
      <w:r>
        <w:rPr>
          <w:lang w:val="pt_PT" w:bidi="pt_PT"/>
        </w:rPr>
        <w:t>Parem aqui e olhem para um diagrama das bases usadas para os postes da cortina. Pause este áudio aqui.</w:t>
      </w:r>
    </w:p>
    <w:p>
      <w:pPr/>
      <w:r>
        <w:rPr>
          <w:lang w:val="pt_PT" w:bidi="pt_PT"/>
        </w:rPr>
      </w:r>
      <w:r>
        <w:rPr>
          <w:lang w:val="pt_PT" w:bidi="pt_PT"/>
        </w:rPr>
        <w:t>Embora Yahweh tenha dado anteriormente a Moisés mais detalhes sobre os ganchos e os utensílios do tabernáculo, Moisés não repete essas instruções aqui. Moisés dá a entender, porém, que Bezalel e os trabalhadores seguiram todas as instruções de Yahweh para a cortina especial.</w:t>
      </w:r>
    </w:p>
    <w:p>
      <w:pPr/>
      <w:r>
        <w:rPr>
          <w:lang w:val="pt_PT" w:bidi="pt_PT"/>
        </w:rPr>
      </w:r>
      <w:r>
        <w:rPr>
          <w:lang w:val="pt_PT" w:bidi="pt_PT"/>
        </w:rPr>
        <w:t>Os trabalhadores então fazem a cortina de entrada para o tabernáculo. A cortina de entrada corresponde ao desenho das outras cortinas. Os trabalhadores tecem-na de linho fino e a bordam com fios de cor azul, púrpura e escarlate. Eles fazem cinco colunas de madeira e as revestem com ouro. Embora Moisés mencione apenas os topos e as faixas das colunas, é muito provável que os trabalhadores tenham revestido todas as partes das colunas com ouro.</w:t>
      </w:r>
    </w:p>
    <w:p>
      <w:pPr/>
      <w:r>
        <w:rPr>
          <w:lang w:val="pt_PT" w:bidi="pt_PT"/>
        </w:rPr>
      </w:r>
      <w:r>
        <w:rPr>
          <w:lang w:val="pt_PT" w:bidi="pt_PT"/>
        </w:rPr>
        <w:t>Parem aqui e olhem para uma imagem das partes superiores e das faixas das colunas de madeira, se necessário. Pause este áudio aqui.</w:t>
      </w:r>
    </w:p>
    <w:p>
      <w:pPr/>
      <w:r>
        <w:rPr>
          <w:lang w:val="pt_PT" w:bidi="pt_PT"/>
        </w:rPr>
      </w:r>
      <w:r>
        <w:rPr>
          <w:lang w:val="pt_PT" w:bidi="pt_PT"/>
        </w:rPr>
        <w:t>Essas colunas sustentarão a cortina de entrada. Assim como fizeram com o véu, os trabalhadores prendem ganchos de ouro às colunas para que a cortina de entrada seja pendurada. Os trabalhadores fundem cinco bases de bronze para que cada coluna se encaixe nelas.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36.35–38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Bezalel e os artesãos israelitas fazem uma cortina para o interior do tabernáculo. Um artesão habilidoso borda a cortina com fios coloridos e desenhos de querubins. Os trabalhadores fazem quatro colunas de madeira para segurar a cortina e então as revestem com ouro. Eles fazem quatro bases de prata, uma para o encaixe de cada coluna.</w:t>
      </w:r>
    </w:p>
    <w:p>
      <w:pPr/>
      <w:r>
        <w:rPr>
          <w:lang w:val="pt_PT" w:bidi="pt_PT"/>
        </w:rPr>
      </w:r>
      <w:r>
        <w:rPr>
          <w:b/>
          <w:lang w:val="pt_PT" w:bidi="pt_PT"/>
        </w:rPr>
        <w:t>Na segunda cena:</w:t>
      </w:r>
      <w:r>
        <w:rPr>
          <w:lang w:val="pt_PT" w:bidi="pt_PT"/>
        </w:rPr>
        <w:t xml:space="preserve"> os trabalhadores fazem uma cortina para a entrada do tabernáculo. Os trabalhadores confeccionam a cortina usando as mesmas cores das outras cortinas. Então eles fazem cinco colunas de madeira para sustentar a cortina e revestem as colunas com ouro. Os trabalhadores prendem ganchos de ouro às colunas. Finalmente, eles fazem cinco bases de bronze para as colunas.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Outros artesãos israelitas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Bezalel e os outros trabalhadores já construíram a estrutura do tabernáculo que sustenta a tenda que cobre o tabernáculo. Embora Bezalel não seja mencionado nessa passagem, sabemos que ele está supervisionando e provavelmente trabalhando com os outros artesãos para completar o trabalho no tabernáculo.</w:t>
      </w:r>
    </w:p>
    <w:p>
      <w:pPr/>
      <w:r>
        <w:rPr>
          <w:lang w:val="pt_PT" w:bidi="pt_PT"/>
        </w:rPr>
      </w:r>
      <w:r>
        <w:rPr>
          <w:lang w:val="pt_PT" w:bidi="pt_PT"/>
        </w:rPr>
        <w:t>Vocês podem querer ouvir sua tradução de Êxodo 26.31–37 antes de ouvir esse roteiro para lembrar a instrução que Yahweh deu a Moisés e para se lembrar das palavras que vocês usaram em sua tradução. Se fizer isso, pause o áudio aqui para ouvir sua tradução.</w:t>
      </w:r>
    </w:p>
    <w:p>
      <w:pPr/>
      <w:r>
        <w:rPr>
          <w:lang w:val="pt_PT" w:bidi="pt_PT"/>
        </w:rPr>
      </w:r>
      <w:r>
        <w:rPr>
          <w:lang w:val="pt_PT" w:bidi="pt_PT"/>
        </w:rPr>
        <w:t>Os artesãos fazem a cortina, ou véu, de linho finamente tecido para o interior do tabernáculo. Eles usam azul, púrpura e escarlate para decorar o véu. É importante observar que esse é o mesmo padrão de cores que as outras cortinas do tabernáculo.</w:t>
      </w:r>
    </w:p>
    <w:p>
      <w:pPr/>
      <w:r>
        <w:rPr>
          <w:lang w:val="pt_PT" w:bidi="pt_PT"/>
        </w:rPr>
      </w:r>
      <w:r>
        <w:rPr>
          <w:lang w:val="pt_PT" w:bidi="pt_PT"/>
        </w:rPr>
        <w:t>Um artesão habilidoso usa uma agulha e um fio para fazer um desenho de querubins no véu. Os artesãos fazem quatro colunas de madeira de acácia com ganchos de ouro para pendurar a cortina. Eles revestem as colunas com ouro. Os artesãos fazem quatro bases de prata para que cada coluna se encaixe.</w:t>
      </w:r>
    </w:p>
    <w:p>
      <w:pPr/>
      <w:r>
        <w:rPr>
          <w:lang w:val="pt_PT" w:bidi="pt_PT"/>
        </w:rPr>
      </w:r>
      <w:r>
        <w:rPr>
          <w:lang w:val="pt_PT" w:bidi="pt_PT"/>
        </w:rPr>
        <w:t>É importante observar que Bezalel e os artesãos estão fazendo a cortina exatamente como Yahweh ordenou.</w:t>
      </w:r>
    </w:p>
    <w:p>
      <w:pPr/>
      <w:r>
        <w:rPr>
          <w:lang w:val="pt_PT" w:bidi="pt_PT"/>
        </w:rPr>
      </w:r>
      <w:r>
        <w:rPr>
          <w:lang w:val="pt_PT" w:bidi="pt_PT"/>
        </w:rPr>
        <w:t>Bezalel e os artesãos fazem uma cortina para a entrada da tenda. Eles usam linho tecido. Eles fazem belos desenhos usando agulha e linha na cortina. Eles usam fio de cor azul, púrpura e escarlate.</w:t>
      </w:r>
    </w:p>
    <w:p>
      <w:pPr/>
      <w:r>
        <w:rPr>
          <w:lang w:val="pt_PT" w:bidi="pt_PT"/>
        </w:rPr>
      </w:r>
      <w:r>
        <w:rPr>
          <w:lang w:val="pt_PT" w:bidi="pt_PT"/>
        </w:rPr>
        <w:t>Os artesãos fazem cinco colunas com ganchos de ouro para segurar a cortina. Eles revestem cada pilar, incluindo os topos e as faixas, com ouro. Os trabalhadores fazem cinco bases de bronze para cada coluna se encaixar.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36.35–38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Outros artesãos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Bezalel guiando os artesãos israelitas a fazer uma cortina especial de linho tecido. Eles decoram a cortina com fios de cor púrpura, azul e escarlate. Eles usam agulha e linha para desenhar querubins no véu. Eles fazem quatro colunas de madeira de acácia e as revestem com ouro. Eles prendem ganchos de ouro às colunas para que a cortina seja pendurada neles. Eles colocam as quatro colunas em quatro bases de prata.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"É impressionante a quantidade de trabalho necessária para representar o quão santo Yahweh é", ou "Estou surpreso com a maneira como Yahweh se importa com a aparência das coisas; tudo é bonito", ou "Fico admirado. Yahweh nos deu um projeto perfeito".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os artesãos fazendo outra cortina de linho tecido para a entrada da tenda. Eles usam fio de cor púrpura, azul e escarlate para fazer desenhos na cortina. Os artesãos fazem cinco colunas de madeira e as revestem com ouro. Eles fazem cinco ganchos de ouro e os prendem às colunas para pendurar a cortina. Os artesãos fundem cinco bases de bronze para que cada coluna se encaixe.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outro artesão: "O que você está sentindo ou pensando?" A pessoa pode responder coisas como: "É claro que Yahweh se importa com os detalhes", ou "Yahweh mantém a consistência em seus projetos", ou "Yahweh mostra as diferenças nas duas salas do tabernáculo usando material diferente para as bases".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36.35–38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Para essa passagem, vocês podem querer ouvir sua tradução de Êxodo 26.31–37 antes de ouvir esse roteiro para se lembrar da instrução que </w:t>
      </w:r>
      <w:r>
        <w:rPr>
          <w:lang w:val="pt_PT" w:bidi="pt_PT"/>
        </w:rPr>
        <w:t>Yahweh</w:t>
      </w:r>
      <w:r>
        <w:rPr>
          <w:lang w:val="pt_PT" w:bidi="pt_PT"/>
        </w:rPr>
        <w:t xml:space="preserve"> deu a Moisés e para se lembrar das palavras que vocês usaram em sua tradução. Se fizer isso, pause o áudio aqui para ouvir sua tradução.</w:t>
      </w:r>
    </w:p>
    <w:p>
      <w:pPr/>
      <w:r>
        <w:rPr>
          <w:lang w:val="pt_PT" w:bidi="pt_PT"/>
        </w:rPr>
      </w:r>
      <w:r>
        <w:rPr>
          <w:lang w:val="pt_PT" w:bidi="pt_PT"/>
        </w:rPr>
        <w:t xml:space="preserve">Bezalel e os artesãos </w:t>
      </w:r>
      <w:r>
        <w:rPr>
          <w:lang w:val="pt_PT" w:bidi="pt_PT"/>
        </w:rPr>
        <w:t>israelitas</w:t>
      </w:r>
      <w:r>
        <w:rPr>
          <w:lang w:val="pt_PT" w:bidi="pt_PT"/>
        </w:rPr>
        <w:t xml:space="preserve"> continuam a fazer o </w:t>
      </w:r>
      <w:r>
        <w:rPr>
          <w:lang w:val="pt_PT" w:bidi="pt_PT"/>
        </w:rPr>
        <w:t>tabernáculo</w:t>
      </w:r>
      <w:r>
        <w:rPr>
          <w:lang w:val="pt_PT" w:bidi="pt_PT"/>
        </w:rPr>
        <w:t xml:space="preserve"> como Yahweh instruiu. Eles fazem a cortina especial, ou véu, para o interior do tabernáculo. Os trabalhadores bordam a cortina especial com desenhos de </w:t>
      </w:r>
      <w:r>
        <w:rPr>
          <w:b/>
          <w:lang w:val="pt_PT" w:bidi="pt_PT"/>
        </w:rPr>
        <w:t>querubins</w:t>
      </w:r>
      <w:r>
        <w:rPr>
          <w:lang w:val="pt_PT" w:bidi="pt_PT"/>
        </w:rPr>
        <w:t xml:space="preserve">. Os querubins são guardiões de lugares sagrados e muitas vezes são símbolos da presença de Yahweh. Eles têm o corpo de um leão, as asas de um pássaro e o rosto de um humano. Usem a mesma palavra para querubins e cortina, ou véu, que vocês usaram em passagens anteriores. Para mais informações sobre </w:t>
      </w:r>
      <w:r>
        <w:rPr>
          <w:lang w:val="pt_PT" w:bidi="pt_PT"/>
        </w:rPr>
        <w:t>querubins</w:t>
      </w:r>
      <w:r>
        <w:rPr>
          <w:lang w:val="pt_PT" w:bidi="pt_PT"/>
        </w:rPr>
        <w:t>, consultem o Glossário Mestre.</w:t>
      </w:r>
    </w:p>
    <w:p>
      <w:pPr/>
      <w:r>
        <w:rPr>
          <w:lang w:val="pt_PT" w:bidi="pt_PT"/>
        </w:rPr>
      </w:r>
      <w:r>
        <w:rPr>
          <w:lang w:val="pt_PT" w:bidi="pt_PT"/>
        </w:rPr>
        <w:t xml:space="preserve">Os trabalhadores fazem as quatro colunas para a cortina de madeira de </w:t>
      </w:r>
      <w:r>
        <w:rPr>
          <w:b/>
          <w:lang w:val="pt_PT" w:bidi="pt_PT"/>
        </w:rPr>
        <w:t>acácia</w:t>
      </w:r>
      <w:r>
        <w:rPr>
          <w:lang w:val="pt_PT" w:bidi="pt_PT"/>
        </w:rPr>
        <w:t>. A madeira de acácia é uma madeira forte que é fácil de trabalhar. Usem a mesma palavra para madeira de acácia que vocês usaram em passagens anteriores.</w:t>
      </w:r>
    </w:p>
    <w:p>
      <w:pPr/>
      <w:r>
        <w:rPr>
          <w:lang w:val="pt_PT" w:bidi="pt_PT"/>
        </w:rPr>
      </w:r>
      <w:r>
        <w:rPr>
          <w:lang w:val="pt_PT" w:bidi="pt_PT"/>
        </w:rPr>
        <w:t xml:space="preserve">Os trabalhadores também fazem uma cortina para a entrada da tenda — isso se refere ao tabernáculo. O tabernáculo era uma tenda sagrada, separada como o lugar da morada de </w:t>
      </w:r>
      <w:r>
        <w:rPr>
          <w:lang w:val="pt_PT" w:bidi="pt_PT"/>
        </w:rPr>
        <w:t>Deus</w:t>
      </w:r>
      <w:r>
        <w:rPr>
          <w:lang w:val="pt_PT" w:bidi="pt_PT"/>
        </w:rPr>
        <w:t xml:space="preserve">. Os israelitas transportavam a tenda enquanto viajavam de um lugar para outro. É o lugar onde Yahweh habitava entre seu povo e onde seu povo o </w:t>
      </w:r>
      <w:r>
        <w:rPr>
          <w:lang w:val="pt_PT" w:bidi="pt_PT"/>
        </w:rPr>
        <w:t>adorava</w:t>
      </w:r>
      <w:r>
        <w:rPr>
          <w:lang w:val="pt_PT" w:bidi="pt_PT"/>
        </w:rPr>
        <w:t>.</w:t>
      </w:r>
    </w:p>
    <w:p>
      <w:pPr/>
      <w:r>
        <w:rPr>
          <w:lang w:val="pt_PT" w:bidi="pt_PT"/>
        </w:rPr>
      </w:r>
      <w:r>
        <w:rPr>
          <w:lang w:val="pt_PT" w:bidi="pt_PT"/>
        </w:rPr>
        <w:t xml:space="preserve">Finalmente, os trabalhadores fazem cinco colunas de sustentação para a cortina da entrada, com </w:t>
      </w:r>
      <w:r>
        <w:rPr>
          <w:b/>
          <w:lang w:val="pt_PT" w:bidi="pt_PT"/>
        </w:rPr>
        <w:t>bases</w:t>
      </w:r>
      <w:r>
        <w:rPr>
          <w:lang w:val="pt_PT" w:bidi="pt_PT"/>
        </w:rPr>
        <w:t xml:space="preserve"> de </w:t>
      </w:r>
      <w:r>
        <w:rPr>
          <w:b/>
          <w:lang w:val="pt_PT" w:bidi="pt_PT"/>
        </w:rPr>
        <w:t>bronze</w:t>
      </w:r>
      <w:r>
        <w:rPr>
          <w:lang w:val="pt_PT" w:bidi="pt_PT"/>
        </w:rPr>
        <w:t xml:space="preserve"> para cada coluna. Certifiquem-se de usar a mesma palavra para bases que vocês usaram em passagens anteriores.</w:t>
      </w:r>
    </w:p>
    <w:p>
      <w:pPr/>
      <w:r>
        <w:rPr>
          <w:lang w:val="pt_PT" w:bidi="pt_PT"/>
        </w:rPr>
      </w:r>
      <w:r>
        <w:rPr>
          <w:lang w:val="pt_PT" w:bidi="pt_PT"/>
        </w:rPr>
        <w:t>Os trabalhadores revestem os capitéis, ou os topos, e os filetes, ou as faixas, das colunas de madeira com ouro. É muito provável que eles tenham revestido todas as colunas com ouro.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37:1–9</w:t>
      </w:r>
      <w:r>
        <w:rPr>
          <w:lang w:val="pt_PT" w:bidi="pt_PT"/>
        </w:rPr>
      </w:r>
    </w:p>
    <w:p>
      <w:pPr>
        <w:pStyle w:val="Heading3"/>
      </w:pPr>
      <w:r>
        <w:rPr>
          <w:lang w:val="pt_PT" w:bidi="pt_PT"/>
        </w:rPr>
        <w:t>Ouvir e Sentir</w:t>
      </w:r>
    </w:p>
    <w:p>
      <w:pPr/>
      <w:r>
        <w:rPr>
          <w:lang w:val="pt_PT" w:bidi="pt_PT"/>
        </w:rPr>
      </w:r>
      <w:r>
        <w:rPr>
          <w:lang w:val="pt_PT" w:bidi="pt_PT"/>
        </w:rPr>
        <w:t>Nesta etapa, ouçam Êxodo 37.1–9 e guardem em seus corações.</w:t>
      </w:r>
    </w:p>
    <w:p>
      <w:pPr/>
      <w:r>
        <w:rPr>
          <w:lang w:val="pt_PT" w:bidi="pt_PT"/>
        </w:rPr>
      </w:r>
      <w:r>
        <w:rPr>
          <w:lang w:val="pt_PT" w:bidi="pt_PT"/>
        </w:rPr>
        <w:t>Ouçam uma versão em áudio de Êxodo 37.1–9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37.1–9 na tradução mais fácil de entender.</w:t>
      </w:r>
    </w:p>
    <w:p>
      <w:pPr/>
      <w:r>
        <w:rPr>
          <w:lang w:val="pt_PT" w:bidi="pt_PT"/>
        </w:rPr>
      </w:r>
      <w:r>
        <w:rPr>
          <w:lang w:val="pt_PT" w:bidi="pt_PT"/>
        </w:rPr>
        <w:t>No monte Sinai, Yahweh deu a Moisés instruções específicas sobre como construir o tabernáculo, ou o lugar onde os israelitas adorarão Yahweh. Moisés está descrevendo como ele e os israelitas têm cumprido as instruções de Yahweh. Os artesãos já começaram a construir o tabernáculo. Nesta passagem, Bezalel constrói a arca, ou a caixa, onde a presença de Yahweh habitará.</w:t>
      </w:r>
    </w:p>
    <w:p>
      <w:pPr/>
      <w:r>
        <w:rPr>
          <w:lang w:val="pt_PT" w:bidi="pt_PT"/>
        </w:rPr>
      </w:r>
      <w:r>
        <w:rPr>
          <w:lang w:val="pt_PT" w:bidi="pt_PT"/>
        </w:rPr>
        <w:t>Como vocês se lembram, Yahweh escolheu Bezalel para ser responsável pela construção do tabernáculo. Yahweh encheu Bezalel com seu Espírito e deu a ele conhecimentos e habilidades especiais para construir o tabernáculo exatamente como Yahweh queria que fosse. Embora Yahweh tenha dado instruções sobre como construir a arca antes de dar instruções para o tabernáculo, é provável que Moisés tenha aconselhado Bezalel a terminar o trabalho no tabernáculo antes de construir a arca. Dessa maneira, as cortinas do tabernáculo poderiam proteger a arca durante o transporte.</w:t>
      </w:r>
    </w:p>
    <w:p>
      <w:pPr/>
      <w:r>
        <w:rPr>
          <w:lang w:val="pt_PT" w:bidi="pt_PT"/>
        </w:rPr>
      </w:r>
      <w:r>
        <w:rPr>
          <w:lang w:val="pt_PT" w:bidi="pt_PT"/>
        </w:rPr>
        <w:t>Bezalel obedece a Yahweh e constrói a arca com madeira de acácia. A madeira de acácia era uma madeira resistente, fácil de moldar e abundante na área do monte Sinai. O comprimento da arca media dois côvados e meio. A largura da arca media um côvado e meio. A altura da arca media um côvado e meio. Um côvado era a distância entre a ponta do dedo médio de um homem e a ponta de seu cotovelo, quando ele mantinha a mão estendida e reta; cerca de 45 centímetros. Isso significa que a arca tinha cerca de 112 centímetros de comprimento, 67 centímetros de largura e 67 centímetros de altura. Bezalel reveste a madeira com ouro que os israelitas haviam oferecido a Yahweh e coloca uma moldura, ou borda, de ouro, ao redor de toda a parte superior da arca.</w:t>
      </w:r>
    </w:p>
    <w:p>
      <w:pPr/>
      <w:r>
        <w:rPr>
          <w:lang w:val="pt_PT" w:bidi="pt_PT"/>
        </w:rPr>
      </w:r>
      <w:r>
        <w:rPr>
          <w:lang w:val="pt_PT" w:bidi="pt_PT"/>
        </w:rPr>
        <w:t>Parem aqui e, em grupo, olhem para uma imagem de madeira de acácia e da moldura de ouro ao redor da parte superior da arca. Contem uma história de um projeto de construção importante que as pessoas tiveram que construir usando medidas exatas. O que aconteceria se o povo medisse errado? Pause este áudio aqui.</w:t>
      </w:r>
    </w:p>
    <w:p>
      <w:pPr/>
      <w:r>
        <w:rPr>
          <w:lang w:val="pt_PT" w:bidi="pt_PT"/>
        </w:rPr>
      </w:r>
      <w:r>
        <w:rPr>
          <w:lang w:val="pt_PT" w:bidi="pt_PT"/>
        </w:rPr>
        <w:t>Bezalel então funde, ou faz, quatro argolas de ouro e prende, ou fixa, uma argola em cada pé da caixa. A arca que Bezalel fez tinha quatro "pés", embora não saibamos o tamanho deles. Esses pés mantinham a parte principal da arca afastada do chão. Bezalel prende uma argola na lateral de cada pé, para que os israelitas possam passar uma vara pelas argolas de cada lado. Isso permitiria que os israelitas levantassem e transportassem a arca. Bezalel insere varas feitas de madeira de acácia através das argolas nas laterais da caixa para carregá-la. Yahweh disse anteriormente aos israelitas para nunca removerem as varas da arca, para que os israelitas pudessem transportá-la a qualquer momento e ninguém jamais tocasse na própria arca. As argolas nos pés da arca protegiam-na de quaisquer arranhões ou danos.</w:t>
      </w:r>
    </w:p>
    <w:p>
      <w:pPr/>
      <w:r>
        <w:rPr>
          <w:lang w:val="pt_PT" w:bidi="pt_PT"/>
        </w:rPr>
      </w:r>
      <w:r>
        <w:rPr>
          <w:lang w:val="pt_PT" w:bidi="pt_PT"/>
        </w:rPr>
        <w:t>Bezalel então faz a tampa para a arca de ouro puro. A tampa da arca se encaixava sobre a arca, tendo o mesmo comprimento e a mesma largura da arca. Os israelitas a chamavam de tampa da expiação porque se refere ao conceito de expiação, ou reconciliação. Este é o processo pelo qual as pessoas superam a hostilidade e a distância e se tornam verdadeiros amigos, aliados ou parentes. Algumas traduções chamam o propiciatório de "trono da misericórdia". Representava o fato de que Yahweh, o único Deus verdadeiro, providenciou em sua eterna bondade e amor para que os israelitas desfrutassem da reconciliação com ele. Os israelitas não eram estranhos nem inimigos de Yahweh; eles eram o povo escolhido de Yahweh.</w:t>
      </w:r>
    </w:p>
    <w:p>
      <w:pPr/>
      <w:r>
        <w:rPr>
          <w:lang w:val="pt_PT" w:bidi="pt_PT"/>
        </w:rPr>
      </w:r>
      <w:r>
        <w:rPr>
          <w:lang w:val="pt_PT" w:bidi="pt_PT"/>
        </w:rPr>
        <w:t>Parem aqui e, em grupo, olhem para o desenho da arca. Pause este áudio aqui.</w:t>
      </w:r>
    </w:p>
    <w:p>
      <w:pPr/>
      <w:r>
        <w:rPr>
          <w:lang w:val="pt_PT" w:bidi="pt_PT"/>
        </w:rPr>
      </w:r>
      <w:r>
        <w:rPr>
          <w:lang w:val="pt_PT" w:bidi="pt_PT"/>
        </w:rPr>
        <w:t>Bezalel faz o propiciatório inteiramente de ouro puro, e não de uma placa de madeira revestida de ouro, como as outras superfícies principais da arca. Nas extremidades da arca, Bezalel faz, por meio da martelagem, duas figuras de querubins de ouro puro. Não sabemos o quão altas estas estátuas eram. Os querubins eram algum tipo de seres angelicais inteligentes e poderosos. Esses seres angelicais eram retratados com asas. Um querubim ficava voltado para o centro do propiciatório, de uma extremidade, e o outro querubim ficava voltado para o centro, na outra extremidade. Os querubins levantavam suas asas, de modo a proteger o propiciatório. A tampa e os querubins eram todos feitos de uma única peça de ouro maciço. Dessa maneira, Bezalel cumpre as instruções de Yahweh para construir a arca.</w:t>
      </w:r>
    </w:p>
    <w:p>
      <w:pPr/>
      <w:r>
        <w:rPr>
          <w:lang w:val="pt_PT" w:bidi="pt_PT"/>
        </w:rPr>
      </w:r>
      <w:r>
        <w:rPr>
          <w:lang w:val="pt_PT" w:bidi="pt_PT"/>
        </w:rPr>
        <w:t>Parem aqui e, em grupo, olhem para o desenho do propiciatório, juntamente com os querubins que estão presos nele. Pause este áudio aqui.</w:t>
      </w:r>
    </w:p>
    <w:p>
      <w:pPr/>
      <w:r>
        <w:rPr>
          <w:lang w:val="pt_PT" w:bidi="pt_PT"/>
        </w:rPr>
      </w:r>
      <w:r>
        <w:rPr>
          <w:lang w:val="pt_PT" w:bidi="pt_PT"/>
        </w:rPr>
        <w:t>Como vocês se lembram, Yahweh disse aos israelitas para colocarem dentro da arca as tábuas de pedra onde ele escreveu a lei da aliança. Essas leis eram um registro do relacionamento de aliança entre Yahweh e o povo de Israel. Quando o propiciatório estivesse sobre a arca e as tábuas estivessem dentro dela, Yahweh se encontraria com Moisés acima do propiciatório, entre os dois querubins.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37.1–9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Bezalel constrói a arca com as especificações de Yahweh. Bezalel pega as ofertas de ouro dos israelitas e cobre a parte externa e a parte interna da arca com ouro. Bezalel faz argolas de ouro e as prende aos pés da arca, para que as varas possam passar por elas. Bezalel coloca as varas de madeira nas quatro argolas, para que os israelitas possam carregá-la.</w:t>
      </w:r>
    </w:p>
    <w:p>
      <w:pPr/>
      <w:r>
        <w:rPr>
          <w:lang w:val="pt_PT" w:bidi="pt_PT"/>
        </w:rPr>
      </w:r>
      <w:r>
        <w:rPr>
          <w:b/>
          <w:lang w:val="pt_PT" w:bidi="pt_PT"/>
        </w:rPr>
        <w:t>Na segunda cena:</w:t>
      </w:r>
      <w:r>
        <w:rPr>
          <w:lang w:val="pt_PT" w:bidi="pt_PT"/>
        </w:rPr>
        <w:t xml:space="preserve"> Bezalel faz uma cobertura para a arca de ouro puro. Bezalel martela dois querubins de ouro, um de cada lado. Os querubins ficam de frente um para o outro, com as asas estendidas para proteger a arca.</w:t>
      </w:r>
    </w:p>
    <w:p>
      <w:pPr/>
      <w:r>
        <w:rPr>
          <w:lang w:val="pt_PT" w:bidi="pt_PT"/>
        </w:rPr>
      </w:r>
      <w:r>
        <w:rPr>
          <w:lang w:val="pt_PT" w:bidi="pt_PT"/>
        </w:rPr>
        <w:t>Os personagens dessa passagem são:</w:t>
      </w:r>
    </w:p>
    <w:p>
      <w:pPr/>
      <w:r>
        <w:rPr>
          <w:lang w:val="pt_PT" w:bidi="pt_PT"/>
        </w:rPr>
      </w:r>
      <w:r>
        <w:rPr>
          <w:lang w:val="pt_PT" w:bidi="pt_PT"/>
        </w:rPr>
        <w:t>Bezalel</w:t>
      </w:r>
    </w:p>
    <w:p>
      <w:pPr/>
      <w:r>
        <w:rPr>
          <w:lang w:val="pt_PT" w:bidi="pt_PT"/>
        </w:rPr>
      </w:r>
      <w:r>
        <w:rPr>
          <w:lang w:val="pt_PT" w:bidi="pt_PT"/>
        </w:rPr>
        <w:t>Em grupo, prestem atenção às partes do cenário da passagem:</w:t>
      </w:r>
    </w:p>
    <w:p>
      <w:pPr/>
      <w:r>
        <w:rPr>
          <w:lang w:val="pt_PT" w:bidi="pt_PT"/>
        </w:rPr>
      </w:r>
      <w:r>
        <w:rPr>
          <w:lang w:val="pt_PT" w:bidi="pt_PT"/>
        </w:rPr>
        <w:t>Moisés continua descrevendo como os israelitas cumpriram as instruções específicas de Yahweh para construir todas as partes do tabernáculo.</w:t>
      </w:r>
    </w:p>
    <w:p>
      <w:pPr/>
      <w:r>
        <w:rPr>
          <w:lang w:val="pt_PT" w:bidi="pt_PT"/>
        </w:rPr>
      </w:r>
      <w:r>
        <w:rPr>
          <w:lang w:val="pt_PT" w:bidi="pt_PT"/>
        </w:rPr>
        <w:t>É importante lembrar que a construção da arca é feita depois da construção do tabernáculo. Quando Yahweh deu instruções, Yahweh disse a Moisés como construir a arca primeiro, pois era o lugar onde a presença de Yahweh habitaria entre os israelitas. Então Yahweh disse a Moisés como construir o tabernáculo. Muito provavelmente, Bezalel construiu primeiro o tabernáculo, para que os israelitas pudessem proteger a arca com as cortinas já prontas do tabernáculo.</w:t>
      </w:r>
    </w:p>
    <w:p>
      <w:pPr/>
      <w:r>
        <w:rPr>
          <w:lang w:val="pt_PT" w:bidi="pt_PT"/>
        </w:rPr>
      </w:r>
      <w:r>
        <w:rPr>
          <w:lang w:val="pt_PT" w:bidi="pt_PT"/>
        </w:rPr>
        <w:t>É importante observar que a única pessoa mencionada nessa passagem é Bezalel. Bezalel constrói a arca sozinho com as habilidades e o conhecimento especiais que Yahweh lhe deu.</w:t>
      </w:r>
    </w:p>
    <w:p>
      <w:pPr/>
      <w:r>
        <w:rPr>
          <w:lang w:val="pt_PT" w:bidi="pt_PT"/>
        </w:rPr>
      </w:r>
      <w:r>
        <w:rPr>
          <w:lang w:val="pt_PT" w:bidi="pt_PT"/>
        </w:rPr>
        <w:t>Pare aqui e ouça a tradução de Êxodo 25.10–22 feita por sua equipe, quando Yahweh dá a Moisés instruções para construir a arca. Prestem atenção às palavras que vocês usaram naquela passagem e lembrem-se de que, nesta passagem, Bezalel está seguindo as instruções de Yahweh e construindo a arca. Pause este áudio aqui.</w:t>
      </w:r>
    </w:p>
    <w:p>
      <w:pPr/>
      <w:r>
        <w:rPr>
          <w:lang w:val="pt_PT" w:bidi="pt_PT"/>
        </w:rPr>
      </w:r>
      <w:r>
        <w:rPr>
          <w:lang w:val="pt_PT" w:bidi="pt_PT"/>
        </w:rPr>
        <w:t>É importante observar que Bezalel completa cada etapa do processo em sequência, em vez de fazer todas as etapas ao mesmo tempo.</w:t>
      </w:r>
    </w:p>
    <w:p>
      <w:pPr/>
      <w:r>
        <w:rPr>
          <w:lang w:val="pt_PT" w:bidi="pt_PT"/>
        </w:rPr>
      </w:r>
      <w:r>
        <w:rPr>
          <w:lang w:val="pt_PT" w:bidi="pt_PT"/>
        </w:rPr>
        <w:t>Bezalel faz a arca de madeira de acácia. Bezalel cobre a arca com ouro por dentro e por fora. Então Bezalel faz argolas de ouro e as prende às laterais da arca.</w:t>
      </w:r>
    </w:p>
    <w:p>
      <w:pPr/>
      <w:r>
        <w:rPr>
          <w:lang w:val="pt_PT" w:bidi="pt_PT"/>
        </w:rPr>
      </w:r>
      <w:r>
        <w:rPr>
          <w:lang w:val="pt_PT" w:bidi="pt_PT"/>
        </w:rPr>
        <w:t>Bezalel faz varas cobertas de ouro para passar pelas argolas, para que os israelitas possam carregar a arca. Finalmente, Bezalel faz uma cobertura de ouro para a arca, chamada de propiciatório, ou cobertura da expiação.</w:t>
      </w:r>
    </w:p>
    <w:p>
      <w:pPr/>
      <w:r>
        <w:rPr>
          <w:lang w:val="pt_PT" w:bidi="pt_PT"/>
        </w:rPr>
      </w:r>
      <w:r>
        <w:rPr>
          <w:lang w:val="pt_PT" w:bidi="pt_PT"/>
        </w:rPr>
        <w:t>Bezalel martela dois anjos, ou querubins, de ouro e os coloca em cada extremidade da arca. As asas estendidas dos querubins se estendem sobre o propiciatório para proteger a arca. Os querubins estão voltados um para o outro sobre o propiciatório, mas provavelmente estão olhando para baixo, para o propiciatório. Dessa maneira, Bezalel conclui seu trabalho na arca.</w:t>
      </w:r>
    </w:p>
    <w:p>
      <w:pPr/>
      <w:r>
        <w:rPr>
          <w:lang w:val="pt_PT" w:bidi="pt_PT"/>
        </w:rPr>
      </w:r>
      <w:r>
        <w:rPr>
          <w:lang w:val="pt_PT" w:bidi="pt_PT"/>
        </w:rPr>
        <w:t>Parem e discutam com o grupo: descrevam uma sequência de ações onde uma coisa depende da anterior. Observe as palavras de conexão que a equipe usa para descrever esse processo.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37.1–9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r>
        <w:rPr>
          <w:lang w:val="pt_PT" w:bidi="pt_PT"/>
        </w:rPr>
      </w:r>
      <w:r>
        <w:rPr>
          <w:lang w:val="pt_PT" w:bidi="pt_PT"/>
        </w:rPr>
        <w:t>Bezalel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Bezalel começa a construir a arca com madeira de acácia. Ele faz a arca segundo as especificações de Yahweh: com cerca de 112 centímetros de comprimento, 67 centímetros de largura e 67 centímetros de altura. Bezalel coloca ouro puro sobre toda a arca, por dentro e por fora.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"Ainda estou surpreso que o povo tenha oferecido tanto ouro a Yahweh para esse projeto especial", ou "Cuidado. Quero garantir que faço tudo exatamente como Yahweh quer", ou "Sou grato por Yahweh estar me guiando com seu Espírito e por me ter escolhido para esse projeto especial".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Bezalel faz argolas para os quatro pés da arca. Ele prende essas argolas na lateral dos pés da arca. Ele faz varas de madeira e as reveste de ouro. Bezalel faz deslizar as varas pelas argolas para que os israelitas possam carregar a arca.</w:t>
      </w:r>
    </w:p>
    <w:p>
      <w:pPr/>
      <w:r>
        <w:rPr>
          <w:lang w:val="pt_PT" w:bidi="pt_PT"/>
        </w:rPr>
      </w:r>
      <w:r>
        <w:rPr>
          <w:lang w:val="pt_PT" w:bidi="pt_PT"/>
        </w:rPr>
        <w:t>Então Bezalel faz uma cobertura chamada propiciatório, ou assento da misericórdia, para a arca. Ele a faz de ouro puro. Ele molda ouro na forma de dois querubins, ou seres angélicos, sobre a tampa. Esses querubins estão em ambos os lados da tampa, voltados para o centro da tampa, e têm suas asas estendidas sobre o centro da tampa.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"Com admiração. Nunca poderia ter imaginado uma criação mais majestosa", ou "Sinto-me humilde, pois Yahweh nos escolheu como seu povo. Estou animado porque agora temos um lugar para a presença dele permanecer conosco", ou "Não consigo imaginar como seria ver querubins pessoalmente".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37.1–9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Bezalel começa a construir a arca como </w:t>
      </w:r>
      <w:r>
        <w:rPr>
          <w:lang w:val="pt_PT" w:bidi="pt_PT"/>
        </w:rPr>
        <w:t>Yahweh</w:t>
      </w:r>
      <w:r>
        <w:rPr>
          <w:lang w:val="pt_PT" w:bidi="pt_PT"/>
        </w:rPr>
        <w:t xml:space="preserve"> instruiu. A </w:t>
      </w:r>
      <w:r>
        <w:rPr>
          <w:b/>
          <w:lang w:val="pt_PT" w:bidi="pt_PT"/>
        </w:rPr>
        <w:t>arca</w:t>
      </w:r>
      <w:r>
        <w:rPr>
          <w:lang w:val="pt_PT" w:bidi="pt_PT"/>
        </w:rPr>
        <w:t xml:space="preserve"> é uma caixa que é decorada de uma maneira ornamentada, que contém as tábuas de testemunho, e que é onde a presença de </w:t>
      </w:r>
      <w:r>
        <w:rPr>
          <w:lang w:val="pt_PT" w:bidi="pt_PT"/>
        </w:rPr>
        <w:t>Deus</w:t>
      </w:r>
      <w:r>
        <w:rPr>
          <w:lang w:val="pt_PT" w:bidi="pt_PT"/>
        </w:rPr>
        <w:t xml:space="preserve"> se encontra com Moisés, e com os </w:t>
      </w:r>
      <w:r>
        <w:rPr>
          <w:lang w:val="pt_PT" w:bidi="pt_PT"/>
        </w:rPr>
        <w:t>sumos sacerdotes</w:t>
      </w:r>
      <w:r>
        <w:rPr>
          <w:lang w:val="pt_PT" w:bidi="pt_PT"/>
        </w:rPr>
        <w:t xml:space="preserve"> mais tarde. A arca também é chamada de arca da aliança. Usem a mesma palavra para arca que vocês usaram em passagens anteriores. Procure a </w:t>
      </w:r>
      <w:r>
        <w:rPr>
          <w:b/>
          <w:lang w:val="pt_PT" w:bidi="pt_PT"/>
        </w:rPr>
        <w:t>arca da aliança</w:t>
      </w:r>
      <w:r>
        <w:rPr>
          <w:lang w:val="pt_PT" w:bidi="pt_PT"/>
        </w:rPr>
        <w:t xml:space="preserve"> no Glossário Mestre para mais informações.</w:t>
      </w:r>
    </w:p>
    <w:p>
      <w:pPr/>
      <w:r>
        <w:rPr>
          <w:lang w:val="pt_PT" w:bidi="pt_PT"/>
        </w:rPr>
      </w:r>
      <w:r>
        <w:rPr>
          <w:lang w:val="pt_PT" w:bidi="pt_PT"/>
        </w:rPr>
        <w:t xml:space="preserve">Bezalel faz a arca de madeira de </w:t>
      </w:r>
      <w:r>
        <w:rPr>
          <w:b/>
          <w:lang w:val="pt_PT" w:bidi="pt_PT"/>
        </w:rPr>
        <w:t>acácia</w:t>
      </w:r>
      <w:r>
        <w:rPr>
          <w:lang w:val="pt_PT" w:bidi="pt_PT"/>
        </w:rPr>
        <w:t>. A madeira de acácia é uma madeira forte que é fácil de trabalhar. Usem a mesma palavra para madeira de acácia que vocês usaram em passagens anteriores.</w:t>
      </w:r>
    </w:p>
    <w:p>
      <w:pPr/>
      <w:r>
        <w:rPr>
          <w:lang w:val="pt_PT" w:bidi="pt_PT"/>
        </w:rPr>
      </w:r>
      <w:r>
        <w:rPr>
          <w:lang w:val="pt_PT" w:bidi="pt_PT"/>
        </w:rPr>
        <w:t xml:space="preserve">Bezalel obedece a Yahweh e faz a arca com as dimensões exatas de dois </w:t>
      </w:r>
      <w:r>
        <w:rPr>
          <w:b/>
          <w:lang w:val="pt_PT" w:bidi="pt_PT"/>
        </w:rPr>
        <w:t>côvados</w:t>
      </w:r>
      <w:r>
        <w:rPr>
          <w:lang w:val="pt_PT" w:bidi="pt_PT"/>
        </w:rPr>
        <w:t xml:space="preserve"> e meio, por um côvado e meio, por um côvado e meio. Um côvado é o comprimento do braço de um homem, desde o cotovelo até a ponta do dedo, se a mão dele estiver reta e plana. Tem aproximadamente 45 centímetros. Certifiquem-se de usar a mesma palavra ou frase para côvado que vocês usaram em passagens anteriores. Para mais informações, </w:t>
      </w:r>
      <w:r>
        <w:rPr>
          <w:lang w:val="pt_PT" w:bidi="pt_PT"/>
        </w:rPr>
        <w:t>côvado</w:t>
      </w:r>
      <w:r>
        <w:rPr>
          <w:lang w:val="pt_PT" w:bidi="pt_PT"/>
        </w:rPr>
        <w:t xml:space="preserve"> está no Glossário Mestre.</w:t>
      </w:r>
    </w:p>
    <w:p>
      <w:pPr/>
      <w:r>
        <w:rPr>
          <w:lang w:val="pt_PT" w:bidi="pt_PT"/>
        </w:rPr>
      </w:r>
      <w:r>
        <w:rPr>
          <w:lang w:val="pt_PT" w:bidi="pt_PT"/>
        </w:rPr>
        <w:t xml:space="preserve">Bezalel cobre o interior e o exterior da arca com ouro e acrescenta uma </w:t>
      </w:r>
      <w:r>
        <w:rPr>
          <w:b/>
          <w:lang w:val="pt_PT" w:bidi="pt_PT"/>
        </w:rPr>
        <w:t>moldura</w:t>
      </w:r>
      <w:r>
        <w:rPr>
          <w:lang w:val="pt_PT" w:bidi="pt_PT"/>
        </w:rPr>
        <w:t>, ou uma borda, feita de ouro à borda externa. Essa arca também terá pés na parte inferior para evitar que a arca toque o chão. Bezalel funde, ou despeja em um molde, quatro argolas de ouro, e depois prende as argolas na parte externa de cada um dos pés. Finalmente, Bezalel faz hastes de madeira longas, também revestidas com ouro, para atravessar as argolas. A arca deve ser carregada por essas varas. As varas não devem ser removidas das argolas.</w:t>
      </w:r>
    </w:p>
    <w:p>
      <w:pPr/>
      <w:r>
        <w:rPr>
          <w:lang w:val="pt_PT" w:bidi="pt_PT"/>
        </w:rPr>
      </w:r>
      <w:r>
        <w:rPr>
          <w:lang w:val="pt_PT" w:bidi="pt_PT"/>
        </w:rPr>
        <w:t xml:space="preserve">Bezalel então faz um </w:t>
      </w:r>
      <w:r>
        <w:rPr>
          <w:b/>
          <w:lang w:val="pt_PT" w:bidi="pt_PT"/>
        </w:rPr>
        <w:t>propiciatório</w:t>
      </w:r>
      <w:r>
        <w:rPr>
          <w:lang w:val="pt_PT" w:bidi="pt_PT"/>
        </w:rPr>
        <w:t xml:space="preserve">, ou </w:t>
      </w:r>
      <w:r>
        <w:rPr>
          <w:b/>
          <w:lang w:val="pt_PT" w:bidi="pt_PT"/>
        </w:rPr>
        <w:t>tampa da expiação</w:t>
      </w:r>
      <w:r>
        <w:rPr>
          <w:lang w:val="pt_PT" w:bidi="pt_PT"/>
        </w:rPr>
        <w:t xml:space="preserve">, para a arca. Ele faz a tampa de ouro puro e ela tem o mesmo comprimento e largura da arca. O propiciatório, ou assento da misericórdia, é o lugar onde a presença de Deus repousará quando ele se encontrar com Moisés, e mais tarde com os sumos sacerdotes. É o lugar onde Deus concede expiação, ou </w:t>
      </w:r>
      <w:r>
        <w:rPr>
          <w:lang w:val="pt_PT" w:bidi="pt_PT"/>
        </w:rPr>
        <w:t>perdão</w:t>
      </w:r>
      <w:r>
        <w:rPr>
          <w:lang w:val="pt_PT" w:bidi="pt_PT"/>
        </w:rPr>
        <w:t xml:space="preserve">, aos </w:t>
      </w:r>
      <w:r>
        <w:rPr>
          <w:lang w:val="pt_PT" w:bidi="pt_PT"/>
        </w:rPr>
        <w:t>israelitas</w:t>
      </w:r>
      <w:r>
        <w:rPr>
          <w:lang w:val="pt_PT" w:bidi="pt_PT"/>
        </w:rPr>
        <w:t xml:space="preserve">. Usem a mesma palavra ou frase para propiciatório ou assento da misericórdia, que vocês usaram em passagens anteriores. Para mais informações, procurem </w:t>
      </w:r>
      <w:r>
        <w:rPr>
          <w:b/>
          <w:lang w:val="pt_PT" w:bidi="pt_PT"/>
        </w:rPr>
        <w:t>expiação</w:t>
      </w:r>
      <w:r>
        <w:rPr>
          <w:lang w:val="pt_PT" w:bidi="pt_PT"/>
        </w:rPr>
        <w:t xml:space="preserve"> e </w:t>
      </w:r>
      <w:r>
        <w:rPr>
          <w:lang w:val="pt_PT" w:bidi="pt_PT"/>
        </w:rPr>
        <w:t>misericórdia</w:t>
      </w:r>
      <w:r>
        <w:rPr>
          <w:lang w:val="pt_PT" w:bidi="pt_PT"/>
        </w:rPr>
        <w:t xml:space="preserve"> no Glossário Mestre.</w:t>
      </w:r>
    </w:p>
    <w:p>
      <w:pPr/>
      <w:r>
        <w:rPr>
          <w:lang w:val="pt_PT" w:bidi="pt_PT"/>
        </w:rPr>
      </w:r>
      <w:r>
        <w:rPr>
          <w:lang w:val="pt_PT" w:bidi="pt_PT"/>
        </w:rPr>
        <w:t xml:space="preserve">Bezalel então martela ouro, dando-lhe a forma de dois </w:t>
      </w:r>
      <w:r>
        <w:rPr>
          <w:b/>
          <w:lang w:val="pt_PT" w:bidi="pt_PT"/>
        </w:rPr>
        <w:t>querubins</w:t>
      </w:r>
      <w:r>
        <w:rPr>
          <w:lang w:val="pt_PT" w:bidi="pt_PT"/>
        </w:rPr>
        <w:t xml:space="preserve">, ou seres angélicos com asas. Ele prende esses querubins em cada extremidade da tampa para que a tampa e os querubins sejam todos uma única peça contínua de ouro. Os querubins estão voltados para o centro da tampa, com suas asas estendidas sobre a tampa. Essa tampa é colocada sobre a arca. Usem a mesma palavra ou frase para querubins que vocês usaram em passagens anteriores. Para mais informações, procurem </w:t>
      </w:r>
      <w:r>
        <w:rPr>
          <w:lang w:val="pt_PT" w:bidi="pt_PT"/>
        </w:rPr>
        <w:t>querubins</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37:10–16</w:t>
      </w:r>
      <w:r>
        <w:rPr>
          <w:lang w:val="pt_PT" w:bidi="pt_PT"/>
        </w:rPr>
      </w:r>
    </w:p>
    <w:p>
      <w:pPr>
        <w:pStyle w:val="Heading3"/>
      </w:pPr>
      <w:r>
        <w:rPr>
          <w:lang w:val="pt_PT" w:bidi="pt_PT"/>
        </w:rPr>
        <w:t>Ouvir e Sentir</w:t>
      </w:r>
    </w:p>
    <w:p>
      <w:pPr/>
      <w:r>
        <w:rPr>
          <w:lang w:val="pt_PT" w:bidi="pt_PT"/>
        </w:rPr>
      </w:r>
      <w:r>
        <w:rPr>
          <w:lang w:val="pt_PT" w:bidi="pt_PT"/>
        </w:rPr>
        <w:t>Nesta etapa, ouçam Êxodo 37.10–16 e guardem em seus corações.</w:t>
      </w:r>
    </w:p>
    <w:p>
      <w:pPr/>
      <w:r>
        <w:rPr>
          <w:lang w:val="pt_PT" w:bidi="pt_PT"/>
        </w:rPr>
      </w:r>
      <w:r>
        <w:rPr>
          <w:lang w:val="pt_PT" w:bidi="pt_PT"/>
        </w:rPr>
        <w:t>Ouçam uma versão em áudio de Êxodo 37.10–16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37.10–16 na tradução mais fácil de entender.</w:t>
      </w:r>
    </w:p>
    <w:p>
      <w:pPr/>
      <w:r>
        <w:rPr>
          <w:lang w:val="pt_PT" w:bidi="pt_PT"/>
        </w:rPr>
      </w:r>
      <w:r>
        <w:rPr>
          <w:lang w:val="pt_PT" w:bidi="pt_PT"/>
        </w:rPr>
        <w:t>Bezalel e os outros artesãos israelitas continuam seguindo as instruções específicas de Yahweh sobre como construir o tabernáculo, ou o lugar onde os israelitas adorarão Yahweh. Os trabalhadores já terminaram o tabernáculo e a arca, ou a caixa onde a presença de Yahweh habitará. Nesta passagem, Bezalel e os trabalhadores constroem outro móvel que estará na parte da frente do tabernáculo: a mesa.</w:t>
      </w:r>
    </w:p>
    <w:p>
      <w:pPr/>
      <w:r>
        <w:rPr>
          <w:lang w:val="pt_PT" w:bidi="pt_PT"/>
        </w:rPr>
      </w:r>
      <w:r>
        <w:rPr>
          <w:lang w:val="pt_PT" w:bidi="pt_PT"/>
        </w:rPr>
        <w:t>Parem aqui e olhem para um desenho do tabernáculo e onde os diferentes móveis estavam localizados. Pause este áudio aqui.</w:t>
      </w:r>
    </w:p>
    <w:p>
      <w:pPr/>
      <w:r>
        <w:rPr>
          <w:lang w:val="pt_PT" w:bidi="pt_PT"/>
        </w:rPr>
      </w:r>
      <w:r>
        <w:rPr>
          <w:lang w:val="pt_PT" w:bidi="pt_PT"/>
        </w:rPr>
        <w:t>É provável que outros trabalhadores tenham ajudado Bezalel a fazer a mesa. Yahweh queria que os israelitas fizessem a mesa de forma muito semelhante à arca. Os trabalhadores fazem a mesa de madeira de acácia e então a revestem com ouro. A grande quantidade de ouro no tabernáculo representava a importância de Yahweh, que habitaria lá. Bezalel faz a mesa com dois côvados de comprimento ou 88 centímetros, um côvado de largura ou 45 centímetros, e um côvado e meio de altura, ou 67 centímetros.</w:t>
      </w:r>
    </w:p>
    <w:p>
      <w:pPr/>
      <w:r>
        <w:rPr>
          <w:lang w:val="pt_PT" w:bidi="pt_PT"/>
        </w:rPr>
      </w:r>
      <w:r>
        <w:rPr>
          <w:lang w:val="pt_PT" w:bidi="pt_PT"/>
        </w:rPr>
        <w:t>Assim como ele fez com a arca, Bezalel cria uma moldura de ouro, ou borda, ao redor da mesa. É provável que essa moldura seja uma borda decorativa ao redor da parte superior da mesa. Como Bezalel fez a mesa com uma borda ao redor dela, ele também fez uma moldura de ouro ao redor da borda. Esta borda tinha a largura de um palmo, ou seja, a largura da mão de um homem — aproximadamente 10 centímetros. Não sabemos exatamente como Bezalel colocou a borda e sua moldura. Uma possibilidade é que ela se projetasse para cima a partir do tampo da mesa, para impedir que os pães e os pratos caíssem da mesa. Outra possibilidade provável é que ela se estendesse para baixo a partir da mesa, fazendo com que a mesa parecesse mais profunda.</w:t>
      </w:r>
    </w:p>
    <w:p>
      <w:pPr/>
      <w:r>
        <w:rPr>
          <w:lang w:val="pt_PT" w:bidi="pt_PT"/>
        </w:rPr>
      </w:r>
      <w:r>
        <w:rPr>
          <w:lang w:val="pt_PT" w:bidi="pt_PT"/>
        </w:rPr>
        <w:t>Parem aqui e, em grupo, olhem para uma imagem da mesa. Pause este áudio aqui.</w:t>
      </w:r>
    </w:p>
    <w:p>
      <w:pPr/>
      <w:r>
        <w:rPr>
          <w:lang w:val="pt_PT" w:bidi="pt_PT"/>
        </w:rPr>
      </w:r>
      <w:r>
        <w:rPr>
          <w:lang w:val="pt_PT" w:bidi="pt_PT"/>
        </w:rPr>
        <w:t>Então, Bezalel faz quatro argolas e as prende aos quatro cantos da mesa, onde ficam as pernas. Essas argolas ficam próximas à borda, de modo que, assim como na arca, as varas possam passar por elas para transportar a mesa. Ter as argolas próximas à borda, na parte superior da mesa, facilitaria o transporte da mesa quando ela precisasse ser movida. Isso era importante, pois os israelitas teriam que transportar todo o tabernáculo enquanto viajavam em direção à terra prometida.</w:t>
      </w:r>
    </w:p>
    <w:p>
      <w:pPr/>
      <w:r>
        <w:rPr>
          <w:lang w:val="pt_PT" w:bidi="pt_PT"/>
        </w:rPr>
      </w:r>
      <w:r>
        <w:rPr>
          <w:lang w:val="pt_PT" w:bidi="pt_PT"/>
        </w:rPr>
        <w:t>Bezalel faz as varas de madeira de acácia e as reveste com ouro. Os israelitas usarão essas varas, como as que fizeram para a arca, para carregar a mesa. No entanto, essas varas não ficavam nas argolas quando a mesa não estava sendo movida. Isso facilitaria o acesso dos sacerdotes à mesa.</w:t>
      </w:r>
    </w:p>
    <w:p>
      <w:pPr/>
      <w:r>
        <w:rPr>
          <w:lang w:val="pt_PT" w:bidi="pt_PT"/>
        </w:rPr>
      </w:r>
      <w:r>
        <w:rPr>
          <w:lang w:val="pt_PT" w:bidi="pt_PT"/>
        </w:rPr>
        <w:t>Bezalel faz pratos e travessas para a mesa, bem como jarros e tigelas, exatamente como Yahweh havia dito. Ele faz todos esses recipientes especiais de ouro puro. Os israelitas usariam esses pratos e travessas para incenso, que é uma especiaria que as pessoas queimavam para produzir um aroma agradável. Eles usariam os jarros e tigelas para derramar as diferentes ofertas e sacrifícios que os israelitas trariam.</w:t>
      </w:r>
    </w:p>
    <w:p>
      <w:pPr/>
      <w:r>
        <w:rPr>
          <w:lang w:val="pt_PT" w:bidi="pt_PT"/>
        </w:rPr>
      </w:r>
      <w:r>
        <w:rPr>
          <w:lang w:val="pt_PT" w:bidi="pt_PT"/>
        </w:rPr>
        <w:t>Parem aqui e discutam esta pergunta em grupo: se as pessoas usam incenso em sua cultura, por que elas o usam? Como isso é diferente de como os israelitas usavam incenso? Pause este áudio aqui.</w:t>
      </w:r>
    </w:p>
    <w:p>
      <w:pPr/>
      <w:r>
        <w:rPr>
          <w:lang w:val="pt_PT" w:bidi="pt_PT"/>
        </w:rPr>
      </w:r>
      <w:r>
        <w:rPr>
          <w:lang w:val="pt_PT" w:bidi="pt_PT"/>
        </w:rPr>
        <w:t>Como vocês se lembram, o único alimento que os israelitas colocarão na mesa será o pão da proposição, ou o pão que sempre devia estar na presença de Yahweh. É possível que este pão ficasse sobre os pratos e travessas na mesa.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37.10–16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Bezalel faz a mesa de madeira de acácia com 88 centímetros de comprimento, 45 centímetros de largura e 67 centímetros de altura. Ele o reveste com ouro puro e coloca uma moldura de ouro puro ao seu redor. Bezalel coloca uma borda ao redor da mesa com cerca de 10 centímetros de largura, com uma moldura de ouro nela.</w:t>
      </w:r>
    </w:p>
    <w:p>
      <w:pPr/>
      <w:r>
        <w:rPr>
          <w:lang w:val="pt_PT" w:bidi="pt_PT"/>
        </w:rPr>
      </w:r>
      <w:r>
        <w:rPr>
          <w:b/>
          <w:lang w:val="pt_PT" w:bidi="pt_PT"/>
        </w:rPr>
        <w:t>Na segunda cena:</w:t>
      </w:r>
      <w:r>
        <w:rPr>
          <w:lang w:val="pt_PT" w:bidi="pt_PT"/>
        </w:rPr>
        <w:t xml:space="preserve"> Bezalel faz quatro argolas de ouro para a mesa e as prende à mesa, onde ficam as pernas. Essas argolas devem segurar as varas para carregar a mesa. Bezalel faz as varas de madeira de acácia e as reveste com ouro.</w:t>
      </w:r>
    </w:p>
    <w:p>
      <w:pPr/>
      <w:r>
        <w:rPr>
          <w:lang w:val="pt_PT" w:bidi="pt_PT"/>
        </w:rPr>
      </w:r>
      <w:r>
        <w:rPr>
          <w:b/>
          <w:lang w:val="pt_PT" w:bidi="pt_PT"/>
        </w:rPr>
        <w:t>Na terceira cena:</w:t>
      </w:r>
      <w:r>
        <w:rPr>
          <w:lang w:val="pt_PT" w:bidi="pt_PT"/>
        </w:rPr>
        <w:t xml:space="preserve"> Bezalel faz os recipientes especiais para a mesa — os pratos, tigelas e jarras — de ouro puro. Os israelitas usarão esses recipientes para suas ofertas a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Outros trabalhadores.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observar que o texto original não menciona o nome de Bezalel, mas é claro que ele trabalhou na mesa, e algumas traduções mencionam seu nome. Bezalel constrói a mesa usando as habilidades especiais e o conhecimento que Yahweh lhe deu.</w:t>
      </w:r>
    </w:p>
    <w:p>
      <w:pPr/>
      <w:r>
        <w:rPr>
          <w:lang w:val="pt_PT" w:bidi="pt_PT"/>
        </w:rPr>
      </w:r>
      <w:r>
        <w:rPr>
          <w:lang w:val="pt_PT" w:bidi="pt_PT"/>
        </w:rPr>
        <w:t>Devido à forma como Moisés formula esta passagem, é provável que outros trabalhadores estejam completando o trabalho com Bezalel de acordo com as instruções de Yahweh.</w:t>
      </w:r>
    </w:p>
    <w:p>
      <w:pPr/>
      <w:r>
        <w:rPr>
          <w:lang w:val="pt_PT" w:bidi="pt_PT"/>
        </w:rPr>
      </w:r>
      <w:r>
        <w:rPr>
          <w:lang w:val="pt_PT" w:bidi="pt_PT"/>
        </w:rPr>
        <w:t>É importante observar que Bezalel completa cada etapa do processo em sequência, em vez de completar todas as etapas ao mesmo tempo.</w:t>
      </w:r>
    </w:p>
    <w:p>
      <w:pPr/>
      <w:r>
        <w:rPr>
          <w:lang w:val="pt_PT" w:bidi="pt_PT"/>
        </w:rPr>
      </w:r>
      <w:r>
        <w:rPr>
          <w:lang w:val="pt_PT" w:bidi="pt_PT"/>
        </w:rPr>
        <w:t>É importante observar que a maior parte dessa passagem é exatamente a mesma que a passagem anterior onde Yahweh instruiu Moisés na construção da mesa.</w:t>
      </w:r>
    </w:p>
    <w:p>
      <w:pPr/>
      <w:r>
        <w:rPr>
          <w:lang w:val="pt_PT" w:bidi="pt_PT"/>
        </w:rPr>
      </w:r>
      <w:r>
        <w:rPr>
          <w:lang w:val="pt_PT" w:bidi="pt_PT"/>
        </w:rPr>
        <w:t>Façam uma pausa aqui e discutam em grupo. Pode ser útil ouvir novamente sua tradução de Êxodo 25.23–30. Certifiquem-se de ouvir as palavras específicas que vocês usaram na tradução daquela passagem para ajudá-los nesta tradução. Pause este áudio aqui.</w:t>
      </w:r>
    </w:p>
    <w:p>
      <w:pPr/>
      <w:r>
        <w:rPr>
          <w:lang w:val="pt_PT" w:bidi="pt_PT"/>
        </w:rPr>
      </w:r>
      <w:r>
        <w:rPr>
          <w:lang w:val="pt_PT" w:bidi="pt_PT"/>
        </w:rPr>
        <w:t>Bezalel faz a mesa de madeira de acácia, de acordo com as dimensões que Yahweh deu a Moisés. Bezalel reveste a mesa com ouro e molda o ouro ao redor das bordas. Então, Bezalel faz argolas de ouro e as prende aos cantos da mesa, junto às pernas. As argolas ficavam junto à moldura para segurar as varas que os israelitas usariam para transportar a mesa.</w:t>
      </w:r>
    </w:p>
    <w:p>
      <w:pPr/>
      <w:r>
        <w:rPr>
          <w:lang w:val="pt_PT" w:bidi="pt_PT"/>
        </w:rPr>
      </w:r>
      <w:r>
        <w:rPr>
          <w:lang w:val="pt_PT" w:bidi="pt_PT"/>
        </w:rPr>
        <w:t>Parem e, em grupo, discutam como os construtores fazem coisas de ouro e revestem objetos com metal. Prestem atenção às palavras que vocês usam enquanto descrevem essas ações. Pause este áudio aqui.</w:t>
      </w:r>
    </w:p>
    <w:p>
      <w:pPr/>
      <w:r>
        <w:rPr>
          <w:lang w:val="pt_PT" w:bidi="pt_PT"/>
        </w:rPr>
      </w:r>
      <w:r>
        <w:rPr>
          <w:lang w:val="pt_PT" w:bidi="pt_PT"/>
        </w:rPr>
        <w:t>Bezalel faz varas para transportar a mesa. Bezalel as reveste com ouro para que passem pelas argolas. Então Bezalel faz recipientes de ouro puro para a mesa. Bezalel faz pratos e recipientes para o incenso. Bezalel faz tigelas e jarras para as ofertas de líquidos. Como vocês se lembram, os israelitas usarão esses pratos e recipientes para queimar incenso. Eles usarão as jarras e tigelas para derramar diferentes ofertas dos israelitas a Yahweh.</w:t>
      </w:r>
    </w:p>
    <w:p>
      <w:pPr/>
      <w:r>
        <w:rPr>
          <w:lang w:val="pt_PT" w:bidi="pt_PT"/>
        </w:rPr>
      </w:r>
      <w:r>
        <w:rPr>
          <w:lang w:val="pt_PT" w:bidi="pt_PT"/>
        </w:rPr>
        <w:t>Bezalel conclui a construção da mesa exatamente conforme as especificações de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37.10–16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Outros trabalhadores.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Bezalel fazendo a mesa de madeira de acácia, seguindo as dimensões dadas por Yahweh. Bezalel reveste a mesa com ouro e molda o ouro ao redor das bordas.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"Fico admirado com a precisão das dimensões de Yahweh", ou "Sinto-me confiante porque tenho as instruções exatas de Yahweh para cada etapa", ou "Sinto alívio porque não preciso descobrir nada, apenas sigo as instruções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Bezalel fazendo argolas de ouro e as prendendo aos cantos da mesa, junto às pernas. As argolas ficam junto à moldura para segurar as varas usadas para transportar a mesa.</w:t>
      </w:r>
    </w:p>
    <w:p>
      <w:pPr/>
      <w:r>
        <w:rPr>
          <w:lang w:val="pt_PT" w:bidi="pt_PT"/>
        </w:rPr>
      </w:r>
      <w:r>
        <w:rPr>
          <w:lang w:val="pt_PT" w:bidi="pt_PT"/>
        </w:rPr>
        <w:t>Bezalel então faz varas para transportar a mesa. Bezalel as reveste com ouro para que passem pelas argolas.</w:t>
      </w:r>
    </w:p>
    <w:p>
      <w:pPr/>
      <w:r>
        <w:rPr>
          <w:lang w:val="pt_PT" w:bidi="pt_PT"/>
        </w:rPr>
      </w:r>
      <w:r>
        <w:rPr>
          <w:lang w:val="pt_PT" w:bidi="pt_PT"/>
        </w:rPr>
        <w:t>Assim que a mesa estiver pronta, encenem Bezalel fazendo recipientes de ouro puro para a mesa. Bezalel faz pratos e recipientes para o incenso. Bezalel faz tigelas e jarras para as ofertas de líquidos.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"É incrível como cada detalhe tem um propósito", ou "Mal posso esperar para ver o primeiro uso de todos os objetos", ou "Estou tão satisfeito por Yahweh ter me dado habilidades para fazer itens tão especiais", ou "Fico admirado — cada objeto me faz pensar no quão santo é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37.10–16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Se necessário, pode ser útil ouvir novamente sua tradução de Êxodo 25.23–30. Certifiquem-se de ouvir as palavras específicas que vocês usaram na tradução dessa passagem para ajudá-los nesta.</w:t>
      </w:r>
    </w:p>
    <w:p>
      <w:pPr/>
      <w:r>
        <w:rPr>
          <w:lang w:val="pt_PT" w:bidi="pt_PT"/>
        </w:rPr>
      </w:r>
      <w:r>
        <w:rPr>
          <w:lang w:val="pt_PT" w:bidi="pt_PT"/>
        </w:rPr>
        <w:t xml:space="preserve">Bezalel segue as instruções de Yahweh e faz uma mesa de </w:t>
      </w:r>
      <w:r>
        <w:rPr>
          <w:b/>
          <w:lang w:val="pt_PT" w:bidi="pt_PT"/>
        </w:rPr>
        <w:t>madeira de acácia</w:t>
      </w:r>
      <w:r>
        <w:rPr>
          <w:lang w:val="pt_PT" w:bidi="pt_PT"/>
        </w:rPr>
        <w:t xml:space="preserve"> para o tabernáculo. A madeira de acácia é uma madeira forte que foi encontrada na área do monte. Sinai. Essa mesa tinha 2 </w:t>
      </w:r>
      <w:r>
        <w:rPr>
          <w:b/>
          <w:lang w:val="pt_PT" w:bidi="pt_PT"/>
        </w:rPr>
        <w:t>côvados</w:t>
      </w:r>
      <w:r>
        <w:rPr>
          <w:lang w:val="pt_PT" w:bidi="pt_PT"/>
        </w:rPr>
        <w:t xml:space="preserve"> de comprimento, 1 côvado de largura e 1,5 côvados de altura. Um côvado tem cerca do comprimento do braço de um homem, desde o cotovelo até as pontas dos dedos. Isso tem aproximadamente 45 centímetros de comprimento. Usem as mesmas descrições para madeira de acácia e côvado que vocês usaram em passagens anteriores. Para mais informações sobre </w:t>
      </w:r>
      <w:r>
        <w:rPr>
          <w:b/>
          <w:lang w:val="pt_PT" w:bidi="pt_PT"/>
        </w:rPr>
        <w:t>côvado</w:t>
      </w:r>
      <w:r>
        <w:rPr>
          <w:lang w:val="pt_PT" w:bidi="pt_PT"/>
        </w:rPr>
        <w:t>, consultem o Glossário Mestre.</w:t>
      </w:r>
    </w:p>
    <w:p>
      <w:pPr/>
      <w:r>
        <w:rPr>
          <w:lang w:val="pt_PT" w:bidi="pt_PT"/>
        </w:rPr>
      </w:r>
      <w:r>
        <w:rPr>
          <w:lang w:val="pt_PT" w:bidi="pt_PT"/>
        </w:rPr>
        <w:t xml:space="preserve">Bezalel cobriu a mesa com </w:t>
      </w:r>
      <w:r>
        <w:rPr>
          <w:b/>
          <w:lang w:val="pt_PT" w:bidi="pt_PT"/>
        </w:rPr>
        <w:t>ouro puro</w:t>
      </w:r>
      <w:r>
        <w:rPr>
          <w:lang w:val="pt_PT" w:bidi="pt_PT"/>
        </w:rPr>
        <w:t xml:space="preserve"> e colocou uma moldura de ouro ao seu redor. O ouro puro é um metal precioso que é muito valioso e não tem outro metal misturado com ele. Então deve haver uma borda ao redor da mesa que tem a largura da mão, ou 10 centímetros, ao redor da mesa também com uma moldura de ouro puro ao seu redor. Usem as mesmas palavras para ouro puro, moldura e borda que vocês usaram em passagens anteriores.</w:t>
      </w:r>
    </w:p>
    <w:p>
      <w:pPr/>
      <w:r>
        <w:rPr>
          <w:lang w:val="pt_PT" w:bidi="pt_PT"/>
        </w:rPr>
      </w:r>
      <w:r>
        <w:rPr>
          <w:lang w:val="pt_PT" w:bidi="pt_PT"/>
        </w:rPr>
        <w:t>Bezalel coloca quatro argolas de ouro nos cantos da mesa onde as pernas estão, mas perto da borda. Estas sustentarão os varais para carregar a mesa. As varas também devem ser feitas de madeira de acácia e revestidas com ouro.</w:t>
      </w:r>
    </w:p>
    <w:p>
      <w:pPr/>
      <w:r>
        <w:rPr>
          <w:lang w:val="pt_PT" w:bidi="pt_PT"/>
        </w:rPr>
      </w:r>
      <w:r>
        <w:rPr>
          <w:lang w:val="pt_PT" w:bidi="pt_PT"/>
        </w:rPr>
        <w:t xml:space="preserve">Finalmente, Bezalel faz todos os pratos, recipientes, tigelas e jarras de ouro puro. Os pratos eram recipientes bem rasos, e outros recipientes eram mais fundos, mais parecidos com copos. As pessoas usavam os pratos e as vasilhas para incenso. As tigelas eram menores do que os jarros, mas as pessoas usavam tanto as tigelas quanto os jarros para derramar as ofertas de bebida especiais a Yahweh. Os israelitas apresentavam uma </w:t>
      </w:r>
      <w:r>
        <w:rPr>
          <w:b/>
          <w:lang w:val="pt_PT" w:bidi="pt_PT"/>
        </w:rPr>
        <w:t>oferta</w:t>
      </w:r>
      <w:r>
        <w:rPr>
          <w:lang w:val="pt_PT" w:bidi="pt_PT"/>
        </w:rPr>
        <w:t xml:space="preserve">, ou um presente ou sacrifício, a Yahweh para lhe agradecer, serem purificados ou pedir perdão. Usem a mesma palavra para oferta que vocês usaram em passagens anteriores. Para mais informações sobre </w:t>
      </w:r>
      <w:r>
        <w:rPr>
          <w:b/>
          <w:lang w:val="pt_PT" w:bidi="pt_PT"/>
        </w:rPr>
        <w:t>oferta</w:t>
      </w:r>
      <w:r>
        <w:rPr>
          <w:lang w:val="pt_PT" w:bidi="pt_PT"/>
        </w:rPr>
        <w:t>, consulte o Glossário Mestre.</w:t>
      </w:r>
    </w:p>
    <w:p>
      <w:pPr/>
      <w:r>
        <w:rPr>
          <w:lang w:val="pt_PT" w:bidi="pt_PT"/>
        </w:rPr>
      </w:r>
      <w:r>
        <w:rPr>
          <w:lang w:val="pt_PT" w:bidi="pt_PT"/>
        </w:rPr>
        <w:t>Parem aqui e mostrem uma foto dos pratos, vasilhas, tigelas e jarros. Certifiquem-se de usar as mesmas palavras para esses itens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37:17–24</w:t>
      </w:r>
      <w:r>
        <w:rPr>
          <w:lang w:val="pt_PT" w:bidi="pt_PT"/>
        </w:rPr>
      </w:r>
    </w:p>
    <w:p>
      <w:pPr>
        <w:pStyle w:val="Heading3"/>
      </w:pPr>
      <w:r>
        <w:rPr>
          <w:lang w:val="pt_PT" w:bidi="pt_PT"/>
        </w:rPr>
        <w:t>Ouvir e Sentir</w:t>
      </w:r>
    </w:p>
    <w:p>
      <w:pPr/>
      <w:r>
        <w:rPr>
          <w:lang w:val="pt_PT" w:bidi="pt_PT"/>
        </w:rPr>
      </w:r>
      <w:r>
        <w:rPr>
          <w:lang w:val="pt_PT" w:bidi="pt_PT"/>
        </w:rPr>
        <w:t>Nesta etapa, ouçam Êxodo 37.17–24 e guardem em seus corações.</w:t>
      </w:r>
    </w:p>
    <w:p>
      <w:pPr/>
      <w:r>
        <w:rPr>
          <w:lang w:val="pt_PT" w:bidi="pt_PT"/>
        </w:rPr>
      </w:r>
      <w:r>
        <w:rPr>
          <w:lang w:val="pt_PT" w:bidi="pt_PT"/>
        </w:rPr>
        <w:t>Ouçam uma versão em áudio de Êxodo 37.17–24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37.17–24 na tradução mais fácil de entender.</w:t>
      </w:r>
    </w:p>
    <w:p>
      <w:pPr/>
      <w:r>
        <w:rPr>
          <w:lang w:val="pt_PT" w:bidi="pt_PT"/>
        </w:rPr>
      </w:r>
      <w:r>
        <w:rPr>
          <w:lang w:val="pt_PT" w:bidi="pt_PT"/>
        </w:rPr>
        <w:t>Bezalel e os outros artesãos israelitas continuam seguindo as instruções específicas de Yahweh sobre como construir o tabernáculo, ou santuário. Este era o lugar onde os israelitas adoravam Yahweh. Os trabalhadores já terminaram de fazer o tabernáculo, a arca e a mesa. Nesta passagem, Bezalel e os trabalhadores constroem outro móvel que os israelitas manterão no tabernáculo: o candelabro.</w:t>
      </w:r>
    </w:p>
    <w:p>
      <w:pPr/>
      <w:r>
        <w:rPr>
          <w:lang w:val="pt_PT" w:bidi="pt_PT"/>
        </w:rPr>
      </w:r>
      <w:r>
        <w:rPr>
          <w:lang w:val="pt_PT" w:bidi="pt_PT"/>
        </w:rPr>
        <w:t xml:space="preserve">Parem aqui e, em grupo, olhem para o desenho do </w:t>
      </w:r>
      <w:r>
        <w:rPr>
          <w:lang w:val="pt_PT" w:bidi="pt_PT"/>
        </w:rPr>
        <w:t>candelabro</w:t>
      </w:r>
      <w:r>
        <w:rPr>
          <w:lang w:val="pt_PT" w:bidi="pt_PT"/>
        </w:rPr>
        <w:t>. Pause este áudio aqui.</w:t>
      </w:r>
    </w:p>
    <w:p>
      <w:pPr/>
      <w:r>
        <w:rPr>
          <w:lang w:val="pt_PT" w:bidi="pt_PT"/>
        </w:rPr>
      </w:r>
      <w:r>
        <w:rPr>
          <w:lang w:val="pt_PT" w:bidi="pt_PT"/>
        </w:rPr>
        <w:t>Bezalel segue as instruções de Yahweh e faz o candelabro de ouro puro batido. É possível que outros trabalhadores tenham ajudado Bezalel. Ele usa um único pedaço de ouro para fazer o candelabro e suas decorações. Ele martela a base e a haste, ou eixo central, do candelabro. A base dá estabilidade ao candelabro no chão do tabernáculo, e a haste ou a haste se eleva verticalmente a partir da base. Galhos decorados, semelhantes aos galhos de uma árvore, saíam da haste. Com três ramos saindo para um lado e três para o outro, e incluindo a haste principal ou central, havia um total de sete suportes diferentes para lamparinas a óleo. Dessa maneira, o candelabro se assemelhava a uma árvore. Tanto a árvore quanto o fogo, ou luz, muitas vezes simbolizavam a vida na cultura israelita.</w:t>
      </w:r>
    </w:p>
    <w:p>
      <w:pPr/>
      <w:r>
        <w:rPr>
          <w:lang w:val="pt_PT" w:bidi="pt_PT"/>
        </w:rPr>
      </w:r>
      <w:r>
        <w:rPr>
          <w:lang w:val="pt_PT" w:bidi="pt_PT"/>
        </w:rPr>
        <w:t>Parem aqui e discutam esta pergunta em grupo: quais símbolos as pessoas usam em sua cultura para representar a vida? Pause este áudio aqui.</w:t>
      </w:r>
    </w:p>
    <w:p>
      <w:pPr/>
      <w:r>
        <w:rPr>
          <w:lang w:val="pt_PT" w:bidi="pt_PT"/>
        </w:rPr>
      </w:r>
      <w:r>
        <w:rPr>
          <w:lang w:val="pt_PT" w:bidi="pt_PT"/>
        </w:rPr>
        <w:t>Bezalel faz três taças em cada ramo. As taças sustentavam as próprias lâmpadas que conteriam o óleo. As lâmpadas deveriam ficar apoiadas em cada taça. Bezalel fez as taças semelhantes a flores de amendoeira, cada uma com um botão, ou centro, e as pétalas, ou flores. Dessa maneira, as lâmpadas de óleo ficavam dentro de uma flor de ouro em uma árvore de ouro.</w:t>
      </w:r>
    </w:p>
    <w:p>
      <w:pPr/>
      <w:r>
        <w:rPr>
          <w:lang w:val="pt_PT" w:bidi="pt_PT"/>
        </w:rPr>
      </w:r>
      <w:r>
        <w:rPr>
          <w:lang w:val="pt_PT" w:bidi="pt_PT"/>
        </w:rPr>
        <w:t xml:space="preserve">Parem aqui e, em grupo, olhem para uma imagem de </w:t>
      </w:r>
      <w:r>
        <w:rPr>
          <w:lang w:val="pt_PT" w:bidi="pt_PT"/>
        </w:rPr>
        <w:t>flores e botões de amendoeira</w:t>
      </w:r>
      <w:r>
        <w:rPr>
          <w:lang w:val="pt_PT" w:bidi="pt_PT"/>
        </w:rPr>
        <w:t>. Pause este áudio aqui.</w:t>
      </w:r>
    </w:p>
    <w:p>
      <w:pPr/>
      <w:r>
        <w:rPr>
          <w:lang w:val="pt_PT" w:bidi="pt_PT"/>
        </w:rPr>
      </w:r>
      <w:r>
        <w:rPr>
          <w:lang w:val="pt_PT" w:bidi="pt_PT"/>
        </w:rPr>
        <w:t>Como cada ramo tinha três taças em forma de flor e a haste tinha quatro taças, havia um total de vinte e dois lugares onde os israelitas podiam colocar lâmpadas de óleo. No entanto, havia apenas sete lugares específicos para lâmpadas de óleo, enquanto os outros quinze foram feitos para decorar o candelabro, fazendo-o parecer uma árvore com muitas flores. Não está claro se as taças decorativas poderiam conter lâmpadas de óleo. Bezalel distribui os botões ao longo da haste, de modo que eles fiquem bem posicionados em diferentes alturas em relação aos ramos, com um botão provavelmente próximo ou no topo da haste, e os outros três abaixo dos pares de ramos, sucessivamente.</w:t>
      </w:r>
    </w:p>
    <w:p>
      <w:pPr/>
      <w:r>
        <w:rPr>
          <w:lang w:val="pt_PT" w:bidi="pt_PT"/>
        </w:rPr>
      </w:r>
      <w:r>
        <w:rPr>
          <w:lang w:val="pt_PT" w:bidi="pt_PT"/>
        </w:rPr>
        <w:t>Assim como Yahweh instruiu, Bezalel faz o candelabro de uma peça de ouro, o que parece impossível. No entanto, é possível que eles tenham feito as peças separadamente e depois as unido de forma perfeita. Provavelmente, eles uniram as peças do candelabro aquecendo e martelando o ouro para juntá-las. Este era o meio tradicional de moldar e unir metais na época.</w:t>
      </w:r>
    </w:p>
    <w:p>
      <w:pPr/>
      <w:r>
        <w:rPr>
          <w:lang w:val="pt_PT" w:bidi="pt_PT"/>
        </w:rPr>
      </w:r>
      <w:r>
        <w:rPr>
          <w:lang w:val="pt_PT" w:bidi="pt_PT"/>
        </w:rPr>
        <w:t>Parem aqui e discutam esta pergunta em grupo: como os trabalhadores onde vocês vivem moldam e formam o metal? Descrevam o processo de trabalho com metais em sua cultura. Pause este áudio aqui.</w:t>
      </w:r>
    </w:p>
    <w:p>
      <w:pPr/>
      <w:r>
        <w:rPr>
          <w:lang w:val="pt_PT" w:bidi="pt_PT"/>
        </w:rPr>
      </w:r>
      <w:r>
        <w:rPr>
          <w:lang w:val="pt_PT" w:bidi="pt_PT"/>
        </w:rPr>
        <w:t>Então Bezalel faz as sete lâmpadas de óleo, ou tigelas de óleo, de ouro puro. As lâmpadas tinham uma borda estreita e um pavio embebido em óleo para produzir o máximo de luz. Esses tipos de lâmpadas queimavam azeite de oliva grosso ou gordura e podiam permanecer acesas por 2 a 4 horas. Como vocês se lembram, Yahweh queria que as lâmpadas fossem colocadas no candelabro de uma maneira que iluminassem a área na frente delas. Isso ajudaria a iluminar o tabernáculo para o benefício dos sacerdotes que ministravam lá. Por fim, Bezalel faz os apagadores da lâmpada e a bandeja que os sustenta, de ouro. Mais tarde, os sacerdotes usariam esses apagadores para cortar a parte queimada do pavio. Os apagadores mencionados aqui provavelmente eram mais parecidos com uma pinça ou um alicate. As bandejas serviriam para colocar os apagadores, bem como as partes queimadas do pavio.</w:t>
      </w:r>
    </w:p>
    <w:p>
      <w:pPr/>
      <w:r>
        <w:rPr>
          <w:lang w:val="pt_PT" w:bidi="pt_PT"/>
        </w:rPr>
      </w:r>
      <w:r>
        <w:rPr>
          <w:lang w:val="pt_PT" w:bidi="pt_PT"/>
        </w:rPr>
        <w:t xml:space="preserve">Parem aqui e, em grupo, olhem para uma imagem das </w:t>
      </w:r>
      <w:r>
        <w:rPr>
          <w:lang w:val="pt_PT" w:bidi="pt_PT"/>
        </w:rPr>
        <w:t>lâmpadas de óleo e dos apagadores</w:t>
      </w:r>
      <w:r>
        <w:rPr>
          <w:lang w:val="pt_PT" w:bidi="pt_PT"/>
        </w:rPr>
        <w:t>. Pause este áudio aqui.</w:t>
      </w:r>
    </w:p>
    <w:p>
      <w:pPr/>
      <w:r>
        <w:rPr>
          <w:lang w:val="pt_PT" w:bidi="pt_PT"/>
        </w:rPr>
      </w:r>
      <w:r>
        <w:rPr>
          <w:lang w:val="pt_PT" w:bidi="pt_PT"/>
        </w:rPr>
        <w:t>Assim como Yahweh havia instruído, Bezalel usou um talento inteiro de ouro, que pesava 75 libras, ou cerca de 35 quilogramas, para fazer o candelabro e tudo o que o acompanhava.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37.17–24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Bezalel faz um candelabro com uma base e um tronco, ou haste. Bezalel faz todas as partes do candelabro de ouro batido, assim como Yahweh instruiu. Ele faz o candelabro com três ramos em cada lado da haste. Cada ramo e a haste têm taças de ouro na forma de flores de amêndoa. Bezalel faz cada ramo com três taças e faz a haste com 4 taças, sendo uma na parte superior, uma na parte inferior, e duas onde o par de ramos se encontra na haste. Bezalel faz todo o seu trabalho a partir de uma peça de ouro batido.</w:t>
      </w:r>
    </w:p>
    <w:p>
      <w:pPr/>
      <w:r>
        <w:rPr>
          <w:lang w:val="pt_PT" w:bidi="pt_PT"/>
        </w:rPr>
      </w:r>
      <w:r>
        <w:rPr>
          <w:b/>
          <w:lang w:val="pt_PT" w:bidi="pt_PT"/>
        </w:rPr>
        <w:t>Na segunda cena:</w:t>
      </w:r>
      <w:r>
        <w:rPr>
          <w:lang w:val="pt_PT" w:bidi="pt_PT"/>
        </w:rPr>
        <w:t xml:space="preserve"> então Bezalel faz as sete lâmpadas de óleo para ficarem nas taças em cima de cada ramo e da haste. Finalmente, ele faz os apagadores e as bandejas para os apagadores de ouro puro. No final, o candelabro completo e tudo o que o acompanhava foram feitos de 35 quilos de ouro puro.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Outros trabalhadores.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observar que a maior parte dessa passagem é exatamente a mesma que a passagem anterior, em que Yahweh instruiu Moisés na construção do candelabro.</w:t>
      </w:r>
    </w:p>
    <w:p>
      <w:pPr/>
      <w:r>
        <w:rPr>
          <w:lang w:val="pt_PT" w:bidi="pt_PT"/>
        </w:rPr>
      </w:r>
      <w:r>
        <w:rPr>
          <w:lang w:val="pt_PT" w:bidi="pt_PT"/>
        </w:rPr>
        <w:t>Parem aqui e discutam em grupo: pode ser útil ouvir novamente sua tradução de Êxodo 25.31–40. Certifiquem-se de ouvir as palavras específicas que vocês usaram na tradução daquela passagem para ajudá-los nesta tradução. Pause este áudio aqui.</w:t>
      </w:r>
    </w:p>
    <w:p>
      <w:pPr/>
      <w:r>
        <w:rPr>
          <w:lang w:val="pt_PT" w:bidi="pt_PT"/>
        </w:rPr>
      </w:r>
      <w:r>
        <w:rPr>
          <w:lang w:val="pt_PT" w:bidi="pt_PT"/>
        </w:rPr>
        <w:t>É importante observar que a única pessoa mencionada nessa passagem é Bezalel, embora seja provável que outros trabalhadores o tenham ajudado a fazer o candelabro. Bezalel constrói o candelabro com as habilidades e o conhecimento especiais que Yahweh lhe deu.</w:t>
      </w:r>
    </w:p>
    <w:p>
      <w:pPr/>
      <w:r>
        <w:rPr>
          <w:lang w:val="pt_PT" w:bidi="pt_PT"/>
        </w:rPr>
      </w:r>
      <w:r>
        <w:rPr>
          <w:lang w:val="pt_PT" w:bidi="pt_PT"/>
        </w:rPr>
        <w:t>Bezalel constrói o candelabro e as decorações a partir de uma peça de ouro puro, martelando-a.</w:t>
      </w:r>
    </w:p>
    <w:p>
      <w:pPr/>
      <w:r>
        <w:rPr>
          <w:lang w:val="pt_PT" w:bidi="pt_PT"/>
        </w:rPr>
      </w:r>
      <w:r>
        <w:rPr>
          <w:lang w:val="pt_PT" w:bidi="pt_PT"/>
        </w:rPr>
        <w:t>É importante observar que não há uma descrição da ordem que Bezalel seguiu para construir o candelabro. Moisés apenas menciona o que Bezalel construiu e descreve como Bezalel o construiu.</w:t>
      </w:r>
    </w:p>
    <w:p>
      <w:pPr/>
      <w:r>
        <w:rPr>
          <w:lang w:val="pt_PT" w:bidi="pt_PT"/>
        </w:rPr>
      </w:r>
      <w:r>
        <w:rPr>
          <w:lang w:val="pt_PT" w:bidi="pt_PT"/>
        </w:rPr>
        <w:t>Bezalel constrói o candelabro com três ramos de cada lado que saem da haste central.</w:t>
      </w:r>
    </w:p>
    <w:p>
      <w:pPr/>
      <w:r>
        <w:rPr>
          <w:lang w:val="pt_PT" w:bidi="pt_PT"/>
        </w:rPr>
      </w:r>
      <w:r>
        <w:rPr>
          <w:lang w:val="pt_PT" w:bidi="pt_PT"/>
        </w:rPr>
        <w:t>Cada ramo tem três recipientes para lâmpadas em forma de amêndoas, com botões e pétalas, mas a haste central tem quatro recipientes para lâmpadas em forma de amêndoas com botões e pétalas. Havia um botão de amendoeira sob cada par de ramos.</w:t>
      </w:r>
    </w:p>
    <w:p>
      <w:pPr/>
      <w:r>
        <w:rPr>
          <w:lang w:val="pt_PT" w:bidi="pt_PT"/>
        </w:rPr>
      </w:r>
      <w:r>
        <w:rPr>
          <w:lang w:val="pt_PT" w:bidi="pt_PT"/>
        </w:rPr>
        <w:t>É importante observar que a descrição do candelabro termina aqui. Então Moisés descreve os próximos objetos que Bezalel constrói — as lâmpadas, os apagadores de lâmpadas e as bandejas.</w:t>
      </w:r>
    </w:p>
    <w:p>
      <w:pPr/>
      <w:r>
        <w:rPr>
          <w:lang w:val="pt_PT" w:bidi="pt_PT"/>
        </w:rPr>
      </w:r>
      <w:r>
        <w:rPr>
          <w:lang w:val="pt_PT" w:bidi="pt_PT"/>
        </w:rPr>
        <w:t>Bezalel constrói sete lâmpadas, apagadores de lâmpadas e bandejas. Bezalel usou ouro puro para construir todo o candelabro e todos os acessórios. Bezalel usou 75 libras, ou 35 quilogramas, de ouro puro.</w:t>
      </w:r>
    </w:p>
    <w:p>
      <w:pPr/>
      <w:r>
        <w:rPr>
          <w:lang w:val="pt_PT" w:bidi="pt_PT"/>
        </w:rPr>
      </w:r>
      <w:r>
        <w:rPr>
          <w:lang w:val="pt_PT" w:bidi="pt_PT"/>
        </w:rPr>
        <w:t>É importante observar que mencionar os 35 quilogramas no final não significa que Bezalel mediu o peso dos itens depois de ter terminado de fazê-los. Bezalel provavelmente tinha uma quantidade definida de ouro no início do projeto e manteve um registro de quanto usou à medida que avançava.</w:t>
      </w:r>
    </w:p>
    <w:p>
      <w:pPr/>
      <w:r>
        <w:rPr>
          <w:lang w:val="pt_PT" w:bidi="pt_PT"/>
        </w:rPr>
      </w:r>
      <w:r>
        <w:rPr>
          <w:lang w:val="pt_PT" w:bidi="pt_PT"/>
        </w:rPr>
        <w:t>Parem aqui e discutam com seu grupo como vocês calculam ou medem o material que usarão para um projeto. Tentem encontrar algo em torno de 35 quilogramas onde vocês moram e peguem para ter uma ideia melhor de quanto o candelabro pesava.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37.17–24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Outros trabalhadores.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É possível encenar isso usando recursos visuais como um desenho anterior, uma imagem ou um diagrama de como o candelabro poderia ser. Para a cena de Bezalel construindo o candelabro, vocês poderiam desenhar o candelabro de acordo com a descrição enquanto o ator repete em voz alta as partes do candelabro.</w:t>
      </w:r>
    </w:p>
    <w:p>
      <w:pPr/>
      <w:r>
        <w:rPr>
          <w:lang w:val="pt_PT" w:bidi="pt_PT"/>
        </w:rPr>
      </w:r>
      <w:r>
        <w:rPr>
          <w:lang w:val="pt_PT" w:bidi="pt_PT"/>
        </w:rPr>
        <w:t>Encenem Bezalel construindo o candelabro usando ouro puro. A base, a haste central, as taças da lâmpada e as pétalas eram de uma única peça contínua.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um trabalhador: "O que você está sentindo ou pensando?" A pessoa pode responder coisas como: "Isso é tão bonito. Isso certamente não é a imaginação de uma pessoa, vem de Yahweh", ou "Fico admirado pela atenção aos detalhes. Espero que tenhamos feito tudo certo!" ou "Yahweh escolheu alguém fiel para fazer todo o trabalho que Yahweh ordenou".</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Bezalel fazendo as sete lâmpadas para o candelabro, os apagadores de lâmpadas e as bandejas, todos de ouro puro.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"Esses detalhes são intencionais", ou "Gostei do processo de seguir as instruções precisas de Yahweh para esse belo candelabro", ou "Esse candelabro é resistente. Sei, pelo peso que ele tem, que vai durar por muito tempo".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37.17–24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Bezalel começa a trabalhar no </w:t>
      </w:r>
      <w:r>
        <w:rPr>
          <w:b/>
          <w:lang w:val="pt_PT" w:bidi="pt_PT"/>
        </w:rPr>
        <w:t>candelabro</w:t>
      </w:r>
      <w:r>
        <w:rPr>
          <w:lang w:val="pt_PT" w:bidi="pt_PT"/>
        </w:rPr>
        <w:t xml:space="preserve"> e o faz com uma base e um tronco ou haste. Ele faz todas as partes do candelabro de </w:t>
      </w:r>
      <w:r>
        <w:rPr>
          <w:b/>
          <w:lang w:val="pt_PT" w:bidi="pt_PT"/>
        </w:rPr>
        <w:t>ouro</w:t>
      </w:r>
      <w:r>
        <w:rPr>
          <w:lang w:val="pt_PT" w:bidi="pt_PT"/>
        </w:rPr>
        <w:t xml:space="preserve"> puro batido. Um candelabro nesse caso é uma base e uma haste de um suporte que sustentará várias lâmpadas. Usem a mesma palavra ou frase para candelabro que vocês usaram em passagens anteriores.</w:t>
      </w:r>
    </w:p>
    <w:p>
      <w:pPr/>
      <w:r>
        <w:rPr>
          <w:lang w:val="pt_PT" w:bidi="pt_PT"/>
        </w:rPr>
      </w:r>
      <w:r>
        <w:rPr>
          <w:lang w:val="pt_PT" w:bidi="pt_PT"/>
        </w:rPr>
        <w:t>O ouro puro é um metal precioso que é muito valioso e não tem outro metal misturado com ele. Usem a mesma palavra que vocês usaram para ouro puro em passagens anteriores.</w:t>
      </w:r>
    </w:p>
    <w:p>
      <w:pPr/>
      <w:r>
        <w:rPr>
          <w:lang w:val="pt_PT" w:bidi="pt_PT"/>
        </w:rPr>
      </w:r>
      <w:r>
        <w:rPr>
          <w:lang w:val="pt_PT" w:bidi="pt_PT"/>
        </w:rPr>
        <w:t xml:space="preserve">Bezalel faz o candelabro com 3 </w:t>
      </w:r>
      <w:r>
        <w:rPr>
          <w:b/>
          <w:lang w:val="pt_PT" w:bidi="pt_PT"/>
        </w:rPr>
        <w:t>ramos</w:t>
      </w:r>
      <w:r>
        <w:rPr>
          <w:lang w:val="pt_PT" w:bidi="pt_PT"/>
        </w:rPr>
        <w:t xml:space="preserve"> em cada lado da haste. Cada ramo e a haste têm t</w:t>
      </w:r>
      <w:r>
        <w:rPr>
          <w:b/>
          <w:lang w:val="pt_PT" w:bidi="pt_PT"/>
        </w:rPr>
        <w:t xml:space="preserve">aças </w:t>
      </w:r>
      <w:r>
        <w:rPr>
          <w:lang w:val="pt_PT" w:bidi="pt_PT"/>
        </w:rPr>
        <w:t>de ouro na forma de flores de amêndoa. Cada ramo tem três taças e a haste tem quatro taças, uma na parte superior e outra na parte inferior, onde o par de ramos se encontra na haste. As taças em forma de amêndoa e os ramos são todos uma só peça com a haste e todos feitos do mesmo ouro batido. Os ramos são os galhos longos que se estendem da haste. As taças são as pequenas tigelas que acomodarão as lâmpadas de óleo.</w:t>
      </w:r>
    </w:p>
    <w:p>
      <w:pPr/>
      <w:r>
        <w:rPr>
          <w:lang w:val="pt_PT" w:bidi="pt_PT"/>
        </w:rPr>
      </w:r>
      <w:r>
        <w:rPr>
          <w:lang w:val="pt_PT" w:bidi="pt_PT"/>
        </w:rPr>
        <w:t xml:space="preserve">Bezalel então faz as sete </w:t>
      </w:r>
      <w:r>
        <w:rPr>
          <w:b/>
          <w:lang w:val="pt_PT" w:bidi="pt_PT"/>
        </w:rPr>
        <w:t>lâmpadas de óleo</w:t>
      </w:r>
      <w:r>
        <w:rPr>
          <w:lang w:val="pt_PT" w:bidi="pt_PT"/>
        </w:rPr>
        <w:t xml:space="preserve"> para ficarem nas taças em cada ramo e na haste. Ele faz com que as sete lâmpadas sejam posicionadas de tal maneira que iluminem a área na frente do candelabro. As lâmpadas de óleo são pequenas tigelas que as pessoas enchem com azeite, geralmente feitas de argila, com uma borda de um dos lados, de onde sai um pavio para acendê-las. No entanto, Bezalel faz essas lâmpadas de óleo de ouro. Usem a mesma palavra ou frase para lâmpada de óleo que vocês usaram em passagens anteriores. Para mais informações, procurem </w:t>
      </w:r>
      <w:r>
        <w:rPr>
          <w:lang w:val="pt_PT" w:bidi="pt_PT"/>
        </w:rPr>
        <w:t>lâmpada de óleo</w:t>
      </w:r>
      <w:r>
        <w:rPr>
          <w:lang w:val="pt_PT" w:bidi="pt_PT"/>
        </w:rPr>
        <w:t xml:space="preserve"> no Glossário Mestre.</w:t>
      </w:r>
    </w:p>
    <w:p>
      <w:pPr/>
      <w:r>
        <w:rPr>
          <w:lang w:val="pt_PT" w:bidi="pt_PT"/>
        </w:rPr>
      </w:r>
      <w:r>
        <w:rPr>
          <w:lang w:val="pt_PT" w:bidi="pt_PT"/>
        </w:rPr>
        <w:t xml:space="preserve">Finalmente, Bezalel faz os </w:t>
      </w:r>
      <w:r>
        <w:rPr>
          <w:b/>
          <w:lang w:val="pt_PT" w:bidi="pt_PT"/>
        </w:rPr>
        <w:t>apagadores</w:t>
      </w:r>
      <w:r>
        <w:rPr>
          <w:lang w:val="pt_PT" w:bidi="pt_PT"/>
        </w:rPr>
        <w:t xml:space="preserve"> e as bandejas de ouro puro. Ele usa 35 quilogramas de ouro para fazer todo o candelabro. Certifiquem-se de usar a mesma palavra para apagadores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37:25–38:8</w:t>
      </w:r>
      <w:r>
        <w:rPr>
          <w:lang w:val="pt_PT" w:bidi="pt_PT"/>
        </w:rPr>
      </w:r>
    </w:p>
    <w:p>
      <w:pPr>
        <w:pStyle w:val="Heading3"/>
      </w:pPr>
      <w:r>
        <w:rPr>
          <w:lang w:val="pt_PT" w:bidi="pt_PT"/>
        </w:rPr>
        <w:t>Ouvir e Sentir</w:t>
      </w:r>
    </w:p>
    <w:p>
      <w:pPr/>
      <w:r>
        <w:rPr>
          <w:lang w:val="pt_PT" w:bidi="pt_PT"/>
        </w:rPr>
      </w:r>
      <w:r>
        <w:rPr>
          <w:lang w:val="pt_PT" w:bidi="pt_PT"/>
        </w:rPr>
        <w:t>Nesta etapa, ouçam Êxodo 37.25–38.8 e guardem em seus corações.</w:t>
      </w:r>
    </w:p>
    <w:p>
      <w:pPr/>
      <w:r>
        <w:rPr>
          <w:lang w:val="pt_PT" w:bidi="pt_PT"/>
        </w:rPr>
      </w:r>
      <w:r>
        <w:rPr>
          <w:lang w:val="pt_PT" w:bidi="pt_PT"/>
        </w:rPr>
        <w:t>Ouçam uma versão em áudio de Êxodo 37.25–38.8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37.25–38.8 na tradução mais fácil de entender.</w:t>
      </w:r>
    </w:p>
    <w:p>
      <w:pPr/>
      <w:r>
        <w:rPr>
          <w:lang w:val="pt_PT" w:bidi="pt_PT"/>
        </w:rPr>
      </w:r>
      <w:r>
        <w:rPr>
          <w:lang w:val="pt_PT" w:bidi="pt_PT"/>
        </w:rPr>
        <w:t>Deus deu instruções a Moisés sobre como os israelitas devem construir um lugar de adoração chamado tabernáculo e tudo o que havia nele. Deus deu aos trabalhadores a habilidade para fazer o tabernáculo e agora eles, liderados por um trabalhador habilidoso chamado Bezalel, estão fazendo o tabernáculo e todos os seus itens. Esta seção descreve como fizeram o altar de incenso, o incenso especial e o óleo da unção, o altar dos holocaustos e a bacia para a lavagem.</w:t>
      </w:r>
    </w:p>
    <w:p>
      <w:pPr/>
      <w:r>
        <w:rPr>
          <w:lang w:val="pt_PT" w:bidi="pt_PT"/>
        </w:rPr>
      </w:r>
      <w:r>
        <w:rPr>
          <w:lang w:val="pt_PT" w:bidi="pt_PT"/>
        </w:rPr>
        <w:t xml:space="preserve">Parem aqui e, em grupo, olhem para uma imagem do </w:t>
      </w:r>
      <w:r>
        <w:rPr>
          <w:lang w:val="pt_PT" w:bidi="pt_PT"/>
        </w:rPr>
        <w:t>tabernáculo</w:t>
      </w:r>
      <w:r>
        <w:rPr>
          <w:lang w:val="pt_PT" w:bidi="pt_PT"/>
        </w:rPr>
        <w:t>. Pause este áudio aqui.</w:t>
      </w:r>
    </w:p>
    <w:p>
      <w:pPr/>
      <w:r>
        <w:rPr>
          <w:lang w:val="pt_PT" w:bidi="pt_PT"/>
        </w:rPr>
      </w:r>
      <w:r>
        <w:rPr>
          <w:lang w:val="pt_PT" w:bidi="pt_PT"/>
        </w:rPr>
        <w:t>Bezalel e os trabalhadores habilidosos fizeram um altar de madeira de acácia para queimar incenso. Os sacerdotes usarão este altar para queimar incenso, e a fumaça perfumada do incenso simbolizava a oração naquela época. O altar tem uma forma retangular, com uma base quadrada. A base do altar tem um côvado, ou 50 centímetros, de lado, e dois côvados, ou cerca de um metro, de altura. Os trabalhadores esculpiram chifres, ou pontas, na mesma peça de madeira nos quatro cantos superiores do altar.</w:t>
      </w:r>
    </w:p>
    <w:p>
      <w:pPr/>
      <w:r>
        <w:rPr>
          <w:lang w:val="pt_PT" w:bidi="pt_PT"/>
        </w:rPr>
      </w:r>
      <w:r>
        <w:rPr>
          <w:lang w:val="pt_PT" w:bidi="pt_PT"/>
        </w:rPr>
        <w:t xml:space="preserve">Parem aqui e, em grupo, olhem para uma imagem da </w:t>
      </w:r>
      <w:r>
        <w:rPr>
          <w:lang w:val="pt_PT" w:bidi="pt_PT"/>
        </w:rPr>
        <w:t>madeira de acácia</w:t>
      </w:r>
      <w:r>
        <w:rPr>
          <w:lang w:val="pt_PT" w:bidi="pt_PT"/>
        </w:rPr>
        <w:t>. Pause este áudio aqui.</w:t>
      </w:r>
    </w:p>
    <w:p>
      <w:pPr/>
      <w:r>
        <w:rPr>
          <w:lang w:val="pt_PT" w:bidi="pt_PT"/>
        </w:rPr>
      </w:r>
      <w:r>
        <w:rPr>
          <w:lang w:val="pt_PT" w:bidi="pt_PT"/>
        </w:rPr>
        <w:t>Então Bezalel e os trabalhadores habilidosos cobriram o altar com uma fina camada de ouro puro. Esse seria o melhor ouro, sem qualquer outra coisa misturada a ele. Eles também adicionaram uma borda decorativa de ouro ao redor das laterais do altar, perto do topo. Em seguida, eles fizeram duas argolas de ouro e as prenderam aos lados opostos do altar abaixo da borda decorativa. Isso pode significar que havia um par de anéis — um anel para cada lado — ou que havia dois pares de anéis — dois anéis para cada lado. Os trabalhadores também fizeram varas de madeira de acácia e as revestiram de ouro. Os sacerdotes seriam capazes de passar as varas pelas argolas para carregar o altar sempre que os sacerdotes movessem o tabernáculo.</w:t>
      </w:r>
    </w:p>
    <w:p>
      <w:pPr/>
      <w:r>
        <w:rPr>
          <w:lang w:val="pt_PT" w:bidi="pt_PT"/>
        </w:rPr>
      </w:r>
      <w:r>
        <w:rPr>
          <w:lang w:val="pt_PT" w:bidi="pt_PT"/>
        </w:rPr>
        <w:t xml:space="preserve">Parem aqui e, em grupo, olhem para uma imagem do </w:t>
      </w:r>
      <w:r>
        <w:rPr>
          <w:b/>
          <w:lang w:val="pt_PT" w:bidi="pt_PT"/>
        </w:rPr>
        <w:t>altar de incenso</w:t>
      </w:r>
      <w:r>
        <w:rPr>
          <w:lang w:val="pt_PT" w:bidi="pt_PT"/>
        </w:rPr>
        <w:t>. Pause este áudio aqui.</w:t>
      </w:r>
    </w:p>
    <w:p>
      <w:pPr/>
      <w:r>
        <w:rPr>
          <w:lang w:val="pt_PT" w:bidi="pt_PT"/>
        </w:rPr>
      </w:r>
      <w:r>
        <w:rPr>
          <w:lang w:val="pt_PT" w:bidi="pt_PT"/>
        </w:rPr>
        <w:t>Em seguida, os trabalhadores prepararam o óleo sagrado da unção e o incenso aromático, ou perfumado. O óleo da unção é uma mistura especial de azeite misturada com especiarias preciosas. Quando as pessoas derramam um pouco dessa mistura de óleo sobre coisas ou pessoas, isso mostra que essas coisas ou pessoas tornavam-se santas. O incenso é uma mistura de materiais naturais, como especiarias e resinas, que exala um aroma agradável quando é queimado. Apenas os sacerdotes podem usar esta mistura especial de incenso no tabernáculo. Na língua original, diz que o óleo e o incenso eram o trabalho de um perfumista. Um perfumista é alguém que prepara e mistura óleos perfumados e incenso. Isso significa que Bezalel e os trabalhadores habilidosos prepararam cuidadosamente o óleo e o incenso como um perfumista habilidoso faria.</w:t>
      </w:r>
    </w:p>
    <w:p>
      <w:pPr/>
      <w:r>
        <w:rPr>
          <w:lang w:val="pt_PT" w:bidi="pt_PT"/>
        </w:rPr>
      </w:r>
      <w:r>
        <w:rPr>
          <w:lang w:val="pt_PT" w:bidi="pt_PT"/>
        </w:rPr>
        <w:t>Parem aqui e discutam esta pergunta em grupo: contem uma história sobre um momento em que alguém fez algo muito bem ou com cuidado, como faria um profissional. Ouçam frases que mostram que o trabalho da pessoa era o melhor. Pause este áudio aqui.</w:t>
      </w:r>
    </w:p>
    <w:p>
      <w:pPr/>
      <w:r>
        <w:rPr>
          <w:lang w:val="pt_PT" w:bidi="pt_PT"/>
        </w:rPr>
      </w:r>
      <w:r>
        <w:rPr>
          <w:lang w:val="pt_PT" w:bidi="pt_PT"/>
        </w:rPr>
        <w:t>Os trabalhadores também fizeram o altar para os holocaustos de madeira de acácia. Os sacerdotes queimarão as ofertas de animais, de alimentos e de bebidas neste altar para mostrar que o povo está dedicando essas ofertas a Yahweh. A base deste altar tem cinco côvados, ou 2,3 metros, de lado, e tem três côvados, ou 1,5 metro, de altura. Os trabalhadores esculpiram chifres, ou pontas, na madeira, nos quatro cantos superiores. Eles esculpiram os chifres na mesma peça de madeira que o restante do altar. Então os trabalhadores habilidosos cobriram o altar com bronze, um metal que é uma mistura de cobre e estanho.</w:t>
      </w:r>
    </w:p>
    <w:p>
      <w:pPr/>
      <w:r>
        <w:rPr>
          <w:lang w:val="pt_PT" w:bidi="pt_PT"/>
        </w:rPr>
      </w:r>
      <w:r>
        <w:rPr>
          <w:lang w:val="pt_PT" w:bidi="pt_PT"/>
        </w:rPr>
        <w:t xml:space="preserve">Parem aqui e, em grupo, olhem para uma imagem do </w:t>
      </w:r>
      <w:r>
        <w:rPr>
          <w:lang w:val="pt_PT" w:bidi="pt_PT"/>
        </w:rPr>
        <w:t>altar dos holocaustos</w:t>
      </w:r>
      <w:r>
        <w:rPr>
          <w:lang w:val="pt_PT" w:bidi="pt_PT"/>
        </w:rPr>
        <w:t>. Pause este áudio aqui.</w:t>
      </w:r>
    </w:p>
    <w:p>
      <w:pPr/>
      <w:r>
        <w:rPr>
          <w:lang w:val="pt_PT" w:bidi="pt_PT"/>
        </w:rPr>
      </w:r>
      <w:r>
        <w:rPr>
          <w:lang w:val="pt_PT" w:bidi="pt_PT"/>
        </w:rPr>
        <w:t>Os trabalhadores também fizeram de bronze as ferramentas para este altar. Eles fizeram recipientes com aberturas largas na parte superior para remover as cinzas gordurosas deixadas pelos sacrifícios de animais. Eles fizeram pás, ou raspadores, para limpar o altar, tigelas para aspergir líquidos, garfos com três pontas longas para virar a carne no altar e braseiros para transportar brasas acesas ou cinzas quentes.</w:t>
      </w:r>
    </w:p>
    <w:p>
      <w:pPr/>
      <w:r>
        <w:rPr>
          <w:lang w:val="pt_PT" w:bidi="pt_PT"/>
        </w:rPr>
      </w:r>
      <w:r>
        <w:rPr>
          <w:lang w:val="pt_PT" w:bidi="pt_PT"/>
        </w:rPr>
        <w:t xml:space="preserve">Parem aqui e, em grupo, olhem para uma imagem das </w:t>
      </w:r>
      <w:r>
        <w:rPr>
          <w:lang w:val="pt_PT" w:bidi="pt_PT"/>
        </w:rPr>
        <w:t>ferramentas do altar</w:t>
      </w:r>
      <w:r>
        <w:rPr>
          <w:lang w:val="pt_PT" w:bidi="pt_PT"/>
        </w:rPr>
        <w:t>. Discutam se essas são ferramentas comuns em sua cultura. Pause este áudio aqui.</w:t>
      </w:r>
    </w:p>
    <w:p>
      <w:pPr/>
      <w:r>
        <w:rPr>
          <w:lang w:val="pt_PT" w:bidi="pt_PT"/>
        </w:rPr>
      </w:r>
      <w:r>
        <w:rPr>
          <w:lang w:val="pt_PT" w:bidi="pt_PT"/>
        </w:rPr>
        <w:t>Em seguida, eles fizeram uma grelha de bronze para o altar dos holocaustos. Provavelmente eram tiras estreitas de bronze dispostas umas sobre as outras para criar uma rede. Eles colocaram a grelha abaixo da saliência do altar, na metade da altura do altar. Eles também fizeram uma argola para cada canto da grelha, que se projetaria para fora das laterais do altar. Não diz aqui qual material os trabalhadores usaram para fazer as argolas, mas quando Deus deu instruções a Moisés sobre o altar, Deus disse para fazer as argolas de bronze.</w:t>
      </w:r>
    </w:p>
    <w:p>
      <w:pPr/>
      <w:r>
        <w:rPr>
          <w:lang w:val="pt_PT" w:bidi="pt_PT"/>
        </w:rPr>
      </w:r>
      <w:r>
        <w:rPr>
          <w:lang w:val="pt_PT" w:bidi="pt_PT"/>
        </w:rPr>
        <w:t>Os trabalhadores também fizeram varas de transporte de madeira de acácia e cobriram as varas com uma fina camada de bronze. Então passaram as varas pelas argolas para que os sacerdotes também fossem capazes de carregar este altar. A seção esclarece que os trabalhadores fizeram o altar oco, utilizando tábuas. Isso o tornaria mais leve e, portanto, mais fácil para os sacerdotes carregarem um altar tão grande.</w:t>
      </w:r>
    </w:p>
    <w:p>
      <w:pPr/>
      <w:r>
        <w:rPr>
          <w:lang w:val="pt_PT" w:bidi="pt_PT"/>
        </w:rPr>
      </w:r>
      <w:r>
        <w:rPr>
          <w:lang w:val="pt_PT" w:bidi="pt_PT"/>
        </w:rPr>
        <w:t>O último item que os trabalhadores fizeram nesta seção é a bacia de bronze e seu suporte. Esta é uma grande tigela ou vaso que contém água, a qual os sacerdotes usarão para a lavagem. Eles também fizeram um suporte para sustentar a bacia. Os trabalhadores usaram bronze proveniente de espelhos de bronze derretidos. Naquela época, as pessoas poliam o bronze para torná-lo refletivo como um espelho. Este seria o bronze de melhor qualidade, pois quaisquer falhas ou impurezas distorceriam o reflexo.</w:t>
      </w:r>
    </w:p>
    <w:p>
      <w:pPr/>
      <w:r>
        <w:rPr>
          <w:lang w:val="pt_PT" w:bidi="pt_PT"/>
        </w:rPr>
      </w:r>
      <w:r>
        <w:rPr>
          <w:lang w:val="pt_PT" w:bidi="pt_PT"/>
        </w:rPr>
        <w:t xml:space="preserve">Parem aqui e, em grupo, olhem para uma imagem da </w:t>
      </w:r>
      <w:r>
        <w:rPr>
          <w:lang w:val="pt_PT" w:bidi="pt_PT"/>
        </w:rPr>
        <w:t>bacia de bronze e de sua sustentação</w:t>
      </w:r>
      <w:r>
        <w:rPr>
          <w:lang w:val="pt_PT" w:bidi="pt_PT"/>
        </w:rPr>
        <w:t>. Pause este áudio aqui.</w:t>
      </w:r>
    </w:p>
    <w:p>
      <w:pPr/>
      <w:r>
        <w:rPr>
          <w:lang w:val="pt_PT" w:bidi="pt_PT"/>
        </w:rPr>
      </w:r>
      <w:r>
        <w:rPr>
          <w:lang w:val="pt_PT" w:bidi="pt_PT"/>
        </w:rPr>
        <w:t>Ao contrário dos outros itens de bronze, o autor desta seção explica quem deu o bronze que os trabalhadores usaram para fazer a bacia. Talvez o autor tenha incluído essa informação porque era proveniente de uma fonte diferente dos outros objetos de bronze. As mulheres que serviam na entrada da tenda do encontro deram seus espelhos de bronze para fazer itens para o tabernáculo. Os israelitas teriam entendido quem eram essas mulheres, por isso não há mais explicação sobre elas aqui. A tenda do encontro às vezes é outro nome para o tabernáculo. A tenda original do encontro era uma tenda menor onde Deus falava com Moisés. Como esta passagem provavelmente foi escrita depois que o tabernáculo foi construído, isso provavelmente significa que essas mulheres serviam na entrada do tabernáculo, não da tenda original do encontro, mas não temos certeza. Essas mulheres possivelmente se ofereceram para ajudar a cuidar do tabernáculo, fazendo tarefas como limpar utensílios, recolher água e ajudar outras mulheres que adoravam.</w:t>
      </w:r>
    </w:p>
    <w:p>
      <w:pPr/>
      <w:r>
        <w:rPr>
          <w:lang w:val="pt_PT" w:bidi="pt_PT"/>
        </w:rPr>
      </w:r>
      <w:r>
        <w:rPr>
          <w:lang w:val="pt_PT" w:bidi="pt_PT"/>
        </w:rPr>
        <w:t>Parem aqui e discutam esta pergunta em grupo: contem uma história antiga sobre algo que aconteceu há muito tempo ou uma história popular antiga. Ouçam quando o narrador menciona um trabalho, item ou ideia que as pessoas não usam mais. Como eles explicam isso? Quanta informação eles dão? Se o narrador está contando a história a um estrangeiro, quanta informação a mais ele dá sobre o assunto?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37.25–38.8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Bezalel e os trabalhadores habilidosos fazem o altar do incenso.</w:t>
      </w:r>
    </w:p>
    <w:p>
      <w:pPr/>
      <w:r>
        <w:rPr>
          <w:lang w:val="pt_PT" w:bidi="pt_PT"/>
        </w:rPr>
      </w:r>
      <w:r>
        <w:rPr>
          <w:b/>
          <w:lang w:val="pt_PT" w:bidi="pt_PT"/>
        </w:rPr>
        <w:t>Na segunda cena:</w:t>
      </w:r>
      <w:r>
        <w:rPr>
          <w:lang w:val="pt_PT" w:bidi="pt_PT"/>
        </w:rPr>
        <w:t xml:space="preserve"> Bezalel e os trabalhadores habilidosos fazem o óleo da unção e o incenso.</w:t>
      </w:r>
    </w:p>
    <w:p>
      <w:pPr/>
      <w:r>
        <w:rPr>
          <w:lang w:val="pt_PT" w:bidi="pt_PT"/>
        </w:rPr>
      </w:r>
      <w:r>
        <w:rPr>
          <w:b/>
          <w:lang w:val="pt_PT" w:bidi="pt_PT"/>
        </w:rPr>
        <w:t>Na terceira cena:</w:t>
      </w:r>
      <w:r>
        <w:rPr>
          <w:lang w:val="pt_PT" w:bidi="pt_PT"/>
        </w:rPr>
        <w:t xml:space="preserve"> Bezalel e os trabalhadores habilidosos fazem o altar dos holocaustos.</w:t>
      </w:r>
    </w:p>
    <w:p>
      <w:pPr/>
      <w:r>
        <w:rPr>
          <w:lang w:val="pt_PT" w:bidi="pt_PT"/>
        </w:rPr>
      </w:r>
      <w:r>
        <w:rPr>
          <w:b/>
          <w:lang w:val="pt_PT" w:bidi="pt_PT"/>
        </w:rPr>
        <w:t>Na quarta cena:</w:t>
      </w:r>
      <w:r>
        <w:rPr>
          <w:lang w:val="pt_PT" w:bidi="pt_PT"/>
        </w:rPr>
        <w:t xml:space="preserve"> Bezalel e os trabalhadores habilidosos fazem a bacia de bronze e seu suporte.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Os trabalhadores israelitas habilidosos</w:t>
      </w:r>
    </w:p>
    <w:p>
      <w:pPr>
        <w:pStyle w:val="ListBullet"/>
        <w:spacing w:line="240" w:lineRule="auto"/>
        <w:ind w:left="720"/>
      </w:pPr>
      <w:r>
        <w:rPr>
          <w:lang w:val="pt_PT" w:bidi="pt_PT"/>
        </w:rPr>
      </w:r>
      <w:r>
        <w:rPr>
          <w:lang w:val="pt_PT" w:bidi="pt_PT"/>
        </w:rPr>
        <w:t>E as mulheres que serviam na entrada da tenda do encontro</w:t>
      </w:r>
    </w:p>
    <w:p>
      <w:pPr/>
      <w:r>
        <w:rPr>
          <w:lang w:val="pt_PT" w:bidi="pt_PT"/>
        </w:rPr>
      </w:r>
      <w:r>
        <w:rPr>
          <w:lang w:val="pt_PT" w:bidi="pt_PT"/>
        </w:rPr>
        <w:t>Em grupo, prestem atenção às partes do cenário da passagem:</w:t>
      </w:r>
    </w:p>
    <w:p>
      <w:pPr/>
      <w:r>
        <w:rPr>
          <w:lang w:val="pt_PT" w:bidi="pt_PT"/>
        </w:rPr>
      </w:r>
      <w:r>
        <w:rPr>
          <w:lang w:val="pt_PT" w:bidi="pt_PT"/>
        </w:rPr>
        <w:t>Os israelitas têm feito o tabernáculo e tudo o que há nele exatamente como Deus disse. Na língua original, diz que "ele" fez esses itens, enquanto algumas traduções dizem "eles". Em seções anteriores, o texto esclarece que Bezalel liderou os trabalhadores habilidosos de Israel a fazer esses itens. Deus deu a Bezalel habilidade especial e capacidade de ensinar para trabalhar nesse projeto.</w:t>
      </w:r>
    </w:p>
    <w:p>
      <w:pPr/>
      <w:r>
        <w:rPr>
          <w:lang w:val="pt_PT" w:bidi="pt_PT"/>
        </w:rPr>
      </w:r>
      <w:r>
        <w:rPr>
          <w:lang w:val="pt_PT" w:bidi="pt_PT"/>
        </w:rPr>
        <w:t>Parem aqui e discutam esta pergunta em grupo: contem uma breve história sobre um momento em que um grupo de pessoas com um líder trabalhou para construir algo, como uma casa. Ouçam a maneira como o narrador mostra que todas as pessoas trabalharam juntas no projeto, mesmo que nem todos possam ter ajudado em todas as tarefas. Pause este áudio aqui.</w:t>
      </w:r>
    </w:p>
    <w:p>
      <w:pPr/>
      <w:r>
        <w:rPr>
          <w:lang w:val="pt_PT" w:bidi="pt_PT"/>
        </w:rPr>
      </w:r>
      <w:r>
        <w:rPr>
          <w:lang w:val="pt_PT" w:bidi="pt_PT"/>
        </w:rPr>
        <w:t>Na primeira cena, Bezalel e os trabalhadores esculpiram o altar em madeira de acácia para queimar incenso. O altar é uma caixa retangular com uma base de um côvado quadrado. O côvado era uma medida padrão de comprimento com cerca de 50 centímetros. O altar tem dois côvados, ou cerca de um metro, de altura. Os trabalhadores esculpiram chifres nos quatro cantos superiores, usando a mesma peça de madeira do restante do altar.</w:t>
      </w:r>
    </w:p>
    <w:p>
      <w:pPr/>
      <w:r>
        <w:rPr>
          <w:lang w:val="pt_PT" w:bidi="pt_PT"/>
        </w:rPr>
      </w:r>
      <w:r>
        <w:rPr>
          <w:lang w:val="pt_PT" w:bidi="pt_PT"/>
        </w:rPr>
        <w:t xml:space="preserve">Parem aqui e, em grupo, olhem para uma imagem do </w:t>
      </w:r>
      <w:r>
        <w:rPr>
          <w:b/>
          <w:lang w:val="pt_PT" w:bidi="pt_PT"/>
        </w:rPr>
        <w:t>altar do incenso</w:t>
      </w:r>
      <w:r>
        <w:rPr>
          <w:lang w:val="pt_PT" w:bidi="pt_PT"/>
        </w:rPr>
        <w:t xml:space="preserve"> novamente, se necessário. Pause este áudio aqui.</w:t>
      </w:r>
    </w:p>
    <w:p>
      <w:pPr/>
      <w:r>
        <w:rPr>
          <w:lang w:val="pt_PT" w:bidi="pt_PT"/>
        </w:rPr>
      </w:r>
      <w:r>
        <w:rPr>
          <w:lang w:val="pt_PT" w:bidi="pt_PT"/>
        </w:rPr>
        <w:t>Em seguida, os trabalhadores cobriram o topo e todos os lados do altar com uma fina camada de ouro puro e acrescentaram uma borda decorativa de ouro perto do topo do altar, contornando as laterais. Então os trabalhadores acrescentaram duas argolas de ouro, ou círculos, aos lados opostos do altar. Isso pode significar que havia um par de argolas — um argola para cada lado — ou que havia dois pares de argolas — dois argolas para cada lado. Provavelmente havia quatro argolas no total, mas a língua original não é clara. Essas argolas são grandes o suficiente para passar uma vara por elas. Os trabalhadores prenderam as argolas a dois lados opostos do altar, para que possam passar duas varas horizontalmente pelas argolas de cada lado do altar. Os trabalhadores também fizeram as varas de madeira da acácia e cobriram as varas com ouro. Este altar estará dentro da tenda do tabernáculo.</w:t>
      </w:r>
    </w:p>
    <w:p>
      <w:pPr/>
      <w:r>
        <w:rPr>
          <w:lang w:val="pt_PT" w:bidi="pt_PT"/>
        </w:rPr>
      </w:r>
      <w:r>
        <w:rPr>
          <w:lang w:val="pt_PT" w:bidi="pt_PT"/>
        </w:rPr>
        <w:t>Na segunda cena, Bezalel e os trabalhadores fizeram o óleo da unção e o incenso especial. Quanto ao óleo, eles misturaram uma lista específica de especiarias e azeite, seguindo as instruções que Deus lhes deu. Eles também seguiram as instruções de Deus para fazer o incenso especial, misturando materiais naturais, como especiarias e resinas. Os trabalhadores mediram e misturaram esses ingredientes com muito cuidado, como um perfumista profissional.</w:t>
      </w:r>
    </w:p>
    <w:p>
      <w:pPr/>
      <w:r>
        <w:rPr>
          <w:lang w:val="pt_PT" w:bidi="pt_PT"/>
        </w:rPr>
      </w:r>
      <w:r>
        <w:rPr>
          <w:lang w:val="pt_PT" w:bidi="pt_PT"/>
        </w:rPr>
        <w:t>Parem aqui e discutam esta pergunta em grupo: discutam o processo de como as pessoas em sua cultura fazem coisas de bom cheiro, como perfume, velas ou incenso. Quão difícil é o processo? Que tipo de coisas cheirosas são usadas apenas em determinadas cerimônias ou por determinadas pessoas? Pause este áudio aqui.</w:t>
      </w:r>
    </w:p>
    <w:p>
      <w:pPr/>
      <w:r>
        <w:rPr>
          <w:lang w:val="pt_PT" w:bidi="pt_PT"/>
        </w:rPr>
      </w:r>
      <w:r>
        <w:rPr>
          <w:lang w:val="pt_PT" w:bidi="pt_PT"/>
        </w:rPr>
        <w:t>Na terceira cena, Bezalel e os trabalhadores fizeram o altar dos holocaustos. Eles também fizeram este altar de madeira de acácia, mas este altar é maior do que o altar de incenso. Este altar é uma caixa retangular com uma base quadrada de cinco côvados, ou 2,3 metros. Este altar tem três côvados, ou cerca de 1,5 metro, de altura. Os trabalhadores esculpiram chifres nos quatro cantos superiores, usando a mesma peça de madeira do restante do altar.</w:t>
      </w:r>
    </w:p>
    <w:p>
      <w:pPr/>
      <w:r>
        <w:rPr>
          <w:lang w:val="pt_PT" w:bidi="pt_PT"/>
        </w:rPr>
      </w:r>
      <w:r>
        <w:rPr>
          <w:lang w:val="pt_PT" w:bidi="pt_PT"/>
        </w:rPr>
        <w:t xml:space="preserve">Parem aqui e, em grupo, olhem para uma imagem do </w:t>
      </w:r>
      <w:r>
        <w:rPr>
          <w:lang w:val="pt_PT" w:bidi="pt_PT"/>
        </w:rPr>
        <w:t>altar dos holocaustos</w:t>
      </w:r>
      <w:r>
        <w:rPr>
          <w:lang w:val="pt_PT" w:bidi="pt_PT"/>
        </w:rPr>
        <w:t>, se necessário. Pause este áudio aqui.</w:t>
      </w:r>
    </w:p>
    <w:p>
      <w:pPr/>
      <w:r>
        <w:rPr>
          <w:lang w:val="pt_PT" w:bidi="pt_PT"/>
        </w:rPr>
      </w:r>
      <w:r>
        <w:rPr>
          <w:lang w:val="pt_PT" w:bidi="pt_PT"/>
        </w:rPr>
        <w:t>Em seguida, os trabalhadores cobriram este altar com uma fina camada de bronze, um metal que é uma mistura de cobre e estanho. Eles também fizeram de bronze todos os equipamentos do altar. Eles fizeram as panelas, pás, tigelas, garfos para carne e recipientes para brasas. Eles também fizeram uma grade de bronze para o altar, que provavelmente consistia em tiras estreitas de bronze colocadas umas sobre as outras para formar uma espécie de rede. Isso permitia que a gordura dos animais queimados caísse por entre a grelha e que o ar subisse por baixo, para que o fogo permanecesse quente.</w:t>
      </w:r>
    </w:p>
    <w:p>
      <w:pPr/>
      <w:r>
        <w:rPr>
          <w:lang w:val="pt_PT" w:bidi="pt_PT"/>
        </w:rPr>
      </w:r>
      <w:r>
        <w:rPr>
          <w:lang w:val="pt_PT" w:bidi="pt_PT"/>
        </w:rPr>
        <w:t>Nos cantos da grelha de bronze, em dois lados do altar, os trabalhadores colocaram argolas de bronze para segurar as varas de transporte. Então eles fizeram as varas de madeira de acácia e as cobriram com uma fina camada de bronze. Eles passaram as varas pelas argolas, de modo que o altar estivesse pronto para ser transportado pelos sacerdotes. Esta cena termina com um lembrete de que o altar é oco, para que seja mais fácil transportá-lo. Este altar estará no pátio do tabernáculo.</w:t>
      </w:r>
    </w:p>
    <w:p>
      <w:pPr/>
      <w:r>
        <w:rPr>
          <w:lang w:val="pt_PT" w:bidi="pt_PT"/>
        </w:rPr>
      </w:r>
      <w:r>
        <w:rPr>
          <w:lang w:val="pt_PT" w:bidi="pt_PT"/>
        </w:rPr>
        <w:t>Parem aqui e discutam esta pergunta em grupo: discutam diferentes maneiras que sua cultura usa para transportar objetos pesados à mão, como acrescentar alças, correias ou varas de transporte. Pause este áudio aqui.</w:t>
      </w:r>
    </w:p>
    <w:p>
      <w:pPr/>
      <w:r>
        <w:rPr>
          <w:lang w:val="pt_PT" w:bidi="pt_PT"/>
        </w:rPr>
      </w:r>
      <w:r>
        <w:rPr>
          <w:lang w:val="pt_PT" w:bidi="pt_PT"/>
        </w:rPr>
        <w:t>Na quarta cena, Bezalel e os trabalhadores fizeram a bacia de bronze, que provavelmente era redonda e grande o suficiente para conter água para que quatro ou cinco sacerdotes pudessem mergulhar as mãos nela. Eles também fizeram um suporte de bronze para colocar a bacia sobre ele. Esta bacia ficará no pátio do tabernáculo, junto ao altar de holocaustos. Para fazer a bacia e o suporte, os trabalhadores derreteram espelhos de bronze. As mulheres que um dia serviriam na entrada do tabernáculo deram os espelhos de bronze como materiais para o tabernáculo.</w:t>
      </w:r>
    </w:p>
    <w:p>
      <w:pPr/>
      <w:r>
        <w:rPr>
          <w:lang w:val="pt_PT" w:bidi="pt_PT"/>
        </w:rPr>
      </w:r>
      <w:r>
        <w:rPr>
          <w:lang w:val="pt_PT" w:bidi="pt_PT"/>
        </w:rPr>
        <w:t xml:space="preserve">Parem aqui e, em grupo, olhem para uma imagem da </w:t>
      </w:r>
      <w:r>
        <w:rPr>
          <w:lang w:val="pt_PT" w:bidi="pt_PT"/>
        </w:rPr>
        <w:t>bacia de bronze e de seu suporte</w:t>
      </w:r>
      <w:r>
        <w:rPr>
          <w:lang w:val="pt_PT" w:bidi="pt_PT"/>
        </w:rPr>
        <w:t>, se necessário.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37.25–38.8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Os trabalhadores israelitas habilidosos</w:t>
      </w:r>
    </w:p>
    <w:p>
      <w:pPr>
        <w:pStyle w:val="ListBullet"/>
        <w:spacing w:line="240" w:lineRule="auto"/>
        <w:ind w:left="720"/>
      </w:pPr>
      <w:r>
        <w:rPr>
          <w:lang w:val="pt_PT" w:bidi="pt_PT"/>
        </w:rPr>
      </w:r>
      <w:r>
        <w:rPr>
          <w:lang w:val="pt_PT" w:bidi="pt_PT"/>
        </w:rPr>
        <w:t>As mulheres que serviam à entrada da tenda do encontro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Bezalel e os trabalhadores israelitas habilidosos têm feito o tabernáculo e os itens nele contidos. Eles fizeram o altar de incenso com madeira de acácia, esculpindo chifres nos quatro cantos superiores. A base do altar tinha 50 centímetros de lado, e ele tinha um metro de altura. Revestiram a parte superior e as laterais com uma fina camada de ouro e fizeram uma moldura decorativa de ouro ao redor das laterais, perto do topo. Eles prenderam anéis de ouro nos dois lados do altar para segurar as varas para transportá-lo. Eles fizeram as varas para transporte com madeira de acácia e as revestiram com ouro.</w:t>
      </w:r>
    </w:p>
    <w:p>
      <w:pPr/>
      <w:r>
        <w:rPr>
          <w:lang w:val="pt_PT" w:bidi="pt_PT"/>
        </w:rPr>
      </w:r>
      <w:r>
        <w:rPr>
          <w:lang w:val="pt_PT" w:bidi="pt_PT"/>
        </w:rPr>
        <w:t>Em seguida, eles fizeram o óleo sagrado da unção e o incenso puro e aromático, trabalhando com o mesmo cuidado de um perfumista profissional.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trabalhadores: "O que você está sentindo ou pensando?" A pessoa pode responder coisas como: "Como estou fazendo essas coisas para Deus, terei muito cuidado enquanto trabalho", ou "Estou entusiasmado(a) por fazer parte deste projeto!" ou "Estou feliz por poder usar minhas habilidades para algo tão importante".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Bezalel e os trabalhadores fizeram o altar de holocaustos com madeira de acácia também. A base desse altar maior tinha cerca de 2,3 metros de lado e cerca de 1,5 metro de altura. Eles também esculpiram chifres nos cantos do altar, usando a mesma madeira, mas revestiram esse altar com uma fina camada de bronze. Eles também fizeram as panelas, as pás, as tigelas, os garfos para carne e os braseiros de bronze. Eles adicionaram uma rede de bronze ao altar e anéis de bronze nos quatro cantos. Então, fizeram varas para transporte com madeira de acácia e as revestiram com bronze. Eles colocaram as varas através dos anéis na lateral do altar para transportá-lo. Eles fizeram esse altar oco, com tábuas de madeira.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"Sou muito grato porque Deus me deu uma habilidade especial para fazer esses itens, pois eles são tão importantes", ou "Estou feliz por ter outros trabalhadores habilidosos me ajudando", ou "Estou prestando muita atenção a todas as instruções que Deus nos deu".</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os trabalhadores fizeram a grande bacia de bronze para lavagem e o suporte sobre o qual ela ficava. As mulheres que serviam à entrada da tenda do encontro deram espelhos de bronze, e os trabalhadores usaram esse bronze precioso para fazer a bacia e seu suporte.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as mulheres: “O que você está sentindo ou pensando?” A pessoa pode responder coisas como: "Quero mostrar o quanto honro a Deus, por isso dei meus espelhos valiosos", ou "Sinto-me honrado porque a oferta que dei é para algo importante!"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37.25–38.8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Bezalel e os trabalhadores habilidosos fazem dois </w:t>
      </w:r>
      <w:r>
        <w:rPr>
          <w:b/>
          <w:lang w:val="pt_PT" w:bidi="pt_PT"/>
        </w:rPr>
        <w:t>altares</w:t>
      </w:r>
      <w:r>
        <w:rPr>
          <w:lang w:val="pt_PT" w:bidi="pt_PT"/>
        </w:rPr>
        <w:t xml:space="preserve"> de madeira de </w:t>
      </w:r>
      <w:r>
        <w:rPr>
          <w:b/>
          <w:lang w:val="pt_PT" w:bidi="pt_PT"/>
        </w:rPr>
        <w:t>acácia</w:t>
      </w:r>
      <w:r>
        <w:rPr>
          <w:lang w:val="pt_PT" w:bidi="pt_PT"/>
        </w:rPr>
        <w:t xml:space="preserve">. Um altar é um lugar onde as pessoas apresentam ofertas e as queimam como uma </w:t>
      </w:r>
      <w:r>
        <w:rPr>
          <w:lang w:val="pt_PT" w:bidi="pt_PT"/>
        </w:rPr>
        <w:t>oferta</w:t>
      </w:r>
      <w:r>
        <w:rPr>
          <w:lang w:val="pt_PT" w:bidi="pt_PT"/>
        </w:rPr>
        <w:t xml:space="preserve"> a </w:t>
      </w:r>
      <w:r>
        <w:rPr>
          <w:lang w:val="pt_PT" w:bidi="pt_PT"/>
        </w:rPr>
        <w:t>Deus</w:t>
      </w:r>
      <w:r>
        <w:rPr>
          <w:lang w:val="pt_PT" w:bidi="pt_PT"/>
        </w:rPr>
        <w:t xml:space="preserve">. Os </w:t>
      </w:r>
      <w:r>
        <w:rPr>
          <w:lang w:val="pt_PT" w:bidi="pt_PT"/>
        </w:rPr>
        <w:t>sacerdotes</w:t>
      </w:r>
      <w:r>
        <w:rPr>
          <w:lang w:val="pt_PT" w:bidi="pt_PT"/>
        </w:rPr>
        <w:t xml:space="preserve"> queimarão incenso no altar do incenso e queimarão os </w:t>
      </w:r>
      <w:r>
        <w:rPr>
          <w:lang w:val="pt_PT" w:bidi="pt_PT"/>
        </w:rPr>
        <w:t>holocaustos</w:t>
      </w:r>
      <w:r>
        <w:rPr>
          <w:lang w:val="pt_PT" w:bidi="pt_PT"/>
        </w:rPr>
        <w:t xml:space="preserve"> no altar dos holocaustos. Para obterem mais informações sobre </w:t>
      </w:r>
      <w:r>
        <w:rPr>
          <w:lang w:val="pt_PT" w:bidi="pt_PT"/>
        </w:rPr>
        <w:t>altar</w:t>
      </w:r>
      <w:r>
        <w:rPr>
          <w:lang w:val="pt_PT" w:bidi="pt_PT"/>
        </w:rPr>
        <w:t>, consultem o Glossário Mestre. Usem a mesma palavra ou frase para altar que vocês usaram em passagens anteriores.</w:t>
      </w:r>
    </w:p>
    <w:p>
      <w:pPr/>
      <w:r>
        <w:rPr>
          <w:lang w:val="pt_PT" w:bidi="pt_PT"/>
        </w:rPr>
      </w:r>
      <w:r>
        <w:rPr>
          <w:lang w:val="pt_PT" w:bidi="pt_PT"/>
        </w:rPr>
        <w:t xml:space="preserve">Parem aqui e, em grupo, olhem para as imagens do </w:t>
      </w:r>
      <w:r>
        <w:rPr>
          <w:b/>
          <w:lang w:val="pt_PT" w:bidi="pt_PT"/>
        </w:rPr>
        <w:t>altar de incenso</w:t>
      </w:r>
      <w:r>
        <w:rPr>
          <w:lang w:val="pt_PT" w:bidi="pt_PT"/>
        </w:rPr>
        <w:t xml:space="preserve"> e do </w:t>
      </w:r>
      <w:r>
        <w:rPr>
          <w:lang w:val="pt_PT" w:bidi="pt_PT"/>
        </w:rPr>
        <w:t>altar de holocaustos</w:t>
      </w:r>
      <w:r>
        <w:rPr>
          <w:lang w:val="pt_PT" w:bidi="pt_PT"/>
        </w:rPr>
        <w:t>, se necessário. Pause este áudio aqui.</w:t>
      </w:r>
    </w:p>
    <w:p>
      <w:pPr/>
      <w:r>
        <w:rPr>
          <w:lang w:val="pt_PT" w:bidi="pt_PT"/>
        </w:rPr>
      </w:r>
      <w:r>
        <w:rPr>
          <w:lang w:val="pt_PT" w:bidi="pt_PT"/>
        </w:rPr>
        <w:t>A madeira de acácia é a madeira da árvore de acácia. Essa é uma madeira dura e resistente.</w:t>
      </w:r>
    </w:p>
    <w:p>
      <w:pPr/>
      <w:r>
        <w:rPr>
          <w:lang w:val="pt_PT" w:bidi="pt_PT"/>
        </w:rPr>
      </w:r>
      <w:r>
        <w:rPr>
          <w:lang w:val="pt_PT" w:bidi="pt_PT"/>
        </w:rPr>
        <w:t xml:space="preserve">Parem aqui e, em grupo, olhem para uma imagem da </w:t>
      </w:r>
      <w:r>
        <w:rPr>
          <w:lang w:val="pt_PT" w:bidi="pt_PT"/>
        </w:rPr>
        <w:t>madeira de acácia</w:t>
      </w:r>
      <w:r>
        <w:rPr>
          <w:lang w:val="pt_PT" w:bidi="pt_PT"/>
        </w:rPr>
        <w:t>, se necessário. Pause este áudio aqui.</w:t>
      </w:r>
    </w:p>
    <w:p>
      <w:pPr/>
      <w:r>
        <w:rPr>
          <w:lang w:val="pt_PT" w:bidi="pt_PT"/>
        </w:rPr>
      </w:r>
      <w:r>
        <w:rPr>
          <w:lang w:val="pt_PT" w:bidi="pt_PT"/>
        </w:rPr>
        <w:t xml:space="preserve">O </w:t>
      </w:r>
      <w:r>
        <w:rPr>
          <w:b/>
          <w:lang w:val="pt_PT" w:bidi="pt_PT"/>
        </w:rPr>
        <w:t>incenso</w:t>
      </w:r>
      <w:r>
        <w:rPr>
          <w:lang w:val="pt_PT" w:bidi="pt_PT"/>
        </w:rPr>
        <w:t xml:space="preserve"> é uma mistura de materiais naturais, como especias e gomas, que exala um aroma agradável quando é queimado. Os trabalhadores fizeram uma mistura especial de incenso que será para o altar de incenso apenas. Usem a mesma palavra ou frase para incenso que vocês usaram em passagens anteriores.</w:t>
      </w:r>
    </w:p>
    <w:p>
      <w:pPr/>
      <w:r>
        <w:rPr>
          <w:lang w:val="pt_PT" w:bidi="pt_PT"/>
        </w:rPr>
      </w:r>
      <w:r>
        <w:rPr>
          <w:lang w:val="pt_PT" w:bidi="pt_PT"/>
        </w:rPr>
        <w:t xml:space="preserve">Os </w:t>
      </w:r>
      <w:r>
        <w:rPr>
          <w:b/>
          <w:lang w:val="pt_PT" w:bidi="pt_PT"/>
        </w:rPr>
        <w:t>holocaustos</w:t>
      </w:r>
      <w:r>
        <w:rPr>
          <w:lang w:val="pt_PT" w:bidi="pt_PT"/>
        </w:rPr>
        <w:t xml:space="preserve"> eram ofertas em que as pessoas </w:t>
      </w:r>
      <w:r>
        <w:rPr>
          <w:lang w:val="pt_PT" w:bidi="pt_PT"/>
        </w:rPr>
        <w:t>sacrificavam</w:t>
      </w:r>
      <w:r>
        <w:rPr>
          <w:lang w:val="pt_PT" w:bidi="pt_PT"/>
        </w:rPr>
        <w:t xml:space="preserve"> animais a Deus, queimando-os completamente sobre um altar. Essas ofertas eram para o perdão do </w:t>
      </w:r>
      <w:r>
        <w:rPr>
          <w:lang w:val="pt_PT" w:bidi="pt_PT"/>
        </w:rPr>
        <w:t>pecado</w:t>
      </w:r>
      <w:r>
        <w:rPr>
          <w:lang w:val="pt_PT" w:bidi="pt_PT"/>
        </w:rPr>
        <w:t xml:space="preserve"> em geral. Para mais informações sobre holocaustos, consultem o Glossário Mestre. Usem a mesma palavra ou frase para oferta queimada que vocês usaram em passagens anteriores.</w:t>
      </w:r>
    </w:p>
    <w:p>
      <w:pPr/>
      <w:r>
        <w:rPr>
          <w:lang w:val="pt_PT" w:bidi="pt_PT"/>
        </w:rPr>
      </w:r>
      <w:r>
        <w:rPr>
          <w:lang w:val="pt_PT" w:bidi="pt_PT"/>
        </w:rPr>
        <w:t xml:space="preserve">As medidas dos altares estão em </w:t>
      </w:r>
      <w:r>
        <w:rPr>
          <w:b/>
          <w:lang w:val="pt_PT" w:bidi="pt_PT"/>
        </w:rPr>
        <w:t>côvados</w:t>
      </w:r>
      <w:r>
        <w:rPr>
          <w:lang w:val="pt_PT" w:bidi="pt_PT"/>
        </w:rPr>
        <w:t xml:space="preserve">. Um côvado é o comprimento do antebraço médio de um homem adulto. Essa era uma maneira comum de medir as coisas e é usado com frequência na Bíblia. O comprimento de um côvado, ou o comprimento médio do antebraço, é de cerca de 50 centímetros. Para mais informações sobre </w:t>
      </w:r>
      <w:r>
        <w:rPr>
          <w:lang w:val="pt_PT" w:bidi="pt_PT"/>
        </w:rPr>
        <w:t>côvado</w:t>
      </w:r>
      <w:r>
        <w:rPr>
          <w:lang w:val="pt_PT" w:bidi="pt_PT"/>
        </w:rPr>
        <w:t>, consultem o Glossário Mestre. Usem a mesma palavra ou frase para côvado que vocês usaram em passagens anteriores.</w:t>
      </w:r>
    </w:p>
    <w:p>
      <w:pPr/>
      <w:r>
        <w:rPr>
          <w:lang w:val="pt_PT" w:bidi="pt_PT"/>
        </w:rPr>
      </w:r>
      <w:r>
        <w:rPr>
          <w:lang w:val="pt_PT" w:bidi="pt_PT"/>
        </w:rPr>
        <w:t xml:space="preserve">Os trabalhadores também fazem o santo </w:t>
      </w:r>
      <w:r>
        <w:rPr>
          <w:b/>
          <w:lang w:val="pt_PT" w:bidi="pt_PT"/>
        </w:rPr>
        <w:t>óleo da unção</w:t>
      </w:r>
      <w:r>
        <w:rPr>
          <w:lang w:val="pt_PT" w:bidi="pt_PT"/>
        </w:rPr>
        <w:t xml:space="preserve">. O óleo da unção era uma mistura especial de azeite e especiarias preciosas e aromáticas. As pessoas derramavam ou passavam um pouco desse óleo na cabeça de alguém para mostrar que Deus estava designando alguém para uma posição, serviço ou função especial no propósito de Deus. Para mais informações sobre </w:t>
      </w:r>
      <w:r>
        <w:rPr>
          <w:lang w:val="pt_PT" w:bidi="pt_PT"/>
        </w:rPr>
        <w:t>ungir</w:t>
      </w:r>
      <w:r>
        <w:rPr>
          <w:lang w:val="pt_PT" w:bidi="pt_PT"/>
        </w:rPr>
        <w:t>, consultem o Glossário Mestre. Usem a mesma palavra ou frase para óleo da unção que vocês usaram em passagens anteriores.</w:t>
      </w:r>
    </w:p>
    <w:p>
      <w:pPr/>
      <w:r>
        <w:rPr>
          <w:lang w:val="pt_PT" w:bidi="pt_PT"/>
        </w:rPr>
      </w:r>
      <w:r>
        <w:rPr>
          <w:b/>
          <w:lang w:val="pt_PT" w:bidi="pt_PT"/>
        </w:rPr>
        <w:t>Santo</w:t>
      </w:r>
      <w:r>
        <w:rPr>
          <w:lang w:val="pt_PT" w:bidi="pt_PT"/>
        </w:rPr>
        <w:t xml:space="preserve"> significa separado. Se um objeto é santo, significa que ele é separado para os propósitos especiais de Deus. Um objeto que é santo só pode ser usado para a </w:t>
      </w:r>
      <w:r>
        <w:rPr>
          <w:lang w:val="pt_PT" w:bidi="pt_PT"/>
        </w:rPr>
        <w:t>adoração</w:t>
      </w:r>
      <w:r>
        <w:rPr>
          <w:lang w:val="pt_PT" w:bidi="pt_PT"/>
        </w:rPr>
        <w:t xml:space="preserve"> de Deus, e não pode ser usado para o trabalho comum. Para mais informações sobre </w:t>
      </w:r>
      <w:r>
        <w:rPr>
          <w:lang w:val="pt_PT" w:bidi="pt_PT"/>
        </w:rPr>
        <w:t>santo</w:t>
      </w:r>
      <w:r>
        <w:rPr>
          <w:lang w:val="pt_PT" w:bidi="pt_PT"/>
        </w:rPr>
        <w:t xml:space="preserve">, consulte o Glossário Mestre. Use a mesma palavra ou frase para santo que você usou em passagens anteriores. </w:t>
      </w:r>
    </w:p>
    <w:p>
      <w:pPr/>
      <w:r>
        <w:rPr>
          <w:lang w:val="pt_PT" w:bidi="pt_PT"/>
        </w:rPr>
      </w:r>
      <w:r>
        <w:rPr>
          <w:lang w:val="pt_PT" w:bidi="pt_PT"/>
        </w:rPr>
        <w:t xml:space="preserve">Os trabalhadores revestem o altar de holocaustos com uma fina camada de </w:t>
      </w:r>
      <w:r>
        <w:rPr>
          <w:b/>
          <w:lang w:val="pt_PT" w:bidi="pt_PT"/>
        </w:rPr>
        <w:t>bronze</w:t>
      </w:r>
      <w:r>
        <w:rPr>
          <w:lang w:val="pt_PT" w:bidi="pt_PT"/>
        </w:rPr>
        <w:t xml:space="preserve">. O </w:t>
      </w:r>
      <w:r>
        <w:rPr>
          <w:b/>
          <w:lang w:val="pt_PT" w:bidi="pt_PT"/>
        </w:rPr>
        <w:t>bronze</w:t>
      </w:r>
      <w:r>
        <w:rPr>
          <w:lang w:val="pt_PT" w:bidi="pt_PT"/>
        </w:rPr>
        <w:t xml:space="preserve"> é uma mistura marrom de cobre e estanho. Usem a mesma palavra ou frase para bronze que vocês usaram em passagens anteriores.</w:t>
      </w:r>
    </w:p>
    <w:p>
      <w:pPr/>
      <w:r>
        <w:rPr>
          <w:lang w:val="pt_PT" w:bidi="pt_PT"/>
        </w:rPr>
      </w:r>
      <w:r>
        <w:rPr>
          <w:lang w:val="pt_PT" w:bidi="pt_PT"/>
        </w:rPr>
        <w:t xml:space="preserve">As mulheres que serviam à entrada da </w:t>
      </w:r>
      <w:r>
        <w:rPr>
          <w:b/>
          <w:lang w:val="pt_PT" w:bidi="pt_PT"/>
        </w:rPr>
        <w:t>tenda do encontro</w:t>
      </w:r>
      <w:r>
        <w:rPr>
          <w:lang w:val="pt_PT" w:bidi="pt_PT"/>
        </w:rPr>
        <w:t xml:space="preserve"> deram espelhos de bronze. A tenda do encontro às vezes é outro nome para o </w:t>
      </w:r>
      <w:r>
        <w:rPr>
          <w:b/>
          <w:lang w:val="pt_PT" w:bidi="pt_PT"/>
        </w:rPr>
        <w:t>tabernáculo</w:t>
      </w:r>
      <w:r>
        <w:rPr>
          <w:lang w:val="pt_PT" w:bidi="pt_PT"/>
        </w:rPr>
        <w:t xml:space="preserve">. A tenda original do encontro era uma tenda menor onde Deus falava com Moisés. Os trabalhadores habilidosos estão construindo uma nova tenda onde os </w:t>
      </w:r>
      <w:r>
        <w:rPr>
          <w:lang w:val="pt_PT" w:bidi="pt_PT"/>
        </w:rPr>
        <w:t>israelitas</w:t>
      </w:r>
      <w:r>
        <w:rPr>
          <w:lang w:val="pt_PT" w:bidi="pt_PT"/>
        </w:rPr>
        <w:t xml:space="preserve"> adorarão a Deus. Esse será o tabernáculo, embora alguns ainda o chamem de tenda do encontro. Para mais informações sobre </w:t>
      </w:r>
      <w:r>
        <w:rPr>
          <w:lang w:val="pt_PT" w:bidi="pt_PT"/>
        </w:rPr>
        <w:t>tabernáculo</w:t>
      </w:r>
      <w:r>
        <w:rPr>
          <w:lang w:val="pt_PT" w:bidi="pt_PT"/>
        </w:rPr>
        <w:t>, consultem o Glossário Mestre. Usem a mesma palavra ou frase para tabernáculo, ou tenda do encontro, que vocês usaram em passagens anteriores.</w:t>
      </w:r>
    </w:p>
    <w:p>
      <w:pPr/>
      <w:r>
        <w:rPr>
          <w:lang w:val="pt_PT" w:bidi="pt_PT"/>
        </w:rPr>
      </w:r>
      <w:r>
        <w:rPr>
          <w:lang w:val="pt_PT" w:bidi="pt_PT"/>
        </w:rPr>
        <w:t xml:space="preserve">Parem aqui e, em grupo, olhem para uma imagem do </w:t>
      </w:r>
      <w:r>
        <w:rPr>
          <w:lang w:val="pt_PT" w:bidi="pt_PT"/>
        </w:rPr>
        <w:t>tabernáculo</w:t>
      </w:r>
      <w:r>
        <w:rPr>
          <w:lang w:val="pt_PT" w:bidi="pt_PT"/>
        </w:rPr>
        <w:t>, se necessário.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38:9–20</w:t>
      </w:r>
      <w:r>
        <w:rPr>
          <w:lang w:val="pt_PT" w:bidi="pt_PT"/>
        </w:rPr>
      </w:r>
    </w:p>
    <w:p>
      <w:pPr>
        <w:pStyle w:val="Heading3"/>
      </w:pPr>
      <w:r>
        <w:rPr>
          <w:lang w:val="pt_PT" w:bidi="pt_PT"/>
        </w:rPr>
        <w:t>Ouvir e Sentir</w:t>
      </w:r>
    </w:p>
    <w:p>
      <w:pPr/>
      <w:r>
        <w:rPr>
          <w:lang w:val="pt_PT" w:bidi="pt_PT"/>
        </w:rPr>
      </w:r>
      <w:r>
        <w:rPr>
          <w:lang w:val="pt_PT" w:bidi="pt_PT"/>
        </w:rPr>
        <w:t>Nesta etapa, ouçam Êxodo 38.9–20 e guardem em seus corações.</w:t>
      </w:r>
    </w:p>
    <w:p>
      <w:pPr/>
      <w:r>
        <w:rPr>
          <w:lang w:val="pt_PT" w:bidi="pt_PT"/>
        </w:rPr>
      </w:r>
      <w:r>
        <w:rPr>
          <w:lang w:val="pt_PT" w:bidi="pt_PT"/>
        </w:rPr>
        <w:t>Ouçam uma versão em áudio de Êxodo 38.9–20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38.9–20 na tradução mais fácil de entender.</w:t>
      </w:r>
    </w:p>
    <w:p>
      <w:pPr/>
      <w:r>
        <w:rPr>
          <w:lang w:val="pt_PT" w:bidi="pt_PT"/>
        </w:rPr>
      </w:r>
      <w:r>
        <w:rPr>
          <w:lang w:val="pt_PT" w:bidi="pt_PT"/>
        </w:rPr>
        <w:t>Anteriormente em Êxodo, Deus falou com Moisés na montanha do Sinai. Ele deu a Moisés instruções sobre como fazer o tabernáculo e tudo o que era usado para a adoração no tabernáculo e ao redor do tabernáculo. Nesta passagem, Moisés descreve como os homens fizeram o pátio. A descrição do trabalho é quase a mesma das instruções que Deus deu a Moisés, por isso está claro que os homens obedeceram às suas ordens enquanto faziam o pátio. Deus separou Bezalel, Aoliabe e outros artesãos habilidosos para realizarem o trabalho de construir o tabernáculo e todos os outros itens de adoração. O Espírito de Deus deu a eles sabedoria e habilidade para fazer o trabalho.</w:t>
      </w:r>
    </w:p>
    <w:p>
      <w:pPr/>
      <w:r>
        <w:rPr>
          <w:lang w:val="pt_PT" w:bidi="pt_PT"/>
        </w:rPr>
      </w:r>
      <w:r>
        <w:rPr>
          <w:lang w:val="pt_PT" w:bidi="pt_PT"/>
        </w:rPr>
        <w:t>Deus também ordenou que os israelitas trouxessem a Moisés os materiais necessários para os itens. Lembrem-se de que os israelitas eram escravos no Egito, mas Deus ordenou que eles pedissem a seus vizinhos que lhes dessem objetos antes de Deus os resgatar. Os israelitas forneceram todos os tecidos e metais preciosos de que precisavam para construir o tabernáculo, e alguns dos materiais provavelmente vieram de seus vizinhos egípcios. Eles tinham tanto que Moisés precisou pedir que parassem de trazer os objetos, porque eles trouxeram mais do que precisavam para o trabalho. Eles haviam carregado esses objetos com eles pelo deserto.</w:t>
      </w:r>
    </w:p>
    <w:p>
      <w:pPr/>
      <w:r>
        <w:rPr>
          <w:lang w:val="pt_PT" w:bidi="pt_PT"/>
        </w:rPr>
      </w:r>
      <w:r>
        <w:rPr>
          <w:lang w:val="pt_PT" w:bidi="pt_PT"/>
        </w:rPr>
        <w:t>Algumas traduções dizem "ele fez" ou "eles fizeram" o pátio. É provável que Bezalel e outros homens habilidosos tenham feito o pátio juntos. Eles a fizeram com cortinas de linho fino retorcido ou entrelaçado, exatamente como Deus havia ordenado a Moisés. O lado sul do pátio tinha 100 côvados, ou 46 metros, de comprimento. Ela tinha vinte colunas e vinte bases de bronze, com ganchos de prata e faixas nas colunas, assim como Deus ordenou. O lado norte também tinha 100 côvados, ou 46 metros, de comprimento, e possuía vinte colunas e vinte bases de bronze, com ganchos de prata e faixas nas colunas.</w:t>
      </w:r>
    </w:p>
    <w:p>
      <w:pPr/>
      <w:r>
        <w:rPr>
          <w:lang w:val="pt_PT" w:bidi="pt_PT"/>
        </w:rPr>
      </w:r>
      <w:r>
        <w:rPr>
          <w:lang w:val="pt_PT" w:bidi="pt_PT"/>
        </w:rPr>
        <w:t xml:space="preserve">Parem aqui e, em grupo, olhem para uma imagem de </w:t>
      </w:r>
      <w:r>
        <w:rPr>
          <w:lang w:val="pt_PT" w:bidi="pt_PT"/>
        </w:rPr>
        <w:t>linho fino retorcido</w:t>
      </w:r>
      <w:r>
        <w:rPr>
          <w:lang w:val="pt_PT" w:bidi="pt_PT"/>
        </w:rPr>
        <w:t>. Pause este áudio aqui.</w:t>
      </w:r>
    </w:p>
    <w:p>
      <w:pPr/>
      <w:r>
        <w:rPr>
          <w:lang w:val="pt_PT" w:bidi="pt_PT"/>
        </w:rPr>
      </w:r>
      <w:r>
        <w:rPr>
          <w:lang w:val="pt_PT" w:bidi="pt_PT"/>
        </w:rPr>
        <w:t xml:space="preserve">Parem aqui e, em grupo, olhem para uma imagem de uma </w:t>
      </w:r>
      <w:r>
        <w:rPr>
          <w:lang w:val="pt_PT" w:bidi="pt_PT"/>
        </w:rPr>
        <w:t>base de bronze</w:t>
      </w:r>
      <w:r>
        <w:rPr>
          <w:lang w:val="pt_PT" w:bidi="pt_PT"/>
        </w:rPr>
        <w:t>. Pause este áudio aqui.</w:t>
      </w:r>
    </w:p>
    <w:p>
      <w:pPr/>
      <w:r>
        <w:rPr>
          <w:lang w:val="pt_PT" w:bidi="pt_PT"/>
        </w:rPr>
      </w:r>
      <w:r>
        <w:rPr>
          <w:lang w:val="pt_PT" w:bidi="pt_PT"/>
        </w:rPr>
        <w:t xml:space="preserve">Parem aqui e, em grupo, olhem para uma imagem de um </w:t>
      </w:r>
      <w:r>
        <w:rPr>
          <w:b/>
          <w:lang w:val="pt_PT" w:bidi="pt_PT"/>
        </w:rPr>
        <w:t>gancho e uma faixa de prata em uma coluna</w:t>
      </w:r>
      <w:r>
        <w:rPr>
          <w:lang w:val="pt_PT" w:bidi="pt_PT"/>
        </w:rPr>
        <w:t>. Pause este áudio aqui.</w:t>
      </w:r>
    </w:p>
    <w:p>
      <w:pPr/>
      <w:r>
        <w:rPr>
          <w:lang w:val="pt_PT" w:bidi="pt_PT"/>
        </w:rPr>
      </w:r>
      <w:r>
        <w:rPr>
          <w:lang w:val="pt_PT" w:bidi="pt_PT"/>
        </w:rPr>
        <w:t>Eles fizeram a extremidade oeste com 50 côvados, ou 23 metros, de comprimento, usando cortinas, com dez colunas e dez bases, com ganchos de prata e faixas nas colunas, exatamente como Deus havia ordenado. Eles também fizeram a extremidade leste, o lado onde o sol nasce, com 50 côvados, ou 23 metros, de comprimento. Eles fizeram cortinas de 15 côvados, ou 6,9 metros, de comprimento de um lado da entrada, com três colunas e três bases, e cortinas de 15 côvados, ou 6,9 metros, de comprimento, do outro lado da entrada, também com três colunas e três bases.</w:t>
      </w:r>
    </w:p>
    <w:p>
      <w:pPr/>
      <w:r>
        <w:rPr>
          <w:lang w:val="pt_PT" w:bidi="pt_PT"/>
        </w:rPr>
      </w:r>
      <w:r>
        <w:rPr>
          <w:lang w:val="pt_PT" w:bidi="pt_PT"/>
        </w:rPr>
        <w:t>Eles fizeram todas as cortinas ao redor do pátio de linho fino retorcido ou trançado. Eles fizeram de bronze as bases das colunas. Eles fizeram os ganchos e faixas das colunas de prata, e as partes superiores, ou capitéis, das colunas eram revestidas de prata, de modo que todas as colunas do pátio tinham faixas de prata. Não está claro a partir desta descrição se apenas a parte superior das colunas era revestida de prata ou se toda a coluna era revestida de prata, mas provavelmente apenas as partes superiores das colunas eram revestidas de prata.</w:t>
      </w:r>
    </w:p>
    <w:p>
      <w:pPr/>
      <w:r>
        <w:rPr>
          <w:lang w:val="pt_PT" w:bidi="pt_PT"/>
        </w:rPr>
      </w:r>
      <w:r>
        <w:rPr>
          <w:lang w:val="pt_PT" w:bidi="pt_PT"/>
        </w:rPr>
        <w:t xml:space="preserve">Parem aqui e, em grupo, olhem para uma imagem do </w:t>
      </w:r>
      <w:r>
        <w:rPr>
          <w:b/>
          <w:lang w:val="pt_PT" w:bidi="pt_PT"/>
        </w:rPr>
        <w:t>pátio</w:t>
      </w:r>
      <w:r>
        <w:rPr>
          <w:lang w:val="pt_PT" w:bidi="pt_PT"/>
        </w:rPr>
        <w:t>. Pause este áudio aqui.</w:t>
      </w:r>
    </w:p>
    <w:p>
      <w:pPr/>
      <w:r>
        <w:rPr>
          <w:lang w:val="pt_PT" w:bidi="pt_PT"/>
        </w:rPr>
      </w:r>
      <w:r>
        <w:rPr>
          <w:lang w:val="pt_PT" w:bidi="pt_PT"/>
        </w:rPr>
        <w:t xml:space="preserve">Parem aqui e, em grupo, olhem para uma imagem das </w:t>
      </w:r>
      <w:r>
        <w:rPr>
          <w:b/>
          <w:lang w:val="pt_PT" w:bidi="pt_PT"/>
        </w:rPr>
        <w:t>partes superiores das colunas</w:t>
      </w:r>
      <w:r>
        <w:rPr>
          <w:lang w:val="pt_PT" w:bidi="pt_PT"/>
        </w:rPr>
        <w:t>. Pause este áudio aqui.</w:t>
      </w:r>
    </w:p>
    <w:p>
      <w:pPr/>
      <w:r>
        <w:rPr>
          <w:lang w:val="pt_PT" w:bidi="pt_PT"/>
        </w:rPr>
      </w:r>
      <w:r>
        <w:rPr>
          <w:lang w:val="pt_PT" w:bidi="pt_PT"/>
        </w:rPr>
        <w:t>Uma pessoa habilidosa em bordado fez a cortina, ou a cortina de entrada, para a entrada do pátio, usando fios de cor azul, púrpura e escarlate e linho fino retorcido. Ele fez a cortina com 9,2 metros de comprimento e 2,3 metros de altura, a mesma altura das cortinas do pátio. Para a cortina de entrada, eles fizeram quatro colunas com ganchos e faixas de prata e quatro bases de bronze, e as partes superiores eram revestidas de prata. Eles fizeram todas as estacas da tenda do tabernáculo e do pátio ao redor de bronze. Eles usaram as estacas da tenda para fixar o tabernáculo ao chão.</w:t>
      </w:r>
    </w:p>
    <w:p>
      <w:pPr/>
      <w:r>
        <w:rPr>
          <w:lang w:val="pt_PT" w:bidi="pt_PT"/>
        </w:rPr>
      </w:r>
      <w:r>
        <w:rPr>
          <w:lang w:val="pt_PT" w:bidi="pt_PT"/>
        </w:rPr>
        <w:t xml:space="preserve">Parem aqui e, em grupo, olhem para uma imagem da </w:t>
      </w:r>
      <w:r>
        <w:rPr>
          <w:b/>
          <w:lang w:val="pt_PT" w:bidi="pt_PT"/>
        </w:rPr>
        <w:t>cortina de entrada</w:t>
      </w:r>
      <w:r>
        <w:rPr>
          <w:lang w:val="pt_PT" w:bidi="pt_PT"/>
        </w:rPr>
        <w:t>. Pause este áudio aqui.</w:t>
      </w:r>
    </w:p>
    <w:p>
      <w:pPr/>
      <w:r>
        <w:rPr>
          <w:lang w:val="pt_PT" w:bidi="pt_PT"/>
        </w:rPr>
      </w:r>
      <w:r>
        <w:rPr>
          <w:lang w:val="pt_PT" w:bidi="pt_PT"/>
        </w:rPr>
        <w:t>Parem aqui e compartilhem uma história sobre alguém do seu grupo linguístico que tenha habilidade para criar desenhos em tecidos usando fios de diferentes cores. Pause este áudio aqui.</w:t>
      </w:r>
    </w:p>
    <w:p>
      <w:pPr/>
      <w:r>
        <w:rPr>
          <w:lang w:val="pt_PT" w:bidi="pt_PT"/>
        </w:rPr>
      </w:r>
      <w:r>
        <w:rPr>
          <w:lang w:val="pt_PT" w:bidi="pt_PT"/>
        </w:rPr>
        <w:t>Parem aqui e discutam esta pergunta em grupo: compartilhem uma história sobre uma ocasião em que vocês montaram um abrigo temporário. O que vocês fizeram para protegê-lo de ser destruído por um vento forte?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38.9–20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primeira cena:</w:t>
      </w:r>
      <w:r>
        <w:rPr>
          <w:lang w:val="pt_PT" w:bidi="pt_PT"/>
        </w:rPr>
        <w:t xml:space="preserve"> Moisés descreve a maneira como os homens cumpriram as instruções de Deus sobre como construir o pátio do tabernáculo, exatamente como ele disse a Moisés para fazer.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Um número desconhecido de homens designados por Moisés e capacitados pelo Espírito de Deus.</w:t>
      </w:r>
    </w:p>
    <w:p>
      <w:pPr>
        <w:pStyle w:val="ListBullet"/>
        <w:spacing w:line="240" w:lineRule="auto"/>
        <w:ind w:left="720"/>
      </w:pPr>
      <w:r>
        <w:rPr>
          <w:lang w:val="pt_PT" w:bidi="pt_PT"/>
        </w:rPr>
      </w:r>
      <w:r>
        <w:rPr>
          <w:lang w:val="pt_PT" w:bidi="pt_PT"/>
        </w:rPr>
        <w:t>Um bordador.</w:t>
      </w:r>
    </w:p>
    <w:p>
      <w:pPr/>
      <w:r>
        <w:rPr>
          <w:lang w:val="pt_PT" w:bidi="pt_PT"/>
        </w:rPr>
      </w:r>
      <w:r>
        <w:rPr>
          <w:lang w:val="pt_PT" w:bidi="pt_PT"/>
        </w:rPr>
        <w:t>Em grupo, prestem atenção às partes do cenário da passagem:</w:t>
      </w:r>
    </w:p>
    <w:p>
      <w:pPr/>
      <w:r>
        <w:rPr>
          <w:lang w:val="pt_PT" w:bidi="pt_PT"/>
        </w:rPr>
      </w:r>
      <w:r>
        <w:rPr>
          <w:lang w:val="pt_PT" w:bidi="pt_PT"/>
        </w:rPr>
        <w:t>A passagem diz: "então ele fez o pátio". "Ele" provavelmente se refere a Bezalel, que realizou parte do trabalho pessoalmente e também supervisionou outros homens enquanto trabalhavam. Eles fizeram o lado sul do pátio, de cortinas, com 46 metros de comprimento. Não era uma única cortina longa, de 100 côvados, ou 46 metros, de comprimento. Eram muitas cortinas menores penduradas entre as colunas. Eles fizeram vinte colunas e vinte bases de bronze. Em algumas traduções, diz-se que tanto as colunas quanto as bases eram feitas de bronze. Se as colunas eram feitas de bronze, elas provavelmente eram colunas de madeira cobertas de bronze.</w:t>
      </w:r>
    </w:p>
    <w:p>
      <w:pPr/>
      <w:r>
        <w:rPr>
          <w:lang w:val="pt_PT" w:bidi="pt_PT"/>
        </w:rPr>
      </w:r>
      <w:r>
        <w:rPr>
          <w:lang w:val="pt_PT" w:bidi="pt_PT"/>
        </w:rPr>
        <w:t>Eles fizeram ganchos de prata e faixas de prata para as colunas, e penduraram as cortinas nesses ganchos. O lado norte do pátio tinha o mesmo comprimento que o lado sul. Eles também fizeram esse lado com cortinas, do mesmo comprimento que as do lado sul, com vinte colunas em vinte bases de bronze, com ganchos de prata e faixas de prata para pendurar as cortinas.</w:t>
      </w:r>
    </w:p>
    <w:p>
      <w:pPr/>
      <w:r>
        <w:rPr>
          <w:lang w:val="pt_PT" w:bidi="pt_PT"/>
        </w:rPr>
      </w:r>
      <w:r>
        <w:rPr>
          <w:lang w:val="pt_PT" w:bidi="pt_PT"/>
        </w:rPr>
        <w:t>Eles fizeram o lado oeste do pátio com 50 côvados, ou 23 metros, de largura, de modo que tinha metade do comprimento dos lados sul e norte, com dez colunas e dez bases, com ganchos de prata e faixas de prata nas colunas e topos de prata, ou capitéis. O lado leste, onde o sol nasce, também tinha 50 côvados, ou 23 metros, de largura, então o pátio era um retângulo perfeito.</w:t>
      </w:r>
    </w:p>
    <w:p>
      <w:pPr/>
      <w:r>
        <w:rPr>
          <w:lang w:val="pt_PT" w:bidi="pt_PT"/>
        </w:rPr>
      </w:r>
      <w:r>
        <w:rPr>
          <w:lang w:val="pt_PT" w:bidi="pt_PT"/>
        </w:rPr>
        <w:t>O lado leste era um pouco diferente do lado oeste, porém, porque tinha a cortina de entrada. Eles fizeram cortinas de 15 côvados, ou 6,9 metros, de comprimento de um lado da entrada, com três colunas e três bases, e cortinas de 15 côvados, ou 6,9 metros, de comprimento do outro lado da entrada, também com três colunas e três bases. Essas cortinas eram feitas de linho finamente retorcido como todas as outras cortinas do pátio. Eles fizeram bases para as colunas de bronze, e fizeram ganchos e bandas para as colunas de prata, então fizeram bandas de prata para todas as colunas do pátio.</w:t>
      </w:r>
    </w:p>
    <w:p>
      <w:pPr/>
      <w:r>
        <w:rPr>
          <w:lang w:val="pt_PT" w:bidi="pt_PT"/>
        </w:rPr>
      </w:r>
      <w:r>
        <w:rPr>
          <w:lang w:val="pt_PT" w:bidi="pt_PT"/>
        </w:rPr>
        <w:t>Um bordador fez a cortina para a entrada do pátio. Ele o fez usando fios de cor azul, púrpura e escarlate e linho finamente retorcido. Ele o fez com 20 côvados, ou 9,2 metros de comprimento. Ele fez a cortina da entrada da mesma altura que as outras cortinas do pátio, 5 côvados, ou 2,3 metros de altura, e fizeram quatro colunas e quatro bases de bronze para as colunas. Eles fizeram ganchos de prata e bandas de prata para as quatro colunas, e cobriram os topos das colunas com prata. Eles fizeram todas as estacas da tenda do tabernáculo e do pátio ao seu redor de bronze.</w:t>
      </w:r>
    </w:p>
    <w:p>
      <w:pPr/>
      <w:r>
        <w:rPr>
          <w:lang w:val="pt_PT" w:bidi="pt_PT"/>
        </w:rPr>
      </w:r>
      <w:r>
        <w:rPr>
          <w:lang w:val="pt_PT" w:bidi="pt_PT"/>
        </w:rPr>
        <w:t xml:space="preserve">Parem aqui e, em grupo, olhem para uma imagem do </w:t>
      </w:r>
      <w:r>
        <w:rPr>
          <w:b/>
          <w:lang w:val="pt_PT" w:bidi="pt_PT"/>
        </w:rPr>
        <w:t>pátio</w:t>
      </w:r>
      <w:r>
        <w:rPr>
          <w:lang w:val="pt_PT" w:bidi="pt_PT"/>
        </w:rPr>
        <w:t>.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38.9–20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Um número desconhecido de homens designados por Moisés e capacitados pelo Espírito de Deus.</w:t>
      </w:r>
    </w:p>
    <w:p>
      <w:pPr>
        <w:pStyle w:val="ListBullet"/>
        <w:spacing w:line="240" w:lineRule="auto"/>
        <w:ind w:left="720"/>
      </w:pPr>
      <w:r>
        <w:rPr>
          <w:lang w:val="pt_PT" w:bidi="pt_PT"/>
        </w:rPr>
      </w:r>
      <w:r>
        <w:rPr>
          <w:lang w:val="pt_PT" w:bidi="pt_PT"/>
        </w:rPr>
        <w:t>Um bordador.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Bezalel e os homens fizeram o pátio. Eles fizeram o lado sul com 46 metros de comprimento, usando cortinas feitas de linho finamente retorcido. Eles fizeram vinte colunas e vinte bases de bronze. Fizeram ganchos de prata e faixas de prata para as colunas. Eles fizeram o lado norte da mesma maneira que fizeram o lado sul.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"Essa é uma grande responsabilidade! Deus deu a Moisés instruções muito específicas, então teremos o cuidado de fazer tudo exatamente como ele instruiu". Ou "Sou grato, porque o Espírito de Deus me deu sabedoria e habilidade para trabalhar em todos os tipos de ofícios, e ele valoriza minhas habilidades. Ele me deu essa tarefa importante de preparar um lugar para Yahweh habitar entre nós!" Ou "Deus é um grande provedor, pois nos dá todos os materiais e todas as pessoas de que precisamos, até mesmo nesse deserto, para que possamos fazer esse lugar onde podemos adorá-lo!"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Eles fizeram o extremo oeste do pátio com 23 metros de largura, com dez colunas e dez bases, com ganchos de prata e faixas de prata nas colunas. Eles também fizeram o extremo leste, onde o sol nasce, com 23 metros de largura. Um bordador habilidoso fez a cortina de entrada com fios de cor azul, púrpura e escarlate. Eles a fizeram com 9,2 metros de comprimento e 2,3 metros de altura, a mesma altura das outras cortinas do pátio. Eles fizeram quatro colunas e quatro bases de bronze para a cortina da entrada. Eles fizeram ganchos e faixas de prata, e revestiram os topos das quatro colunas com prata. Eles fizeram todas as estacas da tenda do tabernáculo e do pátio de bronze.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"É interessante que Deus queira a entrada para o tabernáculo e o pátio no lado leste. Quando Deus fez com que Adão e Eva deixassem o Jardim do Éden, ele colocou um guarda no lado leste para que eles não pudessem retornar. Agora somos capazes de entrar em sua presença no lado leste do pátio". Ou: "Esses materiais para a cortina da entrada são muito especiais e as cores simbolizam a realeza. Esses são apropriados para Yahweh, nosso Rei". Ou: "Quando entrar por essa cortina, estarei ciente de que estou entrando na presença de meu Rei. Me lembrará que estou aqui para adorá-lo!"</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38.9–20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homens fizeram o </w:t>
      </w:r>
      <w:r>
        <w:rPr>
          <w:b/>
          <w:lang w:val="pt_PT" w:bidi="pt_PT"/>
        </w:rPr>
        <w:t>pátio do tabernáculo</w:t>
      </w:r>
      <w:r>
        <w:rPr>
          <w:lang w:val="pt_PT" w:bidi="pt_PT"/>
        </w:rPr>
        <w:t xml:space="preserve"> exatamente da maneira como Deus instruiu Moisés a fazê-lo. A palavra </w:t>
      </w:r>
      <w:r>
        <w:rPr>
          <w:b/>
          <w:lang w:val="pt_PT" w:bidi="pt_PT"/>
        </w:rPr>
        <w:t>tabernáculo</w:t>
      </w:r>
      <w:r>
        <w:rPr>
          <w:lang w:val="pt_PT" w:bidi="pt_PT"/>
        </w:rPr>
        <w:t xml:space="preserve"> às vezes se refere à tenda onde Yahweh vivia entre seu povo, os israelitas, antes do templo ser construído. Tabernáculo também pode se referir a toda a área do tabernáculo, incluindo o pátio e tudo dentro dele. Para mais informações sobre o </w:t>
      </w:r>
      <w:r>
        <w:rPr>
          <w:lang w:val="pt_PT" w:bidi="pt_PT"/>
        </w:rPr>
        <w:t>tabernáculo</w:t>
      </w:r>
      <w:r>
        <w:rPr>
          <w:lang w:val="pt_PT" w:bidi="pt_PT"/>
        </w:rPr>
        <w:t xml:space="preserve">, consultem o Glossário Mestre. Um </w:t>
      </w:r>
      <w:r>
        <w:rPr>
          <w:b/>
          <w:lang w:val="pt_PT" w:bidi="pt_PT"/>
        </w:rPr>
        <w:t>pátio</w:t>
      </w:r>
      <w:r>
        <w:rPr>
          <w:lang w:val="pt_PT" w:bidi="pt_PT"/>
        </w:rPr>
        <w:t xml:space="preserve"> é uma área aberta para o céu e delimitada por todos os lados. Use a mesma palavra ou frase para pátio que você usou em passagens anteriores.</w:t>
      </w:r>
    </w:p>
    <w:p>
      <w:pPr/>
      <w:r>
        <w:rPr>
          <w:lang w:val="pt_PT" w:bidi="pt_PT"/>
        </w:rPr>
      </w:r>
      <w:r>
        <w:rPr>
          <w:lang w:val="pt_PT" w:bidi="pt_PT"/>
        </w:rPr>
        <w:t xml:space="preserve">O pátio tinha 100 </w:t>
      </w:r>
      <w:r>
        <w:rPr>
          <w:b/>
          <w:lang w:val="pt_PT" w:bidi="pt_PT"/>
        </w:rPr>
        <w:t>côvados</w:t>
      </w:r>
      <w:r>
        <w:rPr>
          <w:lang w:val="pt_PT" w:bidi="pt_PT"/>
        </w:rPr>
        <w:t xml:space="preserve"> de comprimento e 50 côvados de largura. Um côvado tem aproximadamente o comprimento médio do antebraço de um homem adulto, ou quase 50 centímetros de comprimento. Cem côvados teriam cerca de 50 metros de comprimento. Usem a mesma palavra ou frase para côvado, ou a mesma unidade de medida, como vocês usaram em passagens anteriores. Para mais informações sobre um </w:t>
      </w:r>
      <w:r>
        <w:rPr>
          <w:lang w:val="pt_PT" w:bidi="pt_PT"/>
        </w:rPr>
        <w:t>côvado</w:t>
      </w:r>
      <w:r>
        <w:rPr>
          <w:lang w:val="pt_PT" w:bidi="pt_PT"/>
        </w:rPr>
        <w:t>, consultem o Glossário Mestre.</w:t>
      </w:r>
    </w:p>
    <w:p>
      <w:pPr/>
      <w:r>
        <w:rPr>
          <w:lang w:val="pt_PT" w:bidi="pt_PT"/>
        </w:rPr>
      </w:r>
      <w:r>
        <w:rPr>
          <w:lang w:val="pt_PT" w:bidi="pt_PT"/>
        </w:rPr>
        <w:t xml:space="preserve">Fizeram as cortinas do pátio de </w:t>
      </w:r>
      <w:r>
        <w:rPr>
          <w:b/>
          <w:lang w:val="pt_PT" w:bidi="pt_PT"/>
        </w:rPr>
        <w:t>linho finamente retorcido</w:t>
      </w:r>
      <w:r>
        <w:rPr>
          <w:lang w:val="pt_PT" w:bidi="pt_PT"/>
        </w:rPr>
        <w:t>. O linho finamente retorcido é um tecido feito torcendo fios de linho finos juntos para formar fios mais grossos. O linho é feito de uma planta chamada linho. Usem a mesma palavra ou frase para linho finamente retorcido que vocês usaram em passagens anteriores.</w:t>
      </w:r>
    </w:p>
    <w:p>
      <w:pPr/>
      <w:r>
        <w:rPr>
          <w:lang w:val="pt_PT" w:bidi="pt_PT"/>
        </w:rPr>
      </w:r>
      <w:r>
        <w:rPr>
          <w:lang w:val="pt_PT" w:bidi="pt_PT"/>
        </w:rPr>
        <w:t xml:space="preserve">Eles fizeram as </w:t>
      </w:r>
      <w:r>
        <w:rPr>
          <w:b/>
          <w:lang w:val="pt_PT" w:bidi="pt_PT"/>
        </w:rPr>
        <w:t>bases</w:t>
      </w:r>
      <w:r>
        <w:rPr>
          <w:lang w:val="pt_PT" w:bidi="pt_PT"/>
        </w:rPr>
        <w:t xml:space="preserve"> para as colunas de </w:t>
      </w:r>
      <w:r>
        <w:rPr>
          <w:b/>
          <w:lang w:val="pt_PT" w:bidi="pt_PT"/>
        </w:rPr>
        <w:t>bronze</w:t>
      </w:r>
      <w:r>
        <w:rPr>
          <w:lang w:val="pt_PT" w:bidi="pt_PT"/>
        </w:rPr>
        <w:t>. A base para as colunas era uma peça de bronze com um espaço esculpido no centro, onde a coluna podia ser colocada para que ficasse estável. O bronze é uma mistura de cobre e estanho. Usem as mesmas palavras ou frases para base e bronze que vocês usaram em passagens anteriores.</w:t>
      </w:r>
    </w:p>
    <w:p>
      <w:pPr/>
      <w:r>
        <w:rPr>
          <w:lang w:val="pt_PT" w:bidi="pt_PT"/>
        </w:rPr>
      </w:r>
      <w:r>
        <w:rPr>
          <w:lang w:val="pt_PT" w:bidi="pt_PT"/>
        </w:rPr>
        <w:t xml:space="preserve">As colunas do pátio tinham </w:t>
      </w:r>
      <w:r>
        <w:rPr>
          <w:b/>
          <w:lang w:val="pt_PT" w:bidi="pt_PT"/>
        </w:rPr>
        <w:t>ganchos de prata</w:t>
      </w:r>
      <w:r>
        <w:rPr>
          <w:lang w:val="pt_PT" w:bidi="pt_PT"/>
        </w:rPr>
        <w:t xml:space="preserve"> e </w:t>
      </w:r>
      <w:r>
        <w:rPr>
          <w:b/>
          <w:lang w:val="pt_PT" w:bidi="pt_PT"/>
        </w:rPr>
        <w:t>faixas</w:t>
      </w:r>
      <w:r>
        <w:rPr>
          <w:lang w:val="pt_PT" w:bidi="pt_PT"/>
        </w:rPr>
        <w:t xml:space="preserve"> nelas para prender as cortinas. A </w:t>
      </w:r>
      <w:r>
        <w:rPr>
          <w:b/>
          <w:lang w:val="pt_PT" w:bidi="pt_PT"/>
        </w:rPr>
        <w:t>prata</w:t>
      </w:r>
      <w:r>
        <w:rPr>
          <w:lang w:val="pt_PT" w:bidi="pt_PT"/>
        </w:rPr>
        <w:t xml:space="preserve"> é um metal que é menos valioso do que o ouro, mas mais valioso do que o bronze. As faixas eram tiras de prata que envolviam as colunas perto do topo, e os ganchos eram peças de prata curvadas ou dobradas em um ângulo. Eles também fizeram os topos das colunas, ou os capitéis, de prata. Usem as mesmas palavras ou frases para prata, ganchos, e faixas e topos, ou capitéis, que vocês usaram em passagens anteriores.</w:t>
      </w:r>
    </w:p>
    <w:p>
      <w:pPr/>
      <w:r>
        <w:rPr>
          <w:lang w:val="pt_PT" w:bidi="pt_PT"/>
        </w:rPr>
      </w:r>
      <w:r>
        <w:rPr>
          <w:lang w:val="pt_PT" w:bidi="pt_PT"/>
        </w:rPr>
        <w:t xml:space="preserve">Se necessário, parem aqui e, em grupo, olhem novamente para uma imagem dos </w:t>
      </w:r>
      <w:r>
        <w:rPr>
          <w:b/>
          <w:lang w:val="pt_PT" w:bidi="pt_PT"/>
        </w:rPr>
        <w:t>ganchos e faixas de prata</w:t>
      </w:r>
      <w:r>
        <w:rPr>
          <w:lang w:val="pt_PT" w:bidi="pt_PT"/>
        </w:rPr>
        <w:t xml:space="preserve"> e dos </w:t>
      </w:r>
      <w:r>
        <w:rPr>
          <w:b/>
          <w:lang w:val="pt_PT" w:bidi="pt_PT"/>
        </w:rPr>
        <w:t>topos de prata, ou capitéis, das colunas</w:t>
      </w:r>
      <w:r>
        <w:rPr>
          <w:lang w:val="pt_PT" w:bidi="pt_PT"/>
        </w:rPr>
        <w:t>. Pause este áudio aqui.</w:t>
      </w:r>
    </w:p>
    <w:p>
      <w:pPr/>
      <w:r>
        <w:rPr>
          <w:lang w:val="pt_PT" w:bidi="pt_PT"/>
        </w:rPr>
      </w:r>
      <w:r>
        <w:rPr>
          <w:lang w:val="pt_PT" w:bidi="pt_PT"/>
        </w:rPr>
        <w:t xml:space="preserve">Eles fizeram a cortina, ou anteparo, para a entrada do pátio de </w:t>
      </w:r>
      <w:r>
        <w:rPr>
          <w:b/>
          <w:lang w:val="pt_PT" w:bidi="pt_PT"/>
        </w:rPr>
        <w:t>fios de lã azul, púrpura e escarlate</w:t>
      </w:r>
      <w:r>
        <w:rPr>
          <w:lang w:val="pt_PT" w:bidi="pt_PT"/>
        </w:rPr>
        <w:t>. O fio de lã é um fio retorcido feito da lã das ovelhas. As cores azul, púrpura e escarlate eram símbolos da realeza para os israelitas nesse momento. Usem as mesmas palavras para azul e púrpura, escarlate e fio de lã que vocês usaram em passagens anteriores.</w:t>
      </w:r>
    </w:p>
    <w:p>
      <w:pPr/>
      <w:r>
        <w:rPr>
          <w:lang w:val="pt_PT" w:bidi="pt_PT"/>
        </w:rPr>
      </w:r>
      <w:r>
        <w:rPr>
          <w:lang w:val="pt_PT" w:bidi="pt_PT"/>
        </w:rPr>
        <w:t xml:space="preserve">Se necessário, parem aqui e, em grupo, olhem novamente para uma imagem de </w:t>
      </w:r>
      <w:r>
        <w:rPr>
          <w:lang w:val="pt_PT" w:bidi="pt_PT"/>
        </w:rPr>
        <w:t>fios azul, púrpura e escarlate</w:t>
      </w:r>
      <w:r>
        <w:rPr>
          <w:lang w:val="pt_PT" w:bidi="pt_PT"/>
        </w:rPr>
        <w:t>. Pause este áudio aqui.</w:t>
      </w:r>
    </w:p>
    <w:p>
      <w:pPr/>
      <w:r>
        <w:rPr>
          <w:lang w:val="pt_PT" w:bidi="pt_PT"/>
        </w:rPr>
      </w:r>
      <w:r>
        <w:rPr>
          <w:lang w:val="pt_PT" w:bidi="pt_PT"/>
        </w:rPr>
        <w:t xml:space="preserve">Um </w:t>
      </w:r>
      <w:r>
        <w:rPr>
          <w:b/>
          <w:lang w:val="pt_PT" w:bidi="pt_PT"/>
        </w:rPr>
        <w:t>bordador</w:t>
      </w:r>
      <w:r>
        <w:rPr>
          <w:lang w:val="pt_PT" w:bidi="pt_PT"/>
        </w:rPr>
        <w:t xml:space="preserve"> fez a cortina, ou anteparo, para a entrada do pátio. Um bordador é uma pessoa que é habilidosa em tecer desenhos em tecido usando fios de diferentes cores.</w:t>
      </w:r>
    </w:p>
    <w:p>
      <w:pPr/>
      <w:r>
        <w:rPr>
          <w:lang w:val="pt_PT" w:bidi="pt_PT"/>
        </w:rPr>
      </w:r>
      <w:r>
        <w:rPr>
          <w:lang w:val="pt_PT" w:bidi="pt_PT"/>
        </w:rPr>
        <w:t xml:space="preserve">As </w:t>
      </w:r>
      <w:r>
        <w:rPr>
          <w:b/>
          <w:lang w:val="pt_PT" w:bidi="pt_PT"/>
        </w:rPr>
        <w:t>estacas da tenda</w:t>
      </w:r>
      <w:r>
        <w:rPr>
          <w:lang w:val="pt_PT" w:bidi="pt_PT"/>
        </w:rPr>
        <w:t xml:space="preserve"> para o templo e o pátio eram feitas de bronze. As estacas da tenda eram peças de metal pontiagudas, como grandes pregos, usadas para fixar as colunas.</w:t>
      </w:r>
    </w:p>
    <w:p>
      <w:pPr/>
      <w:r>
        <w:rPr>
          <w:lang w:val="pt_PT" w:bidi="pt_PT"/>
        </w:rPr>
      </w:r>
      <w:r>
        <w:rPr>
          <w:lang w:val="pt_PT" w:bidi="pt_PT"/>
        </w:rPr>
        <w:t xml:space="preserve">Se necessário, parem aqui e, em grupo, olhem novamente para uma imagem de uma </w:t>
      </w:r>
      <w:r>
        <w:rPr>
          <w:b/>
          <w:lang w:val="pt_PT" w:bidi="pt_PT"/>
        </w:rPr>
        <w:t>estaca de uma tenda</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38:21–31</w:t>
      </w:r>
      <w:r>
        <w:rPr>
          <w:lang w:val="pt_PT" w:bidi="pt_PT"/>
        </w:rPr>
      </w:r>
    </w:p>
    <w:p>
      <w:pPr>
        <w:pStyle w:val="Heading3"/>
      </w:pPr>
      <w:r>
        <w:rPr>
          <w:lang w:val="pt_PT" w:bidi="pt_PT"/>
        </w:rPr>
        <w:t>Ouvir e Sentir</w:t>
      </w:r>
    </w:p>
    <w:p>
      <w:pPr/>
      <w:r>
        <w:rPr>
          <w:lang w:val="pt_PT" w:bidi="pt_PT"/>
        </w:rPr>
      </w:r>
      <w:r>
        <w:rPr>
          <w:lang w:val="pt_PT" w:bidi="pt_PT"/>
        </w:rPr>
        <w:t>Nesta etapa, ouçam Êxodo 38.21–31 e guardem em seus corações.</w:t>
      </w:r>
    </w:p>
    <w:p>
      <w:pPr/>
      <w:r>
        <w:rPr>
          <w:lang w:val="pt_PT" w:bidi="pt_PT"/>
        </w:rPr>
      </w:r>
      <w:r>
        <w:rPr>
          <w:lang w:val="pt_PT" w:bidi="pt_PT"/>
        </w:rPr>
        <w:t>Ouçam uma versão em áudio de Êxodo 38.21–31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38.21–31 na tradução mais fácil de entender.</w:t>
      </w:r>
    </w:p>
    <w:p>
      <w:pPr/>
      <w:r>
        <w:rPr>
          <w:lang w:val="pt_PT" w:bidi="pt_PT"/>
        </w:rPr>
      </w:r>
      <w:r>
        <w:rPr>
          <w:lang w:val="pt_PT" w:bidi="pt_PT"/>
        </w:rPr>
        <w:t>Na passagem anterior, os israelitas construíram o tabernáculo exatamente como Yahweh havia instruído Moisés.</w:t>
      </w:r>
    </w:p>
    <w:p>
      <w:pPr/>
      <w:r>
        <w:rPr>
          <w:lang w:val="pt_PT" w:bidi="pt_PT"/>
        </w:rPr>
      </w:r>
      <w:r>
        <w:rPr>
          <w:lang w:val="pt_PT" w:bidi="pt_PT"/>
        </w:rPr>
        <w:t>Moisés recebeu as instruções para o tabernáculo quando estava na montanha encontrando-se com Yahweh.</w:t>
      </w:r>
    </w:p>
    <w:p>
      <w:pPr/>
      <w:r>
        <w:rPr>
          <w:lang w:val="pt_PT" w:bidi="pt_PT"/>
        </w:rPr>
      </w:r>
      <w:r>
        <w:rPr>
          <w:lang w:val="pt_PT" w:bidi="pt_PT"/>
        </w:rPr>
        <w:t>Esta passagem é um inventário ou resumo dos materiais que os artesãos israelitas usaram para construir o tabernáculo, ou tenda do encontro, que às vezes é chamado de tabernáculo da aliança, ou do testemunho. Nesse caso, a aliança, ou testemunho, refere-se às tábuas de pedra da lei, que os israelitas deveriam guardar no tabernáculo. Este inventário lista a quantidade total de metal que os artesãos usaram na construção do tabernáculo e dos vários utensílios.</w:t>
      </w:r>
    </w:p>
    <w:p>
      <w:pPr/>
      <w:r>
        <w:rPr>
          <w:lang w:val="pt_PT" w:bidi="pt_PT"/>
        </w:rPr>
      </w:r>
      <w:r>
        <w:rPr>
          <w:lang w:val="pt_PT" w:bidi="pt_PT"/>
        </w:rPr>
        <w:t>Parem aqui e olhem novamente para uma imagem do tabernáculo. Pause o áudio aqui.</w:t>
      </w:r>
    </w:p>
    <w:p>
      <w:pPr/>
      <w:r>
        <w:rPr>
          <w:lang w:val="pt_PT" w:bidi="pt_PT"/>
        </w:rPr>
      </w:r>
      <w:r>
        <w:rPr>
          <w:lang w:val="pt_PT" w:bidi="pt_PT"/>
        </w:rPr>
        <w:t>Moisés ordenou aos levitas que fizessem o inventário. Em uma passagem anterior, os levitas foram separados para o serviço a Yahweh. Yahweh escolheu Arão e seus filhos para servir como sacerdotes. Itamar era o 4º filho de Arão. Arão era irmão de Moisés. Itamar era o levita que liderou os levitas na criação do inventário.</w:t>
      </w:r>
    </w:p>
    <w:p>
      <w:pPr/>
      <w:r>
        <w:rPr>
          <w:lang w:val="pt_PT" w:bidi="pt_PT"/>
        </w:rPr>
      </w:r>
      <w:r>
        <w:rPr>
          <w:lang w:val="pt_PT" w:bidi="pt_PT"/>
        </w:rPr>
        <w:t>Bezalel e seu assistente, Aoliabe, fizeram tudo o que Yahweh ordenou que Moisés fizesse. Vocês se lembrarão de uma passagem anterior em que Yahweh escolheu esses homens para liderar os outros artesãos na conclusão deste projeto. Yahweh os havia escolhido porque eles tinham os dons, ou habilidades, necessários para construir o tabernáculo. Yahweh também lhes daria mais habilidades de que eles precisariam. Moisés contou a eles como Yahweh havia ordenado que eles construíssem o tabernáculo.</w:t>
      </w:r>
    </w:p>
    <w:p>
      <w:pPr/>
      <w:r>
        <w:rPr>
          <w:lang w:val="pt_PT" w:bidi="pt_PT"/>
        </w:rPr>
      </w:r>
      <w:r>
        <w:rPr>
          <w:lang w:val="pt_PT" w:bidi="pt_PT"/>
        </w:rPr>
        <w:t>Esta passagem nos lembra que Bezalel era filho de um homem chamado Uri e neto de um homem chamado Hur. Bezalel era da tribo de Judá, que era uma das doze tribos dos israelitas. Aoliabe era filho de um homem chamado Aisamaque. Aoliabe era da tribo de Dã, que também era uma das doze tribos dos israelitas. Na cultura hebraica, era importante saber a qual tribo eles pertenciam. Ao mencionar o pai, o avô e a tribo, Yahweh está identificando uma pessoa específica, pois é possível que outras pessoas tenham o mesmo nome.</w:t>
      </w:r>
    </w:p>
    <w:p>
      <w:pPr/>
      <w:r>
        <w:rPr>
          <w:lang w:val="pt_PT" w:bidi="pt_PT"/>
        </w:rPr>
      </w:r>
      <w:r>
        <w:rPr>
          <w:lang w:val="pt_PT" w:bidi="pt_PT"/>
        </w:rPr>
        <w:t>Parem e discutam em grupo: em sua cultura, como vocês descrevem quem uma pessoa é quando a apresentam? Que informações sobre o trabalho ou a família deles vocês mencionam? Pause o áudio aqui.</w:t>
      </w:r>
    </w:p>
    <w:p>
      <w:pPr/>
      <w:r>
        <w:rPr>
          <w:lang w:val="pt_PT" w:bidi="pt_PT"/>
        </w:rPr>
      </w:r>
      <w:r>
        <w:rPr>
          <w:lang w:val="pt_PT" w:bidi="pt_PT"/>
        </w:rPr>
        <w:t>Em seguida, o inventário lista os metais que os israelitas usaram para fazer itens para o tabernáculo, o pátio e o santuário e seus utensílios. Os metais listados eram ouro, prata e bronze.</w:t>
      </w:r>
    </w:p>
    <w:p>
      <w:pPr/>
      <w:r>
        <w:rPr>
          <w:lang w:val="pt_PT" w:bidi="pt_PT"/>
        </w:rPr>
      </w:r>
      <w:r>
        <w:rPr>
          <w:lang w:val="pt_PT" w:bidi="pt_PT"/>
        </w:rPr>
        <w:t>O ouro e o bronze vieram da oferta movida, às vezes chamada de oferta de elevação. Anteriormente em Êxodo, Yahweh disse a Moisés para pedir ao povo uma oferta para a construção do tabernáculo. Yahweh disse a eles para dar a oferta como um ato de adoração, e também como uma expressão alegre. Ele pediu a eles coisas específicas. Todos os materiais eram itens de luxo — metais, tecidos, fios e outros itens da mais alta qualidade.</w:t>
      </w:r>
    </w:p>
    <w:p>
      <w:pPr/>
      <w:r>
        <w:rPr>
          <w:lang w:val="pt_PT" w:bidi="pt_PT"/>
        </w:rPr>
      </w:r>
      <w:r>
        <w:rPr>
          <w:lang w:val="pt_PT" w:bidi="pt_PT"/>
        </w:rPr>
        <w:t>Parem o áudio e discutam esta pergunta em grupo: em sua cultura, como vocês fazem ofertas a Deus? Como vocês se sentem quando fazem uma oferta? Pause este áudio aqui.</w:t>
      </w:r>
    </w:p>
    <w:p>
      <w:pPr/>
      <w:r>
        <w:rPr>
          <w:lang w:val="pt_PT" w:bidi="pt_PT"/>
        </w:rPr>
      </w:r>
      <w:r>
        <w:rPr>
          <w:lang w:val="pt_PT" w:bidi="pt_PT"/>
        </w:rPr>
        <w:t>Os 3 metais listados eram os mais caros dos materiais usados na construção do tabernáculo e seus utensílios.</w:t>
      </w:r>
    </w:p>
    <w:p>
      <w:pPr/>
      <w:r>
        <w:rPr>
          <w:lang w:val="pt_PT" w:bidi="pt_PT"/>
        </w:rPr>
      </w:r>
      <w:r>
        <w:rPr>
          <w:lang w:val="pt_PT" w:bidi="pt_PT"/>
        </w:rPr>
        <w:t>A quantidade total de ouro que os israelitas deram foi de 29 talentos e 730 siclos. Isso equivalia a 991 quilogramas.</w:t>
      </w:r>
    </w:p>
    <w:p>
      <w:pPr/>
      <w:r>
        <w:rPr>
          <w:lang w:val="pt_PT" w:bidi="pt_PT"/>
        </w:rPr>
      </w:r>
      <w:r>
        <w:rPr>
          <w:lang w:val="pt_PT" w:bidi="pt_PT"/>
        </w:rPr>
        <w:t>A quantidade de prata era de 100 talentos e 1.775 siclos, o que equivalia a 3.420 quilogramas.</w:t>
      </w:r>
    </w:p>
    <w:p>
      <w:pPr/>
      <w:r>
        <w:rPr>
          <w:lang w:val="pt_PT" w:bidi="pt_PT"/>
        </w:rPr>
      </w:r>
      <w:r>
        <w:rPr>
          <w:lang w:val="pt_PT" w:bidi="pt_PT"/>
        </w:rPr>
        <w:t>A quantidade total de bronze era de 70 talentos e 2.400 siclos. Isso equivalia a 2.427 quilos.</w:t>
      </w:r>
    </w:p>
    <w:p>
      <w:pPr/>
      <w:r>
        <w:rPr>
          <w:lang w:val="pt_PT" w:bidi="pt_PT"/>
        </w:rPr>
      </w:r>
      <w:r>
        <w:rPr>
          <w:lang w:val="pt_PT" w:bidi="pt_PT"/>
        </w:rPr>
        <w:t>Vocês se lembrarão de passagens anteriores de que um talento pesa 30 quilos, um siclo 10 gramas e uma beca pesa 5 gramas. Os israelitas usavam esses pesos como moeda.</w:t>
      </w:r>
    </w:p>
    <w:p>
      <w:pPr/>
      <w:r>
        <w:rPr>
          <w:lang w:val="pt_PT" w:bidi="pt_PT"/>
        </w:rPr>
      </w:r>
      <w:r>
        <w:rPr>
          <w:lang w:val="pt_PT" w:bidi="pt_PT"/>
        </w:rPr>
        <w:t>A prata veio do imposto do recenseamento. Todo homem de 20 anos ou mais que foi contado no recenseamento. A população de homens com mais de 20 anos era de 603.550. Esta é a primeira vez que descobrimos qual era a população. Cada pessoa deu uma beca. Uma beca é meio siclo do santuário.</w:t>
      </w:r>
    </w:p>
    <w:p>
      <w:pPr/>
      <w:r>
        <w:rPr>
          <w:lang w:val="pt_PT" w:bidi="pt_PT"/>
        </w:rPr>
      </w:r>
      <w:r>
        <w:rPr>
          <w:lang w:val="pt_PT" w:bidi="pt_PT"/>
        </w:rPr>
        <w:t>A passagem nos diz que eles usaram o ouro para todo o trabalho no santuário. A passagem nos diz que parte da prata, 100 talentos, foi usada para fazer as 100 bases do santuário, e o restante da prata foi usado para fazer os ganchos das colunas, revestir as partes superiores das colunas e fazer as faixas das colunas.</w:t>
      </w:r>
    </w:p>
    <w:p>
      <w:pPr/>
      <w:r>
        <w:rPr>
          <w:lang w:val="pt_PT" w:bidi="pt_PT"/>
        </w:rPr>
      </w:r>
      <w:r>
        <w:rPr>
          <w:lang w:val="pt_PT" w:bidi="pt_PT"/>
        </w:rPr>
        <w:t>Eles usaram o bronze para fazer as bases para a entrada, o altar de bronze, as grelhas e todos os utensílios. Eles também usaram o bronze para as bases do pátio e a entrada do pátio, bem como para as estacas da tenda para todo o tabernáculo.</w:t>
      </w:r>
    </w:p>
    <w:p>
      <w:pPr/>
      <w:r>
        <w:rPr>
          <w:lang w:val="pt_PT" w:bidi="pt_PT"/>
        </w:rPr>
      </w:r>
      <w:r>
        <w:rPr>
          <w:lang w:val="pt_PT" w:bidi="pt_PT"/>
        </w:rPr>
        <w:t>Parem o áudio para olhar novamente para as imagens das coisas que foram feitas dos metais mencionados nesta passagem.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38.21–31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antes, dos israelitas construírem o tabernáculo, Itamar seguiu a ordem de Moisés e registrou todos os materiais que os israelitas trouxeram e usaram para construir o tabernáculo, particularmente os metais.</w:t>
      </w:r>
    </w:p>
    <w:p>
      <w:pPr/>
      <w:r>
        <w:rPr>
          <w:lang w:val="pt_PT" w:bidi="pt_PT"/>
        </w:rPr>
      </w:r>
      <w:r>
        <w:rPr>
          <w:b/>
          <w:lang w:val="pt_PT" w:bidi="pt_PT"/>
        </w:rPr>
        <w:t>Na segunda cena:</w:t>
      </w:r>
      <w:r>
        <w:rPr>
          <w:lang w:val="pt_PT" w:bidi="pt_PT"/>
        </w:rPr>
        <w:t xml:space="preserve"> aprendemos sobre os dois homens — Bezalel e Aoliabe — que lideraram os artesãos na construção do tabernáculo. Aprendemos sobre como os materiais foram fornecidos.</w:t>
      </w:r>
    </w:p>
    <w:p>
      <w:pPr/>
      <w:r>
        <w:rPr>
          <w:lang w:val="pt_PT" w:bidi="pt_PT"/>
        </w:rPr>
      </w:r>
      <w:r>
        <w:rPr>
          <w:b/>
          <w:lang w:val="pt_PT" w:bidi="pt_PT"/>
        </w:rPr>
        <w:t>Na terceira cena:</w:t>
      </w:r>
      <w:r>
        <w:rPr>
          <w:lang w:val="pt_PT" w:bidi="pt_PT"/>
        </w:rPr>
        <w:t xml:space="preserve"> aprendemos as quantidades exatas de ouro, prata e bronze que as pessoas trouxeram, e aprendemos quanto de cada um os israelitas usaram nas diferentes partes do tabernáculo.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Itamar</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Aoliabe</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Em grupo, prestem atenção às partes do cenário da passagem:</w:t>
      </w:r>
    </w:p>
    <w:p>
      <w:pPr/>
      <w:r>
        <w:rPr>
          <w:lang w:val="pt_PT" w:bidi="pt_PT"/>
        </w:rPr>
      </w:r>
      <w:r>
        <w:rPr>
          <w:lang w:val="pt_PT" w:bidi="pt_PT"/>
        </w:rPr>
        <w:t>Os israelitas acabaram de construir o tabernáculo e todos os utensílios que nele são colocados. Agora essa passagem é um resumo do ouro, da prata e do bronze que os artesãos israelitas usaram quando construíram o tabernáculo. Primeiro ouvimos que antes de os israelitas construírem o tabernáculo, Moisés ordenou que Itamar, o 4º filho de Arão, liderasse os levitas no registro da quantidade de ouro, prata e bronze que os israelitas trouxeram para o tabernáculo. Então o enredo muda para nos contar sobre os dois homens, Bezalel e Aoliabe, que lideraram os artesãos que construíram o tabernáculo. Bezalel era filho de Uri, que era filho de Hur da tribo de Judá. Aoliabe era filho de Aisamaque da tribo de Dã. Ele era gravador e desenhista, bem como bordador em fios de cor azul, púrpura e escarlate, e em linho fino.</w:t>
      </w:r>
    </w:p>
    <w:p>
      <w:pPr/>
      <w:r>
        <w:rPr>
          <w:lang w:val="pt_PT" w:bidi="pt_PT"/>
        </w:rPr>
      </w:r>
      <w:r>
        <w:rPr>
          <w:lang w:val="pt_PT" w:bidi="pt_PT"/>
        </w:rPr>
        <w:t>Agora a passagem fala sobre as quantidades de ouro, prata e bronze que os israelitas usaram quando construíram o tabernáculo. A quantidade de ouro era de 29 talentos e 730 siclos. Isso equivalia a 991 quilogramas.</w:t>
      </w:r>
    </w:p>
    <w:p>
      <w:pPr/>
      <w:r>
        <w:rPr>
          <w:lang w:val="pt_PT" w:bidi="pt_PT"/>
        </w:rPr>
      </w:r>
      <w:r>
        <w:rPr>
          <w:lang w:val="pt_PT" w:bidi="pt_PT"/>
        </w:rPr>
        <w:t>A quantidade de prata era de 100 talentos e 1.775 siclos. Isso correspondia a 3.420 quilos.</w:t>
      </w:r>
    </w:p>
    <w:p>
      <w:pPr/>
      <w:r>
        <w:rPr>
          <w:lang w:val="pt_PT" w:bidi="pt_PT"/>
        </w:rPr>
      </w:r>
      <w:r>
        <w:rPr>
          <w:lang w:val="pt_PT" w:bidi="pt_PT"/>
        </w:rPr>
        <w:t>A quantidade de bronze era de 70 talentos e 2.400 siclos. Isso era 2.427 quilogramas.</w:t>
      </w:r>
    </w:p>
    <w:p>
      <w:pPr>
        <w:pStyle w:val="ListBullet"/>
        <w:spacing w:line="240" w:lineRule="auto"/>
        <w:ind w:left="720"/>
      </w:pPr>
      <w:r>
        <w:rPr>
          <w:lang w:val="pt_PT" w:bidi="pt_PT"/>
        </w:rPr>
      </w:r>
      <w:r>
        <w:rPr>
          <w:lang w:val="pt_PT" w:bidi="pt_PT"/>
        </w:rPr>
        <w:t>Parem e discutam em grupo qual palavra vocês escolheram anteriormente para talento e siclo e discutam como vocês traduzirão o significado de beca, que é meio siclo. Usem essas conversões para ajudá-los:</w:t>
      </w:r>
    </w:p>
    <w:p>
      <w:pPr>
        <w:pStyle w:val="ListBullet"/>
        <w:spacing w:line="240" w:lineRule="auto"/>
        <w:ind w:left="720"/>
      </w:pPr>
      <w:r>
        <w:rPr>
          <w:lang w:val="pt_PT" w:bidi="pt_PT"/>
        </w:rPr>
      </w:r>
      <w:r>
        <w:rPr>
          <w:lang w:val="pt_PT" w:bidi="pt_PT"/>
        </w:rPr>
        <w:t>Vocês podem achar útil encontrar itens ou peças de metal que pesem aproximadamente o equivalente às quantidades de um talento, um siclo e uma beca. Pause o áudio aqui.</w:t>
      </w:r>
    </w:p>
    <w:p>
      <w:pPr/>
      <w:r>
        <w:rPr>
          <w:lang w:val="pt_PT" w:bidi="pt_PT"/>
        </w:rPr>
      </w:r>
      <w:r>
        <w:rPr>
          <w:lang w:val="pt_PT" w:bidi="pt_PT"/>
        </w:rPr>
        <w:t>Prestem atenção às diferentes partes do tabernáculo e para que serve cada uma delas. Observem quais metais são usados para as diferentes partes.</w:t>
      </w:r>
    </w:p>
    <w:p>
      <w:pPr/>
      <w:r>
        <w:rPr>
          <w:lang w:val="pt_PT" w:bidi="pt_PT"/>
        </w:rPr>
      </w:r>
      <w:r>
        <w:rPr>
          <w:lang w:val="pt_PT" w:bidi="pt_PT"/>
        </w:rPr>
        <w:t>Parem e desenhem o tabernáculo usando cores, se possível, para mostrar onde os 3 metais diferentes foram usados. Pause o áudio aqui.</w:t>
      </w:r>
    </w:p>
    <w:p>
      <w:pPr/>
      <w:r>
        <w:rPr>
          <w:lang w:val="pt_PT" w:bidi="pt_PT"/>
        </w:rPr>
      </w:r>
      <w:r>
        <w:rPr>
          <w:lang w:val="pt_PT" w:bidi="pt_PT"/>
        </w:rPr>
        <w:t>Prestem atenção à origem dos diferentes metais. O ouro e o bronze eram da oferta movida. Anteriormente, em Êxodo, Moisés havia pedido às pessoas que dessem uma oferta pelos itens específicos que eram necessários para o tabernáculo. Vocês se lembrarão de que, quando os israelitas deixaram o Egito, pediram itens aos egípcios.</w:t>
      </w:r>
    </w:p>
    <w:p>
      <w:pPr/>
      <w:r>
        <w:rPr>
          <w:lang w:val="pt_PT" w:bidi="pt_PT"/>
        </w:rPr>
      </w:r>
      <w:r>
        <w:rPr>
          <w:lang w:val="pt_PT" w:bidi="pt_PT"/>
        </w:rPr>
        <w:t>A prata veio do imposto do recenseamento. Cada homem com 20 anos ou mais era contado no recenseamento e tinha que pagar 1 beca, ou meio siclo. Havia 603.550 homens.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38.21–31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Itamar</w:t>
      </w:r>
    </w:p>
    <w:p>
      <w:pPr>
        <w:pStyle w:val="ListBullet"/>
        <w:spacing w:line="240" w:lineRule="auto"/>
        <w:ind w:left="720"/>
      </w:pPr>
      <w:r>
        <w:rPr>
          <w:lang w:val="pt_PT" w:bidi="pt_PT"/>
        </w:rPr>
      </w:r>
      <w:r>
        <w:rPr>
          <w:lang w:val="pt_PT" w:bidi="pt_PT"/>
        </w:rPr>
        <w:t>Bezalel</w:t>
      </w:r>
    </w:p>
    <w:p>
      <w:pPr>
        <w:pStyle w:val="ListBullet"/>
        <w:spacing w:line="240" w:lineRule="auto"/>
        <w:ind w:left="720"/>
      </w:pPr>
      <w:r>
        <w:rPr>
          <w:lang w:val="pt_PT" w:bidi="pt_PT"/>
        </w:rPr>
      </w:r>
      <w:r>
        <w:rPr>
          <w:lang w:val="pt_PT" w:bidi="pt_PT"/>
        </w:rPr>
        <w:t>Aoliabe</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Moisés dando a ordem a Itamar para liderar os levitas a fazer um inventário de todos os materiais que usaram para construir o tabernáculo.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Itamar: "O que você sente quando Moisés lhe dá esse mandamento?" A pessoa pode responder coisas como: "Orgulhoso por ele ter me pedido", ou "Um pouco preocupado, pois é um trabalho grande".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Bezalel e Aoliabe fazendo partes do tabernáculo.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Bezalel: "Como você se sentiu quando Moisés lhe pediu para liderar a construção do tabernáculo?" A pessoa pode responder coisas como: "Humilde, porque Deus me escolheu", ou "Um pouco assustado, mas sabia que Yahweh me ajudaria".</w:t>
      </w:r>
    </w:p>
    <w:p>
      <w:pPr>
        <w:pStyle w:val="ListBullet"/>
        <w:spacing w:line="240" w:lineRule="auto"/>
        <w:ind w:left="720"/>
      </w:pPr>
      <w:r>
        <w:rPr>
          <w:lang w:val="pt_PT" w:bidi="pt_PT"/>
        </w:rPr>
      </w:r>
      <w:r>
        <w:rPr>
          <w:lang w:val="pt_PT" w:bidi="pt_PT"/>
        </w:rPr>
        <w:t>Pergunte à pessoa que interpreta Moisés: "Como você se sentiu quando viu Bezalel e Aoliabe construírem o tabernáculo?" A pessoa pode responder coisas como: "Fiquei maravilhado e admirado pelo fato de Yahweh ter enviado as pessoas certas, com as habilidades certas, para ajudar a construir o tabernáculo".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pedindo a oferta movida e as pessoas trazendo suas ofertas anteriormente em Êxodo.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israelitas: "Por que vocês estão trazendo todas essas coisas?" A pessoa pode responder coisas como: "Yahweh escolheu descer e estar conosco. Então, precisamos dar o melhor a ele para construir este lugar de encontro", ou "Recebemos esta riqueza quando saímos do Egito por uma razão. Devemos usá-lo agora para adorar Yahweh", ou "O tabernáculo deve ser da melhor qualidade".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Itamar entregando a Moisés uma lista das quantidades utilizadas. Ele deve dizer a Moisés que os artesãos usaram 991 quilogramas de ouro, 3.420 quilogramas de prata e 2.427 quilogramas de bronze.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Itamar: "Para que era usado o ouro?" A pessoa pode responder: "O ouro era usado para fazer tudo para o santuário".</w:t>
      </w:r>
    </w:p>
    <w:p>
      <w:pPr>
        <w:pStyle w:val="ListBullet"/>
        <w:spacing w:line="240" w:lineRule="auto"/>
        <w:ind w:left="720"/>
      </w:pPr>
      <w:r>
        <w:rPr>
          <w:lang w:val="pt_PT" w:bidi="pt_PT"/>
        </w:rPr>
      </w:r>
      <w:r>
        <w:rPr>
          <w:lang w:val="pt_PT" w:bidi="pt_PT"/>
        </w:rPr>
        <w:t>Pergunte também a eles: "Para que eram usados a prata e o bronze?" Eles podem responder: "Eles eram usados para os outros utensílios dentro e fora do tabernáculo", ou podem dar os detalhes completos: "Parte da prata era usada para as 100 bases do santuário, e o restante era usado para fazer os ganchos para as colunas, para cobrir as partes superiores dos potes e para fazer as faixas para as colunas. O bronze foi usado para fazer as bases para a entrada, o altar de bronze, as grelhas e todos os utensílios. Também para as bases do pátio e da entrada do pátio, bem como para as estacas da tenda para todo o tabernáculo".</w:t>
      </w:r>
    </w:p>
    <w:p>
      <w:pPr>
        <w:pStyle w:val="ListBullet"/>
        <w:spacing w:line="240" w:lineRule="auto"/>
        <w:ind w:left="720"/>
      </w:pPr>
      <w:r>
        <w:rPr>
          <w:lang w:val="pt_PT" w:bidi="pt_PT"/>
        </w:rPr>
      </w:r>
      <w:r>
        <w:rPr>
          <w:lang w:val="pt_PT" w:bidi="pt_PT"/>
        </w:rPr>
        <w:t>Pergunte a eles: "De onde veio todo esse metal?" Ele pode responder: "Os israelitas deram este ouro e este bronze como oferta movida. Os israelitas deram esta prata durante o recenseamento".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38.21–31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Essa passagem dá uma lista da quantidade de materiais que as pessoas usaram para construir o tabernáculo, ou tenda do encontro, que às vezes é chamado de tabernáculo da </w:t>
      </w:r>
      <w:r>
        <w:rPr>
          <w:lang w:val="pt_PT" w:bidi="pt_PT"/>
        </w:rPr>
        <w:t>aliança</w:t>
      </w:r>
      <w:r>
        <w:rPr>
          <w:lang w:val="pt_PT" w:bidi="pt_PT"/>
        </w:rPr>
        <w:t xml:space="preserve">, ou </w:t>
      </w:r>
      <w:r>
        <w:rPr>
          <w:lang w:val="pt_PT" w:bidi="pt_PT"/>
        </w:rPr>
        <w:t>testemunho</w:t>
      </w:r>
      <w:r>
        <w:rPr>
          <w:lang w:val="pt_PT" w:bidi="pt_PT"/>
        </w:rPr>
        <w:t xml:space="preserve">. Nesse caso, a aliança, ou testemunho, refere-se às tábuas de pedra da lei, que os </w:t>
      </w:r>
      <w:r>
        <w:rPr>
          <w:lang w:val="pt_PT" w:bidi="pt_PT"/>
        </w:rPr>
        <w:t>israelitas</w:t>
      </w:r>
      <w:r>
        <w:rPr>
          <w:lang w:val="pt_PT" w:bidi="pt_PT"/>
        </w:rPr>
        <w:t xml:space="preserve"> deveriam manter na arca da aliança no tabernáculo.</w:t>
      </w:r>
    </w:p>
    <w:p>
      <w:pPr/>
      <w:r>
        <w:rPr>
          <w:lang w:val="pt_PT" w:bidi="pt_PT"/>
        </w:rPr>
      </w:r>
      <w:r>
        <w:rPr>
          <w:lang w:val="pt_PT" w:bidi="pt_PT"/>
        </w:rPr>
        <w:t xml:space="preserve">Usem a mesma palavra para </w:t>
      </w:r>
      <w:r>
        <w:rPr>
          <w:b/>
          <w:lang w:val="pt_PT" w:bidi="pt_PT"/>
        </w:rPr>
        <w:t>tabernáculo</w:t>
      </w:r>
      <w:r>
        <w:rPr>
          <w:lang w:val="pt_PT" w:bidi="pt_PT"/>
        </w:rPr>
        <w:t xml:space="preserve"> e </w:t>
      </w:r>
      <w:r>
        <w:rPr>
          <w:b/>
          <w:lang w:val="pt_PT" w:bidi="pt_PT"/>
        </w:rPr>
        <w:t>arca da aliança</w:t>
      </w:r>
      <w:r>
        <w:rPr>
          <w:lang w:val="pt_PT" w:bidi="pt_PT"/>
        </w:rPr>
        <w:t xml:space="preserve"> que vocês usaram anteriormente. O </w:t>
      </w:r>
      <w:r>
        <w:rPr>
          <w:lang w:val="pt_PT" w:bidi="pt_PT"/>
        </w:rPr>
        <w:t>tabernáculo</w:t>
      </w:r>
      <w:r>
        <w:rPr>
          <w:lang w:val="pt_PT" w:bidi="pt_PT"/>
        </w:rPr>
        <w:t xml:space="preserve"> e a </w:t>
      </w:r>
      <w:r>
        <w:rPr>
          <w:b/>
          <w:lang w:val="pt_PT" w:bidi="pt_PT"/>
        </w:rPr>
        <w:t>arca da aliança</w:t>
      </w:r>
      <w:r>
        <w:rPr>
          <w:lang w:val="pt_PT" w:bidi="pt_PT"/>
        </w:rPr>
        <w:t xml:space="preserve"> estão no Glossário Mestre.</w:t>
      </w:r>
    </w:p>
    <w:p>
      <w:pPr/>
      <w:r>
        <w:rPr>
          <w:lang w:val="pt_PT" w:bidi="pt_PT"/>
        </w:rPr>
      </w:r>
      <w:r>
        <w:rPr>
          <w:lang w:val="pt_PT" w:bidi="pt_PT"/>
        </w:rPr>
        <w:t xml:space="preserve">Os artesãos israelitas usaram ouro, prata e </w:t>
      </w:r>
      <w:r>
        <w:rPr>
          <w:b/>
          <w:lang w:val="pt_PT" w:bidi="pt_PT"/>
        </w:rPr>
        <w:t>bronze</w:t>
      </w:r>
      <w:r>
        <w:rPr>
          <w:lang w:val="pt_PT" w:bidi="pt_PT"/>
        </w:rPr>
        <w:t xml:space="preserve"> na construção do santuário, ou tabernáculo. Usem a mesma palavra para </w:t>
      </w:r>
      <w:r>
        <w:rPr>
          <w:b/>
          <w:lang w:val="pt_PT" w:bidi="pt_PT"/>
        </w:rPr>
        <w:t>santuário</w:t>
      </w:r>
      <w:r>
        <w:rPr>
          <w:lang w:val="pt_PT" w:bidi="pt_PT"/>
        </w:rPr>
        <w:t xml:space="preserve"> usada anteriormente. Para mais informações sobre </w:t>
      </w:r>
      <w:r>
        <w:rPr>
          <w:lang w:val="pt_PT" w:bidi="pt_PT"/>
        </w:rPr>
        <w:t>santuário</w:t>
      </w:r>
      <w:r>
        <w:rPr>
          <w:lang w:val="pt_PT" w:bidi="pt_PT"/>
        </w:rPr>
        <w:t>, consultem o Glossário Mestre.</w:t>
      </w:r>
    </w:p>
    <w:p>
      <w:pPr/>
      <w:r>
        <w:rPr>
          <w:lang w:val="pt_PT" w:bidi="pt_PT"/>
        </w:rPr>
      </w:r>
      <w:r>
        <w:rPr>
          <w:lang w:val="pt_PT" w:bidi="pt_PT"/>
        </w:rPr>
        <w:t>Aoliabe era gravador e desenhista, e bordador em fio de cor azul, púrpura e escarlate.</w:t>
      </w:r>
    </w:p>
    <w:p>
      <w:pPr/>
      <w:r>
        <w:rPr>
          <w:lang w:val="pt_PT" w:bidi="pt_PT"/>
        </w:rPr>
      </w:r>
      <w:r>
        <w:rPr>
          <w:lang w:val="pt_PT" w:bidi="pt_PT"/>
        </w:rPr>
        <w:t>Um gravador era alguém que fazia marcas em objetos duros para decorar o item. Um desenhista é alguém que planeja como algo será feito. Um bordador é alguém que decora por meio de trabalhos feitos com agulha. Usem as mesmas palavras para bordador, desenhista e gravador que vocês usaram em passagens anteriores. As cores que as pessoas usaram para os utensílios do tabernáculo eram as mais ricas e as melhores disponíveis.</w:t>
      </w:r>
    </w:p>
    <w:p>
      <w:pPr/>
      <w:r>
        <w:rPr>
          <w:lang w:val="pt_PT" w:bidi="pt_PT"/>
        </w:rPr>
      </w:r>
      <w:r>
        <w:rPr>
          <w:lang w:val="pt_PT" w:bidi="pt_PT"/>
        </w:rPr>
        <w:t xml:space="preserve">A passagem descreve a quantidade de cada tipo de metal usando talentos, </w:t>
      </w:r>
      <w:r>
        <w:rPr>
          <w:b/>
          <w:lang w:val="pt_PT" w:bidi="pt_PT"/>
        </w:rPr>
        <w:t>siclos</w:t>
      </w:r>
      <w:r>
        <w:rPr>
          <w:lang w:val="pt_PT" w:bidi="pt_PT"/>
        </w:rPr>
        <w:t xml:space="preserve"> e becas.</w:t>
      </w:r>
    </w:p>
    <w:p>
      <w:pPr/>
      <w:r>
        <w:rPr>
          <w:lang w:val="pt_PT" w:bidi="pt_PT"/>
        </w:rPr>
      </w:r>
      <w:r>
        <w:rPr>
          <w:lang w:val="pt_PT" w:bidi="pt_PT"/>
        </w:rPr>
        <w:t>Um talento era um disco plano, redondo, de ouro ou prata, ou uma peça de formato circular que pesava cerca de 30 quilogramas.</w:t>
      </w:r>
    </w:p>
    <w:p>
      <w:pPr/>
      <w:r>
        <w:rPr>
          <w:lang w:val="pt_PT" w:bidi="pt_PT"/>
        </w:rPr>
      </w:r>
      <w:r>
        <w:rPr>
          <w:lang w:val="pt_PT" w:bidi="pt_PT"/>
        </w:rPr>
        <w:t>Um siclo, ou um siclo do santuário, pesava cerca de 10 gramas.</w:t>
      </w:r>
    </w:p>
    <w:p>
      <w:pPr/>
      <w:r>
        <w:rPr>
          <w:lang w:val="pt_PT" w:bidi="pt_PT"/>
        </w:rPr>
      </w:r>
      <w:r>
        <w:rPr>
          <w:lang w:val="pt_PT" w:bidi="pt_PT"/>
        </w:rPr>
        <w:t>Uma beca era meio siclo, o que equivale a 5 gramas.</w:t>
      </w:r>
    </w:p>
    <w:p>
      <w:pPr/>
      <w:r>
        <w:rPr>
          <w:lang w:val="pt_PT" w:bidi="pt_PT"/>
        </w:rPr>
      </w:r>
      <w:r>
        <w:rPr>
          <w:lang w:val="pt_PT" w:bidi="pt_PT"/>
        </w:rPr>
        <w:t>Usem as mesmas palavras para talento e siclo que vocês usaram em passagens anteriores.</w:t>
      </w:r>
    </w:p>
    <w:p>
      <w:pPr/>
      <w:r>
        <w:rPr>
          <w:lang w:val="pt_PT" w:bidi="pt_PT"/>
        </w:rPr>
      </w:r>
      <w:r>
        <w:rPr>
          <w:lang w:val="pt_PT" w:bidi="pt_PT"/>
        </w:rPr>
        <w:t xml:space="preserve">Parem aqui e discutam em grupo qual palavra ou frase vocês usarão para </w:t>
      </w:r>
      <w:r>
        <w:rPr>
          <w:b/>
          <w:lang w:val="pt_PT" w:bidi="pt_PT"/>
        </w:rPr>
        <w:t>beca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A passagem diz que o ouro e o bronze vieram da oferta movida.</w:t>
      </w:r>
    </w:p>
    <w:p>
      <w:pPr/>
      <w:r>
        <w:rPr>
          <w:lang w:val="pt_PT" w:bidi="pt_PT"/>
        </w:rPr>
      </w:r>
      <w:r>
        <w:rPr>
          <w:lang w:val="pt_PT" w:bidi="pt_PT"/>
        </w:rPr>
        <w:t xml:space="preserve">Esse tipo de oferta era diferente das outras ofertas </w:t>
      </w:r>
      <w:r>
        <w:rPr>
          <w:lang w:val="pt_PT" w:bidi="pt_PT"/>
        </w:rPr>
        <w:t>sacrificiais</w:t>
      </w:r>
      <w:r>
        <w:rPr>
          <w:lang w:val="pt_PT" w:bidi="pt_PT"/>
        </w:rPr>
        <w:t xml:space="preserve"> que teriam sido queimadas no altar. Moisés pediu ao povo uma oferta para a construção do tabernáculo. Foi dito a eles para dar a oferta como um ato de </w:t>
      </w:r>
      <w:r>
        <w:rPr>
          <w:lang w:val="pt_PT" w:bidi="pt_PT"/>
        </w:rPr>
        <w:t>adoração</w:t>
      </w:r>
      <w:r>
        <w:rPr>
          <w:lang w:val="pt_PT" w:bidi="pt_PT"/>
        </w:rPr>
        <w:t xml:space="preserve">, e também como uma expressão alegre. Usem a mesma palavra ou frase para oferta movida que vocês usaram em passagens anteriores. Para mais informações sobre </w:t>
      </w:r>
      <w:r>
        <w:rPr>
          <w:lang w:val="pt_PT" w:bidi="pt_PT"/>
        </w:rPr>
        <w:t>oferta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de Êxodo 38.21–31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39:1–7</w:t>
      </w:r>
      <w:r>
        <w:rPr>
          <w:lang w:val="pt_PT" w:bidi="pt_PT"/>
        </w:rPr>
      </w:r>
    </w:p>
    <w:p>
      <w:pPr>
        <w:pStyle w:val="Heading3"/>
      </w:pPr>
      <w:r>
        <w:rPr>
          <w:lang w:val="pt_PT" w:bidi="pt_PT"/>
        </w:rPr>
        <w:t>Ouvir e Sentir</w:t>
      </w:r>
    </w:p>
    <w:p>
      <w:pPr/>
      <w:r>
        <w:rPr>
          <w:lang w:val="pt_PT" w:bidi="pt_PT"/>
        </w:rPr>
      </w:r>
      <w:r>
        <w:rPr>
          <w:lang w:val="pt_PT" w:bidi="pt_PT"/>
        </w:rPr>
        <w:t>Nesta etapa, ouçam Êxodo 39.1–7 e guardem em seus corações.</w:t>
      </w:r>
    </w:p>
    <w:p>
      <w:pPr/>
      <w:r>
        <w:rPr>
          <w:lang w:val="pt_PT" w:bidi="pt_PT"/>
        </w:rPr>
      </w:r>
      <w:r>
        <w:rPr>
          <w:lang w:val="pt_PT" w:bidi="pt_PT"/>
        </w:rPr>
        <w:t>Ouçam uma versão em áudio de Êxodo 39.1–7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39.1–7 na tradução mais fácil de entender.</w:t>
      </w:r>
    </w:p>
    <w:p>
      <w:pPr/>
      <w:r>
        <w:rPr>
          <w:lang w:val="pt_PT" w:bidi="pt_PT"/>
        </w:rPr>
      </w:r>
      <w:r>
        <w:rPr>
          <w:lang w:val="pt_PT" w:bidi="pt_PT"/>
        </w:rPr>
        <w:t>A passagem anterior nomeia os artesãos envolvidos e os materiais que eles usaram na construção do tabernáculo.</w:t>
      </w:r>
    </w:p>
    <w:p>
      <w:pPr/>
      <w:r>
        <w:rPr>
          <w:lang w:val="pt_PT" w:bidi="pt_PT"/>
        </w:rPr>
      </w:r>
      <w:r>
        <w:rPr>
          <w:lang w:val="pt_PT" w:bidi="pt_PT"/>
        </w:rPr>
        <w:t>As próximas três passagens falam sobre como os artesãos fizeram as vestes do sumo sacerdote. A primeira frase da passagem é uma introdução geral a todas as três passagens. A frase diz que "eles" fizeram belas vestes sacerdotais de fios azuis, púrpuras e de um vermelho vivo, para ministrar no lugar santo. A palavra "eles" refere-se a Bezalel, Aoliabe e outros artesãos habilidosos a quem Yahweh deu sabedoria e habilidade por meio do seu Espírito. Eles eram as mesmas pessoas que haviam construído o tabernáculo. Esses trabalhadores fizeram roupas para que os sacerdotes servissem no tabernáculo. Os trabalhadores fizeram vestes sagradas, ou seja, vestes separadas, para o uso de Arão quando ele servisse a Yahweh como sumo sacerdote. Os artesãos as fizeram exatamente como Yahweh havia ordenado a Moisés. Yahweh determinou como as vestes deveriam ser, incluindo os menores detalhes. Ele ordenou a Moisés, e Moisés garantiu que os artesãos fizessem as roupas de acordo com as instruções que Yahweh havia ordenado que Moisés seguisse.</w:t>
      </w:r>
    </w:p>
    <w:p>
      <w:pPr/>
      <w:r>
        <w:rPr>
          <w:lang w:val="pt_PT" w:bidi="pt_PT"/>
        </w:rPr>
      </w:r>
      <w:r>
        <w:rPr>
          <w:lang w:val="pt_PT" w:bidi="pt_PT"/>
        </w:rPr>
        <w:t>Esta passagem se concentra em uma peça de roupa sacerdotal — a estola sacerdotal. A estola sacerdotal é uma peça de roupa que era comum na época, mas poderia ser muito simples ou altamente decorada. Vocês se lembrarão de que não sabemos exatamente como era uma estola sacerdotal, mas sabemos que ela cobria o corpo dos ombros até a coxa. Os trabalhadores habilidosos possivelmente fizeram a estola sacerdotal com duas peças de material na parte da frente e duas peças na parte de trás. Outra possibilidade é que eles tenham feito a estola sacerdotal com duas peças de material, uma na parte da frente do corpo e outra na parte de trás do corpo.</w:t>
      </w:r>
    </w:p>
    <w:p>
      <w:pPr/>
      <w:r>
        <w:rPr>
          <w:lang w:val="pt_PT" w:bidi="pt_PT"/>
        </w:rPr>
      </w:r>
      <w:r>
        <w:rPr>
          <w:lang w:val="pt_PT" w:bidi="pt_PT"/>
        </w:rPr>
        <w:t xml:space="preserve">Parem aqui e, em grupo, olhem para uma imagem de </w:t>
      </w:r>
      <w:r>
        <w:rPr>
          <w:b/>
          <w:lang w:val="pt_PT" w:bidi="pt_PT"/>
        </w:rPr>
        <w:t>possíveis modelos para a estola sacerdotal de um sumo sacerdote</w:t>
      </w:r>
      <w:r>
        <w:rPr>
          <w:lang w:val="pt_PT" w:bidi="pt_PT"/>
        </w:rPr>
        <w:t>. Pause este áudio aqui.</w:t>
      </w:r>
    </w:p>
    <w:p>
      <w:pPr/>
      <w:r>
        <w:rPr>
          <w:lang w:val="pt_PT" w:bidi="pt_PT"/>
        </w:rPr>
      </w:r>
      <w:r>
        <w:rPr>
          <w:lang w:val="pt_PT" w:bidi="pt_PT"/>
        </w:rPr>
        <w:t>A estola sacerdotal do sumo sacerdote é altamente decorada e muito impressionante de se olhar. A passagem diz que "ele", referindo-se a Bezalel, provavelmente com seus ajudantes, fez a estola sacerdotal de ouro, fios azuis, púrpuras e vermelhos vivos, e linho fino. Os artesãos teceram o material para a estola sacerdotal, ou o decoraram na superfície, com fios de ouro decorativos e fios azuis, púrpuras e de um vermelho vivo. O material principal era linho fino.</w:t>
      </w:r>
    </w:p>
    <w:p>
      <w:pPr/>
      <w:r>
        <w:rPr>
          <w:lang w:val="pt_PT" w:bidi="pt_PT"/>
        </w:rPr>
      </w:r>
      <w:r>
        <w:rPr>
          <w:lang w:val="pt_PT" w:bidi="pt_PT"/>
        </w:rPr>
        <w:t xml:space="preserve">Parem aqui e, em grupo, olhem para uma imagem de </w:t>
      </w:r>
      <w:r>
        <w:rPr>
          <w:b/>
          <w:lang w:val="pt_PT" w:bidi="pt_PT"/>
        </w:rPr>
        <w:t>fio de ouro</w:t>
      </w:r>
      <w:r>
        <w:rPr>
          <w:lang w:val="pt_PT" w:bidi="pt_PT"/>
        </w:rPr>
        <w:t xml:space="preserve">, de </w:t>
      </w:r>
      <w:r>
        <w:rPr>
          <w:b/>
          <w:lang w:val="pt_PT" w:bidi="pt_PT"/>
        </w:rPr>
        <w:t>fio azul</w:t>
      </w:r>
      <w:r>
        <w:rPr>
          <w:lang w:val="pt_PT" w:bidi="pt_PT"/>
        </w:rPr>
        <w:t xml:space="preserve">, de </w:t>
      </w:r>
      <w:r>
        <w:rPr>
          <w:b/>
          <w:lang w:val="pt_PT" w:bidi="pt_PT"/>
        </w:rPr>
        <w:t>fio púrpura</w:t>
      </w:r>
      <w:r>
        <w:rPr>
          <w:lang w:val="pt_PT" w:bidi="pt_PT"/>
        </w:rPr>
        <w:t xml:space="preserve"> e de </w:t>
      </w:r>
      <w:r>
        <w:rPr>
          <w:lang w:val="pt_PT" w:bidi="pt_PT"/>
        </w:rPr>
        <w:t>fio de um vermelho vivo, ou escarlate</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tecido de linho fino</w:t>
      </w:r>
      <w:r>
        <w:rPr>
          <w:lang w:val="pt_PT" w:bidi="pt_PT"/>
        </w:rPr>
        <w:t>. Pause este áudio aqui.</w:t>
      </w:r>
    </w:p>
    <w:p>
      <w:pPr/>
      <w:r>
        <w:rPr>
          <w:lang w:val="pt_PT" w:bidi="pt_PT"/>
        </w:rPr>
      </w:r>
      <w:r>
        <w:rPr>
          <w:lang w:val="pt_PT" w:bidi="pt_PT"/>
        </w:rPr>
        <w:t>Esta é a maneira como os artesãos fizeram o fio de ouro. Bezalel e outros artesãos pegaram ouro e o martelaram até transformá-lo em folhas finas. Depois, eles cortaram essas tiras, que se tornaram fios decorativos, e as teceram habilmente no linho fino e também nos fios azuis, púrpuras e vermelhos. Isso produziu um tecido com padrões, que provavelmente brilhava intensamente, mas que era totalmente flexível e podia ser usado.</w:t>
      </w:r>
    </w:p>
    <w:p>
      <w:pPr/>
      <w:r>
        <w:rPr>
          <w:lang w:val="pt_PT" w:bidi="pt_PT"/>
        </w:rPr>
      </w:r>
      <w:r>
        <w:rPr>
          <w:lang w:val="pt_PT" w:bidi="pt_PT"/>
        </w:rPr>
        <w:t>Parem aqui e discutam em grupo: que tipo de roupas festivas os trabalhadores habilidosos fazem em sua cultura? Pause este áudio aqui.</w:t>
      </w:r>
    </w:p>
    <w:p>
      <w:pPr/>
      <w:r>
        <w:rPr>
          <w:lang w:val="pt_PT" w:bidi="pt_PT"/>
        </w:rPr>
      </w:r>
      <w:r>
        <w:rPr>
          <w:lang w:val="pt_PT" w:bidi="pt_PT"/>
        </w:rPr>
        <w:t>Os artesãos fizeram peças para os ombros, ou ombreiras, que uniam a frente da estola sacerdotal à parte de trás da estola sacerdotal. Eles também fizeram um cinto de tecido, às vezes chamado de faixa ou cinta, que prendia a estola sacerdotal ao corpo. Os artesãos fizeram o cinto para formar uma única peça com a estola sacerdotal, e usaram o mesmo fio e material da estola sacerdotal. Os artesãos teceram habilmente fios de ouro, azul, púrpura e de um vermelho vivo, e linho fino para fazer a estola sacerdotal. Os artesãos fizeram o cinto de tecido de acordo com as instruções que Yahweh ordenou a Moisés que seguisse.</w:t>
      </w:r>
    </w:p>
    <w:p>
      <w:pPr/>
      <w:r>
        <w:rPr>
          <w:lang w:val="pt_PT" w:bidi="pt_PT"/>
        </w:rPr>
      </w:r>
      <w:r>
        <w:rPr>
          <w:lang w:val="pt_PT" w:bidi="pt_PT"/>
        </w:rPr>
        <w:t>Os artesãos prepararam duas pedras, que eram ônix multicolorido ou cornalina vermelha. Há muitas cores de ônix, incluindo creme claro, branco, marrom, vermelho e preto. Não sabemos a cor da pedra que eles usaram para a estola sacerdotal. Os artesãos esculpiram as pedras valiosas em formas e colocaram ao redor delas fios de ouro finos, que moldaram e teceram em um padrão. As pessoas chamavam essa técnica de filigrana de ouro. Os artesãos gravaram os nomes dos "filhos de Israel" nas pedras, como se grava um selo. Os "filhos de Israel" são os doze filhos de Jacó que entraram no Egito. Esses filhos se tornaram os antepassados das doze tribos de Israel. Os trabalhadores habilidosos esculpiram seis dos nomes em uma pedra e seis dos nomes na outra. Eles gravaram os nomes na ordem em que os filhos nasceram.</w:t>
      </w:r>
    </w:p>
    <w:p>
      <w:pPr/>
      <w:r>
        <w:rPr>
          <w:lang w:val="pt_PT" w:bidi="pt_PT"/>
        </w:rPr>
      </w:r>
      <w:r>
        <w:rPr>
          <w:lang w:val="pt_PT" w:bidi="pt_PT"/>
        </w:rPr>
        <w:t xml:space="preserve">Parem aqui e, em grupo, olhem para uma imagem de </w:t>
      </w:r>
      <w:r>
        <w:rPr>
          <w:lang w:val="pt_PT" w:bidi="pt_PT"/>
        </w:rPr>
        <w:t>pedra ônix</w:t>
      </w:r>
      <w:r>
        <w:rPr>
          <w:lang w:val="pt_PT" w:bidi="pt_PT"/>
        </w:rPr>
        <w:t xml:space="preserve"> em várias cores. Pause este áudio aqui.</w:t>
      </w:r>
    </w:p>
    <w:p>
      <w:pPr/>
      <w:r>
        <w:rPr>
          <w:lang w:val="pt_PT" w:bidi="pt_PT"/>
        </w:rPr>
      </w:r>
      <w:r>
        <w:rPr>
          <w:lang w:val="pt_PT" w:bidi="pt_PT"/>
        </w:rPr>
        <w:t xml:space="preserve">Parem aqui e, em grupo, olhem para um </w:t>
      </w:r>
      <w:r>
        <w:rPr>
          <w:lang w:val="pt_PT" w:bidi="pt_PT"/>
        </w:rPr>
        <w:t>trabalho de filigrana com fios de ouro ao redor de uma pedra preciosa</w:t>
      </w:r>
      <w:r>
        <w:rPr>
          <w:lang w:val="pt_PT" w:bidi="pt_PT"/>
        </w:rPr>
        <w:t>. Pause este áudio aqui.</w:t>
      </w:r>
    </w:p>
    <w:p>
      <w:pPr/>
      <w:r>
        <w:rPr>
          <w:lang w:val="pt_PT" w:bidi="pt_PT"/>
        </w:rPr>
      </w:r>
      <w:r>
        <w:rPr>
          <w:lang w:val="pt_PT" w:bidi="pt_PT"/>
        </w:rPr>
        <w:t>Então Bezalel prendeu cada pedra com o fio de ouro à ombreira da estola sacerdotal. Isso era para que, quando Arão estivesse usando a estola sacerdotal no tabernáculo, as pedras lembrassem a Yahweh do povo de Israel ou lembrassem a Arão do povo de Israel. Os artesãos fizeram as pedras para as peças dos ombros de acordo com as instruções que Yahweh havia ordenado que Moisés seguisse.</w:t>
      </w:r>
    </w:p>
    <w:p>
      <w:pPr/>
      <w:r>
        <w:rPr>
          <w:lang w:val="pt_PT" w:bidi="pt_PT"/>
        </w:rPr>
      </w:r>
      <w:r>
        <w:rPr>
          <w:lang w:val="pt_PT" w:bidi="pt_PT"/>
        </w:rPr>
        <w:t xml:space="preserve">Parem aqui e, em grupo, olhem para uma ilustração das </w:t>
      </w:r>
      <w:r>
        <w:rPr>
          <w:b/>
          <w:lang w:val="pt_PT" w:bidi="pt_PT"/>
        </w:rPr>
        <w:t>peças dos ombros com as pedras ônix gravadas</w:t>
      </w:r>
      <w:r>
        <w:rPr>
          <w:lang w:val="pt_PT" w:bidi="pt_PT"/>
        </w:rPr>
        <w:t>. Pause este áudio aqui.</w:t>
      </w:r>
    </w:p>
    <w:p>
      <w:pPr/>
      <w:r>
        <w:rPr>
          <w:lang w:val="pt_PT" w:bidi="pt_PT"/>
        </w:rPr>
      </w:r>
      <w:r>
        <w:rPr>
          <w:lang w:val="pt_PT" w:bidi="pt_PT"/>
        </w:rPr>
        <w:t>Parem aqui e discutam em grupo por que era importante que os artesãos seguissem exatamente as instruções que Yahweh havia dado a Moisés para fazer a estola sacerdotal.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39.1–7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Bezalel e provavelmente seus ajudantes, os artesãos, fazem a estola sacerdotal.</w:t>
      </w:r>
    </w:p>
    <w:p>
      <w:pPr/>
      <w:r>
        <w:rPr>
          <w:lang w:val="pt_PT" w:bidi="pt_PT"/>
        </w:rPr>
      </w:r>
      <w:r>
        <w:rPr>
          <w:b/>
          <w:lang w:val="pt_PT" w:bidi="pt_PT"/>
        </w:rPr>
        <w:t>Na segunda cena:</w:t>
      </w:r>
      <w:r>
        <w:rPr>
          <w:lang w:val="pt_PT" w:bidi="pt_PT"/>
        </w:rPr>
        <w:t xml:space="preserve"> os artesãos fazem as partes adicionais da estola sacerdotal:</w:t>
      </w:r>
    </w:p>
    <w:p>
      <w:pPr>
        <w:pStyle w:val="ListBullet"/>
        <w:spacing w:line="240" w:lineRule="auto"/>
        <w:ind w:left="720"/>
      </w:pPr>
      <w:r>
        <w:rPr>
          <w:lang w:val="pt_PT" w:bidi="pt_PT"/>
        </w:rPr>
      </w:r>
      <w:r>
        <w:rPr>
          <w:lang w:val="pt_PT" w:bidi="pt_PT"/>
        </w:rPr>
        <w:t>as peças para os ombros, ou ombreiras</w:t>
      </w:r>
    </w:p>
    <w:p>
      <w:pPr>
        <w:pStyle w:val="ListBullet"/>
        <w:spacing w:line="240" w:lineRule="auto"/>
        <w:ind w:left="720"/>
      </w:pPr>
      <w:r>
        <w:rPr>
          <w:lang w:val="pt_PT" w:bidi="pt_PT"/>
        </w:rPr>
      </w:r>
      <w:r>
        <w:rPr>
          <w:lang w:val="pt_PT" w:bidi="pt_PT"/>
        </w:rPr>
        <w:t>o cinto de tecido</w:t>
      </w:r>
    </w:p>
    <w:p>
      <w:pPr>
        <w:pStyle w:val="ListBullet"/>
        <w:spacing w:line="240" w:lineRule="auto"/>
        <w:ind w:left="720"/>
      </w:pPr>
      <w:r>
        <w:rPr>
          <w:lang w:val="pt_PT" w:bidi="pt_PT"/>
        </w:rPr>
      </w:r>
      <w:r>
        <w:rPr>
          <w:lang w:val="pt_PT" w:bidi="pt_PT"/>
        </w:rPr>
        <w:t>e as pedras para as peças dos ombros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"Eles", que representam Bezalel, Aoliabe e outros trabalhadores habilidosos.</w:t>
      </w:r>
    </w:p>
    <w:p>
      <w:pPr>
        <w:pStyle w:val="ListBullet"/>
        <w:spacing w:line="240" w:lineRule="auto"/>
        <w:ind w:left="720"/>
      </w:pPr>
      <w:r>
        <w:rPr>
          <w:lang w:val="pt_PT" w:bidi="pt_PT"/>
        </w:rPr>
      </w:r>
      <w:r>
        <w:rPr>
          <w:lang w:val="pt_PT" w:bidi="pt_PT"/>
        </w:rPr>
        <w:t>E "Ele", que significa Bezalel.</w:t>
      </w:r>
    </w:p>
    <w:p>
      <w:pPr/>
      <w:r>
        <w:rPr>
          <w:lang w:val="pt_PT" w:bidi="pt_PT"/>
        </w:rPr>
      </w:r>
      <w:r>
        <w:rPr>
          <w:lang w:val="pt_PT" w:bidi="pt_PT"/>
        </w:rPr>
        <w:t>Em grupo, prestem atenção às partes do cenário da passagem:</w:t>
      </w:r>
    </w:p>
    <w:p>
      <w:pPr/>
      <w:r>
        <w:rPr>
          <w:lang w:val="pt_PT" w:bidi="pt_PT"/>
        </w:rPr>
      </w:r>
      <w:r>
        <w:rPr>
          <w:lang w:val="pt_PT" w:bidi="pt_PT"/>
        </w:rPr>
        <w:t>Esta é a primeira de três passagens, que fala sobre os trabalhadores habilidosos fazendo as vestes sacerdotais, de acordo com as instruções que Yahweh ordenou a Moisés seguir.</w:t>
      </w:r>
    </w:p>
    <w:p>
      <w:pPr/>
      <w:r>
        <w:rPr>
          <w:lang w:val="pt_PT" w:bidi="pt_PT"/>
        </w:rPr>
      </w:r>
      <w:r>
        <w:rPr>
          <w:lang w:val="pt_PT" w:bidi="pt_PT"/>
        </w:rPr>
        <w:t>Essa passagem se concentra na estola sacerdotal. Grande parte da redação dessa passagem é semelhante à redação das instruções que Yahweh deu a Moisés anteriormente na montanha. A diferença é que antes, Yahweh dava as instruções e aqui os artesãos estão executando as instruções. Primeiro, os trabalhadores fizeram a estola sacerdotal de ouro, fios de cor azul, púrpura e carmesim, e linho fino. Os artesãos teceram o material para a estola sacerdotal, ou o decoraram na superfície, com fios de ouro decorativos e fios azuis, púrpuras e de um vermelho vivo. O material principal era linho fino.</w:t>
      </w:r>
    </w:p>
    <w:p>
      <w:pPr/>
      <w:r>
        <w:rPr>
          <w:lang w:val="pt_PT" w:bidi="pt_PT"/>
        </w:rPr>
      </w:r>
      <w:r>
        <w:rPr>
          <w:lang w:val="pt_PT" w:bidi="pt_PT"/>
        </w:rPr>
        <w:t>Bezalel e outros artesãos pegaram ouro e o martelaram até transformá-lo em folhas finas. Lembrem-se que, embora a passagem diga que uma pessoa fez esse trabalho, é muito provável que Bezalel e outros artesãos tenham trabalhado juntos. Por causa disso, algumas traduções dizem que várias pessoas trabalharam juntas na estola sacerdotal. Então cortaram essas tiras, que se tornaram fios decorativos, e as teceram habilmente no linho fino e também nos fios azul, púrpura e vermelho.</w:t>
      </w:r>
    </w:p>
    <w:p>
      <w:pPr/>
      <w:r>
        <w:rPr>
          <w:lang w:val="pt_PT" w:bidi="pt_PT"/>
        </w:rPr>
      </w:r>
      <w:r>
        <w:rPr>
          <w:lang w:val="pt_PT" w:bidi="pt_PT"/>
        </w:rPr>
        <w:t xml:space="preserve">Parem aqui e, em grupo, olhem para uma imagem de </w:t>
      </w:r>
      <w:r>
        <w:rPr>
          <w:b/>
          <w:lang w:val="pt_PT" w:bidi="pt_PT"/>
        </w:rPr>
        <w:t>fio de ouro</w:t>
      </w:r>
      <w:r>
        <w:rPr>
          <w:lang w:val="pt_PT" w:bidi="pt_PT"/>
        </w:rPr>
        <w:t xml:space="preserve">, de </w:t>
      </w:r>
      <w:r>
        <w:rPr>
          <w:b/>
          <w:lang w:val="pt_PT" w:bidi="pt_PT"/>
        </w:rPr>
        <w:t>fio azul</w:t>
      </w:r>
      <w:r>
        <w:rPr>
          <w:lang w:val="pt_PT" w:bidi="pt_PT"/>
        </w:rPr>
        <w:t xml:space="preserve">, de </w:t>
      </w:r>
      <w:r>
        <w:rPr>
          <w:b/>
          <w:lang w:val="pt_PT" w:bidi="pt_PT"/>
        </w:rPr>
        <w:t>fio de cor púrpura</w:t>
      </w:r>
      <w:r>
        <w:rPr>
          <w:lang w:val="pt_PT" w:bidi="pt_PT"/>
        </w:rPr>
        <w:t xml:space="preserve"> e de </w:t>
      </w:r>
      <w:r>
        <w:rPr>
          <w:lang w:val="pt_PT" w:bidi="pt_PT"/>
        </w:rPr>
        <w:t>fio de cor carmesim, ou escarlate</w:t>
      </w:r>
      <w:r>
        <w:rPr>
          <w:lang w:val="pt_PT" w:bidi="pt_PT"/>
        </w:rPr>
        <w:t>, se necessário. Pause este áudio aqui.</w:t>
      </w:r>
    </w:p>
    <w:p>
      <w:pPr/>
      <w:r>
        <w:rPr>
          <w:lang w:val="pt_PT" w:bidi="pt_PT"/>
        </w:rPr>
      </w:r>
      <w:r>
        <w:rPr>
          <w:lang w:val="pt_PT" w:bidi="pt_PT"/>
        </w:rPr>
        <w:t xml:space="preserve">Parem aqui e, em grupo, olhem para um </w:t>
      </w:r>
      <w:r>
        <w:rPr>
          <w:lang w:val="pt_PT" w:bidi="pt_PT"/>
        </w:rPr>
        <w:t>tecido de linho fino</w:t>
      </w:r>
      <w:r>
        <w:rPr>
          <w:lang w:val="pt_PT" w:bidi="pt_PT"/>
        </w:rPr>
        <w:t>. Pause este áudio aqui.</w:t>
      </w:r>
    </w:p>
    <w:p>
      <w:pPr/>
      <w:r>
        <w:rPr>
          <w:lang w:val="pt_PT" w:bidi="pt_PT"/>
        </w:rPr>
      </w:r>
      <w:r>
        <w:rPr>
          <w:lang w:val="pt_PT" w:bidi="pt_PT"/>
        </w:rPr>
        <w:t>Parem aqui e reúnam fios de diferentes cores e pedaços de tecido. Encenem a confecção da estola sacerdotal. Pause este áudio aqui.</w:t>
      </w:r>
    </w:p>
    <w:p>
      <w:pPr/>
      <w:r>
        <w:rPr>
          <w:lang w:val="pt_PT" w:bidi="pt_PT"/>
        </w:rPr>
      </w:r>
      <w:r>
        <w:rPr>
          <w:lang w:val="pt_PT" w:bidi="pt_PT"/>
        </w:rPr>
        <w:t>Os artesãos fizeram peças para os ombros, ou ombreiras, que uniam a frente da estola sacerdotal à parte de trás da estola sacerdotal. Eles também fizeram um cinto de tecido, às vezes chamado de faixa ou cinta, que prendia a estola sacerdotal ao corpo. Os artesãos fizeram o cinto para formar uma única peça com a estola sacerdotal, e usaram o mesmo fio e material da estola sacerdotal. Os artesãos a teceram habilidosamente com fios de ouro, de cor azul, púrpura e carmesim, e linho fino, assim como teceram a estola sacerdotal. Os artesãos seguiram as instruções exatas que Yahweh deu a Moisés.</w:t>
      </w:r>
    </w:p>
    <w:p>
      <w:pPr/>
      <w:r>
        <w:rPr>
          <w:lang w:val="pt_PT" w:bidi="pt_PT"/>
        </w:rPr>
      </w:r>
      <w:r>
        <w:rPr>
          <w:lang w:val="pt_PT" w:bidi="pt_PT"/>
        </w:rPr>
        <w:t>Os artesãos prepararam duas pedras, que eram ônix multicolorido ou cornalina vermelha. Os artesãos esculpiram as pedras valiosas em formas e colocaram ao redor delas fios de ouro finos, que moldaram e teceram em um padrão. As pessoas chamavam essa técnica de filigrana de ouro. Os artesãos gravaram os nomes dos doze filhos de Israel nas pedras, como gravuras em um selo. Os trabalhadores habilidosos esculpiram seis dos nomes em uma pedra e seis dos nomes na outra. Eles gravaram os nomes na ordem em que os filhos nasceram.</w:t>
      </w:r>
    </w:p>
    <w:p>
      <w:pPr/>
      <w:r>
        <w:rPr>
          <w:lang w:val="pt_PT" w:bidi="pt_PT"/>
        </w:rPr>
      </w:r>
      <w:r>
        <w:rPr>
          <w:lang w:val="pt_PT" w:bidi="pt_PT"/>
        </w:rPr>
        <w:t>Então Bezalel prendeu cada pedra com o fio de ouro à ombreira da estola sacerdotal. Isso era para que, quando Arão estivesse usando a estola sacerdotal no tabernáculo, as pedras lembrassem a Yahweh do povo de Israel ou lembrassem a Arão do povo de Israel. Os artesãos fizeram as pedras para as peças dos ombros de acordo com as instruções que Yahweh havia ordenado que Moisés seguisse.</w:t>
      </w:r>
    </w:p>
    <w:p>
      <w:pPr/>
      <w:r>
        <w:rPr>
          <w:lang w:val="pt_PT" w:bidi="pt_PT"/>
        </w:rPr>
      </w:r>
      <w:r>
        <w:rPr>
          <w:lang w:val="pt_PT" w:bidi="pt_PT"/>
        </w:rPr>
        <w:t xml:space="preserve">Parem aqui e, em grupo, olhem para uma imagem de </w:t>
      </w:r>
      <w:r>
        <w:rPr>
          <w:lang w:val="pt_PT" w:bidi="pt_PT"/>
        </w:rPr>
        <w:t>pedra ônix</w:t>
      </w:r>
      <w:r>
        <w:rPr>
          <w:lang w:val="pt_PT" w:bidi="pt_PT"/>
        </w:rPr>
        <w:t xml:space="preserve"> em várias cores. Pause este áudio aqui.</w:t>
      </w:r>
    </w:p>
    <w:p>
      <w:pPr/>
      <w:r>
        <w:rPr>
          <w:lang w:val="pt_PT" w:bidi="pt_PT"/>
        </w:rPr>
      </w:r>
      <w:r>
        <w:rPr>
          <w:lang w:val="pt_PT" w:bidi="pt_PT"/>
        </w:rPr>
        <w:t xml:space="preserve">Parem aqui e, em grupo, olhem para um </w:t>
      </w:r>
      <w:r>
        <w:rPr>
          <w:lang w:val="pt_PT" w:bidi="pt_PT"/>
        </w:rPr>
        <w:t>trabalho de filigrana com fios de ouro ao redor de uma pedra preciosa</w:t>
      </w:r>
      <w:r>
        <w:rPr>
          <w:lang w:val="pt_PT" w:bidi="pt_PT"/>
        </w:rPr>
        <w:t>. Pause este áudio aqui.</w:t>
      </w:r>
    </w:p>
    <w:p>
      <w:pPr/>
      <w:r>
        <w:rPr>
          <w:lang w:val="pt_PT" w:bidi="pt_PT"/>
        </w:rPr>
      </w:r>
      <w:r>
        <w:rPr>
          <w:lang w:val="pt_PT" w:bidi="pt_PT"/>
        </w:rPr>
        <w:t xml:space="preserve">Parem aqui e, em grupo, olhem para uma ilustração das </w:t>
      </w:r>
      <w:r>
        <w:rPr>
          <w:b/>
          <w:lang w:val="pt_PT" w:bidi="pt_PT"/>
        </w:rPr>
        <w:t>peças dos ombros com as pedras ônix gravadas</w:t>
      </w:r>
      <w:r>
        <w:rPr>
          <w:lang w:val="pt_PT" w:bidi="pt_PT"/>
        </w:rPr>
        <w:t>. Pause este áudio aqui.</w:t>
      </w:r>
    </w:p>
    <w:p>
      <w:pPr/>
      <w:r>
        <w:rPr>
          <w:lang w:val="pt_PT" w:bidi="pt_PT"/>
        </w:rPr>
      </w:r>
      <w:r>
        <w:rPr>
          <w:lang w:val="pt_PT" w:bidi="pt_PT"/>
        </w:rPr>
        <w:t>Parem aqui e reúnam pedras e um pouco de arame. Encenem a confecção das peças para os ombros, do cinto de tecido e das pedras para as peças para os ombros.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39.1–7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"Eles", que representam Bezalel, Aoliabe e outros trabalhadores habilidosos.</w:t>
      </w:r>
    </w:p>
    <w:p>
      <w:pPr>
        <w:pStyle w:val="ListBullet"/>
        <w:spacing w:line="240" w:lineRule="auto"/>
        <w:ind w:left="720"/>
      </w:pPr>
      <w:r>
        <w:rPr>
          <w:lang w:val="pt_PT" w:bidi="pt_PT"/>
        </w:rPr>
      </w:r>
      <w:r>
        <w:rPr>
          <w:lang w:val="pt_PT" w:bidi="pt_PT"/>
        </w:rPr>
        <w:t>E "Ele", que significa Bezalel.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Bezalel e seus ajudantes fizeram vestes sacerdotais tecidas para ministrar no tabernáculo. Fizeram as vestes de fios de cor azul, púrpura e carmesim. Também fizeram vestes sagradas para Arão, o sumo sacerdote, de acordo com as instruções que Yahweh ordenou a Moisés seguir.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"Me sinto honrado por estar fazendo as vestes para os sacerdotes e o sumo sacerdote agora que terminamos de fazer o tabernáculo", ou "Yahweh separou Arão como seu sumo sacerdote e os filhos de Arão como sacerdotes que servirão a Yahweh no tabernáculo. Eles precisam de roupas especiais para isso", ou "Moisés nos disse sobre as instruções que Yahweh lhe ordenou seguir ao fazer as roupas, assim como quando estávamos fazendo o tabernáculo. Precisamos fazer tudo com cuidado. Louvem Yahweh porque nos deu habilidade e sabedoria por meio de seu Espírito".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Bezalel e seus ajudantes fizeram a estola sacerdotal de ouro, e de fio azul, púrpura e carmesim, e de linho fino. Eles pegaram ouro e o martelaram até formar folhas finas. Então cortaram essas tiras, que se tornaram fios decorativos, e as teceram habilmente no linho fino e também nos fios azul, púrpura e vermelho.</w:t>
      </w:r>
    </w:p>
    <w:p>
      <w:pPr/>
      <w:r>
        <w:rPr>
          <w:lang w:val="pt_PT" w:bidi="pt_PT"/>
        </w:rPr>
      </w:r>
      <w:r>
        <w:rPr>
          <w:lang w:val="pt_PT" w:bidi="pt_PT"/>
        </w:rPr>
        <w:t>Os artesãos fizeram peças para os ombros para a estola sacerdotal e as prenderam às duas bordas da estola. Também fizeram um cinto de tecido, que prendia a estola sacerdotal ao corpo. Os artesãos fizeram o cinto para formar uma única peça com a estola sacerdotal, e usaram o mesmo fio e material da estola sacerdotal. Os artesãos o teceram habilmente, como a estola sacerdotal, usando ouro, fios de cor azul, púrpura e carmesim, e linho fino. Os artesãos fizeram o cinto de tecido de acordo com as instruções que Yahweh ordenou a Moisés que seguisse.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"Yahweh disse a Moisés quais materiais devemos usar. Esses fios e o linho são tão finos e tão caros! Apenas os reis usam roupas assim!" ou "Arão será como um rei porque estará liderando o povo de Israel e representando-os diante de Yahweh. Suas roupas têm que ser especiais", ou "Yahweh tem um plano especial. Temos que usar o mesmo tecido para a estola sacerdotal de Arão que fizemos para as cortinas no tabernáculo!"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artesãos montaram as pedras de ônix em suportes de filigrana de ouro e as gravaram como um selo, com os nomes dos filhos de Israel. Então as prenderam nas peças para os ombros da estola sacerdotal como pedras memoriais para os filhos de Israel, conforme Yahweh havia ordenado a Moisés.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Bezalel: “O que você está sentindo ou pensando?”. A pessoa pode responder coisas como: "Arão carregará os nomes dos filhos de Israel com ele. Gravamos os nomes nas pedras de ônix caras e as prendemos às peças para os ombros da estola sacerdotal", ou "Esses nomes lembrarão a Yahweh e a Arão do povo de Israel. As pessoas de Israel são muito preciosas para Yahweh", ou "Yahweh nos deu instruções precisas até mesmo sobre como devíamos prender as pedras às peças dos ombros da estola sacerdotal de Arão. Yahweh realmente se importa com as vestes sacerdotais".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39.1–7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Grande parte da redação dessa passagem é semelhante à redação das instruções que Yahweh deu a Moisés anteriormente na montanha. A diferença é que antes, Yahweh dava as instruções e aqui os artesãos estão executando as instruções. Lembrem-se das palavras que vocês usaram na passagem anterior e usem-nas aqui. Vocês podem achar útil ouvir sua tradução da passagem anterior sobre a estola sacerdotal antes de traduzir esta passagem.</w:t>
      </w:r>
    </w:p>
    <w:p>
      <w:pPr/>
      <w:r>
        <w:rPr>
          <w:lang w:val="pt_PT" w:bidi="pt_PT"/>
        </w:rPr>
      </w:r>
      <w:r>
        <w:rPr>
          <w:lang w:val="pt_PT" w:bidi="pt_PT"/>
        </w:rPr>
        <w:t xml:space="preserve">Bezalel e seus ajudantes fizeram vestes finamente tecidas de fios azul, púrpura e vermelho brilhante para os </w:t>
      </w:r>
      <w:r>
        <w:rPr>
          <w:lang w:val="pt_PT" w:bidi="pt_PT"/>
        </w:rPr>
        <w:t>sacerdotes</w:t>
      </w:r>
      <w:r>
        <w:rPr>
          <w:lang w:val="pt_PT" w:bidi="pt_PT"/>
        </w:rPr>
        <w:t xml:space="preserve"> que serviam no </w:t>
      </w:r>
      <w:r>
        <w:rPr>
          <w:b/>
          <w:lang w:val="pt_PT" w:bidi="pt_PT"/>
        </w:rPr>
        <w:t>Lugar Santo</w:t>
      </w:r>
      <w:r>
        <w:rPr>
          <w:lang w:val="pt_PT" w:bidi="pt_PT"/>
        </w:rPr>
        <w:t xml:space="preserve">. O </w:t>
      </w:r>
      <w:r>
        <w:rPr>
          <w:b/>
          <w:lang w:val="pt_PT" w:bidi="pt_PT"/>
        </w:rPr>
        <w:t>Lugar Santo</w:t>
      </w:r>
      <w:r>
        <w:rPr>
          <w:lang w:val="pt_PT" w:bidi="pt_PT"/>
        </w:rPr>
        <w:t xml:space="preserve"> era uma área no </w:t>
      </w:r>
      <w:r>
        <w:rPr>
          <w:lang w:val="pt_PT" w:bidi="pt_PT"/>
        </w:rPr>
        <w:t>tabernáculo</w:t>
      </w:r>
      <w:r>
        <w:rPr>
          <w:lang w:val="pt_PT" w:bidi="pt_PT"/>
        </w:rPr>
        <w:t xml:space="preserve"> que continha a mesa do pão da proposição, o candelabro e o altar do incenso. Apenas os sacerdotes e o </w:t>
      </w:r>
      <w:r>
        <w:rPr>
          <w:lang w:val="pt_PT" w:bidi="pt_PT"/>
        </w:rPr>
        <w:t>sumo sacerdote</w:t>
      </w:r>
      <w:r>
        <w:rPr>
          <w:lang w:val="pt_PT" w:bidi="pt_PT"/>
        </w:rPr>
        <w:t xml:space="preserve"> podiam entrar no Lugar Santo.</w:t>
      </w:r>
    </w:p>
    <w:p>
      <w:pPr/>
      <w:r>
        <w:rPr>
          <w:lang w:val="pt_PT" w:bidi="pt_PT"/>
        </w:rPr>
      </w:r>
      <w:r>
        <w:rPr>
          <w:lang w:val="pt_PT" w:bidi="pt_PT"/>
        </w:rPr>
        <w:t xml:space="preserve">Fizeram as vestes </w:t>
      </w:r>
      <w:r>
        <w:rPr>
          <w:b/>
          <w:lang w:val="pt_PT" w:bidi="pt_PT"/>
        </w:rPr>
        <w:t>santas</w:t>
      </w:r>
      <w:r>
        <w:rPr>
          <w:lang w:val="pt_PT" w:bidi="pt_PT"/>
        </w:rPr>
        <w:t xml:space="preserve">, ou sagradas, para Arão, como </w:t>
      </w:r>
      <w:r>
        <w:rPr>
          <w:b/>
          <w:lang w:val="pt_PT" w:bidi="pt_PT"/>
        </w:rPr>
        <w:t>Yahweh</w:t>
      </w:r>
      <w:r>
        <w:rPr>
          <w:lang w:val="pt_PT" w:bidi="pt_PT"/>
        </w:rPr>
        <w:t xml:space="preserve"> havia ordenado a Moisés. Vestes santas são roupas especiais usadas apenas pelo sumo sacerdote. Os artesãos fazem as roupas para </w:t>
      </w:r>
      <w:r>
        <w:rPr>
          <w:lang w:val="pt_PT" w:bidi="pt_PT"/>
        </w:rPr>
        <w:t>consagrar</w:t>
      </w:r>
      <w:r>
        <w:rPr>
          <w:lang w:val="pt_PT" w:bidi="pt_PT"/>
        </w:rPr>
        <w:t xml:space="preserve">, ou separar e tornar santos Arão e seus filhos. Use a mesma palavra ou frase para santo que você usou em passagens anteriores. Yahweh é o nome pessoal para </w:t>
      </w:r>
      <w:r>
        <w:rPr>
          <w:lang w:val="pt_PT" w:bidi="pt_PT"/>
        </w:rPr>
        <w:t>Deus</w:t>
      </w:r>
      <w:r>
        <w:rPr>
          <w:lang w:val="pt_PT" w:bidi="pt_PT"/>
        </w:rPr>
        <w:t xml:space="preserve">. Nessa passagem, Deus é chamado de Yahweh. Certifiquem-se de traduzir Yahweh da mesma maneira que vocês traduziram em passagens anteriores. Para mais informações sobre </w:t>
      </w:r>
      <w:r>
        <w:rPr>
          <w:lang w:val="pt_PT" w:bidi="pt_PT"/>
        </w:rPr>
        <w:t>santo</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 xml:space="preserve">Bezalel fez a </w:t>
      </w:r>
      <w:r>
        <w:rPr>
          <w:b/>
          <w:lang w:val="pt_PT" w:bidi="pt_PT"/>
        </w:rPr>
        <w:t>estola sacerdotal</w:t>
      </w:r>
      <w:r>
        <w:rPr>
          <w:lang w:val="pt_PT" w:bidi="pt_PT"/>
        </w:rPr>
        <w:t xml:space="preserve"> de ouro, </w:t>
      </w:r>
      <w:r>
        <w:rPr>
          <w:b/>
          <w:lang w:val="pt_PT" w:bidi="pt_PT"/>
        </w:rPr>
        <w:t>fios</w:t>
      </w:r>
      <w:r>
        <w:rPr>
          <w:lang w:val="pt_PT" w:bidi="pt_PT"/>
        </w:rPr>
        <w:t xml:space="preserve"> de cor azul, púrpura e vermelho brilhante, e </w:t>
      </w:r>
      <w:r>
        <w:rPr>
          <w:b/>
          <w:lang w:val="pt_PT" w:bidi="pt_PT"/>
        </w:rPr>
        <w:t>linho</w:t>
      </w:r>
      <w:r>
        <w:rPr>
          <w:lang w:val="pt_PT" w:bidi="pt_PT"/>
        </w:rPr>
        <w:t xml:space="preserve"> fino. A estola sacerdotal é uma peça de roupa que cobre o corpo dos ombros até as coxas. Fio têxtil é uma linha finamente torcida, usada para tecer tecido de linho ou para bordar sobre tecido. O fio colorido provavelmente era usado para tecer a peça e o fio de ouro provavelmente era usado para bordar o tecido. As pessoas faziam tecido de linho com fios finos feitos da planta do linho ou do cânhamo. Os fios são tecidos em linho, que é macio e de alta qualidade. Usem a mesma palavra ou frase para </w:t>
      </w:r>
      <w:r>
        <w:rPr>
          <w:b/>
          <w:lang w:val="pt_PT" w:bidi="pt_PT"/>
        </w:rPr>
        <w:t>linho fino trançado</w:t>
      </w:r>
      <w:r>
        <w:rPr>
          <w:lang w:val="pt_PT" w:bidi="pt_PT"/>
        </w:rPr>
        <w:t xml:space="preserve"> ou </w:t>
      </w:r>
      <w:r>
        <w:rPr>
          <w:b/>
          <w:lang w:val="pt_PT" w:bidi="pt_PT"/>
        </w:rPr>
        <w:t>retorcido</w:t>
      </w:r>
      <w:r>
        <w:rPr>
          <w:lang w:val="pt_PT" w:bidi="pt_PT"/>
        </w:rPr>
        <w:t xml:space="preserve"> que vocês usaram em passagens anteriores.</w:t>
      </w:r>
    </w:p>
    <w:p>
      <w:pPr/>
      <w:r>
        <w:rPr>
          <w:lang w:val="pt_PT" w:bidi="pt_PT"/>
        </w:rPr>
      </w:r>
      <w:r>
        <w:rPr>
          <w:lang w:val="pt_PT" w:bidi="pt_PT"/>
        </w:rPr>
        <w:t xml:space="preserve">Parem aqui e, em grupo, olhem para uma imagem </w:t>
      </w:r>
      <w:r>
        <w:rPr>
          <w:b/>
          <w:lang w:val="pt_PT" w:bidi="pt_PT"/>
        </w:rPr>
        <w:t>de possíveis modelos para a estola sacerdotal do sumo sacerdote</w:t>
      </w:r>
      <w:r>
        <w:rPr>
          <w:lang w:val="pt_PT" w:bidi="pt_PT"/>
        </w:rPr>
        <w:t>, se necessário. Pause este áudio aqui.</w:t>
      </w:r>
    </w:p>
    <w:p>
      <w:pPr/>
      <w:r>
        <w:rPr>
          <w:lang w:val="pt_PT" w:bidi="pt_PT"/>
        </w:rPr>
      </w:r>
      <w:r>
        <w:rPr>
          <w:lang w:val="pt_PT" w:bidi="pt_PT"/>
        </w:rPr>
        <w:t xml:space="preserve">Usem a mesma palavra ou frase para </w:t>
      </w:r>
      <w:r>
        <w:rPr>
          <w:b/>
          <w:lang w:val="pt_PT" w:bidi="pt_PT"/>
        </w:rPr>
        <w:t>estola sacerdotal</w:t>
      </w:r>
      <w:r>
        <w:rPr>
          <w:lang w:val="pt_PT" w:bidi="pt_PT"/>
        </w:rPr>
        <w:t xml:space="preserve"> e </w:t>
      </w:r>
      <w:r>
        <w:rPr>
          <w:b/>
          <w:lang w:val="pt_PT" w:bidi="pt_PT"/>
        </w:rPr>
        <w:t>fio têxtil</w:t>
      </w:r>
      <w:r>
        <w:rPr>
          <w:lang w:val="pt_PT" w:bidi="pt_PT"/>
        </w:rPr>
        <w:t xml:space="preserve"> que vocês usaram em passagens anteriores. Para mais informações sobre uma </w:t>
      </w:r>
      <w:r>
        <w:rPr>
          <w:b/>
          <w:lang w:val="pt_PT" w:bidi="pt_PT"/>
        </w:rPr>
        <w:t>estola sacerdotal</w:t>
      </w:r>
      <w:r>
        <w:rPr>
          <w:lang w:val="pt_PT" w:bidi="pt_PT"/>
        </w:rPr>
        <w:t>, consultem o Glossário Mestre.</w:t>
      </w:r>
    </w:p>
    <w:p>
      <w:pPr>
        <w:pStyle w:val="ListBullet"/>
        <w:spacing w:line="240" w:lineRule="auto"/>
        <w:ind w:left="720"/>
      </w:pPr>
      <w:r>
        <w:rPr>
          <w:lang w:val="pt_PT" w:bidi="pt_PT"/>
        </w:rPr>
      </w:r>
      <w:r>
        <w:rPr>
          <w:lang w:val="pt_PT" w:bidi="pt_PT"/>
        </w:rPr>
        <w:t xml:space="preserve">Parem aqui e, em grupo, olhem para uma imagem de </w:t>
      </w:r>
      <w:r>
        <w:rPr>
          <w:b/>
          <w:lang w:val="pt_PT" w:bidi="pt_PT"/>
        </w:rPr>
        <w:t>fio de ouro</w:t>
      </w:r>
      <w:r>
        <w:rPr>
          <w:lang w:val="pt_PT" w:bidi="pt_PT"/>
        </w:rPr>
        <w:t xml:space="preserve">, de </w:t>
      </w:r>
      <w:r>
        <w:rPr>
          <w:b/>
          <w:lang w:val="pt_PT" w:bidi="pt_PT"/>
        </w:rPr>
        <w:t>fio azul</w:t>
      </w:r>
      <w:r>
        <w:rPr>
          <w:lang w:val="pt_PT" w:bidi="pt_PT"/>
        </w:rPr>
        <w:t xml:space="preserve">, de </w:t>
      </w:r>
      <w:r>
        <w:rPr>
          <w:b/>
          <w:lang w:val="pt_PT" w:bidi="pt_PT"/>
        </w:rPr>
        <w:t>fio púrpura</w:t>
      </w:r>
      <w:r>
        <w:rPr>
          <w:lang w:val="pt_PT" w:bidi="pt_PT"/>
        </w:rPr>
        <w:t xml:space="preserve">, e de </w:t>
      </w:r>
      <w:r>
        <w:rPr>
          <w:lang w:val="pt_PT" w:bidi="pt_PT"/>
        </w:rPr>
        <w:t>fio de cor vermelho brilhante, ou escarlate</w:t>
      </w:r>
      <w:r>
        <w:rPr>
          <w:lang w:val="pt_PT" w:bidi="pt_PT"/>
        </w:rPr>
        <w:t>, se necessário.</w:t>
      </w:r>
    </w:p>
    <w:p>
      <w:pPr>
        <w:pStyle w:val="ListBullet"/>
        <w:spacing w:line="240" w:lineRule="auto"/>
        <w:ind w:left="720"/>
      </w:pPr>
      <w:r>
        <w:rPr>
          <w:lang w:val="pt_PT" w:bidi="pt_PT"/>
        </w:rPr>
      </w:r>
      <w:r>
        <w:rPr>
          <w:lang w:val="pt_PT" w:bidi="pt_PT"/>
        </w:rPr>
        <w:t xml:space="preserve">Parem aqui e, em grupo, olhem para uma imagem de um </w:t>
      </w:r>
      <w:r>
        <w:rPr>
          <w:lang w:val="pt_PT" w:bidi="pt_PT"/>
        </w:rPr>
        <w:t>tecido de linho fino</w:t>
      </w:r>
      <w:r>
        <w:rPr>
          <w:lang w:val="pt_PT" w:bidi="pt_PT"/>
        </w:rPr>
        <w:t>. Pause este áudio aqui.</w:t>
      </w:r>
    </w:p>
    <w:p>
      <w:pPr/>
      <w:r>
        <w:rPr>
          <w:lang w:val="pt_PT" w:bidi="pt_PT"/>
        </w:rPr>
      </w:r>
      <w:r>
        <w:rPr>
          <w:lang w:val="pt_PT" w:bidi="pt_PT"/>
        </w:rPr>
        <w:t xml:space="preserve">Os artesãos fizeram as </w:t>
      </w:r>
      <w:r>
        <w:rPr>
          <w:b/>
          <w:lang w:val="pt_PT" w:bidi="pt_PT"/>
        </w:rPr>
        <w:t>peças para os ombros</w:t>
      </w:r>
      <w:r>
        <w:rPr>
          <w:lang w:val="pt_PT" w:bidi="pt_PT"/>
        </w:rPr>
        <w:t>, ou ombreiras, que uniam a frente da estola sacerdotal à parte de trás da estola sacerdotal. Usem a mesma palavra ou frase para peças para os ombros que vocês usaram em passagens anteriores.</w:t>
      </w:r>
    </w:p>
    <w:p>
      <w:pPr/>
      <w:r>
        <w:rPr>
          <w:lang w:val="pt_PT" w:bidi="pt_PT"/>
        </w:rPr>
      </w:r>
      <w:r>
        <w:rPr>
          <w:lang w:val="pt_PT" w:bidi="pt_PT"/>
        </w:rPr>
        <w:t xml:space="preserve">Os trabalhadores habilidosos fizeram a </w:t>
      </w:r>
      <w:r>
        <w:rPr>
          <w:b/>
          <w:lang w:val="pt_PT" w:bidi="pt_PT"/>
        </w:rPr>
        <w:t>faixa da cintura</w:t>
      </w:r>
      <w:r>
        <w:rPr>
          <w:lang w:val="pt_PT" w:bidi="pt_PT"/>
        </w:rPr>
        <w:t xml:space="preserve">, ou </w:t>
      </w:r>
      <w:r>
        <w:rPr>
          <w:b/>
          <w:lang w:val="pt_PT" w:bidi="pt_PT"/>
        </w:rPr>
        <w:t>cinto de tecido</w:t>
      </w:r>
      <w:r>
        <w:rPr>
          <w:lang w:val="pt_PT" w:bidi="pt_PT"/>
        </w:rPr>
        <w:t>, habilmente tecida, do mesmo material que a estola sacerdotal. O sumo sacerdote usou a faixa da cintura para prender a estola sacerdotal e as outras vestes ao corpo, na altura da cintura. Usem a mesma palavra ou frase para faixa da cintura que vocês usaram em passagens anteriores.</w:t>
      </w:r>
    </w:p>
    <w:p>
      <w:pPr/>
      <w:r>
        <w:rPr>
          <w:lang w:val="pt_PT" w:bidi="pt_PT"/>
        </w:rPr>
      </w:r>
      <w:r>
        <w:rPr>
          <w:lang w:val="pt_PT" w:bidi="pt_PT"/>
        </w:rPr>
        <w:t xml:space="preserve">Cada alça dos ombros tem uma pedra preciosa cravada nela. A pedra provavelmente é </w:t>
      </w:r>
      <w:r>
        <w:rPr>
          <w:b/>
          <w:lang w:val="pt_PT" w:bidi="pt_PT"/>
        </w:rPr>
        <w:t>ônix</w:t>
      </w:r>
      <w:r>
        <w:rPr>
          <w:lang w:val="pt_PT" w:bidi="pt_PT"/>
        </w:rPr>
        <w:t>, mas poderia ser uma pedra diferente. Usem a mesma palavra ou frase para ônix que vocês usaram em passagens anteriores.</w:t>
      </w:r>
    </w:p>
    <w:p>
      <w:pPr/>
      <w:r>
        <w:rPr>
          <w:lang w:val="pt_PT" w:bidi="pt_PT"/>
        </w:rPr>
      </w:r>
      <w:r>
        <w:rPr>
          <w:lang w:val="pt_PT" w:bidi="pt_PT"/>
        </w:rPr>
        <w:t xml:space="preserve">Parem aqui e, em grupo, olhem para uma imagem de </w:t>
      </w:r>
      <w:r>
        <w:rPr>
          <w:lang w:val="pt_PT" w:bidi="pt_PT"/>
        </w:rPr>
        <w:t>pedras ônix</w:t>
      </w:r>
      <w:r>
        <w:rPr>
          <w:lang w:val="pt_PT" w:bidi="pt_PT"/>
        </w:rPr>
        <w:t xml:space="preserve"> em diferentes cores, se necessário. Pause este áudio aqui.</w:t>
      </w:r>
    </w:p>
    <w:p>
      <w:pPr/>
      <w:r>
        <w:rPr>
          <w:lang w:val="pt_PT" w:bidi="pt_PT"/>
        </w:rPr>
      </w:r>
      <w:r>
        <w:rPr>
          <w:lang w:val="pt_PT" w:bidi="pt_PT"/>
        </w:rPr>
        <w:t xml:space="preserve">Os artesãos </w:t>
      </w:r>
      <w:r>
        <w:rPr>
          <w:b/>
          <w:lang w:val="pt_PT" w:bidi="pt_PT"/>
        </w:rPr>
        <w:t>gravaram</w:t>
      </w:r>
      <w:r>
        <w:rPr>
          <w:lang w:val="pt_PT" w:bidi="pt_PT"/>
        </w:rPr>
        <w:t xml:space="preserve"> as pedras ônix com os nomes dos </w:t>
      </w:r>
      <w:r>
        <w:rPr>
          <w:lang w:val="pt_PT" w:bidi="pt_PT"/>
        </w:rPr>
        <w:t>filhos</w:t>
      </w:r>
      <w:r>
        <w:rPr>
          <w:lang w:val="pt_PT" w:bidi="pt_PT"/>
        </w:rPr>
        <w:t xml:space="preserve"> de </w:t>
      </w:r>
      <w:r>
        <w:rPr>
          <w:lang w:val="pt_PT" w:bidi="pt_PT"/>
        </w:rPr>
        <w:t>Israel</w:t>
      </w:r>
      <w:r>
        <w:rPr>
          <w:lang w:val="pt_PT" w:bidi="pt_PT"/>
        </w:rPr>
        <w:t>. Gravação é o processo de cortar uma pedra ou outra substância dura com uma ferramenta afiada para fazer uma imagem, um padrão ou uma palavra. Usem a mesma palavra ou frase para gravado que vocês usaram em passagens anteriores.</w:t>
      </w:r>
    </w:p>
    <w:p>
      <w:pPr/>
      <w:r>
        <w:rPr>
          <w:lang w:val="pt_PT" w:bidi="pt_PT"/>
        </w:rPr>
      </w:r>
      <w:r>
        <w:rPr>
          <w:lang w:val="pt_PT" w:bidi="pt_PT"/>
        </w:rPr>
        <w:t xml:space="preserve">As pedras de ônix eram presas às tiras dos ombros com suportes de fios finos de ouro, chamados </w:t>
      </w:r>
      <w:r>
        <w:rPr>
          <w:b/>
          <w:lang w:val="pt_PT" w:bidi="pt_PT"/>
        </w:rPr>
        <w:t>filigrana de ouro</w:t>
      </w:r>
      <w:r>
        <w:rPr>
          <w:lang w:val="pt_PT" w:bidi="pt_PT"/>
        </w:rPr>
        <w:t>. Usem a mesma palavra ou frase para filigrana de ouro que vocês usaram em passagens anteriores.</w:t>
      </w:r>
    </w:p>
    <w:p>
      <w:pPr/>
      <w:r>
        <w:rPr>
          <w:lang w:val="pt_PT" w:bidi="pt_PT"/>
        </w:rPr>
      </w:r>
      <w:r>
        <w:rPr>
          <w:lang w:val="pt_PT" w:bidi="pt_PT"/>
        </w:rPr>
        <w:t xml:space="preserve">Parem aqui e olhem para uma imagem de </w:t>
      </w:r>
      <w:r>
        <w:rPr>
          <w:lang w:val="pt_PT" w:bidi="pt_PT"/>
        </w:rPr>
        <w:t>um trabalho de filigrana de fios de ouro ao redor de uma pedra preciosa</w:t>
      </w:r>
      <w:r>
        <w:rPr>
          <w:lang w:val="pt_PT" w:bidi="pt_PT"/>
        </w:rPr>
        <w:t>, se necessário.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39:8–21</w:t>
      </w:r>
      <w:r>
        <w:rPr>
          <w:lang w:val="pt_PT" w:bidi="pt_PT"/>
        </w:rPr>
      </w:r>
    </w:p>
    <w:p>
      <w:pPr>
        <w:pStyle w:val="Heading3"/>
      </w:pPr>
      <w:r>
        <w:rPr>
          <w:lang w:val="pt_PT" w:bidi="pt_PT"/>
        </w:rPr>
        <w:t>Ouvir e Sentir</w:t>
      </w:r>
    </w:p>
    <w:p>
      <w:pPr/>
      <w:r>
        <w:rPr>
          <w:lang w:val="pt_PT" w:bidi="pt_PT"/>
        </w:rPr>
      </w:r>
      <w:r>
        <w:rPr>
          <w:lang w:val="pt_PT" w:bidi="pt_PT"/>
        </w:rPr>
        <w:t>Nesta etapa, ouçam Êxodo 39.8–21 e guardem em seus corações.</w:t>
      </w:r>
    </w:p>
    <w:p>
      <w:pPr/>
      <w:r>
        <w:rPr>
          <w:lang w:val="pt_PT" w:bidi="pt_PT"/>
        </w:rPr>
      </w:r>
      <w:r>
        <w:rPr>
          <w:lang w:val="pt_PT" w:bidi="pt_PT"/>
        </w:rPr>
        <w:t>Ouçam uma versão em áudio de Êxodo 39.8–21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39.8–21 na tradução mais fácil de entender.</w:t>
      </w:r>
    </w:p>
    <w:p>
      <w:pPr/>
      <w:r>
        <w:rPr>
          <w:lang w:val="pt_PT" w:bidi="pt_PT"/>
        </w:rPr>
      </w:r>
      <w:r>
        <w:rPr>
          <w:lang w:val="pt_PT" w:bidi="pt_PT"/>
        </w:rPr>
        <w:t>A passagem anterior nos conta como os artesãos habilidosos fizeram a estola sacerdotal, que fazia parte das roupas do sumo sacerdote que Arão, o irmão mais velho de Moisés, usaria.</w:t>
      </w:r>
    </w:p>
    <w:p>
      <w:pPr/>
      <w:r>
        <w:rPr>
          <w:lang w:val="pt_PT" w:bidi="pt_PT"/>
        </w:rPr>
      </w:r>
      <w:r>
        <w:rPr>
          <w:lang w:val="pt_PT" w:bidi="pt_PT"/>
        </w:rPr>
        <w:t>Essa passagem descreve como os artesãos fizeram o peitoral, outro elemento das roupas do sumo sacerdote, que Arão usaria. O peitoral era uma peça de roupa cerimonial que cobria a parte superior frontal do corpo de uma pessoa.</w:t>
      </w:r>
    </w:p>
    <w:p>
      <w:pPr/>
      <w:r>
        <w:rPr>
          <w:lang w:val="pt_PT" w:bidi="pt_PT"/>
        </w:rPr>
      </w:r>
      <w:r>
        <w:rPr>
          <w:lang w:val="pt_PT" w:bidi="pt_PT"/>
        </w:rPr>
        <w:t>Bezalel e os outros trabalhadores habilidosos fizeram o peitoral de tecido para ser semelhante à estola sacerdotal. Os artesãos usaram fios de ouro, azul, púrpura e vermelho vivo, além de tecido de linho fino. Eles usaram o mesmo fio e o tecido para fazer o peitoral do sumo sacerdote, a estola sacerdotal e as cortinas internas do tabernáculo.</w:t>
      </w:r>
    </w:p>
    <w:p>
      <w:pPr/>
      <w:r>
        <w:rPr>
          <w:lang w:val="pt_PT" w:bidi="pt_PT"/>
        </w:rPr>
      </w:r>
      <w:r>
        <w:rPr>
          <w:lang w:val="pt_PT" w:bidi="pt_PT"/>
        </w:rPr>
        <w:t>O peitoral era uma espécie de bolsa de formato quadrado. Os trabalhadores habilidosos provavelmente dobraram ao meio um único pedaço de tecido para fazer um bolso ou uma bolsa. O sumo sacerdote usava o bolso para guardar objetos especiais. As medidas do peitoral eram de um palmo de comprimento e um palmo de largura. Os israelitas usavam palmos como uma maneira de medir o comprimento. Um palmo é a distância entre a ponta do polegar e a ponta do dedo mínimo quando os dedos são estendidos ao máximo. Um palmo corresponde a aproximadamente 9 polegadas, ou 22 centímetros, em unidades modernas.</w:t>
      </w:r>
    </w:p>
    <w:p>
      <w:pPr/>
      <w:r>
        <w:rPr>
          <w:lang w:val="pt_PT" w:bidi="pt_PT"/>
        </w:rPr>
      </w:r>
      <w:r>
        <w:rPr>
          <w:lang w:val="pt_PT" w:bidi="pt_PT"/>
        </w:rPr>
        <w:t>Parem aqui e discutam esta pergunta em grupo: como as pessoas em sua comunidade medem o comprimento de um tecido? Pause este áudio aqui.</w:t>
      </w:r>
    </w:p>
    <w:p>
      <w:pPr/>
      <w:r>
        <w:rPr>
          <w:lang w:val="pt_PT" w:bidi="pt_PT"/>
        </w:rPr>
      </w:r>
      <w:r>
        <w:rPr>
          <w:lang w:val="pt_PT" w:bidi="pt_PT"/>
        </w:rPr>
        <w:t>Grande parte da linguagem dessa passagem é semelhante à linguagem das instruções sobre como fazer o peitoral que Yahweh havia dado a Moisés anteriormente na montanha. A diferença é que antes, Yahweh estava dando as instruções e aqui os artesãos habilidosos estão executando as instruções. Vocês podem achar útil ouvir sua tradução da passagem anterior sobre a estola sacerdotal antes de traduzir esta passagem.</w:t>
      </w:r>
    </w:p>
    <w:p>
      <w:pPr/>
      <w:r>
        <w:rPr>
          <w:lang w:val="pt_PT" w:bidi="pt_PT"/>
        </w:rPr>
      </w:r>
      <w:r>
        <w:rPr>
          <w:lang w:val="pt_PT" w:bidi="pt_PT"/>
        </w:rPr>
        <w:t>Se você escolher ouvir a passagem anterior, pause este áudio aqui.</w:t>
      </w:r>
    </w:p>
    <w:p>
      <w:pPr/>
      <w:r>
        <w:rPr>
          <w:lang w:val="pt_PT" w:bidi="pt_PT"/>
        </w:rPr>
      </w:r>
      <w:r>
        <w:rPr>
          <w:lang w:val="pt_PT" w:bidi="pt_PT"/>
        </w:rPr>
        <w:t>Os artesãos dispuseram quatro fileiras de pedras preciosas na parte da frente do tecido do peitoral. Não sabemos exatamente quais pedras os artesãos usaram no peitoral. As pessoas traduziram os nomes das pedras na língua original de diversas formas em diferentes traduções da Bíblia.</w:t>
      </w:r>
    </w:p>
    <w:p>
      <w:pPr/>
      <w:r>
        <w:rPr>
          <w:lang w:val="pt_PT" w:bidi="pt_PT"/>
        </w:rPr>
      </w:r>
      <w:r>
        <w:rPr>
          <w:lang w:val="pt_PT" w:bidi="pt_PT"/>
        </w:rPr>
        <w:t>Na primeira fileira, a primeira pedra possivelmente era uma cornalina ou um sárdio. Algumas traduções a chamam de rubi, mas as pessoas não podem gravar um rubi. Essa pedra é de cor vermelha brilhante e possivelmente transparente. A segunda pedra era possivelmente um crisólito ou um topázio. Essa pedra provavelmente era amarela/verde e possivelmente translúcida. A terceira pedra era uma pedra que brilhava ou refletia bem a luz. Essa pedra muitas vezes recebe o nome de esmeralda, mas provavelmente era uma pedra mais fácil de gravar, possivelmente um berilo. Essa pedra era possivelmente verde ou vermelha.</w:t>
      </w:r>
    </w:p>
    <w:p>
      <w:pPr/>
      <w:r>
        <w:rPr>
          <w:lang w:val="pt_PT" w:bidi="pt_PT"/>
        </w:rPr>
      </w:r>
      <w:r>
        <w:rPr>
          <w:lang w:val="pt_PT" w:bidi="pt_PT"/>
        </w:rPr>
        <w:t xml:space="preserve">Parem aqui e, em grupo, olhem para uma imagem de uma </w:t>
      </w:r>
      <w:r>
        <w:rPr>
          <w:lang w:val="pt_PT" w:bidi="pt_PT"/>
        </w:rPr>
        <w:t>cornalina vermelha, um sárdio e um rubi</w:t>
      </w:r>
      <w:r>
        <w:rPr>
          <w:lang w:val="pt_PT" w:bidi="pt_PT"/>
        </w:rPr>
        <w:t>. Pause este áudio aqui.</w:t>
      </w:r>
    </w:p>
    <w:p>
      <w:pPr/>
      <w:r>
        <w:rPr>
          <w:lang w:val="pt_PT" w:bidi="pt_PT"/>
        </w:rPr>
      </w:r>
      <w:r>
        <w:rPr>
          <w:lang w:val="pt_PT" w:bidi="pt_PT"/>
        </w:rPr>
        <w:t xml:space="preserve">Parem aqui e, em grupo, olhem para uma imagem de </w:t>
      </w:r>
      <w:r>
        <w:rPr>
          <w:lang w:val="pt_PT" w:bidi="pt_PT"/>
        </w:rPr>
        <w:t>crisólito amarelo/verde e um topázio amarelo</w:t>
      </w:r>
      <w:r>
        <w:rPr>
          <w:lang w:val="pt_PT" w:bidi="pt_PT"/>
        </w:rPr>
        <w:t>. Pause este áudio aqui.</w:t>
      </w:r>
    </w:p>
    <w:p>
      <w:pPr/>
      <w:r>
        <w:rPr>
          <w:lang w:val="pt_PT" w:bidi="pt_PT"/>
        </w:rPr>
      </w:r>
      <w:r>
        <w:rPr>
          <w:lang w:val="pt_PT" w:bidi="pt_PT"/>
        </w:rPr>
        <w:t xml:space="preserve">Parem aqui e, em grupo, olhem para uma imagem de uma </w:t>
      </w:r>
      <w:r>
        <w:rPr>
          <w:lang w:val="pt_PT" w:bidi="pt_PT"/>
        </w:rPr>
        <w:t>esmeralda e um berilo verde</w:t>
      </w:r>
      <w:r>
        <w:rPr>
          <w:lang w:val="pt_PT" w:bidi="pt_PT"/>
        </w:rPr>
        <w:t>. Pause este áudio aqui.</w:t>
      </w:r>
    </w:p>
    <w:p>
      <w:pPr/>
      <w:r>
        <w:rPr>
          <w:lang w:val="pt_PT" w:bidi="pt_PT"/>
        </w:rPr>
      </w:r>
      <w:r>
        <w:rPr>
          <w:lang w:val="pt_PT" w:bidi="pt_PT"/>
        </w:rPr>
        <w:t>Na segunda fileira, a primeira pedra era possivelmente uma turquesa ou uma granada, mas algumas traduções a chamam de safira ou esmeralda. Safiras e esmeraldas são duras demais para serem gravadas por pessoas. Essa pedra era possivelmente vermelha, azul ou verde. A segunda pedra provavelmente era um lápis-lazuli, mas algumas traduções a chamam de safira. No entanto, era improvável que fosse uma safira, pois as safiras são duras demais para serem gravadas. Essa pedra era azul. A terceira pedra era uma pedra preciosa. As traduções dão à pedra nomes diferentes, incluindo diamante, pedra-da-lua e esmeralda. Ela provavelmente era branca. Era improvável que fosse um diamante ou uma esmeralda, pois essas pedras são duras demais para que as pessoas possam gravá-las.</w:t>
      </w:r>
    </w:p>
    <w:p>
      <w:pPr/>
      <w:r>
        <w:rPr>
          <w:lang w:val="pt_PT" w:bidi="pt_PT"/>
        </w:rPr>
      </w:r>
      <w:r>
        <w:rPr>
          <w:lang w:val="pt_PT" w:bidi="pt_PT"/>
        </w:rPr>
        <w:t xml:space="preserve">Parem aqui e, em grupo, olhem para uma imagem de uma </w:t>
      </w:r>
      <w:r>
        <w:rPr>
          <w:lang w:val="pt_PT" w:bidi="pt_PT"/>
        </w:rPr>
        <w:t>turquesa, uma granada, uma safira e uma esmeralda</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lápis-lazúli e uma safira</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diamante, uma pedra-da-lua e uma esmeralda</w:t>
      </w:r>
      <w:r>
        <w:rPr>
          <w:lang w:val="pt_PT" w:bidi="pt_PT"/>
        </w:rPr>
        <w:t>. Pause este áudio aqui.</w:t>
      </w:r>
    </w:p>
    <w:p>
      <w:pPr/>
      <w:r>
        <w:rPr>
          <w:lang w:val="pt_PT" w:bidi="pt_PT"/>
        </w:rPr>
      </w:r>
      <w:r>
        <w:rPr>
          <w:lang w:val="pt_PT" w:bidi="pt_PT"/>
        </w:rPr>
        <w:t>Na terceira fileira, a primeira pedra era uma pedra preciosa. Era possivelmente um jacinto laranja ou uma turquesa azul. A segunda pedra provavelmente é uma ágata — uma pedra listrada. A terceira pedra provavelmente era uma ametista — uma pedra roxa transparente.</w:t>
      </w:r>
    </w:p>
    <w:p>
      <w:pPr/>
      <w:r>
        <w:rPr>
          <w:lang w:val="pt_PT" w:bidi="pt_PT"/>
        </w:rPr>
      </w:r>
      <w:r>
        <w:rPr>
          <w:lang w:val="pt_PT" w:bidi="pt_PT"/>
        </w:rPr>
        <w:t xml:space="preserve">Parem aqui e, em grupo, olhem para uma imagem de um </w:t>
      </w:r>
      <w:r>
        <w:rPr>
          <w:lang w:val="pt_PT" w:bidi="pt_PT"/>
        </w:rPr>
        <w:t>zircão laranja e uma turquesa azul</w:t>
      </w:r>
      <w:r>
        <w:rPr>
          <w:lang w:val="pt_PT" w:bidi="pt_PT"/>
        </w:rPr>
        <w:t>. Pause este áudio aqui.</w:t>
      </w:r>
    </w:p>
    <w:p>
      <w:pPr/>
      <w:r>
        <w:rPr>
          <w:lang w:val="pt_PT" w:bidi="pt_PT"/>
        </w:rPr>
      </w:r>
      <w:r>
        <w:rPr>
          <w:lang w:val="pt_PT" w:bidi="pt_PT"/>
        </w:rPr>
        <w:t xml:space="preserve">Parem aqui e, em grupo, olhem para uma imagem de uma </w:t>
      </w:r>
      <w:r>
        <w:rPr>
          <w:lang w:val="pt_PT" w:bidi="pt_PT"/>
        </w:rPr>
        <w:t>ágata listrada</w:t>
      </w:r>
      <w:r>
        <w:rPr>
          <w:lang w:val="pt_PT" w:bidi="pt_PT"/>
        </w:rPr>
        <w:t>. Pause este áudio aqui.</w:t>
      </w:r>
    </w:p>
    <w:p>
      <w:pPr/>
      <w:r>
        <w:rPr>
          <w:lang w:val="pt_PT" w:bidi="pt_PT"/>
        </w:rPr>
      </w:r>
      <w:r>
        <w:rPr>
          <w:lang w:val="pt_PT" w:bidi="pt_PT"/>
        </w:rPr>
        <w:t xml:space="preserve">Parem aqui e, em grupo, olhem para uma imagem de uma </w:t>
      </w:r>
      <w:r>
        <w:rPr>
          <w:lang w:val="pt_PT" w:bidi="pt_PT"/>
        </w:rPr>
        <w:t>ametista roxa</w:t>
      </w:r>
      <w:r>
        <w:rPr>
          <w:lang w:val="pt_PT" w:bidi="pt_PT"/>
        </w:rPr>
        <w:t>. Pause este áudio aqui.</w:t>
      </w:r>
    </w:p>
    <w:p>
      <w:pPr/>
      <w:r>
        <w:rPr>
          <w:lang w:val="pt_PT" w:bidi="pt_PT"/>
        </w:rPr>
      </w:r>
      <w:r>
        <w:rPr>
          <w:lang w:val="pt_PT" w:bidi="pt_PT"/>
        </w:rPr>
        <w:t>Na quarta fileira, a primeira pedra era brilhante e reluzente. Essa pedra provavelmente é uma água-marinha com uma cor azul/verde clara, mas pode ser um berilo. A segunda pedra era a mesma pedra usada nas ombreiras da estola sacerdotal do sumo sacerdote. Essa pedra provavelmente é um ônix, que geralmente é uma mistura de cores. Essa pedra também poderia ser uma cornalina vermelha. A terceira pedra provavelmente era um jaspe. Essa pedra provavelmente era verde ou vermelha.</w:t>
      </w:r>
    </w:p>
    <w:p>
      <w:pPr/>
      <w:r>
        <w:rPr>
          <w:lang w:val="pt_PT" w:bidi="pt_PT"/>
        </w:rPr>
      </w:r>
      <w:r>
        <w:rPr>
          <w:lang w:val="pt_PT" w:bidi="pt_PT"/>
        </w:rPr>
        <w:t xml:space="preserve">Parem aqui e, em grupo, olhem para uma imagem de uma </w:t>
      </w:r>
      <w:r>
        <w:rPr>
          <w:lang w:val="pt_PT" w:bidi="pt_PT"/>
        </w:rPr>
        <w:t>água-marinha azul/verde e um berilo</w:t>
      </w:r>
      <w:r>
        <w:rPr>
          <w:lang w:val="pt_PT" w:bidi="pt_PT"/>
        </w:rPr>
        <w:t>. Pause este áudio aqui.</w:t>
      </w:r>
    </w:p>
    <w:p>
      <w:pPr/>
      <w:r>
        <w:rPr>
          <w:lang w:val="pt_PT" w:bidi="pt_PT"/>
        </w:rPr>
      </w:r>
      <w:r>
        <w:rPr>
          <w:lang w:val="pt_PT" w:bidi="pt_PT"/>
        </w:rPr>
        <w:t xml:space="preserve">Parem aqui e, em grupo, olhem para uma imagem de </w:t>
      </w:r>
      <w:r>
        <w:rPr>
          <w:lang w:val="pt_PT" w:bidi="pt_PT"/>
        </w:rPr>
        <w:t>ônix em diferentes cores e uma cornalina vermelha</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jaspe verde e um jaspe vermelho</w:t>
      </w:r>
      <w:r>
        <w:rPr>
          <w:lang w:val="pt_PT" w:bidi="pt_PT"/>
        </w:rPr>
        <w:t>. Pause este áudio aqui.</w:t>
      </w:r>
    </w:p>
    <w:p>
      <w:pPr/>
      <w:r>
        <w:rPr>
          <w:lang w:val="pt_PT" w:bidi="pt_PT"/>
        </w:rPr>
      </w:r>
      <w:r>
        <w:rPr>
          <w:lang w:val="pt_PT" w:bidi="pt_PT"/>
        </w:rPr>
        <w:t>Parem aqui. Já pedimos a vocês anteriormente que discutissem as seguintes perguntas em grupo, mas vocês podem achar útil falar sobre essas coisas novamente. Se for assim, discutam em grupo: que pedras semipreciosas seus líderes têm em suas vestimentas cerimoniais? Que significado, se houver, têm essas pedras? Se vocês não usam pedras para enfeites, quais outros objetos são usados para decorar roupas cerimoniais? Pause este áudio aqui.</w:t>
      </w:r>
    </w:p>
    <w:p>
      <w:pPr/>
      <w:r>
        <w:rPr>
          <w:lang w:val="pt_PT" w:bidi="pt_PT"/>
        </w:rPr>
      </w:r>
      <w:r>
        <w:rPr>
          <w:lang w:val="pt_PT" w:bidi="pt_PT"/>
        </w:rPr>
        <w:t>Os artesãos prenderam as pedras ao peitoral usando ouro, que eles transformaram em fios finos e moldaram ou teceram em um padrão. As pessoas chamavam essa técnica de trabalho de filigrana de ouro, e os artesãos também a usaram para prender as duas pedras preciosas nas ombreiras da estola sacerdotal.</w:t>
      </w:r>
    </w:p>
    <w:p>
      <w:pPr/>
      <w:r>
        <w:rPr>
          <w:lang w:val="pt_PT" w:bidi="pt_PT"/>
        </w:rPr>
      </w:r>
      <w:r>
        <w:rPr>
          <w:lang w:val="pt_PT" w:bidi="pt_PT"/>
        </w:rPr>
        <w:t xml:space="preserve">Parem aqui e olhem para uma imagem de </w:t>
      </w:r>
      <w:r>
        <w:rPr>
          <w:lang w:val="pt_PT" w:bidi="pt_PT"/>
        </w:rPr>
        <w:t>filigrana de ouro ao redor de uma pedra preciosa</w:t>
      </w:r>
      <w:r>
        <w:rPr>
          <w:lang w:val="pt_PT" w:bidi="pt_PT"/>
        </w:rPr>
        <w:t>. Pause este áudio aqui.</w:t>
      </w:r>
    </w:p>
    <w:p>
      <w:pPr/>
      <w:r>
        <w:rPr>
          <w:lang w:val="pt_PT" w:bidi="pt_PT"/>
        </w:rPr>
      </w:r>
      <w:r>
        <w:rPr>
          <w:lang w:val="pt_PT" w:bidi="pt_PT"/>
        </w:rPr>
        <w:t>Havia doze pedras com um nome de um filho de Israel, ou Jacó, gravado em cada pedra no peitoral. Cada pedra era como um selo, porque os artesãos gravaram os nomes nas pedras como em um selo. Cada nome representava uma tribo diferente das doze tribos de Israel. Gravar significa cortar em uma superfície com algo afiado para fazer um padrão, uma imagem ou palavras. Os artesãos gravaram as pedras no peitoral da mesma maneira que as pedras nas ombreiras da estola sacerdotal. Desta vez, os artesãos gravaram apenas um nome em cada pedra. Os artesãos gravaram seis nomes em cada pedra nas ombreiras da estola sacerdotal. O sumo sacerdote levava o nome de cada filho de Israel a Yahweh quando ele estava servindo no tabernáculo. Esse era um lembrete a Yahweh de seu povo descendente de Israel e um lembrete ao sumo sacerdote do povo que ele representava diante de Yahweh.</w:t>
      </w:r>
    </w:p>
    <w:p>
      <w:pPr/>
      <w:r>
        <w:rPr>
          <w:lang w:val="pt_PT" w:bidi="pt_PT"/>
        </w:rPr>
      </w:r>
      <w:r>
        <w:rPr>
          <w:lang w:val="pt_PT" w:bidi="pt_PT"/>
        </w:rPr>
        <w:t xml:space="preserve">Parem aqui e olhem para uma ilustração do </w:t>
      </w:r>
      <w:r>
        <w:rPr>
          <w:b/>
          <w:lang w:val="pt_PT" w:bidi="pt_PT"/>
        </w:rPr>
        <w:t>sumo sacerdote usando um peitoral, mostrando vários exemplos possíveis do peitoral</w:t>
      </w:r>
      <w:r>
        <w:rPr>
          <w:lang w:val="pt_PT" w:bidi="pt_PT"/>
        </w:rPr>
        <w:t>. Pause este áudio aqui.</w:t>
      </w:r>
    </w:p>
    <w:p>
      <w:pPr/>
      <w:r>
        <w:rPr>
          <w:lang w:val="pt_PT" w:bidi="pt_PT"/>
        </w:rPr>
      </w:r>
      <w:r>
        <w:rPr>
          <w:lang w:val="pt_PT" w:bidi="pt_PT"/>
        </w:rPr>
        <w:t>Os artesãos habilidosos fizeram fios de ouro torcidos uns em torno dos outros para fazer cordões de ouro como uma corda. Eles fizeram os cordões de ouro da mesma maneira que os cordões nas ombreiras da estola sacerdotal. Eles usariam os fios para prender o peitoral à estola sacerdotal.</w:t>
      </w:r>
    </w:p>
    <w:p>
      <w:pPr/>
      <w:r>
        <w:rPr>
          <w:lang w:val="pt_PT" w:bidi="pt_PT"/>
        </w:rPr>
      </w:r>
      <w:r>
        <w:rPr>
          <w:lang w:val="pt_PT" w:bidi="pt_PT"/>
        </w:rPr>
        <w:t>Então os artesãos fizeram outros itens de ouro para prender o peitoral à estola sacerdotal. Eles fizeram dois engastes de filigrana de ouro e duas argolas de ouro. Eles prenderam os dois anéis de ouro ao peitoral com um em cada lado, provavelmente na borda superior do peitoral. Então os artesãos prenderam as duas extremidades dos cordões de ouro às argolas na parte superior do peitoral para prender o topo do peitoral à estola sacerdotal. Não sabemos como os trabalhadores prenderam os cordões às argolas. Não sabemos se eles passaram os cordões pelas argolas ou se os amarraram de alguma maneira. Então os artesãos prenderam as duas outras extremidades dos cordões na parte da frente da estola sacerdotal aos dois engastes de filigrana nas peças dos ombros.</w:t>
      </w:r>
    </w:p>
    <w:p>
      <w:pPr/>
      <w:r>
        <w:rPr>
          <w:lang w:val="pt_PT" w:bidi="pt_PT"/>
        </w:rPr>
      </w:r>
      <w:r>
        <w:rPr>
          <w:lang w:val="pt_PT" w:bidi="pt_PT"/>
        </w:rPr>
        <w:t xml:space="preserve">Parem aqui e, em grupo, olhem para uma imagem de </w:t>
      </w:r>
      <w:r>
        <w:rPr>
          <w:lang w:val="pt_PT" w:bidi="pt_PT"/>
        </w:rPr>
        <w:t>fio de ouro torcido em um cordão</w:t>
      </w:r>
      <w:r>
        <w:rPr>
          <w:lang w:val="pt_PT" w:bidi="pt_PT"/>
        </w:rPr>
        <w:t>. Pause o áudio aqui.</w:t>
      </w:r>
    </w:p>
    <w:p>
      <w:pPr/>
      <w:r>
        <w:rPr>
          <w:lang w:val="pt_PT" w:bidi="pt_PT"/>
        </w:rPr>
      </w:r>
      <w:r>
        <w:rPr>
          <w:lang w:val="pt_PT" w:bidi="pt_PT"/>
        </w:rPr>
        <w:t>Então os artesãos fizeram mais duas argolas de ouro. Eles prenderam as argolas de ouro às duas extremidades do peitoral, em sua borda interna ao lado da estola sacerdotal. As argolas ajudaram a prender o peitoral à estola sacerdotal. Os trabalhadores fizeram mais duas argolas de ouro. Eles prenderam as argolas de ouro na frente da estola sacerdotal na parte inferior das ombreiras, possivelmente onde as ombreiras se encontravam com o material da estola sacerdotal, acima do cinto habilidosamente tecido que circunda a estola sacerdotal. Os artesãos fixaram as argolas de ouro do peitoral aos anéis de ouro da estola sacerdotal com um fio azul/púrpura torcido para fazer um cordão fino. O peitoral ficava sobre o cinto habilidosamente tecido da estola sacerdotal para que não se afastasse do corpo do sumo sacerdote. Os artesãos fizeram o peitoral de acordo com as instruções que Yahweh ordenou que Moisés seguisse.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39.8–21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trabalhadores habilidosos estão fazendo o peitoral para o sumo sacerdote.</w:t>
      </w:r>
    </w:p>
    <w:p>
      <w:pPr/>
      <w:r>
        <w:rPr>
          <w:lang w:val="pt_PT" w:bidi="pt_PT"/>
        </w:rPr>
      </w:r>
      <w:r>
        <w:rPr>
          <w:b/>
          <w:lang w:val="pt_PT" w:bidi="pt_PT"/>
        </w:rPr>
        <w:t>Na segunda cena:</w:t>
      </w:r>
      <w:r>
        <w:rPr>
          <w:lang w:val="pt_PT" w:bidi="pt_PT"/>
        </w:rPr>
        <w:t xml:space="preserve"> os trabalhadores habilidosos estão fixando o peitoral à estola sacerdotal do sumo sacerdote usando cordão de ouro e argolas.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"Ele", que significa Bezalel</w:t>
      </w:r>
    </w:p>
    <w:p>
      <w:pPr>
        <w:pStyle w:val="ListBullet"/>
        <w:spacing w:line="240" w:lineRule="auto"/>
        <w:ind w:left="720"/>
      </w:pPr>
      <w:r>
        <w:rPr>
          <w:lang w:val="pt_PT" w:bidi="pt_PT"/>
        </w:rPr>
      </w:r>
      <w:r>
        <w:rPr>
          <w:lang w:val="pt_PT" w:bidi="pt_PT"/>
        </w:rPr>
        <w:t>E "eles", que se referem a Bezalel, Aoliabe e outros trabalhadores qualificados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quase a mesma que a passagem anterior onde Yahweh dá instruções a Moisés no monte Sinai para fazer o peitoral. Nesta passagem, Moisés nos diz que os trabalhadores habilidosos realmente fizeram o peitoral da maneira como Yahweh os instruiu. No entanto, nesta passagem, Moisés não explica o propósito do peitoral novamente.</w:t>
      </w:r>
    </w:p>
    <w:p>
      <w:pPr/>
      <w:r>
        <w:rPr>
          <w:lang w:val="pt_PT" w:bidi="pt_PT"/>
        </w:rPr>
      </w:r>
      <w:r>
        <w:rPr>
          <w:lang w:val="pt_PT" w:bidi="pt_PT"/>
        </w:rPr>
        <w:t>Vocês podem querer ouvir a maneira como traduziram a passagem anterior antes de ouvir este roteiro. Se vocês escolherem fazer isso, façam uma pausa neste áudio aqui.</w:t>
      </w:r>
    </w:p>
    <w:p>
      <w:pPr/>
      <w:r>
        <w:rPr>
          <w:lang w:val="pt_PT" w:bidi="pt_PT"/>
        </w:rPr>
      </w:r>
      <w:r>
        <w:rPr>
          <w:lang w:val="pt_PT" w:bidi="pt_PT"/>
        </w:rPr>
        <w:t>Se necessário, ouçam o restante deste roteiro para lembrar como os trabalhadores habilidosos fizeram o peitoral.</w:t>
      </w:r>
    </w:p>
    <w:p>
      <w:pPr/>
      <w:r>
        <w:rPr>
          <w:lang w:val="pt_PT" w:bidi="pt_PT"/>
        </w:rPr>
      </w:r>
      <w:r>
        <w:rPr>
          <w:lang w:val="pt_PT" w:bidi="pt_PT"/>
        </w:rPr>
        <w:t>Os trabalhadores habilidosos fizeram o peitoral usando o mesmo tecido e fio que a estola sacerdotal. O peitoral era um bolso, de formato quadrado, e feito para guardar objetos. Ele era completamente visível e ficava sobre o restante das roupas do sumo sacerdote.</w:t>
      </w:r>
    </w:p>
    <w:p>
      <w:pPr/>
      <w:r>
        <w:rPr>
          <w:lang w:val="pt_PT" w:bidi="pt_PT"/>
        </w:rPr>
      </w:r>
      <w:r>
        <w:rPr>
          <w:lang w:val="pt_PT" w:bidi="pt_PT"/>
        </w:rPr>
        <w:t>Parem aqui e façam esta atividade em grupo: obtenham um retângulo de material cujo comprimento seja o dobro da largura. Peça a um voluntário que dobre o tecido para formar um quadrado, pedindo que ele descreva o que está fazendo. Prestem atenção às palavras usadas para descrever as mudanças na forma do material. Pause este áudio aqui.</w:t>
      </w:r>
    </w:p>
    <w:p>
      <w:pPr/>
      <w:r>
        <w:rPr>
          <w:lang w:val="pt_PT" w:bidi="pt_PT"/>
        </w:rPr>
      </w:r>
      <w:r>
        <w:rPr>
          <w:lang w:val="pt_PT" w:bidi="pt_PT"/>
        </w:rPr>
        <w:t>Os trabalhadores habilidosos decoraram o peitoral com belas pedras gravadas com os nomes dos filhos de Israel. Eles gravaram cada pedra com um único nome e as fixaram ao peitoral usando fios de ouro fino. Os artesãos habilidosos organizaram as pedras em quatro fileiras, com três pedras em cada fileira. As pedras eram todas diferentes umas das outras e tinham cores diferentes. Não sabemos exatamente quais pedras os artesãos habilidosos usaram no peitoral. Se vocês não tiverem nomes para as pedras, vocês podem simplesmente chamá-las por sua cor ou outra descrição. Há 12 belas pedras. Na primeira fileira, havia uma pedra vermelha brilhante, uma pedra amarela e uma pedra verde ou vermelha cintilante. Na segunda fileira, há uma pedra vermelha, azul ou verde, uma pedra azul e uma pedra preciosa, que possivelmente era branca. Na terceira fileira, havia uma pedra laranja ou azul, uma pedra listrada e uma pedra roxa. Na quarta fileira, há uma pedra brilhante, que provavelmente era azul/verde, uma pedra de muitas cores e uma pedra possivelmente verde ou vermelha.</w:t>
      </w:r>
    </w:p>
    <w:p>
      <w:pPr/>
      <w:r>
        <w:rPr>
          <w:lang w:val="pt_PT" w:bidi="pt_PT"/>
        </w:rPr>
      </w:r>
      <w:r>
        <w:rPr>
          <w:lang w:val="pt_PT" w:bidi="pt_PT"/>
        </w:rPr>
        <w:t xml:space="preserve">Parem aqui e olhem para uma ilustração do </w:t>
      </w:r>
      <w:r>
        <w:rPr>
          <w:b/>
          <w:lang w:val="pt_PT" w:bidi="pt_PT"/>
        </w:rPr>
        <w:t>sumo sacerdote usando um peitoral, mostrando vários exemplos possíveis do peitoral</w:t>
      </w:r>
      <w:r>
        <w:rPr>
          <w:lang w:val="pt_PT" w:bidi="pt_PT"/>
        </w:rPr>
        <w:t>. Pause este áudio aqui.</w:t>
      </w:r>
    </w:p>
    <w:p>
      <w:pPr/>
      <w:r>
        <w:rPr>
          <w:lang w:val="pt_PT" w:bidi="pt_PT"/>
        </w:rPr>
      </w:r>
      <w:r>
        <w:rPr>
          <w:lang w:val="pt_PT" w:bidi="pt_PT"/>
        </w:rPr>
        <w:t xml:space="preserve">Parem aqui e olhem para uma ilustração do </w:t>
      </w:r>
      <w:r>
        <w:rPr>
          <w:lang w:val="pt_PT" w:bidi="pt_PT"/>
        </w:rPr>
        <w:t>sumo sacerdote usando suas roupas especiais</w:t>
      </w:r>
      <w:r>
        <w:rPr>
          <w:lang w:val="pt_PT" w:bidi="pt_PT"/>
        </w:rPr>
        <w:t>. Pause este áudio aqui.</w:t>
      </w:r>
    </w:p>
    <w:p>
      <w:pPr/>
      <w:r>
        <w:rPr>
          <w:lang w:val="pt_PT" w:bidi="pt_PT"/>
        </w:rPr>
      </w:r>
      <w:r>
        <w:rPr>
          <w:lang w:val="pt_PT" w:bidi="pt_PT"/>
        </w:rPr>
        <w:t>O peitoral é uma peça de roupa separada da estola sacerdotal. Os artesãos habilidosos prenderam o peitoral junto à estola sacerdotal por meio de cordões de ouro e anéis de ouro na parte superior, e anéis de ouro e fios torcidos azuis/roxos na parte inferior. Os cordões e os anéis mantêm o peitoral perto do corpo. A posição das argolas de ouro mantém o peitoral acima do cinto de tecido, que o sumo sacerdote usa sobre a estola sacerdotal. Os trabalhadores habilidosos fizeram o peitoral de acordo com as instruções que Yahweh ordenou que Moisés seguisse.</w:t>
      </w:r>
    </w:p>
    <w:p>
      <w:pPr/>
      <w:r>
        <w:rPr>
          <w:lang w:val="pt_PT" w:bidi="pt_PT"/>
        </w:rPr>
      </w:r>
      <w:r>
        <w:rPr>
          <w:lang w:val="pt_PT" w:bidi="pt_PT"/>
        </w:rPr>
        <w:t>Parem aqui e façam esta atividade em grupo: façam o peitoral e os acessórios para a estola sacerdotal usando materiais que vocês têm disponíveis. Se possível, peça a um voluntário que o vista. Observem onde ele fica no corpo do voluntário. Como alternativa, desenhem uma forma quadrada no chão e organizem 12 pedras no quadrado no mesmo padrão que os artesãos fizeram.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39.8–21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"Ele", que significa Bezalel</w:t>
      </w:r>
    </w:p>
    <w:p>
      <w:pPr>
        <w:pStyle w:val="ListBullet"/>
        <w:spacing w:line="240" w:lineRule="auto"/>
        <w:ind w:left="720"/>
      </w:pPr>
      <w:r>
        <w:rPr>
          <w:lang w:val="pt_PT" w:bidi="pt_PT"/>
        </w:rPr>
      </w:r>
      <w:r>
        <w:rPr>
          <w:lang w:val="pt_PT" w:bidi="pt_PT"/>
        </w:rPr>
        <w:t>E "eles", que se referem a Bezalel, Aoliabe e outros trabalhadores qualificados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trabalhadores qualificados fizeram o peitoral do mesmo material e fio que a estola sacerdotal do sumo sacerdote e as cortinas internas do tabernáculo. Eles a transformaram em um bolso quadrado para cobrir o peito de Arão. Estava por cima das roupas do sumo sacerdote. Os artesãos habilidosos decoraram a frente do peitoral com pedras semipreciosas. Os artesãos habilidosos gravaram cada pedra com o nome de um filho de Israel.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artesãos habilidosos: “O que vocês estão sentindo ou pensando?”. A pessoa pode responder coisas como: "Usarei minhas habilidades para honrar Yahweh", ou "Yahweh dedicou tanto pensamento ao design das roupas do sumo sacerdote." Todos os elementos devem simbolizar algo", ou "Cada pedra lembrará a Yahweh de um grupo de nosso povo", ou "Isso foi realmente difícil de fazer! Yahweh quer apenas a melhor obra para seus sacerdotes!"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trabalhadores qualificados prenderam o peitoral à estola sacerdotal. O peitoral ficava perto da estola sacerdotal e descansava no corpo acima do cinto de tecido. Os artesãos habilidosos usavam ouro e fios coloridos de alta qualidade para prender o peitoral à estola sacerdotal. Eles fizeram o peitoral de acordo com as instruções que Yahweh ordenou que Moisés seguisse.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os artesãos habilidosos: “O que você está sentindo ou pensando?”. A pessoa pode responder coisas como: "Até mesmo os materiais usados para segurar o peitoral no lugar são especiais. O peitoral deve ser muito importante", ou "Fizemos o peitoral exatamente como Yahweh ordenou a Moisés. Moisés nos disse que era muito importante que seguíssemos as instruções de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39.8–21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Grande parte da redação dessa passagem é semelhante à redação das instruções que </w:t>
      </w:r>
      <w:r>
        <w:rPr>
          <w:b/>
          <w:lang w:val="pt_PT" w:bidi="pt_PT"/>
        </w:rPr>
        <w:t>Yahweh</w:t>
      </w:r>
      <w:r>
        <w:rPr>
          <w:lang w:val="pt_PT" w:bidi="pt_PT"/>
        </w:rPr>
        <w:t xml:space="preserve"> deu a Moisés anteriormente na montanha. A diferença é que antes, Yahweh dava as instruções e aqui os artesãos estão executando as instruções. Lembrem-se das palavras que vocês usaram na passagem anterior e usem-nas aqui. Vocês podem achar útil ouvir sua tradução da passagem anterior sobre o peitoral antes de traduzir esta passagem.</w:t>
      </w:r>
    </w:p>
    <w:p>
      <w:pPr/>
      <w:r>
        <w:rPr>
          <w:lang w:val="pt_PT" w:bidi="pt_PT"/>
        </w:rPr>
      </w:r>
      <w:r>
        <w:rPr>
          <w:lang w:val="pt_PT" w:bidi="pt_PT"/>
        </w:rPr>
        <w:t xml:space="preserve">Os trabalhadores habilidosos fizeram um </w:t>
      </w:r>
      <w:r>
        <w:rPr>
          <w:b/>
          <w:lang w:val="pt_PT" w:bidi="pt_PT"/>
        </w:rPr>
        <w:t>peitoral</w:t>
      </w:r>
      <w:r>
        <w:rPr>
          <w:lang w:val="pt_PT" w:bidi="pt_PT"/>
        </w:rPr>
        <w:t>. Esta é uma peça de roupa que cobre a parte superior frontal do corpo de uma pessoa. Usem a mesma palavra ou frase para peitoral que vocês usaram em passagens anteriores.</w:t>
      </w:r>
    </w:p>
    <w:p>
      <w:pPr/>
      <w:r>
        <w:rPr>
          <w:lang w:val="pt_PT" w:bidi="pt_PT"/>
        </w:rPr>
      </w:r>
      <w:r>
        <w:rPr>
          <w:lang w:val="pt_PT" w:bidi="pt_PT"/>
        </w:rPr>
        <w:t xml:space="preserve">Os trabalhadores habilidosos fizeram o peitoral como a </w:t>
      </w:r>
      <w:r>
        <w:rPr>
          <w:b/>
          <w:lang w:val="pt_PT" w:bidi="pt_PT"/>
        </w:rPr>
        <w:t>estola sacerdotal</w:t>
      </w:r>
      <w:r>
        <w:rPr>
          <w:lang w:val="pt_PT" w:bidi="pt_PT"/>
        </w:rPr>
        <w:t xml:space="preserve">. Usem a mesma palavra ou frase para estola sacerdotal que vocês usaram em passagens anteriores. Procurem </w:t>
      </w:r>
      <w:r>
        <w:rPr>
          <w:b/>
          <w:lang w:val="pt_PT" w:bidi="pt_PT"/>
        </w:rPr>
        <w:t>estola sacerdotal</w:t>
      </w:r>
      <w:r>
        <w:rPr>
          <w:lang w:val="pt_PT" w:bidi="pt_PT"/>
        </w:rPr>
        <w:t xml:space="preserve"> no Glossário Mestre para mais informações.</w:t>
      </w:r>
    </w:p>
    <w:p>
      <w:pPr/>
      <w:r>
        <w:rPr>
          <w:lang w:val="pt_PT" w:bidi="pt_PT"/>
        </w:rPr>
      </w:r>
      <w:r>
        <w:rPr>
          <w:lang w:val="pt_PT" w:bidi="pt_PT"/>
        </w:rPr>
        <w:t xml:space="preserve">Fizeram o peitoral de fio de </w:t>
      </w:r>
      <w:r>
        <w:rPr>
          <w:b/>
          <w:lang w:val="pt_PT" w:bidi="pt_PT"/>
        </w:rPr>
        <w:t>ouro</w:t>
      </w:r>
      <w:r>
        <w:rPr>
          <w:lang w:val="pt_PT" w:bidi="pt_PT"/>
        </w:rPr>
        <w:t xml:space="preserve">, </w:t>
      </w:r>
      <w:r>
        <w:rPr>
          <w:b/>
          <w:lang w:val="pt_PT" w:bidi="pt_PT"/>
        </w:rPr>
        <w:t>azul</w:t>
      </w:r>
      <w:r>
        <w:rPr>
          <w:lang w:val="pt_PT" w:bidi="pt_PT"/>
        </w:rPr>
        <w:t xml:space="preserve">, </w:t>
      </w:r>
      <w:r>
        <w:rPr>
          <w:b/>
          <w:lang w:val="pt_PT" w:bidi="pt_PT"/>
        </w:rPr>
        <w:t>roxo</w:t>
      </w:r>
      <w:r>
        <w:rPr>
          <w:lang w:val="pt_PT" w:bidi="pt_PT"/>
        </w:rPr>
        <w:t xml:space="preserve"> e </w:t>
      </w:r>
      <w:r>
        <w:rPr>
          <w:b/>
          <w:lang w:val="pt_PT" w:bidi="pt_PT"/>
        </w:rPr>
        <w:t>vermelho brilhante</w:t>
      </w:r>
      <w:r>
        <w:rPr>
          <w:lang w:val="pt_PT" w:bidi="pt_PT"/>
        </w:rPr>
        <w:t xml:space="preserve"> e de </w:t>
      </w:r>
      <w:r>
        <w:rPr>
          <w:b/>
          <w:lang w:val="pt_PT" w:bidi="pt_PT"/>
        </w:rPr>
        <w:t>linho fino retorcido</w:t>
      </w:r>
      <w:r>
        <w:rPr>
          <w:lang w:val="pt_PT" w:bidi="pt_PT"/>
        </w:rPr>
        <w:t>. Usem as mesmas palavras ou frases para fio de ouro, fio azul, roxo e vermelho brilhante e para o linho fino retorcido que vocês usaram em passagens anteriores.</w:t>
      </w:r>
    </w:p>
    <w:p>
      <w:pPr/>
      <w:r>
        <w:rPr>
          <w:lang w:val="pt_PT" w:bidi="pt_PT"/>
        </w:rPr>
      </w:r>
      <w:r>
        <w:rPr>
          <w:lang w:val="pt_PT" w:bidi="pt_PT"/>
        </w:rPr>
        <w:t xml:space="preserve">O peitoral é de um </w:t>
      </w:r>
      <w:r>
        <w:rPr>
          <w:b/>
          <w:lang w:val="pt_PT" w:bidi="pt_PT"/>
        </w:rPr>
        <w:t>palmo</w:t>
      </w:r>
      <w:r>
        <w:rPr>
          <w:lang w:val="pt_PT" w:bidi="pt_PT"/>
        </w:rPr>
        <w:t xml:space="preserve"> de comprimento e um palmo de largura. Os </w:t>
      </w:r>
      <w:r>
        <w:rPr>
          <w:b/>
          <w:lang w:val="pt_PT" w:bidi="pt_PT"/>
        </w:rPr>
        <w:t>israelitas</w:t>
      </w:r>
      <w:r>
        <w:rPr>
          <w:lang w:val="pt_PT" w:bidi="pt_PT"/>
        </w:rPr>
        <w:t xml:space="preserve"> usavam palmos como uma maneira de medir o comprimento. Um palmo é a distância entre a ponta do polegar e a ponta do dedo mínimo quando os dedos são estendidos ao máximo. Um palmo tem aproximadamente 9 polegadas, ou 22 centímetros, em unidades modernas. Usem a mesma palavra ou frase para palmo que vocês usaram em passagens anteriores.</w:t>
      </w:r>
    </w:p>
    <w:p>
      <w:pPr/>
      <w:r>
        <w:rPr>
          <w:lang w:val="pt_PT" w:bidi="pt_PT"/>
        </w:rPr>
      </w:r>
      <w:r>
        <w:rPr>
          <w:lang w:val="pt_PT" w:bidi="pt_PT"/>
        </w:rPr>
        <w:t xml:space="preserve">Os artesãos habilidosos decoraram o peitoral com doze pedras semipreciosas. As pedras são todas diferentes. Não sabemos exatamente quais pedras os artesãos habilidosos usaram no peitoral. Se vocês não tiverem nomes para as pedras, vocês podem simplesmente chamá-las por sua cor ou outra descrição. Na primeira fila, a primeira pedra é possivelmente uma </w:t>
      </w:r>
      <w:r>
        <w:rPr>
          <w:b/>
          <w:lang w:val="pt_PT" w:bidi="pt_PT"/>
        </w:rPr>
        <w:t>cornalina</w:t>
      </w:r>
      <w:r>
        <w:rPr>
          <w:lang w:val="pt_PT" w:bidi="pt_PT"/>
        </w:rPr>
        <w:t xml:space="preserve"> ou um sárdio e provavelmente é vermelha. Algumas traduções a chamam de rubi, mas as pessoas não podem gravar um rubi.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uma </w:t>
      </w:r>
      <w:r>
        <w:rPr>
          <w:b/>
          <w:lang w:val="pt_PT" w:bidi="pt_PT"/>
        </w:rPr>
        <w:t>cornalina vermelha, um sárdio e um rubi</w:t>
      </w:r>
      <w:r>
        <w:rPr>
          <w:lang w:val="pt_PT" w:bidi="pt_PT"/>
        </w:rPr>
        <w:t>, se necessário. Pause este áudio aqui.</w:t>
      </w:r>
    </w:p>
    <w:p>
      <w:pPr/>
      <w:r>
        <w:rPr>
          <w:lang w:val="pt_PT" w:bidi="pt_PT"/>
        </w:rPr>
      </w:r>
      <w:r>
        <w:rPr>
          <w:lang w:val="pt_PT" w:bidi="pt_PT"/>
        </w:rPr>
        <w:t xml:space="preserve">Na primeira fila, a segunda pedra é possivelmente um </w:t>
      </w:r>
      <w:r>
        <w:rPr>
          <w:b/>
          <w:lang w:val="pt_PT" w:bidi="pt_PT"/>
        </w:rPr>
        <w:t>crisólito</w:t>
      </w:r>
      <w:r>
        <w:rPr>
          <w:lang w:val="pt_PT" w:bidi="pt_PT"/>
        </w:rPr>
        <w:t xml:space="preserve"> e provavelmente é amarela/verde. Também pode ser um topázio.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w:t>
      </w:r>
      <w:r>
        <w:rPr>
          <w:b/>
          <w:lang w:val="pt_PT" w:bidi="pt_PT"/>
        </w:rPr>
        <w:t>crisólito amarelo/verde e um topázio amarelo</w:t>
      </w:r>
      <w:r>
        <w:rPr>
          <w:lang w:val="pt_PT" w:bidi="pt_PT"/>
        </w:rPr>
        <w:t>, se necessário. Pause este áudio aqui.</w:t>
      </w:r>
    </w:p>
    <w:p>
      <w:pPr/>
      <w:r>
        <w:rPr>
          <w:lang w:val="pt_PT" w:bidi="pt_PT"/>
        </w:rPr>
      </w:r>
      <w:r>
        <w:rPr>
          <w:lang w:val="pt_PT" w:bidi="pt_PT"/>
        </w:rPr>
        <w:t xml:space="preserve">Na primeira fila, a terceira pedra brilha ou reflete bem a luz. Algumas traduções chamam a pedra de </w:t>
      </w:r>
      <w:r>
        <w:rPr>
          <w:b/>
          <w:lang w:val="pt_PT" w:bidi="pt_PT"/>
        </w:rPr>
        <w:t>esmeralda</w:t>
      </w:r>
      <w:r>
        <w:rPr>
          <w:lang w:val="pt_PT" w:bidi="pt_PT"/>
        </w:rPr>
        <w:t>, mas provavelmente era uma pedra mais fácil para as pessoas gravarem, possivelmente um berilo. Pode ser verde ou vermelha.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uma </w:t>
      </w:r>
      <w:r>
        <w:rPr>
          <w:b/>
          <w:lang w:val="pt_PT" w:bidi="pt_PT"/>
        </w:rPr>
        <w:t>esmeralda e um berilo verde</w:t>
      </w:r>
      <w:r>
        <w:rPr>
          <w:lang w:val="pt_PT" w:bidi="pt_PT"/>
        </w:rPr>
        <w:t>, se necessário. Pause este áudio aqui.</w:t>
      </w:r>
    </w:p>
    <w:p>
      <w:pPr/>
      <w:r>
        <w:rPr>
          <w:lang w:val="pt_PT" w:bidi="pt_PT"/>
        </w:rPr>
      </w:r>
      <w:r>
        <w:rPr>
          <w:lang w:val="pt_PT" w:bidi="pt_PT"/>
        </w:rPr>
        <w:t xml:space="preserve">Na segunda fila, a primeira pedra é possivelmente uma </w:t>
      </w:r>
      <w:r>
        <w:rPr>
          <w:b/>
          <w:lang w:val="pt_PT" w:bidi="pt_PT"/>
        </w:rPr>
        <w:t>turquesa</w:t>
      </w:r>
      <w:r>
        <w:rPr>
          <w:lang w:val="pt_PT" w:bidi="pt_PT"/>
        </w:rPr>
        <w:t xml:space="preserve"> ou uma granada, mas algumas traduções também a chamam de safira ou esmeralda. Safiras e esmeraldas são duras demais para serem gravadas por pessoas. Esta pedra é possivelmente vermelha, azul ou verde.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uma </w:t>
      </w:r>
      <w:r>
        <w:rPr>
          <w:b/>
          <w:lang w:val="pt_PT" w:bidi="pt_PT"/>
        </w:rPr>
        <w:t>turquesa, uma granada, uma safira e uma esmeralda</w:t>
      </w:r>
      <w:r>
        <w:rPr>
          <w:lang w:val="pt_PT" w:bidi="pt_PT"/>
        </w:rPr>
        <w:t>, se necessário. Pause este áudio aqui.</w:t>
      </w:r>
    </w:p>
    <w:p>
      <w:pPr/>
      <w:r>
        <w:rPr>
          <w:lang w:val="pt_PT" w:bidi="pt_PT"/>
        </w:rPr>
      </w:r>
      <w:r>
        <w:rPr>
          <w:lang w:val="pt_PT" w:bidi="pt_PT"/>
        </w:rPr>
        <w:t xml:space="preserve">Na segunda fila, a segunda pedra provavelmente é um </w:t>
      </w:r>
      <w:r>
        <w:rPr>
          <w:b/>
          <w:lang w:val="pt_PT" w:bidi="pt_PT"/>
        </w:rPr>
        <w:t>lápis-lazúli</w:t>
      </w:r>
      <w:r>
        <w:rPr>
          <w:lang w:val="pt_PT" w:bidi="pt_PT"/>
        </w:rPr>
        <w:t xml:space="preserve"> e provavelmente é azul. Algumas traduções a chamam de safira, mas as pessoas não podem gravar uma safira.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 </w:t>
      </w:r>
      <w:r>
        <w:rPr>
          <w:b/>
          <w:lang w:val="pt_PT" w:bidi="pt_PT"/>
        </w:rPr>
        <w:t>lápis-lazúli e uma safira</w:t>
      </w:r>
      <w:r>
        <w:rPr>
          <w:lang w:val="pt_PT" w:bidi="pt_PT"/>
        </w:rPr>
        <w:t>, se necessário. Pause este áudio aqui.</w:t>
      </w:r>
    </w:p>
    <w:p>
      <w:pPr/>
      <w:r>
        <w:rPr>
          <w:lang w:val="pt_PT" w:bidi="pt_PT"/>
        </w:rPr>
      </w:r>
      <w:r>
        <w:rPr>
          <w:lang w:val="pt_PT" w:bidi="pt_PT"/>
        </w:rPr>
        <w:t xml:space="preserve">Na segunda fila, a terceira pedra é uma pedra preciosa, muitas vezes chamada de </w:t>
      </w:r>
      <w:r>
        <w:rPr>
          <w:b/>
          <w:lang w:val="pt_PT" w:bidi="pt_PT"/>
        </w:rPr>
        <w:t>diamante</w:t>
      </w:r>
      <w:r>
        <w:rPr>
          <w:lang w:val="pt_PT" w:bidi="pt_PT"/>
        </w:rPr>
        <w:t>, e provavelmente é de cor branca. Algumas traduções a chamam de uma pedra-da-lua ou uma esmeralda. É improvável que seja um diamante ou uma esmeralda, pois não é possível gravar diamantes ou esmeraldas.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 </w:t>
      </w:r>
      <w:r>
        <w:rPr>
          <w:b/>
          <w:lang w:val="pt_PT" w:bidi="pt_PT"/>
        </w:rPr>
        <w:t>diamante, uma pedra-da-lua e uma esmeralda</w:t>
      </w:r>
      <w:r>
        <w:rPr>
          <w:lang w:val="pt_PT" w:bidi="pt_PT"/>
        </w:rPr>
        <w:t>, se necessário. Pause este áudio aqui.</w:t>
      </w:r>
    </w:p>
    <w:p>
      <w:pPr/>
      <w:r>
        <w:rPr>
          <w:lang w:val="pt_PT" w:bidi="pt_PT"/>
        </w:rPr>
      </w:r>
      <w:r>
        <w:rPr>
          <w:lang w:val="pt_PT" w:bidi="pt_PT"/>
        </w:rPr>
        <w:t xml:space="preserve">Na terceira fila, a primeira pedra é uma pedra preciosa e provavelmente é um </w:t>
      </w:r>
      <w:r>
        <w:rPr>
          <w:b/>
          <w:lang w:val="pt_PT" w:bidi="pt_PT"/>
        </w:rPr>
        <w:t>zircão</w:t>
      </w:r>
      <w:r>
        <w:rPr>
          <w:lang w:val="pt_PT" w:bidi="pt_PT"/>
        </w:rPr>
        <w:t xml:space="preserve"> laranja ou uma turquesa azul.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w:t>
      </w:r>
      <w:r>
        <w:rPr>
          <w:b/>
          <w:lang w:val="pt_PT" w:bidi="pt_PT"/>
        </w:rPr>
        <w:t>zircão laranja ou turquesa azul</w:t>
      </w:r>
      <w:r>
        <w:rPr>
          <w:lang w:val="pt_PT" w:bidi="pt_PT"/>
        </w:rPr>
        <w:t>, se necessário. Pause este áudio aqui.</w:t>
      </w:r>
    </w:p>
    <w:p>
      <w:pPr/>
      <w:r>
        <w:rPr>
          <w:lang w:val="pt_PT" w:bidi="pt_PT"/>
        </w:rPr>
      </w:r>
      <w:r>
        <w:rPr>
          <w:lang w:val="pt_PT" w:bidi="pt_PT"/>
        </w:rPr>
        <w:t xml:space="preserve">Na terceira fila, a segunda pedra provavelmente é uma </w:t>
      </w:r>
      <w:r>
        <w:rPr>
          <w:b/>
          <w:lang w:val="pt_PT" w:bidi="pt_PT"/>
        </w:rPr>
        <w:t>ágata</w:t>
      </w:r>
      <w:r>
        <w:rPr>
          <w:lang w:val="pt_PT" w:bidi="pt_PT"/>
        </w:rPr>
        <w:t xml:space="preserve"> — uma pedra listrada. Usem o mesmo nome da pedra que vocês decidiram usar na passagem onde Yahweh deu instruções a Moisés sobre como fazer o peitoral.</w:t>
      </w:r>
    </w:p>
    <w:p>
      <w:pPr/>
      <w:r>
        <w:rPr>
          <w:lang w:val="pt_PT" w:bidi="pt_PT"/>
        </w:rPr>
      </w:r>
      <w:r>
        <w:rPr>
          <w:lang w:val="pt_PT" w:bidi="pt_PT"/>
        </w:rPr>
        <w:t xml:space="preserve">Parem e, em grupo, olhem para uma imagem de uma </w:t>
      </w:r>
      <w:r>
        <w:rPr>
          <w:b/>
          <w:lang w:val="pt_PT" w:bidi="pt_PT"/>
        </w:rPr>
        <w:t>ágata</w:t>
      </w:r>
      <w:r>
        <w:rPr>
          <w:lang w:val="pt_PT" w:bidi="pt_PT"/>
        </w:rPr>
        <w:t>, se necessário. Pause este áudio aqui.</w:t>
      </w:r>
    </w:p>
    <w:p>
      <w:pPr/>
      <w:r>
        <w:rPr>
          <w:lang w:val="pt_PT" w:bidi="pt_PT"/>
        </w:rPr>
      </w:r>
      <w:r>
        <w:rPr>
          <w:lang w:val="pt_PT" w:bidi="pt_PT"/>
        </w:rPr>
        <w:t xml:space="preserve">Na terceira fila, a terceira pedra é provavelmente uma </w:t>
      </w:r>
      <w:r>
        <w:rPr>
          <w:b/>
          <w:lang w:val="pt_PT" w:bidi="pt_PT"/>
        </w:rPr>
        <w:t>ametista</w:t>
      </w:r>
      <w:r>
        <w:rPr>
          <w:lang w:val="pt_PT" w:bidi="pt_PT"/>
        </w:rPr>
        <w:t xml:space="preserve"> roxa.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uma </w:t>
      </w:r>
      <w:r>
        <w:rPr>
          <w:b/>
          <w:lang w:val="pt_PT" w:bidi="pt_PT"/>
        </w:rPr>
        <w:t>ametista</w:t>
      </w:r>
      <w:r>
        <w:rPr>
          <w:lang w:val="pt_PT" w:bidi="pt_PT"/>
        </w:rPr>
        <w:t>, se necessário. Pause este áudio aqui.</w:t>
      </w:r>
    </w:p>
    <w:p>
      <w:pPr/>
      <w:r>
        <w:rPr>
          <w:lang w:val="pt_PT" w:bidi="pt_PT"/>
        </w:rPr>
      </w:r>
      <w:r>
        <w:rPr>
          <w:lang w:val="pt_PT" w:bidi="pt_PT"/>
        </w:rPr>
        <w:t xml:space="preserve">Na quarta fila, a primeira pedra é brilhante e cintila. Pode ser uma </w:t>
      </w:r>
      <w:r>
        <w:rPr>
          <w:b/>
          <w:lang w:val="pt_PT" w:bidi="pt_PT"/>
        </w:rPr>
        <w:t>água-marinha</w:t>
      </w:r>
      <w:r>
        <w:rPr>
          <w:lang w:val="pt_PT" w:bidi="pt_PT"/>
        </w:rPr>
        <w:t xml:space="preserve"> ou um berilo.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uma </w:t>
      </w:r>
      <w:r>
        <w:rPr>
          <w:b/>
          <w:lang w:val="pt_PT" w:bidi="pt_PT"/>
        </w:rPr>
        <w:t>água-marinha e um berilo</w:t>
      </w:r>
      <w:r>
        <w:rPr>
          <w:lang w:val="pt_PT" w:bidi="pt_PT"/>
        </w:rPr>
        <w:t>, se necessário. Pause este áudio aqui.</w:t>
      </w:r>
    </w:p>
    <w:p>
      <w:pPr/>
      <w:r>
        <w:rPr>
          <w:lang w:val="pt_PT" w:bidi="pt_PT"/>
        </w:rPr>
      </w:r>
      <w:r>
        <w:rPr>
          <w:lang w:val="pt_PT" w:bidi="pt_PT"/>
        </w:rPr>
        <w:t xml:space="preserve">Na quarta fila, a segunda pedra provavelmente é um </w:t>
      </w:r>
      <w:r>
        <w:rPr>
          <w:b/>
          <w:lang w:val="pt_PT" w:bidi="pt_PT"/>
        </w:rPr>
        <w:t>ônix</w:t>
      </w:r>
      <w:r>
        <w:rPr>
          <w:lang w:val="pt_PT" w:bidi="pt_PT"/>
        </w:rPr>
        <w:t>. Essa pedra também poderia ser uma cornalina vermelha. Usem a mesma palavra ou frase para ônix que vocês usaram em passagens anteriores.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w:t>
      </w:r>
      <w:r>
        <w:rPr>
          <w:b/>
          <w:lang w:val="pt_PT" w:bidi="pt_PT"/>
        </w:rPr>
        <w:t>ônix</w:t>
      </w:r>
      <w:r>
        <w:rPr>
          <w:lang w:val="pt_PT" w:bidi="pt_PT"/>
        </w:rPr>
        <w:t xml:space="preserve"> em várias cores e uma cornalina vermelha, se necessário. Pause este áudio aqui.</w:t>
      </w:r>
    </w:p>
    <w:p>
      <w:pPr/>
      <w:r>
        <w:rPr>
          <w:lang w:val="pt_PT" w:bidi="pt_PT"/>
        </w:rPr>
      </w:r>
      <w:r>
        <w:rPr>
          <w:lang w:val="pt_PT" w:bidi="pt_PT"/>
        </w:rPr>
        <w:t xml:space="preserve">Na quarta fila, a terceira pedra provavelmente é um </w:t>
      </w:r>
      <w:r>
        <w:rPr>
          <w:b/>
          <w:lang w:val="pt_PT" w:bidi="pt_PT"/>
        </w:rPr>
        <w:t>jaspe</w:t>
      </w:r>
      <w:r>
        <w:rPr>
          <w:lang w:val="pt_PT" w:bidi="pt_PT"/>
        </w:rPr>
        <w:t xml:space="preserve"> e pode ser verde ou vermelho. Usem o mesmo nome da pedra que vocês decidiram usar na passagem onde Yahweh deu instruções a Moisés sobre como fazer o peitoral.</w:t>
      </w:r>
    </w:p>
    <w:p>
      <w:pPr/>
      <w:r>
        <w:rPr>
          <w:lang w:val="pt_PT" w:bidi="pt_PT"/>
        </w:rPr>
      </w:r>
      <w:r>
        <w:rPr>
          <w:lang w:val="pt_PT" w:bidi="pt_PT"/>
        </w:rPr>
        <w:t xml:space="preserve">Parem aqui e, em grupo, olhem para uma imagem de um </w:t>
      </w:r>
      <w:r>
        <w:rPr>
          <w:b/>
          <w:lang w:val="pt_PT" w:bidi="pt_PT"/>
        </w:rPr>
        <w:t>jaspe verde e um jaspe vermelho</w:t>
      </w:r>
      <w:r>
        <w:rPr>
          <w:lang w:val="pt_PT" w:bidi="pt_PT"/>
        </w:rPr>
        <w:t>, se necessário. Pause este áudio aqui.</w:t>
      </w:r>
    </w:p>
    <w:p>
      <w:pPr/>
      <w:r>
        <w:rPr>
          <w:lang w:val="pt_PT" w:bidi="pt_PT"/>
        </w:rPr>
      </w:r>
      <w:r>
        <w:rPr>
          <w:lang w:val="pt_PT" w:bidi="pt_PT"/>
        </w:rPr>
        <w:t xml:space="preserve">Os artesãos habilidosos </w:t>
      </w:r>
      <w:r>
        <w:rPr>
          <w:b/>
          <w:lang w:val="pt_PT" w:bidi="pt_PT"/>
        </w:rPr>
        <w:t>gravaram</w:t>
      </w:r>
      <w:r>
        <w:rPr>
          <w:lang w:val="pt_PT" w:bidi="pt_PT"/>
        </w:rPr>
        <w:t xml:space="preserve"> as pedras com os nomes dos </w:t>
      </w:r>
      <w:r>
        <w:rPr>
          <w:b/>
          <w:lang w:val="pt_PT" w:bidi="pt_PT"/>
        </w:rPr>
        <w:t>filhos</w:t>
      </w:r>
      <w:r>
        <w:rPr>
          <w:lang w:val="pt_PT" w:bidi="pt_PT"/>
        </w:rPr>
        <w:t xml:space="preserve"> de </w:t>
      </w:r>
      <w:r>
        <w:rPr>
          <w:b/>
          <w:lang w:val="pt_PT" w:bidi="pt_PT"/>
        </w:rPr>
        <w:t>Israel</w:t>
      </w:r>
      <w:r>
        <w:rPr>
          <w:lang w:val="pt_PT" w:bidi="pt_PT"/>
        </w:rPr>
        <w:t xml:space="preserve"> e as prenderam no peitoral, com engastes feitos de </w:t>
      </w:r>
      <w:r>
        <w:rPr>
          <w:b/>
          <w:lang w:val="pt_PT" w:bidi="pt_PT"/>
        </w:rPr>
        <w:t>filigrana de ouro</w:t>
      </w:r>
      <w:r>
        <w:rPr>
          <w:lang w:val="pt_PT" w:bidi="pt_PT"/>
        </w:rPr>
        <w:t>. Usem a mesma palavra ou frase para gravação e filigrana de ouro que vocês decidiram usar na passagem onde Yahweh deu instruções a Moisés sobre como fazer o peitoral.</w:t>
      </w:r>
    </w:p>
    <w:p>
      <w:pPr/>
      <w:r>
        <w:rPr>
          <w:lang w:val="pt_PT" w:bidi="pt_PT"/>
        </w:rPr>
      </w:r>
      <w:r>
        <w:rPr>
          <w:lang w:val="pt_PT" w:bidi="pt_PT"/>
        </w:rPr>
        <w:t xml:space="preserve">Os artesãos habilidosos prenderam o peitoral nas alças dos ombros da estola sacerdotal, com </w:t>
      </w:r>
      <w:r>
        <w:rPr>
          <w:b/>
          <w:lang w:val="pt_PT" w:bidi="pt_PT"/>
        </w:rPr>
        <w:t>correntes de ouro retorcidas como cordas</w:t>
      </w:r>
      <w:r>
        <w:rPr>
          <w:lang w:val="pt_PT" w:bidi="pt_PT"/>
        </w:rPr>
        <w:t>. Usem a mesma palavra ou frase para correntes de ouro retorcidas como cordas que vocês usaram em passagens anteriores.</w:t>
      </w:r>
    </w:p>
    <w:p>
      <w:pPr/>
      <w:r>
        <w:rPr>
          <w:lang w:val="pt_PT" w:bidi="pt_PT"/>
        </w:rPr>
      </w:r>
      <w:r>
        <w:rPr>
          <w:lang w:val="pt_PT" w:bidi="pt_PT"/>
        </w:rPr>
        <w:t xml:space="preserve">Parem aqui e olhem para uma imagem de </w:t>
      </w:r>
      <w:r>
        <w:rPr>
          <w:b/>
          <w:lang w:val="pt_PT" w:bidi="pt_PT"/>
        </w:rPr>
        <w:t>fio de ouro torcido como cordão</w:t>
      </w:r>
      <w:r>
        <w:rPr>
          <w:lang w:val="pt_PT" w:bidi="pt_PT"/>
        </w:rPr>
        <w:t>, se necessário. Pause este áudio aqui.</w:t>
      </w:r>
    </w:p>
    <w:p>
      <w:pPr/>
      <w:r>
        <w:rPr>
          <w:lang w:val="pt_PT" w:bidi="pt_PT"/>
        </w:rPr>
      </w:r>
      <w:r>
        <w:rPr>
          <w:lang w:val="pt_PT" w:bidi="pt_PT"/>
        </w:rPr>
        <w:t xml:space="preserve">As pessoas prenderam a parte inferior do peitoral à estola sacerdotal, usando argolas de ouro e </w:t>
      </w:r>
      <w:r>
        <w:rPr>
          <w:b/>
          <w:lang w:val="pt_PT" w:bidi="pt_PT"/>
        </w:rPr>
        <w:t>cordão</w:t>
      </w:r>
      <w:r>
        <w:rPr>
          <w:lang w:val="pt_PT" w:bidi="pt_PT"/>
        </w:rPr>
        <w:t xml:space="preserve"> azul. O cordão é fino, muitas vezes usado em roupas, e pode ser amarrado. Os artesãos fazem cordões finos de pelos de animais ou fibras vegetais, que eles fiam e tecem juntos.</w:t>
      </w:r>
    </w:p>
    <w:p>
      <w:pPr/>
      <w:r>
        <w:rPr>
          <w:lang w:val="pt_PT" w:bidi="pt_PT"/>
        </w:rPr>
      </w:r>
      <w:r>
        <w:rPr>
          <w:lang w:val="pt_PT" w:bidi="pt_PT"/>
        </w:rPr>
        <w:t>Usem a mesma palavra ou frase para corda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39:22–31</w:t>
      </w:r>
      <w:r>
        <w:rPr>
          <w:lang w:val="pt_PT" w:bidi="pt_PT"/>
        </w:rPr>
      </w:r>
    </w:p>
    <w:p>
      <w:pPr>
        <w:pStyle w:val="Heading3"/>
      </w:pPr>
      <w:r>
        <w:rPr>
          <w:lang w:val="pt_PT" w:bidi="pt_PT"/>
        </w:rPr>
        <w:t>Ouvir e Sentir</w:t>
      </w:r>
    </w:p>
    <w:p>
      <w:pPr/>
      <w:r>
        <w:rPr>
          <w:lang w:val="pt_PT" w:bidi="pt_PT"/>
        </w:rPr>
      </w:r>
      <w:r>
        <w:rPr>
          <w:lang w:val="pt_PT" w:bidi="pt_PT"/>
        </w:rPr>
        <w:t>Nesta etapa, ouçam Êxodo 39.22–31 e guardem em seus corações.</w:t>
      </w:r>
    </w:p>
    <w:p>
      <w:pPr/>
      <w:r>
        <w:rPr>
          <w:lang w:val="pt_PT" w:bidi="pt_PT"/>
        </w:rPr>
      </w:r>
      <w:r>
        <w:rPr>
          <w:lang w:val="pt_PT" w:bidi="pt_PT"/>
        </w:rPr>
        <w:t>Ouçam uma versão em áudio de Êxodo 39.22–31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39.22–31 na tradução mais fácil de entender.</w:t>
      </w:r>
    </w:p>
    <w:p>
      <w:pPr/>
      <w:r>
        <w:rPr>
          <w:lang w:val="pt_PT" w:bidi="pt_PT"/>
        </w:rPr>
      </w:r>
      <w:r>
        <w:rPr>
          <w:lang w:val="pt_PT" w:bidi="pt_PT"/>
        </w:rPr>
        <w:t>A passagem anterior descrevia como os trabalhadores habilidosos fizeram o peitoral, que era parte das roupas do sumo sacerdote que Arão, o irmão mais velho de Moisés, usaria. Esta passagem fala sobre como os trabalhadores habilidosos completaram a produção dos itens restantes das roupas do sumo sacerdote: o manto, a túnica e o turbante. A passagem também descreve a confecção das roupas para os filhos de Arão, os sacerdotes.</w:t>
      </w:r>
    </w:p>
    <w:p>
      <w:pPr/>
      <w:r>
        <w:rPr>
          <w:lang w:val="pt_PT" w:bidi="pt_PT"/>
        </w:rPr>
      </w:r>
      <w:r>
        <w:rPr>
          <w:lang w:val="pt_PT" w:bidi="pt_PT"/>
        </w:rPr>
        <w:t>Esta passagem é muito semelhante à passagem anterior, em que Yahweh dá instruções a Moisés no Monte Sinai para fazer o restante das vestes sacerdotais de Arão e vestes sacerdotais para seus filhos. Nessa passagem, Moisés nos diz que os trabalhadores habilidosos realmente fizeram as roupas da maneira como Yahweh os instruiu. No entanto, nessa passagem, Moisés não explica o propósito das roupas novamente.</w:t>
      </w:r>
    </w:p>
    <w:p>
      <w:pPr/>
      <w:r>
        <w:rPr>
          <w:lang w:val="pt_PT" w:bidi="pt_PT"/>
        </w:rPr>
      </w:r>
      <w:r>
        <w:rPr>
          <w:lang w:val="pt_PT" w:bidi="pt_PT"/>
        </w:rPr>
        <w:t>Vocês podem querer ouvir a maneira como traduziram Êxodo 28.31–43 antes de ouvir este roteiro. Se vocês escolherem fazer isso, façam uma pausa neste áudio aqui.</w:t>
      </w:r>
    </w:p>
    <w:p>
      <w:pPr/>
      <w:r>
        <w:rPr>
          <w:lang w:val="pt_PT" w:bidi="pt_PT"/>
        </w:rPr>
      </w:r>
      <w:r>
        <w:rPr>
          <w:lang w:val="pt_PT" w:bidi="pt_PT"/>
        </w:rPr>
        <w:t>Então Bezalel e os trabalhadores habilidosos fizeram um manto para o sumo sacerdote usar sob a estola sacerdotal. Eles teceram o manto inteiramente de um fio azul. O azul era uma cor azul/roxa. Os trabalhadores fizeram o fio para o tecido de pelos de cabra e o tingiram de azul/roxo.</w:t>
      </w:r>
    </w:p>
    <w:p>
      <w:pPr/>
      <w:r>
        <w:rPr>
          <w:lang w:val="pt_PT" w:bidi="pt_PT"/>
        </w:rPr>
      </w:r>
      <w:r>
        <w:rPr>
          <w:lang w:val="pt_PT" w:bidi="pt_PT"/>
        </w:rPr>
        <w:t xml:space="preserve">Parem aqui e, em grupo, olhem para uma imagem de um </w:t>
      </w:r>
      <w:r>
        <w:rPr>
          <w:b/>
          <w:lang w:val="pt_PT" w:bidi="pt_PT"/>
        </w:rPr>
        <w:t>manto</w:t>
      </w:r>
      <w:r>
        <w:rPr>
          <w:lang w:val="pt_PT" w:bidi="pt_PT"/>
        </w:rPr>
        <w:t>, se necessário. Pause este áudio aqui.</w:t>
      </w:r>
    </w:p>
    <w:p>
      <w:pPr/>
      <w:r>
        <w:rPr>
          <w:lang w:val="pt_PT" w:bidi="pt_PT"/>
        </w:rPr>
      </w:r>
      <w:r>
        <w:rPr>
          <w:lang w:val="pt_PT" w:bidi="pt_PT"/>
        </w:rPr>
        <w:t xml:space="preserve">Parem aqui e olhem para uma imagem de </w:t>
      </w:r>
      <w:r>
        <w:rPr>
          <w:b/>
          <w:lang w:val="pt_PT" w:bidi="pt_PT"/>
        </w:rPr>
        <w:t>tecido de lã azul/roxo</w:t>
      </w:r>
      <w:r>
        <w:rPr>
          <w:lang w:val="pt_PT" w:bidi="pt_PT"/>
        </w:rPr>
        <w:t>, se necessário. Pause este áudio aqui.</w:t>
      </w:r>
    </w:p>
    <w:p>
      <w:pPr/>
      <w:r>
        <w:rPr>
          <w:lang w:val="pt_PT" w:bidi="pt_PT"/>
        </w:rPr>
      </w:r>
      <w:r>
        <w:rPr>
          <w:lang w:val="pt_PT" w:bidi="pt_PT"/>
        </w:rPr>
        <w:t>Os trabalhadores habilidosos fizeram o manto de um pedaço de tecido com um buraco no meio para a cabeça. Os trabalhadores reforçaram a borda da abertura para a cabeça com uma costura especial ou uma barra, para que o tecido não se rasgasse. Os trabalhadores fortaleceram a borda do manto da mesma maneira que fortalecem a borda de outra peça de roupa. Nós não sabemos como era essa outra peça de roupa, mas algumas versões mencionam uma capa de malha que os soldados usavam como proteção. Não havia mangas no manto. Não sabemos se os trabalhadores costuraram os lados ou se os deixaram abertos.</w:t>
      </w:r>
    </w:p>
    <w:p>
      <w:pPr/>
      <w:r>
        <w:rPr>
          <w:lang w:val="pt_PT" w:bidi="pt_PT"/>
        </w:rPr>
      </w:r>
      <w:r>
        <w:rPr>
          <w:lang w:val="pt_PT" w:bidi="pt_PT"/>
        </w:rPr>
        <w:t>Os trabalhadores habilidosos fizeram decorações especiais para a borda inferior, ou a beira inferior, do manto. Os trabalhadores habilidosos fizeram representações decorativas de uma romã com fios azuis, roxos e vermelho-brilhantes e linho retorcido. Não sabemos se os trabalhadores usaram as três cores para uma decoração ou se os trabalhadores usaram uma cor de cada vez para cada decoração de romã. A romã é uma fruta comum na região. Yahweh e outras pessoas na Bíblia usam romãs para representar a generosa provisão de Yahweh para o seu povo.</w:t>
      </w:r>
    </w:p>
    <w:p>
      <w:pPr/>
      <w:r>
        <w:rPr>
          <w:lang w:val="pt_PT" w:bidi="pt_PT"/>
        </w:rPr>
      </w:r>
      <w:r>
        <w:rPr>
          <w:lang w:val="pt_PT" w:bidi="pt_PT"/>
        </w:rPr>
        <w:t xml:space="preserve">Parem aqui e, em grupo, olhem para uma imagem de uma </w:t>
      </w:r>
      <w:r>
        <w:rPr>
          <w:lang w:val="pt_PT" w:bidi="pt_PT"/>
        </w:rPr>
        <w:t>romã</w:t>
      </w:r>
      <w:r>
        <w:rPr>
          <w:lang w:val="pt_PT" w:bidi="pt_PT"/>
        </w:rPr>
        <w:t>, se necessário. Pause este áudio aqui.</w:t>
      </w:r>
    </w:p>
    <w:p>
      <w:pPr/>
      <w:r>
        <w:rPr>
          <w:lang w:val="pt_PT" w:bidi="pt_PT"/>
        </w:rPr>
      </w:r>
      <w:r>
        <w:rPr>
          <w:lang w:val="pt_PT" w:bidi="pt_PT"/>
        </w:rPr>
        <w:t>Os trabalhadores habilidosos também fizeram sinos de ouro puro e prenderam os sinos entre as romãs ao longo do borda do manto. Eles alternaram um sino e uma romã ao redor da beira do manto. Arão usaria o manto para ministrar a Yahweh no tabernáculo. Não sabemos se as decorações de romã foram penduradas na beira, entre os sinos, ou se os trabalhadores as costuraram na beira. Os trabalhadores habilidosos fizeram o manto de acordo com as instruções que Yahweh ordenou que Moisés seguisse.</w:t>
      </w:r>
    </w:p>
    <w:p>
      <w:pPr/>
      <w:r>
        <w:rPr>
          <w:lang w:val="pt_PT" w:bidi="pt_PT"/>
        </w:rPr>
      </w:r>
      <w:r>
        <w:rPr>
          <w:lang w:val="pt_PT" w:bidi="pt_PT"/>
        </w:rPr>
        <w:t>Os trabalhadores habilidosos também fizeram túnicas de linho fino para Arão e seus filhos, os sacerdotes. Há uma descrição da túnica na passagem anterior, onde Yahweh estava dando as instruções a Moisés sobre como fazer as roupas sacerdotais. As túnicas tinham mangas longas, mas não sabemos se as túnicas eram brancas, ou se a tecelagem incluía fios das outras cores. Arão, como sumo sacerdote, provavelmente usou a túnica sob o manto azul. Seus filhos, que eram sacerdotes, a usavam como sua roupa externa. Não sabemos se a túnica de Arão era a mesma que as túnicas de seus filhos.</w:t>
      </w:r>
    </w:p>
    <w:p>
      <w:pPr/>
      <w:r>
        <w:rPr>
          <w:lang w:val="pt_PT" w:bidi="pt_PT"/>
        </w:rPr>
      </w:r>
      <w:r>
        <w:rPr>
          <w:lang w:val="pt_PT" w:bidi="pt_PT"/>
        </w:rPr>
        <w:t xml:space="preserve">Parem aqui e, em grupo, olhem para uma imagem de uma </w:t>
      </w:r>
      <w:r>
        <w:rPr>
          <w:b/>
          <w:lang w:val="pt_PT" w:bidi="pt_PT"/>
        </w:rPr>
        <w:t>túnica</w:t>
      </w:r>
      <w:r>
        <w:rPr>
          <w:lang w:val="pt_PT" w:bidi="pt_PT"/>
        </w:rPr>
        <w:t>, se necessário. Pause este áudio aqui.</w:t>
      </w:r>
    </w:p>
    <w:p>
      <w:pPr/>
      <w:r>
        <w:rPr>
          <w:lang w:val="pt_PT" w:bidi="pt_PT"/>
        </w:rPr>
      </w:r>
      <w:r>
        <w:rPr>
          <w:lang w:val="pt_PT" w:bidi="pt_PT"/>
        </w:rPr>
        <w:t xml:space="preserve">Parem aqui e, em grupo, olhem para uma </w:t>
      </w:r>
      <w:r>
        <w:rPr>
          <w:lang w:val="pt_PT" w:bidi="pt_PT"/>
        </w:rPr>
        <w:t>imagem de tecido feito de diferentes cores</w:t>
      </w:r>
      <w:r>
        <w:rPr>
          <w:lang w:val="pt_PT" w:bidi="pt_PT"/>
        </w:rPr>
        <w:t>, se necessário. Pause este áudio aqui.</w:t>
      </w:r>
    </w:p>
    <w:p>
      <w:pPr/>
      <w:r>
        <w:rPr>
          <w:lang w:val="pt_PT" w:bidi="pt_PT"/>
        </w:rPr>
      </w:r>
      <w:r>
        <w:rPr>
          <w:lang w:val="pt_PT" w:bidi="pt_PT"/>
        </w:rPr>
        <w:t>Os trabalhadores habilidosos fizeram um turbante de linho fino, que era a cobertura da cabeça do sumo sacerdote. Eles também fizeram gorros decorados de linho fino, que os filhos de Arão, os sacerdotes, usavam como cobertura da cabeça. Os gorros eram diferentes do turbante de Arão, porque a língua original usa uma palavra diferente para cada uma dessas coberturas. Não há descrição dos gorros, ou toucas, na Bíblia, mas a linguagem original para "gorros" sugere que eles podem ter sido altos e em forma de cone. Eles provavelmente eram menores e menos elaborados do que o turbante de Arão.</w:t>
      </w:r>
    </w:p>
    <w:p>
      <w:pPr/>
      <w:r>
        <w:rPr>
          <w:lang w:val="pt_PT" w:bidi="pt_PT"/>
        </w:rPr>
      </w:r>
      <w:r>
        <w:rPr>
          <w:lang w:val="pt_PT" w:bidi="pt_PT"/>
        </w:rPr>
        <w:t>Os trabalhadores habilidosos fizeram roupas ou vestes de baixo para cobrir as partes íntimas dos sacerdotes e do sumo sacerdote. Os trabalhadores fizeram as roupas íntimas de tecido de linho fino retorcido. A palavra hebraica usada aqui para significar "linho fino" é diferente da palavra usada na passagem anterior sobre essas roupas. A palavra hebraica lá significa tecido de linho mais comum. Mas como a passagem aqui diz "linho fino", é muito provável que o material usado para as roupas de baixo fosse linho fino. As roupas inferiores cobriam os corpos dos sacerdotes, desde os quadris até as coxas, e passavam por baixo do corpo, entre as pernas. Elas provavelmente eram como os shorts modernos.</w:t>
      </w:r>
    </w:p>
    <w:p>
      <w:pPr/>
      <w:r>
        <w:rPr>
          <w:lang w:val="pt_PT" w:bidi="pt_PT"/>
        </w:rPr>
      </w:r>
      <w:r>
        <w:rPr>
          <w:lang w:val="pt_PT" w:bidi="pt_PT"/>
        </w:rPr>
        <w:t xml:space="preserve">Parem aqui e olhem para uma imagem das </w:t>
      </w:r>
      <w:r>
        <w:rPr>
          <w:b/>
          <w:lang w:val="pt_PT" w:bidi="pt_PT"/>
        </w:rPr>
        <w:t>roupas de baixo</w:t>
      </w:r>
      <w:r>
        <w:rPr>
          <w:lang w:val="pt_PT" w:bidi="pt_PT"/>
        </w:rPr>
        <w:t>. Pause este áudio aqui.</w:t>
      </w:r>
    </w:p>
    <w:p>
      <w:pPr/>
      <w:r>
        <w:rPr>
          <w:lang w:val="pt_PT" w:bidi="pt_PT"/>
        </w:rPr>
      </w:r>
      <w:r>
        <w:rPr>
          <w:lang w:val="pt_PT" w:bidi="pt_PT"/>
        </w:rPr>
        <w:t>Os trabalhadores habilidosos fizeram uma faixa ou cinto de tecido. Como o texto fala sobre apenas uma faixa, presumimos que provavelmente é a faixa para o sumo sacerdote, que segurava o manto em seu corpo. Os artesãos fizeram a faixa de linho fino trançado e bordaram ou costuraram sobre o cinto de tecido com fios azuis, púrpuras e vermelhos vivos. Os trabalhadores habilidosos fizeram as túnicas, o turbante, os gorros, as roupas de baixo e a faixa de acordo com as instruções que Yahweh ordenou que Moisés seguisse.</w:t>
      </w:r>
    </w:p>
    <w:p>
      <w:pPr/>
      <w:r>
        <w:rPr>
          <w:lang w:val="pt_PT" w:bidi="pt_PT"/>
        </w:rPr>
      </w:r>
      <w:r>
        <w:rPr>
          <w:lang w:val="pt_PT" w:bidi="pt_PT"/>
        </w:rPr>
        <w:t xml:space="preserve">Parem aqui e, em grupo, olhem para uma imagem de </w:t>
      </w:r>
      <w:r>
        <w:rPr>
          <w:lang w:val="pt_PT" w:bidi="pt_PT"/>
        </w:rPr>
        <w:t>tecido bordado com cores diferentes</w:t>
      </w:r>
      <w:r>
        <w:rPr>
          <w:lang w:val="pt_PT" w:bidi="pt_PT"/>
        </w:rPr>
        <w:t>, se necessário. Pause este áudio aqui.</w:t>
      </w:r>
    </w:p>
    <w:p>
      <w:pPr/>
      <w:r>
        <w:rPr>
          <w:lang w:val="pt_PT" w:bidi="pt_PT"/>
        </w:rPr>
      </w:r>
      <w:r>
        <w:rPr>
          <w:lang w:val="pt_PT" w:bidi="pt_PT"/>
        </w:rPr>
        <w:t>Os trabalhadores habilidosos fizeram uma faixa de ouro puro, que tinha como parte dela um medalhão especial ou uma decoração plana de ouro, possivelmente em forma de flor. Os artesãos provavelmente fizeram o medalhão em uma forma plana, semelhante a uma flor, para que pudessem gravá-lo. Os trabalhadores habilidosos gravaram o medalhão com palavras que significavam santo ou separado para Yahweh, como gravuras de um selo. Gravar significa cortar em uma superfície com algo afiado para fazer um padrão, uma imagem ou palavras. Os trabalhadores habilidosos prenderam um fino cordão azul à faixa de ouro com o medalhão de ouro. Moisés prenderá a faixa com o medalhão à frente do turbante de Arão quando Arão se tornar sumo sacerdote. Este provavelmente era o mesmo cordão azul com o qual os trabalhadores prenderam o peitoral à estola sacerdotal. Os trabalhadores habilidosos fizeram a faixa e o medalhão de ouro puro de acordo com as instruções que Yahweh ordenou que Moisés seguisse.</w:t>
      </w:r>
    </w:p>
    <w:p>
      <w:pPr/>
      <w:r>
        <w:rPr>
          <w:lang w:val="pt_PT" w:bidi="pt_PT"/>
        </w:rPr>
      </w:r>
      <w:r>
        <w:rPr>
          <w:lang w:val="pt_PT" w:bidi="pt_PT"/>
        </w:rPr>
        <w:t xml:space="preserve">Parem aqui e olhem para uma imagem do </w:t>
      </w:r>
      <w:r>
        <w:rPr>
          <w:b/>
          <w:lang w:val="pt_PT" w:bidi="pt_PT"/>
        </w:rPr>
        <w:t>turbante do sumo sacerdote, com a faixa de ouro e o medalhão presos a ele</w:t>
      </w:r>
      <w:r>
        <w:rPr>
          <w:lang w:val="pt_PT" w:bidi="pt_PT"/>
        </w:rPr>
        <w:t>. Pause este áudio aqui.</w:t>
      </w:r>
    </w:p>
    <w:p>
      <w:pPr/>
      <w:r>
        <w:rPr>
          <w:lang w:val="pt_PT" w:bidi="pt_PT"/>
        </w:rPr>
      </w:r>
      <w:r>
        <w:rPr>
          <w:lang w:val="pt_PT" w:bidi="pt_PT"/>
        </w:rPr>
        <w:t xml:space="preserve">Parem aqui e olhem para uma imagem do </w:t>
      </w:r>
      <w:r>
        <w:rPr>
          <w:lang w:val="pt_PT" w:bidi="pt_PT"/>
        </w:rPr>
        <w:t>sumo sacerdote</w:t>
      </w:r>
      <w:r>
        <w:rPr>
          <w:lang w:val="pt_PT" w:bidi="pt_PT"/>
        </w:rPr>
        <w:t xml:space="preserve"> e um </w:t>
      </w:r>
      <w:r>
        <w:rPr>
          <w:lang w:val="pt_PT" w:bidi="pt_PT"/>
        </w:rPr>
        <w:t>sacerdote usando suas roupas para servir no tabernáculo</w:t>
      </w:r>
      <w:r>
        <w:rPr>
          <w:lang w:val="pt_PT" w:bidi="pt_PT"/>
        </w:rPr>
        <w:t>. Pause este áudio aqui.</w:t>
      </w:r>
    </w:p>
    <w:p>
      <w:pPr/>
      <w:r>
        <w:rPr>
          <w:lang w:val="pt_PT" w:bidi="pt_PT"/>
        </w:rPr>
      </w:r>
      <w:r>
        <w:rPr>
          <w:lang w:val="pt_PT" w:bidi="pt_PT"/>
        </w:rPr>
        <w:t>Parem aqui e discutam em grupo: Yahweh projetou as roupas do sumo sacerdote e dos sacerdotes, e era importante que os trabalhadores habilidosos as fizessem exatamente como Yahweh instruiu Moisés. Em sua cultura, quais são as roupas cerimoniais especiais que as pessoas importantes usam? Quem e quando usa essas roupas? Há regras especiais para quem pode fazer as roupas e como essas pessoas devem fazê-las?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39.22–31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os trabalhadores habilidosos fizeram um manto para que Arão, o sumo sacerdote, usasse sob a estola sacerdotal.</w:t>
      </w:r>
    </w:p>
    <w:p>
      <w:pPr/>
      <w:r>
        <w:rPr>
          <w:lang w:val="pt_PT" w:bidi="pt_PT"/>
        </w:rPr>
      </w:r>
      <w:r>
        <w:rPr>
          <w:b/>
          <w:lang w:val="pt_PT" w:bidi="pt_PT"/>
        </w:rPr>
        <w:t>Na segunda cena:</w:t>
      </w:r>
      <w:r>
        <w:rPr>
          <w:lang w:val="pt_PT" w:bidi="pt_PT"/>
        </w:rPr>
        <w:t xml:space="preserve"> os trabalhadores habilidosos fizeram túnicas para Arão, o sumo sacerdote, e seus filhos, os sacerdotes.</w:t>
      </w:r>
    </w:p>
    <w:p>
      <w:pPr/>
      <w:r>
        <w:rPr>
          <w:lang w:val="pt_PT" w:bidi="pt_PT"/>
        </w:rPr>
      </w:r>
      <w:r>
        <w:rPr>
          <w:b/>
          <w:lang w:val="pt_PT" w:bidi="pt_PT"/>
        </w:rPr>
        <w:t>Na terceira cena:</w:t>
      </w:r>
      <w:r>
        <w:rPr>
          <w:lang w:val="pt_PT" w:bidi="pt_PT"/>
        </w:rPr>
        <w:t xml:space="preserve"> os trabalhadores habilidosos fizeram um turbante para Arão, o sumo sacerdote, e gorros para seus filhos, os sacerdotes.</w:t>
      </w:r>
    </w:p>
    <w:p>
      <w:pPr/>
      <w:r>
        <w:rPr>
          <w:lang w:val="pt_PT" w:bidi="pt_PT"/>
        </w:rPr>
      </w:r>
      <w:r>
        <w:rPr>
          <w:b/>
          <w:lang w:val="pt_PT" w:bidi="pt_PT"/>
        </w:rPr>
        <w:t>Na quarta cena:</w:t>
      </w:r>
      <w:r>
        <w:rPr>
          <w:lang w:val="pt_PT" w:bidi="pt_PT"/>
        </w:rPr>
        <w:t xml:space="preserve"> os trabalhadores habilidosos fizeram as roupas de baixo para os sacerdotes e o sumo sacerdote.</w:t>
      </w:r>
    </w:p>
    <w:p>
      <w:pPr/>
      <w:r>
        <w:rPr>
          <w:lang w:val="pt_PT" w:bidi="pt_PT"/>
        </w:rPr>
      </w:r>
      <w:r>
        <w:rPr>
          <w:b/>
          <w:lang w:val="pt_PT" w:bidi="pt_PT"/>
        </w:rPr>
        <w:t>Na quinta cena:</w:t>
      </w:r>
      <w:r>
        <w:rPr>
          <w:lang w:val="pt_PT" w:bidi="pt_PT"/>
        </w:rPr>
        <w:t xml:space="preserve"> os trabalhadores habilidosos fizeram uma faixa ou um cinto de tecido para o sumo sacerdote.</w:t>
      </w:r>
    </w:p>
    <w:p>
      <w:pPr/>
      <w:r>
        <w:rPr>
          <w:lang w:val="pt_PT" w:bidi="pt_PT"/>
        </w:rPr>
      </w:r>
      <w:r>
        <w:rPr>
          <w:b/>
          <w:lang w:val="pt_PT" w:bidi="pt_PT"/>
        </w:rPr>
        <w:t>Na sexta cena:</w:t>
      </w:r>
      <w:r>
        <w:rPr>
          <w:lang w:val="pt_PT" w:bidi="pt_PT"/>
        </w:rPr>
        <w:t xml:space="preserve"> os trabalhadores habilidosos fizeram uma faixa de ouro puro, que tinha um medalhão especial como parte dela. Os trabalhadores habilidosos prenderam a faixa e o medalhão ao turbante de Arão.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"Ele", que significa Bezalel</w:t>
      </w:r>
    </w:p>
    <w:p>
      <w:pPr>
        <w:pStyle w:val="ListBullet"/>
        <w:spacing w:line="240" w:lineRule="auto"/>
        <w:ind w:left="720"/>
      </w:pPr>
      <w:r>
        <w:rPr>
          <w:lang w:val="pt_PT" w:bidi="pt_PT"/>
        </w:rPr>
      </w:r>
      <w:r>
        <w:rPr>
          <w:lang w:val="pt_PT" w:bidi="pt_PT"/>
        </w:rPr>
        <w:t>E "eles", que se referem a Bezalel, Aoliabe e outros trabalhadores habilidosos</w:t>
      </w:r>
    </w:p>
    <w:p>
      <w:pPr/>
      <w:r>
        <w:rPr>
          <w:lang w:val="pt_PT" w:bidi="pt_PT"/>
        </w:rPr>
      </w:r>
      <w:r>
        <w:rPr>
          <w:lang w:val="pt_PT" w:bidi="pt_PT"/>
        </w:rPr>
        <w:t>Em grupo, prestem atenção às partes do cenário da passagem:</w:t>
      </w:r>
    </w:p>
    <w:p>
      <w:pPr/>
      <w:r>
        <w:rPr>
          <w:lang w:val="pt_PT" w:bidi="pt_PT"/>
        </w:rPr>
      </w:r>
      <w:r>
        <w:rPr>
          <w:lang w:val="pt_PT" w:bidi="pt_PT"/>
        </w:rPr>
        <w:t>Esta passagem é muito semelhante à passagem anterior, onde Yahweh dá instruções a Moisés no Monte Sinai para fazer o restante das vestes sacerdotais de Arão e vestes sacerdotais para seus filhos. Nessa passagem, Moisés nos diz que os trabalhadores habilidosos realmente fizeram as roupas da maneira como Yahweh os instruiu. No entanto, nessa passagem, Moisés não explica o propósito das roupas novamente.</w:t>
      </w:r>
    </w:p>
    <w:p>
      <w:pPr/>
      <w:r>
        <w:rPr>
          <w:lang w:val="pt_PT" w:bidi="pt_PT"/>
        </w:rPr>
      </w:r>
      <w:r>
        <w:rPr>
          <w:lang w:val="pt_PT" w:bidi="pt_PT"/>
        </w:rPr>
        <w:t>Vocês podem querer ouvir a maneira como traduziram Êxodo 28.31–43 antes de ouvir este roteiro. Se vocês escolherem fazer isso, façam uma pausa neste áudio aqui.</w:t>
      </w:r>
    </w:p>
    <w:p>
      <w:pPr/>
      <w:r>
        <w:rPr>
          <w:lang w:val="pt_PT" w:bidi="pt_PT"/>
        </w:rPr>
      </w:r>
      <w:r>
        <w:rPr>
          <w:lang w:val="pt_PT" w:bidi="pt_PT"/>
        </w:rPr>
        <w:t>Se necessário, ouçam o restante deste roteiro para se lembrar de como os trabalhadores habilidosos fizeram as roupas restantes.</w:t>
      </w:r>
    </w:p>
    <w:p>
      <w:pPr/>
      <w:r>
        <w:rPr>
          <w:lang w:val="pt_PT" w:bidi="pt_PT"/>
        </w:rPr>
      </w:r>
      <w:r>
        <w:rPr>
          <w:lang w:val="pt_PT" w:bidi="pt_PT"/>
        </w:rPr>
        <w:t>Os trabalhadores habilidosos fizeram o manto do sumo sacerdote. Sabemos que Bezalel e Aoliabe estavam liderando os trabalhadores habilidosos em seu trabalho, embora esta passagem não os mencione pelo nome. O manto que eles fizeram é parte das roupas do sumo sacerdote, e ele o usa sob a estola sacerdotal. No entanto, os trabalhadores usaram apenas tecido azul roxeado feito de pelos de animais para fazer o manto. Isso é diferente da estola sacerdotal e do peitoral, que os trabalhadores habilidosos fizeram de tecido de linho fino. Os trabalhadores habilidosos fizeram um buraco no meio do tecido por onde a cabeça passa.</w:t>
      </w:r>
    </w:p>
    <w:p>
      <w:pPr/>
      <w:r>
        <w:rPr>
          <w:lang w:val="pt_PT" w:bidi="pt_PT"/>
        </w:rPr>
      </w:r>
      <w:r>
        <w:rPr>
          <w:lang w:val="pt_PT" w:bidi="pt_PT"/>
        </w:rPr>
        <w:t>Parem aqui. Pedimos a vocês anteriormente que fizessem esta atividade em grupo, mas vocês podem achar útil fazê-la novamente. Se for o caso, parem aqui e façam esta atividade em grupo: peguem um retângulo de papel e dobrem-no ao meio, de modo que a dobra central fique paralela ao lado mais curto. Recortem um pequeno semicírculo no centro da dobra para fazer um buraco redondo no papel. Imaginem que um dedo ou um bastão seja uma pessoa e coloquem o retângulo sobre o dedo ou um bastão de madeira, passando o dedo ou o bastão pelo buraco no papel. Pause este áudio aqui.</w:t>
      </w:r>
    </w:p>
    <w:p>
      <w:pPr/>
      <w:r>
        <w:rPr>
          <w:lang w:val="pt_PT" w:bidi="pt_PT"/>
        </w:rPr>
      </w:r>
      <w:r>
        <w:rPr>
          <w:lang w:val="pt_PT" w:bidi="pt_PT"/>
        </w:rPr>
        <w:t>Os trabalhadores reforçaram a borda do buraco no pescoço do manto, para que o manto não se rasgasse com o uso. Não sabemos como os trabalhadores reforçaram o buraco ou a abertura no pescoço. Os trabalhadores podem ter usado costura extra ou adicionado um pedaço especial de tecido forte ao redor da borda. A língua original compara esta abertura reforçada no pescoço à abertura no pescoço de algum tipo de vestimenta pesada, como uma armadura corporal ou uma capa de malha que um soldado poderia usar. Algumas traduções da Bíblia deixam de fora a comparação com a roupa pesada, e apenas dizem que é uma abertura resistente no pescoço, para que não fique confuso. Talvez vocês queiram fazer o mesmo, particularmente se a peça de roupa não fizer parte de sua cultura. O manto do sumo sacerdote era uma longa peça de roupa que cobria o sumo sacerdote, desde o pescoço e os ombros até abaixo dos joelhos. Ele a vestia para ministrar a Yahweh no tabernáculo.</w:t>
      </w:r>
    </w:p>
    <w:p>
      <w:pPr/>
      <w:r>
        <w:rPr>
          <w:lang w:val="pt_PT" w:bidi="pt_PT"/>
        </w:rPr>
      </w:r>
      <w:r>
        <w:rPr>
          <w:lang w:val="pt_PT" w:bidi="pt_PT"/>
        </w:rPr>
        <w:t>Parem aqui. Já pedimos a vocês anteriormente que discutissem as seguintes perguntas em grupo, mas vocês podem achar útil falar sobre essas coisas novamente. Se for o caso, discutam em grupo: como as pessoas que fazem roupas em sua comunidade evitam que as bordas das roupas desfiem? Se possível, observem uma peça de roupa e discutam o tipo de acabamento que os fabricantes usaram na gola para evitar que ela rasgue. Pause este áudio aqui.</w:t>
      </w:r>
    </w:p>
    <w:p>
      <w:pPr/>
      <w:r>
        <w:rPr>
          <w:lang w:val="pt_PT" w:bidi="pt_PT"/>
        </w:rPr>
      </w:r>
      <w:r>
        <w:rPr>
          <w:lang w:val="pt_PT" w:bidi="pt_PT"/>
        </w:rPr>
        <w:t>Os trabalhadores habilidosos fizeram romãs decorativas de fios azuis, roxos e vermelhos vivos. As romãs ou pendiam da bainha do manto, ou os trabalhadores as costuraram na bainha. Então os trabalhadores habilidosos fizeram sinos de ouro puro e os prenderam à parte inferior do manto, entre as romãs. Os sinos de ouro ficavam pendurados no manto, mas não chegavam ao chão. A passagem agora afirma que os trabalhadores habilidosos fizeram o manto de acordo com as instruções que Yahweh ordenou que Moisés seguisse.</w:t>
      </w:r>
    </w:p>
    <w:p>
      <w:pPr/>
      <w:r>
        <w:rPr>
          <w:lang w:val="pt_PT" w:bidi="pt_PT"/>
        </w:rPr>
      </w:r>
      <w:r>
        <w:rPr>
          <w:lang w:val="pt_PT" w:bidi="pt_PT"/>
        </w:rPr>
        <w:t>Os trabalhadores habilidosos, ou artesãos, também fizeram túnicas de linho fino para Arão e seus filhos, os sacerdotes. Há uma descrição da túnica na passagem anterior, onde Yahweh estava dando as instruções a Moisés sobre como fazer as roupas sacerdotais. As túnicas tinham mangas longas, mas não sabemos se as túnicas eram brancas com um padrão quadriculado, ou se a tecelagem incluía fios das outras cores. Arão, como sumo sacerdote, provavelmente usou a túnica sob o manto azul. Seus filhos, que eram sacerdotes, a usavam como sua roupa externa. Não sabemos se a túnica de Arão era a mesma que as túnicas de seus filhos.</w:t>
      </w:r>
    </w:p>
    <w:p>
      <w:pPr/>
      <w:r>
        <w:rPr>
          <w:lang w:val="pt_PT" w:bidi="pt_PT"/>
        </w:rPr>
      </w:r>
      <w:r>
        <w:rPr>
          <w:lang w:val="pt_PT" w:bidi="pt_PT"/>
        </w:rPr>
        <w:t>Os trabalhadores fizeram um turbante do mesmo tecido de linho que o da túnica. Não sabemos se os trabalhadores fizeram o tecido do turbante com um desenho igual ao da túnica.</w:t>
      </w:r>
    </w:p>
    <w:p>
      <w:pPr/>
      <w:r>
        <w:rPr>
          <w:lang w:val="pt_PT" w:bidi="pt_PT"/>
        </w:rPr>
      </w:r>
      <w:r>
        <w:rPr>
          <w:lang w:val="pt_PT" w:bidi="pt_PT"/>
        </w:rPr>
        <w:t>Eles também fizeram gorros decorados de linho fino, que os filhos de Arão, os sacerdotes, usavam como cobertura da cabeça. Os gorros eram diferentes do turbante de Arão, porque o texto hebraico original usa uma palavra diferente para cada um deles. Não há descrição dos gorros, ou toucas de cabeça na Bíblia, mas a palavra hebraica traduzida como "gorros" sugere que eles podem ter sido altos e em forma de cone. Eles provavelmente eram menores e menos elaborados do que o turbante de Arão.</w:t>
      </w:r>
    </w:p>
    <w:p>
      <w:pPr/>
      <w:r>
        <w:rPr>
          <w:lang w:val="pt_PT" w:bidi="pt_PT"/>
        </w:rPr>
      </w:r>
      <w:r>
        <w:rPr>
          <w:lang w:val="pt_PT" w:bidi="pt_PT"/>
        </w:rPr>
        <w:t>Parem aqui e discutam em grupo: quais palavras diferentes existem em seu idioma para descrever coberturas para a cabeça? Será que as palavras em si descrevem a forma, o tecido ou os diferentes propósitos dessas coberturas para a cabeça? Pause este áudio aqui.</w:t>
      </w:r>
    </w:p>
    <w:p>
      <w:pPr/>
      <w:r>
        <w:rPr>
          <w:lang w:val="pt_PT" w:bidi="pt_PT"/>
        </w:rPr>
      </w:r>
      <w:r>
        <w:rPr>
          <w:lang w:val="pt_PT" w:bidi="pt_PT"/>
        </w:rPr>
        <w:t xml:space="preserve">Os trabalhadores habilidosos fizeram roupas ou vestes de baixo para cobrir as partes íntimas dos sacerdotes e do sumo sacerdote. Os trabalhadores fizeram as roupas íntimas de tecido de linho fino retorcido. A palavra hebraica usada aqui para significar "linho fino" é diferente da palavra usada na passagem anterior sobre essas roupas. A palavra hebraica lá significa tecido de linho mais comum. Mas como a passagem aqui diz "linho fino", é muito provável que o material usado para as roupas de baixo fosse linho fino. As roupas de baixo cobriam os corpos dos sacerdotes, desde os quadris até as coxas, e passavam por baixo do corpo, entre as pernas. </w:t>
      </w:r>
    </w:p>
    <w:p>
      <w:pPr/>
      <w:r>
        <w:rPr>
          <w:lang w:val="pt_PT" w:bidi="pt_PT"/>
        </w:rPr>
      </w:r>
      <w:r>
        <w:rPr>
          <w:lang w:val="pt_PT" w:bidi="pt_PT"/>
        </w:rPr>
        <w:t>Os trabalhadores habilidosos fizeram uma faixa ou cinto de tecido. Como o texto fala sobre apenas uma faixa, achamos que provavelmente é a faixa do sumo sacerdote, que segurava o manto em seu corpo. Os artesãos fizeram a faixa de linho fino trançado e bordaram ou costuraram sobre o cinto de tecido com fios azuis, roxos e vermelhos vivos. A passagem enfatiza novamente que os trabalhadores habilidosos fizeram as vestes de acordo com as instruções que Yahweh ordenou que Moisés seguisse.</w:t>
      </w:r>
    </w:p>
    <w:p>
      <w:pPr/>
      <w:r>
        <w:rPr>
          <w:lang w:val="pt_PT" w:bidi="pt_PT"/>
        </w:rPr>
      </w:r>
      <w:r>
        <w:rPr>
          <w:lang w:val="pt_PT" w:bidi="pt_PT"/>
        </w:rPr>
        <w:t>Parem aqui. Pedimos a vocês anteriormente que fizessem esta atividade em grupo, mas vocês podem achar útil fazê-la novamente. Se assim for, parem aqui e encontrem algumas roupas ou tecidos com estampas variadas. Falem sobre os desenhos e técnicas que os artesãos usaram para fazer essas roupas ou tecidos. Pause este áudio aqui.</w:t>
      </w:r>
    </w:p>
    <w:p>
      <w:pPr/>
      <w:r>
        <w:rPr>
          <w:lang w:val="pt_PT" w:bidi="pt_PT"/>
        </w:rPr>
      </w:r>
      <w:r>
        <w:rPr>
          <w:lang w:val="pt_PT" w:bidi="pt_PT"/>
        </w:rPr>
        <w:t>Os trabalhadores habilidosos fizeram uma faixa de ouro puro, que tinha como parte dela um medalhão especial ou uma decoração plana de ouro, possivelmente em forma de flor. Os artesãos provavelmente fizeram o medalhão em uma forma plana, semelhante a uma flor, para que pudessem gravá-lo. Os trabalhadores habilidosos gravaram o medalhão com palavras que significavam santo ou separado para Yahweh, como gravuras de um selo. Gravar significa cortar em uma superfície com algo afiado para fazer um desenho padronizado, uma imagem ou palavras. Os trabalhadores habilidosos usaram um cordão fino azul para prender a faixa ao medalhão. Mais tarde, quando Arão foi consagrado sumo sacerdote, a faixa foi presa à frente do turbante de Arão. Este provavelmente era o mesmo cordão azul com o qual os trabalhadores prenderam o peitoral à estola sacerdotal. A passagem nos diz que os trabalhadores habilidosos fizeram a faixa e o medalhão de ouro puro de acordo com as instruções que Yahweh ordenou que Moisés seguisse. Nas três passagens que falam sobre como os artífices realmente fizeram as roupas, o texto repete sete vezes que eles seguiram as instruções de Yahweh.</w:t>
      </w:r>
    </w:p>
    <w:p>
      <w:pPr/>
      <w:r>
        <w:rPr>
          <w:lang w:val="pt_PT" w:bidi="pt_PT"/>
        </w:rPr>
      </w:r>
      <w:r>
        <w:rPr>
          <w:lang w:val="pt_PT" w:bidi="pt_PT"/>
        </w:rPr>
        <w:t>Parem aqui. Pedimos a vocês anteriormente que fizessem esta atividade em grupo, mas vocês podem achar útil fazê-la novamente. Nesse caso, parem aqui e, em grupo, desenhem no chão um contorno do turbante do sumo sacerdote. Desenhem a faixa com o medalhão no contorno do turbante e façam marcas para mostrar onde os trabalhadores habilidosos gravam as palavras. Desenhem os cordões que prendem o medalhão ao turbante. Pause este áudio aqui.</w:t>
      </w:r>
    </w:p>
    <w:p>
      <w:pPr/>
      <w:r>
        <w:rPr>
          <w:lang w:val="pt_PT" w:bidi="pt_PT"/>
        </w:rPr>
      </w:r>
      <w:r>
        <w:rPr>
          <w:lang w:val="pt_PT" w:bidi="pt_PT"/>
        </w:rPr>
        <w:t>Parem aqui e discutam em grupo: o texto nas últimas três passagens, que falam sobre a confecção das roupas do sumo sacerdote e dos sacerdotes, repete sete vezes a declaração de que os trabalhadores habilidosos seguiram as instruções de Yahweh para fazer as roupas. Quando vocês contam histórias em seu grupo de pessoas, como vocês destacam partes importantes da história?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39.22–31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"Ele", que significa Bezalel</w:t>
      </w:r>
    </w:p>
    <w:p>
      <w:pPr>
        <w:pStyle w:val="ListBullet"/>
        <w:spacing w:line="240" w:lineRule="auto"/>
        <w:ind w:left="720"/>
      </w:pPr>
      <w:r>
        <w:rPr>
          <w:lang w:val="pt_PT" w:bidi="pt_PT"/>
        </w:rPr>
      </w:r>
      <w:r>
        <w:rPr>
          <w:lang w:val="pt_PT" w:bidi="pt_PT"/>
        </w:rPr>
        <w:t>E "eles", que significa Bezalel, Aoliabe e outros trabalhadores habilidosos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Bezalel fez o manto que Arão usava sob a estola sacerdotal de uma única peça de tecido azul entrelaçado, com uma abertura para a cabeça de Arão no meio dele. Os trabalhadores habilidosos reforçaram a abertura com um colar tecido nele, para que ela não se rasgasse. Eles fizeram romãs de fio azul, roxo e vermelho vivo, e as prenderam à bainha do manto. Eles também fizeram sinos de ouro puro e os colocaram entre as romãs ao longo da bainha do manto, com sinos e romãs alternados por toda a bainha. O sumo sacerdote deveria usar este manto sempre que ministrasse diante do Senhor, assim como o Senhor havia ordenado a Moisés.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Bezalel: “O que você está sentindo ou pensando?”. A pessoa pode responder coisas como: "O manto do sumo sacerdote é tão belo! Yahweh disse a Moisés exatamente como fazê-lo", ou "Quero louvar Yahweh por seu design e por nos dar a habilidade para fazer este manto", ou "Eu me pergunto qual é o significado das romãs e dos sinos de ouro?"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trabalhadores habilidosos fizeram túnicas para Arão e seus filhos com tecido de linho fino. Eles fizeram o turbante e as coberturas especiais para a cabeça de linho fino. Eles também fizeram as roupas de baixo de linho finamente tecido. Os trabalhadores habilidosos fizeram a faixa de linho finamente tecido e a bordaram com fios azuis, roxos e escarlates, assim como o Senhor havia ordenado a Moisés.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Bezalel e aos outros trabalhadores habilidosos: “O que vocês estão sentindo ou pensando?” O povo pode responder coisas como: "Há tantas partes diferentes das roupas do sumo sacerdote. Tivemos que fazê-las exatamente como Yahweh instruiu Moisés, e o sumo sacerdote terá que usá-las também de acordo com as instruções de Yahweh", ou "Yahweh pensou em tudo, até mesmo sobre as roupas de baixo dos sacerdotes e do sumo sacerdote!" ou "Arão, o sumo sacerdote, deve ser muito importante diante do Senhor, porque suas roupas são tão diferentes de quaisquer roupas que já fizemos".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Por fim, eles fizeram a faixa de ouro puro com um medalhão de ouro puro. Eles a gravaram como um selo com as seguintes palavras: "Santo ao Senhor". Eles prenderam um cordão azul à faixa de ouro e ao medalhão. Mais tarde, quando Arão se tornar sumo sacerdote, Moisés a prenderá ao turbante de Arão, assim como o Senhor o havia ordenado.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Bezalel e aos outros trabalhadores habilidosos: “O que vocês estão sentindo ou pensando?” As pessoas podem responder coisas como: "Agora nosso trabalho está feito! Arão e seus filhos serão capazes de servir a Yahweh no tabernáculo", ou "Nunca antes tivemos que ser tão cuidadosos para seguir as instruções de alguém. Aqui foi tão importante porque o próprio Yahweh projetou as roupas", ou "Estamos tão felizes por ter podido servir a Yahweh com nosso trabalho".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39.22–31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Grande parte da redação dessa passagem é semelhante à redação das instruções que Yahweh deu a Moisés anteriormente na montanha. A diferença é que antes, Yahweh dava as instruções e aqui os artesãos estão executando as instruções. Lembrem-se das palavras que vocês usaram na passagem anterior e usem-nas aqui. Vocês podem achar útil ouvir sua tradução da passagem anterior sobre o último grupo de roupas do sumo sacerdote e dos sacerdotes antes de traduzir esta passagem.</w:t>
      </w:r>
    </w:p>
    <w:p>
      <w:pPr/>
      <w:r>
        <w:rPr>
          <w:lang w:val="pt_PT" w:bidi="pt_PT"/>
        </w:rPr>
      </w:r>
      <w:r>
        <w:rPr>
          <w:lang w:val="pt_PT" w:bidi="pt_PT"/>
        </w:rPr>
        <w:t xml:space="preserve">Os trabalhadores habilidosos fizeram um </w:t>
      </w:r>
      <w:r>
        <w:rPr>
          <w:b/>
          <w:lang w:val="pt_PT" w:bidi="pt_PT"/>
        </w:rPr>
        <w:t>manto</w:t>
      </w:r>
      <w:r>
        <w:rPr>
          <w:lang w:val="pt_PT" w:bidi="pt_PT"/>
        </w:rPr>
        <w:t xml:space="preserve"> para o sumo sacerdote usar sob a </w:t>
      </w:r>
      <w:r>
        <w:rPr>
          <w:b/>
          <w:lang w:val="pt_PT" w:bidi="pt_PT"/>
        </w:rPr>
        <w:t>estola sacerdotal</w:t>
      </w:r>
      <w:r>
        <w:rPr>
          <w:lang w:val="pt_PT" w:bidi="pt_PT"/>
        </w:rPr>
        <w:t xml:space="preserve">. Usem a mesma palavra ou frase para um manto que vocês usaram em passagens anteriores. Usem a mesma palavra ou frase para estola sacerdotal que vocês usaram em passagens anteriores. Para mais informações sobre uma </w:t>
      </w:r>
      <w:r>
        <w:rPr>
          <w:b/>
          <w:lang w:val="pt_PT" w:bidi="pt_PT"/>
        </w:rPr>
        <w:t>estola sacerdotal</w:t>
      </w:r>
      <w:r>
        <w:rPr>
          <w:lang w:val="pt_PT" w:bidi="pt_PT"/>
        </w:rPr>
        <w:t>, consultem o Glossário Mestre.</w:t>
      </w:r>
    </w:p>
    <w:p>
      <w:pPr/>
      <w:r>
        <w:rPr>
          <w:lang w:val="pt_PT" w:bidi="pt_PT"/>
        </w:rPr>
      </w:r>
      <w:r>
        <w:rPr>
          <w:lang w:val="pt_PT" w:bidi="pt_PT"/>
        </w:rPr>
        <w:t xml:space="preserve">Parem aqui e, em grupo, olhem para uma imagem de um </w:t>
      </w:r>
      <w:r>
        <w:rPr>
          <w:b/>
          <w:lang w:val="pt_PT" w:bidi="pt_PT"/>
        </w:rPr>
        <w:t>manto</w:t>
      </w:r>
      <w:r>
        <w:rPr>
          <w:lang w:val="pt_PT" w:bidi="pt_PT"/>
        </w:rPr>
        <w:t xml:space="preserve"> e uma </w:t>
      </w:r>
      <w:r>
        <w:rPr>
          <w:b/>
          <w:lang w:val="pt_PT" w:bidi="pt_PT"/>
        </w:rPr>
        <w:t>estola sacerdotal</w:t>
      </w:r>
      <w:r>
        <w:rPr>
          <w:lang w:val="pt_PT" w:bidi="pt_PT"/>
        </w:rPr>
        <w:t>, se necessário. Pause este áudio aqui.</w:t>
      </w:r>
    </w:p>
    <w:p>
      <w:pPr/>
      <w:r>
        <w:rPr>
          <w:lang w:val="pt_PT" w:bidi="pt_PT"/>
        </w:rPr>
      </w:r>
      <w:r>
        <w:rPr>
          <w:lang w:val="pt_PT" w:bidi="pt_PT"/>
        </w:rPr>
        <w:t xml:space="preserve">Os trabalhadores habilidosos fizeram o manto de tecido </w:t>
      </w:r>
      <w:r>
        <w:rPr>
          <w:b/>
          <w:lang w:val="pt_PT" w:bidi="pt_PT"/>
        </w:rPr>
        <w:t>azul</w:t>
      </w:r>
      <w:r>
        <w:rPr>
          <w:lang w:val="pt_PT" w:bidi="pt_PT"/>
        </w:rPr>
        <w:t>. A cor azul é um tom de roxo azulado. Usem a mesma palavra ou frase para azul que vocês usaram em passagens anteriores.</w:t>
      </w:r>
    </w:p>
    <w:p>
      <w:pPr/>
      <w:r>
        <w:rPr>
          <w:lang w:val="pt_PT" w:bidi="pt_PT"/>
        </w:rPr>
      </w:r>
      <w:r>
        <w:rPr>
          <w:lang w:val="pt_PT" w:bidi="pt_PT"/>
        </w:rPr>
        <w:t xml:space="preserve">O acabamento tecido ao redor da abertura é como a gola de um traje de batalha pesado que os soldados poderiam usar para proteção. Às vezes é referido como uma </w:t>
      </w:r>
      <w:r>
        <w:rPr>
          <w:b/>
          <w:lang w:val="pt_PT" w:bidi="pt_PT"/>
        </w:rPr>
        <w:t>capa de malha</w:t>
      </w:r>
      <w:r>
        <w:rPr>
          <w:lang w:val="pt_PT" w:bidi="pt_PT"/>
        </w:rPr>
        <w:t>. Usem a mesma palavra ou frase para capa de malha que vocês usaram em passagens anteriores.</w:t>
      </w:r>
    </w:p>
    <w:p>
      <w:pPr/>
      <w:r>
        <w:rPr>
          <w:lang w:val="pt_PT" w:bidi="pt_PT"/>
        </w:rPr>
      </w:r>
      <w:r>
        <w:rPr>
          <w:lang w:val="pt_PT" w:bidi="pt_PT"/>
        </w:rPr>
        <w:t xml:space="preserve">Os trabalhadores habilidosos decoraram a borda inferior ou a </w:t>
      </w:r>
      <w:r>
        <w:rPr>
          <w:b/>
          <w:lang w:val="pt_PT" w:bidi="pt_PT"/>
        </w:rPr>
        <w:t>bainha do manto</w:t>
      </w:r>
      <w:r>
        <w:rPr>
          <w:lang w:val="pt_PT" w:bidi="pt_PT"/>
        </w:rPr>
        <w:t>. Usem a mesma palavra ou frase para uma "bainha do manto" que vocês usaram em passagens anteriores.</w:t>
      </w:r>
    </w:p>
    <w:p>
      <w:pPr/>
      <w:r>
        <w:rPr>
          <w:lang w:val="pt_PT" w:bidi="pt_PT"/>
        </w:rPr>
      </w:r>
      <w:r>
        <w:rPr>
          <w:lang w:val="pt_PT" w:bidi="pt_PT"/>
        </w:rPr>
        <w:t xml:space="preserve">Os trabalhadores decoraram a borda inferior do manto com </w:t>
      </w:r>
      <w:r>
        <w:rPr>
          <w:b/>
          <w:lang w:val="pt_PT" w:bidi="pt_PT"/>
        </w:rPr>
        <w:t>romãs</w:t>
      </w:r>
      <w:r>
        <w:rPr>
          <w:lang w:val="pt_PT" w:bidi="pt_PT"/>
        </w:rPr>
        <w:t>, que eles fizeram de fio colorido. Usem a mesma palavra ou frase para romãs que vocês usaram em passagens anteriores.</w:t>
      </w:r>
    </w:p>
    <w:p>
      <w:pPr/>
      <w:r>
        <w:rPr>
          <w:lang w:val="pt_PT" w:bidi="pt_PT"/>
        </w:rPr>
      </w:r>
      <w:r>
        <w:rPr>
          <w:lang w:val="pt_PT" w:bidi="pt_PT"/>
        </w:rPr>
        <w:t xml:space="preserve">Parem aqui e olhem para a imagem de uma </w:t>
      </w:r>
      <w:r>
        <w:rPr>
          <w:lang w:val="pt_PT" w:bidi="pt_PT"/>
        </w:rPr>
        <w:t>romã</w:t>
      </w:r>
      <w:r>
        <w:rPr>
          <w:lang w:val="pt_PT" w:bidi="pt_PT"/>
        </w:rPr>
        <w:t>, se necessário. Pause este áudio aqui.</w:t>
      </w:r>
    </w:p>
    <w:p>
      <w:pPr/>
      <w:r>
        <w:rPr>
          <w:lang w:val="pt_PT" w:bidi="pt_PT"/>
        </w:rPr>
      </w:r>
      <w:r>
        <w:rPr>
          <w:lang w:val="pt_PT" w:bidi="pt_PT"/>
        </w:rPr>
        <w:t xml:space="preserve">Os trabalhadores habilidosos fizeram </w:t>
      </w:r>
      <w:r>
        <w:rPr>
          <w:b/>
          <w:lang w:val="pt_PT" w:bidi="pt_PT"/>
        </w:rPr>
        <w:t>túnicas</w:t>
      </w:r>
      <w:r>
        <w:rPr>
          <w:lang w:val="pt_PT" w:bidi="pt_PT"/>
        </w:rPr>
        <w:t xml:space="preserve"> para Arão e seus filhos. Usem a mesma palavra ou frase para túnica que vocês usaram em passagens anteriores. Para mais informações sobre uma </w:t>
      </w:r>
      <w:r>
        <w:rPr>
          <w:lang w:val="pt_PT" w:bidi="pt_PT"/>
        </w:rPr>
        <w:t>túnica</w:t>
      </w:r>
      <w:r>
        <w:rPr>
          <w:lang w:val="pt_PT" w:bidi="pt_PT"/>
        </w:rPr>
        <w:t>, consultem o Glossário Mestre.</w:t>
      </w:r>
    </w:p>
    <w:p>
      <w:pPr/>
      <w:r>
        <w:rPr>
          <w:lang w:val="pt_PT" w:bidi="pt_PT"/>
        </w:rPr>
      </w:r>
      <w:r>
        <w:rPr>
          <w:lang w:val="pt_PT" w:bidi="pt_PT"/>
        </w:rPr>
        <w:t xml:space="preserve">Parem aqui e, em grupo, olhem para uma imagem de uma </w:t>
      </w:r>
      <w:r>
        <w:rPr>
          <w:b/>
          <w:lang w:val="pt_PT" w:bidi="pt_PT"/>
        </w:rPr>
        <w:t>túnica</w:t>
      </w:r>
      <w:r>
        <w:rPr>
          <w:lang w:val="pt_PT" w:bidi="pt_PT"/>
        </w:rPr>
        <w:t>, se necessário. Pause este áudio aqui.</w:t>
      </w:r>
    </w:p>
    <w:p>
      <w:pPr/>
      <w:r>
        <w:rPr>
          <w:lang w:val="pt_PT" w:bidi="pt_PT"/>
        </w:rPr>
      </w:r>
      <w:r>
        <w:rPr>
          <w:lang w:val="pt_PT" w:bidi="pt_PT"/>
        </w:rPr>
        <w:t xml:space="preserve">O sumo sacerdote Arão usará um </w:t>
      </w:r>
      <w:r>
        <w:rPr>
          <w:b/>
          <w:lang w:val="pt_PT" w:bidi="pt_PT"/>
        </w:rPr>
        <w:t>turbante</w:t>
      </w:r>
      <w:r>
        <w:rPr>
          <w:lang w:val="pt_PT" w:bidi="pt_PT"/>
        </w:rPr>
        <w:t xml:space="preserve">. Os filhos de Arão usarão </w:t>
      </w:r>
      <w:r>
        <w:rPr>
          <w:b/>
          <w:lang w:val="pt_PT" w:bidi="pt_PT"/>
        </w:rPr>
        <w:t>gorros</w:t>
      </w:r>
      <w:r>
        <w:rPr>
          <w:lang w:val="pt_PT" w:bidi="pt_PT"/>
        </w:rPr>
        <w:t>. Usem as mesmas palavras ou frases para turbante e gorros que vocês usaram em passagens anteriores.</w:t>
      </w:r>
    </w:p>
    <w:p>
      <w:pPr/>
      <w:r>
        <w:rPr>
          <w:lang w:val="pt_PT" w:bidi="pt_PT"/>
        </w:rPr>
      </w:r>
      <w:r>
        <w:rPr>
          <w:lang w:val="pt_PT" w:bidi="pt_PT"/>
        </w:rPr>
        <w:t xml:space="preserve">Os trabalhadores habilidosos fizeram </w:t>
      </w:r>
      <w:r>
        <w:rPr>
          <w:b/>
          <w:lang w:val="pt_PT" w:bidi="pt_PT"/>
        </w:rPr>
        <w:t>roupas de baixo</w:t>
      </w:r>
      <w:r>
        <w:rPr>
          <w:lang w:val="pt_PT" w:bidi="pt_PT"/>
        </w:rPr>
        <w:t xml:space="preserve"> para o sumo sacerdote e os sacerdotes, usando linho fino trançado. Usem a mesma palavra ou frase para roupas de baixo que vocês usaram em passagens anteriores.</w:t>
      </w:r>
    </w:p>
    <w:p>
      <w:pPr/>
      <w:r>
        <w:rPr>
          <w:lang w:val="pt_PT" w:bidi="pt_PT"/>
        </w:rPr>
      </w:r>
      <w:r>
        <w:rPr>
          <w:lang w:val="pt_PT" w:bidi="pt_PT"/>
        </w:rPr>
        <w:t xml:space="preserve">Parem aqui e olhem para uma imagem das </w:t>
      </w:r>
      <w:r>
        <w:rPr>
          <w:b/>
          <w:lang w:val="pt_PT" w:bidi="pt_PT"/>
        </w:rPr>
        <w:t>roupas de baixo</w:t>
      </w:r>
      <w:r>
        <w:rPr>
          <w:lang w:val="pt_PT" w:bidi="pt_PT"/>
        </w:rPr>
        <w:t>, se necessário. Pause este áudio aqui.</w:t>
      </w:r>
    </w:p>
    <w:p>
      <w:pPr/>
      <w:r>
        <w:rPr>
          <w:lang w:val="pt_PT" w:bidi="pt_PT"/>
        </w:rPr>
      </w:r>
      <w:r>
        <w:rPr>
          <w:lang w:val="pt_PT" w:bidi="pt_PT"/>
        </w:rPr>
        <w:t xml:space="preserve">Os trabalhadores habilidosos fizeram uma </w:t>
      </w:r>
      <w:r>
        <w:rPr>
          <w:b/>
          <w:lang w:val="pt_PT" w:bidi="pt_PT"/>
        </w:rPr>
        <w:t>faixa</w:t>
      </w:r>
      <w:r>
        <w:rPr>
          <w:lang w:val="pt_PT" w:bidi="pt_PT"/>
        </w:rPr>
        <w:t xml:space="preserve"> ou </w:t>
      </w:r>
      <w:r>
        <w:rPr>
          <w:b/>
          <w:lang w:val="pt_PT" w:bidi="pt_PT"/>
        </w:rPr>
        <w:t>cinto de tecido</w:t>
      </w:r>
      <w:r>
        <w:rPr>
          <w:lang w:val="pt_PT" w:bidi="pt_PT"/>
        </w:rPr>
        <w:t>. Usem as mesmas palavras ou frases para faixa ou cinto de tecido que vocês usaram em passagens anteriores.</w:t>
      </w:r>
    </w:p>
    <w:p>
      <w:pPr/>
      <w:r>
        <w:rPr>
          <w:lang w:val="pt_PT" w:bidi="pt_PT"/>
        </w:rPr>
      </w:r>
      <w:r>
        <w:rPr>
          <w:lang w:val="pt_PT" w:bidi="pt_PT"/>
        </w:rPr>
        <w:t xml:space="preserve">Os trabalhadores habilidosos </w:t>
      </w:r>
      <w:r>
        <w:rPr>
          <w:b/>
          <w:lang w:val="pt_PT" w:bidi="pt_PT"/>
        </w:rPr>
        <w:t>bordaram</w:t>
      </w:r>
      <w:r>
        <w:rPr>
          <w:lang w:val="pt_PT" w:bidi="pt_PT"/>
        </w:rPr>
        <w:t xml:space="preserve"> o cinto de tecido. Usem a mesma palavra ou frase para bordar que vocês usaram em passagens anteriores.</w:t>
      </w:r>
    </w:p>
    <w:p>
      <w:pPr/>
      <w:r>
        <w:rPr>
          <w:lang w:val="pt_PT" w:bidi="pt_PT"/>
        </w:rPr>
      </w:r>
      <w:r>
        <w:rPr>
          <w:lang w:val="pt_PT" w:bidi="pt_PT"/>
        </w:rPr>
        <w:t xml:space="preserve">Parem aqui e, em grupo, olhem para uma imagem de </w:t>
      </w:r>
      <w:r>
        <w:rPr>
          <w:lang w:val="pt_PT" w:bidi="pt_PT"/>
        </w:rPr>
        <w:t>tecido bordado com cores diferentes</w:t>
      </w:r>
      <w:r>
        <w:rPr>
          <w:lang w:val="pt_PT" w:bidi="pt_PT"/>
        </w:rPr>
        <w:t>, se necessário. Pause este áudio aqui.</w:t>
      </w:r>
    </w:p>
    <w:p>
      <w:pPr/>
      <w:r>
        <w:rPr>
          <w:lang w:val="pt_PT" w:bidi="pt_PT"/>
        </w:rPr>
      </w:r>
      <w:r>
        <w:rPr>
          <w:lang w:val="pt_PT" w:bidi="pt_PT"/>
        </w:rPr>
        <w:t xml:space="preserve">Os trabalhadores habilidosos fizeram uma faixa de ouro puro, que tinha como parte dela um </w:t>
      </w:r>
      <w:r>
        <w:rPr>
          <w:b/>
          <w:lang w:val="pt_PT" w:bidi="pt_PT"/>
        </w:rPr>
        <w:t>medalhão</w:t>
      </w:r>
      <w:r>
        <w:rPr>
          <w:lang w:val="pt_PT" w:bidi="pt_PT"/>
        </w:rPr>
        <w:t xml:space="preserve"> especial ou uma decoração plana de ouro, possivelmente em forma de flor. Usem a mesma palavra ou frase para medalhão que vocês usaram em passagens anteriores.</w:t>
      </w:r>
    </w:p>
    <w:p>
      <w:pPr/>
      <w:r>
        <w:rPr>
          <w:lang w:val="pt_PT" w:bidi="pt_PT"/>
        </w:rPr>
      </w:r>
      <w:r>
        <w:rPr>
          <w:lang w:val="pt_PT" w:bidi="pt_PT"/>
        </w:rPr>
        <w:t xml:space="preserve">Os trabalhadores habilidosos </w:t>
      </w:r>
      <w:r>
        <w:rPr>
          <w:b/>
          <w:lang w:val="pt_PT" w:bidi="pt_PT"/>
        </w:rPr>
        <w:t>gravaram</w:t>
      </w:r>
      <w:r>
        <w:rPr>
          <w:lang w:val="pt_PT" w:bidi="pt_PT"/>
        </w:rPr>
        <w:t xml:space="preserve"> o medalhão com palavras que significam santo ou separado para Yahweh, como gravações de um selo. Usem a mesma palavra ou frase para gravado que vocês usaram em passagens anteriores.</w:t>
      </w:r>
    </w:p>
    <w:p>
      <w:pPr/>
      <w:r>
        <w:rPr>
          <w:lang w:val="pt_PT" w:bidi="pt_PT"/>
        </w:rPr>
      </w:r>
      <w:r>
        <w:rPr>
          <w:lang w:val="pt_PT" w:bidi="pt_PT"/>
        </w:rPr>
        <w:t xml:space="preserve">Parem aqui e olhem para uma imagem do </w:t>
      </w:r>
      <w:r>
        <w:rPr>
          <w:b/>
          <w:lang w:val="pt_PT" w:bidi="pt_PT"/>
        </w:rPr>
        <w:t>turbante do sumo sacerdote, com a faixa de ouro e o medalhão presos a ele</w:t>
      </w:r>
      <w:r>
        <w:rPr>
          <w:lang w:val="pt_PT" w:bidi="pt_PT"/>
        </w:rPr>
        <w:t>, se necessário.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39:32–43</w:t>
      </w:r>
      <w:r>
        <w:rPr>
          <w:lang w:val="pt_PT" w:bidi="pt_PT"/>
        </w:rPr>
      </w:r>
    </w:p>
    <w:p>
      <w:pPr>
        <w:pStyle w:val="Heading3"/>
      </w:pPr>
      <w:r>
        <w:rPr>
          <w:lang w:val="pt_PT" w:bidi="pt_PT"/>
        </w:rPr>
        <w:t>Ouvir e Sentir</w:t>
      </w:r>
    </w:p>
    <w:p>
      <w:pPr/>
      <w:r>
        <w:rPr>
          <w:lang w:val="pt_PT" w:bidi="pt_PT"/>
        </w:rPr>
      </w:r>
      <w:r>
        <w:rPr>
          <w:lang w:val="pt_PT" w:bidi="pt_PT"/>
        </w:rPr>
        <w:t>Nesta etapa, ouçam Êxodo 39.32–43 e guardem em seus corações.</w:t>
      </w:r>
    </w:p>
    <w:p>
      <w:pPr/>
      <w:r>
        <w:rPr>
          <w:lang w:val="pt_PT" w:bidi="pt_PT"/>
        </w:rPr>
      </w:r>
      <w:r>
        <w:rPr>
          <w:lang w:val="pt_PT" w:bidi="pt_PT"/>
        </w:rPr>
        <w:t>Ouçam uma versão em áudio de Êxodo 39.32–43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39.32–43 na tradução mais fácil de entender.</w:t>
      </w:r>
    </w:p>
    <w:p>
      <w:pPr/>
      <w:r>
        <w:rPr>
          <w:lang w:val="pt_PT" w:bidi="pt_PT"/>
        </w:rPr>
      </w:r>
      <w:r>
        <w:rPr>
          <w:lang w:val="pt_PT" w:bidi="pt_PT"/>
        </w:rPr>
        <w:t>Bezalel e os outros artesãos israelitas têm seguido as instruções específicas de Yahweh sobre como construir o tabernáculo. Este é o lugar onde Yahweh habitaria entre seu povo. Isso permitirá que os israelitas continuem a ter um relacionamento com Yahweh enquanto viajam para a terra que ele prometeu a eles. Nessa passagem, Moisés inspeciona toda a obra concluída dos israelitas e descobre que tudo atende aos padrões de Yahweh.</w:t>
      </w:r>
    </w:p>
    <w:p>
      <w:pPr/>
      <w:r>
        <w:rPr>
          <w:lang w:val="pt_PT" w:bidi="pt_PT"/>
        </w:rPr>
      </w:r>
      <w:r>
        <w:rPr>
          <w:lang w:val="pt_PT" w:bidi="pt_PT"/>
        </w:rPr>
        <w:t>Como vocês se lembram, Yahweh deu uma longa lista de instruções a Moisés no monte Sinai sobre como fazer o tabernáculo e todos os itens que entrariam nele. O tabernáculo também era chamado de Tenda do Encontro. Embora Moisés tenha usado uma Tenda do Encontro temporária para se encontrar com Yahweh enquanto os israelitas terminavam o tabernáculo, Moisés usa ambos os termos aqui para descrever o tabernáculo completo. O tabernáculo é sagrado, ou separado, para que Yahweh habite nele, e será o lugar onde os israelitas se encontram com Yahweh e o adoram.</w:t>
      </w:r>
    </w:p>
    <w:p>
      <w:pPr/>
      <w:r>
        <w:rPr>
          <w:lang w:val="pt_PT" w:bidi="pt_PT"/>
        </w:rPr>
      </w:r>
      <w:r>
        <w:rPr>
          <w:lang w:val="pt_PT" w:bidi="pt_PT"/>
        </w:rPr>
        <w:t>Quando os israelitas completaram seu trabalho no tabernáculo, eles trouxeram tudo o que haviam feito para Moisés. Aqui, o tabernáculo se refere a todas as partes separadas do tabernáculo. Observem que os israelitas ainda não montaram todas as várias partes. Isso demonstra que os israelitas poderiam facilmente desmontar as diferentes partes do tabernáculo e movê-las de um lugar para outro.</w:t>
      </w:r>
    </w:p>
    <w:p>
      <w:pPr>
        <w:pStyle w:val="ListBullet"/>
        <w:spacing w:line="240" w:lineRule="auto"/>
        <w:ind w:left="720"/>
      </w:pPr>
      <w:r>
        <w:rPr>
          <w:lang w:val="pt_PT" w:bidi="pt_PT"/>
        </w:rPr>
      </w:r>
      <w:r>
        <w:rPr>
          <w:lang w:val="pt_PT" w:bidi="pt_PT"/>
        </w:rPr>
        <w:t>Parem aqui e, em grupo, um por vez, olhem para todas as fotos que vocês têm que se relacionam com o tabernáculo. Enquanto Moisés lista cada item, você pode apontar para a imagem correspondente para que sua equipe veja. Tentem descrever novamente os itens de memória e descrever sua função. Essas imagens devem incluir:</w:t>
      </w:r>
    </w:p>
    <w:p>
      <w:pPr>
        <w:pStyle w:val="ListBullet"/>
        <w:spacing w:line="240" w:lineRule="auto"/>
        <w:ind w:left="720"/>
      </w:pPr>
      <w:r>
        <w:rPr>
          <w:lang w:val="pt_PT" w:bidi="pt_PT"/>
        </w:rPr>
      </w:r>
      <w:r>
        <w:rPr>
          <w:lang w:val="pt_PT" w:bidi="pt_PT"/>
        </w:rPr>
        <w:t>Pause este áudio aqui.</w:t>
      </w:r>
    </w:p>
    <w:p>
      <w:pPr/>
      <w:r>
        <w:rPr>
          <w:lang w:val="pt_PT" w:bidi="pt_PT"/>
        </w:rPr>
      </w:r>
      <w:r>
        <w:rPr>
          <w:lang w:val="pt_PT" w:bidi="pt_PT"/>
        </w:rPr>
        <w:t>Moisés inspeciona o trabalho deles para garantir que todos os detalhes sejam exatamente como Yahweh pediu que fossem, uma vez que Moisés era a pessoa que originalmente recebeu todas as instruções. Mesmo que Yahweh tenha escolhido Bezalel e Aoliabe, e tenha dado a eles habilidades para construir o tabernáculo e ensinar a outros artesãos suas habilidades, Moisés diz que todos os israelitas fizeram o trabalho assim como Yahweh ordenou. Moisés usa a repetição para enfatizar que foram todos os israelitas que completaram o tabernáculo. Em resumo, Moisés retrata os israelitas trabalhando juntos e obedecendo a Yahweh por meio de suas ofertas e esforços compartilhados.</w:t>
      </w:r>
    </w:p>
    <w:p>
      <w:pPr/>
      <w:r>
        <w:rPr>
          <w:lang w:val="pt_PT" w:bidi="pt_PT"/>
        </w:rPr>
      </w:r>
      <w:r>
        <w:rPr>
          <w:lang w:val="pt_PT" w:bidi="pt_PT"/>
        </w:rPr>
        <w:t>Parem aqui e discutam esta pergunta em grupo: em sua cultura, quando um grupo de pessoas termina um trabalho ou projeto, quem as pessoas dizem que é responsável por ter completado o trabalho, ou quem recebe o crédito por completar o trabalho? Pause este áudio aqui.</w:t>
      </w:r>
    </w:p>
    <w:p>
      <w:pPr/>
      <w:r>
        <w:rPr>
          <w:lang w:val="pt_PT" w:bidi="pt_PT"/>
        </w:rPr>
      </w:r>
      <w:r>
        <w:rPr>
          <w:lang w:val="pt_PT" w:bidi="pt_PT"/>
        </w:rPr>
        <w:t>Então Moisés abençoou o povo. Isso provavelmente significa que Moisés orou para que o povo experimentasse o favor de Yahweh. Isso mostra que os israelitas haviam sido bem-sucedidos em seus esforços e, como resultado, eles tinham o favor de Yahweh. Agora que os israelitas completaram o tabernáculo, os israelitas podem continuar a estar em um relacionamento com Yahweh como seu povo escolhido.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39.32–43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israelitas têm trabalhado em todas as partes do tabernáculo. Quando eles terminam tudo, Bezalel, Aoliabe e o restante dos israelitas trazem as diferentes partes do tabernáculo completo a Moisés para que ele inspecione.</w:t>
      </w:r>
    </w:p>
    <w:p>
      <w:pPr/>
      <w:r>
        <w:rPr>
          <w:lang w:val="pt_PT" w:bidi="pt_PT"/>
        </w:rPr>
      </w:r>
      <w:r>
        <w:rPr>
          <w:b/>
          <w:lang w:val="pt_PT" w:bidi="pt_PT"/>
        </w:rPr>
        <w:t>Na segunda cena:</w:t>
      </w:r>
      <w:r>
        <w:rPr>
          <w:lang w:val="pt_PT" w:bidi="pt_PT"/>
        </w:rPr>
        <w:t xml:space="preserve"> Moisés verifica cada uma das partes do tabernáculo para garantir que seja exatamente como Yahweh quer que seja. Quando ele termina, Moisés confirma que tudo está como Yahweh ordenou que fosse. Moisés abençoa o povo orando sobre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Artesãos israelitas, incluindo Bezalel e Aoliabe</w:t>
      </w:r>
    </w:p>
    <w:p>
      <w:pPr>
        <w:pStyle w:val="ListBullet"/>
        <w:spacing w:line="240" w:lineRule="auto"/>
        <w:ind w:left="720"/>
      </w:pPr>
      <w:r>
        <w:rPr>
          <w:lang w:val="pt_PT" w:bidi="pt_PT"/>
        </w:rPr>
      </w:r>
      <w:r>
        <w:rPr>
          <w:lang w:val="pt_PT" w:bidi="pt_PT"/>
        </w:rPr>
        <w:t>Os filhos de Israel</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Em grupo, prestem atenção às partes do cenário da passagem:</w:t>
      </w:r>
    </w:p>
    <w:p>
      <w:pPr/>
      <w:r>
        <w:rPr>
          <w:lang w:val="pt_PT" w:bidi="pt_PT"/>
        </w:rPr>
      </w:r>
      <w:r>
        <w:rPr>
          <w:lang w:val="pt_PT" w:bidi="pt_PT"/>
        </w:rPr>
        <w:t>Os artesãos israelitas têm trabalhado dedicadamente nas diferentes partes do tabernáculo, de acordo com as instruções específicas de Yahweh. Eles estão animados por ter um relacionamento restaurado com Yahweh como seu povo escolhido, uma vez que o tabernáculo será o lugar onde Yahweh viverá entre eles.</w:t>
      </w:r>
    </w:p>
    <w:p>
      <w:pPr/>
      <w:r>
        <w:rPr>
          <w:lang w:val="pt_PT" w:bidi="pt_PT"/>
        </w:rPr>
      </w:r>
      <w:r>
        <w:rPr>
          <w:lang w:val="pt_PT" w:bidi="pt_PT"/>
        </w:rPr>
        <w:t>É importante observar que a passagem menciona que os israelitas haviam feito tudo o que Yahweh ordenou. Moisés atribui o trabalho não apenas a Bezalel, Aoliabe e os outros artesãos, mas em vez disso a apresenta como uma obra completa dos filhos de Israel, ou de toda a comunidade israelita.</w:t>
      </w:r>
    </w:p>
    <w:p>
      <w:pPr/>
      <w:r>
        <w:rPr>
          <w:lang w:val="pt_PT" w:bidi="pt_PT"/>
        </w:rPr>
      </w:r>
      <w:r>
        <w:rPr>
          <w:lang w:val="pt_PT" w:bidi="pt_PT"/>
        </w:rPr>
        <w:t>Os israelitas trouxeram a tenda, ou tabernáculo, com todos os seus utensílios. Isso incluía as roupas especiais para os sacerdotes.</w:t>
      </w:r>
    </w:p>
    <w:p>
      <w:pPr/>
      <w:r>
        <w:rPr>
          <w:lang w:val="pt_PT" w:bidi="pt_PT"/>
        </w:rPr>
      </w:r>
      <w:r>
        <w:rPr>
          <w:lang w:val="pt_PT" w:bidi="pt_PT"/>
        </w:rPr>
        <w:t>Parem aqui e discutam com seu grupo a melhor forma de falar sobre os materiais para o tabernáculo. Pode ser mais fácil agrupá-los de acordo com seu propósito, como a estrutura da tenda, os utensílios para o interior da tenda e as roupas sacerdotais. Ou pode funcionar melhor ordenar os itens com base em como eles montariam o tabernáculo depois que o tivessem desembalado. Em grupo, olhem para os diferentes itens novamente e tentem contar esta parte da passagem, listando todos os itens. Pause este áudio aqui.</w:t>
      </w:r>
    </w:p>
    <w:p>
      <w:pPr/>
      <w:r>
        <w:rPr>
          <w:lang w:val="pt_PT" w:bidi="pt_PT"/>
        </w:rPr>
      </w:r>
      <w:r>
        <w:rPr>
          <w:lang w:val="pt_PT" w:bidi="pt_PT"/>
        </w:rPr>
        <w:t>Lembrem-se de que os israelitas precisavam carregar alguns desses itens usando varais de madeira, como a arca e a mesa. Ao trazer todas as peças a Moisés, os israelitas experimentam pela primeira vez como será mover o tabernáculo de um lugar para outro.</w:t>
      </w:r>
    </w:p>
    <w:p>
      <w:pPr/>
      <w:r>
        <w:rPr>
          <w:lang w:val="pt_PT" w:bidi="pt_PT"/>
        </w:rPr>
      </w:r>
      <w:r>
        <w:rPr>
          <w:lang w:val="pt_PT" w:bidi="pt_PT"/>
        </w:rPr>
        <w:t>Lembrem-se de que as roupas especiais são para Arão e seus filhos, que servirão como sacerdotes no tabernáculo. Yahweh os escolheu especialmente para fazer sacrifícios em nome do povo e ensinar o povo como adorar Yahweh.</w:t>
      </w:r>
    </w:p>
    <w:p>
      <w:pPr/>
      <w:r>
        <w:rPr>
          <w:lang w:val="pt_PT" w:bidi="pt_PT"/>
        </w:rPr>
      </w:r>
      <w:r>
        <w:rPr>
          <w:lang w:val="pt_PT" w:bidi="pt_PT"/>
        </w:rPr>
        <w:t>Moisés usa a repetição para enfatizar que Israel como um todo havia obedecido completamente aos mandamentos de Yahweh para construir o tabernáculo, até mesmo os menores detalhes.</w:t>
      </w:r>
    </w:p>
    <w:p>
      <w:pPr/>
      <w:r>
        <w:rPr>
          <w:lang w:val="pt_PT" w:bidi="pt_PT"/>
        </w:rPr>
      </w:r>
      <w:r>
        <w:rPr>
          <w:lang w:val="pt_PT" w:bidi="pt_PT"/>
        </w:rPr>
        <w:t>Moisés examina, ou inspeciona, o trabalho dos israelitas. Ele faz isso porque Yahweh deu diretamente as instruções para construir o tabernáculo a Moisés no monte Sinai. Moisés inspeciona cada item e confirma que cada item está exatamente como Yahweh quer que seja.</w:t>
      </w:r>
    </w:p>
    <w:p>
      <w:pPr/>
      <w:r>
        <w:rPr>
          <w:lang w:val="pt_PT" w:bidi="pt_PT"/>
        </w:rPr>
      </w:r>
      <w:r>
        <w:rPr>
          <w:lang w:val="pt_PT" w:bidi="pt_PT"/>
        </w:rPr>
        <w:t>Moisés abençoa os israelitas, ou ora pelos israelitas, e pede a Yahweh que mostre seu favor sobre eles.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39.32–43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Artesãos israelitas, incluindo Bezalel e Aoliabe</w:t>
      </w:r>
    </w:p>
    <w:p>
      <w:pPr>
        <w:pStyle w:val="ListBullet"/>
        <w:spacing w:line="240" w:lineRule="auto"/>
        <w:ind w:left="720"/>
      </w:pPr>
      <w:r>
        <w:rPr>
          <w:lang w:val="pt_PT" w:bidi="pt_PT"/>
        </w:rPr>
      </w:r>
      <w:r>
        <w:rPr>
          <w:lang w:val="pt_PT" w:bidi="pt_PT"/>
        </w:rPr>
        <w:t>Os filhos de Israel</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israelitas trabalhando em todas as partes do tabernáculo. Ao terminarem tudo, Bezalel, Aoliabe e o restante dos israelitas trazem as diferentes partes do tabernáculo concluído a Moisés para inspecionar.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Bezalel: “O que você está sentindo ou pensando?”. A pessoa pode responder coisas como: "Animado. Finalmente é hora de apresentar nosso trabalho. Realmente quero agradar a Yahweh", ou "Nervoso. Espero que Moisés conclua que todo o nosso trabalho atende às expectativas de Yahweh", ou "Maravilhado. Mal posso esperar para ver como será quando montarmos tudo".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verificando cada uma das partes do tabernáculo para garantir que seja exatamente como Yahweh quer que seja.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"Nervoso. Espero que o povo tenha sido fiel para seguir todas as instruções de Yahweh", ou "Cuidadoso. Quero garantir que tudo esteja certo antes de dizer a Yahweh que terminamos", ou "Surpreso. Nunca vi o povo tão unido antes. Sou grato pela vontade deles de agradar a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Quando ele termina, Moisés vê que tudo está como Yahweh ordenou que fosse. Moisés então abençoa o povo orando por eles.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um israelita: “O que você está sentindo ou pensando?”. A pessoa pode responder coisas como “Esperançoso. Agora que Yahweh irá conosco, ninguém pode se levantar contra nós", ou "Confortado. Não há deus como Yahweh. Sou grato por fazer parte de seu povo escolhido", ou "Maravilhado. Se a casa de Yahweh é tão maravilhosa, estar na presença de Yahweh deve ser verdadeiramente maravilhoso".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“Determinado. Devo buscar Yahweh com frequência para conhecer seus planos para nós", ou "Aliviado. Estou feliz que o povo agora possa ver com seus próprios olhos que Yahweh está verdadeiramente conosco", ou "Espero que o povo se lembre de tudo o que Yahweh fez por nós. Espero que eles se lembrem dessa vontade que têm de servi-lo e obedecê-lo."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39.32–43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Para esta passagem, usem as mesmas palavras para cada item que vocês usaram em passagens anteriores.</w:t>
      </w:r>
    </w:p>
    <w:p>
      <w:pPr/>
      <w:r>
        <w:rPr>
          <w:lang w:val="pt_PT" w:bidi="pt_PT"/>
        </w:rPr>
      </w:r>
      <w:r>
        <w:rPr>
          <w:lang w:val="pt_PT" w:bidi="pt_PT"/>
        </w:rPr>
        <w:t xml:space="preserve">Os </w:t>
      </w:r>
      <w:r>
        <w:rPr>
          <w:lang w:val="pt_PT" w:bidi="pt_PT"/>
        </w:rPr>
        <w:t>israelitas</w:t>
      </w:r>
      <w:r>
        <w:rPr>
          <w:lang w:val="pt_PT" w:bidi="pt_PT"/>
        </w:rPr>
        <w:t xml:space="preserve"> completam seu trabalho no </w:t>
      </w:r>
      <w:r>
        <w:rPr>
          <w:b/>
          <w:lang w:val="pt_PT" w:bidi="pt_PT"/>
        </w:rPr>
        <w:t>tabernáculo</w:t>
      </w:r>
      <w:r>
        <w:rPr>
          <w:lang w:val="pt_PT" w:bidi="pt_PT"/>
        </w:rPr>
        <w:t xml:space="preserve">, </w:t>
      </w:r>
      <w:r>
        <w:rPr>
          <w:b/>
          <w:lang w:val="pt_PT" w:bidi="pt_PT"/>
        </w:rPr>
        <w:t>a Tenda do Encontro</w:t>
      </w:r>
      <w:r>
        <w:rPr>
          <w:lang w:val="pt_PT" w:bidi="pt_PT"/>
        </w:rPr>
        <w:t xml:space="preserve">. O tabernáculo é a tenda sagrada, separada como o lugar da morada de </w:t>
      </w:r>
      <w:r>
        <w:rPr>
          <w:lang w:val="pt_PT" w:bidi="pt_PT"/>
        </w:rPr>
        <w:t>Yahweh</w:t>
      </w:r>
      <w:r>
        <w:rPr>
          <w:lang w:val="pt_PT" w:bidi="pt_PT"/>
        </w:rPr>
        <w:t xml:space="preserve"> e onde o povo de Yahweh o </w:t>
      </w:r>
      <w:r>
        <w:rPr>
          <w:lang w:val="pt_PT" w:bidi="pt_PT"/>
        </w:rPr>
        <w:t>adorava</w:t>
      </w:r>
      <w:r>
        <w:rPr>
          <w:lang w:val="pt_PT" w:bidi="pt_PT"/>
        </w:rPr>
        <w:t xml:space="preserve">. Os israelitas transportaram o tabernáculo de um lugar para outro. Embora os israelitas tenham terminado seu trabalho, o tabernáculo ainda não está montado. Usem a mesma palavra para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Os israelitas trazem as coberturas da tenda de peles curtidas, a cortina interna e a </w:t>
      </w:r>
      <w:r>
        <w:rPr>
          <w:b/>
          <w:lang w:val="pt_PT" w:bidi="pt_PT"/>
        </w:rPr>
        <w:t>arca da aliança</w:t>
      </w:r>
      <w:r>
        <w:rPr>
          <w:lang w:val="pt_PT" w:bidi="pt_PT"/>
        </w:rPr>
        <w:t xml:space="preserve">. Isso se refere à caixa de madeira coberta de ouro puro que Yahweh pediu a Moisés que fizesse. Ela guardará as tábuas dadas a Moisés, com a </w:t>
      </w:r>
      <w:r>
        <w:rPr>
          <w:lang w:val="pt_PT" w:bidi="pt_PT"/>
        </w:rPr>
        <w:t>Lei</w:t>
      </w:r>
      <w:r>
        <w:rPr>
          <w:lang w:val="pt_PT" w:bidi="pt_PT"/>
        </w:rPr>
        <w:t xml:space="preserve"> nelas, um pote de maná e a vara de Arão. Os israelitas acreditavam que Yahweh habitava no espaço diretamente acima da arca, de modo que ela passou a simbolizar a presença de </w:t>
      </w:r>
      <w:r>
        <w:rPr>
          <w:lang w:val="pt_PT" w:bidi="pt_PT"/>
        </w:rPr>
        <w:t>Deus</w:t>
      </w:r>
      <w:r>
        <w:rPr>
          <w:lang w:val="pt_PT" w:bidi="pt_PT"/>
        </w:rPr>
        <w:t xml:space="preserve">. Usem a mesma palavra ou frase para a arca da aliança que vocês usaram em passagens anteriores. Para mais informações sobre a </w:t>
      </w:r>
      <w:r>
        <w:rPr>
          <w:b/>
          <w:lang w:val="pt_PT" w:bidi="pt_PT"/>
        </w:rPr>
        <w:t>arca da aliança</w:t>
      </w:r>
      <w:r>
        <w:rPr>
          <w:lang w:val="pt_PT" w:bidi="pt_PT"/>
        </w:rPr>
        <w:t>, consultem o Glossário Mestre.</w:t>
      </w:r>
    </w:p>
    <w:p>
      <w:pPr/>
      <w:r>
        <w:rPr>
          <w:lang w:val="pt_PT" w:bidi="pt_PT"/>
        </w:rPr>
      </w:r>
      <w:r>
        <w:rPr>
          <w:lang w:val="pt_PT" w:bidi="pt_PT"/>
        </w:rPr>
        <w:t xml:space="preserve">Eles também trazem a tampa da </w:t>
      </w:r>
      <w:r>
        <w:rPr>
          <w:b/>
          <w:lang w:val="pt_PT" w:bidi="pt_PT"/>
        </w:rPr>
        <w:t>expiação</w:t>
      </w:r>
      <w:r>
        <w:rPr>
          <w:lang w:val="pt_PT" w:bidi="pt_PT"/>
        </w:rPr>
        <w:t xml:space="preserve"> para a arca, ou o propiciatório. Os israelitas a chamavam de tampa da expiação porque se refere ao conceito de expiação, ou reconciliação. Esse é o processo pelo qual as pessoas superam a hostilidade e a distância e se tornam verdadeiros amigos e aliados. Algumas traduções o chamam de propiciatório. A tampa da expiação representava o fato de que Yahweh, o único Deus verdadeiro, em sua eterna bondade e amor, havia providenciado para que os israelitas desfrutassem da reconciliação com Ele. Os israelitas não eram estranhos ou inimigos de Yahweh; eles eram o povo escolhido de Yahweh. Usem a mesma palavra ou frase para tampa da expiação que vocês usaram em passagens anteriores. Para mais informações sobre </w:t>
      </w:r>
      <w:r>
        <w:rPr>
          <w:b/>
          <w:lang w:val="pt_PT" w:bidi="pt_PT"/>
        </w:rPr>
        <w:t>expiação</w:t>
      </w:r>
      <w:r>
        <w:rPr>
          <w:lang w:val="pt_PT" w:bidi="pt_PT"/>
        </w:rPr>
        <w:t>, consultem o Glossário Mestre.</w:t>
      </w:r>
    </w:p>
    <w:p>
      <w:pPr/>
      <w:r>
        <w:rPr>
          <w:lang w:val="pt_PT" w:bidi="pt_PT"/>
        </w:rPr>
      </w:r>
      <w:r>
        <w:rPr>
          <w:lang w:val="pt_PT" w:bidi="pt_PT"/>
        </w:rPr>
        <w:t xml:space="preserve">Eles trazem todos os móveis para o tabernáculo, incluindo seus acessórios, incluindo a mesa, o candelabro e os </w:t>
      </w:r>
      <w:r>
        <w:rPr>
          <w:b/>
          <w:lang w:val="pt_PT" w:bidi="pt_PT"/>
        </w:rPr>
        <w:t>altares</w:t>
      </w:r>
      <w:r>
        <w:rPr>
          <w:lang w:val="pt_PT" w:bidi="pt_PT"/>
        </w:rPr>
        <w:t xml:space="preserve"> de </w:t>
      </w:r>
      <w:r>
        <w:rPr>
          <w:b/>
          <w:lang w:val="pt_PT" w:bidi="pt_PT"/>
        </w:rPr>
        <w:t>bronze</w:t>
      </w:r>
      <w:r>
        <w:rPr>
          <w:lang w:val="pt_PT" w:bidi="pt_PT"/>
        </w:rPr>
        <w:t xml:space="preserve"> e de ouro. Um altar é um lugar onde as pessoas matam e queimam animais como uma </w:t>
      </w:r>
      <w:r>
        <w:rPr>
          <w:lang w:val="pt_PT" w:bidi="pt_PT"/>
        </w:rPr>
        <w:t>oferta</w:t>
      </w:r>
      <w:r>
        <w:rPr>
          <w:lang w:val="pt_PT" w:bidi="pt_PT"/>
        </w:rPr>
        <w:t xml:space="preserve"> a Deus, ou um lugar onde as pessoas queimam incenso. Usem a mesma palavra ou frase para altar que vocês usaram em passagens anteriores. Para obterem mais informações sobre </w:t>
      </w:r>
      <w:r>
        <w:rPr>
          <w:lang w:val="pt_PT" w:bidi="pt_PT"/>
        </w:rPr>
        <w:t>altar</w:t>
      </w:r>
      <w:r>
        <w:rPr>
          <w:lang w:val="pt_PT" w:bidi="pt_PT"/>
        </w:rPr>
        <w:t>, consultem o Glossário Mestre.</w:t>
      </w:r>
    </w:p>
    <w:p>
      <w:pPr/>
      <w:r>
        <w:rPr>
          <w:lang w:val="pt_PT" w:bidi="pt_PT"/>
        </w:rPr>
      </w:r>
      <w:r>
        <w:rPr>
          <w:lang w:val="pt_PT" w:bidi="pt_PT"/>
        </w:rPr>
        <w:t xml:space="preserve">Os israelitas trazem todos os itens para a parte de fora, ou exterior, do tabernáculo. Eles também trazem as santas roupas sacerdotais. Um </w:t>
      </w:r>
      <w:r>
        <w:rPr>
          <w:b/>
          <w:lang w:val="pt_PT" w:bidi="pt_PT"/>
        </w:rPr>
        <w:t>sacerdote</w:t>
      </w:r>
      <w:r>
        <w:rPr>
          <w:lang w:val="pt_PT" w:bidi="pt_PT"/>
        </w:rPr>
        <w:t xml:space="preserve"> é alguém que oferece </w:t>
      </w:r>
      <w:r>
        <w:rPr>
          <w:lang w:val="pt_PT" w:bidi="pt_PT"/>
        </w:rPr>
        <w:t>sacrifícios</w:t>
      </w:r>
      <w:r>
        <w:rPr>
          <w:lang w:val="pt_PT" w:bidi="pt_PT"/>
        </w:rPr>
        <w:t xml:space="preserve"> a Yahweh em nome do povo. Os sacerdotes cuidarão do tabernáculo e ensinarão os israelitas a adorar adequadamente Yahweh. Yahweh escolheu Arão e seus </w:t>
      </w:r>
      <w:r>
        <w:rPr>
          <w:lang w:val="pt_PT" w:bidi="pt_PT"/>
        </w:rPr>
        <w:t>filhos</w:t>
      </w:r>
      <w:r>
        <w:rPr>
          <w:lang w:val="pt_PT" w:bidi="pt_PT"/>
        </w:rPr>
        <w:t xml:space="preserve"> para servirem como sacerdotes no tabernáculo. Os sacerdotes usarão essas roupas sagradas, ou </w:t>
      </w:r>
      <w:r>
        <w:rPr>
          <w:b/>
          <w:lang w:val="pt_PT" w:bidi="pt_PT"/>
        </w:rPr>
        <w:t>santas</w:t>
      </w:r>
      <w:r>
        <w:rPr>
          <w:lang w:val="pt_PT" w:bidi="pt_PT"/>
        </w:rPr>
        <w:t xml:space="preserve">, quando servirem a Yahweh. Essas vestes são sagradas porque são separadas especialmente para o serviço a Yahweh. Usem as mesmas palavras para sacerdote e para sagrado, ou santo, que vocês usaram em passagens anteriores, e procurem </w:t>
      </w:r>
      <w:r>
        <w:rPr>
          <w:lang w:val="pt_PT" w:bidi="pt_PT"/>
        </w:rPr>
        <w:t>sacerdote</w:t>
      </w:r>
      <w:r>
        <w:rPr>
          <w:lang w:val="pt_PT" w:bidi="pt_PT"/>
        </w:rPr>
        <w:t xml:space="preserve"> e </w:t>
      </w:r>
      <w:r>
        <w:rPr>
          <w:lang w:val="pt_PT" w:bidi="pt_PT"/>
        </w:rPr>
        <w:t>santo</w:t>
      </w:r>
      <w:r>
        <w:rPr>
          <w:lang w:val="pt_PT" w:bidi="pt_PT"/>
        </w:rPr>
        <w:t xml:space="preserve"> no Glossário Mestre para mais informações.</w:t>
      </w:r>
    </w:p>
    <w:p>
      <w:pPr/>
      <w:r>
        <w:rPr>
          <w:lang w:val="pt_PT" w:bidi="pt_PT"/>
        </w:rPr>
      </w:r>
      <w:r>
        <w:rPr>
          <w:lang w:val="pt_PT" w:bidi="pt_PT"/>
        </w:rPr>
        <w:t xml:space="preserve">Quando Moisés inspeciona todo o trabalho dos israelitas no tabernáculo, ele constata que eles completaram o trabalho assim como Yahweh ordenou. Moisés então </w:t>
      </w:r>
      <w:r>
        <w:rPr>
          <w:b/>
          <w:lang w:val="pt_PT" w:bidi="pt_PT"/>
        </w:rPr>
        <w:t>abençoa</w:t>
      </w:r>
      <w:r>
        <w:rPr>
          <w:lang w:val="pt_PT" w:bidi="pt_PT"/>
        </w:rPr>
        <w:t xml:space="preserve"> o povo. Abençoar significa que Moisés orou pelos israelitas e pediu a Yahweh que mostrasse seu favor sobre eles. Usem a mesma palavra ou frase para abençoar que vocês usaram em passagens anteriores. Para mais informações sobre </w:t>
      </w:r>
      <w:r>
        <w:rPr>
          <w:lang w:val="pt_PT" w:bidi="pt_PT"/>
        </w:rPr>
        <w:t>abençoar</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40:1–15</w:t>
      </w:r>
      <w:r>
        <w:rPr>
          <w:lang w:val="pt_PT" w:bidi="pt_PT"/>
        </w:rPr>
      </w:r>
    </w:p>
    <w:p>
      <w:pPr>
        <w:pStyle w:val="Heading3"/>
      </w:pPr>
      <w:r>
        <w:rPr>
          <w:lang w:val="pt_PT" w:bidi="pt_PT"/>
        </w:rPr>
        <w:t>Ouvir e Sentir</w:t>
      </w:r>
    </w:p>
    <w:p>
      <w:pPr/>
      <w:r>
        <w:rPr>
          <w:lang w:val="pt_PT" w:bidi="pt_PT"/>
        </w:rPr>
      </w:r>
      <w:r>
        <w:rPr>
          <w:lang w:val="pt_PT" w:bidi="pt_PT"/>
        </w:rPr>
        <w:t>Nesta etapa, ouçam Êxodo 40.1–15 e guardem em seus corações.</w:t>
      </w:r>
    </w:p>
    <w:p>
      <w:pPr/>
      <w:r>
        <w:rPr>
          <w:lang w:val="pt_PT" w:bidi="pt_PT"/>
        </w:rPr>
      </w:r>
      <w:r>
        <w:rPr>
          <w:lang w:val="pt_PT" w:bidi="pt_PT"/>
        </w:rPr>
        <w:t>Ouçam uma versão em áudio de Êxodo 40.1–15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40.1–15 na tradução mais fácil de entender.</w:t>
      </w:r>
    </w:p>
    <w:p>
      <w:pPr/>
      <w:r>
        <w:rPr>
          <w:lang w:val="pt_PT" w:bidi="pt_PT"/>
        </w:rPr>
      </w:r>
      <w:r>
        <w:rPr>
          <w:lang w:val="pt_PT" w:bidi="pt_PT"/>
        </w:rPr>
        <w:t>Os israelitas completaram todas as instruções de Yahweh para fazer o tabernáculo e os itens do tabernáculo. Moisés abençoou os israelitas. Agora é hora de montar todas as partes do tabernáculo. Essa última parte de Êxodo é a parte mais importante de Êxodo. Quando o tabernáculo estiver terminado, Yahweh poderá vir habitar no lugar especial que os israelitas construíram para ele. Yahweh estará com seu povo enquanto eles vagam pelo deserto em seu caminho para a terra que Yahweh prometeu a eles.</w:t>
      </w:r>
    </w:p>
    <w:p>
      <w:pPr/>
      <w:r>
        <w:rPr>
          <w:lang w:val="pt_PT" w:bidi="pt_PT"/>
        </w:rPr>
      </w:r>
      <w:r>
        <w:rPr>
          <w:lang w:val="pt_PT" w:bidi="pt_PT"/>
        </w:rPr>
        <w:t>Yahweh diz a Moisés para montar o tabernáculo no primeiro dia do primeiro mês, que é o primeiro dia do ano novo. O ano novo dos israelitas começava por volta de meados de março, no calendário atual. Os israelitas começariam este segundo ano de vida fora do Egito com uma celebração de adoração — eles conectariam o ano novo à adoração!</w:t>
      </w:r>
    </w:p>
    <w:p>
      <w:pPr/>
      <w:r>
        <w:rPr>
          <w:lang w:val="pt_PT" w:bidi="pt_PT"/>
        </w:rPr>
      </w:r>
      <w:r>
        <w:rPr>
          <w:lang w:val="pt_PT" w:bidi="pt_PT"/>
        </w:rPr>
        <w:t>Yahweh quer que os israelitas sejam capazes de montar o tabernáculo todo em um dia. Os israelitas estavam vagando pelo deserto, então eles precisavam ser capazes de montar e desmontar o tabernáculo com frequência e rapidez. Embora Yahweh esteja falando diretamente com Moisés, dizendo a ele para montar o tabernáculo, o próprio Moisés não está fazendo todo o trabalho; Moisés está instruindo outros para fazerem o trabalho de montar o tabernáculo.</w:t>
      </w:r>
    </w:p>
    <w:p>
      <w:pPr/>
      <w:r>
        <w:rPr>
          <w:lang w:val="pt_PT" w:bidi="pt_PT"/>
        </w:rPr>
      </w:r>
      <w:r>
        <w:rPr>
          <w:lang w:val="pt_PT" w:bidi="pt_PT"/>
        </w:rPr>
        <w:t>Yahweh dá instruções para montar o tabernáculo, começando com a própria tenda. As instruções de Yahweh aqui são apenas um curto resumo — Yahweh deu detalhes sobre a construção do tabernáculo muitas vezes antes. Em toda essa passagem, Yahweh chama a tenda de "tabernáculo" ou de "tenda do encontro". Depois que Moisés monta a tenda do encontro, ele deve colocar a arca da aliança, ou testemunho, no lugar santíssimo. Yahweh começa suas instruções com os itens internos e vai trabalhando em direção a parte externa. Depois que o povo coloca a arca da aliança no lugar santíssimo, eles pendurarão a cortina que separa o lugar santíssimo do lugar santo. No lugar santo, ou sala externa do tabernáculo, eles então montarão a mesa, os utensílios que vão sobre a mesa, o candelabro e as lâmpadas. Então eles colocarão o altar do incenso. Depois que todos os itens estiverem dentro da tenda, eles colocarão a cortina externa, ou a entrada da tenda do encontro.</w:t>
      </w:r>
    </w:p>
    <w:p>
      <w:pPr/>
      <w:r>
        <w:rPr>
          <w:lang w:val="pt_PT" w:bidi="pt_PT"/>
        </w:rPr>
      </w:r>
      <w:r>
        <w:rPr>
          <w:lang w:val="pt_PT" w:bidi="pt_PT"/>
        </w:rPr>
        <w:t>Agora Yahweh fala sobre o pátio. Yahweh diz para colocar o altar do holocausto no pátio fora da entrada da tenda. Então Yahweh diz a Moisés para colocar a bacia entre o tabernáculo e o altar e encher a bacia com água.</w:t>
      </w:r>
    </w:p>
    <w:p>
      <w:pPr/>
      <w:r>
        <w:rPr>
          <w:lang w:val="pt_PT" w:bidi="pt_PT"/>
        </w:rPr>
      </w:r>
      <w:r>
        <w:rPr>
          <w:lang w:val="pt_PT" w:bidi="pt_PT"/>
        </w:rPr>
        <w:t>Depois que os itens são colocados na frente da tenda, Yahweh diz para montar o próprio pátio pendurando as cortinas nos quatro lados do pátio. Então Yahweh ordena que pendurem a cortina para a entrada do pátio.</w:t>
      </w:r>
    </w:p>
    <w:p>
      <w:pPr/>
      <w:r>
        <w:rPr>
          <w:lang w:val="pt_PT" w:bidi="pt_PT"/>
        </w:rPr>
      </w:r>
      <w:r>
        <w:rPr>
          <w:lang w:val="pt_PT" w:bidi="pt_PT"/>
        </w:rPr>
        <w:t>Depois que o povo montou tudo, Yahweh diz a Moisés para pegar o óleo da unção e espalhá-lo sobre o tabernáculo e sobre tudo o que havia nele. Então Moisés deve espalhar o óleo de unção no altar de oferta queimada, as ferramentas para o altar e a bacia. Moisés provavelmente derramou óleo em todas essas coisas, incluindo na tenda do encontro. Quando ele unge essas coisas com óleo, elas então se tornam santas, ou dedicadas ao serviço de Yahweh.</w:t>
      </w:r>
    </w:p>
    <w:p>
      <w:pPr/>
      <w:r>
        <w:rPr>
          <w:lang w:val="pt_PT" w:bidi="pt_PT"/>
        </w:rPr>
      </w:r>
      <w:r>
        <w:rPr>
          <w:lang w:val="pt_PT" w:bidi="pt_PT"/>
        </w:rPr>
        <w:t>Parem aqui e discutam em grupo: quando vocês preparam lugares espirituais importantes para uso, que tipos de coisas vocês fazem? Em que ordem vocês montam as coisas? Pause este áudio aqui.</w:t>
      </w:r>
    </w:p>
    <w:p>
      <w:pPr/>
      <w:r>
        <w:rPr>
          <w:lang w:val="pt_PT" w:bidi="pt_PT"/>
        </w:rPr>
      </w:r>
      <w:r>
        <w:rPr>
          <w:lang w:val="pt_PT" w:bidi="pt_PT"/>
        </w:rPr>
        <w:t>Agora Yahweh volta sua atenção para Arão e seus filhos. Yahweh resume aqui o que ele detalhou em passagens anteriores; apresentando Arão e seus filhos na entrada do tabernáculo, lavando-os ritualmente e vestindo-os com suas roupas sagradas, ou dedicadas. Então, como acontece com os objetos no tabernáculo, Moisés ungirá, ou derramará óleo sobre Arão e seus filhos para dedicar eles e seus descendentes para serem sacerdotes para sempre.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40.1–15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Yahweh instrui Moisés a montar o tabernáculo, começando por montar a própria tenda e trabalhando de dentro para fora para montar todo o tabernáculo e o pátio.</w:t>
      </w:r>
    </w:p>
    <w:p>
      <w:pPr/>
      <w:r>
        <w:rPr>
          <w:lang w:val="pt_PT" w:bidi="pt_PT"/>
        </w:rPr>
      </w:r>
      <w:r>
        <w:rPr>
          <w:b/>
          <w:lang w:val="pt_PT" w:bidi="pt_PT"/>
        </w:rPr>
        <w:t>Na segunda cena:</w:t>
      </w:r>
      <w:r>
        <w:rPr>
          <w:lang w:val="pt_PT" w:bidi="pt_PT"/>
        </w:rPr>
        <w:t xml:space="preserve"> Yahweh instrui Moisés a ungir o tabernáculo e tudo o que há nele com óleo para que se torne santo, ou dedicado a Yahweh.</w:t>
      </w:r>
    </w:p>
    <w:p>
      <w:pPr/>
      <w:r>
        <w:rPr>
          <w:lang w:val="pt_PT" w:bidi="pt_PT"/>
        </w:rPr>
      </w:r>
      <w:r>
        <w:rPr>
          <w:b/>
          <w:lang w:val="pt_PT" w:bidi="pt_PT"/>
        </w:rPr>
        <w:t>Na terceira cena:</w:t>
      </w:r>
      <w:r>
        <w:rPr>
          <w:lang w:val="pt_PT" w:bidi="pt_PT"/>
        </w:rPr>
        <w:t xml:space="preserve"> Yahweh instrui Moisés a trazer Arão e seus filhos à entrada do tabernáculo, lavá-los ritualmente, vesti-los e ungi-los para consagrá-los, ou tornar eles e seus descendentes santos e separados para o sacerdócio para sempre.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Yahweh menciona Arão e seus filhos</w:t>
      </w:r>
    </w:p>
    <w:p>
      <w:pPr/>
      <w:r>
        <w:rPr>
          <w:lang w:val="pt_PT" w:bidi="pt_PT"/>
        </w:rPr>
      </w:r>
      <w:r>
        <w:rPr>
          <w:lang w:val="pt_PT" w:bidi="pt_PT"/>
        </w:rPr>
        <w:t>Em grupo, prestem atenção às partes do cenário da passagem:</w:t>
      </w:r>
    </w:p>
    <w:p>
      <w:pPr/>
      <w:r>
        <w:rPr>
          <w:lang w:val="pt_PT" w:bidi="pt_PT"/>
        </w:rPr>
      </w:r>
      <w:r>
        <w:rPr>
          <w:lang w:val="pt_PT" w:bidi="pt_PT"/>
        </w:rPr>
        <w:t>Os israelitas acabaram de trazer a Moisés todos os itens para o tabernáculo. Moisés inspecionou os itens e viu que eles estavam bem feitos. Moisés abençoou as pessoas que fizeram os itens para o tabernáculo. Agora, nessa passagem, Yahweh instrui Moisés que é hora de montar o tabernáculo, no primeiro dia do primeiro mês do ano novo. Essa passagem é composta pelas instruções de Yahweh a Moisés sobre a ordem na qual Moisés e os israelitas devem montar o tabernáculo; veremos na próxima passagem que Moisés realmente obedece às instruções. Yahweh está dando instruções a Moisés, mas será a tribo levita dos israelitas que fará o trabalho de montar o tabernáculo.</w:t>
      </w:r>
    </w:p>
    <w:p>
      <w:pPr/>
      <w:r>
        <w:rPr>
          <w:lang w:val="pt_PT" w:bidi="pt_PT"/>
        </w:rPr>
      </w:r>
      <w:r>
        <w:rPr>
          <w:lang w:val="pt_PT" w:bidi="pt_PT"/>
        </w:rPr>
        <w:t>Pratiquem memorizar os itens na ordem em que Yahweh diz a Moisés para montá-los. Primeiro, Moisés deve montar a própria tenda, então colocar a arca do testemunho no lugar santíssimo. Então Moisés deve cobrir a entrada do lugar santíssimo com a cortina de entrada. Então, no lugar santo ou sala externa do tabernáculo, Moisés deve montar a mesa, os itens na mesa, o candelabro, as lâmpadas no candelabro e o altar de ouro do incenso. Yahweh diz para colocar o altar de ouro do incenso na frente da arca do testemunho. O altar de ouro do incenso fica no lugar santo, ou na sala externa do tabernáculo, mas fica na frente da cortina que fecha o lugar santíssimo. Embora o altar do incenso esteja na frente da arca do testemunho, lembrem-se de que a cortina que fecha o lugar santíssimo está entre eles.</w:t>
      </w:r>
    </w:p>
    <w:p>
      <w:pPr/>
      <w:r>
        <w:rPr>
          <w:lang w:val="pt_PT" w:bidi="pt_PT"/>
        </w:rPr>
      </w:r>
      <w:r>
        <w:rPr>
          <w:lang w:val="pt_PT" w:bidi="pt_PT"/>
        </w:rPr>
        <w:t>Então Moisés deve colocar a cortina na entrada do tabernáculo. Depois disso, Moisés deve colocar o altar do holocausto no pátio ao redor do tabernáculo. Ele deve colocar a bacia entre o altar do holocausto e a entrada do tabernáculo. Moisés deve colocar água na bacia. Então Moisés deve montar as cortinas para o pátio do tabernáculo e colocar a cortina de entrada na entrada do pátio.</w:t>
      </w:r>
    </w:p>
    <w:p>
      <w:pPr/>
      <w:r>
        <w:rPr>
          <w:lang w:val="pt_PT" w:bidi="pt_PT"/>
        </w:rPr>
      </w:r>
      <w:r>
        <w:rPr>
          <w:lang w:val="pt_PT" w:bidi="pt_PT"/>
        </w:rPr>
        <w:t>Depois que Moisés dispõe todos os itens, ele deve derramar óleo sobre cada item na mesma ordem em que os dispôs. Isso tornará os itens santos, ou separados, para o serviço a Yahweh.</w:t>
      </w:r>
    </w:p>
    <w:p>
      <w:pPr/>
      <w:r>
        <w:rPr>
          <w:lang w:val="pt_PT" w:bidi="pt_PT"/>
        </w:rPr>
      </w:r>
      <w:r>
        <w:rPr>
          <w:lang w:val="pt_PT" w:bidi="pt_PT"/>
        </w:rPr>
        <w:t xml:space="preserve">Parem aqui e olhem para um diagrama do </w:t>
      </w:r>
      <w:r>
        <w:rPr>
          <w:b/>
          <w:lang w:val="pt_PT" w:bidi="pt_PT"/>
        </w:rPr>
        <w:t>tabernáculo</w:t>
      </w:r>
      <w:r>
        <w:rPr>
          <w:lang w:val="pt_PT" w:bidi="pt_PT"/>
        </w:rPr>
        <w:t xml:space="preserve"> e onde estão </w:t>
      </w:r>
      <w:r>
        <w:rPr>
          <w:lang w:val="pt_PT" w:bidi="pt_PT"/>
        </w:rPr>
        <w:t>cada um dos itens</w:t>
      </w:r>
      <w:r>
        <w:rPr>
          <w:lang w:val="pt_PT" w:bidi="pt_PT"/>
        </w:rPr>
        <w:t>. Em grupo, tentem se lembrar de quais itens Moisés deve organizar na ordem correta. Pause este áudio aqui.</w:t>
      </w:r>
    </w:p>
    <w:p>
      <w:pPr/>
      <w:r>
        <w:rPr>
          <w:lang w:val="pt_PT" w:bidi="pt_PT"/>
        </w:rPr>
      </w:r>
      <w:r>
        <w:rPr>
          <w:lang w:val="pt_PT" w:bidi="pt_PT"/>
        </w:rPr>
        <w:t>Moisés deve trazer Arão e seus filhos à entrada da tenda do encontro, e então lavá-los em água. Moisés deve vestir Arão com suas roupas especiais, ou sagradas, e ungir Arão com óleo. Então Moisés deve vestir os filhos de Arão com suas túnicas e ungir os filhos de Arão com óleo.</w:t>
      </w:r>
    </w:p>
    <w:p>
      <w:pPr/>
      <w:r>
        <w:rPr>
          <w:lang w:val="pt_PT" w:bidi="pt_PT"/>
        </w:rPr>
      </w:r>
      <w:r>
        <w:rPr>
          <w:lang w:val="pt_PT" w:bidi="pt_PT"/>
        </w:rPr>
        <w:t>Essa passagem termina com o importante anúncio de Yahweh de que quando Moisés ungir Arão e seus filhos como sacerdotes, ele dedicará um grupo importante de pessoas — os sacerdotes que ajudarão os israelitas a permanecerem perto de Yahweh. Yahweh diz que os descendentes de Arão continuarão a ser sacerdotes de Israel para sempre, em todas as suas gerações. Lembrem-se de que gerações se referem aos tempos de vida dos filhos e dos filhos de seus filhos, abrangendo todos os descendentes de alguém.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40.1–15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Yahweh menciona Arão e seus filhos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disse a Moisés: "Monte o tabernáculo, a tenda do encontro, no primeiro dia do primeiro mês. Coloque a arca da lei da aliança nela e coloque a cortina de entrada na frente da arca para protegê-la. Traga a mesa para dentro e coloque nela tudo o que deve ficar sobre ela. Então traga o candelabro e coloque suas lâmpadas nele. Coloque o altar de ouro do incenso diante da arca da lei da aliança e coloque a cortina na entrada do tabernáculo. Coloque o altar do holocausto em frente à entrada do tabernáculo. Coloque a bacia entre a tenda do encontro e o altar e coloque água nela. Monte as cortinas do pátio ao redor dele e coloque a cortina na entrada do pátio".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 Moisés: "O que você está sentindo ou pensando?" Vocês podem ouvir coisas como: "Estou nervoso, espero que me lembre da ordem em que preciso montar tudo!" ou "Estou esperançoso, logo Yahweh virá morar conosco!"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continua: "Pegue o óleo da unção e unja o tabernáculo e tudo o que há nele; e o consagre junto com todos os seus utensílios, e ele será santo. Depois unja o altar do holocausto e todos os seus utensílios; consagre o altar, e ele será santíssimo. Unja a bacia e seu suporte, e consagre-os".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 Yahweh: “O que você está sentindo ou pensando?”. Você pode ouvir coisas como: "Estou muito feliz porque logo estarei com meu povo!" ou "Estou muito feliz por eles terem feito um bom trabalho construindo as partes do tabernáculo. É belo! Amo a beleza".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Yahweh continua: "Traga Arão e seus filhos à entrada da tenda do encontro e lave-os com água. Então vista Arão com as vestes sagradas ou santas, unja e consagre ele para que ele possa me servir como sacerdote. Traga seus filhos e vista eles com túnicas. Unja-os assim como você ungiu o pai deles, para que eles possam me servir como sacerdotes. A unção deles será destinada a um sacerdócio que continuará por meio de seus descendentes para sempre".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 Yahweh: “O que você está sentindo ou pensando?”. Vocês podem ouvir coisas como: "Amo tanto meu povo. Estou tão feliz que Arão e seus filhos serão meus sacerdotes especiais. Eles e a obra deles são especiais para mim. Eles tornam possível que meu povo esteja perto de mim".</w:t>
      </w:r>
    </w:p>
    <w:p>
      <w:pPr>
        <w:pStyle w:val="ListBullet"/>
        <w:spacing w:line="240" w:lineRule="auto"/>
        <w:ind w:left="720"/>
      </w:pPr>
      <w:r>
        <w:rPr>
          <w:lang w:val="pt_PT" w:bidi="pt_PT"/>
        </w:rPr>
      </w:r>
      <w:r>
        <w:rPr>
          <w:lang w:val="pt_PT" w:bidi="pt_PT"/>
        </w:rPr>
        <w:t xml:space="preserve">Pergunte a Moisés: "O que você está sentindo ou pensando?" Você pode ouvir coisas como: "Estou cada vez mais animado por Yahweh estar vindo para viver conosco. Vejo como tudo sobre este tabernáculo, a casa de Yahweh, é especial. Estou impressionado." </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40.1–15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o nome pessoal para Deus, é usado em toda esta passagem. Usem o mesmo nome para Yahweh que vocês usaram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está dando instruções a Moisés sobre como montar o </w:t>
      </w:r>
      <w:r>
        <w:rPr>
          <w:b/>
          <w:lang w:val="pt_PT" w:bidi="pt_PT"/>
        </w:rPr>
        <w:t>tabernáculo</w:t>
      </w:r>
      <w:r>
        <w:rPr>
          <w:lang w:val="pt_PT" w:bidi="pt_PT"/>
        </w:rPr>
        <w:t xml:space="preserve">, ou a </w:t>
      </w:r>
      <w:r>
        <w:rPr>
          <w:b/>
          <w:lang w:val="pt_PT" w:bidi="pt_PT"/>
        </w:rPr>
        <w:t>tenda do encontro</w:t>
      </w:r>
      <w:r>
        <w:rPr>
          <w:lang w:val="pt_PT" w:bidi="pt_PT"/>
        </w:rPr>
        <w:t xml:space="preserve">. Tabernáculo e tenda do encontro se referem à mesma coisa, e ambos os termos são usados em toda essa passagem. Usem os mesmos termos para tabernáculo e tenda do encontro que vocês usaram em passagens anteriores, e consultem </w:t>
      </w:r>
      <w:r>
        <w:rPr>
          <w:lang w:val="pt_PT" w:bidi="pt_PT"/>
        </w:rPr>
        <w:t>tabernáculo</w:t>
      </w:r>
      <w:r>
        <w:rPr>
          <w:lang w:val="pt_PT" w:bidi="pt_PT"/>
        </w:rPr>
        <w:t xml:space="preserve"> no Glossário Mestre para mais informações.</w:t>
      </w:r>
    </w:p>
    <w:p>
      <w:pPr/>
      <w:r>
        <w:rPr>
          <w:lang w:val="pt_PT" w:bidi="pt_PT"/>
        </w:rPr>
      </w:r>
      <w:r>
        <w:rPr>
          <w:lang w:val="pt_PT" w:bidi="pt_PT"/>
        </w:rPr>
        <w:t xml:space="preserve">Depois que Moisés monta a tenda, ele deve colocar a </w:t>
      </w:r>
      <w:r>
        <w:rPr>
          <w:b/>
          <w:lang w:val="pt_PT" w:bidi="pt_PT"/>
        </w:rPr>
        <w:t>arca da lei da aliança</w:t>
      </w:r>
      <w:r>
        <w:rPr>
          <w:lang w:val="pt_PT" w:bidi="pt_PT"/>
        </w:rPr>
        <w:t xml:space="preserve"> ou </w:t>
      </w:r>
      <w:r>
        <w:rPr>
          <w:b/>
          <w:lang w:val="pt_PT" w:bidi="pt_PT"/>
        </w:rPr>
        <w:t>arca do testemunho</w:t>
      </w:r>
      <w:r>
        <w:rPr>
          <w:lang w:val="pt_PT" w:bidi="pt_PT"/>
        </w:rPr>
        <w:t xml:space="preserve"> no tabernáculo. Traduzam a arca da lei da aliança da mesma maneira que vocês traduziram em passagens anteriores, e lembrem-se de que </w:t>
      </w:r>
      <w:r>
        <w:rPr>
          <w:b/>
          <w:lang w:val="pt_PT" w:bidi="pt_PT"/>
        </w:rPr>
        <w:t>arca da aliança</w:t>
      </w:r>
      <w:r>
        <w:rPr>
          <w:lang w:val="pt_PT" w:bidi="pt_PT"/>
        </w:rPr>
        <w:t xml:space="preserve"> está no Glossário Mestre. Embora Moisés coloque a arca da lei da aliança no lugar santíssimo, a sala interna do tabernáculo, Yahweh não usa o nome da sala interna nessa passagem.</w:t>
      </w:r>
    </w:p>
    <w:p>
      <w:pPr/>
      <w:r>
        <w:rPr>
          <w:lang w:val="pt_PT" w:bidi="pt_PT"/>
        </w:rPr>
      </w:r>
      <w:r>
        <w:rPr>
          <w:lang w:val="pt_PT" w:bidi="pt_PT"/>
        </w:rPr>
        <w:t>Usem as mesmas palavras para cortina, candelabro, mesa, utensílios para a mesa, altar do incenso, óleo, altar para holocaustos, a bacia e as roupas dos sacerdotes que vocês usaram em passagens anteriores.</w:t>
      </w:r>
    </w:p>
    <w:p>
      <w:pPr/>
      <w:r>
        <w:rPr>
          <w:lang w:val="pt_PT" w:bidi="pt_PT"/>
        </w:rPr>
      </w:r>
      <w:r>
        <w:rPr>
          <w:lang w:val="pt_PT" w:bidi="pt_PT"/>
        </w:rPr>
        <w:t xml:space="preserve">Moisés </w:t>
      </w:r>
      <w:r>
        <w:rPr>
          <w:b/>
          <w:lang w:val="pt_PT" w:bidi="pt_PT"/>
        </w:rPr>
        <w:t>ungirá</w:t>
      </w:r>
      <w:r>
        <w:rPr>
          <w:lang w:val="pt_PT" w:bidi="pt_PT"/>
        </w:rPr>
        <w:t xml:space="preserve"> os itens no tabernáculo e os sacerdotes para torná-los sagrados ou </w:t>
      </w:r>
      <w:r>
        <w:rPr>
          <w:b/>
          <w:lang w:val="pt_PT" w:bidi="pt_PT"/>
        </w:rPr>
        <w:t>santos</w:t>
      </w:r>
      <w:r>
        <w:rPr>
          <w:lang w:val="pt_PT" w:bidi="pt_PT"/>
        </w:rPr>
        <w:t xml:space="preserve">, ou para </w:t>
      </w:r>
      <w:r>
        <w:rPr>
          <w:b/>
          <w:lang w:val="pt_PT" w:bidi="pt_PT"/>
        </w:rPr>
        <w:t>consagrá-los</w:t>
      </w:r>
      <w:r>
        <w:rPr>
          <w:lang w:val="pt_PT" w:bidi="pt_PT"/>
        </w:rPr>
        <w:t xml:space="preserve">. Tornar algo ou alguém sagrado ou consagrá-lo é torná-lo santo, ou separá-lo para o serviço a Yahweh. Usem as mesmas palavras para </w:t>
      </w:r>
      <w:r>
        <w:rPr>
          <w:lang w:val="pt_PT" w:bidi="pt_PT"/>
        </w:rPr>
        <w:t>ungir</w:t>
      </w:r>
      <w:r>
        <w:rPr>
          <w:lang w:val="pt_PT" w:bidi="pt_PT"/>
        </w:rPr>
        <w:t xml:space="preserve">, </w:t>
      </w:r>
      <w:r>
        <w:rPr>
          <w:lang w:val="pt_PT" w:bidi="pt_PT"/>
        </w:rPr>
        <w:t>consagrar</w:t>
      </w:r>
      <w:r>
        <w:rPr>
          <w:lang w:val="pt_PT" w:bidi="pt_PT"/>
        </w:rPr>
        <w:t xml:space="preserve"> e </w:t>
      </w:r>
      <w:r>
        <w:rPr>
          <w:lang w:val="pt_PT" w:bidi="pt_PT"/>
        </w:rPr>
        <w:t>santo</w:t>
      </w:r>
      <w:r>
        <w:rPr>
          <w:lang w:val="pt_PT" w:bidi="pt_PT"/>
        </w:rPr>
        <w:t xml:space="preserve"> que vocês usaram em passagens anteriores, e lembrem-se de que essas palavras estão no Glossário Mestre.</w:t>
      </w:r>
    </w:p>
    <w:p>
      <w:pPr/>
      <w:r>
        <w:rPr>
          <w:lang w:val="pt_PT" w:bidi="pt_PT"/>
        </w:rPr>
      </w:r>
      <w:r>
        <w:rPr>
          <w:lang w:val="pt_PT" w:bidi="pt_PT"/>
        </w:rPr>
        <w:t xml:space="preserve">Moisés ungirá os </w:t>
      </w:r>
      <w:r>
        <w:rPr>
          <w:b/>
          <w:lang w:val="pt_PT" w:bidi="pt_PT"/>
        </w:rPr>
        <w:t>sacerdotes</w:t>
      </w:r>
      <w:r>
        <w:rPr>
          <w:lang w:val="pt_PT" w:bidi="pt_PT"/>
        </w:rPr>
        <w:t xml:space="preserve">, Arão como sumo sacerdote, e seus filhos, para o sacerdócio. O sacerdócio é o grupo especial de pessoas que ajudam o povo de Yahweh a se aproximar de Yahweh. Usem a mesma palavra para sacerdotes que vocês usaram em passagens anteriores, e lembrem-se de que </w:t>
      </w:r>
      <w:r>
        <w:rPr>
          <w:lang w:val="pt_PT" w:bidi="pt_PT"/>
        </w:rPr>
        <w:t>sacerdote</w:t>
      </w:r>
      <w:r>
        <w:rPr>
          <w:lang w:val="pt_PT" w:bidi="pt_PT"/>
        </w:rPr>
        <w:t xml:space="preserve"> está no Glossário Mestre.</w:t>
      </w:r>
    </w:p>
    <w:p>
      <w:pPr/>
      <w:r>
        <w:rPr>
          <w:lang w:val="pt_PT" w:bidi="pt_PT"/>
        </w:rPr>
      </w:r>
      <w:r>
        <w:rPr>
          <w:lang w:val="pt_PT" w:bidi="pt_PT"/>
        </w:rPr>
        <w:t xml:space="preserve">Parem aqui e discutam qual palavra ou frase vocês usarão para </w:t>
      </w:r>
      <w:r>
        <w:rPr>
          <w:b/>
          <w:lang w:val="pt_PT" w:bidi="pt_PT"/>
        </w:rPr>
        <w:t>sacerdócio</w:t>
      </w:r>
      <w:r>
        <w:rPr>
          <w:lang w:val="pt_PT" w:bidi="pt_PT"/>
        </w:rPr>
        <w:t>, aquele grupo especial de homens que realizará rituais para garantir que Yahweh perdoe os pecados dos israelitas. Se vocês não podem usar uma palavra para descrever esse grupo, vocês podem descrever o que eles fazem.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40:16–33</w:t>
      </w:r>
      <w:r>
        <w:rPr>
          <w:lang w:val="pt_PT" w:bidi="pt_PT"/>
        </w:rPr>
      </w:r>
    </w:p>
    <w:p>
      <w:pPr>
        <w:pStyle w:val="Heading3"/>
      </w:pPr>
      <w:r>
        <w:rPr>
          <w:lang w:val="pt_PT" w:bidi="pt_PT"/>
        </w:rPr>
        <w:t>Ouvir e Sentir</w:t>
      </w:r>
    </w:p>
    <w:p>
      <w:pPr/>
      <w:r>
        <w:rPr>
          <w:lang w:val="pt_PT" w:bidi="pt_PT"/>
        </w:rPr>
      </w:r>
      <w:r>
        <w:rPr>
          <w:lang w:val="pt_PT" w:bidi="pt_PT"/>
        </w:rPr>
        <w:t>Nesta etapa, ouçam Êxodo 40.16–33 e guardem em seus corações.</w:t>
      </w:r>
    </w:p>
    <w:p>
      <w:pPr/>
      <w:r>
        <w:rPr>
          <w:lang w:val="pt_PT" w:bidi="pt_PT"/>
        </w:rPr>
      </w:r>
      <w:r>
        <w:rPr>
          <w:lang w:val="pt_PT" w:bidi="pt_PT"/>
        </w:rPr>
        <w:t>Ouçam uma versão em áudio de Êxodo 40.16–33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40.16–33 na tradução mais fácil de entender.</w:t>
      </w:r>
    </w:p>
    <w:p>
      <w:pPr/>
      <w:r>
        <w:rPr>
          <w:lang w:val="pt_PT" w:bidi="pt_PT"/>
        </w:rPr>
      </w:r>
      <w:r>
        <w:rPr>
          <w:lang w:val="pt_PT" w:bidi="pt_PT"/>
        </w:rPr>
        <w:t>Yahweh deu instruções a Moisés na montanha do Sinai sobre como os israelitas devem construir o tabernáculo. Os israelitas seguiram as instruções de Yahweh e terminaram de fazer todas as partes necessárias para o tabernáculo. Yahweh disse a Moisés que eles deveriam montar o tabernáculo no primeiro dia do primeiro mês do ano, e Yahweh também deu instruções finais a Moisés para montar o tabernáculo e como ungir tudo no tabernáculo com óleo. Agora, finalmente é hora de montar o tabernáculo. Moisés e o povo fazem exatamente o que Yahweh ordenou que eles fizessem. Essa passagem é um resumo de como eles montaram cada parte do tabernáculo.</w:t>
      </w:r>
    </w:p>
    <w:p>
      <w:pPr/>
      <w:r>
        <w:rPr>
          <w:lang w:val="pt_PT" w:bidi="pt_PT"/>
        </w:rPr>
      </w:r>
      <w:r>
        <w:rPr>
          <w:lang w:val="pt_PT" w:bidi="pt_PT"/>
        </w:rPr>
        <w:t>A passagem é uma parte da seção mais importante de todo o livro de Êxodo, porque Moisés está finalmente montando todas as partes do tabernáculo. Finalmente, o povo terminará de construir a morada especial de Yahweh e Yahweh estará vivendo entre seu povo! A passagem começa com uma declaração resumida que mostra como Moisés obedeceu a Yahweh e fez exatamente o que Yahweh ordenou a ele. Há sete seções que contam como Moisés e o povo montaram cada parte do tabernáculo.</w:t>
      </w:r>
    </w:p>
    <w:p>
      <w:pPr/>
      <w:r>
        <w:rPr>
          <w:lang w:val="pt_PT" w:bidi="pt_PT"/>
        </w:rPr>
      </w:r>
      <w:r>
        <w:rPr>
          <w:lang w:val="pt_PT" w:bidi="pt_PT"/>
        </w:rPr>
        <w:t>Apesar do texto dizer que Moisés montou todas as partes do tabernáculo, Moisés não construiu o tabernáculo por conta própria. Moisés era o supervisor dos israelitas que construíram cada parte do tabernáculo, e sabemos por uma passagem anterior que Moisés inspecionou as partes do tabernáculo, e ele viu que eles fizeram tudo de acordo com as instruções que Yahweh deu a Moisés na montanha do Sinai. Quando o povo viajava, eles transportavam o tabernáculo com eles. Quando eles paravam no novo lugar, eles precisavam montar o tabernáculo novamente. Eles precisavam ser capazes de mover o tabernáculo de forma rápida e eficiente. Quando os israelitas se mudavam para um novo lugar, é provável que diferentes grupos de pessoas trabalhassem na montagem das diferentes partes do tabernáculo ao mesmo tempo. Em cada etapa da construção, Moisés nos lembra que ele levou as instruções de Yahweh muito a sério, e que as completou exatamente como Yahweh instruiu. Moisés está mostrando ao povo de Yahweh a importância de seguir suas instruções.</w:t>
      </w:r>
    </w:p>
    <w:p>
      <w:pPr/>
      <w:r>
        <w:rPr>
          <w:lang w:val="pt_PT" w:bidi="pt_PT"/>
        </w:rPr>
      </w:r>
      <w:r>
        <w:rPr>
          <w:lang w:val="pt_PT" w:bidi="pt_PT"/>
        </w:rPr>
        <w:t>O povo e Moisés montaram o tabernáculo no primeiro dia do primeiro mês, no segundo ano depois que os israelitas deixaram o Egito. Isso significa que passou um ano desde que os israelitas deixaram o Egito. Lembrem-se de que Yahweh disse a eles para esperarem até este dia específico para montar o tabernáculo. Tabernáculo significa morada ou casa. Essa tenda especial com seus itens dentro e fora é um lugar onde Yahweh viverá com seu povo. Lembrem-se de que Yahweh projetou o tabernáculo para ser móvel, para que os israelitas possam facilmente desmontá-lo e levantá-lo novamente enquanto viajam. Isso provavelmente é semelhante a outras tendas que as pessoas usavam durante o tempo de Moisés.</w:t>
      </w:r>
    </w:p>
    <w:p>
      <w:pPr/>
      <w:r>
        <w:rPr>
          <w:lang w:val="pt_PT" w:bidi="pt_PT"/>
        </w:rPr>
      </w:r>
      <w:r>
        <w:rPr>
          <w:lang w:val="pt_PT" w:bidi="pt_PT"/>
        </w:rPr>
        <w:t xml:space="preserve">Parem aqui e, em grupo, olhem para uma foto do </w:t>
      </w:r>
      <w:r>
        <w:rPr>
          <w:b/>
          <w:lang w:val="pt_PT" w:bidi="pt_PT"/>
        </w:rPr>
        <w:t>tabernáculo</w:t>
      </w:r>
      <w:r>
        <w:rPr>
          <w:lang w:val="pt_PT" w:bidi="pt_PT"/>
        </w:rPr>
        <w:t>. Pause este áudio aqui.</w:t>
      </w:r>
    </w:p>
    <w:p>
      <w:pPr/>
      <w:r>
        <w:rPr>
          <w:lang w:val="pt_PT" w:bidi="pt_PT"/>
        </w:rPr>
      </w:r>
      <w:r>
        <w:rPr>
          <w:lang w:val="pt_PT" w:bidi="pt_PT"/>
        </w:rPr>
        <w:t>É provável que todas as partes do tabernáculo estivessem prontas antes desse dia importante, e eles esperaram até o primeiro dia do ano para montar o tabernáculo pela primeira vez como Yahweh os instruiu. Yahweh queria que o povo montasse o tabernáculo pela primeira vez no primeiro dia do ano, porque isso representava uma maneira de celebrar o ano novo. Yahweh queria que o povo ligasse o ano novo à adoração a Yahweh. O início do ano durante o tempo de Moisés era em março ou abril. Essa celebração deveria mostrar a importância do tabernáculo e como ele representava Yahweh vindo para viver com seu povo. Esse foi um dia muito importante para o povo israelita.</w:t>
      </w:r>
    </w:p>
    <w:p>
      <w:pPr/>
      <w:r>
        <w:rPr>
          <w:lang w:val="pt_PT" w:bidi="pt_PT"/>
        </w:rPr>
      </w:r>
      <w:r>
        <w:rPr>
          <w:lang w:val="pt_PT" w:bidi="pt_PT"/>
        </w:rPr>
        <w:t>Parem aqui e discutam esta pergunta em grupo: discutam dias importantes ou celebrações em sua cultura. Como sua comunidade celebra? Por que vocês escolhem os dias específicos que vocês celebram? Pause este áudio aqui.</w:t>
      </w:r>
    </w:p>
    <w:p>
      <w:pPr/>
      <w:r>
        <w:rPr>
          <w:lang w:val="pt_PT" w:bidi="pt_PT"/>
        </w:rPr>
      </w:r>
      <w:r>
        <w:rPr>
          <w:lang w:val="pt_PT" w:bidi="pt_PT"/>
        </w:rPr>
        <w:t>A próxima seção da passagem é sobre como Moisés e o povo montaram as bases, as estruturas, as barras, os postes e a cobertura do tabernáculo. Essa é a primeira parte de montar o tabernáculo. Yahweh já instruiu Moisés em detalhes sobre como construir essas partes do tabernáculo, incluindo o tamanho de cada parte e o número de cada parte. Agora, todas essas partes estão prontas. O povo colocou as bases de prata no chão e, então, colocou as estruturas de madeira de acácia nas bases de prata. Eles prenderam as barras e postes, que mantêm a estrutura do tabernáculo unida. Então eles espalharam a cobertura da tenda sobre o tabernáculo, que tinha quatro camadas de cortinas. Yahweh deu instruções específicas a Moisés sobre como fazer cada camada da cobertura da tenda. Essa seção termina com a mesma frase, "como Yahweh ordenou a Moisés", para mostrar que Moisés seguiu as instruções de Yahweh para montar cada uma dessas partes do tabernáculo.</w:t>
      </w:r>
    </w:p>
    <w:p>
      <w:pPr/>
      <w:r>
        <w:rPr>
          <w:lang w:val="pt_PT" w:bidi="pt_PT"/>
        </w:rPr>
      </w:r>
      <w:r>
        <w:rPr>
          <w:lang w:val="pt_PT" w:bidi="pt_PT"/>
        </w:rPr>
        <w:t xml:space="preserve">Parem aqui e, em grupo, olhem para imagens das </w:t>
      </w:r>
      <w:r>
        <w:rPr>
          <w:b/>
          <w:lang w:val="pt_PT" w:bidi="pt_PT"/>
        </w:rPr>
        <w:t>bases, estruturas, barras, postes</w:t>
      </w:r>
      <w:r>
        <w:rPr>
          <w:lang w:val="pt_PT" w:bidi="pt_PT"/>
        </w:rPr>
        <w:t xml:space="preserve"> e das </w:t>
      </w:r>
      <w:r>
        <w:rPr>
          <w:lang w:val="pt_PT" w:bidi="pt_PT"/>
        </w:rPr>
        <w:t>quatro camadas das coberturas da tenda</w:t>
      </w:r>
      <w:r>
        <w:rPr>
          <w:lang w:val="pt_PT" w:bidi="pt_PT"/>
        </w:rPr>
        <w:t>. Pause este áudio aqui.</w:t>
      </w:r>
    </w:p>
    <w:p>
      <w:pPr/>
      <w:r>
        <w:rPr>
          <w:lang w:val="pt_PT" w:bidi="pt_PT"/>
        </w:rPr>
      </w:r>
      <w:r>
        <w:rPr>
          <w:lang w:val="pt_PT" w:bidi="pt_PT"/>
        </w:rPr>
        <w:t>Na próxima seção, Moisés e o povo colocaram o testemunho, ou tábuas da lei da aliança, na arca. O "testemunho" são as tábuas de pedra que contêm as dez palavras, ou mandamentos, de Yahweh. Essas dez palavras são a aliança que Yahweh fez com seu povo. Lembrem-se de que Yahweh deu instruções exatas sobre como construir a arca, as varas na arca e a cobertura da expiação; e Moisés e o povo fizeram tudo exatamente como Yahweh ordenou a eles. Eles fizeram a arca e as varas da arca de madeira de acácia e as revestiram com ouro. Eles colocaram a tampa expiatória sobre a arca, que era feita de ouro puro. Lembrem-se de que essa cobertura expiatória é onde Yahweh disse que se encontraria com Moisés. Moisés e o povo colocaram a arca na sala interna do tabernáculo chamada Lugar Santíssimo, e eles penduraram a cortina protetora para esconder a arca da visão de quem estivesse no Lugar Santo no tabernáculo. Esta seção também termina com a frase "como Yahweh ordenou a Moisés". Isso mostra novamente que Moisés e o povo fizeram a arca exatamente como Yahweh disse a eles para fazê-la, e que Moisés fez todas essas coisas exatamente como Yahweh disse a ele para fazê-las.</w:t>
      </w:r>
    </w:p>
    <w:p>
      <w:pPr/>
      <w:r>
        <w:rPr>
          <w:lang w:val="pt_PT" w:bidi="pt_PT"/>
        </w:rPr>
      </w:r>
      <w:r>
        <w:rPr>
          <w:lang w:val="pt_PT" w:bidi="pt_PT"/>
        </w:rPr>
        <w:t xml:space="preserve">Parem aqui e, em grupo, olhem para imagens da </w:t>
      </w:r>
      <w:r>
        <w:rPr>
          <w:lang w:val="pt_PT" w:bidi="pt_PT"/>
        </w:rPr>
        <w:t>arca</w:t>
      </w:r>
      <w:r>
        <w:rPr>
          <w:lang w:val="pt_PT" w:bidi="pt_PT"/>
        </w:rPr>
        <w:t xml:space="preserve">, a </w:t>
      </w:r>
      <w:r>
        <w:rPr>
          <w:b/>
          <w:lang w:val="pt_PT" w:bidi="pt_PT"/>
        </w:rPr>
        <w:t>cobertura expiatória</w:t>
      </w:r>
      <w:r>
        <w:rPr>
          <w:lang w:val="pt_PT" w:bidi="pt_PT"/>
        </w:rPr>
        <w:t xml:space="preserve"> e a </w:t>
      </w:r>
      <w:r>
        <w:rPr>
          <w:lang w:val="pt_PT" w:bidi="pt_PT"/>
        </w:rPr>
        <w:t>cortina protetora</w:t>
      </w:r>
      <w:r>
        <w:rPr>
          <w:lang w:val="pt_PT" w:bidi="pt_PT"/>
        </w:rPr>
        <w:t>. Pause este áudio aqui.</w:t>
      </w:r>
    </w:p>
    <w:p>
      <w:pPr/>
      <w:r>
        <w:rPr>
          <w:lang w:val="pt_PT" w:bidi="pt_PT"/>
        </w:rPr>
      </w:r>
      <w:r>
        <w:rPr>
          <w:lang w:val="pt_PT" w:bidi="pt_PT"/>
        </w:rPr>
        <w:t>Em seguida, Moisés e o povo colocaram três móveis na sala externa do tabernáculo chamada Lugar Santo. O tabernáculo também era chamado de tenda do encontro na língua original. Primeiro, Moisés e o povo colocaram a mesa no lado norte do tabernáculo no Lugar Santo, fora da cortina que cobre o Lugar Santíssimo. Sabemos por passagens anteriores que também havia pratos, travessas, tigelas e jarros específicos na mesa, mas estes não são mencionados nesta passagem. Eles colocaram o pão na mesa, o que provavelmente simbolizava as doze tribos de Israel, e, o que é mais importante, a provisão constante de Deus para os israelitas. Novamente, essa seção termina com a mesma frase, "como Yahweh ordenou a Moisés", para mostrar que Moisés seguiu as instruções de Yahweh para colocar a mesa e organizar o pão nela.</w:t>
      </w:r>
    </w:p>
    <w:p>
      <w:pPr/>
      <w:r>
        <w:rPr>
          <w:lang w:val="pt_PT" w:bidi="pt_PT"/>
        </w:rPr>
      </w:r>
      <w:r>
        <w:rPr>
          <w:lang w:val="pt_PT" w:bidi="pt_PT"/>
        </w:rPr>
        <w:t xml:space="preserve">Parem aqui e, em grupo, olhem para uma imagem da </w:t>
      </w:r>
      <w:r>
        <w:rPr>
          <w:b/>
          <w:lang w:val="pt_PT" w:bidi="pt_PT"/>
        </w:rPr>
        <w:t>mesa com o pão</w:t>
      </w:r>
      <w:r>
        <w:rPr>
          <w:lang w:val="pt_PT" w:bidi="pt_PT"/>
        </w:rPr>
        <w:t>. Pause este áudio aqui.</w:t>
      </w:r>
    </w:p>
    <w:p>
      <w:pPr/>
      <w:r>
        <w:rPr>
          <w:lang w:val="pt_PT" w:bidi="pt_PT"/>
        </w:rPr>
      </w:r>
      <w:r>
        <w:rPr>
          <w:lang w:val="pt_PT" w:bidi="pt_PT"/>
        </w:rPr>
        <w:t>O segundo móvel que Moisés e o povo colocaram no Lugar Santo do tabernáculo é o candelabro. Eles colocaram o candelabro e as sete lâmpadas de óleo de ouro exatamente como Yahweh disse a eles para colocá-los. Eles colocaram o candelabro em frente à mesa no lado sul do tabernáculo, e eles colocaram as sete lâmpadas de óleo em copos no candelabro. Havia bandejas específicas, apagadores e decorações para as lâmpadas e o candelabro. Essa seção também termina com a frase, "como Yahweh ordenou a Moisés", para mostrar que Moisés seguiu as instruções de Yahweh para colocar as lâmpadas e o candelabro nos lugares corretos.</w:t>
      </w:r>
    </w:p>
    <w:p>
      <w:pPr/>
      <w:r>
        <w:rPr>
          <w:lang w:val="pt_PT" w:bidi="pt_PT"/>
        </w:rPr>
      </w:r>
      <w:r>
        <w:rPr>
          <w:lang w:val="pt_PT" w:bidi="pt_PT"/>
        </w:rPr>
        <w:t xml:space="preserve">Parem aqui e, em grupo, olhem para imagens do </w:t>
      </w:r>
      <w:r>
        <w:rPr>
          <w:lang w:val="pt_PT" w:bidi="pt_PT"/>
        </w:rPr>
        <w:t>candelabro</w:t>
      </w:r>
      <w:r>
        <w:rPr>
          <w:lang w:val="pt_PT" w:bidi="pt_PT"/>
        </w:rPr>
        <w:t xml:space="preserve"> e das </w:t>
      </w:r>
      <w:r>
        <w:rPr>
          <w:lang w:val="pt_PT" w:bidi="pt_PT"/>
        </w:rPr>
        <w:t>lâmpadas de óleo</w:t>
      </w:r>
      <w:r>
        <w:rPr>
          <w:lang w:val="pt_PT" w:bidi="pt_PT"/>
        </w:rPr>
        <w:t>. Pause este áudio aqui.</w:t>
      </w:r>
    </w:p>
    <w:p>
      <w:pPr/>
      <w:r>
        <w:rPr>
          <w:lang w:val="pt_PT" w:bidi="pt_PT"/>
        </w:rPr>
      </w:r>
      <w:r>
        <w:rPr>
          <w:lang w:val="pt_PT" w:bidi="pt_PT"/>
        </w:rPr>
        <w:t>Finalmente, o último móvel no Lugar Santo é o altar do incenso. Moisés e o povo fizeram o altar de madeira de acácia e o revestiram com ouro. Eles a colocaram no Lugar Santo na frente da cortina do Lugar Santíssimo. Moisés queimou incenso perfumado no altar de ouro, assim como Yahweh ordenou a Moisés. O incenso representa as orações dos israelitas subindo até Yahweh. Lembrem-se de que essa é a primeira vez que alguém queimou incenso no altar. No futuro, Arão e os sacerdotes queimarão o incenso continuamente nesse altar, mas Moisés queima o incenso na primeira vez porque Moisés está agindo como sacerdote de Yahweh antes de Arão e seus filhos serem oficialmente nomeados como sacerdotes. Esta seção termina com a frase, "como Yahweh ordenou a Moisés", para mostrar que Moisés seguiu as instruções de Yahweh para colocar o altar de ouro do incenso e queimar incenso nele.</w:t>
      </w:r>
    </w:p>
    <w:p>
      <w:pPr/>
      <w:r>
        <w:rPr>
          <w:lang w:val="pt_PT" w:bidi="pt_PT"/>
        </w:rPr>
      </w:r>
      <w:r>
        <w:rPr>
          <w:lang w:val="pt_PT" w:bidi="pt_PT"/>
        </w:rPr>
        <w:t xml:space="preserve">Parem aqui e, em grupo, olhem para uma imagem do </w:t>
      </w:r>
      <w:r>
        <w:rPr>
          <w:b/>
          <w:lang w:val="pt_PT" w:bidi="pt_PT"/>
        </w:rPr>
        <w:t>altar do incenso</w:t>
      </w:r>
      <w:r>
        <w:rPr>
          <w:lang w:val="pt_PT" w:bidi="pt_PT"/>
        </w:rPr>
        <w:t>. Pause este áudio aqui.</w:t>
      </w:r>
    </w:p>
    <w:p>
      <w:pPr/>
      <w:r>
        <w:rPr>
          <w:lang w:val="pt_PT" w:bidi="pt_PT"/>
        </w:rPr>
      </w:r>
      <w:r>
        <w:rPr>
          <w:lang w:val="pt_PT" w:bidi="pt_PT"/>
        </w:rPr>
        <w:t>Na próxima seção, Moisés e o povo colocam a cortina na entrada do tabernáculo. Essa cortina separa o Lugar Santo do lado de fora. Então eles colocaram o altar de holocautos na frente do tabernáculo. Eles provavelmente colocaram todos os potes, panelas, garfos, pás e outros equipamentos feitos de bronze no altar nesse momento, mesmo que esses itens não estejam incluídos nessa passagem. Nesse dia especial, Moisés oferece o primeiro holocausto e oferta de cereais no altar. Lembrem-se de que as pessoas trariam sacrifícios de animais para oferecer a Yahweh nesse altar. O sacerdote matava o animal e cozinhava o sacrifício no altar como um substituto para os pecados do povo. Eles também ofereciam a oferta de cereais nesse altar. Novamente, a seção termina com a frase, "assim como Yahweh ordenou a Moisés", para mostrar que Moisés fez exatamente o que Yahweh lhe disse para fazer quanto à colocação da cortina e à queima da oferta no altar do holocausto.</w:t>
      </w:r>
    </w:p>
    <w:p>
      <w:pPr/>
      <w:r>
        <w:rPr>
          <w:lang w:val="pt_PT" w:bidi="pt_PT"/>
        </w:rPr>
      </w:r>
      <w:r>
        <w:rPr>
          <w:lang w:val="pt_PT" w:bidi="pt_PT"/>
        </w:rPr>
        <w:t xml:space="preserve">Parem aqui e, em grupo, olhem para imagens da </w:t>
      </w:r>
      <w:r>
        <w:rPr>
          <w:lang w:val="pt_PT" w:bidi="pt_PT"/>
        </w:rPr>
        <w:t>cortina na entrada do tabernáculo</w:t>
      </w:r>
      <w:r>
        <w:rPr>
          <w:lang w:val="pt_PT" w:bidi="pt_PT"/>
        </w:rPr>
        <w:t xml:space="preserve"> e do </w:t>
      </w:r>
      <w:r>
        <w:rPr>
          <w:lang w:val="pt_PT" w:bidi="pt_PT"/>
        </w:rPr>
        <w:t>altar para o holocausto</w:t>
      </w:r>
      <w:r>
        <w:rPr>
          <w:lang w:val="pt_PT" w:bidi="pt_PT"/>
        </w:rPr>
        <w:t>. Pause este áudio aqui.</w:t>
      </w:r>
    </w:p>
    <w:p>
      <w:pPr/>
      <w:r>
        <w:rPr>
          <w:lang w:val="pt_PT" w:bidi="pt_PT"/>
        </w:rPr>
      </w:r>
      <w:r>
        <w:rPr>
          <w:lang w:val="pt_PT" w:bidi="pt_PT"/>
        </w:rPr>
        <w:t>Finalmente, Moisés e o povo colocaram a bacia para lavar entre o tabernáculo e o altar. A bacia continha água para lavar. Mais adiante na história bíblica veremos que Moisés, Arão e os filhos de Arão lavavam suas mãos e pés na água na bacia de bronze cada vez que entravam no tabernáculo e cada vez que vinham ao altar do holocausto. Eles colocaram a bacia e seu suporte exatamente como Yahweh ordenou a Moisés, e essa seção também termina com a frase, "assim como Yahweh ordenou a Moisés", para mostrar que eles fizeram isso exatamente como Yahweh ordenou a ele.</w:t>
      </w:r>
    </w:p>
    <w:p>
      <w:pPr/>
      <w:r>
        <w:rPr>
          <w:lang w:val="pt_PT" w:bidi="pt_PT"/>
        </w:rPr>
      </w:r>
      <w:r>
        <w:rPr>
          <w:lang w:val="pt_PT" w:bidi="pt_PT"/>
        </w:rPr>
        <w:t xml:space="preserve">Parem aqui e, em grupo, olhem para imagens da </w:t>
      </w:r>
      <w:r>
        <w:rPr>
          <w:lang w:val="pt_PT" w:bidi="pt_PT"/>
        </w:rPr>
        <w:t>bacia de lavagem</w:t>
      </w:r>
      <w:r>
        <w:rPr>
          <w:lang w:val="pt_PT" w:bidi="pt_PT"/>
        </w:rPr>
        <w:t>. Pause este áudio aqui.</w:t>
      </w:r>
    </w:p>
    <w:p>
      <w:pPr/>
      <w:r>
        <w:rPr>
          <w:lang w:val="pt_PT" w:bidi="pt_PT"/>
        </w:rPr>
      </w:r>
      <w:r>
        <w:rPr>
          <w:lang w:val="pt_PT" w:bidi="pt_PT"/>
        </w:rPr>
        <w:t>A última parte do tabernáculo que Moisés montou foi o pátio ao redor do tabernáculo e do altar. O pátio era o espaço aberto ao redor do tabernáculo e do altar. Cortinas cercavam o pátio, e as cortinas eram sustentadas por bases e postes de bronze. Moisés montou o pátio exatamente como Yahweh ordenou a ele, e então Moisés instalou a cortina no portão do pátio. A passagem termina dizendo que Moisés terminou a obra, o que significa que Moisés e todas as pessoas terminaram a obra de montar o tabernáculo.</w:t>
      </w:r>
    </w:p>
    <w:p>
      <w:pPr/>
      <w:r>
        <w:rPr>
          <w:lang w:val="pt_PT" w:bidi="pt_PT"/>
        </w:rPr>
      </w:r>
      <w:r>
        <w:rPr>
          <w:lang w:val="pt_PT" w:bidi="pt_PT"/>
        </w:rPr>
        <w:t xml:space="preserve">Parem aqui e, em grupo, olhem para imagens do </w:t>
      </w:r>
      <w:r>
        <w:rPr>
          <w:lang w:val="pt_PT" w:bidi="pt_PT"/>
        </w:rPr>
        <w:t>pátio</w:t>
      </w:r>
      <w:r>
        <w:rPr>
          <w:lang w:val="pt_PT" w:bidi="pt_PT"/>
        </w:rPr>
        <w:t xml:space="preserve"> e da </w:t>
      </w:r>
      <w:r>
        <w:rPr>
          <w:b/>
          <w:lang w:val="pt_PT" w:bidi="pt_PT"/>
        </w:rPr>
        <w:t>cortina no portão do pátio</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40.16–33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6 cenas.</w:t>
      </w:r>
    </w:p>
    <w:p>
      <w:pPr/>
      <w:r>
        <w:rPr>
          <w:lang w:val="pt_PT" w:bidi="pt_PT"/>
        </w:rPr>
      </w:r>
      <w:r>
        <w:rPr>
          <w:b/>
          <w:lang w:val="pt_PT" w:bidi="pt_PT"/>
        </w:rPr>
        <w:t>Na primeira cena:</w:t>
      </w:r>
      <w:r>
        <w:rPr>
          <w:lang w:val="pt_PT" w:bidi="pt_PT"/>
        </w:rPr>
        <w:t xml:space="preserve"> essa é uma declaração resumida de como Moisés e o povo montaram o tabernáculo, e quando eles montaram o tabernáculo.</w:t>
      </w:r>
    </w:p>
    <w:p>
      <w:pPr/>
      <w:r>
        <w:rPr>
          <w:lang w:val="pt_PT" w:bidi="pt_PT"/>
        </w:rPr>
      </w:r>
      <w:r>
        <w:rPr>
          <w:b/>
          <w:lang w:val="pt_PT" w:bidi="pt_PT"/>
        </w:rPr>
        <w:t>Na segunda cena:</w:t>
      </w:r>
      <w:r>
        <w:rPr>
          <w:lang w:val="pt_PT" w:bidi="pt_PT"/>
        </w:rPr>
        <w:t xml:space="preserve"> Moisés e o povo montaram as bases, as estruturas, as barras, os postes e a cobertura do tabernáculo, assim como Yahweh ordenou a Moisés.</w:t>
      </w:r>
    </w:p>
    <w:p>
      <w:pPr/>
      <w:r>
        <w:rPr>
          <w:lang w:val="pt_PT" w:bidi="pt_PT"/>
        </w:rPr>
      </w:r>
      <w:r>
        <w:rPr>
          <w:b/>
          <w:lang w:val="pt_PT" w:bidi="pt_PT"/>
        </w:rPr>
        <w:t>Na terceira cena:</w:t>
      </w:r>
      <w:r>
        <w:rPr>
          <w:lang w:val="pt_PT" w:bidi="pt_PT"/>
        </w:rPr>
        <w:t xml:space="preserve"> Moisés e o povo colocaram a arca e o testemunho na arca no Lugar Santíssimo do tabernáculo, assim como Yahweh ordenou a Moisés.</w:t>
      </w:r>
    </w:p>
    <w:p>
      <w:pPr/>
      <w:r>
        <w:rPr>
          <w:lang w:val="pt_PT" w:bidi="pt_PT"/>
        </w:rPr>
      </w:r>
      <w:r>
        <w:rPr>
          <w:b/>
          <w:lang w:val="pt_PT" w:bidi="pt_PT"/>
        </w:rPr>
        <w:t>Na quarta cena:</w:t>
      </w:r>
      <w:r>
        <w:rPr>
          <w:lang w:val="pt_PT" w:bidi="pt_PT"/>
        </w:rPr>
        <w:t xml:space="preserve"> Moisés e o povo montaram três móveis no Lugar Santo do tabernáculo, assim como Yahweh ordenou a Moisés.</w:t>
      </w:r>
    </w:p>
    <w:p>
      <w:pPr/>
      <w:r>
        <w:rPr>
          <w:lang w:val="pt_PT" w:bidi="pt_PT"/>
        </w:rPr>
      </w:r>
      <w:r>
        <w:rPr>
          <w:b/>
          <w:lang w:val="pt_PT" w:bidi="pt_PT"/>
        </w:rPr>
        <w:t>Na quinta cena:</w:t>
      </w:r>
      <w:r>
        <w:rPr>
          <w:lang w:val="pt_PT" w:bidi="pt_PT"/>
        </w:rPr>
        <w:t xml:space="preserve"> Moisés e o povo montaram a cortina, o altar dos holocaustos e a bacia de bronze fora do tabernáculo, assim como Yahweh ordenou a Moisés.</w:t>
      </w:r>
    </w:p>
    <w:p>
      <w:pPr/>
      <w:r>
        <w:rPr>
          <w:lang w:val="pt_PT" w:bidi="pt_PT"/>
        </w:rPr>
      </w:r>
      <w:r>
        <w:rPr>
          <w:b/>
          <w:lang w:val="pt_PT" w:bidi="pt_PT"/>
        </w:rPr>
        <w:t>Na sexta cena:</w:t>
      </w:r>
      <w:r>
        <w:rPr>
          <w:lang w:val="pt_PT" w:bidi="pt_PT"/>
        </w:rPr>
        <w:t xml:space="preserve"> Moisés e o povo montaram o pátio externo ao redor do tabernáculo e a cortina no portão do tabernáculo, assim como Yahweh ordenou a Moisés.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E os filhos de Arão</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lembrem-se de que Yahweh deu instruções a Moisés sobre como construir cada parte do tabernáculo. Yahweh deu requisitos específicos para os materiais usados em cada parte do tabernáculo e sobre como construí-los. Lembrem-se de que esta passagem, juntamente com a passagem a seguir, formam a parte mais importante de todo o livro do Êxodo. Moisés ouviu as instruções de Yahweh na montanha do Sinai, e então o povo seguiu as instruções para construir o tabernáculo. Agora, está finalmente aqui o dia para montar todas as partes do tabernáculo pela primeira vez.</w:t>
      </w:r>
    </w:p>
    <w:p>
      <w:pPr/>
      <w:r>
        <w:rPr>
          <w:lang w:val="pt_PT" w:bidi="pt_PT"/>
        </w:rPr>
      </w:r>
      <w:r>
        <w:rPr>
          <w:lang w:val="pt_PT" w:bidi="pt_PT"/>
        </w:rPr>
        <w:t xml:space="preserve">Parem aqui e, em grupo, olhem para uma imagem do </w:t>
      </w:r>
      <w:r>
        <w:rPr>
          <w:b/>
          <w:lang w:val="pt_PT" w:bidi="pt_PT"/>
        </w:rPr>
        <w:t>tabernáculo</w:t>
      </w:r>
      <w:r>
        <w:rPr>
          <w:lang w:val="pt_PT" w:bidi="pt_PT"/>
        </w:rPr>
        <w:t xml:space="preserve"> novamente, se necessário. Pause este áudio aqui.</w:t>
      </w:r>
    </w:p>
    <w:p>
      <w:pPr/>
      <w:r>
        <w:rPr>
          <w:lang w:val="pt_PT" w:bidi="pt_PT"/>
        </w:rPr>
      </w:r>
      <w:r>
        <w:rPr>
          <w:lang w:val="pt_PT" w:bidi="pt_PT"/>
        </w:rPr>
        <w:t>Além disso, lembrem-se de que essa não é necessariamente a mesma ordem pela qual os israelitas montavam o tabernáculo todas as vezes — outras vezes é provável que grupos de pessoas trabalhavam em diferentes partes do tabernáculo ao mesmo tempo. Nessa passagem, parece que Moisés e o povo montaram a própria tenda, e então começaram pela parte mais interna da tenda e trabalharam de dentro para fora.</w:t>
      </w:r>
    </w:p>
    <w:p>
      <w:pPr/>
      <w:r>
        <w:rPr>
          <w:lang w:val="pt_PT" w:bidi="pt_PT"/>
        </w:rPr>
      </w:r>
      <w:r>
        <w:rPr>
          <w:lang w:val="pt_PT" w:bidi="pt_PT"/>
        </w:rPr>
        <w:t>Na primeira cena, lembrem-se de que "Moisés fez tudo como Yahweh ordenou a ele" é o tema de toda a passagem. Algumas traduções incluem essa declaração resumida com a passagem anterior, mas a maioria das pessoas acha que ela pertence a essa passagem atual. Lembrem-se de que nem todos os detalhes para cada parte do tabernáculo são repetidos aqui — a parte mais importante dessa passagem é ver que Moisés e o povo fizeram tudo exatamente como Yahweh ordenou a eles.</w:t>
      </w:r>
    </w:p>
    <w:p>
      <w:pPr/>
      <w:r>
        <w:rPr>
          <w:lang w:val="pt_PT" w:bidi="pt_PT"/>
        </w:rPr>
      </w:r>
      <w:r>
        <w:rPr>
          <w:lang w:val="pt_PT" w:bidi="pt_PT"/>
        </w:rPr>
        <w:t>A declaração "como Yahweh ordenou a ele" é repetida sete vezes nessa passagem depois que Moisés e o povo montaram cada uma das sete partes do tabernáculo. Essa é uma frase importante porque mostra que Moisés seguiu as instruções de Yahweh para construir cada uma das partes do tabernáculo.</w:t>
      </w:r>
    </w:p>
    <w:p>
      <w:pPr/>
      <w:r>
        <w:rPr>
          <w:lang w:val="pt_PT" w:bidi="pt_PT"/>
        </w:rPr>
      </w:r>
      <w:r>
        <w:rPr>
          <w:lang w:val="pt_PT" w:bidi="pt_PT"/>
        </w:rPr>
        <w:t>Parem aqui e discutam esta pergunta em grupo: contem uma história sobre uma vez em que vocês ou alguém que vocês conhecem montaram algo ou deram instruções que tinham muitas etapas. Como vocês contam a história? Vocês repetem certas frases enquanto contam as etapas das instruções? Pause este áudio aqui.</w:t>
      </w:r>
    </w:p>
    <w:p>
      <w:pPr/>
      <w:r>
        <w:rPr>
          <w:lang w:val="pt_PT" w:bidi="pt_PT"/>
        </w:rPr>
      </w:r>
      <w:r>
        <w:rPr>
          <w:lang w:val="pt_PT" w:bidi="pt_PT"/>
        </w:rPr>
        <w:t>Lembrem-se também de que essa passagem acontece no primeiro dia do primeiro mês do segundo ano depois que os israelitas deixaram o Egito. Lembrem-se de que diferentes partes do tabernáculo provavelmente estavam prontas antes desse dia, e eles esperaram até esse primeiro dia especial do ano novo para montar o tabernáculo pela primeira vez.</w:t>
      </w:r>
    </w:p>
    <w:p>
      <w:pPr/>
      <w:r>
        <w:rPr>
          <w:lang w:val="pt_PT" w:bidi="pt_PT"/>
        </w:rPr>
      </w:r>
      <w:r>
        <w:rPr>
          <w:lang w:val="pt_PT" w:bidi="pt_PT"/>
        </w:rPr>
        <w:t>Na segunda cena, lembrem-se de que Moisés e o povo montaram as bases, as estruturas, as barras, os postes e a cobertura do tabernáculo. Lembrem-se de que todos os detalhes sobre como eles fizeram isso não estão incluídos aqui, mas a cena termina com o lembrete de que Moisés fez tudo "como Yahweh ordenou a Moisés".</w:t>
      </w:r>
    </w:p>
    <w:p>
      <w:pPr/>
      <w:r>
        <w:rPr>
          <w:lang w:val="pt_PT" w:bidi="pt_PT"/>
        </w:rPr>
      </w:r>
      <w:r>
        <w:rPr>
          <w:lang w:val="pt_PT" w:bidi="pt_PT"/>
        </w:rPr>
        <w:t xml:space="preserve">Parem aqui e, em grupo, olhem para imagens das </w:t>
      </w:r>
      <w:r>
        <w:rPr>
          <w:b/>
          <w:lang w:val="pt_PT" w:bidi="pt_PT"/>
        </w:rPr>
        <w:t>bases, estruturas, barras e postes</w:t>
      </w:r>
      <w:r>
        <w:rPr>
          <w:lang w:val="pt_PT" w:bidi="pt_PT"/>
        </w:rPr>
        <w:t xml:space="preserve"> novamente, se necessário. Pause este áudio aqui.</w:t>
      </w:r>
    </w:p>
    <w:p>
      <w:pPr/>
      <w:r>
        <w:rPr>
          <w:lang w:val="pt_PT" w:bidi="pt_PT"/>
        </w:rPr>
      </w:r>
      <w:r>
        <w:rPr>
          <w:lang w:val="pt_PT" w:bidi="pt_PT"/>
        </w:rPr>
        <w:t>Na terceira cena, lembrem-se de que isso é sobre o que Moisés colocou dentro do Lugar Santíssimo do tabernáculo. Moisés fez a arca exatamente como Yahweh ordenou a eles e colocou o testemunho na arca e colocou as varas na arca. Ele colocou o propiciatório sobre a arca. Lembrem-se de como o povo montou o tabernáculo. Primeiro, eles colocaram as bases de prata no chão, e então colocaram as estruturas de madeira de acácia nas bases de prata. Eles prenderam as barras e postes, que mantêm a estrutura do tabernáculo unida. Então eles espalharam a cobertura da tenda sobre o tabernáculo, que tinha quatro camadas de cortinas. Lembrem-se de que Moisés e o povo também penduraram a cortina protetora para separar o Lugar Santíssimo do restante do tabernáculo. É importante lembrar que essa cena também termina com a mesma frase, "como Yahweh ordenou a Moisés", para enfatizar que Moisés seguiu todas as instruções de Yahweh.</w:t>
      </w:r>
    </w:p>
    <w:p>
      <w:pPr/>
      <w:r>
        <w:rPr>
          <w:lang w:val="pt_PT" w:bidi="pt_PT"/>
        </w:rPr>
      </w:r>
      <w:r>
        <w:rPr>
          <w:lang w:val="pt_PT" w:bidi="pt_PT"/>
        </w:rPr>
        <w:t xml:space="preserve">Parem aqui e, em grupo, olhem para imagens da </w:t>
      </w:r>
      <w:r>
        <w:rPr>
          <w:lang w:val="pt_PT" w:bidi="pt_PT"/>
        </w:rPr>
        <w:t>arca</w:t>
      </w:r>
      <w:r>
        <w:rPr>
          <w:lang w:val="pt_PT" w:bidi="pt_PT"/>
        </w:rPr>
        <w:t xml:space="preserve">, do </w:t>
      </w:r>
      <w:r>
        <w:rPr>
          <w:b/>
          <w:lang w:val="pt_PT" w:bidi="pt_PT"/>
        </w:rPr>
        <w:t>propiciatório</w:t>
      </w:r>
      <w:r>
        <w:rPr>
          <w:lang w:val="pt_PT" w:bidi="pt_PT"/>
        </w:rPr>
        <w:t xml:space="preserve"> e da </w:t>
      </w:r>
      <w:r>
        <w:rPr>
          <w:b/>
          <w:lang w:val="pt_PT" w:bidi="pt_PT"/>
        </w:rPr>
        <w:t>cortina protetora</w:t>
      </w:r>
      <w:r>
        <w:rPr>
          <w:lang w:val="pt_PT" w:bidi="pt_PT"/>
        </w:rPr>
        <w:t xml:space="preserve"> novamente, se necessário. Pause este áudio aqui.</w:t>
      </w:r>
    </w:p>
    <w:p>
      <w:pPr/>
      <w:r>
        <w:rPr>
          <w:lang w:val="pt_PT" w:bidi="pt_PT"/>
        </w:rPr>
      </w:r>
      <w:r>
        <w:rPr>
          <w:lang w:val="pt_PT" w:bidi="pt_PT"/>
        </w:rPr>
        <w:t>Na quarta cena, lembrem-se de que Moisés e o povo fizeram todos os três móveis que Yahweh os instruiu a colocar no Lugar Santo do tabernáculo. Os três móveis são a mesa com o pão sobre ela, as lâmpadas e o candelabro, e o altar do incenso. Lembrem-se de que Moisés e o povo colocaram, ou montaram, todas essas coisas "como Yahweh ordenou a Moisés". Essa mesma frase aparece nessa cena três vezes. Depois que Moisés coloca cada um dos móveis no Lugar Santo do tabernáculo, diz que Moisés fez isso "como Yahweh ordenou a Moisés". Norte e sul são usados para indicar de que lado da sala colocar cada móvel. Moisés e o povo colocaram a mesa com o pão no lado norte. Eles colocaram o candelabro no lado sul, o que significa que ele ficava no lado oposto da sala em relação a mesa com o pão sobre ela.</w:t>
      </w:r>
    </w:p>
    <w:p>
      <w:pPr/>
      <w:r>
        <w:rPr>
          <w:lang w:val="pt_PT" w:bidi="pt_PT"/>
        </w:rPr>
      </w:r>
      <w:r>
        <w:rPr>
          <w:lang w:val="pt_PT" w:bidi="pt_PT"/>
        </w:rPr>
        <w:t xml:space="preserve">Parem aqui e, em grupo, olhem para imagens da </w:t>
      </w:r>
      <w:r>
        <w:rPr>
          <w:b/>
          <w:lang w:val="pt_PT" w:bidi="pt_PT"/>
        </w:rPr>
        <w:t>mesa com o pão</w:t>
      </w:r>
      <w:r>
        <w:rPr>
          <w:lang w:val="pt_PT" w:bidi="pt_PT"/>
        </w:rPr>
        <w:t xml:space="preserve">, o </w:t>
      </w:r>
      <w:r>
        <w:rPr>
          <w:lang w:val="pt_PT" w:bidi="pt_PT"/>
        </w:rPr>
        <w:t>candelabro</w:t>
      </w:r>
      <w:r>
        <w:rPr>
          <w:lang w:val="pt_PT" w:bidi="pt_PT"/>
        </w:rPr>
        <w:t xml:space="preserve"> e as </w:t>
      </w:r>
      <w:r>
        <w:rPr>
          <w:lang w:val="pt_PT" w:bidi="pt_PT"/>
        </w:rPr>
        <w:t>lâmpadas de óleo</w:t>
      </w:r>
      <w:r>
        <w:rPr>
          <w:lang w:val="pt_PT" w:bidi="pt_PT"/>
        </w:rPr>
        <w:t xml:space="preserve">, e o </w:t>
      </w:r>
      <w:r>
        <w:rPr>
          <w:b/>
          <w:lang w:val="pt_PT" w:bidi="pt_PT"/>
        </w:rPr>
        <w:t>altar do incenso</w:t>
      </w:r>
      <w:r>
        <w:rPr>
          <w:lang w:val="pt_PT" w:bidi="pt_PT"/>
        </w:rPr>
        <w:t xml:space="preserve"> novamente, se necessário. Pause este áudio aqui.</w:t>
      </w:r>
    </w:p>
    <w:p>
      <w:pPr/>
      <w:r>
        <w:rPr>
          <w:lang w:val="pt_PT" w:bidi="pt_PT"/>
        </w:rPr>
      </w:r>
      <w:r>
        <w:rPr>
          <w:lang w:val="pt_PT" w:bidi="pt_PT"/>
        </w:rPr>
        <w:t>Na quinta cena, Moisés e o povo montam as partes do tabernáculo que estão no pátio. Lembrem-se de que isso inclui a cortina na entrada do tabernáculo, o altar dos holocaustos na frente do tabernáculo, e a bacia para lavar. Lembrem-se de que a bacia de bronze para lavar é para que Moisés, Arão e os filhos de Arão lavem suas mãos e pés antes de servirem no tabernáculo de Yahweh ou no altar dos holocaustos. Lembrem-se de que a frase, "como Yahweh ordenou a Moisés", é repetida novamente depois que Moisés monta a cortina e o altar dos holocaustos, e também depois que ele monta a bacia para lavar. Lembrem-se de que essa é a sétima e última vez que essa frase, "como Yahweh ordenou a Moisés", é repetida nessa passagem.</w:t>
      </w:r>
    </w:p>
    <w:p>
      <w:pPr/>
      <w:r>
        <w:rPr>
          <w:lang w:val="pt_PT" w:bidi="pt_PT"/>
        </w:rPr>
      </w:r>
      <w:r>
        <w:rPr>
          <w:lang w:val="pt_PT" w:bidi="pt_PT"/>
        </w:rPr>
        <w:t xml:space="preserve">Parem aqui e, em grupo, olhem para imagens da </w:t>
      </w:r>
      <w:r>
        <w:rPr>
          <w:lang w:val="pt_PT" w:bidi="pt_PT"/>
        </w:rPr>
        <w:t>cortina na entrada do tabernáculo</w:t>
      </w:r>
      <w:r>
        <w:rPr>
          <w:lang w:val="pt_PT" w:bidi="pt_PT"/>
        </w:rPr>
        <w:t xml:space="preserve">, o </w:t>
      </w:r>
      <w:r>
        <w:rPr>
          <w:lang w:val="pt_PT" w:bidi="pt_PT"/>
        </w:rPr>
        <w:t>altar para o holocausto</w:t>
      </w:r>
      <w:r>
        <w:rPr>
          <w:lang w:val="pt_PT" w:bidi="pt_PT"/>
        </w:rPr>
        <w:t xml:space="preserve">, e a </w:t>
      </w:r>
      <w:r>
        <w:rPr>
          <w:lang w:val="pt_PT" w:bidi="pt_PT"/>
        </w:rPr>
        <w:t>bacia para lavar</w:t>
      </w:r>
      <w:r>
        <w:rPr>
          <w:lang w:val="pt_PT" w:bidi="pt_PT"/>
        </w:rPr>
        <w:t xml:space="preserve"> novamente, se necessário. Pause este áudio aqui.</w:t>
      </w:r>
    </w:p>
    <w:p>
      <w:pPr/>
      <w:r>
        <w:rPr>
          <w:lang w:val="pt_PT" w:bidi="pt_PT"/>
        </w:rPr>
      </w:r>
      <w:r>
        <w:rPr>
          <w:lang w:val="pt_PT" w:bidi="pt_PT"/>
        </w:rPr>
        <w:t>Na sexta cena, lembrem-se de que Moisés e o povo montaram as partes finais do tabernáculo. Lembrem-se de que a última parte que eles montaram é o pátio e a cortina no portão do pátio. Além disso, lembrem-se de que essa não é necessariamente a mesma ordem pela qual os israelitas montavam o tabernáculo todas as vezes — outras vezes é provável que grupos de pessoas trabalhavam em diferentes partes do tabernáculo ao mesmo tempo. Lembrem-se também de que, mesmo que se diga na passagem que Moisés terminou a obra, outras pessoas definitivamente ajudaram Moisés a fazer a obra de montar o tabernáculo.</w:t>
      </w:r>
    </w:p>
    <w:p>
      <w:pPr/>
      <w:r>
        <w:rPr>
          <w:lang w:val="pt_PT" w:bidi="pt_PT"/>
        </w:rPr>
      </w:r>
      <w:r>
        <w:rPr>
          <w:lang w:val="pt_PT" w:bidi="pt_PT"/>
        </w:rPr>
        <w:t xml:space="preserve">Parem aqui e, em grupo, olhem para imagens do </w:t>
      </w:r>
      <w:r>
        <w:rPr>
          <w:lang w:val="pt_PT" w:bidi="pt_PT"/>
        </w:rPr>
        <w:t>pátio</w:t>
      </w:r>
      <w:r>
        <w:rPr>
          <w:lang w:val="pt_PT" w:bidi="pt_PT"/>
        </w:rPr>
        <w:t xml:space="preserve"> e da </w:t>
      </w:r>
      <w:r>
        <w:rPr>
          <w:b/>
          <w:lang w:val="pt_PT" w:bidi="pt_PT"/>
        </w:rPr>
        <w:t>cortina no portão do pátio</w:t>
      </w:r>
      <w:r>
        <w:rPr>
          <w:lang w:val="pt_PT" w:bidi="pt_PT"/>
        </w:rPr>
        <w:t xml:space="preserve"> novamente, se necessário. Pause este áudio aqui.</w:t>
      </w:r>
    </w:p>
    <w:p>
      <w:pPr/>
      <w:r>
        <w:rPr>
          <w:lang w:val="pt_PT" w:bidi="pt_PT"/>
        </w:rPr>
      </w:r>
      <w:r>
        <w:rPr>
          <w:lang w:val="pt_PT" w:bidi="pt_PT"/>
        </w:rPr>
        <w:t xml:space="preserve">Além disso, parem aqui e, em grupo, olhem para um diagrama de onde </w:t>
      </w:r>
      <w:r>
        <w:rPr>
          <w:lang w:val="pt_PT" w:bidi="pt_PT"/>
        </w:rPr>
        <w:t>tudo está no tabernáculo e no pátio</w:t>
      </w:r>
      <w:r>
        <w:rPr>
          <w:lang w:val="pt_PT" w:bidi="pt_PT"/>
        </w:rPr>
        <w:t>. Pause este áudio aqui.</w:t>
      </w:r>
    </w:p>
    <w:p>
      <w:pPr/>
      <w:r>
        <w:rPr>
          <w:lang w:val="pt_PT" w:bidi="pt_PT"/>
        </w:rPr>
      </w:r>
      <w:r>
        <w:rPr>
          <w:lang w:val="pt_PT" w:bidi="pt_PT"/>
        </w:rPr>
        <w:t>Agora, o grupo deve elaborar o roteiro, desenhar ou usar objetos para visualizar a passagem e a atuação nela. Tentem construir um modelo do tabernáculo e seu pátio, e tentem se lembrar de onde vocês devem colocar cada objeto no tabernáculo.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40.16–33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E os filhos de Arão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e o povo montaram o tabernáculo pela primeira vez. Moisés faz tudo exatamente como Yahweh ordenou a ele. Eles o montaram no primeiro dia do primeiro mês do segundo ano.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Moisés: “O que você está pensando ou sentindo?” A pessoa pode responder coisas como: "Animado por finalmente montar o tabernáculo pela primeira vez", ou "Sobrecarregado com a tarefa de montar o tabernáculo de Yahweh pela primeira vez", ou "Querendo colocar tudo no lugar correto no tabernáculo e fazer tudo exatamente como Yahweh me ordenou fazer".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monta as bases, as estruturas, as barras e os postes do tabernáculo. Moisés também coloca a cobertura sobre o tabernáculo. Moisés faz tudo isso como Yahweh ordenou a Moisés.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As pessoas podem responder coisas como: "Querendo montar o tabernáculo corretamente", ou "Feliz por finalmente podermos montar o tabernáculo", ou "Trabalhando juntos para montar essas partes do tabernáculo".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coloca o testemunho na arca, prende os varais da arca e coloca o propiciatório no topo da arca. Moisés coloca a arca no Lugar Santíssimo do tabernáculo e pendura a cortina protetora para proteger a arca. Moisés faz tudo isso assim como Yahweh ordena que Moisés faça.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O povo pode responder coisas como: "Maravilhados por ver a arca por nós mesmos", ou "Felizes por Yahweh se encontrar com Moisés no propiciatório da arca", ou "Querendo fazer tudo corretamente enquanto montamos o tabernáculo pela primeira vez".</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monta o Lugar Santo do tabernáculo. Moisés coloca a mesa lá fora do Lugar Santíssimo, e ele coloca o pão sobre a mesa. Moisés também coloca o candelabro e as lâmpadas do outro lado da mesa. Moisés coloca o altar do incenso na frente da cortina do Lugar Santíssimo, e Moisés queima o incenso pela primeira vez. Moisés faz tudo isso assim como Yahweh ordena que Moisés faça.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Moisés: “O que você está pensando ou sentindo?” A pessoa pode responder coisas como: "Seguindo cuidadosamente todas as instruções de Yahweh para a mesa, as lâmpadas e o altar do incenso", ou "Desfrutando o aroma suave do incenso perfumado", ou "Ansioso para cheirar este incenso todos os dias enquanto os sacerdotes o queimam continuamente no altar do incenso".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coloca a cortina na entrada do tabernáculo. Moisés também monta o altar de bronze para holocausto e Moisés oferece um holocausto e uma oferta de cereais no altar pela primeira vez. Moisés também monta a bacia de bronze para lavagem. No futuro, Moisés, Arão e os filhos de Arão lavarão as mãos e os pés na bacia de bronze cada vez que entrarem no tabernáculo ou se aproximarem do altar do holocausto.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"Satisfeito com este primeiro holocausto no altar", ou "Feliz por Moisés ter seguido todas as minhas ordens exatamente sobre como construir o tabernáculo", ou "Querendo que meu povo seja salvo de seus pecados, por isso aceito este sacrifício animal como um substituto pelas vidas deles".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monta o pátio ao redor do tabernáculo e do altar. Moisés coloca a cortina no portão do pátio. Moisés terminou todo o trabalho de montar o tabernáculo.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"Contente por Moisés e o povo terem feito o tabernáculo exatamente como eu ordenei que eles o fizessem", ou "Satisfeito com Moisés por ter seguido minhas instruções", ou "Querendo vir habitar no meu tabernáculo que Moisés e o povo fizeram para mim".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40.16–33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Moisés montou o </w:t>
      </w:r>
      <w:r>
        <w:rPr>
          <w:b/>
          <w:lang w:val="pt_PT" w:bidi="pt_PT"/>
        </w:rPr>
        <w:t>tabernáculo</w:t>
      </w:r>
      <w:r>
        <w:rPr>
          <w:lang w:val="pt_PT" w:bidi="pt_PT"/>
        </w:rPr>
        <w:t xml:space="preserve"> exatamente como </w:t>
      </w:r>
      <w:r>
        <w:rPr>
          <w:lang w:val="pt_PT" w:bidi="pt_PT"/>
        </w:rPr>
        <w:t>Yahweh</w:t>
      </w:r>
      <w:r>
        <w:rPr>
          <w:lang w:val="pt_PT" w:bidi="pt_PT"/>
        </w:rPr>
        <w:t xml:space="preserve"> ordenou que Moisés o fizesse. O tabernáculo é a tenda especial que Yahweh disse a Moisés para fazer. Yahweh viverá neste tabernáculo com seu povo. Traduzam tabernáculo da mesma forma que vocês traduziram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Moisés e o povo montaram o tabernáculo no primeiro dia do primeiro mês do segundo ano depois de deixarem o Egito. Todas as partes do tabernáculo estavam prontas para este dia importante quando Moisés montou todas as partes. Yahweh disse a eles para montar o tabernáculo neste dia específico. Traduzam esta descrição deste dia específico da mesma maneira que vocês a traduziram na passagem anterior.</w:t>
      </w:r>
    </w:p>
    <w:p>
      <w:pPr/>
      <w:r>
        <w:rPr>
          <w:lang w:val="pt_PT" w:bidi="pt_PT"/>
        </w:rPr>
      </w:r>
      <w:r>
        <w:rPr>
          <w:lang w:val="pt_PT" w:bidi="pt_PT"/>
        </w:rPr>
        <w:t>Moisés montou as bases, as estruturas, as barras, os postes e a cobertura da tenda do tabernáculo. Usem as mesmas palavras para cada uma dessas coisas que vocês usaram em passagens anteriores.</w:t>
      </w:r>
    </w:p>
    <w:p>
      <w:pPr/>
      <w:r>
        <w:rPr>
          <w:lang w:val="pt_PT" w:bidi="pt_PT"/>
        </w:rPr>
      </w:r>
      <w:r>
        <w:rPr>
          <w:lang w:val="pt_PT" w:bidi="pt_PT"/>
        </w:rPr>
        <w:t xml:space="preserve">Parem aqui e, em grupo, olhem para imagens das </w:t>
      </w:r>
      <w:r>
        <w:rPr>
          <w:b/>
          <w:lang w:val="pt_PT" w:bidi="pt_PT"/>
        </w:rPr>
        <w:t>bases, estruturas, barras, postes</w:t>
      </w:r>
      <w:r>
        <w:rPr>
          <w:lang w:val="pt_PT" w:bidi="pt_PT"/>
        </w:rPr>
        <w:t xml:space="preserve"> e das </w:t>
      </w:r>
      <w:r>
        <w:rPr>
          <w:lang w:val="pt_PT" w:bidi="pt_PT"/>
        </w:rPr>
        <w:t>quatro camadas das coberturas da tenda</w:t>
      </w:r>
      <w:r>
        <w:rPr>
          <w:lang w:val="pt_PT" w:bidi="pt_PT"/>
        </w:rPr>
        <w:t xml:space="preserve"> novamente, se necessário. Pause este áudio aqui.</w:t>
      </w:r>
    </w:p>
    <w:p>
      <w:pPr/>
      <w:r>
        <w:rPr>
          <w:lang w:val="pt_PT" w:bidi="pt_PT"/>
        </w:rPr>
      </w:r>
      <w:r>
        <w:rPr>
          <w:lang w:val="pt_PT" w:bidi="pt_PT"/>
        </w:rPr>
        <w:t xml:space="preserve">Moisés colocou o </w:t>
      </w:r>
      <w:r>
        <w:rPr>
          <w:lang w:val="pt_PT" w:bidi="pt_PT"/>
        </w:rPr>
        <w:t>testemunho</w:t>
      </w:r>
      <w:r>
        <w:rPr>
          <w:lang w:val="pt_PT" w:bidi="pt_PT"/>
        </w:rPr>
        <w:t xml:space="preserve">, ou as tábuas da </w:t>
      </w:r>
      <w:r>
        <w:rPr>
          <w:lang w:val="pt_PT" w:bidi="pt_PT"/>
        </w:rPr>
        <w:t>lei</w:t>
      </w:r>
      <w:r>
        <w:rPr>
          <w:lang w:val="pt_PT" w:bidi="pt_PT"/>
        </w:rPr>
        <w:t xml:space="preserve"> da </w:t>
      </w:r>
      <w:r>
        <w:rPr>
          <w:lang w:val="pt_PT" w:bidi="pt_PT"/>
        </w:rPr>
        <w:t>aliança</w:t>
      </w:r>
      <w:r>
        <w:rPr>
          <w:lang w:val="pt_PT" w:bidi="pt_PT"/>
        </w:rPr>
        <w:t xml:space="preserve"> com as dez palavras de Yahweh, na </w:t>
      </w:r>
      <w:r>
        <w:rPr>
          <w:b/>
          <w:lang w:val="pt_PT" w:bidi="pt_PT"/>
        </w:rPr>
        <w:t>arca da aliança</w:t>
      </w:r>
      <w:r>
        <w:rPr>
          <w:lang w:val="pt_PT" w:bidi="pt_PT"/>
        </w:rPr>
        <w:t xml:space="preserve">. Às vezes é chamada de arca do testemunho. A arca era coberta por dentro e por fora com ouro. Os </w:t>
      </w:r>
      <w:r>
        <w:rPr>
          <w:lang w:val="pt_PT" w:bidi="pt_PT"/>
        </w:rPr>
        <w:t>israelitas</w:t>
      </w:r>
      <w:r>
        <w:rPr>
          <w:lang w:val="pt_PT" w:bidi="pt_PT"/>
        </w:rPr>
        <w:t xml:space="preserve"> acreditavam que Yahweh habitava literalmente o espaço diretamente acima da arca. Traduzam Arca da Aliança da mesma forma que vocês traduziram em passagens anteriores. Para mais informações sobre a </w:t>
      </w:r>
      <w:r>
        <w:rPr>
          <w:b/>
          <w:lang w:val="pt_PT" w:bidi="pt_PT"/>
        </w:rPr>
        <w:t>Arca da Aliança</w:t>
      </w:r>
      <w:r>
        <w:rPr>
          <w:lang w:val="pt_PT" w:bidi="pt_PT"/>
        </w:rPr>
        <w:t>, consultem o Glossário Mestre.</w:t>
      </w:r>
    </w:p>
    <w:p>
      <w:pPr/>
      <w:r>
        <w:rPr>
          <w:lang w:val="pt_PT" w:bidi="pt_PT"/>
        </w:rPr>
      </w:r>
      <w:r>
        <w:rPr>
          <w:lang w:val="pt_PT" w:bidi="pt_PT"/>
        </w:rPr>
        <w:t xml:space="preserve">Moisés prendeu os varais à arca e colocou a tampa da </w:t>
      </w:r>
      <w:r>
        <w:rPr>
          <w:b/>
          <w:lang w:val="pt_PT" w:bidi="pt_PT"/>
        </w:rPr>
        <w:t>expiação</w:t>
      </w:r>
      <w:r>
        <w:rPr>
          <w:lang w:val="pt_PT" w:bidi="pt_PT"/>
        </w:rPr>
        <w:t xml:space="preserve">, também chamado de propiciatório, sobre o topo da arca. Expiação significa cobrir, ou reconciliar, o </w:t>
      </w:r>
      <w:r>
        <w:rPr>
          <w:lang w:val="pt_PT" w:bidi="pt_PT"/>
        </w:rPr>
        <w:t>pecado</w:t>
      </w:r>
      <w:r>
        <w:rPr>
          <w:lang w:val="pt_PT" w:bidi="pt_PT"/>
        </w:rPr>
        <w:t xml:space="preserve">. Na língua original, a palavra para o topo da arca significa cobrir pecados, e também uma cobertura literal da arca. Outras traduções traduzem isso como "propiciatório". Traduzam a tampa da expiação, ou propiciatório, da mesma forma que vocês traduziram em passagens anteriores. Para mais informações sobre </w:t>
      </w:r>
      <w:r>
        <w:rPr>
          <w:b/>
          <w:lang w:val="pt_PT" w:bidi="pt_PT"/>
        </w:rPr>
        <w:t>expiação</w:t>
      </w:r>
      <w:r>
        <w:rPr>
          <w:lang w:val="pt_PT" w:bidi="pt_PT"/>
        </w:rPr>
        <w:t>, consultem o Glossário Mestre.</w:t>
      </w:r>
    </w:p>
    <w:p>
      <w:pPr/>
      <w:r>
        <w:rPr>
          <w:lang w:val="pt_PT" w:bidi="pt_PT"/>
        </w:rPr>
      </w:r>
      <w:r>
        <w:rPr>
          <w:lang w:val="pt_PT" w:bidi="pt_PT"/>
        </w:rPr>
        <w:t xml:space="preserve">Moisés também pendurou a cortina protetora para proteger a arca no </w:t>
      </w:r>
      <w:r>
        <w:rPr>
          <w:b/>
          <w:lang w:val="pt_PT" w:bidi="pt_PT"/>
        </w:rPr>
        <w:t>Lugar Santíssimo</w:t>
      </w:r>
      <w:r>
        <w:rPr>
          <w:lang w:val="pt_PT" w:bidi="pt_PT"/>
        </w:rPr>
        <w:t xml:space="preserve"> da visão de qualquer pessoa no </w:t>
      </w:r>
      <w:r>
        <w:rPr>
          <w:b/>
          <w:lang w:val="pt_PT" w:bidi="pt_PT"/>
        </w:rPr>
        <w:t>Lugar Santo</w:t>
      </w:r>
      <w:r>
        <w:rPr>
          <w:lang w:val="pt_PT" w:bidi="pt_PT"/>
        </w:rPr>
        <w:t xml:space="preserve"> no tabernáculo. Moisés fez tudo isso assim como Yahweh ordenou a Moisés.</w:t>
      </w:r>
    </w:p>
    <w:p>
      <w:pPr/>
      <w:r>
        <w:rPr>
          <w:lang w:val="pt_PT" w:bidi="pt_PT"/>
        </w:rPr>
      </w:r>
      <w:r>
        <w:rPr>
          <w:lang w:val="pt_PT" w:bidi="pt_PT"/>
        </w:rPr>
        <w:t xml:space="preserve">Parem aqui e, em grupo, olhem para imagens da </w:t>
      </w:r>
      <w:r>
        <w:rPr>
          <w:lang w:val="pt_PT" w:bidi="pt_PT"/>
        </w:rPr>
        <w:t>arca</w:t>
      </w:r>
      <w:r>
        <w:rPr>
          <w:lang w:val="pt_PT" w:bidi="pt_PT"/>
        </w:rPr>
        <w:t xml:space="preserve">, do </w:t>
      </w:r>
      <w:r>
        <w:rPr>
          <w:b/>
          <w:lang w:val="pt_PT" w:bidi="pt_PT"/>
        </w:rPr>
        <w:t>propiciatório</w:t>
      </w:r>
      <w:r>
        <w:rPr>
          <w:lang w:val="pt_PT" w:bidi="pt_PT"/>
        </w:rPr>
        <w:t xml:space="preserve"> e da </w:t>
      </w:r>
      <w:r>
        <w:rPr>
          <w:lang w:val="pt_PT" w:bidi="pt_PT"/>
        </w:rPr>
        <w:t>cortina protetora</w:t>
      </w:r>
      <w:r>
        <w:rPr>
          <w:lang w:val="pt_PT" w:bidi="pt_PT"/>
        </w:rPr>
        <w:t xml:space="preserve"> novamente, se necessário. Pause este áudio aqui.</w:t>
      </w:r>
    </w:p>
    <w:p>
      <w:pPr/>
      <w:r>
        <w:rPr>
          <w:lang w:val="pt_PT" w:bidi="pt_PT"/>
        </w:rPr>
      </w:r>
      <w:r>
        <w:rPr>
          <w:lang w:val="pt_PT" w:bidi="pt_PT"/>
        </w:rPr>
        <w:t>Moisés colocou a mesa com o pão sobre ela no lado norte do Lugar Santo. Traduzam mesa da mesma maneira que vocês traduziram em passagens anteriores.</w:t>
      </w:r>
    </w:p>
    <w:p>
      <w:pPr/>
      <w:r>
        <w:rPr>
          <w:lang w:val="pt_PT" w:bidi="pt_PT"/>
        </w:rPr>
      </w:r>
      <w:r>
        <w:rPr>
          <w:lang w:val="pt_PT" w:bidi="pt_PT"/>
        </w:rPr>
        <w:t xml:space="preserve">Parem aqui e, em grupo, olhem para uma imagem da </w:t>
      </w:r>
      <w:r>
        <w:rPr>
          <w:b/>
          <w:lang w:val="pt_PT" w:bidi="pt_PT"/>
        </w:rPr>
        <w:t>mesa</w:t>
      </w:r>
      <w:r>
        <w:rPr>
          <w:lang w:val="pt_PT" w:bidi="pt_PT"/>
        </w:rPr>
        <w:t xml:space="preserve"> novamente, se necessário. Pause este áudio aqui.</w:t>
      </w:r>
    </w:p>
    <w:p>
      <w:pPr/>
      <w:r>
        <w:rPr>
          <w:lang w:val="pt_PT" w:bidi="pt_PT"/>
        </w:rPr>
      </w:r>
      <w:r>
        <w:rPr>
          <w:lang w:val="pt_PT" w:bidi="pt_PT"/>
        </w:rPr>
        <w:t xml:space="preserve">Moisés fez o candelabro e as sete </w:t>
      </w:r>
      <w:r>
        <w:rPr>
          <w:b/>
          <w:lang w:val="pt_PT" w:bidi="pt_PT"/>
        </w:rPr>
        <w:t>lâmpadas</w:t>
      </w:r>
      <w:r>
        <w:rPr>
          <w:lang w:val="pt_PT" w:bidi="pt_PT"/>
        </w:rPr>
        <w:t xml:space="preserve"> de ouro, exatamente como Yahweh ordenou que Moisés os fizesse. Moisés os colocou no lado sul do tabernáculo. Traduzam </w:t>
      </w:r>
      <w:r>
        <w:rPr>
          <w:b/>
          <w:lang w:val="pt_PT" w:bidi="pt_PT"/>
        </w:rPr>
        <w:t>lâmpadas</w:t>
      </w:r>
      <w:r>
        <w:rPr>
          <w:lang w:val="pt_PT" w:bidi="pt_PT"/>
        </w:rPr>
        <w:t xml:space="preserve"> e candelabro da mesma forma que vocês traduziram em passagens anteriores. Para mais informações sobre </w:t>
      </w:r>
      <w:r>
        <w:rPr>
          <w:lang w:val="pt_PT" w:bidi="pt_PT"/>
        </w:rPr>
        <w:t>lamparinas</w:t>
      </w:r>
      <w:r>
        <w:rPr>
          <w:lang w:val="pt_PT" w:bidi="pt_PT"/>
        </w:rPr>
        <w:t>, consultem o Glossário Mestre. Moisés fez as lâmpadas e o candelabro exatamente "como Yahweh ordenou a Moisés".</w:t>
      </w:r>
    </w:p>
    <w:p>
      <w:pPr/>
      <w:r>
        <w:rPr>
          <w:lang w:val="pt_PT" w:bidi="pt_PT"/>
        </w:rPr>
      </w:r>
      <w:r>
        <w:rPr>
          <w:lang w:val="pt_PT" w:bidi="pt_PT"/>
        </w:rPr>
        <w:t xml:space="preserve">Parem aqui e, em grupo, olhem para imagens do </w:t>
      </w:r>
      <w:r>
        <w:rPr>
          <w:lang w:val="pt_PT" w:bidi="pt_PT"/>
        </w:rPr>
        <w:t>candelabro</w:t>
      </w:r>
      <w:r>
        <w:rPr>
          <w:lang w:val="pt_PT" w:bidi="pt_PT"/>
        </w:rPr>
        <w:t xml:space="preserve"> e das </w:t>
      </w:r>
      <w:r>
        <w:rPr>
          <w:lang w:val="pt_PT" w:bidi="pt_PT"/>
        </w:rPr>
        <w:t>lâmpadas de óleo</w:t>
      </w:r>
      <w:r>
        <w:rPr>
          <w:lang w:val="pt_PT" w:bidi="pt_PT"/>
        </w:rPr>
        <w:t xml:space="preserve"> novamente, se necessário. Pause este áudio aqui.</w:t>
      </w:r>
    </w:p>
    <w:p>
      <w:pPr/>
      <w:r>
        <w:rPr>
          <w:lang w:val="pt_PT" w:bidi="pt_PT"/>
        </w:rPr>
      </w:r>
      <w:r>
        <w:rPr>
          <w:lang w:val="pt_PT" w:bidi="pt_PT"/>
        </w:rPr>
        <w:t xml:space="preserve">Moisés colocou o </w:t>
      </w:r>
      <w:r>
        <w:rPr>
          <w:b/>
          <w:lang w:val="pt_PT" w:bidi="pt_PT"/>
        </w:rPr>
        <w:t>altar</w:t>
      </w:r>
      <w:r>
        <w:rPr>
          <w:lang w:val="pt_PT" w:bidi="pt_PT"/>
        </w:rPr>
        <w:t xml:space="preserve"> do incenso na frente da cortina no Lugar Santíssimo. O próprio Moisés acendeu o incenso pela primeira vez. Traduzam altar da mesma forma que vocês traduziram em passagens anteriores. Para mais informações sobre </w:t>
      </w:r>
      <w:r>
        <w:rPr>
          <w:lang w:val="pt_PT" w:bidi="pt_PT"/>
        </w:rPr>
        <w:t>altar</w:t>
      </w:r>
      <w:r>
        <w:rPr>
          <w:lang w:val="pt_PT" w:bidi="pt_PT"/>
        </w:rPr>
        <w:t>, consultem o Glossário Mestre. Moisés fez isso assim como Yahweh ordenou a Moisés.</w:t>
      </w:r>
    </w:p>
    <w:p>
      <w:pPr/>
      <w:r>
        <w:rPr>
          <w:lang w:val="pt_PT" w:bidi="pt_PT"/>
        </w:rPr>
      </w:r>
      <w:r>
        <w:rPr>
          <w:lang w:val="pt_PT" w:bidi="pt_PT"/>
        </w:rPr>
        <w:t xml:space="preserve">Parem aqui e, em grupo, olhem para uma imagem do </w:t>
      </w:r>
      <w:r>
        <w:rPr>
          <w:b/>
          <w:lang w:val="pt_PT" w:bidi="pt_PT"/>
        </w:rPr>
        <w:t>altar do incenso</w:t>
      </w:r>
      <w:r>
        <w:rPr>
          <w:lang w:val="pt_PT" w:bidi="pt_PT"/>
        </w:rPr>
        <w:t xml:space="preserve"> novamente, se necessário. Pause este áudio aqui.</w:t>
      </w:r>
    </w:p>
    <w:p>
      <w:pPr/>
      <w:r>
        <w:rPr>
          <w:lang w:val="pt_PT" w:bidi="pt_PT"/>
        </w:rPr>
      </w:r>
      <w:r>
        <w:rPr>
          <w:lang w:val="pt_PT" w:bidi="pt_PT"/>
        </w:rPr>
        <w:t xml:space="preserve">Moisés colocou uma cortina na entrada do tabernáculo. Moisés colocou o altar para holocaustos fora do tabernáculo. Moisés ofereceu o primeiro holocausto e a oferta de cereais no altar como Yahweh instruiu Moisés a fazer. Traduzam altar do holocausto, holocausto e oferta de cereais da mesma forma que vocês traduziram em passagens anteriores. Para mais informações sobre altar, </w:t>
      </w:r>
      <w:r>
        <w:rPr>
          <w:lang w:val="pt_PT" w:bidi="pt_PT"/>
        </w:rPr>
        <w:t>holocausto</w:t>
      </w:r>
      <w:r>
        <w:rPr>
          <w:lang w:val="pt_PT" w:bidi="pt_PT"/>
        </w:rPr>
        <w:t xml:space="preserve"> e </w:t>
      </w:r>
      <w:r>
        <w:rPr>
          <w:b/>
          <w:lang w:val="pt_PT" w:bidi="pt_PT"/>
        </w:rPr>
        <w:t>oferta de cereais</w:t>
      </w:r>
      <w:r>
        <w:rPr>
          <w:lang w:val="pt_PT" w:bidi="pt_PT"/>
        </w:rPr>
        <w:t>, consultem o Glossário Mestre. Moisés fez isso assim como Yahweh ordenou a Moisés.</w:t>
      </w:r>
    </w:p>
    <w:p>
      <w:pPr/>
      <w:r>
        <w:rPr>
          <w:lang w:val="pt_PT" w:bidi="pt_PT"/>
        </w:rPr>
      </w:r>
      <w:r>
        <w:rPr>
          <w:lang w:val="pt_PT" w:bidi="pt_PT"/>
        </w:rPr>
        <w:t xml:space="preserve">Parem aqui e, em grupo, olhem para imagens da </w:t>
      </w:r>
      <w:r>
        <w:rPr>
          <w:lang w:val="pt_PT" w:bidi="pt_PT"/>
        </w:rPr>
        <w:t>cortina na entrada do tabernáculo</w:t>
      </w:r>
      <w:r>
        <w:rPr>
          <w:lang w:val="pt_PT" w:bidi="pt_PT"/>
        </w:rPr>
        <w:t xml:space="preserve"> e do </w:t>
      </w:r>
      <w:r>
        <w:rPr>
          <w:lang w:val="pt_PT" w:bidi="pt_PT"/>
        </w:rPr>
        <w:t>altar para o holocausto</w:t>
      </w:r>
      <w:r>
        <w:rPr>
          <w:lang w:val="pt_PT" w:bidi="pt_PT"/>
        </w:rPr>
        <w:t xml:space="preserve"> novamente, se necessário. Pause este áudio aqui.</w:t>
      </w:r>
    </w:p>
    <w:p>
      <w:pPr/>
      <w:r>
        <w:rPr>
          <w:lang w:val="pt_PT" w:bidi="pt_PT"/>
        </w:rPr>
      </w:r>
      <w:r>
        <w:rPr>
          <w:lang w:val="pt_PT" w:bidi="pt_PT"/>
        </w:rPr>
        <w:t>Moisés colocou a bacia de lavagem entre o tabernáculo e o altar. Traduzam bacia da mesma forma que vocês traduziram em passagens anteriores. Moisés fez tudo isso assim como Yahweh ordenou a Moisés.</w:t>
      </w:r>
    </w:p>
    <w:p>
      <w:pPr/>
      <w:r>
        <w:rPr>
          <w:lang w:val="pt_PT" w:bidi="pt_PT"/>
        </w:rPr>
      </w:r>
      <w:r>
        <w:rPr>
          <w:lang w:val="pt_PT" w:bidi="pt_PT"/>
        </w:rPr>
        <w:t xml:space="preserve">Parem aqui e, em grupo, olhem para uma imagem da </w:t>
      </w:r>
      <w:r>
        <w:rPr>
          <w:lang w:val="pt_PT" w:bidi="pt_PT"/>
        </w:rPr>
        <w:t>bacia de lavagem</w:t>
      </w:r>
      <w:r>
        <w:rPr>
          <w:lang w:val="pt_PT" w:bidi="pt_PT"/>
        </w:rPr>
        <w:t xml:space="preserve"> novamente, se necessário. Pause este áudio aqui.</w:t>
      </w:r>
    </w:p>
    <w:p>
      <w:pPr/>
      <w:r>
        <w:rPr>
          <w:lang w:val="pt_PT" w:bidi="pt_PT"/>
        </w:rPr>
      </w:r>
      <w:r>
        <w:rPr>
          <w:lang w:val="pt_PT" w:bidi="pt_PT"/>
        </w:rPr>
        <w:t>Moisés montou o pátio ao redor do altar e do tabernáculo. Moisés colocou uma cortina na entrada, ou portão, do pátio. Moisés terminou o trabalho de montar o tabernáculo.</w:t>
      </w:r>
    </w:p>
    <w:p>
      <w:pPr/>
      <w:r>
        <w:rPr>
          <w:lang w:val="pt_PT" w:bidi="pt_PT"/>
        </w:rPr>
      </w:r>
      <w:r>
        <w:rPr>
          <w:lang w:val="pt_PT" w:bidi="pt_PT"/>
        </w:rPr>
        <w:t xml:space="preserve">Parem aqui e, em grupo, olhem para imagens do </w:t>
      </w:r>
      <w:r>
        <w:rPr>
          <w:lang w:val="pt_PT" w:bidi="pt_PT"/>
        </w:rPr>
        <w:t>pátio</w:t>
      </w:r>
      <w:r>
        <w:rPr>
          <w:lang w:val="pt_PT" w:bidi="pt_PT"/>
        </w:rPr>
        <w:t xml:space="preserve"> e da </w:t>
      </w:r>
      <w:r>
        <w:rPr>
          <w:b/>
          <w:lang w:val="pt_PT" w:bidi="pt_PT"/>
        </w:rPr>
        <w:t>cortina no portão do pátio</w:t>
      </w:r>
      <w:r>
        <w:rPr>
          <w:lang w:val="pt_PT" w:bidi="pt_PT"/>
        </w:rPr>
        <w:t xml:space="preserve"> novamente, se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Êxodo 40:34–38</w:t>
      </w:r>
      <w:r>
        <w:rPr>
          <w:lang w:val="pt_PT" w:bidi="pt_PT"/>
        </w:rPr>
      </w:r>
    </w:p>
    <w:p>
      <w:pPr>
        <w:pStyle w:val="Heading3"/>
      </w:pPr>
      <w:r>
        <w:rPr>
          <w:lang w:val="pt_PT" w:bidi="pt_PT"/>
        </w:rPr>
        <w:t>Ouvir e Sentir</w:t>
      </w:r>
    </w:p>
    <w:p>
      <w:pPr/>
      <w:r>
        <w:rPr>
          <w:lang w:val="pt_PT" w:bidi="pt_PT"/>
        </w:rPr>
      </w:r>
      <w:r>
        <w:rPr>
          <w:lang w:val="pt_PT" w:bidi="pt_PT"/>
        </w:rPr>
        <w:t>Nesta etapa, ouçam Êxodo 40.34–38 e guardem em seus corações.</w:t>
      </w:r>
    </w:p>
    <w:p>
      <w:pPr/>
      <w:r>
        <w:rPr>
          <w:lang w:val="pt_PT" w:bidi="pt_PT"/>
        </w:rPr>
      </w:r>
      <w:r>
        <w:rPr>
          <w:lang w:val="pt_PT" w:bidi="pt_PT"/>
        </w:rPr>
        <w:t>Ouçam uma versão em áudio de Êxodo 40.34–38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Êxodo 40.34–38 na tradução mais fácil de entender.</w:t>
      </w:r>
    </w:p>
    <w:p>
      <w:pPr/>
      <w:r>
        <w:rPr>
          <w:lang w:val="pt_PT" w:bidi="pt_PT"/>
        </w:rPr>
      </w:r>
      <w:r>
        <w:rPr>
          <w:lang w:val="pt_PT" w:bidi="pt_PT"/>
        </w:rPr>
        <w:t>Yahweh deu instruções a Moisés na montanha do Sinai de como os israelitas precisavam construir o tabernáculo. Moisés e os israelitas seguiram as instruções de Yahweh e completaram todas as partes do tabernáculo exatamente como Yahweh ordenou que eles fizessem o tabernáculo. Na passagem anterior, Moisés e o povo montaram cada parte do tabernáculo exatamente como Yahweh ordenou que eles a fizessem. Agora que o tabernáculo está pronto, Yahweh vem para habitar, ou viver, no tabernáculo. Esta passagem descreve a nuvem e a glória de Yahweh vindo para viver no tabernáculo que Moisés e o povo construíram para Yahweh.</w:t>
      </w:r>
    </w:p>
    <w:p>
      <w:pPr/>
      <w:r>
        <w:rPr>
          <w:lang w:val="pt_PT" w:bidi="pt_PT"/>
        </w:rPr>
      </w:r>
      <w:r>
        <w:rPr>
          <w:lang w:val="pt_PT" w:bidi="pt_PT"/>
        </w:rPr>
        <w:t>Esta passagem continua a parte mais importante do livro do Êxodo. Moisés e o povo terminaram de construir e montar todas as partes do tabernáculo. Agora, o tabernáculo está pronto para Yahweh viver nele. Os israelitas já viram antes a nuvem que simboliza a presença de Yahweh. Agora essa nuvem vem para cobrir o tabernáculo. Os israelitas viram a nuvem quando ela os guiou no deserto. Os israelitas também viram a nuvem no topo da montanha do Sinai enquanto Yahweh falava com Moisés. A nuvem também ficava na entrada da tenda do encontro onde Moisés ia para se encontrar com Yahweh fora do acampamento. Cada vez que os israelitas viam a nuvem, eles viam um símbolo de Yahweh e da glória de Yahweh, ou majestade e poder.</w:t>
      </w:r>
    </w:p>
    <w:p>
      <w:pPr/>
      <w:r>
        <w:rPr>
          <w:lang w:val="pt_PT" w:bidi="pt_PT"/>
        </w:rPr>
      </w:r>
      <w:r>
        <w:rPr>
          <w:lang w:val="pt_PT" w:bidi="pt_PT"/>
        </w:rPr>
        <w:t>A nuvem também foi uma maneira de os israelitas verem que Yahweh foi viver em sua nova casa, seu tabernáculo. Em passagens anteriores, Yahweh prometeu que ele viria e viveria com seu povo. Yahweh vive no céu, mas também no tabernáculo entre seu povo. Esta passagem mostra que Yahweh manteve sua promessa de vir e viver com seu povo. Yahweh aprovou a casa que Moisés e o povo construíram para ele, e Yahweh mostrou sua aprovação vindo para viver na casa.</w:t>
      </w:r>
    </w:p>
    <w:p>
      <w:pPr/>
      <w:r>
        <w:rPr>
          <w:lang w:val="pt_PT" w:bidi="pt_PT"/>
        </w:rPr>
      </w:r>
      <w:r>
        <w:rPr>
          <w:lang w:val="pt_PT" w:bidi="pt_PT"/>
        </w:rPr>
        <w:t>Na primeira parte desta passagem, há duas palavras diferentes usadas para a casa de Yahweh — tenda do encontro e tabernáculo. Ambas as palavras se referem ao mesmo tabernáculo que Moisés e o povo construíram para Yahweh, exatamente como Yahweh os instruiu a construir. Ambas as palavras foram encontradas em todo o livro de Êxodo. Nesta passagem, cada uma das duas palavras diferentes é usada duas vezes na língua original. Ambos os significados são importantes para esta nova casa de Yahweh. É significativo que ambas as palavras sejam usadas juntas nesta passagem porque isso mostra que a casa é tanto um tabernáculo, ou um lugar para Yahweh habitar, ou viver, quanto também uma tenda do encontro, ou um lugar para Yahweh se encontrar com seu povo.</w:t>
      </w:r>
    </w:p>
    <w:p>
      <w:pPr/>
      <w:r>
        <w:rPr>
          <w:lang w:val="pt_PT" w:bidi="pt_PT"/>
        </w:rPr>
      </w:r>
      <w:r>
        <w:rPr>
          <w:lang w:val="pt_PT" w:bidi="pt_PT"/>
        </w:rPr>
        <w:t xml:space="preserve">Parem aqui e, em grupo, olhem para uma imagem do </w:t>
      </w:r>
      <w:r>
        <w:rPr>
          <w:lang w:val="pt_PT" w:bidi="pt_PT"/>
        </w:rPr>
        <w:t>tabernáculo</w:t>
      </w:r>
      <w:r>
        <w:rPr>
          <w:lang w:val="pt_PT" w:bidi="pt_PT"/>
        </w:rPr>
        <w:t xml:space="preserve"> novamente, se necessário. Pause este áudio aqui.</w:t>
      </w:r>
    </w:p>
    <w:p>
      <w:pPr/>
      <w:r>
        <w:rPr>
          <w:lang w:val="pt_PT" w:bidi="pt_PT"/>
        </w:rPr>
      </w:r>
      <w:r>
        <w:rPr>
          <w:lang w:val="pt_PT" w:bidi="pt_PT"/>
        </w:rPr>
        <w:t>A nuvem é mencionada duas vezes nesta parte desta passagem. Na primeira vez que "nuvem" é usada, diz que a nuvem cobriu o tabernáculo, o que significa que a nuvem escondeu o tabernáculo da vista. Moisés e o povo estavam em um deserto quente, e uma nuvem fornecia sombra e mostrava a bondade de Yahweh durante o clima quente.</w:t>
      </w:r>
    </w:p>
    <w:p>
      <w:pPr/>
      <w:r>
        <w:rPr>
          <w:lang w:val="pt_PT" w:bidi="pt_PT"/>
        </w:rPr>
      </w:r>
      <w:r>
        <w:rPr>
          <w:lang w:val="pt_PT" w:bidi="pt_PT"/>
        </w:rPr>
        <w:t>Parem aqui e discutam esta pergunta em grupo: contem uma história sobre uma vez que uma nuvem forneceu sombra para vocês. Pause este áudio aqui.</w:t>
      </w:r>
    </w:p>
    <w:p>
      <w:pPr/>
      <w:r>
        <w:rPr>
          <w:lang w:val="pt_PT" w:bidi="pt_PT"/>
        </w:rPr>
      </w:r>
      <w:r>
        <w:rPr>
          <w:lang w:val="pt_PT" w:bidi="pt_PT"/>
        </w:rPr>
        <w:t>Na segunda vez que "nuvem" é usada, diz que a nuvem se estabeleceu no tabernáculo. A palavra para "estabelecido" deriva da mesma palavra na língua original que "tabernáculo", e pode significar estabelecer-se temporariamente ou viver em algum lugar de forma mais permanente.</w:t>
      </w:r>
    </w:p>
    <w:p>
      <w:pPr/>
      <w:r>
        <w:rPr>
          <w:lang w:val="pt_PT" w:bidi="pt_PT"/>
        </w:rPr>
      </w:r>
      <w:r>
        <w:rPr>
          <w:lang w:val="pt_PT" w:bidi="pt_PT"/>
        </w:rPr>
        <w:t>A passagem diz que a glória de Yahweh enche o tabernáculo. A glória de Yahweh significa o poder e majestade de Yahweh, ou a presença brilhante de Yahweh. Provavelmente significa que havia uma luz brilhante dentro do tabernáculo. "A glória de Yahweh encheu o tabernáculo" é repetida pela segunda vez para enfatizar a importância da presença brilhante de Yahweh vindo para encher o tabernáculo.</w:t>
      </w:r>
    </w:p>
    <w:p>
      <w:pPr/>
      <w:r>
        <w:rPr>
          <w:lang w:val="pt_PT" w:bidi="pt_PT"/>
        </w:rPr>
      </w:r>
      <w:r>
        <w:rPr>
          <w:lang w:val="pt_PT" w:bidi="pt_PT"/>
        </w:rPr>
        <w:t>Moisés não pode entrar no tabernáculo agora, mesmo que Moisés tenha tido permissão para ver a glória de Yahweh, ou presença brilhante, no topo da montanha do Sinai e na tenda do encontro fora do acampamento. Quando a glória de Yahweh enche o tabernáculo, isso mostra que agora o tabernáculo pertence apenas a Yahweh. Moisés era responsável por construir e montar o tabernáculo, e agora que toda a preparação está completa, o verdadeiro dono do tabernáculo está vindo para viver em sua casa. É verdade que mais tarde Moisés e Arão podem entrar no tabernáculo, mas Moisés e Arão só podem entrar no tabernáculo quando a glória de Yahweh não está enchendo o interior do tabernáculo.</w:t>
      </w:r>
    </w:p>
    <w:p>
      <w:pPr/>
      <w:r>
        <w:rPr>
          <w:lang w:val="pt_PT" w:bidi="pt_PT"/>
        </w:rPr>
      </w:r>
      <w:r>
        <w:rPr>
          <w:lang w:val="pt_PT" w:bidi="pt_PT"/>
        </w:rPr>
        <w:t>A próxima seção conta sobre as jornadas dos israelitas, e quando eles ficariam em seu acampamento ou se mudariam para outro lugar. Normalmente, a nuvem está pairando acima do tabernáculo, o que significa que os israelitas devem ficar em um lugar e não se mover. Se a nuvem se levantar do tabernáculo, então o povo sabe que deve deixar o lugar onde está acampado e se mover para outro lugar. Yahweh é aquele que levanta a nuvem do tabernáculo, deixa a nuvem sobre o tabernáculo, ou move a nuvem para outro lugar. Na língua original, a palavra para "jornada" significa "arrancar estacas", ou recolher as tendas e as estacas que as prendem ao solo pelos cantos. Quando os israelitas seguiam a nuvem para outro lugar, eles precisavam arrumar todas as suas tendas e pertences, bem como tudo dentro e fora do tabernáculo de Yahweh.</w:t>
      </w:r>
    </w:p>
    <w:p>
      <w:pPr/>
      <w:r>
        <w:rPr>
          <w:lang w:val="pt_PT" w:bidi="pt_PT"/>
        </w:rPr>
      </w:r>
      <w:r>
        <w:rPr>
          <w:lang w:val="pt_PT" w:bidi="pt_PT"/>
        </w:rPr>
        <w:t>Parem aqui e discutam esta pergunta em grupo: contem uma história sobre uma vez que vocês ou alguém que vocês conhecem partiu em uma jornada. O que vocês fizeram para se preparar para sua jornada? Como vocês sabiam que era o momento certo para sair para sua jornada? Pause este áudio aqui.</w:t>
      </w:r>
    </w:p>
    <w:p>
      <w:pPr/>
      <w:r>
        <w:rPr>
          <w:lang w:val="pt_PT" w:bidi="pt_PT"/>
        </w:rPr>
      </w:r>
      <w:r>
        <w:rPr>
          <w:lang w:val="pt_PT" w:bidi="pt_PT"/>
        </w:rPr>
        <w:t>A última parte desta passagem dá mais informações sobre como era a aparência da nuvem durante o dia e a noite. Durante o dia, a nuvem de Yahweh está sempre sobre o tabernáculo. À noite, havia um fogo dentro da nuvem para que toda a casa, ou família, de Israel no acampamento pudesse ver a nuvem na escuridão. Tanto o tabernáculo quanto a nuvem são símbolos de Yahweh vivendo com seu povo. A nuvem lembra aos israelitas que Yahweh está sempre com eles no centro de seu acampamento, até mesmo à noite quando está escuro. Em todos os lugares que os israelitas viajavam, a presença de Yahweh estava com eles.</w:t>
      </w:r>
    </w:p>
    <w:p>
      <w:pPr/>
      <w:r>
        <w:rPr>
          <w:lang w:val="pt_PT" w:bidi="pt_PT"/>
        </w:rPr>
      </w:r>
      <w:r>
        <w:rPr>
          <w:lang w:val="pt_PT" w:bidi="pt_PT"/>
        </w:rPr>
        <w:t>Parem aqui e discutam esta pergunta em grupo: quais são maneiras pelas quais sua comunidade se sente perto de Deus? Há certos símbolos ou práticas que ajudam as pessoas a lembrar que Deus está com 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Êxodo 40.34–38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a nuvem cobre o tabernáculo, e a glória de Yahweh enche o tabernáculo.</w:t>
      </w:r>
    </w:p>
    <w:p>
      <w:pPr/>
      <w:r>
        <w:rPr>
          <w:lang w:val="pt_PT" w:bidi="pt_PT"/>
        </w:rPr>
      </w:r>
      <w:r>
        <w:rPr>
          <w:b/>
          <w:lang w:val="pt_PT" w:bidi="pt_PT"/>
        </w:rPr>
        <w:t>Na segunda cena:</w:t>
      </w:r>
      <w:r>
        <w:rPr>
          <w:lang w:val="pt_PT" w:bidi="pt_PT"/>
        </w:rPr>
        <w:t xml:space="preserve"> quando a nuvem se move, os israelitas seguem a nuvem.</w:t>
      </w:r>
    </w:p>
    <w:p>
      <w:pPr/>
      <w:r>
        <w:rPr>
          <w:lang w:val="pt_PT" w:bidi="pt_PT"/>
        </w:rPr>
      </w:r>
      <w:r>
        <w:rPr>
          <w:b/>
          <w:lang w:val="pt_PT" w:bidi="pt_PT"/>
        </w:rPr>
        <w:t>Na terceira cena:</w:t>
      </w:r>
      <w:r>
        <w:rPr>
          <w:lang w:val="pt_PT" w:bidi="pt_PT"/>
        </w:rPr>
        <w:t xml:space="preserve"> a nuvem está sobre o tabernáculo durante o dia, e um fogo está na nuvem à noite.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os israelitas</w:t>
      </w:r>
    </w:p>
    <w:p>
      <w:pPr/>
      <w:r>
        <w:rPr>
          <w:lang w:val="pt_PT" w:bidi="pt_PT"/>
        </w:rPr>
      </w:r>
      <w:r>
        <w:rPr>
          <w:lang w:val="pt_PT" w:bidi="pt_PT"/>
        </w:rPr>
        <w:t>Em grupo, prestem atenção às partes do cenário da passagem:</w:t>
      </w:r>
    </w:p>
    <w:p>
      <w:pPr/>
      <w:r>
        <w:rPr>
          <w:lang w:val="pt_PT" w:bidi="pt_PT"/>
        </w:rPr>
      </w:r>
      <w:r>
        <w:rPr>
          <w:lang w:val="pt_PT" w:bidi="pt_PT"/>
        </w:rPr>
        <w:t>Nesta passagem, lembrem-se de que Moisés e os israelitas seguiram todas as instruções de Yahweh sobre como construir o tabernáculo para Yahweh. Eles montaram o tabernáculo no primeiro dia do primeiro mês no segundo ano, depois que o povo saiu do Egito. Agora, esta passagem diz o que acontece em seguida depois que o tabernáculo é montado. Esta passagem é uma continuação do clímax de todo o livro de Êxodo porque agora Moisés e o povo terminaram de montar o tabernáculo, e Yahweh vem para viver no tabernáculo.</w:t>
      </w:r>
    </w:p>
    <w:p>
      <w:pPr/>
      <w:r>
        <w:rPr>
          <w:lang w:val="pt_PT" w:bidi="pt_PT"/>
        </w:rPr>
      </w:r>
      <w:r>
        <w:rPr>
          <w:lang w:val="pt_PT" w:bidi="pt_PT"/>
        </w:rPr>
        <w:t>Na primeira cena, lembrem-se de que a nuvem descendo sobre o tabernáculo e a glória de Yahweh enchendo o tabernáculo mostram que Yahweh aprova o tabernáculo que Moisés e o povo construíram para ele. Lembrem-se de que a nuvem é um símbolo da presença de Yahweh, e que esta não é a primeira vez que os israelitas viram uma nuvem como essa. Os israelitas sabem que esta nuvem representa Yahweh vivendo com eles. Lembrem-se também de que há duas palavras diferentes usadas na língua original para a casa de Yahweh. Lembrem-se de que um tabernáculo é um lugar para Yahweh habitar, ou viver, e uma tenda do encontro é um lugar para Yahweh se encontrar com seu povo. Lembrem-se de que ambos os termos — tabernáculo e tenda do encontro — se referem à mesma casa para Yahweh.</w:t>
      </w:r>
    </w:p>
    <w:p>
      <w:pPr/>
      <w:r>
        <w:rPr>
          <w:lang w:val="pt_PT" w:bidi="pt_PT"/>
        </w:rPr>
      </w:r>
      <w:r>
        <w:rPr>
          <w:lang w:val="pt_PT" w:bidi="pt_PT"/>
        </w:rPr>
        <w:t>Parem aqui e discutam esta pergunta em grupo: quais palavras vocês usarão para tabernáculo e tenda do encontro? Como vocês podem mostrar ambos os significados em sua tradução? Pause este áudio aqui.</w:t>
      </w:r>
    </w:p>
    <w:p>
      <w:pPr/>
      <w:r>
        <w:rPr>
          <w:lang w:val="pt_PT" w:bidi="pt_PT"/>
        </w:rPr>
      </w:r>
      <w:r>
        <w:rPr>
          <w:lang w:val="pt_PT" w:bidi="pt_PT"/>
        </w:rPr>
        <w:t>Lembrem-se também de que a nuvem e a glória são repetidas duas vezes nesta cena. A frase, "a glória de Yahweh encheu o tabernáculo", é repetida duas vezes, o que mostra o quão importante é que a presença brilhante de Yahweh encheu o tabernáculo.</w:t>
      </w:r>
    </w:p>
    <w:p>
      <w:pPr/>
      <w:r>
        <w:rPr>
          <w:lang w:val="pt_PT" w:bidi="pt_PT"/>
        </w:rPr>
      </w:r>
      <w:r>
        <w:rPr>
          <w:lang w:val="pt_PT" w:bidi="pt_PT"/>
        </w:rPr>
        <w:t>Parem aqui e discutam esta pergunta em grupo: como vocês enfatizam algo importante em seu idioma? Vocês repetem a mesma frase mais de uma vez, ou vocês fazem outra coisa? Como vocês podem traduzir esta frase para mostrar o quão importante é que a glória de Yahweh encheu o tabernáculo? Pause este áudio aqui.</w:t>
      </w:r>
    </w:p>
    <w:p>
      <w:pPr/>
      <w:r>
        <w:rPr>
          <w:lang w:val="pt_PT" w:bidi="pt_PT"/>
        </w:rPr>
      </w:r>
      <w:r>
        <w:rPr>
          <w:lang w:val="pt_PT" w:bidi="pt_PT"/>
        </w:rPr>
        <w:t>É importante lembrar que a segunda parte da primeira cena diz que Moisés não pode entrar no tabernáculo agora que a glória de Yahweh está enchendo o tabernáculo. Lembrem-se de que Moisés viu a glória de Yahweh antes, mas agora Yahweh está vivendo em sua casa, o tabernáculo. Ninguém mais pode entrar no tabernáculo enquanto a glória de Yahweh está enchendo o tabernáculo. Quando a glória de Yahweh não está enchendo o tabernáculo, é possível que Moisés e Arão entrem no tabernáculo, mas isso acontece mais tarde.</w:t>
      </w:r>
    </w:p>
    <w:p>
      <w:pPr/>
      <w:r>
        <w:rPr>
          <w:lang w:val="pt_PT" w:bidi="pt_PT"/>
        </w:rPr>
      </w:r>
      <w:r>
        <w:rPr>
          <w:lang w:val="pt_PT" w:bidi="pt_PT"/>
        </w:rPr>
        <w:t>Na segunda cena, lembrem-se de que os israelitas permanecem em um lugar enquanto a nuvem fica sobre o tabernáculo. Lembrem-se de que o tabernáculo está no meio do acampamento de todos os israelitas, e a nuvem sobre o tabernáculo é um símbolo de Yahweh vivendo no meio do acampamento com o povo.</w:t>
      </w:r>
    </w:p>
    <w:p>
      <w:pPr/>
      <w:r>
        <w:rPr>
          <w:lang w:val="pt_PT" w:bidi="pt_PT"/>
        </w:rPr>
      </w:r>
      <w:r>
        <w:rPr>
          <w:lang w:val="pt_PT" w:bidi="pt_PT"/>
        </w:rPr>
        <w:t>Lembrem-se de que se a nuvem se levantar do tabernáculo, o povo deve se preparar para viajar para outro lugar. Lembrem-se de que isso significa empacotar tudo, incluindo tudo dentro e fora do tabernáculo, para transportar para outro local. Lembrem-se de que Yahweh é aquele que levanta a nuvem do tabernáculo, e Yahweh também é aquele que move a nuvem para outro lugar. Lembrem-se de que os israelitas seguiram uma nuvem semelhante no deserto.</w:t>
      </w:r>
    </w:p>
    <w:p>
      <w:pPr/>
      <w:r>
        <w:rPr>
          <w:lang w:val="pt_PT" w:bidi="pt_PT"/>
        </w:rPr>
      </w:r>
      <w:r>
        <w:rPr>
          <w:lang w:val="pt_PT" w:bidi="pt_PT"/>
        </w:rPr>
        <w:t>Na terceira cena, lembrem-se de que há mais descrição da nuvem. Durante o dia, a nuvem de Yahweh está sobre o tabernáculo. À noite, há fogo na nuvem. Lembrem-se de que o fogo na nuvem significava que todos os israelitas podiam ver a nuvem, até mesmo à noite. Lembrem-se de que a nuvem é um lembrete de que Yahweh habita com seu povo.</w:t>
      </w:r>
    </w:p>
    <w:p>
      <w:pPr/>
      <w:r>
        <w:rPr>
          <w:lang w:val="pt_PT" w:bidi="pt_PT"/>
        </w:rPr>
      </w:r>
      <w:r>
        <w:rPr>
          <w:lang w:val="pt_PT" w:bidi="pt_PT"/>
        </w:rPr>
        <w:t>Lembrem-se de que toda a casa, ou família, de Israel podia ver a nuvem durante o dia e a noite. Lembrem-se de que os israelitas sempre viram a nuvem durante todas as suas jornadas.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Êxodo 40.34–38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e o povo terminaram de montar o tabernáculo exatamente como Yahweh ordenou que eles o fizessem. Uma nuvem cobre o tabernáculo, e a glória de Yahweh enche o tabernáculo.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O povo pode responder coisas como: "Maravilhados com a glória de Yahweh", ou "Felizes por Yahweh aprovar o tabernáculo e estar vivendo lá agora", ou "Contentes por Yahweh estar perto de nós".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Moisés não pode entrar no tabernáculo porque a glória de Yahweh enche o tabernáculo.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Moisés: “O que você está pensando ou sentindo?” A pessoa pode responder coisas como: "Satisfeito por Yahweh ter vindo para viver no tabernáculo", ou "Aterrorizado com a glória de Yahweh", ou "Desejando poder ver a glória de Yahweh novamente como outras vezes".</w:t>
      </w:r>
    </w:p>
    <w:p>
      <w:pPr>
        <w:pStyle w:val="ListBullet"/>
        <w:spacing w:line="240" w:lineRule="auto"/>
        <w:ind w:left="720"/>
      </w:pPr>
      <w:r>
        <w:rPr>
          <w:lang w:val="pt_PT" w:bidi="pt_PT"/>
        </w:rPr>
      </w:r>
      <w:r>
        <w:rPr>
          <w:lang w:val="pt_PT" w:bidi="pt_PT"/>
        </w:rPr>
        <w:t>Além disso, pergunte às pessoas que interpretam os israelitas: “O que vocês estão pensando ou sentindo?”. As pessoas podem responder coisas como: "Surpresos por Moisés não poder entrar no tabernáculo agora", ou "Com admiração pela glória de Yahweh", ou "Nos perguntando quando Moisés será capaz de entrar no tabernáculo novamente".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israelitas se preparavam para se mover para outro lugar sempre que a nuvem se movia de sobre o tabernáculo. Se a nuvem permanecia sobre o tabernáculo, os israelitas ficavam no mesmo lugar e não se moviam.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 "Aprovando o tabernáculo que Moisés e o povo construíram para mim", ou "Feliz pelos israelitas estarem me seguindo corretamente", ou "Querendo permanecer sempre perto de meu povo, os israelitas".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Durante o dia, a nuvem ficava sobre o tabernáculo. À noite, havia fogo queimando na nuvem. Todos os israelitas podiam ver a nuvem durante o dia e a noite. Por onde quer que os israelitas viajassem, a nuvem de Yahweh estava com eles.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Moisés e os israelitas: “O que vocês estão pensando ou sentindo?”. As pessoas podem responder coisas como: "Ficamos felizes por Yahweh ter mantido sua promessa de ir conosco enquanto viajamos", ou "Maravilhados com a forma como Yahweh nos guia com sua nuvem", ou "Nos lembrando da presença contínua de Yahweh conosco por meio da nuvem durante o dia e do fogo na nuvem à noite".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Êxodo 40.34–38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A nuvem cobre o tabernáculo de Yahweh. A nuvem esconde o tabernáculo da vista, e também vem para se estabelecer sobre o tabernáculo. É a mesma nuvem que os israelitas viram no deserto quando uma coluna de nuvem guiou os israelitas. A nuvem é um símbolo da presença de Yahweh. Traduzam nuvem da mesma forma que vocês traduziram em passagens anteriores.</w:t>
      </w:r>
    </w:p>
    <w:p>
      <w:pPr/>
      <w:r>
        <w:rPr>
          <w:lang w:val="pt_PT" w:bidi="pt_PT"/>
        </w:rPr>
      </w:r>
      <w:r>
        <w:rPr>
          <w:lang w:val="pt_PT" w:bidi="pt_PT"/>
        </w:rPr>
        <w:t xml:space="preserve">A nuvem cobre o </w:t>
      </w:r>
      <w:r>
        <w:rPr>
          <w:b/>
          <w:lang w:val="pt_PT" w:bidi="pt_PT"/>
        </w:rPr>
        <w:t>tabernáculo</w:t>
      </w:r>
      <w:r>
        <w:rPr>
          <w:lang w:val="pt_PT" w:bidi="pt_PT"/>
        </w:rPr>
        <w:t xml:space="preserve">, que é a tenda especial que Yahweh diz a Moisés para fazer. Yahweh vem para viver neste tabernáculo como Ele prometeu que faria, para viver entre seu povo. O tabernáculo também é chamado de "tenda do encontro" ou a "casa de Deus". Traduzam tabernáculo da mesma forma que vocês traduziram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A glória de </w:t>
      </w:r>
      <w:r>
        <w:rPr>
          <w:b/>
          <w:lang w:val="pt_PT" w:bidi="pt_PT"/>
        </w:rPr>
        <w:t>Yahweh</w:t>
      </w:r>
      <w:r>
        <w:rPr>
          <w:lang w:val="pt_PT" w:bidi="pt_PT"/>
        </w:rPr>
        <w:t xml:space="preserve"> enche o tabernáculo. </w:t>
      </w:r>
      <w:r>
        <w:rPr>
          <w:b/>
          <w:lang w:val="pt_PT" w:bidi="pt_PT"/>
        </w:rPr>
        <w:t>Glória</w:t>
      </w:r>
      <w:r>
        <w:rPr>
          <w:lang w:val="pt_PT" w:bidi="pt_PT"/>
        </w:rPr>
        <w:t xml:space="preserve"> nesta passagem significa a presença brilhante de Yahweh. Yahweh é o nome pessoal de Deus. Traduzam glória e Yahweh da mesma forma que vocês traduziram em passagens anteriores. Para mais informações sobre </w:t>
      </w:r>
      <w:r>
        <w:rPr>
          <w:lang w:val="pt_PT" w:bidi="pt_PT"/>
        </w:rPr>
        <w:t>glória</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Moisés não podia entrar no tabernáculo enquanto a glória de Yahweh enchia o tabernáculo.</w:t>
      </w:r>
    </w:p>
    <w:p>
      <w:pPr/>
      <w:r>
        <w:rPr>
          <w:lang w:val="pt_PT" w:bidi="pt_PT"/>
        </w:rPr>
      </w:r>
      <w:r>
        <w:rPr>
          <w:lang w:val="pt_PT" w:bidi="pt_PT"/>
        </w:rPr>
        <w:t xml:space="preserve">A nuvem de Yahweh estava sobre o tabernáculo durante o dia. À noite, havia fogo na nuvem. Toda a casa de Israel, ou família de Israel, podia ver a nuvem durante o dia e o fogo na nuvem à noite durante todas as suas jornadas. O tabernáculo ficava no centro do acampamento, à vista de todos os israelitas no acampamento. Traduzam casa de Israel da mesma forma que vocês traduziram em passagens anteriores. Para mais informações sobre casa de Israel, consultem o termo </w:t>
      </w:r>
      <w:r>
        <w:rPr>
          <w:lang w:val="pt_PT" w:bidi="pt_PT"/>
        </w:rPr>
        <w:t>família</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