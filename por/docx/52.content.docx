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Tessalonicenses 1:1–10</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1.1–10 e guardem em seus corações.</w:t>
      </w:r>
    </w:p>
    <w:p>
      <w:pPr/>
      <w:r>
        <w:rPr>
          <w:lang w:val="pt_PT" w:bidi="pt_PT"/>
        </w:rPr>
      </w:r>
      <w:r>
        <w:rPr>
          <w:lang w:val="pt_PT" w:bidi="pt_PT"/>
        </w:rPr>
        <w:t>Ouçam uma versão em áudio de 1 Tessalonicenses 1.1–10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1.1–10 na tradução mais fácil de entender.</w:t>
      </w:r>
    </w:p>
    <w:p>
      <w:pPr/>
      <w:r>
        <w:rPr>
          <w:lang w:val="pt_PT" w:bidi="pt_PT"/>
        </w:rPr>
      </w:r>
      <w:r>
        <w:rPr>
          <w:lang w:val="pt_PT" w:bidi="pt_PT"/>
        </w:rPr>
        <w:t>Pause este áudio aqui.</w:t>
      </w:r>
    </w:p>
    <w:p>
      <w:pPr/>
      <w:r>
        <w:rPr>
          <w:lang w:val="pt_PT" w:bidi="pt_PT"/>
        </w:rPr>
      </w:r>
      <w:r>
        <w:rPr>
          <w:lang w:val="pt_PT" w:bidi="pt_PT"/>
        </w:rPr>
        <w:t>Essa passagem é o início de uma carta de Paulo, Silas e Timóteo. Vocês se lembrarão de que Paulo, Silas e Timóteo visitaram a cidade de Tessalônica na segunda jornada missionária de Paulo. Como resultado tanto da maneira como Paulo ensinou quanto da maneira como ele agiu, muitos judeus em Tessalônica acreditaram no evangelho. Mas outros judeus não creram. Os judeus que não acreditaram no evangelho ficaram irados e, depois de um tempo, começaram a criar tumultos. Paulo e Silas tiveram que sair por causa do tumulto. Pior ainda, esses judeus incrédulos começaram a causar problemas para todos os crentes em Tessalônica.</w:t>
      </w:r>
    </w:p>
    <w:p>
      <w:pPr/>
      <w:r>
        <w:rPr>
          <w:lang w:val="pt_PT" w:bidi="pt_PT"/>
        </w:rPr>
      </w:r>
      <w:r>
        <w:rPr>
          <w:lang w:val="pt_PT" w:bidi="pt_PT"/>
        </w:rPr>
        <w:t xml:space="preserve">Paulo queria </w:t>
      </w:r>
      <w:r>
        <w:rPr>
          <w:b/>
          <w:lang w:val="pt_PT" w:bidi="pt_PT"/>
        </w:rPr>
        <w:t>fortemente</w:t>
      </w:r>
      <w:r>
        <w:rPr>
          <w:lang w:val="pt_PT" w:bidi="pt_PT"/>
        </w:rPr>
        <w:t xml:space="preserve"> retornar e continuar ensinando a nova igreja em Tessalônica. Mas Paulo não podia. Então Paulo enviou Timóteo para visitar a igreja. Depois de sua visita, Timóteo retornou a Paulo com notícias de que os crentes tessalonicenses estavam confiando em Jesus cada vez mais — </w:t>
      </w:r>
      <w:r>
        <w:rPr>
          <w:b/>
          <w:lang w:val="pt_PT" w:bidi="pt_PT"/>
        </w:rPr>
        <w:t>mesmo que os judeus incrédulos os estivessem perseguindo</w:t>
      </w:r>
      <w:r>
        <w:rPr>
          <w:lang w:val="pt_PT" w:bidi="pt_PT"/>
        </w:rPr>
        <w:t>.</w:t>
      </w:r>
    </w:p>
    <w:p>
      <w:pPr/>
      <w:r>
        <w:rPr>
          <w:lang w:val="pt_PT" w:bidi="pt_PT"/>
        </w:rPr>
      </w:r>
      <w:r>
        <w:rPr>
          <w:lang w:val="pt_PT" w:bidi="pt_PT"/>
        </w:rPr>
        <w:t>Embora Paulo não pudesse retornar a Tessalônica, ele ainda queria encorajar e continuar ensinando os crentes em Tessalônica. Então Paulo enviou uma carta aos crentes. Provavelmente, Paulo proferiu sua mensagem, e outra pessoa a escreveu. Outra pessoa a levaria para Tessalônica e a leria à igreja tessalonicense.</w:t>
      </w:r>
    </w:p>
    <w:p>
      <w:pPr/>
      <w:r>
        <w:rPr>
          <w:lang w:val="pt_PT" w:bidi="pt_PT"/>
        </w:rPr>
      </w:r>
      <w:r>
        <w:rPr>
          <w:lang w:val="pt_PT" w:bidi="pt_PT"/>
        </w:rPr>
        <w:t>Parem aqui. Conversem sobre como vocês enviam mensagens a um amigo que vive em outro lugar. Como vocês contam a um amigo algo importante quando não podem ir até ele? Como vocês garantem que o amigo saiba que a mensagem é de vocês? Pause este áudio aqui.</w:t>
      </w:r>
    </w:p>
    <w:p>
      <w:pPr/>
      <w:r>
        <w:rPr>
          <w:lang w:val="pt_PT" w:bidi="pt_PT"/>
        </w:rPr>
      </w:r>
      <w:r>
        <w:rPr>
          <w:lang w:val="pt_PT" w:bidi="pt_PT"/>
        </w:rPr>
        <w:t>Paulo provavelmente era o principal autor dessa carta. Como Deus escolheu Paulo como seu mensageiro, os crentes tessalonicenses poderiam confiar que essa mensagem era de Deus. Mas Silas e Timóteo também estavam com Paulo quando ele estava em Tessalônica. Os crentes tessalonicenses teriam respeitado Silas e Timóteo também. Silas e Timóteo provavelmente estavam com Paulo quando ele escreveu a carta. Silas e Timóteo podem ter ajudado Paulo a escrever a carta. Os tessalonicenses também poderiam confiar na autoridade de Silas e Timóteo.</w:t>
      </w:r>
    </w:p>
    <w:p>
      <w:pPr/>
      <w:r>
        <w:rPr>
          <w:lang w:val="pt_PT" w:bidi="pt_PT"/>
        </w:rPr>
      </w:r>
      <w:r>
        <w:rPr>
          <w:lang w:val="pt_PT" w:bidi="pt_PT"/>
        </w:rPr>
        <w:t>Paulo começa sua carta com uma saudação e avança para uma oração de ação de graças. Nessa oração, Paulo agradece a Deus pela fé da igreja tessalonicense — a crença deles em Jesus. Especificamente, Paulo agradece a Deus por três coisas: primeiro, Paulo agradece a Deus pelo fato de a fé dos crentes tê-los feito viver de uma maneira que agradasse a Deus; em segundo lugar, Paulo agradece a Deus pelo fato de o amor dos crentes tê-los feito fazer coisas difíceis para servir uns aos outros; e, em terceiro lugar, Paulo agradece a Deus, porque os crentes estavam sempre esperando o momento em que o Senhor Jesus Cristo voltará à Terra.</w:t>
      </w:r>
    </w:p>
    <w:p>
      <w:pPr/>
      <w:r>
        <w:rPr>
          <w:lang w:val="pt_PT" w:bidi="pt_PT"/>
        </w:rPr>
      </w:r>
      <w:r>
        <w:rPr>
          <w:lang w:val="pt_PT" w:bidi="pt_PT"/>
        </w:rPr>
        <w:t>Paulo queria garantir que os tessalonicenses estivessem confiantes de que Deus os amava e os escolheu para serem povo de Deus. Paulo queria que os tessalonicenses se lembrassem de que quando ele lhes deu o evangelho, as boas novas sobre Jesus, eles não apenas ouviram uma mensagem. Os tessalonicenses também experimentaram o poder do Espírito Santo.</w:t>
      </w:r>
    </w:p>
    <w:p>
      <w:pPr/>
      <w:r>
        <w:rPr>
          <w:lang w:val="pt_PT" w:bidi="pt_PT"/>
        </w:rPr>
      </w:r>
      <w:r>
        <w:rPr>
          <w:lang w:val="pt_PT" w:bidi="pt_PT"/>
        </w:rPr>
        <w:t xml:space="preserve">Mais do que isso, Paulo não apenas pregou sobre as Boas Novas de Jesus. Paulo também realizou ações em sua vida que mostravam que o Espírito Santo o havia mudado. Paulo vivia como Jesus. Da mesma maneira, os tessalonicenses viviam como Paulo, porque Paulo vivia como Jesus. Os tessalonicenses acolheram a mensagem de Paulo, embora tenham sofrido, porque os incrédulos os perseguiam. E o Espírito Santo deu aos tessalonicenses o poder de sofrer — </w:t>
      </w:r>
      <w:r>
        <w:rPr>
          <w:b/>
          <w:lang w:val="pt_PT" w:bidi="pt_PT"/>
        </w:rPr>
        <w:t>com alegria</w:t>
      </w:r>
      <w:r>
        <w:rPr>
          <w:lang w:val="pt_PT" w:bidi="pt_PT"/>
        </w:rPr>
        <w:t>.</w:t>
      </w:r>
    </w:p>
    <w:p>
      <w:pPr/>
      <w:r>
        <w:rPr>
          <w:lang w:val="pt_PT" w:bidi="pt_PT"/>
        </w:rPr>
      </w:r>
      <w:r>
        <w:rPr>
          <w:lang w:val="pt_PT" w:bidi="pt_PT"/>
        </w:rPr>
        <w:t>Parem aqui. Peçam às pessoas que contem a vocês sobre alguém que conhecem, cuja vida mudou quando acreditaram nas boas novas sobre Jesus. Que tipos de mudança vocês viram na vida dessa pessoa — o que ela fez de forma diferente? O que os amigos e a família dessa pessoa fizeram quando a viram mudar? Pause este áudio aqui.</w:t>
      </w:r>
    </w:p>
    <w:p>
      <w:pPr/>
      <w:r>
        <w:rPr>
          <w:lang w:val="pt_PT" w:bidi="pt_PT"/>
        </w:rPr>
      </w:r>
      <w:r>
        <w:rPr>
          <w:lang w:val="pt_PT" w:bidi="pt_PT"/>
        </w:rPr>
        <w:t>As notícias sobre a fé dos tessalonicenses encorajaram muito Paulo. Mas Paulo não era o único que havia ouvido sobre a fé dos tessalonicenses. As pessoas em todas as províncias romanas da Macedônia e Acaia haviam começado a ouvir sobre a fé dos tessalonicenses. Muitas outras pessoas também ouviram que os crentes tessalonicenses haviam parado de adorar ídolos e haviam começado a adorar o único Deus vivo e verdadeiro.</w:t>
      </w:r>
    </w:p>
    <w:p>
      <w:pPr/>
      <w:r>
        <w:rPr>
          <w:lang w:val="pt_PT" w:bidi="pt_PT"/>
        </w:rPr>
      </w:r>
      <w:r>
        <w:rPr>
          <w:lang w:val="pt_PT" w:bidi="pt_PT"/>
        </w:rPr>
        <w:t>Parem aqui e contem uma história sobre uma vez em que muitas pessoas sabiam sobre algo bom que um grupo de pessoas estava fazendo, como um grupo esportivo vencendo muitos jogos. Como as pessoas sabiam sobre o que esse grupo estava fazendo? Como as pessoas espalharam as boas notícias rapidamente aos outros? Pause este áudio aqui.</w:t>
      </w:r>
    </w:p>
    <w:p>
      <w:pPr/>
      <w:r>
        <w:rPr>
          <w:lang w:val="pt_PT" w:bidi="pt_PT"/>
        </w:rPr>
      </w:r>
      <w:r>
        <w:rPr>
          <w:lang w:val="pt_PT" w:bidi="pt_PT"/>
        </w:rPr>
        <w:t>Parem aqui e, em grupo, olhem para um mapa que inclui Tessalônica, Macedônia e Acaia. Observem que Tessalônica é uma cidade dentro da província da Macedônia. Além disso, observem que a Acaia é uma província próxima. Pause este áudio aqui.</w:t>
      </w:r>
    </w:p>
    <w:p>
      <w:pPr/>
      <w:r>
        <w:rPr>
          <w:lang w:val="pt_PT" w:bidi="pt_PT"/>
        </w:rPr>
      </w:r>
      <w:r>
        <w:rPr>
          <w:lang w:val="pt_PT" w:bidi="pt_PT"/>
        </w:rPr>
        <w:t>Paulo ensinou aos tessalonicenses que Jesus havia sofrido e morrido na cruz e que Jesus havia voltado à vida. Paulo também ensinou que Jesus retornará do céu um dia. Jesus é aquele que resgata os crentes do julgamento que está vindo. O pecado irrita a Deus, e Deus julgará o pecado. Mas Deus não julgará as pessoas que seguem Jesus. Esse é o evangelho — as boas novas — que Paulo pregou.</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1.1–10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quatro partes.</w:t>
      </w:r>
    </w:p>
    <w:p>
      <w:pPr/>
      <w:r>
        <w:rPr>
          <w:lang w:val="pt_PT" w:bidi="pt_PT"/>
        </w:rPr>
      </w:r>
      <w:r>
        <w:rPr>
          <w:b/>
          <w:lang w:val="pt_PT" w:bidi="pt_PT"/>
        </w:rPr>
        <w:t>Na primeira parte:</w:t>
      </w:r>
      <w:r>
        <w:rPr>
          <w:lang w:val="pt_PT" w:bidi="pt_PT"/>
        </w:rPr>
        <w:t xml:space="preserve"> Paulo, Silas e Timóteo começam sua carta e cumprimentam a igreja tessalonicense.</w:t>
      </w:r>
    </w:p>
    <w:p>
      <w:pPr/>
      <w:r>
        <w:rPr>
          <w:lang w:val="pt_PT" w:bidi="pt_PT"/>
        </w:rPr>
      </w:r>
      <w:r>
        <w:rPr>
          <w:b/>
          <w:lang w:val="pt_PT" w:bidi="pt_PT"/>
        </w:rPr>
        <w:t>Na segunda parte:</w:t>
      </w:r>
      <w:r>
        <w:rPr>
          <w:lang w:val="pt_PT" w:bidi="pt_PT"/>
        </w:rPr>
        <w:t xml:space="preserve"> Paulo diz por que ele é tão grato pela fé dos tessalonicenses.</w:t>
      </w:r>
    </w:p>
    <w:p>
      <w:pPr/>
      <w:r>
        <w:rPr>
          <w:lang w:val="pt_PT" w:bidi="pt_PT"/>
        </w:rPr>
      </w:r>
      <w:r>
        <w:rPr>
          <w:b/>
          <w:lang w:val="pt_PT" w:bidi="pt_PT"/>
        </w:rPr>
        <w:t>Na terceira parte:</w:t>
      </w:r>
      <w:r>
        <w:rPr>
          <w:lang w:val="pt_PT" w:bidi="pt_PT"/>
        </w:rPr>
        <w:t xml:space="preserve"> Paulo conta como fica encorajado porque as pessoas de todos os lugares ouviram sobre a boa vida dos tessalonicenses.</w:t>
      </w:r>
    </w:p>
    <w:p>
      <w:pPr/>
      <w:r>
        <w:rPr>
          <w:lang w:val="pt_PT" w:bidi="pt_PT"/>
        </w:rPr>
      </w:r>
      <w:r>
        <w:rPr>
          <w:b/>
          <w:lang w:val="pt_PT" w:bidi="pt_PT"/>
        </w:rPr>
        <w:t>Na quarta parte:</w:t>
      </w:r>
      <w:r>
        <w:rPr>
          <w:lang w:val="pt_PT" w:bidi="pt_PT"/>
        </w:rPr>
        <w:t xml:space="preserve"> Paulo conta como outras pessoas estão contando a história sobre os tessalonicenses. Esta é a história de como os tessalonicenses pararam de adorar ídolos e começaram a adorar o Deus vivo e verdadeiro.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Os crentes na igreja de Tessalônica</w:t>
      </w:r>
    </w:p>
    <w:p>
      <w:pPr>
        <w:pStyle w:val="ListBullet"/>
        <w:spacing w:line="240" w:lineRule="auto"/>
        <w:ind w:left="720"/>
      </w:pPr>
      <w:r>
        <w:rPr>
          <w:lang w:val="pt_PT" w:bidi="pt_PT"/>
        </w:rPr>
      </w:r>
      <w:r>
        <w:rPr>
          <w:lang w:val="pt_PT" w:bidi="pt_PT"/>
        </w:rPr>
        <w:t>Crentes na Macedônia e na Acaia</w:t>
      </w:r>
    </w:p>
    <w:p>
      <w:pPr>
        <w:pStyle w:val="ListBullet"/>
        <w:spacing w:line="240" w:lineRule="auto"/>
        <w:ind w:left="720"/>
      </w:pPr>
      <w:r>
        <w:rPr>
          <w:lang w:val="pt_PT" w:bidi="pt_PT"/>
        </w:rPr>
      </w:r>
      <w:r>
        <w:rPr>
          <w:lang w:val="pt_PT" w:bidi="pt_PT"/>
        </w:rPr>
        <w:t>Outras pessoas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 Senhor Jesus Cristo</w:t>
      </w:r>
    </w:p>
    <w:p>
      <w:pPr>
        <w:pStyle w:val="ListBullet"/>
        <w:spacing w:line="240" w:lineRule="auto"/>
        <w:ind w:left="720"/>
      </w:pPr>
      <w:r>
        <w:rPr>
          <w:lang w:val="pt_PT" w:bidi="pt_PT"/>
        </w:rPr>
      </w:r>
      <w:r>
        <w:rPr>
          <w:lang w:val="pt_PT" w:bidi="pt_PT"/>
        </w:rPr>
        <w:t>E o Espírito Santo</w:t>
      </w:r>
    </w:p>
    <w:p>
      <w:pPr/>
      <w:r>
        <w:rPr>
          <w:lang w:val="pt_PT" w:bidi="pt_PT"/>
        </w:rPr>
      </w:r>
      <w:r>
        <w:rPr>
          <w:lang w:val="pt_PT" w:bidi="pt_PT"/>
        </w:rPr>
        <w:t>Na primeira parte, Paulo começa a carta. Primeiro, Paulo lista os mensageiros: o próprio Paulo, Silas e Timóteo. Em seguida, Paulo diz a quem está escrevendo: à igreja dos tessalonicenses. Por último, Paulo cumprimenta a igreja tessalonicense com a saudação cristã "graça e paz". Isso é tanto uma saudação quanto uma bênção de um crente. Paulo queria que os tessalonicenses soubessem que Deus lhes concede graça, o que significa que Deus é bondoso com os crentes, mesmo quando eles não merecem. Deus também dá paz aos crentes, para que eles possam viver em harmonia com Deus e uns com os outros.</w:t>
      </w:r>
    </w:p>
    <w:p>
      <w:pPr/>
      <w:r>
        <w:rPr>
          <w:lang w:val="pt_PT" w:bidi="pt_PT"/>
        </w:rPr>
      </w:r>
      <w:r>
        <w:rPr>
          <w:lang w:val="pt_PT" w:bidi="pt_PT"/>
        </w:rPr>
        <w:t>Observem que na carta, Paulo chama os crentes em Tessalônica de "igreja dos tessalonicenses". Lembrem-se de que Paulo não estava falando sobre o edifício onde os crentes se reuniam para adorar, mas sobre as próprias pessoas. Paulo explica mais adiante o que é a igreja ao dizer que ela tem um relacionamento especial com Deus, o Pai, e com o Senhor Jesus Cristo.</w:t>
      </w:r>
    </w:p>
    <w:p>
      <w:pPr/>
      <w:r>
        <w:rPr>
          <w:lang w:val="pt_PT" w:bidi="pt_PT"/>
        </w:rPr>
      </w:r>
      <w:r>
        <w:rPr>
          <w:lang w:val="pt_PT" w:bidi="pt_PT"/>
        </w:rPr>
        <w:t>Na segunda parte, Paulo passa para a mensagem de sua carta. Paulo começa dizendo aos tessalonicenses que ele sempre agradece a Deus pelos tessalonicenses durante os momentos habituais de oração de Paulo. Paulo diz que quando ora, agradece a Deus por três coisas. Primeiro, Paulo agradece a Deus pela obra que os tessalonicenses fazem porque confiam em seu Senhor Jesus Cristo. Em segundo lugar, Paulo agradece a Deus pela obra que os crentes fazem porque amam Jesus e uns aos outros. Em terceiro lugar, Paulo agradece a Deus porque os crentes esperam com confiança que o Senhor Jesus Cristo retornará! Essa esperança dá aos crentes a capacidade de permanecerem fortes, mesmo quando as pessoas os perseguem.</w:t>
      </w:r>
    </w:p>
    <w:p>
      <w:pPr/>
      <w:r>
        <w:rPr>
          <w:lang w:val="pt_PT" w:bidi="pt_PT"/>
        </w:rPr>
      </w:r>
      <w:r>
        <w:rPr>
          <w:lang w:val="pt_PT" w:bidi="pt_PT"/>
        </w:rPr>
        <w:t>Lembrem-se de que quando Paulo diz "irmãos" nessa passagem, ele está incluindo tanto homens quanto mulheres. Algumas traduções dirão "irmãos e irmãs" para deixar isso claro. Paulo estava muito confiante de que Deus amava todos os crentes e havia escolhido todos eles. É por isso que Paulo diz: "Porque sabemos, irmãos e irmãs..." Os tessalonicenses não devem temer. Os tessalonicenses devem estar confiantes de que Deus os amou e os marcou como seu próprio povo. Como Paulo sabe isso? Por que Paulo está tão confiante? Porque quando Paulo trouxe o evangelho, ele não apenas falou palavras. O Espírito Santo também veio com poder e disse aos tessalonicenses que o que Paulo disse era verdadeiro.</w:t>
      </w:r>
    </w:p>
    <w:p>
      <w:pPr/>
      <w:r>
        <w:rPr>
          <w:lang w:val="pt_PT" w:bidi="pt_PT"/>
        </w:rPr>
      </w:r>
      <w:r>
        <w:rPr>
          <w:lang w:val="pt_PT" w:bidi="pt_PT"/>
        </w:rPr>
        <w:t>Na terceira parte, Paulo lembra aos tessalonicenses que algo sobre a maneira como Paulo, Silas e Timóteo viviam provava que a mensagem deles era verdadeira. A maneira como Paulo, Silas e Timóteo viveram mostrou aos tessalonicenses que o Espírito Santo havia mudado a vida desses homens.</w:t>
      </w:r>
    </w:p>
    <w:p>
      <w:pPr/>
      <w:r>
        <w:rPr>
          <w:lang w:val="pt_PT" w:bidi="pt_PT"/>
        </w:rPr>
      </w:r>
      <w:r>
        <w:rPr>
          <w:lang w:val="pt_PT" w:bidi="pt_PT"/>
        </w:rPr>
        <w:t>Os tessalonicenses acreditaram na mensagem de Paulo sobre Jesus. Como os tessalonicenses creram, eles sofreram muito. Mas os tessalonicenses continuaram crendo na mensagem de Paulo — e o Espírito Santo tornou os tessalonicenses capazes de acreditar nela com alegria. Os tessalonicenses estavam vivendo como Paulo, Silas e Timóteo, mas eles também estavam vivendo como o Senhor Jesus. Jesus sofreu, mesmo tendo vivido uma vida completamente boa; Paulo, Silas e Timóteo sofreram, mesmo tendo vivido vidas boas; e, de maneira semelhante, os tessalonicenses sofreram, mesmo vivendo vidas boas. Isso significava que os próprios tessalonicenses se tornaram um exemplo para outros crentes em todas as regiões da Macedônia e da Acaia. As pessoas na Macedônia e Acaia estavam vendo o que o Espírito Santo estava fazendo nas vidas dos tessalonicenses. A maneira como os tessalonicenses viviam suas vidas estava fazendo com que as pessoas ao redor — mesmo além da Macedônia e da Acaia — ouvissem a mensagem, ou a palavra do Senhor, que é o evangelho. Paulo diz que o evangelho ressoa para outros, como o som de um instrumento. Quando alguém toca uma trombeta, ou uma corneta, o som do instrumento se espalha a partir daquele lugar. De uma maneira semelhante, os tessalonicenses estavam espalhando a mensagem do Senhor para o restante da Macedônia, Acaia e por toda parte. Os tessalonicenses contavam às pessoas sobre o evangelho, e essas pessoas continuavam a falar sobre as palavras e o comportamento dos tessalonicenses.</w:t>
      </w:r>
    </w:p>
    <w:p>
      <w:pPr/>
      <w:r>
        <w:rPr>
          <w:lang w:val="pt_PT" w:bidi="pt_PT"/>
        </w:rPr>
      </w:r>
      <w:r>
        <w:rPr>
          <w:lang w:val="pt_PT" w:bidi="pt_PT"/>
        </w:rPr>
        <w:t>Parem aqui e discutam em grupo: lembrem-se da história que vocês contaram na última seção sobre como as pessoas falavam a respeito do que um grupo de pessoas estava fazendo. Em seu idioma, como vocês descreveriam a maneira como as pessoas espalham essa notícia para outros? Como vocês descreveriam a maneira como as pessoas espalham notícias rapidamente, até mesmo para pessoas que estão longe? Pause este áudio aqui.</w:t>
      </w:r>
    </w:p>
    <w:p>
      <w:pPr/>
      <w:r>
        <w:rPr>
          <w:lang w:val="pt_PT" w:bidi="pt_PT"/>
        </w:rPr>
      </w:r>
      <w:r>
        <w:rPr>
          <w:lang w:val="pt_PT" w:bidi="pt_PT"/>
        </w:rPr>
        <w:t>Nessa passagem, Paulo diz aos tessalonicenses que ele estava encontrando pessoas em todos os lugares falando sobre a fé ou a confiança dos tessalonicenses em Deus. Paulo nem sequer precisava contar a história do evangelho, porque as pessoas já a conheciam por meio dos tessalonicenses.</w:t>
      </w:r>
    </w:p>
    <w:p>
      <w:pPr/>
      <w:r>
        <w:rPr>
          <w:lang w:val="pt_PT" w:bidi="pt_PT"/>
        </w:rPr>
      </w:r>
      <w:r>
        <w:rPr>
          <w:lang w:val="pt_PT" w:bidi="pt_PT"/>
        </w:rPr>
        <w:t>Na quarta parte, Paulo conta a história que outras pessoas estão contando sobre os tessalonicenses. Esta é a história: quando Paulo veio pela primeira vez a Tessalônica, os tessalonicenses o receberam. Não apenas isso, mas também muitos dos tessalonicenses pararam de adorar ídolos que não têm vida. E esses tessalonicenses começaram a adorar o verdadeiro Deus, que está vivo. Os crentes tessalonicenses estavam esperando que o Filho de Deus retornasse do céu — o Filho de Deus, Jesus, aquele que Deus ressuscitou dos mortos. Jesus é aquele que resgatará os crentes do julgamento vindouro, quando Deus, que está irado com o pecado, julgará as pessoas.</w:t>
      </w:r>
    </w:p>
    <w:p>
      <w:pPr/>
      <w:r>
        <w:rPr>
          <w:lang w:val="pt_PT" w:bidi="pt_PT"/>
        </w:rPr>
      </w:r>
      <w:r>
        <w:rPr>
          <w:lang w:val="pt_PT" w:bidi="pt_PT"/>
        </w:rPr>
        <w:t>Agora, o grupo deve elaborar o roteiro, desenhar ou usar objetos para visualizar a passagem e a atuação nela. Ao fazerem isso, vocês podem querer usar desenhos, objetos ou até mesmo pessoas para representar Paulo, Silas, Timóteo, os crentes tessalonicenses, os crentes na Macedônia e na Acaia, Deus, o Pai, o Senhor Jesus, o Espírito Santo e outras pessoas.</w:t>
      </w:r>
    </w:p>
    <w:p>
      <w:pPr/>
      <w:r>
        <w:rPr>
          <w:lang w:val="pt_PT" w:bidi="pt_PT"/>
        </w:rPr>
      </w:r>
      <w:r>
        <w:rPr>
          <w:lang w:val="pt_PT" w:bidi="pt_PT"/>
        </w:rPr>
        <w:t>Escolha pessoas, desenhos ou objetos para serem cada um desses personagens. À medida que vocês começam a recontar a história desses versículos, vocês podem encenar a primeira visita de Paulo, Silas e Timóteo a Tessalônica, quando eles contaram pela primeira vez as boas novas sobre Jesus aos tessalonicenses. A pessoa que interpreta o Espírito Santo pode ficar perto dos três homens para mostrar que ele estava com eles. Faça com que todos os tessalonicenses se unam e adorem falsos deuses. Mas então faça com que a pessoa que interpreta Deus escolha pessoas do grupo para serem seu povo. Essas pessoas se livram dos falsos deuses e começam a adorar o Deus verdadeiro. Mesmo que outras pessoas sejam cruéis e machuquem os crentes tessalonicenses, eles ainda estão alegres — eles podem bater palmas e cantar para mostrar isso! Mostrem como, quando Jesus faz algo, Paulo faz a mesma coisa, e então os tessalonicenses fazem o que Paulo faz. Mostrem como os tessalonicenses ajudam uns aos outros e contam aos outros as boas novas sobre Jesus. Eles podem apontar para a pessoa que interpreta Jesus quando fazem isso. Paulo, Silas e Timóteo deixam Tessalônica, para que possam ficar separados dos tessalonicenses. Mostrem como os crentes da Macedônia e da Acaia observam os tessalonicenses e depois façam as mesmas coisas que os tessalonicenses. Então esses outros crentes podem ir contar a Paulo sobre a boa maneira como os tessalonicenses estão agindo. Paulo não pode nem mesmo começar a falar sobre o evangelho, porque as outras pessoas começam a falar sobre ele primeiro! Então vocês podem encenar como Paulo agora está contando tudo isso aos crentes em Tessalônica. Paulo, Silas e Timóteo podem acenar ou mostrar que estão cumprimentando os crentes tessalonicenses. Paulo, Silas e Timóteo também podem representar a maneira como oram a Deus e agradecem a Deus pelos tessalonicenses.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1.1–10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Os crentes na igreja de Tessalônica</w:t>
      </w:r>
    </w:p>
    <w:p>
      <w:pPr>
        <w:pStyle w:val="ListBullet"/>
        <w:spacing w:line="240" w:lineRule="auto"/>
        <w:ind w:left="720"/>
      </w:pPr>
      <w:r>
        <w:rPr>
          <w:lang w:val="pt_PT" w:bidi="pt_PT"/>
        </w:rPr>
      </w:r>
      <w:r>
        <w:rPr>
          <w:lang w:val="pt_PT" w:bidi="pt_PT"/>
        </w:rPr>
        <w:t>Crentes na Macedônia e na Acaia</w:t>
      </w:r>
    </w:p>
    <w:p>
      <w:pPr>
        <w:pStyle w:val="ListBullet"/>
        <w:spacing w:line="240" w:lineRule="auto"/>
        <w:ind w:left="720"/>
      </w:pPr>
      <w:r>
        <w:rPr>
          <w:lang w:val="pt_PT" w:bidi="pt_PT"/>
        </w:rPr>
      </w:r>
      <w:r>
        <w:rPr>
          <w:lang w:val="pt_PT" w:bidi="pt_PT"/>
        </w:rPr>
        <w:t>Outras pessoas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Deus Filho, que é chamado de Jesus</w:t>
      </w:r>
    </w:p>
    <w:p>
      <w:pPr>
        <w:pStyle w:val="ListBullet"/>
        <w:spacing w:line="240" w:lineRule="auto"/>
        <w:ind w:left="720"/>
      </w:pPr>
      <w:r>
        <w:rPr>
          <w:lang w:val="pt_PT" w:bidi="pt_PT"/>
        </w:rPr>
      </w:r>
      <w:r>
        <w:rPr>
          <w:lang w:val="pt_PT" w:bidi="pt_PT"/>
        </w:rPr>
        <w:t>E o Espírito Santo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"Essa carta é minha, Paulo. Eu, juntamente com Silas e Timóteo, saúdo vocês que são crentes em Tessalônica e que pertencem a Deus, nosso Pai, e ao nosso Senhor Jesus Cristo.</w:t>
      </w:r>
    </w:p>
    <w:p>
      <w:pPr/>
      <w:r>
        <w:rPr>
          <w:lang w:val="pt_PT" w:bidi="pt_PT"/>
        </w:rPr>
      </w:r>
      <w:r>
        <w:rPr>
          <w:lang w:val="pt_PT" w:bidi="pt_PT"/>
        </w:rPr>
        <w:t>Que Deus aja com graça para com vocês e faça com que vocês tenham paz".</w:t>
      </w:r>
    </w:p>
    <w:p>
      <w:pPr/>
      <w:r>
        <w:rPr>
          <w:lang w:val="pt_PT" w:bidi="pt_PT"/>
        </w:rPr>
      </w:r>
      <w:r>
        <w:rPr>
          <w:lang w:val="pt_PT" w:bidi="pt_PT"/>
        </w:rPr>
        <w:t>Pause a encenação. Pergunte à pessoa que interpreta Silas e Timóteo: “O que você está sentindo ou pensando?” A pessoa pode responder coisas como:</w:t>
      </w:r>
    </w:p>
    <w:p>
      <w:pPr>
        <w:pStyle w:val="ListBullet"/>
        <w:spacing w:line="240" w:lineRule="auto"/>
        <w:ind w:left="720"/>
      </w:pPr>
      <w:r>
        <w:rPr>
          <w:lang w:val="pt_PT" w:bidi="pt_PT"/>
        </w:rPr>
      </w:r>
      <w:r>
        <w:rPr>
          <w:lang w:val="pt_PT" w:bidi="pt_PT"/>
        </w:rPr>
        <w:t>Lembro-me de quando encontramos os tessalonicenses e muitos deles se tornaram nossos amigos. Sinto falta deles! Ou</w:t>
      </w:r>
    </w:p>
    <w:p>
      <w:pPr>
        <w:pStyle w:val="ListBullet"/>
        <w:spacing w:line="240" w:lineRule="auto"/>
        <w:ind w:left="720"/>
      </w:pPr>
      <w:r>
        <w:rPr>
          <w:lang w:val="pt_PT" w:bidi="pt_PT"/>
        </w:rPr>
      </w:r>
      <w:r>
        <w:rPr>
          <w:lang w:val="pt_PT" w:bidi="pt_PT"/>
        </w:rPr>
        <w:t>Quero que os crentes em Tessalônica saibam que ainda me importo com eles; ou</w:t>
      </w:r>
    </w:p>
    <w:p>
      <w:pPr>
        <w:pStyle w:val="ListBullet"/>
        <w:spacing w:line="240" w:lineRule="auto"/>
        <w:ind w:left="720"/>
      </w:pPr>
      <w:r>
        <w:rPr>
          <w:lang w:val="pt_PT" w:bidi="pt_PT"/>
        </w:rPr>
      </w:r>
      <w:r>
        <w:rPr>
          <w:lang w:val="pt_PT" w:bidi="pt_PT"/>
        </w:rPr>
        <w:t>Lembro-me de que houve tumultos quando estivemos em Tessalônica pela última vez. Espero que os crentes lá não estejam com medo nem preocupados, mas em vez disso tenham paz de Deus.</w:t>
      </w:r>
    </w:p>
    <w:p>
      <w:pPr/>
      <w:r>
        <w:rPr>
          <w:lang w:val="pt_PT" w:bidi="pt_PT"/>
        </w:rPr>
      </w:r>
      <w:r>
        <w:rPr>
          <w:lang w:val="pt_PT" w:bidi="pt_PT"/>
        </w:rPr>
        <w:t>Continuem a encenação.</w:t>
      </w:r>
    </w:p>
    <w:p>
      <w:pPr/>
      <w:r>
        <w:rPr>
          <w:lang w:val="pt_PT" w:bidi="pt_PT"/>
        </w:rPr>
      </w:r>
      <w:r>
        <w:rPr>
          <w:lang w:val="pt_PT" w:bidi="pt_PT"/>
        </w:rPr>
        <w:t>Paulo diz: "Cada vez que oramos a Deus por vocês, agradecemos a Deus continuamente por todos vocês. Quando oramos a Deus, nosso Pai, sempre nos lembramos dessas coisas: da maneira como vocês trabalham para Deus, porque acreditam no Senhor Jesus, da maneira como vocês trabalham para ajudar outros crentes, porque vocês amam os crentes, e da maneira como vocês suportam tudo por causa de sua esperança segura de que nosso Senhor Jesus Cristo voltará".</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Sempre que falo com Deus, me lembro de todas as coisas boas que Deus fez. Uma coisa que Deus tem feito é proteger os crentes tessalonicenses e levá-los a agir dessa maneira maravilhosa. Sou tão grato por Deus estar fazendo isso! Ou</w:t>
      </w:r>
    </w:p>
    <w:p>
      <w:pPr>
        <w:pStyle w:val="ListBullet"/>
        <w:spacing w:line="240" w:lineRule="auto"/>
        <w:ind w:left="720"/>
      </w:pPr>
      <w:r>
        <w:rPr>
          <w:lang w:val="pt_PT" w:bidi="pt_PT"/>
        </w:rPr>
      </w:r>
      <w:r>
        <w:rPr>
          <w:lang w:val="pt_PT" w:bidi="pt_PT"/>
        </w:rPr>
        <w:t>Gostaria de poder encontrar meus amigos em Tessalônica novamente, para poder ajudá-los e me alegrar com eles. Estou tão feliz por Deus estar cuidando dos tessalonicenses e os ensinando, mesmo quando não estou lá; ou</w:t>
      </w:r>
    </w:p>
    <w:p>
      <w:pPr>
        <w:pStyle w:val="ListBullet"/>
        <w:spacing w:line="240" w:lineRule="auto"/>
        <w:ind w:left="720"/>
      </w:pPr>
      <w:r>
        <w:rPr>
          <w:lang w:val="pt_PT" w:bidi="pt_PT"/>
        </w:rPr>
      </w:r>
      <w:r>
        <w:rPr>
          <w:lang w:val="pt_PT" w:bidi="pt_PT"/>
        </w:rPr>
        <w:t>Lembro-me de como os tessalonicenses agiam quando lhes contávamos a verdade. Alegro-me pelo fato de os tessalonicenses terem escolhido seguir Jesus e agora viverem dessa maneira!</w:t>
      </w:r>
    </w:p>
    <w:p>
      <w:pPr/>
      <w:r>
        <w:rPr>
          <w:lang w:val="pt_PT" w:bidi="pt_PT"/>
        </w:rPr>
      </w:r>
      <w:r>
        <w:rPr>
          <w:lang w:val="pt_PT" w:bidi="pt_PT"/>
        </w:rPr>
        <w:t>Pergunte à pessoa que interpreta os crentes tessalonicenses: “O que você está sentindo ou pensando?”. A pessoa pode responder coisas como:</w:t>
      </w:r>
    </w:p>
    <w:p>
      <w:pPr>
        <w:pStyle w:val="ListBullet"/>
        <w:spacing w:line="240" w:lineRule="auto"/>
        <w:ind w:left="720"/>
      </w:pPr>
      <w:r>
        <w:rPr>
          <w:lang w:val="pt_PT" w:bidi="pt_PT"/>
        </w:rPr>
      </w:r>
      <w:r>
        <w:rPr>
          <w:lang w:val="pt_PT" w:bidi="pt_PT"/>
        </w:rPr>
        <w:t>Eu creio que Jesus realmente tem feito tanto por mim. Como sou muito grato, quero trabalhar para Deus! Quero que os outros saibam sobre essa verdade também! Ou</w:t>
      </w:r>
    </w:p>
    <w:p>
      <w:pPr>
        <w:pStyle w:val="ListBullet"/>
        <w:spacing w:line="240" w:lineRule="auto"/>
        <w:ind w:left="720"/>
      </w:pPr>
      <w:r>
        <w:rPr>
          <w:lang w:val="pt_PT" w:bidi="pt_PT"/>
        </w:rPr>
      </w:r>
      <w:r>
        <w:rPr>
          <w:lang w:val="pt_PT" w:bidi="pt_PT"/>
        </w:rPr>
        <w:t>Como todos somos povo de Deus, e Deus é nosso pai, nós, os crentes, somos parte de uma única família. Amo os outros crentes e quero cuidar deles; ou</w:t>
      </w:r>
    </w:p>
    <w:p>
      <w:pPr>
        <w:pStyle w:val="ListBullet"/>
        <w:spacing w:line="240" w:lineRule="auto"/>
        <w:ind w:left="720"/>
      </w:pPr>
      <w:r>
        <w:rPr>
          <w:lang w:val="pt_PT" w:bidi="pt_PT"/>
        </w:rPr>
      </w:r>
      <w:r>
        <w:rPr>
          <w:lang w:val="pt_PT" w:bidi="pt_PT"/>
        </w:rPr>
        <w:t>As pessoas são más conosco e nos machucam porque somos crentes. Às vezes me sinto triste e com raiva disso, mas sei que Jesus retornará e consertará as coisas, então não desistirei.</w:t>
      </w:r>
    </w:p>
    <w:p>
      <w:pPr/>
      <w:r>
        <w:rPr>
          <w:lang w:val="pt_PT" w:bidi="pt_PT"/>
        </w:rPr>
      </w:r>
      <w:r>
        <w:rPr>
          <w:lang w:val="pt_PT" w:bidi="pt_PT"/>
        </w:rPr>
        <w:t>Continuem a encenação.</w:t>
      </w:r>
    </w:p>
    <w:p>
      <w:pPr/>
      <w:r>
        <w:rPr>
          <w:lang w:val="pt_PT" w:bidi="pt_PT"/>
        </w:rPr>
      </w:r>
      <w:r>
        <w:rPr>
          <w:lang w:val="pt_PT" w:bidi="pt_PT"/>
        </w:rPr>
        <w:t>Então Paulo diz: "Meus irmãos na fé, a quem Deus ama, sabemos que Deus escolheu vocês para serem seu próprio povo. Sabemos disso porque, quando viemos e lhes anunciamos as boas novas sobre Jesus, não foram apenas as palavras que lhes dissemos que fizeram com que vocês acreditassem em Jesus. Também foi o Espírito Santo operando poderosamente em nós, e vocês perceberam que acreditávamos firmemente que as palavras que falamos eram verdadeiras".</w:t>
      </w:r>
    </w:p>
    <w:p>
      <w:pPr/>
      <w:r>
        <w:rPr>
          <w:lang w:val="pt_PT" w:bidi="pt_PT"/>
        </w:rPr>
      </w:r>
      <w:r>
        <w:rPr>
          <w:lang w:val="pt_PT" w:bidi="pt_PT"/>
        </w:rPr>
        <w:t>Pause a encenação. 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Amo os tessalonicenses — até mesmo aqueles que ainda não me seguem. É por isso que peço aos crentes que contem aos outros sobre mim, para que outros também possam se tornar meu povo; ou</w:t>
      </w:r>
    </w:p>
    <w:p>
      <w:pPr>
        <w:pStyle w:val="ListBullet"/>
        <w:spacing w:line="240" w:lineRule="auto"/>
        <w:ind w:left="720"/>
      </w:pPr>
      <w:r>
        <w:rPr>
          <w:lang w:val="pt_PT" w:bidi="pt_PT"/>
        </w:rPr>
      </w:r>
      <w:r>
        <w:rPr>
          <w:lang w:val="pt_PT" w:bidi="pt_PT"/>
        </w:rPr>
        <w:t>Disse a Paulo para ir a Tessalônica, e o preparei para enfrentar muitas coisas difíceis, porque quero que o povo em Tessalônica seja meu povo especial; ou</w:t>
      </w:r>
    </w:p>
    <w:p>
      <w:pPr>
        <w:pStyle w:val="ListBullet"/>
        <w:spacing w:line="240" w:lineRule="auto"/>
        <w:ind w:left="720"/>
      </w:pPr>
      <w:r>
        <w:rPr>
          <w:lang w:val="pt_PT" w:bidi="pt_PT"/>
        </w:rPr>
      </w:r>
      <w:r>
        <w:rPr>
          <w:lang w:val="pt_PT" w:bidi="pt_PT"/>
        </w:rPr>
        <w:t>O Espírito Santo, Jesus Cristo e eu trabalhamos juntos para salvar as pessoas.</w:t>
      </w:r>
    </w:p>
    <w:p>
      <w:pPr/>
      <w:r>
        <w:rPr>
          <w:lang w:val="pt_PT" w:bidi="pt_PT"/>
        </w:rPr>
      </w:r>
      <w:r>
        <w:rPr>
          <w:lang w:val="pt_PT" w:bidi="pt_PT"/>
        </w:rPr>
        <w:t>Pergunte à pessoa que interpreta o Espírito Santo: “O que você está sentindo ou pensando?” A pessoa pode responder coisas como:</w:t>
      </w:r>
    </w:p>
    <w:p>
      <w:pPr>
        <w:pStyle w:val="ListBullet"/>
        <w:spacing w:line="240" w:lineRule="auto"/>
        <w:ind w:left="720"/>
      </w:pPr>
      <w:r>
        <w:rPr>
          <w:lang w:val="pt_PT" w:bidi="pt_PT"/>
        </w:rPr>
      </w:r>
      <w:r>
        <w:rPr>
          <w:lang w:val="pt_PT" w:bidi="pt_PT"/>
        </w:rPr>
        <w:t>Dei a Paulo palavras para dizer e mostrei ao povo que o que Paulo disse era verdadeiro. Dessa maneira, todos sabem que é Deus quem salva e que Paulo não está apenas ensinando algo que os humanos inventaram; ou</w:t>
      </w:r>
    </w:p>
    <w:p>
      <w:pPr>
        <w:pStyle w:val="ListBullet"/>
        <w:spacing w:line="240" w:lineRule="auto"/>
        <w:ind w:left="720"/>
      </w:pPr>
      <w:r>
        <w:rPr>
          <w:lang w:val="pt_PT" w:bidi="pt_PT"/>
        </w:rPr>
      </w:r>
      <w:r>
        <w:rPr>
          <w:lang w:val="pt_PT" w:bidi="pt_PT"/>
        </w:rPr>
        <w:t>Sei que as pessoas nem sempre sabem o que dizer, por isso ajudo e tranquilizo os crentes em momentos difíceis ou complicados.</w:t>
      </w:r>
    </w:p>
    <w:p>
      <w:pPr/>
      <w:r>
        <w:rPr>
          <w:lang w:val="pt_PT" w:bidi="pt_PT"/>
        </w:rPr>
      </w:r>
      <w:r>
        <w:rPr>
          <w:lang w:val="pt_PT" w:bidi="pt_PT"/>
        </w:rPr>
        <w:t>Continuem a encenação.</w:t>
      </w:r>
    </w:p>
    <w:p>
      <w:pPr/>
      <w:r>
        <w:rPr>
          <w:lang w:val="pt_PT" w:bidi="pt_PT"/>
        </w:rPr>
      </w:r>
      <w:r>
        <w:rPr>
          <w:lang w:val="pt_PT" w:bidi="pt_PT"/>
        </w:rPr>
        <w:t>Paulo diz: "Vocês sabem que quando vivemos entre vocês, nos comportamos de uma maneira que pudesse ajudá-los. Vocês seguiram nosso exemplo e o exemplo do Senhor. Embora tenham sofrido muito, vocês aceitaram com alegria esta mensagem sobre Jesus, porque o Espírito Santo fez com que vocês se alegrassem".</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Prestei muita atenção às palavras que disse e como escolhi agir. Sempre tento honrar as instruções de Deus na maneira como vivo, mas me certifiquei de não fazer nada que pudesse confundir os novos crentes enquanto eles aprendem sobre Deus; ou</w:t>
      </w:r>
    </w:p>
    <w:p>
      <w:pPr>
        <w:pStyle w:val="ListBullet"/>
        <w:spacing w:line="240" w:lineRule="auto"/>
        <w:ind w:left="720"/>
      </w:pPr>
      <w:r>
        <w:rPr>
          <w:lang w:val="pt_PT" w:bidi="pt_PT"/>
        </w:rPr>
      </w:r>
      <w:r>
        <w:rPr>
          <w:lang w:val="pt_PT" w:bidi="pt_PT"/>
        </w:rPr>
        <w:t>Como uma criança aprende com um pai, os crentes tessalonicenses aprenderam sobre Deus comigo. Como um pai, me importo com os tessalonicenses e tentei mostrar a eles a maneira correta de agir; ou</w:t>
      </w:r>
    </w:p>
    <w:p>
      <w:pPr>
        <w:pStyle w:val="ListBullet"/>
        <w:spacing w:line="240" w:lineRule="auto"/>
        <w:ind w:left="720"/>
      </w:pPr>
      <w:r>
        <w:rPr>
          <w:lang w:val="pt_PT" w:bidi="pt_PT"/>
        </w:rPr>
      </w:r>
      <w:r>
        <w:rPr>
          <w:lang w:val="pt_PT" w:bidi="pt_PT"/>
        </w:rPr>
        <w:t>Eu estava triste pelo fato de os tessalonicenses estarem sofrendo por causa dessa mensagem, mas fiquei tão feliz e surpreso com a maneira como os tessalonicenses ainda a aceitaram com alegria!</w:t>
      </w:r>
    </w:p>
    <w:p>
      <w:pPr/>
      <w:r>
        <w:rPr>
          <w:lang w:val="pt_PT" w:bidi="pt_PT"/>
        </w:rPr>
      </w:r>
      <w:r>
        <w:rPr>
          <w:lang w:val="pt_PT" w:bidi="pt_PT"/>
        </w:rPr>
        <w:t>Pergunte à pessoa que interpreta os crentes tessalonicenses: “O que você está sentindo ou pensando?”. A pessoa pode responder coisas como:</w:t>
      </w:r>
    </w:p>
    <w:p>
      <w:pPr>
        <w:pStyle w:val="ListBullet"/>
        <w:spacing w:line="240" w:lineRule="auto"/>
        <w:ind w:left="720"/>
      </w:pPr>
      <w:r>
        <w:rPr>
          <w:lang w:val="pt_PT" w:bidi="pt_PT"/>
        </w:rPr>
      </w:r>
      <w:r>
        <w:rPr>
          <w:lang w:val="pt_PT" w:bidi="pt_PT"/>
        </w:rPr>
        <w:t>Não cresci ouvindo histórias sobre o verdadeiro Deus. Tenho tanto a aprender! Estou feliz por Paulo nos ter mostrado a maneira correta de viver; ou</w:t>
      </w:r>
    </w:p>
    <w:p>
      <w:pPr>
        <w:pStyle w:val="ListBullet"/>
        <w:spacing w:line="240" w:lineRule="auto"/>
        <w:ind w:left="720"/>
      </w:pPr>
      <w:r>
        <w:rPr>
          <w:lang w:val="pt_PT" w:bidi="pt_PT"/>
        </w:rPr>
      </w:r>
      <w:r>
        <w:rPr>
          <w:lang w:val="pt_PT" w:bidi="pt_PT"/>
        </w:rPr>
        <w:t>As pessoas têm nos atacado porque acreditamos em Jesus, mas sei que estas Boas Novas são muito mais importantes do que qualquer coisa que elas pudessem tirar de nós ou qualquer coisa que pudessem fazer para nos ferir; ou</w:t>
      </w:r>
    </w:p>
    <w:p>
      <w:pPr>
        <w:pStyle w:val="ListBullet"/>
        <w:spacing w:line="240" w:lineRule="auto"/>
        <w:ind w:left="720"/>
      </w:pPr>
      <w:r>
        <w:rPr>
          <w:lang w:val="pt_PT" w:bidi="pt_PT"/>
        </w:rPr>
      </w:r>
      <w:r>
        <w:rPr>
          <w:lang w:val="pt_PT" w:bidi="pt_PT"/>
        </w:rPr>
        <w:t>Vejo como o Espírito Santo está comigo e me ajuda. Como ele está comigo, não preciso temer ninguém! O Espírito Santo é muito mais poderoso!</w:t>
      </w:r>
    </w:p>
    <w:p>
      <w:pPr/>
      <w:r>
        <w:rPr>
          <w:lang w:val="pt_PT" w:bidi="pt_PT"/>
        </w:rPr>
      </w:r>
      <w:r>
        <w:rPr>
          <w:lang w:val="pt_PT" w:bidi="pt_PT"/>
        </w:rPr>
        <w:t>Continuem a encenação.</w:t>
      </w:r>
    </w:p>
    <w:p>
      <w:pPr/>
      <w:r>
        <w:rPr>
          <w:lang w:val="pt_PT" w:bidi="pt_PT"/>
        </w:rPr>
      </w:r>
      <w:r>
        <w:rPr>
          <w:lang w:val="pt_PT" w:bidi="pt_PT"/>
        </w:rPr>
        <w:t>Então Paulo diz: "Por causa disso, todos aqueles que acreditam no Senhor nas outras partes da Macedônia e na Acaia consideram vocês como pessoas a serem imitadas. Foi por causa de vocês que as pessoas da área ao redor ouviram a mensagem sobre o Senhor. Não apenas as pessoas em toda a Macedônia e Acaia ouviram essa mensagem, mas as pessoas em todos os lugares onde vamos ouviram como vocês confiam em Deus. Então não precisamos contar a ninguém sobre vocês. Em vez disso, as pessoas estão falando sobre o que aconteceu quando visitamos vocês. Eles contam como vocês pararam de servir a seus falsos deuses e como vocês começaram a servir ao único Deus verdadeiro que está vivo. E eles contam como vocês estão esperando que o Filho de Deus retorne à terra do céu. Esse filho é Jesus a quem Deus ressuscitou. Jesus nos mantém seguros da ira de Deus, que punirá aqueles que cometem pecado".</w:t>
      </w:r>
    </w:p>
    <w:p>
      <w:pPr/>
      <w:r>
        <w:rPr>
          <w:lang w:val="pt_PT" w:bidi="pt_PT"/>
        </w:rPr>
      </w:r>
      <w:r>
        <w:rPr>
          <w:lang w:val="pt_PT" w:bidi="pt_PT"/>
        </w:rPr>
        <w:t>Pause a encenação. Pergunte à pessoa que interpreta o povo na Macedônia e na Acaia: “O que você está sentindo ou pensando?”. A pessoa pode responder coisas como:</w:t>
      </w:r>
    </w:p>
    <w:p>
      <w:pPr>
        <w:pStyle w:val="ListBullet"/>
        <w:spacing w:line="240" w:lineRule="auto"/>
        <w:ind w:left="720"/>
      </w:pPr>
      <w:r>
        <w:rPr>
          <w:lang w:val="pt_PT" w:bidi="pt_PT"/>
        </w:rPr>
      </w:r>
      <w:r>
        <w:rPr>
          <w:lang w:val="pt_PT" w:bidi="pt_PT"/>
        </w:rPr>
        <w:t>Fiquei surpreso quando ouvi como os tessalonicenses mudaram quando ouviram sobre o Senhor Jesus. Os tessalonicenses cresceram adorando ídolos, assim como nós. Jesus deve ser muito importante para eles mudarem toda a sua maneira de viver! Ou</w:t>
      </w:r>
    </w:p>
    <w:p>
      <w:pPr>
        <w:pStyle w:val="ListBullet"/>
        <w:spacing w:line="240" w:lineRule="auto"/>
        <w:ind w:left="720"/>
      </w:pPr>
      <w:r>
        <w:rPr>
          <w:lang w:val="pt_PT" w:bidi="pt_PT"/>
        </w:rPr>
      </w:r>
      <w:r>
        <w:rPr>
          <w:lang w:val="pt_PT" w:bidi="pt_PT"/>
        </w:rPr>
        <w:t>Quando outras pessoas me lembram de como os crentes tessalonicenses estão esperando que o filho de Deus retorne, eu me lembro de que também estou esperando por esse dia. Então não me sinto sobrecarregado com todas as coisas ruins no mundo, mas sinto-me esperançoso, porque sei que Jesus um dia consertará tudo; ou</w:t>
      </w:r>
    </w:p>
    <w:p>
      <w:pPr>
        <w:pStyle w:val="ListBullet"/>
        <w:spacing w:line="240" w:lineRule="auto"/>
        <w:ind w:left="720"/>
      </w:pPr>
      <w:r>
        <w:rPr>
          <w:lang w:val="pt_PT" w:bidi="pt_PT"/>
        </w:rPr>
      </w:r>
      <w:r>
        <w:rPr>
          <w:lang w:val="pt_PT" w:bidi="pt_PT"/>
        </w:rPr>
        <w:t>Os tessalonicenses cuidam uns dos outros e mantêm bons relacionamentos entre si. Todos os respeitam! Quero ser assim!</w:t>
      </w:r>
    </w:p>
    <w:p>
      <w:pPr/>
      <w:r>
        <w:rPr>
          <w:lang w:val="pt_PT" w:bidi="pt_PT"/>
        </w:rPr>
      </w:r>
      <w:r>
        <w:rPr>
          <w:lang w:val="pt_PT" w:bidi="pt_PT"/>
        </w:rPr>
        <w:t>Pergunte à pessoa que interpreta Jesus: “O que você está sentindo ou pensando?”. A pessoa pode responder coisas como:</w:t>
      </w:r>
    </w:p>
    <w:p>
      <w:pPr>
        <w:pStyle w:val="ListBullet"/>
        <w:spacing w:line="240" w:lineRule="auto"/>
        <w:ind w:left="720"/>
      </w:pPr>
      <w:r>
        <w:rPr>
          <w:lang w:val="pt_PT" w:bidi="pt_PT"/>
        </w:rPr>
      </w:r>
      <w:r>
        <w:rPr>
          <w:lang w:val="pt_PT" w:bidi="pt_PT"/>
        </w:rPr>
        <w:t>Embora o pecado seja ruim, e Deus destruirá o pecado, Deus não quer destruir todas as pessoas. É por isso que resgato as pessoas de seus pecados, para que elas não morram, mas possam estar com Deus para sempre; ou</w:t>
      </w:r>
    </w:p>
    <w:p>
      <w:pPr>
        <w:pStyle w:val="ListBullet"/>
        <w:spacing w:line="240" w:lineRule="auto"/>
        <w:ind w:left="720"/>
      </w:pPr>
      <w:r>
        <w:rPr>
          <w:lang w:val="pt_PT" w:bidi="pt_PT"/>
        </w:rPr>
      </w:r>
      <w:r>
        <w:rPr>
          <w:lang w:val="pt_PT" w:bidi="pt_PT"/>
        </w:rPr>
        <w:t>Amo meu povo, mas sei que meu povo enfrentará muitas coisas difíceis enquanto viverem. É por isso que quero que meu povo ajude e encoraje uns aos outros, e aprendam uns com os outros. Assim, as vidas deles não serão tão difíceis.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1.1–10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escreve à </w:t>
      </w:r>
      <w:r>
        <w:rPr>
          <w:b/>
          <w:lang w:val="pt_PT" w:bidi="pt_PT"/>
        </w:rPr>
        <w:t>igreja</w:t>
      </w:r>
      <w:r>
        <w:rPr>
          <w:lang w:val="pt_PT" w:bidi="pt_PT"/>
        </w:rPr>
        <w:t xml:space="preserve"> em Tessalônica. A igreja é um grupo de pessoas que creem em Jesus. A igreja maior, espalhada por todo o mundo, é formada por todos que pertencem a Deus Pai e ao Senhor Jesus Cristo.</w:t>
      </w:r>
    </w:p>
    <w:p>
      <w:pPr/>
      <w:r>
        <w:rPr>
          <w:lang w:val="pt_PT" w:bidi="pt_PT"/>
        </w:rPr>
      </w:r>
      <w:r>
        <w:rPr>
          <w:lang w:val="pt_PT" w:bidi="pt_PT"/>
        </w:rPr>
        <w:t>Parem aqui e discutam em grupo qual palavra ou frase vocês usarão para "igreja". Procure a palavra igreja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Um </w:t>
      </w:r>
      <w:r>
        <w:rPr>
          <w:b/>
          <w:lang w:val="pt_PT" w:bidi="pt_PT"/>
        </w:rPr>
        <w:t>Senhor</w:t>
      </w:r>
      <w:r>
        <w:rPr>
          <w:lang w:val="pt_PT" w:bidi="pt_PT"/>
        </w:rPr>
        <w:t xml:space="preserve"> é alguém que exerce domínio sobre outras pessoas e possui plena autoridade, por isso os israelitas usaram essa palavra para Deus, porque ele tem autoridade sobre o mundo inteiro. Paulo muitas vezes chamava Jesus de </w:t>
      </w:r>
      <w:r>
        <w:rPr>
          <w:b/>
          <w:lang w:val="pt_PT" w:bidi="pt_PT"/>
        </w:rPr>
        <w:t>Senhor</w:t>
      </w:r>
      <w:r>
        <w:rPr>
          <w:lang w:val="pt_PT" w:bidi="pt_PT"/>
        </w:rPr>
        <w:t xml:space="preserve"> para mostrar que Jesus também é Deus.</w:t>
      </w:r>
    </w:p>
    <w:p>
      <w:pPr/>
      <w:r>
        <w:rPr>
          <w:lang w:val="pt_PT" w:bidi="pt_PT"/>
        </w:rPr>
      </w:r>
      <w:r>
        <w:rPr>
          <w:lang w:val="pt_PT" w:bidi="pt_PT"/>
        </w:rPr>
        <w:t>Parem aqui e discutam em grupo qual palavra ou frase vocês usarão para "Senhor". Procurem Senhor no Glossário Mestre para mais informações. Se vocês já traduziram essa palavra em outro livro da Bíblia, usem a mesma palavra que vocês usaram lá. Pause este áudio aqui.</w:t>
      </w:r>
    </w:p>
    <w:p>
      <w:pPr/>
      <w:r>
        <w:rPr>
          <w:lang w:val="pt_PT" w:bidi="pt_PT"/>
        </w:rPr>
      </w:r>
      <w:r>
        <w:rPr>
          <w:b/>
          <w:lang w:val="pt_PT" w:bidi="pt_PT"/>
        </w:rPr>
        <w:t>Cristo</w:t>
      </w:r>
      <w:r>
        <w:rPr>
          <w:lang w:val="pt_PT" w:bidi="pt_PT"/>
        </w:rPr>
        <w:t xml:space="preserve"> se refere ao rei especial e salvador que Deus havia prometido enviar, que é Jesus. </w:t>
      </w:r>
    </w:p>
    <w:p>
      <w:pPr/>
      <w:r>
        <w:rPr>
          <w:lang w:val="pt_PT" w:bidi="pt_PT"/>
        </w:rPr>
      </w:r>
      <w:r>
        <w:rPr>
          <w:lang w:val="pt_PT" w:bidi="pt_PT"/>
        </w:rPr>
        <w:t>Parem aqui e discutam em grupo qual palavra ou frase vocês usarão para "Cristo". Procure a palavra Cristo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pede que Deus conceda </w:t>
      </w:r>
      <w:r>
        <w:rPr>
          <w:b/>
          <w:lang w:val="pt_PT" w:bidi="pt_PT"/>
        </w:rPr>
        <w:t>graça</w:t>
      </w:r>
      <w:r>
        <w:rPr>
          <w:lang w:val="pt_PT" w:bidi="pt_PT"/>
        </w:rPr>
        <w:t xml:space="preserve"> aos crentes. Conceder graça significa dar a alguém algo bom que essa pessoa não merece. Isso muitas vezes pode significar a salvação que Deus dá, mas aqui provavelmente significa as coisas boas, atitudes e habilidades que Deus dá aos crentes.</w:t>
      </w:r>
    </w:p>
    <w:p>
      <w:pPr/>
      <w:r>
        <w:rPr>
          <w:lang w:val="pt_PT" w:bidi="pt_PT"/>
        </w:rPr>
      </w:r>
      <w:r>
        <w:rPr>
          <w:lang w:val="pt_PT" w:bidi="pt_PT"/>
        </w:rPr>
        <w:t>Parem aqui e discutam em grupo qual palavra ou frase vocês usarão para "graça". Procure a palavra graça no Glossário Mestre para mais informações. Se vocês já traduziram essa palavra em outro livro da Bíblia, usem a mesma palavra que usaram lá. Pause este áudio aqui.</w:t>
      </w:r>
    </w:p>
    <w:p>
      <w:pPr/>
      <w:r>
        <w:rPr>
          <w:lang w:val="pt_PT" w:bidi="pt_PT"/>
        </w:rPr>
      </w:r>
      <w:r>
        <w:rPr>
          <w:lang w:val="pt_PT" w:bidi="pt_PT"/>
        </w:rPr>
        <w:t xml:space="preserve">Paulo também pede que Deus dê </w:t>
      </w:r>
      <w:r>
        <w:rPr>
          <w:b/>
          <w:lang w:val="pt_PT" w:bidi="pt_PT"/>
        </w:rPr>
        <w:t>paz</w:t>
      </w:r>
      <w:r>
        <w:rPr>
          <w:lang w:val="pt_PT" w:bidi="pt_PT"/>
        </w:rPr>
        <w:t xml:space="preserve"> aos crentes. Uma pessoa que tem esse tipo de paz não tem conflito. Uma pessoa que tem paz tem uma vida plena ou completa.</w:t>
      </w:r>
    </w:p>
    <w:p>
      <w:pPr/>
      <w:r>
        <w:rPr>
          <w:lang w:val="pt_PT" w:bidi="pt_PT"/>
        </w:rPr>
      </w:r>
      <w:r>
        <w:rPr>
          <w:lang w:val="pt_PT" w:bidi="pt_PT"/>
        </w:rPr>
        <w:t>Parem aqui e discutam em grupo qual palavra ou frase vocês usarão para "paz". Procurem por paz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Paulo diz que ele e outros crentes </w:t>
      </w:r>
      <w:r>
        <w:rPr>
          <w:b/>
          <w:lang w:val="pt_PT" w:bidi="pt_PT"/>
        </w:rPr>
        <w:t>oram</w:t>
      </w:r>
      <w:r>
        <w:rPr>
          <w:lang w:val="pt_PT" w:bidi="pt_PT"/>
        </w:rPr>
        <w:t xml:space="preserve"> constantemente pelos crentes tessalonicenses. Orar é se comunicar com Deus.</w:t>
      </w:r>
    </w:p>
    <w:p>
      <w:pPr/>
      <w:r>
        <w:rPr>
          <w:lang w:val="pt_PT" w:bidi="pt_PT"/>
        </w:rPr>
      </w:r>
      <w:r>
        <w:rPr>
          <w:lang w:val="pt_PT" w:bidi="pt_PT"/>
        </w:rPr>
        <w:t>Parem aqui e discutam em grupo qual palavra ou frase vocês usarão para "orar". Procure a palavra oração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tessalonicenses trabalham para Deus por causa de sua </w:t>
      </w:r>
      <w:r>
        <w:rPr>
          <w:b/>
          <w:lang w:val="pt_PT" w:bidi="pt_PT"/>
        </w:rPr>
        <w:t>fé</w:t>
      </w:r>
      <w:r>
        <w:rPr>
          <w:lang w:val="pt_PT" w:bidi="pt_PT"/>
        </w:rPr>
        <w:t>. Fé significa depender de alguém, confiar e acreditar que o que essa pessoa diz é verdade. A fé específica sobre a qual Paulo está falando é quando alguém acredita em Jesus. Essa pessoa crê que Jesus é o filho de Deus e confia que Jesus morreu por seus pecados e que Deus a perdoou e aceitou. Como resultado, a pessoa está comprometida em fazer tudo o que Jesus ordenou.</w:t>
      </w:r>
    </w:p>
    <w:p>
      <w:pPr/>
      <w:r>
        <w:rPr>
          <w:lang w:val="pt_PT" w:bidi="pt_PT"/>
        </w:rPr>
      </w:r>
      <w:r>
        <w:rPr>
          <w:lang w:val="pt_PT" w:bidi="pt_PT"/>
        </w:rPr>
        <w:t>Parem aqui e discutam em grupo qual palavra ou frase vocês usarão para "fé". Procure a palavra fé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tessalonicenses também têm </w:t>
      </w:r>
      <w:r>
        <w:rPr>
          <w:b/>
          <w:lang w:val="pt_PT" w:bidi="pt_PT"/>
        </w:rPr>
        <w:t>esperança</w:t>
      </w:r>
      <w:r>
        <w:rPr>
          <w:lang w:val="pt_PT" w:bidi="pt_PT"/>
        </w:rPr>
        <w:t xml:space="preserve"> em nosso Senhor Jesus. Quando alguém tem esperança de algo, essa pessoa aguarda com confiança que isso aconteça. Nesse caso, os tessalonicenses esperam que Cristo salve todos os crentes.</w:t>
      </w:r>
    </w:p>
    <w:p>
      <w:pPr/>
      <w:r>
        <w:rPr>
          <w:lang w:val="pt_PT" w:bidi="pt_PT"/>
        </w:rPr>
      </w:r>
      <w:r>
        <w:rPr>
          <w:lang w:val="pt_PT" w:bidi="pt_PT"/>
        </w:rPr>
        <w:t>Parem aqui e discutam em grupo qual palavra ou frase vocês usarão para "esperança". Procure a palavra esperança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chama os tessalonicenses de "</w:t>
      </w:r>
      <w:r>
        <w:rPr>
          <w:b/>
          <w:lang w:val="pt_PT" w:bidi="pt_PT"/>
        </w:rPr>
        <w:t>irmãos</w:t>
      </w:r>
      <w:r>
        <w:rPr>
          <w:lang w:val="pt_PT" w:bidi="pt_PT"/>
        </w:rPr>
        <w:t>". Como Deus é o Pai de todos os crentes, todos os crentes são como irmãos e irmãs. Por isso Paulo usa com frequência a palavra para irmão quando se refere a um companheiro crente. Quando há mais de um irmão, a palavra também pode significar irmãos e irmãs.</w:t>
      </w:r>
    </w:p>
    <w:p>
      <w:pPr/>
      <w:r>
        <w:rPr>
          <w:lang w:val="pt_PT" w:bidi="pt_PT"/>
        </w:rPr>
      </w:r>
      <w:r>
        <w:rPr>
          <w:lang w:val="pt_PT" w:bidi="pt_PT"/>
        </w:rPr>
        <w:t>Parem aqui e discutam em grupo qual palavra ou frase vocês usarão para "irmão", ou se vocês usarão as palavras "irmãos e irmãs". Para mais informações sobre como Paulo chama os crentes de "irmãos e irmãs", procurem "crente" no Glossário Mestre. Se vocês já traduziram esta frase "irmãos", ou "irmãos e irmãs", em outro livro da Bíblia, usem a mesma palavra que vocês usaram lá. Pause este áudio aqui.</w:t>
      </w:r>
    </w:p>
    <w:p>
      <w:pPr/>
      <w:r>
        <w:rPr>
          <w:lang w:val="pt_PT" w:bidi="pt_PT"/>
        </w:rPr>
      </w:r>
      <w:r>
        <w:rPr>
          <w:lang w:val="pt_PT" w:bidi="pt_PT"/>
        </w:rPr>
        <w:t xml:space="preserve">Paulo e seus companheiros anunciaram o </w:t>
      </w:r>
      <w:r>
        <w:rPr>
          <w:b/>
          <w:lang w:val="pt_PT" w:bidi="pt_PT"/>
        </w:rPr>
        <w:t>evangelho</w:t>
      </w:r>
      <w:r>
        <w:rPr>
          <w:lang w:val="pt_PT" w:bidi="pt_PT"/>
        </w:rPr>
        <w:t>, ou a mensagem, aos crentes tessalonicenses. A palavra evangelho significa "boas novas". As boas novas na Bíblia são que Deus criou um caminho para salvar as pessoas.</w:t>
      </w:r>
    </w:p>
    <w:p>
      <w:pPr/>
      <w:r>
        <w:rPr>
          <w:lang w:val="pt_PT" w:bidi="pt_PT"/>
        </w:rPr>
      </w:r>
      <w:r>
        <w:rPr>
          <w:lang w:val="pt_PT" w:bidi="pt_PT"/>
        </w:rPr>
        <w:t>Parem aqui e discutam em grupo qual palavra ou frase vocês usarão para "evangelho". Procure a palavra evangelho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 </w:t>
      </w:r>
      <w:r>
        <w:rPr>
          <w:b/>
          <w:lang w:val="pt_PT" w:bidi="pt_PT"/>
        </w:rPr>
        <w:t>Espírito Santo</w:t>
      </w:r>
      <w:r>
        <w:rPr>
          <w:lang w:val="pt_PT" w:bidi="pt_PT"/>
        </w:rPr>
        <w:t xml:space="preserve"> operou poderosamente em Paulo quando ele ensinou o evangelho. O Espírito Santo se refere ao Espírito de Deus. O Espírito Santo é parte da Trindade — o Deus que é um, mas que consiste em três pessoas. Deus Pai, Deus Filho Jesus e Deus Espírito Santo são três pessoas distintas, mas juntos são um só Deus.</w:t>
      </w:r>
    </w:p>
    <w:p>
      <w:pPr/>
      <w:r>
        <w:rPr>
          <w:lang w:val="pt_PT" w:bidi="pt_PT"/>
        </w:rPr>
      </w:r>
      <w:r>
        <w:rPr>
          <w:lang w:val="pt_PT" w:bidi="pt_PT"/>
        </w:rPr>
        <w:t>Parem aqui e discutam em grupo qual palavra ou frase vocês usarão para "Espírito Santo". Procurem por Espírito Santo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 Espírito Santo </w:t>
      </w:r>
      <w:r>
        <w:rPr>
          <w:b/>
          <w:lang w:val="pt_PT" w:bidi="pt_PT"/>
        </w:rPr>
        <w:t>convenceu</w:t>
      </w:r>
      <w:r>
        <w:rPr>
          <w:lang w:val="pt_PT" w:bidi="pt_PT"/>
        </w:rPr>
        <w:t xml:space="preserve"> os tessalonicenses. Convencer alguém nesse contexto significa provar que essa pessoa está errada. O Espírito Santo mostrou aos tessalonicenses como eles eram culpados e precisavam de Jesus para salvá-los.</w:t>
      </w:r>
    </w:p>
    <w:p>
      <w:pPr/>
      <w:r>
        <w:rPr>
          <w:lang w:val="pt_PT" w:bidi="pt_PT"/>
        </w:rPr>
      </w:r>
      <w:r>
        <w:rPr>
          <w:lang w:val="pt_PT" w:bidi="pt_PT"/>
        </w:rPr>
        <w:t>Parem aqui e discutam em grupo qual palavra ou frase vocês usarão para "convencer". Procurem "convencer"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Os crentes tessalonicenses estão espalhando a </w:t>
      </w:r>
      <w:r>
        <w:rPr>
          <w:b/>
          <w:lang w:val="pt_PT" w:bidi="pt_PT"/>
        </w:rPr>
        <w:t>palavra de Deus</w:t>
      </w:r>
      <w:r>
        <w:rPr>
          <w:lang w:val="pt_PT" w:bidi="pt_PT"/>
        </w:rPr>
        <w:t xml:space="preserve"> em todos os lugares. A Palavra de Deus significa tudo o que Deus diz às pessoas. Aqui, palavra de Deus significa especificamente o evangelho ou as boas novas de que Jesus veio ao mundo.</w:t>
      </w:r>
    </w:p>
    <w:p>
      <w:pPr/>
      <w:r>
        <w:rPr>
          <w:lang w:val="pt_PT" w:bidi="pt_PT"/>
        </w:rPr>
      </w:r>
      <w:r>
        <w:rPr>
          <w:lang w:val="pt_PT" w:bidi="pt_PT"/>
        </w:rPr>
        <w:t>Parem aqui e discutam em grupo qual palavra ou frase vocês usarão para "palavra de Deus". Para mais informações, procurem por Palavra no Glossário Mestre. Se vocês já traduziram essa palavra em outro livro da Bíblia, usem a mesma palavra que vocês usaram lá. Pause este áudio aqui.</w:t>
      </w:r>
    </w:p>
    <w:p>
      <w:pPr/>
      <w:r>
        <w:rPr>
          <w:lang w:val="pt_PT" w:bidi="pt_PT"/>
        </w:rPr>
      </w:r>
      <w:r>
        <w:rPr>
          <w:lang w:val="pt_PT" w:bidi="pt_PT"/>
        </w:rPr>
        <w:t xml:space="preserve">Os crentes tessalonicenses pararam de servir </w:t>
      </w:r>
      <w:r>
        <w:rPr>
          <w:b/>
          <w:lang w:val="pt_PT" w:bidi="pt_PT"/>
        </w:rPr>
        <w:t>ídolos</w:t>
      </w:r>
      <w:r>
        <w:rPr>
          <w:lang w:val="pt_PT" w:bidi="pt_PT"/>
        </w:rPr>
        <w:t>. Um ídolo é um objeto que as pessoas fazem para adorar um deus. As pessoas fazem um objeto que representa um deus e adoram esse objeto como se fosse esse deus.</w:t>
      </w:r>
    </w:p>
    <w:p>
      <w:pPr/>
      <w:r>
        <w:rPr>
          <w:lang w:val="pt_PT" w:bidi="pt_PT"/>
        </w:rPr>
      </w:r>
      <w:r>
        <w:rPr>
          <w:lang w:val="pt_PT" w:bidi="pt_PT"/>
        </w:rPr>
        <w:t>Parem aqui e discutam em grupo qual palavra ou frase vocês usarão para "ídolo". Procure ídolo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crentes esperam o </w:t>
      </w:r>
      <w:r>
        <w:rPr>
          <w:b/>
          <w:lang w:val="pt_PT" w:bidi="pt_PT"/>
        </w:rPr>
        <w:t>filho</w:t>
      </w:r>
      <w:r>
        <w:rPr>
          <w:lang w:val="pt_PT" w:bidi="pt_PT"/>
        </w:rPr>
        <w:t>. O filho, ou o filho de Deus, é um título para Jesus. Jesus é chamado de filho de Deus, porque ele tem um relacionamento especial com Deus Pai. Deus e Jesus se amam da maneira que um pai e um filho se amam.</w:t>
      </w:r>
    </w:p>
    <w:p>
      <w:pPr/>
      <w:r>
        <w:rPr>
          <w:lang w:val="pt_PT" w:bidi="pt_PT"/>
        </w:rPr>
      </w:r>
      <w:r>
        <w:rPr>
          <w:lang w:val="pt_PT" w:bidi="pt_PT"/>
        </w:rPr>
        <w:t>Parem aqui e discutam em grupo qual palavra ou frase vocês usarão para o "filho de Deus". Procure a palavra Filho de Deus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 xml:space="preserve">O filho virá do </w:t>
      </w:r>
      <w:r>
        <w:rPr>
          <w:b/>
          <w:lang w:val="pt_PT" w:bidi="pt_PT"/>
        </w:rPr>
        <w:t>céu</w:t>
      </w:r>
      <w:r>
        <w:rPr>
          <w:lang w:val="pt_PT" w:bidi="pt_PT"/>
        </w:rPr>
        <w:t>. Céu se refere ao lugar onde Deus vive. Esse céu não está em algum lugar deste universo; não é um lugar para o qual os humanos podem viajar.</w:t>
      </w:r>
    </w:p>
    <w:p>
      <w:pPr/>
      <w:r>
        <w:rPr>
          <w:lang w:val="pt_PT" w:bidi="pt_PT"/>
        </w:rPr>
      </w:r>
      <w:r>
        <w:rPr>
          <w:lang w:val="pt_PT" w:bidi="pt_PT"/>
        </w:rPr>
        <w:t>Parem aqui e, em grupo, discutam qual palavra ou frase vocês usarão para "céu". Procure a palavra céu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Jesus salva os crentes da </w:t>
      </w:r>
      <w:r>
        <w:rPr>
          <w:b/>
          <w:lang w:val="pt_PT" w:bidi="pt_PT"/>
        </w:rPr>
        <w:t>ira</w:t>
      </w:r>
      <w:r>
        <w:rPr>
          <w:lang w:val="pt_PT" w:bidi="pt_PT"/>
        </w:rPr>
        <w:t xml:space="preserve"> ou julgamento vindouro. Ira é a atitude que Deus tem quando Deus vê o pecado e o mal. A ira é mais forte do que a raiva, e os narradores da Bíblia muitas vezes usam a palavra ira quando falam sobre como Deus pune as pessoas pelos pecados dessas pessoas. Nesse contexto, Paulo está falando sobre o dia em que Deus punirá as pessoas que desobedecem a Deus.</w:t>
      </w:r>
    </w:p>
    <w:p>
      <w:pPr/>
      <w:r>
        <w:rPr>
          <w:lang w:val="pt_PT" w:bidi="pt_PT"/>
        </w:rPr>
      </w:r>
      <w:r>
        <w:rPr>
          <w:lang w:val="pt_PT" w:bidi="pt_PT"/>
        </w:rPr>
        <w:t>Parem aqui e discutam em grupo qual palavra ou frase vocês usarão para "ira vindoura". Procurem ira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2:1–8</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2.1–8 e guardem em seus corações.</w:t>
      </w:r>
    </w:p>
    <w:p>
      <w:pPr/>
      <w:r>
        <w:rPr>
          <w:lang w:val="pt_PT" w:bidi="pt_PT"/>
        </w:rPr>
      </w:r>
      <w:r>
        <w:rPr>
          <w:lang w:val="pt_PT" w:bidi="pt_PT"/>
        </w:rPr>
        <w:t>Ouçam uma versão em áudio de 1 Tessalonicenses 2.1–8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2.1–8 na tradução mais fácil de entender.</w:t>
      </w:r>
    </w:p>
    <w:p>
      <w:pPr/>
      <w:r>
        <w:rPr>
          <w:lang w:val="pt_PT" w:bidi="pt_PT"/>
        </w:rPr>
      </w:r>
      <w:r>
        <w:rPr>
          <w:lang w:val="pt_PT" w:bidi="pt_PT"/>
        </w:rPr>
        <w:t>Pause este áudio aqui.</w:t>
      </w:r>
    </w:p>
    <w:p>
      <w:pPr/>
      <w:r>
        <w:rPr>
          <w:lang w:val="pt_PT" w:bidi="pt_PT"/>
        </w:rPr>
      </w:r>
      <w:r>
        <w:rPr>
          <w:lang w:val="pt_PT" w:bidi="pt_PT"/>
        </w:rPr>
        <w:t>Na última parte da carta de Paulo, ele saudou e elogiou os tessalonicenses pela maneira como eles responderam às boas novas sobre Jesus. Paulo também lembrou aos tessalonicenses da maneira como Paulo e seus companheiros, Silas e Timóteo, agiram enquanto estavam em Tessalônica. Nessa parte, Paulo continua a falar sobre essa visita. Paulo defende as ações e motivos deles, para que os ouvintes de Paulo confiem nele e obedeçam à sua instrução mais tarde.</w:t>
      </w:r>
    </w:p>
    <w:p>
      <w:pPr/>
      <w:r>
        <w:rPr>
          <w:lang w:val="pt_PT" w:bidi="pt_PT"/>
        </w:rPr>
      </w:r>
      <w:r>
        <w:rPr>
          <w:lang w:val="pt_PT" w:bidi="pt_PT"/>
        </w:rPr>
        <w:t>Nessa parte da carta, Paulo lembra aos tessalonicenses das coisas que eles sabem e viram. É possível que as pessoas em Tessalônica que não gostavam de Paulo estivessem dizendo coisas falsas sobre Paulo, Silas e Timóteo, para enganar ou desencorajar os crentes. Essas pessoas poderiam ter dito que Paulo e seus companheiros não eram sinceros nem honestos, que eram gananciosos e egoístas, que queriam dinheiro e que queriam que as pessoas os elogiassem. Naquela época, alguns mestres religiosos viajavam e ensinavam novas religiões. Muitos desses mestres apenas queriam que outras pessoas lhes pagassem dinheiro e os honrassem. Paulo quer tranquilizar os tessalonicenses e mostrar por que Paulo e seus amigos são diferentes de outros mestres viajantes.</w:t>
      </w:r>
    </w:p>
    <w:p>
      <w:pPr/>
      <w:r>
        <w:rPr>
          <w:lang w:val="pt_PT" w:bidi="pt_PT"/>
        </w:rPr>
      </w:r>
      <w:r>
        <w:rPr>
          <w:lang w:val="pt_PT" w:bidi="pt_PT"/>
        </w:rPr>
        <w:t>Parem aqui e discutam esta pergunta em grupo: em sua cultura, quando há algum ensinamento novo ou religião, como as pessoas compartilham esse novo ensinamento com pessoas em outras cidades e lugares? Como as pessoas respondem às pessoas que ensinam essas coisas novas? Pause este áudio aqui.</w:t>
      </w:r>
    </w:p>
    <w:p>
      <w:pPr/>
      <w:r>
        <w:rPr>
          <w:lang w:val="pt_PT" w:bidi="pt_PT"/>
        </w:rPr>
      </w:r>
      <w:r>
        <w:rPr>
          <w:lang w:val="pt_PT" w:bidi="pt_PT"/>
        </w:rPr>
        <w:t>Paulo lembra aos tessalonicenses de como Paulo e seus companheiros vieram a Tessalônica. Antes de Tessalônica, Paulo, Silas e Timóteo estavam em outra cidade na região da Macedônia chamada Filipos. Os governantes locais e as pessoas lá haviam maltratado e insultado Paulo e Silas. Os governantes bateram em Paulo e Silas, os colocaram na prisão e os forçaram a sair. Depois de algo difícil como isso, algumas pessoas podem ter desistido, mas não Paulo e Silas! Deus havia ajudado Paulo e seus companheiros a terem coragem de continuar sua jornada até Tessalônica e pregar o evangelho lá.</w:t>
      </w:r>
    </w:p>
    <w:p>
      <w:pPr/>
      <w:r>
        <w:rPr>
          <w:lang w:val="pt_PT" w:bidi="pt_PT"/>
        </w:rPr>
      </w:r>
      <w:r>
        <w:rPr>
          <w:lang w:val="pt_PT" w:bidi="pt_PT"/>
        </w:rPr>
        <w:t xml:space="preserve">Parem aqui e, em grupo, olhem para um mapa que inclui a </w:t>
      </w:r>
      <w:r>
        <w:rPr>
          <w:b/>
          <w:lang w:val="pt_PT" w:bidi="pt_PT"/>
        </w:rPr>
        <w:t>Macedônia</w:t>
      </w:r>
      <w:r>
        <w:rPr>
          <w:lang w:val="pt_PT" w:bidi="pt_PT"/>
        </w:rPr>
        <w:t>. Encontrem as cidades de Filipos e Tessalônica. Pause este áudio aqui.</w:t>
      </w:r>
    </w:p>
    <w:p>
      <w:pPr/>
      <w:r>
        <w:rPr>
          <w:lang w:val="pt_PT" w:bidi="pt_PT"/>
        </w:rPr>
      </w:r>
      <w:r>
        <w:rPr>
          <w:lang w:val="pt_PT" w:bidi="pt_PT"/>
        </w:rPr>
        <w:t>Paulo, Silas e Timóteo também tinham coragem, porque a mensagem que eles estavam ensinando é verdadeira! Paulo e seus companheiros não ensinaram essa mensagem, porque eram gananciosos ou egoístas. Deus havia examinado Paulo e seus companheiros e decidido que ele poderia confiar nesses homens para pregar o evangelho fielmente. Esses homens são como pessoas que fizeram um teste e passaram. Então Deus deu autoridade a Paulo, Silas e Timóteo, porque eles provaram que são confiáveis. A maneira como Paulo e seus companheiros pregavam e agiam por onde quer que passassem mostrava isso. Esses homens continuaram a pregar, apesar das pessoas que se opuseram fortemente a eles. Isso é uma prova de que eles realmente acreditam que essa mensagem é verdadeira e importante.</w:t>
      </w:r>
    </w:p>
    <w:p>
      <w:pPr/>
      <w:r>
        <w:rPr>
          <w:lang w:val="pt_PT" w:bidi="pt_PT"/>
        </w:rPr>
      </w:r>
      <w:r>
        <w:rPr>
          <w:lang w:val="pt_PT" w:bidi="pt_PT"/>
        </w:rPr>
        <w:t>Parem aqui e discutam esta pergunta em grupo: pensem em alguns trabalhos importantes em sua cultura onde as pessoas devem liderar e dar um bom exemplo para outras pessoas. Por que é importante ter pessoas boas e confiáveis nesses papéis? Como as pessoas mostram que são confiáveis e dignas de confiança para esse trabalho? Quem escolhe essas pessoas? Pause este áudio aqui.</w:t>
      </w:r>
    </w:p>
    <w:p>
      <w:pPr/>
      <w:r>
        <w:rPr>
          <w:lang w:val="pt_PT" w:bidi="pt_PT"/>
        </w:rPr>
      </w:r>
      <w:r>
        <w:rPr>
          <w:lang w:val="pt_PT" w:bidi="pt_PT"/>
        </w:rPr>
        <w:t>Paulo e seus companheiros sabem que é mais importante que eles agradem a Deus, não às pessoas, com o que eles fazem. Deus é aquele que prova ou conhece o coração das pessoas. Na Bíblia, os escritores usam a palavra coração para falar sobre onde os pensamentos, sentimentos e decisões de uma pessoa acontecem. Se o "coração" das pessoas é bom, então essas pessoas também se comportam bem. Tanto Deus quanto os tessalonicenses sabem que Paulo e seus companheiros se comportaram da maneira correta. Deus é a testemunha deles sobre isso. As pessoas em Tessalônica sabiam o que era uma testemunha. Uma testemunha é uma pessoa confiável que conta a verdade na frente de um juiz sobre o que ela viu. Paulo e seus companheiros não fizeram coisas apenas para que as pessoas os elogiassem.</w:t>
      </w:r>
    </w:p>
    <w:p>
      <w:pPr/>
      <w:r>
        <w:rPr>
          <w:lang w:val="pt_PT" w:bidi="pt_PT"/>
        </w:rPr>
      </w:r>
      <w:r>
        <w:rPr>
          <w:lang w:val="pt_PT" w:bidi="pt_PT"/>
        </w:rPr>
        <w:t>Paulo e seus companheiros poderiam ter pedido aos tessalonicenses que os tratassem como pessoas importantes, porque esses homens eram apóstolos de Cristo. Um apóstolo é alguém a quem Jesus Cristo havia dado autoridade para ensinar e explicar o que Jesus ensinou. Isso era um trabalho importante! No entanto, o objetivo de Paulo e seus companheiros não era ser importante ou ter muitas pessoas os honrando. Esses homens não usaram sua autoridade para mandar nas pessoas. Em vez disso, Paulo e seus companheiros foram gentis, tendo razões boas e inocentes para a maneira como agiram.</w:t>
      </w:r>
    </w:p>
    <w:p>
      <w:pPr/>
      <w:r>
        <w:rPr>
          <w:lang w:val="pt_PT" w:bidi="pt_PT"/>
        </w:rPr>
      </w:r>
      <w:r>
        <w:rPr>
          <w:lang w:val="pt_PT" w:bidi="pt_PT"/>
        </w:rPr>
        <w:t>Parem aqui e discutam esta pergunta em grupo: em sua cultura, como os líderes religiosos agem? Que tipo de autoridade e papéis esses líderes têm? Como as pessoas devem responder a esses líderes? Pause este áudio aqui.</w:t>
      </w:r>
    </w:p>
    <w:p>
      <w:pPr/>
      <w:r>
        <w:rPr>
          <w:lang w:val="pt_PT" w:bidi="pt_PT"/>
        </w:rPr>
      </w:r>
      <w:r>
        <w:rPr>
          <w:lang w:val="pt_PT" w:bidi="pt_PT"/>
        </w:rPr>
        <w:t>Paulo queria cuidar dos tessalonicenses, assim como uma mãe cuida de seu bebê. Paulo e seus companheiros amavam tanto os tessalonicenses que estavam felizes em compartilhar as boas novas que Deus deu a eles. Paulo e seus companheiros estavam felizes por fazer tudo o que podiam para ajudar os tessalonicenses.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2.1–8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Silas e Timóteo contaram às pessoas sobre o evangelho de Deus tanto em Filipos quanto em Tessalônica, mesmo que as pessoas tentassem impedi-los. Paulo e seus companheiros fizeram isso porque o evangelho de Deus é verdadeiro e Deus deu a esses homens a tarefa de compartilhá-lo.</w:t>
      </w:r>
    </w:p>
    <w:p>
      <w:pPr/>
      <w:r>
        <w:rPr>
          <w:lang w:val="pt_PT" w:bidi="pt_PT"/>
        </w:rPr>
      </w:r>
      <w:r>
        <w:rPr>
          <w:b/>
          <w:lang w:val="pt_PT" w:bidi="pt_PT"/>
        </w:rPr>
        <w:t>Na segunda parte:</w:t>
      </w:r>
      <w:r>
        <w:rPr>
          <w:lang w:val="pt_PT" w:bidi="pt_PT"/>
        </w:rPr>
        <w:t xml:space="preserve"> Paulo e seus companheiros não estão tentando agradar as pessoas, mas a Deus. Esses homens não estão agindo com falsidade nem desonestidade para obter dinheiro ou elogios de ninguém.</w:t>
      </w:r>
    </w:p>
    <w:p>
      <w:pPr/>
      <w:r>
        <w:rPr>
          <w:lang w:val="pt_PT" w:bidi="pt_PT"/>
        </w:rPr>
      </w:r>
      <w:r>
        <w:rPr>
          <w:b/>
          <w:lang w:val="pt_PT" w:bidi="pt_PT"/>
        </w:rPr>
        <w:t>Na terceira parte:</w:t>
      </w:r>
      <w:r>
        <w:rPr>
          <w:lang w:val="pt_PT" w:bidi="pt_PT"/>
        </w:rPr>
        <w:t xml:space="preserve"> como Paulo e seus companheiros são apóstolos, eles têm autoridade e poderiam ter pedido coisas, mas em vez disso, esses homens eram inocentes, humildes e se importavam com as pessoas. Paulo e seus companheiros ficaram felizes em contar aos tessalonicenses sobre o evangelho e em ajudá-los no que podiam.</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 e Timóteo</w:t>
      </w:r>
    </w:p>
    <w:p>
      <w:pPr>
        <w:pStyle w:val="ListBullet"/>
        <w:spacing w:line="240" w:lineRule="auto"/>
        <w:ind w:left="720"/>
      </w:pPr>
      <w:r>
        <w:rPr>
          <w:lang w:val="pt_PT" w:bidi="pt_PT"/>
        </w:rPr>
      </w:r>
      <w:r>
        <w:rPr>
          <w:lang w:val="pt_PT" w:bidi="pt_PT"/>
        </w:rPr>
        <w:t>Os crentes em Tessalônica, que estão ouvindo alguém ler esta carta em voz alta</w:t>
      </w:r>
    </w:p>
    <w:p>
      <w:pPr>
        <w:pStyle w:val="ListBullet"/>
        <w:spacing w:line="240" w:lineRule="auto"/>
        <w:ind w:left="720"/>
      </w:pPr>
      <w:r>
        <w:rPr>
          <w:lang w:val="pt_PT" w:bidi="pt_PT"/>
        </w:rPr>
      </w:r>
      <w:r>
        <w:rPr>
          <w:lang w:val="pt_PT" w:bidi="pt_PT"/>
        </w:rPr>
        <w:t>As pessoas em Filipos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Cristo</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Paulo diz que "nós" fizemos essas coisas. Lembrem-se de que, quando Paulo estava em Tessalônica, Silas e Timóteo estavam com ele.</w:t>
      </w:r>
    </w:p>
    <w:p>
      <w:pPr/>
      <w:r>
        <w:rPr>
          <w:lang w:val="pt_PT" w:bidi="pt_PT"/>
        </w:rPr>
      </w:r>
      <w:r>
        <w:rPr>
          <w:lang w:val="pt_PT" w:bidi="pt_PT"/>
        </w:rPr>
        <w:t>Na primeira parte, Paulo chama os tessalonicenses de "irmãos", o que é uma maneira amigável de se dirigir a outros crentes. Paulo ainda está falando com todos os crentes tessalonicenses, tanto homens quanto mulheres. Esses crentes conhecem Paulo e sabem que o que Paulo diz é verdadeiro. Paulo está apenas lembrando os crentes dessas coisas. Os crentes sabem que a visita de Paulo a Tessalônica não foi inútil. Esse grupo de crentes é o bom resultado do ensinamento de Paulo lá! Paulo provavelmente havia contado aos crentes tessalonicenses sobre o que aconteceu em Filipos, por isso Paulo não precisava contar a história completa. Paulo aponta que assim como em Filipos, Deus fez com que Paulo não temesse ninguém para que Paulo pudesse contar as boas novas em Tessalônica, mesmo que as pessoas tentassem impedi-lo. Paulo chama estas boas novas de "evangelho de Deus". As boas novas são sobre Jesus, mas elas vêm de Deus.</w:t>
      </w:r>
    </w:p>
    <w:p>
      <w:pPr/>
      <w:r>
        <w:rPr>
          <w:lang w:val="pt_PT" w:bidi="pt_PT"/>
        </w:rPr>
      </w:r>
      <w:r>
        <w:rPr>
          <w:lang w:val="pt_PT" w:bidi="pt_PT"/>
        </w:rPr>
        <w:t>Paulo e seus companheiros também continuaram a ensinar as boas novas, porque era a verdade. Paulo e seus companheiros não estavam confusos sobre o que era realmente verdade, nem estavam tentando enganar ninguém por razões ruins. Quando as pessoas têm motivos ruins para fazer as coisas, seus motivos são impuros, da mesma forma que a água impura está cheia de coisas ruins. Mas Paulo, Silas e Timóteo não tinham motivos impuros — eles não faziam coisas por motivos ruins. Deus sabe disso e aprovou Paulo e seus companheiros como homens confiáveis. Deus deu a Paulo, Silas e Timóteo o trabalho de contar as boas novas.</w:t>
      </w:r>
    </w:p>
    <w:p>
      <w:pPr/>
      <w:r>
        <w:rPr>
          <w:lang w:val="pt_PT" w:bidi="pt_PT"/>
        </w:rPr>
      </w:r>
      <w:r>
        <w:rPr>
          <w:lang w:val="pt_PT" w:bidi="pt_PT"/>
        </w:rPr>
        <w:t>Parem aqui e discutam esta pergunta em grupo: contem uma história sobre uma vez em que um líder ou alguém com autoridade escolheu e aprovou pessoas para um trabalho ou tarefa especial. Como o líder decidiu que essas pessoas fariam um bom trabalho? Prestem atenção às palavras e frases que vocês usam para descrever as pessoas. Pause este áudio aqui.</w:t>
      </w:r>
    </w:p>
    <w:p>
      <w:pPr/>
      <w:r>
        <w:rPr>
          <w:lang w:val="pt_PT" w:bidi="pt_PT"/>
        </w:rPr>
      </w:r>
      <w:r>
        <w:rPr>
          <w:lang w:val="pt_PT" w:bidi="pt_PT"/>
        </w:rPr>
        <w:t>Na segunda parte, Paulo diz que ele e seus companheiros não estavam focados em fazer com que as pessoas gostassem deles. Em vez disso, os homens queriam agir de uma maneira que agradasse a Deus. Deus é aquele que sabe o que as pessoas realmente pensam e sentem. Então, Paulo e seus companheiros foram sinceros e honestos. Os homens não disseram coisas que não acreditavam apenas para agradar as pessoas. Paulo diz que eles não colocaram uma máscara para esconder sua ganância, como uma pessoa coloca uma máscara para esconder seu rosto, porque não eram gananciosos. Deus pode testemunhar que isso é verdade. O que quer que Paulo e seus companheiros fizessem, eles não faziam para que os seres humanos os elogiassem. Era mais importante para eles que Deus os aprovasse.</w:t>
      </w:r>
    </w:p>
    <w:p>
      <w:pPr/>
      <w:r>
        <w:rPr>
          <w:lang w:val="pt_PT" w:bidi="pt_PT"/>
        </w:rPr>
      </w:r>
      <w:r>
        <w:rPr>
          <w:lang w:val="pt_PT" w:bidi="pt_PT"/>
        </w:rPr>
        <w:t>Parem aqui e discutam esta pergunta em grupo: Paulo diz que eles não colocaram uma máscara para esconder sua ganância, porque não eram gananciosos. Em seu idioma, como vocês descreveriam alguém que esconde o que realmente quer? Pause este áudio aqui.</w:t>
      </w:r>
    </w:p>
    <w:p>
      <w:pPr/>
      <w:r>
        <w:rPr>
          <w:lang w:val="pt_PT" w:bidi="pt_PT"/>
        </w:rPr>
      </w:r>
      <w:r>
        <w:rPr>
          <w:lang w:val="pt_PT" w:bidi="pt_PT"/>
        </w:rPr>
        <w:t>Na terceira parte, Paulo diz que ele e seus companheiros tinham autoridade para pedir mais ajuda, ou ordenar que as pessoas os respeitassem e os ouvissem. Eles são apóstolos e têm a importantíssima tarefa de transmitir às pessoas o que Jesus lhes ordenou. No entanto, Paulo, Silas e Timóteo não queriam que os crentes tessalonicenses trabalhassem mais para ajudá-los ou honrá-los. Algumas traduções dizem que Paulo e seus companheiros eram como bebês, o que significa que eles eram inocentes e humildes. Algumas traduções dizem que esses homens eram gentis.</w:t>
      </w:r>
    </w:p>
    <w:p>
      <w:pPr/>
      <w:r>
        <w:rPr>
          <w:lang w:val="pt_PT" w:bidi="pt_PT"/>
        </w:rPr>
      </w:r>
      <w:r>
        <w:rPr>
          <w:lang w:val="pt_PT" w:bidi="pt_PT"/>
        </w:rPr>
        <w:t>Parem aqui e discutam esta pergunta em grupo: em seu idioma, como vocês descreveriam alguém que é gentil e faz coisas por motivos simples e bons? Pause este áudio aqui.</w:t>
      </w:r>
    </w:p>
    <w:p>
      <w:pPr/>
      <w:r>
        <w:rPr>
          <w:lang w:val="pt_PT" w:bidi="pt_PT"/>
        </w:rPr>
      </w:r>
      <w:r>
        <w:rPr>
          <w:lang w:val="pt_PT" w:bidi="pt_PT"/>
        </w:rPr>
        <w:t>Paulo também descreve como eles cuidaram dos tessalonicenses. Assim como uma mãe cuida e ama seus filhos, Paulo e seus companheiros cuidaram dos tessalonicenses. É por isso que eles compartilharam as boas novas com eles — eles queriam que os tessalonicenses também conhecessem a Deus! Também é por isso que Paulo e seus companheiros compartilharam suas vidas com os tessalonicenses. Compartilhar sua vida significa estar disposto a usar seu tempo e energia para ajudar os outros.</w:t>
      </w:r>
    </w:p>
    <w:p>
      <w:pPr/>
      <w:r>
        <w:rPr>
          <w:lang w:val="pt_PT" w:bidi="pt_PT"/>
        </w:rPr>
      </w:r>
      <w:r>
        <w:rPr>
          <w:lang w:val="pt_PT" w:bidi="pt_PT"/>
        </w:rPr>
        <w:t>Parem aqui e discutam esta pergunta em grupo: em seu idioma, como vocês descreveriam alguém que se importa profundamente com outras pessoas, assim como Paulo e seus companheiros? Pause este áudio aqui.</w:t>
      </w:r>
    </w:p>
    <w:p>
      <w:pPr/>
      <w:r>
        <w:rPr>
          <w:lang w:val="pt_PT" w:bidi="pt_PT"/>
        </w:rPr>
      </w:r>
      <w:r>
        <w:rPr>
          <w:lang w:val="pt_PT" w:bidi="pt_PT"/>
        </w:rPr>
        <w:t>Agora, o grupo deve elaborar o roteiro, desenhar ou usar objetos para visualizar a passagem e a atuação nela. Ao fazerem isso, vocês podem querer ter desenhos, objetos ou até mesmo pessoas para representar Paulo, seu público, Silas, Timóteo, as pessoas em Filipos, Jesus e Deus.</w:t>
      </w:r>
    </w:p>
    <w:p>
      <w:pPr/>
      <w:r>
        <w:rPr>
          <w:lang w:val="pt_PT" w:bidi="pt_PT"/>
        </w:rPr>
      </w:r>
      <w:r>
        <w:rPr>
          <w:lang w:val="pt_PT" w:bidi="pt_PT"/>
        </w:rPr>
        <w:t>Escolha pessoas, desenhos ou objetos para serem cada um desses personagens. Vocês podem começar encenando como as pessoas tentaram impedir que Paulo, Silas e Timóteo ensinassem em Filipos. Essas pessoas expulsam Paulo, Silas e Timóteo de sua cidade! Mostrem como Deus estava com Paulo, Silas e Timóteo. Deus os encorajou e os levou para Tessalônica. Lembrem-se de que Paulo está falando com os crentes em Tessalônica sobre esta viagem. Paulo lembra aos crentes do que ele e seus companheiros fizeram e não fizeram. Você pode pedir a Silas e Timóteo que encenem o que Paulo diz. Se você quiser, pode pedir a alguém que encene os comportamentos ruins, como alguém juntando dinheiro em segredo, porque é ganancioso. Então Paulo pode dizer: "Não! Não fizemos essas coisas!" Encenem como uma mãe cuida de seus filhos. Paulo pode dizer: "Agimos assim!" A pessoa que interpreta Deus pode mostrar claramente que ele também sabe como Paulo agiu e concorda com o que Paulo diz.</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2.1–8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 e Timóteo</w:t>
      </w:r>
    </w:p>
    <w:p>
      <w:pPr>
        <w:pStyle w:val="ListBullet"/>
        <w:spacing w:line="240" w:lineRule="auto"/>
        <w:ind w:left="720"/>
      </w:pPr>
      <w:r>
        <w:rPr>
          <w:lang w:val="pt_PT" w:bidi="pt_PT"/>
        </w:rPr>
      </w:r>
      <w:r>
        <w:rPr>
          <w:lang w:val="pt_PT" w:bidi="pt_PT"/>
        </w:rPr>
        <w:t>Os crentes em Tessalônica, que estão ouvindo alguém ler esta carta em voz alta</w:t>
      </w:r>
    </w:p>
    <w:p>
      <w:pPr>
        <w:pStyle w:val="ListBullet"/>
        <w:spacing w:line="240" w:lineRule="auto"/>
        <w:ind w:left="720"/>
      </w:pPr>
      <w:r>
        <w:rPr>
          <w:lang w:val="pt_PT" w:bidi="pt_PT"/>
        </w:rPr>
      </w:r>
      <w:r>
        <w:rPr>
          <w:lang w:val="pt_PT" w:bidi="pt_PT"/>
        </w:rPr>
        <w:t>As pessoas em Filipos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Cristo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"Vocês sabem, meus irmãos e irmãs, que quando visitamos vocês em Tessalônica, não foi um desperdício de tempo. Vocês sabem que as pessoas na cidade de Filipos haviam nos perseguido e nos insultado antes de virmos a vocês em Tessalônica. No entanto, apesar disso, nosso Deus nos ajudou a ter coragem de vir a Tessalônica e anunciar a vocês o evangelho que Deus nos deu, mesmo que muitas pessoas se opusessem a nós".</w:t>
      </w:r>
    </w:p>
    <w:p>
      <w:pPr/>
      <w:r>
        <w:rPr>
          <w:lang w:val="pt_PT" w:bidi="pt_PT"/>
        </w:rPr>
      </w:r>
      <w:r>
        <w:rPr>
          <w:lang w:val="pt_PT" w:bidi="pt_PT"/>
        </w:rPr>
        <w:t>Pause a encenação. Pergunte à pessoa que interpreta Silas e Timóteo: “O que você está sentindo ou pensando?” A pessoa pode responder coisas como:</w:t>
      </w:r>
    </w:p>
    <w:p>
      <w:pPr>
        <w:pStyle w:val="ListBullet"/>
        <w:spacing w:line="240" w:lineRule="auto"/>
        <w:ind w:left="720"/>
      </w:pPr>
      <w:r>
        <w:rPr>
          <w:lang w:val="pt_PT" w:bidi="pt_PT"/>
        </w:rPr>
      </w:r>
      <w:r>
        <w:rPr>
          <w:lang w:val="pt_PT" w:bidi="pt_PT"/>
        </w:rPr>
        <w:t>Lembro-me de quão barulhenta e perigosa era a multidão em Filipos. Eu estava apreensivo quando fomos a Tessalônica, com medo de que as pessoas também nos expulsassem da cidade delas; ou</w:t>
      </w:r>
    </w:p>
    <w:p>
      <w:pPr>
        <w:pStyle w:val="ListBullet"/>
        <w:spacing w:line="240" w:lineRule="auto"/>
        <w:ind w:left="720"/>
      </w:pPr>
      <w:r>
        <w:rPr>
          <w:lang w:val="pt_PT" w:bidi="pt_PT"/>
        </w:rPr>
      </w:r>
      <w:r>
        <w:rPr>
          <w:lang w:val="pt_PT" w:bidi="pt_PT"/>
        </w:rPr>
        <w:t>Mesmo que eu estivesse preocupado, sabia que o evangelho de Deus era mais importante do que permanecer seguro. Eu sabia que Deus nos ajudaria; ou</w:t>
      </w:r>
    </w:p>
    <w:p>
      <w:pPr>
        <w:pStyle w:val="ListBullet"/>
        <w:spacing w:line="240" w:lineRule="auto"/>
        <w:ind w:left="720"/>
      </w:pPr>
      <w:r>
        <w:rPr>
          <w:lang w:val="pt_PT" w:bidi="pt_PT"/>
        </w:rPr>
      </w:r>
      <w:r>
        <w:rPr>
          <w:lang w:val="pt_PT" w:bidi="pt_PT"/>
        </w:rPr>
        <w:t>Assim como as pessoas creram em Filipos, eu sabia que Deus ainda faria as pessoas crerem em Tessalônica, mesmo que houvesse problemas.</w:t>
      </w:r>
    </w:p>
    <w:p>
      <w:pPr/>
      <w:r>
        <w:rPr>
          <w:lang w:val="pt_PT" w:bidi="pt_PT"/>
        </w:rPr>
      </w:r>
      <w:r>
        <w:rPr>
          <w:lang w:val="pt_PT" w:bidi="pt_PT"/>
        </w:rPr>
        <w:t>Continuem a encenação.</w:t>
      </w:r>
    </w:p>
    <w:p>
      <w:pPr/>
      <w:r>
        <w:rPr>
          <w:lang w:val="pt_PT" w:bidi="pt_PT"/>
        </w:rPr>
      </w:r>
      <w:r>
        <w:rPr>
          <w:lang w:val="pt_PT" w:bidi="pt_PT"/>
        </w:rPr>
        <w:t>Paulo diz: "Quando estávamos tentando convencer vocês, o que dizíamos não se baseava em pensamento incorreto, nem queríamos falar por um motivo errado. Não estávamos tentando enganar a ninguém. Em vez disso, falamos porque Deus nos aprovou como pessoas em quem ele pode confiar para ensinar este evangelho fielmente. Então não pregamos para agradar às pessoas, mas para agradar a Deus. Deus é aquele que examina continuamente o que pensamos e sentimos!"</w:t>
      </w:r>
    </w:p>
    <w:p>
      <w:pPr/>
      <w:r>
        <w:rPr>
          <w:lang w:val="pt_PT" w:bidi="pt_PT"/>
        </w:rPr>
      </w:r>
      <w:r>
        <w:rPr>
          <w:lang w:val="pt_PT" w:bidi="pt_PT"/>
        </w:rPr>
        <w:t>Pause a encenação. 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Sei tudo o que uma pessoa pensa e sente. As pessoas podem tentar enganar os outros ou esconder motivos ruins, mas elas não podem se esconder de mim; ou</w:t>
      </w:r>
    </w:p>
    <w:p>
      <w:pPr>
        <w:pStyle w:val="ListBullet"/>
        <w:spacing w:line="240" w:lineRule="auto"/>
        <w:ind w:left="720"/>
      </w:pPr>
      <w:r>
        <w:rPr>
          <w:lang w:val="pt_PT" w:bidi="pt_PT"/>
        </w:rPr>
      </w:r>
      <w:r>
        <w:rPr>
          <w:lang w:val="pt_PT" w:bidi="pt_PT"/>
        </w:rPr>
        <w:t>Sou digno de confiança. Quando Paulo, Silas e Timóteo estão ensinando meu evangelho, eles estão mostrando como eu sou. Ajudarei Paulo, Silas e Timóteo para que eles possam mostrar às pessoas o quão bom e confiável eu sou; ou</w:t>
      </w:r>
    </w:p>
    <w:p>
      <w:pPr>
        <w:pStyle w:val="ListBullet"/>
        <w:spacing w:line="240" w:lineRule="auto"/>
        <w:ind w:left="720"/>
      </w:pPr>
      <w:r>
        <w:rPr>
          <w:lang w:val="pt_PT" w:bidi="pt_PT"/>
        </w:rPr>
      </w:r>
      <w:r>
        <w:rPr>
          <w:lang w:val="pt_PT" w:bidi="pt_PT"/>
        </w:rPr>
        <w:t>Às vezes, quando as pessoas estão aprendendo um novo ensinamento, elas olham para como os mestres agem para ver se isso é um bom ensinamento. Escolherei pessoas fiéis para ensinar meu evangelho e ajudá-las enquanto fazem isso.</w:t>
      </w:r>
    </w:p>
    <w:p>
      <w:pPr/>
      <w:r>
        <w:rPr>
          <w:lang w:val="pt_PT" w:bidi="pt_PT"/>
        </w:rPr>
      </w:r>
      <w:r>
        <w:rPr>
          <w:lang w:val="pt_PT" w:bidi="pt_PT"/>
        </w:rPr>
        <w:t>Continuem a encenação.</w:t>
      </w:r>
    </w:p>
    <w:p>
      <w:pPr/>
      <w:r>
        <w:rPr>
          <w:lang w:val="pt_PT" w:bidi="pt_PT"/>
        </w:rPr>
      </w:r>
      <w:r>
        <w:rPr>
          <w:lang w:val="pt_PT" w:bidi="pt_PT"/>
        </w:rPr>
        <w:t>Então Paulo diz: "Vocês sabem que não dissemos coisas agradáveis que não queríamos dizer, apenas para deixá-los felizes. Vocês também sabem que nunca fizemos coisas por ganância e depois tentamos esconder isso de vocês, como alguém esconde o rosto atrás de uma máscara. Deus pode testemunhar que não agimos assim. Não estávamos tentando fazer vocês ou qualquer outra pessoa nos elogiar. Como somos apóstolos de Cristo, poderíamos ter feito vocês nos tratarem como pessoas importantes. Em vez disso, quando estávamos com vocês, éramos inocentes e humildes como crianças. Tratamos vocês com gentileza e cuidamos de vocês, como uma mãe cuida de seus filhos pequenos. Amamos tanto vocês que estávamos felizes por contar a vocês as boas novas que Deus nos deu. Estávamos felizes por fazer tudo o que podíamos para ajudar vocês, porque vocês haviam se tornado muito queridos a nós".</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Espero que os tessalonicenses entendam o quanto realmente os amamos! Mostramos que quando estávamos com eles e, mesmo agora, estamos orando por eles e enviando-lhes lembranças do nosso amor; ou</w:t>
      </w:r>
    </w:p>
    <w:p>
      <w:pPr>
        <w:pStyle w:val="ListBullet"/>
        <w:spacing w:line="240" w:lineRule="auto"/>
        <w:ind w:left="720"/>
      </w:pPr>
      <w:r>
        <w:rPr>
          <w:lang w:val="pt_PT" w:bidi="pt_PT"/>
        </w:rPr>
      </w:r>
      <w:r>
        <w:rPr>
          <w:lang w:val="pt_PT" w:bidi="pt_PT"/>
        </w:rPr>
        <w:t>Quando ensinamos o evangelho, dizemos às pessoas para nos ouvirem, uma vez que Deus nos deu a verdade. No entanto, não ficamos mandando nas pessoas o tempo todo! Queremos ser gentis com as pessoas, porque não queremos tornar as vidas delas mais difíceis; ou</w:t>
      </w:r>
    </w:p>
    <w:p>
      <w:pPr>
        <w:pStyle w:val="ListBullet"/>
        <w:spacing w:line="240" w:lineRule="auto"/>
        <w:ind w:left="720"/>
      </w:pPr>
      <w:r>
        <w:rPr>
          <w:lang w:val="pt_PT" w:bidi="pt_PT"/>
        </w:rPr>
      </w:r>
      <w:r>
        <w:rPr>
          <w:lang w:val="pt_PT" w:bidi="pt_PT"/>
        </w:rPr>
        <w:t>Eu amo a Deus, que é meu pai. Quero honrar a Deus e fazer coisas que o deixem feliz!</w:t>
      </w:r>
    </w:p>
    <w:p>
      <w:pPr/>
      <w:r>
        <w:rPr>
          <w:lang w:val="pt_PT" w:bidi="pt_PT"/>
        </w:rPr>
      </w:r>
      <w:r>
        <w:rPr>
          <w:lang w:val="pt_PT" w:bidi="pt_PT"/>
        </w:rPr>
        <w:t>Pergunte à pessoa que interpreta os crentes tessalonicenses: “O que você está sentindo ou pensando?”. A pessoa pode responder coisas como:</w:t>
      </w:r>
    </w:p>
    <w:p>
      <w:pPr>
        <w:pStyle w:val="ListBullet"/>
        <w:spacing w:line="240" w:lineRule="auto"/>
        <w:ind w:left="720"/>
      </w:pPr>
      <w:r>
        <w:rPr>
          <w:lang w:val="pt_PT" w:bidi="pt_PT"/>
        </w:rPr>
      </w:r>
      <w:r>
        <w:rPr>
          <w:lang w:val="pt_PT" w:bidi="pt_PT"/>
        </w:rPr>
        <w:t>Conheci Paulo quando ele nos visitou, e vi a maneira como ele agiu. Paulo realmente agiu de uma boa maneira. Quando as pessoas disserem que Paulo não é um homem bom, me lembrarei do que Paulo fez, e não ouvirei essas pessoas; ou</w:t>
      </w:r>
    </w:p>
    <w:p>
      <w:pPr>
        <w:pStyle w:val="ListBullet"/>
        <w:spacing w:line="240" w:lineRule="auto"/>
        <w:ind w:left="720"/>
      </w:pPr>
      <w:r>
        <w:rPr>
          <w:lang w:val="pt_PT" w:bidi="pt_PT"/>
        </w:rPr>
      </w:r>
      <w:r>
        <w:rPr>
          <w:lang w:val="pt_PT" w:bidi="pt_PT"/>
        </w:rPr>
        <w:t>Encontrei alguns mestres religiosos que dizem coisas boas, mas agem de uma maneira ruim. Eu não respeitava aqueles mestres, porque eles ou estavam mentindo ou não entendiam o que ensinavam. No entanto, Paulo é diferente dessas pessoas. Posso confiar no que Paulo diz; ou</w:t>
      </w:r>
    </w:p>
    <w:p>
      <w:pPr>
        <w:pStyle w:val="ListBullet"/>
        <w:spacing w:line="240" w:lineRule="auto"/>
        <w:ind w:left="720"/>
      </w:pPr>
      <w:r>
        <w:rPr>
          <w:lang w:val="pt_PT" w:bidi="pt_PT"/>
        </w:rPr>
      </w:r>
      <w:r>
        <w:rPr>
          <w:lang w:val="pt_PT" w:bidi="pt_PT"/>
        </w:rPr>
        <w:t>Lembro-me de quanto amor e cuidado Paulo, Silas e Timóteo mostraram a nós quando estavam aqui. Eu me senti tão encorajado. Eu queria ser como eles e ser parte de um grupo de pessoas que amam umas às outras!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2.1–8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chama os crentes tessalonicenses de "</w:t>
      </w:r>
      <w:r>
        <w:rPr>
          <w:b/>
          <w:lang w:val="pt_PT" w:bidi="pt_PT"/>
        </w:rPr>
        <w:t>irmãos</w:t>
      </w:r>
      <w:r>
        <w:rPr>
          <w:lang w:val="pt_PT" w:bidi="pt_PT"/>
        </w:rPr>
        <w:t xml:space="preserve">". Como Deus é o Pai de todos os crentes, todos os crentes são como irmãos e irmãs. Então Paulo usa com frequência a palavra para irmão quando Paulo quer dizer irmãos na fé. Use a mesma palavra ou frase para irmãos ou irmãs que você usou em passagens anteriores. </w:t>
      </w:r>
    </w:p>
    <w:p>
      <w:pPr/>
      <w:r>
        <w:rPr>
          <w:lang w:val="pt_PT" w:bidi="pt_PT"/>
        </w:rPr>
      </w:r>
      <w:r>
        <w:rPr>
          <w:lang w:val="pt_PT" w:bidi="pt_PT"/>
        </w:rPr>
        <w:t xml:space="preserve">Com a ajuda de Deus, Paulo contou aos tessalonicenses o </w:t>
      </w:r>
      <w:r>
        <w:rPr>
          <w:b/>
          <w:lang w:val="pt_PT" w:bidi="pt_PT"/>
        </w:rPr>
        <w:t>evangelho</w:t>
      </w:r>
      <w:r>
        <w:rPr>
          <w:lang w:val="pt_PT" w:bidi="pt_PT"/>
        </w:rPr>
        <w:t xml:space="preserve"> de Deus. A palavra evangelho significa "boas novas". As boas novas na Bíblia são que Deus criou uma maneira de salvar as pessoas. Para mais informações sobre evangelho, consulte o Glossário Mestre. Usem a mesma palavra ou frase para evangelho que vocês usaram em passagens anteriores.</w:t>
      </w:r>
    </w:p>
    <w:p>
      <w:pPr/>
      <w:r>
        <w:rPr>
          <w:lang w:val="pt_PT" w:bidi="pt_PT"/>
        </w:rPr>
      </w:r>
      <w:r>
        <w:rPr>
          <w:lang w:val="pt_PT" w:bidi="pt_PT"/>
        </w:rPr>
        <w:t xml:space="preserve">Deus testa os </w:t>
      </w:r>
      <w:r>
        <w:rPr>
          <w:b/>
          <w:lang w:val="pt_PT" w:bidi="pt_PT"/>
        </w:rPr>
        <w:t>corações</w:t>
      </w:r>
      <w:r>
        <w:rPr>
          <w:lang w:val="pt_PT" w:bidi="pt_PT"/>
        </w:rPr>
        <w:t xml:space="preserve"> das pessoas. Na Bíblia, os autores usam a palavra coração como uma linguagem especial para o lugar onde os pensamentos, sentimentos e decisões de uma pessoa acontecem.</w:t>
      </w:r>
    </w:p>
    <w:p>
      <w:pPr/>
      <w:r>
        <w:rPr>
          <w:lang w:val="pt_PT" w:bidi="pt_PT"/>
        </w:rPr>
      </w:r>
      <w:r>
        <w:rPr>
          <w:lang w:val="pt_PT" w:bidi="pt_PT"/>
        </w:rPr>
        <w:t>Parem aqui e discutam em grupo que palavra ou frase vocês usarão para coração. Procurem coração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Deus é a </w:t>
      </w:r>
      <w:r>
        <w:rPr>
          <w:b/>
          <w:lang w:val="pt_PT" w:bidi="pt_PT"/>
        </w:rPr>
        <w:t>testemunha</w:t>
      </w:r>
      <w:r>
        <w:rPr>
          <w:lang w:val="pt_PT" w:bidi="pt_PT"/>
        </w:rPr>
        <w:t xml:space="preserve"> deles. Uma testemunha é alguém que declara a verdade sobre algo que viu. </w:t>
      </w:r>
    </w:p>
    <w:p>
      <w:pPr/>
      <w:r>
        <w:rPr>
          <w:lang w:val="pt_PT" w:bidi="pt_PT"/>
        </w:rPr>
      </w:r>
      <w:r>
        <w:rPr>
          <w:lang w:val="pt_PT" w:bidi="pt_PT"/>
        </w:rPr>
        <w:t>Parem aqui e discutam em grupo qual palavra ou frase vocês usarão para "testemunha". Se vocês já traduziram essa palavra em outro livro da Bíblia, usem a mesma palavra que vocês usaram lá. Pause este áudio aqui.</w:t>
      </w:r>
    </w:p>
    <w:p>
      <w:pPr/>
      <w:r>
        <w:rPr>
          <w:lang w:val="pt_PT" w:bidi="pt_PT"/>
        </w:rPr>
      </w:r>
      <w:r>
        <w:rPr>
          <w:lang w:val="pt_PT" w:bidi="pt_PT"/>
        </w:rPr>
        <w:t xml:space="preserve">Paulo e seus companheiros não queriam que as pessoas os </w:t>
      </w:r>
      <w:r>
        <w:rPr>
          <w:b/>
          <w:lang w:val="pt_PT" w:bidi="pt_PT"/>
        </w:rPr>
        <w:t>elogiassem</w:t>
      </w:r>
      <w:r>
        <w:rPr>
          <w:lang w:val="pt_PT" w:bidi="pt_PT"/>
        </w:rPr>
        <w:t xml:space="preserve"> ou os honrassem. Elogiar alguém significa falar sobre as coisas boas que essa pessoa fez.</w:t>
      </w:r>
    </w:p>
    <w:p>
      <w:pPr/>
      <w:r>
        <w:rPr>
          <w:lang w:val="pt_PT" w:bidi="pt_PT"/>
        </w:rPr>
      </w:r>
      <w:r>
        <w:rPr>
          <w:lang w:val="pt_PT" w:bidi="pt_PT"/>
        </w:rPr>
        <w:t>Parem aqui e discutam em grupo qual palavra ou frase vocês usarão para louvor. Procurem louvor no Glossário Mestre para mais informações. Se vocês já traduziram essa frase em outro livro da Bíblia, usem a mesma palavra ou frase que vocês usaram lá. Pause este áudio aqui.</w:t>
      </w:r>
    </w:p>
    <w:p>
      <w:pPr/>
      <w:r>
        <w:rPr>
          <w:lang w:val="pt_PT" w:bidi="pt_PT"/>
        </w:rPr>
      </w:r>
      <w:r>
        <w:rPr>
          <w:lang w:val="pt_PT" w:bidi="pt_PT"/>
        </w:rPr>
        <w:t xml:space="preserve">Paulo diz que eles são </w:t>
      </w:r>
      <w:r>
        <w:rPr>
          <w:b/>
          <w:lang w:val="pt_PT" w:bidi="pt_PT"/>
        </w:rPr>
        <w:t>apóstolos</w:t>
      </w:r>
      <w:r>
        <w:rPr>
          <w:lang w:val="pt_PT" w:bidi="pt_PT"/>
        </w:rPr>
        <w:t xml:space="preserve"> de Cristo. Um apóstolo é alguém que recebeu uma autoridade especial de Jesus. Jesus escolheu essa pessoa para falar em seu nome.</w:t>
      </w:r>
    </w:p>
    <w:p>
      <w:pPr/>
      <w:r>
        <w:rPr>
          <w:lang w:val="pt_PT" w:bidi="pt_PT"/>
        </w:rPr>
      </w:r>
      <w:r>
        <w:rPr>
          <w:lang w:val="pt_PT" w:bidi="pt_PT"/>
        </w:rPr>
        <w:t>Parem aqui e discutam em grupo qual palavra ou frase vocês usarão para apóstolo. Procure a palavra apóstolo no Glossário Mestre para mais informações. Se você já traduziu essa palavra em outro livro da Bíblia, use a mesma palavra que você usou lá. Pause este áudio aqui.</w:t>
      </w:r>
    </w:p>
    <w:p>
      <w:pPr/>
      <w:r>
        <w:rPr>
          <w:lang w:val="pt_PT" w:bidi="pt_PT"/>
        </w:rPr>
      </w:r>
      <w:r>
        <w:rPr>
          <w:b/>
          <w:lang w:val="pt_PT" w:bidi="pt_PT"/>
        </w:rPr>
        <w:t>Cristo</w:t>
      </w:r>
      <w:r>
        <w:rPr>
          <w:lang w:val="pt_PT" w:bidi="pt_PT"/>
        </w:rPr>
        <w:t xml:space="preserve"> se refere ao rei especial e Salvador que Deus havia prometido enviar, que é Jesus. Para mais informações sobre Cristo, consulte o Glossário Mestre. Use a mesma palavra ou frase para Cristo que vocês usaram em passagens anteriores.</w:t>
      </w:r>
    </w:p>
    <w:p>
      <w:pPr/>
      <w:r>
        <w:rPr>
          <w:lang w:val="pt_PT" w:bidi="pt_PT"/>
        </w:rPr>
      </w:r>
      <w:r>
        <w:rPr>
          <w:lang w:val="pt_PT" w:bidi="pt_PT"/>
        </w:rPr>
        <w:t xml:space="preserve">Como eles eram apóstolos, Paulo e seus companheiros tinham </w:t>
      </w:r>
      <w:r>
        <w:rPr>
          <w:b/>
          <w:lang w:val="pt_PT" w:bidi="pt_PT"/>
        </w:rPr>
        <w:t>autoridade</w:t>
      </w:r>
      <w:r>
        <w:rPr>
          <w:lang w:val="pt_PT" w:bidi="pt_PT"/>
        </w:rPr>
        <w:t>. Alguém que tem autoridade tem o direito e o poder de tomar decisões e julgamentos. A mais alta autoridade pertence a Deus. Deus pode dar autoridade a outras pessoas para tomar decisões ou julgamentos em seu nome. Os apóstolos tinham autoridade na igreja, porque Jesus a deu a eles. Outras pessoas precisavam aceitar as decisões dos apóstolos.</w:t>
      </w:r>
    </w:p>
    <w:p>
      <w:pPr/>
      <w:r>
        <w:rPr>
          <w:lang w:val="pt_PT" w:bidi="pt_PT"/>
        </w:rPr>
      </w:r>
      <w:r>
        <w:rPr>
          <w:lang w:val="pt_PT" w:bidi="pt_PT"/>
        </w:rPr>
        <w:t>Parem aqui e discutam em grupo qual palavra ou frase vocês usarão para "autoridade". Procurem a palavra autoridade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2:9–13</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2.9–13 e guardem em seus corações.</w:t>
      </w:r>
    </w:p>
    <w:p>
      <w:pPr/>
      <w:r>
        <w:rPr>
          <w:lang w:val="pt_PT" w:bidi="pt_PT"/>
        </w:rPr>
      </w:r>
      <w:r>
        <w:rPr>
          <w:lang w:val="pt_PT" w:bidi="pt_PT"/>
        </w:rPr>
        <w:t>Ouçam uma versão em áudio de 1 Tessalonicenses 2.9–13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2.9–13 na tradução mais fácil de entender.</w:t>
      </w:r>
    </w:p>
    <w:p>
      <w:pPr/>
      <w:r>
        <w:rPr>
          <w:lang w:val="pt_PT" w:bidi="pt_PT"/>
        </w:rPr>
      </w:r>
      <w:r>
        <w:rPr>
          <w:lang w:val="pt_PT" w:bidi="pt_PT"/>
        </w:rPr>
        <w:t>Pause este áudio aqui.</w:t>
      </w:r>
    </w:p>
    <w:p>
      <w:pPr/>
      <w:r>
        <w:rPr>
          <w:lang w:val="pt_PT" w:bidi="pt_PT"/>
        </w:rPr>
      </w:r>
      <w:r>
        <w:rPr>
          <w:lang w:val="pt_PT" w:bidi="pt_PT"/>
        </w:rPr>
        <w:t>Vocês se lembrarão de que Paulo, Silas e Timóteo haviam visitado Tessalônica, uma cidade importante na Macedônia, para compartilhar o evangelho. Paulo e seus companheiros ensinavam nas sinagogas, e muitas pessoas não judaicas, ou gentios, se tornaram crentes em Jesus. Paulo e seus companheiros trabalharam arduamente enquanto estavam em Tessalônica.</w:t>
      </w:r>
    </w:p>
    <w:p>
      <w:pPr/>
      <w:r>
        <w:rPr>
          <w:lang w:val="pt_PT" w:bidi="pt_PT"/>
        </w:rPr>
      </w:r>
      <w:r>
        <w:rPr>
          <w:lang w:val="pt_PT" w:bidi="pt_PT"/>
        </w:rPr>
        <w:t>Paulo começa esta passagem lembrando aos tessalonicenses de seu trabalho árduo enquanto ele estava com eles. Paulo menciona que ele e seus companheiros trabalharam continuamente para se sustentar financeiramente. Os homens fizeram isso para que não fossem um fardo para ninguém enquanto pregavam o evangelho de Deus aos tessalonicenses. Paulo quer lembrar aos tessalonicenses que Paulo e seus companheiros não queriam ganhar dinheiro ou fama com seu trabalho.</w:t>
      </w:r>
    </w:p>
    <w:p>
      <w:pPr/>
      <w:r>
        <w:rPr>
          <w:lang w:val="pt_PT" w:bidi="pt_PT"/>
        </w:rPr>
      </w:r>
      <w:r>
        <w:rPr>
          <w:lang w:val="pt_PT" w:bidi="pt_PT"/>
        </w:rPr>
        <w:t>Parem aqui e compartilhem uma história sobre alguém em sua comunidade que trabalhou muito para ajudar os outros e não esperava nada em troca. Pause este áudio aqui.</w:t>
      </w:r>
    </w:p>
    <w:p>
      <w:pPr/>
      <w:r>
        <w:rPr>
          <w:lang w:val="pt_PT" w:bidi="pt_PT"/>
        </w:rPr>
      </w:r>
      <w:r>
        <w:rPr>
          <w:lang w:val="pt_PT" w:bidi="pt_PT"/>
        </w:rPr>
        <w:t>Paulo então pede aos crentes tessalonicenses e ao próprio Deus que testemunhem como Paulo, Silas e Timóteo se comportaram corretamente em tudo o que fizeram. Paulo e seus companheiros eram santos, ou agiam como pessoas que foram separadas para Deus. Esses homens eram justos, o que significa que eles estavam certos em suas ações. Os homens eram irrepreensíveis, o que significa que eles não prejudicaram nem agiram mal em relação a outros crentes. Paulo queria mostrar que tanto as pessoas quanto Deus viam o quão honesto Paulo era. Paulo lembra aos tessalonicenses que ele fez o que Paulo disse que faria, o que prova que Paulo estava contando a verdade sobre sua mensagem.</w:t>
      </w:r>
    </w:p>
    <w:p>
      <w:pPr/>
      <w:r>
        <w:rPr>
          <w:lang w:val="pt_PT" w:bidi="pt_PT"/>
        </w:rPr>
      </w:r>
      <w:r>
        <w:rPr>
          <w:lang w:val="pt_PT" w:bidi="pt_PT"/>
        </w:rPr>
        <w:t>Parem aqui e discutam estas perguntas em grupo: o que acontece quando os líderes religiosos em sua comunidade fazem, ou não fazem, aquilo que ensinam? O que as pessoas pensam desses líderes religiosos que fazem as mesmas coisas que ensinam? O que as pessoas pensam dos líderes religiosos que não fazem as mesmas coisas que ensinam? Pause este áudio aqui.</w:t>
      </w:r>
    </w:p>
    <w:p>
      <w:pPr/>
      <w:r>
        <w:rPr>
          <w:lang w:val="pt_PT" w:bidi="pt_PT"/>
        </w:rPr>
      </w:r>
      <w:r>
        <w:rPr>
          <w:lang w:val="pt_PT" w:bidi="pt_PT"/>
        </w:rPr>
        <w:t>Paulo continua descrevendo como ele se comportou com os crentes tessalonicenses. Paulo compara seu tratamento dos crentes ao de um pai com seus próprios filhos. Paulo diz que ele encorajou e confortou cada um dos crentes. Paulo se importava com cada crente tessalonicense, e queria que cada um crescesse espiritualmente mais perto de Deus.</w:t>
      </w:r>
    </w:p>
    <w:p>
      <w:pPr/>
      <w:r>
        <w:rPr>
          <w:lang w:val="pt_PT" w:bidi="pt_PT"/>
        </w:rPr>
      </w:r>
      <w:r>
        <w:rPr>
          <w:lang w:val="pt_PT" w:bidi="pt_PT"/>
        </w:rPr>
        <w:t>Parem aqui e discutam estas perguntas em grupo: em sua cultura, como os pais tipicamente guiam e encorajam seus filhos? Como isso é semelhante ou diferente da maneira como Paulo descreve seu relacionamento com os tessalonicenses? Pause este áudio aqui.</w:t>
      </w:r>
    </w:p>
    <w:p>
      <w:pPr/>
      <w:r>
        <w:rPr>
          <w:lang w:val="pt_PT" w:bidi="pt_PT"/>
        </w:rPr>
      </w:r>
      <w:r>
        <w:rPr>
          <w:lang w:val="pt_PT" w:bidi="pt_PT"/>
        </w:rPr>
        <w:t>O objetivo do ministério de Paulo entre os tessalonicenses era que eles caminhassem de uma maneira digna de Deus. Em outras palavras, Paulo queria que os crentes tessalonicenses agissem de uma maneira que mostrasse o quão maravilhoso Deus é. Deus chamou esses crentes para serem parte de seu reino. Deus queria que os crentes entendessem e fossem parte de sua glória, ou majestade. Quando as pessoas são parte do reino de Deus, isso significa que elas pertencem à comunidade onde Deus governa como rei. É como ser um cidadão do país de Deus. No reino de Deus, as pessoas seguem os caminhos de Deus para viver e tratar os outros. Eles escolhem deixar que Deus seja responsável por suas vidas.</w:t>
      </w:r>
    </w:p>
    <w:p>
      <w:pPr/>
      <w:r>
        <w:rPr>
          <w:lang w:val="pt_PT" w:bidi="pt_PT"/>
        </w:rPr>
      </w:r>
      <w:r>
        <w:rPr>
          <w:lang w:val="pt_PT" w:bidi="pt_PT"/>
        </w:rPr>
        <w:t>Quando as pessoas "compartilham da glória de Deus", elas passam a ser parte da grandeza e bondade de Deus. Deus convida as pessoas a se tornarem mais como ele — a demonstrar amor, ser verdadeiras, ajudar os outros e fazer o que é certo. Quando as pessoas vivem dessa maneira, elas refletem o caráter de Deus, como um espelho mostra uma imagem. É como se Deus compartilhasse suas qualidades maravilhosas com seu povo e permitisse que seu povo se juntasse para exibir essas qualidades aos outros.</w:t>
      </w:r>
    </w:p>
    <w:p>
      <w:pPr/>
      <w:r>
        <w:rPr>
          <w:lang w:val="pt_PT" w:bidi="pt_PT"/>
        </w:rPr>
      </w:r>
      <w:r>
        <w:rPr>
          <w:lang w:val="pt_PT" w:bidi="pt_PT"/>
        </w:rPr>
        <w:t>Parem aqui e compartilhem uma história sobre uma vez em que vocês puderam ser parte da fama ou grandeza de outra pessoa. Como vocês conseguiram mostrar às outras pessoas a bondade ou grandeza dessa pessoa? Pause este áudio aqui.</w:t>
      </w:r>
    </w:p>
    <w:p>
      <w:pPr/>
      <w:r>
        <w:rPr>
          <w:lang w:val="pt_PT" w:bidi="pt_PT"/>
        </w:rPr>
      </w:r>
      <w:r>
        <w:rPr>
          <w:lang w:val="pt_PT" w:bidi="pt_PT"/>
        </w:rPr>
        <w:t>Por fim, Paulo diz que ele é muito grato a Deus, porque os tessalonicenses aceitaram a mensagem sobre Deus. Quando os tessalonicenses ouviram a mensagem de Paulo e seus companheiros, os tessalonicenses não a ouviram apenas como palavras de pessoas. Em vez disso, os tessalonicenses entenderam que essas eram na verdade as próprias palavras de Deus. Paulo enfatiza que essa palavra, ou mensagem, realmente afeta as ações das pessoas que acreditam nela.</w:t>
      </w:r>
    </w:p>
    <w:p>
      <w:pPr/>
      <w:r>
        <w:rPr>
          <w:lang w:val="pt_PT" w:bidi="pt_PT"/>
        </w:rPr>
      </w:r>
      <w:r>
        <w:rPr>
          <w:lang w:val="pt_PT" w:bidi="pt_PT"/>
        </w:rPr>
        <w:t>Parem aqui e compartilhem uma história sobre uma vez em que uma mensagem ou ensinamento teve um impacto poderoso sobre alguém em sua comunidade. Como isso mudou a vida deles? Pause este áudio aqui.</w:t>
      </w:r>
    </w:p>
    <w:p>
      <w:pPr/>
      <w:r>
        <w:rPr>
          <w:lang w:val="pt_PT" w:bidi="pt_PT"/>
        </w:rPr>
      </w:r>
      <w:r>
        <w:rPr>
          <w:lang w:val="pt_PT" w:bidi="pt_PT"/>
        </w:rPr>
        <w:t>Essa passagem destaca vários temas importantes, especialmente o que acontece quando as pessoas verdadeiramente acreditam e aceitam a mensagem de Deus. O relacionamento de Paulo com os tessalonicenses serve como um modelo para liderança piedosa e discipulado.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2.9–13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Então,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lembra aos tessalonicenses do comportamento dele e de seus companheiros enquanto estavam em Tessalônica. Paulo lembra do trabalho duro dos homens, seu comportamento irrepreensível e como eles trataram os crentes.</w:t>
      </w:r>
    </w:p>
    <w:p>
      <w:pPr/>
      <w:r>
        <w:rPr>
          <w:lang w:val="pt_PT" w:bidi="pt_PT"/>
        </w:rPr>
      </w:r>
      <w:r>
        <w:rPr>
          <w:b/>
          <w:lang w:val="pt_PT" w:bidi="pt_PT"/>
        </w:rPr>
        <w:t>Na segunda parte:</w:t>
      </w:r>
      <w:r>
        <w:rPr>
          <w:lang w:val="pt_PT" w:bidi="pt_PT"/>
        </w:rPr>
        <w:t xml:space="preserve"> Paulo é grato pela maneira como os tessalonicenses receberam a mensagem de Deus, aceitando-a não como uma palavra humana, mas como a palavra de Deus, que de fato atua na vida daqueles que creem em Jesus.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Os crentes tessalonicenses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Em grupo, prestem atenção às partes do cenário da passagem:</w:t>
      </w:r>
    </w:p>
    <w:p>
      <w:pPr/>
      <w:r>
        <w:rPr>
          <w:lang w:val="pt_PT" w:bidi="pt_PT"/>
        </w:rPr>
      </w:r>
      <w:r>
        <w:rPr>
          <w:lang w:val="pt_PT" w:bidi="pt_PT"/>
        </w:rPr>
        <w:t>Essa passagem é parte de uma carta que Paulo escreve à igreja em Tessalônica. Paulo está lembrando de eventos que aconteceram no passado quando Paulo e seus companheiros estavam com os tessalonicenses. Paulo compartilha lembranças com os tessalonicenses de uma maneira amigável, enquanto ele os lembra do tempo que viveram juntos. Ao longo de toda esta história, Paulo fala sobre si mesmo e seus companheiros, Silas e Timóteo.</w:t>
      </w:r>
    </w:p>
    <w:p>
      <w:pPr/>
      <w:r>
        <w:rPr>
          <w:lang w:val="pt_PT" w:bidi="pt_PT"/>
        </w:rPr>
      </w:r>
      <w:r>
        <w:rPr>
          <w:lang w:val="pt_PT" w:bidi="pt_PT"/>
        </w:rPr>
        <w:t>Parem aqui e compartilhem uma história sobre uma vez em que alguém trabalhou arduamente para ajudar sua comunidade. Como vocês descrevem os esforços dessa pessoa e o impacto que eles tiveram? Pause este áudio aqui.</w:t>
      </w:r>
    </w:p>
    <w:p>
      <w:pPr/>
      <w:r>
        <w:rPr>
          <w:lang w:val="pt_PT" w:bidi="pt_PT"/>
        </w:rPr>
      </w:r>
      <w:r>
        <w:rPr>
          <w:lang w:val="pt_PT" w:bidi="pt_PT"/>
        </w:rPr>
        <w:t>Paulo se dirige aos crentes como "irmãos", o que nesse contexto inclui as mulheres. Algumas traduções dizem "irmãos e irmãs" para mostrar que Paulo está falando com todos na igreja.</w:t>
      </w:r>
    </w:p>
    <w:p>
      <w:pPr/>
      <w:r>
        <w:rPr>
          <w:lang w:val="pt_PT" w:bidi="pt_PT"/>
        </w:rPr>
      </w:r>
      <w:r>
        <w:rPr>
          <w:lang w:val="pt_PT" w:bidi="pt_PT"/>
        </w:rPr>
        <w:t>Paulo usa a frase "noite e dia" para mostrar como ele era dedicado a trabalhar e ensinar bem. Quando os tessalonicenses se lembram do tempo que Paulo passou com eles, eles se recordam de tê-lo visto trabalhar por muitas longas horas para se sustentar e, ainda assim, encontrar tempo para ensinar a eles sobre Jesus. Paulo não estava simplesmente trabalhando um pouco — Paulo estava tentando cuidar de suas próprias necessidades sem sobrecarregar a igreja com elas. Quando Paulo menciona "noite e dia", Paulo lembra aos crentes tessalonicenses que ele não aparecia apenas ocasionalmente para ensinar — Paulo vivia entre eles, trabalhava arduamente com suas próprias mãos e passava tempo ensinando-os. Essa imagem de trabalho constante ajuda os tessalonicenses a entender o compromisso de Paulo tanto de se sustentar quanto de compartilhar o evangelho.</w:t>
      </w:r>
    </w:p>
    <w:p>
      <w:pPr/>
      <w:r>
        <w:rPr>
          <w:lang w:val="pt_PT" w:bidi="pt_PT"/>
        </w:rPr>
      </w:r>
      <w:r>
        <w:rPr>
          <w:lang w:val="pt_PT" w:bidi="pt_PT"/>
        </w:rPr>
        <w:t>Paulo e seus companheiros mostraram que eram confiáveis vivendo de uma maneira santa, justa e irrepreensível. Essas palavras nos dizem o quanto eles se esforçaram para fazer o que era certo e seguir o modo de viver de Deus.</w:t>
      </w:r>
    </w:p>
    <w:p>
      <w:pPr/>
      <w:r>
        <w:rPr>
          <w:lang w:val="pt_PT" w:bidi="pt_PT"/>
        </w:rPr>
      </w:r>
      <w:r>
        <w:rPr>
          <w:lang w:val="pt_PT" w:bidi="pt_PT"/>
        </w:rPr>
        <w:t>Parem aqui e discutam esta pergunta em grupo: descrevam alguém em sua comunidade que age de forma honesta e correta com Deus e com as pessoas na comunidade. Prestem atenção às palavras que vocês usam para descrever essa pessoa. Pause este áudio aqui.</w:t>
      </w:r>
    </w:p>
    <w:p>
      <w:pPr/>
      <w:r>
        <w:rPr>
          <w:lang w:val="pt_PT" w:bidi="pt_PT"/>
        </w:rPr>
      </w:r>
      <w:r>
        <w:rPr>
          <w:lang w:val="pt_PT" w:bidi="pt_PT"/>
        </w:rPr>
        <w:t>Paulo usa palavras que descrevem os membros da família para descrever seu relacionamento com os tessalonicenses. Paulo compara a si mesmo e seus companheiros a um pai com seus filhos. Como um membro da família que se importa, Paulo e seus companheiros demonstraram amor aos novos crentes, ajudaram a guiá-los e cuidaram deles.</w:t>
      </w:r>
    </w:p>
    <w:p>
      <w:pPr/>
      <w:r>
        <w:rPr>
          <w:lang w:val="pt_PT" w:bidi="pt_PT"/>
        </w:rPr>
      </w:r>
      <w:r>
        <w:rPr>
          <w:lang w:val="pt_PT" w:bidi="pt_PT"/>
        </w:rPr>
        <w:t>Paulo diz que ele, Silas e Timóteo têm exortado, ou encorajado, os crentes. Esses homens têm confortado os crentes, ou lembrado a eles que Deus os ama. E os homens têm exortado, ou pedido, aos crentes que vivam como Jesus. Paulo e seus companheiros mostram como ajudaram a cuidar das pessoas e as ensinaram como crescer em sua fé, como mestres ou guias atenciosos.</w:t>
      </w:r>
    </w:p>
    <w:p>
      <w:pPr/>
      <w:r>
        <w:rPr>
          <w:lang w:val="pt_PT" w:bidi="pt_PT"/>
        </w:rPr>
      </w:r>
      <w:r>
        <w:rPr>
          <w:lang w:val="pt_PT" w:bidi="pt_PT"/>
        </w:rPr>
        <w:t>Parem aqui e descrevam como os líderes ou anciãos respeitados em sua comunidade guiam e encorajam os outros. Como eles encorajam as pessoas? Como eles guiam as pessoas? Como vocês falarão sobre a maneira como Paulo e seus companheiros encorajam, confortam e exortam os crentes em Tessalônica? Pause este áudio aqui.</w:t>
      </w:r>
    </w:p>
    <w:p>
      <w:pPr/>
      <w:r>
        <w:rPr>
          <w:lang w:val="pt_PT" w:bidi="pt_PT"/>
        </w:rPr>
      </w:r>
      <w:r>
        <w:rPr>
          <w:lang w:val="pt_PT" w:bidi="pt_PT"/>
        </w:rPr>
        <w:t>Paulo então elogia os tessalonicenses pela maneira como eles receberam a mensagem, ou a palavra de Deus. Deus escolheu os tessalonicenses para a salvação. Os tessalonicenses acreditaram na verdade da palavra de Deus quando a ouviram e "caminharam de forma digna de Deus". Quando as pessoas caminham de forma digna de Deus, é como se vivessem de uma maneira que honrasse a Deus e refletisse o caráter de Deus. Isso torna os tessalonicenses diferentes de outras pessoas que acreditavam em mentiras que os humanos poderiam lhes contar. Os tessalonicenses não ouviram a mensagem de Paulo como ouviram a mensagem de qualquer outro humano. Em vez disso, os tessalonicenses aceitaram que as palavras que Paulo falou eram a palavra de Deus, ou a verdade sobre Deus. Paulo diz que a palavra de Deus está "atuando" nos crentes. Deus escolheu os tessalonicenses como o primeiro grupo de crentes em sua cidade. Embora Paulo não diga isso aqui, sabemos que o Espírito Santo ajudou a fazer os tessalonicenses acreditarem que se eles seguissem e obedecessem à palavra de Deus, Deus mudaria as vidas deles. Paulo agradece a Deus pela maneira como os tessalonicenses confiaram que essa verdade os mudaria.</w:t>
      </w:r>
    </w:p>
    <w:p>
      <w:pPr/>
      <w:r>
        <w:rPr>
          <w:lang w:val="pt_PT" w:bidi="pt_PT"/>
        </w:rPr>
      </w:r>
      <w:r>
        <w:rPr>
          <w:lang w:val="pt_PT" w:bidi="pt_PT"/>
        </w:rPr>
        <w:t>Parem aqui e discutam esta pergunta em grupo: em sua cultura, como as pessoas mostram que aceitaram uma mensagem ou ensinamento importante? Que mudanças vocês podem esperar ver em suas vidas? Pause este áudio aqui.</w:t>
      </w:r>
    </w:p>
    <w:p>
      <w:pPr/>
      <w:r>
        <w:rPr>
          <w:lang w:val="pt_PT" w:bidi="pt_PT"/>
        </w:rPr>
      </w:r>
      <w:r>
        <w:rPr>
          <w:lang w:val="pt_PT" w:bidi="pt_PT"/>
        </w:rPr>
        <w:t>Agora, o grupo deve elaborar o roteiro, desenhar ou usar objetos para visualizar a passagem e a atuação nela. Ao fazerem isso, vocês podem querer usar desenhos, objetos ou até mesmo pessoas para representar Paulo, Silas e Timóteo trabalhando arduamente na construção de tendas. Mostrem que eles estão ensinando a mensagem de Deus durante esse tempo também. Mostrem os tessalonicenses ouvindo e vendo como Paulo e seus amigos viviam. Mostrem como Paulo e seus amigos cuidaram dos tessalonicenses como uma família amorosa. Mostrem Paulo trabalhando "noite e dia" para se sustentar enquanto compartilha a verdade de Deus. Mostrem que os tessalonicenses aceitaram esse ensinamento como a mensagem real de Deus, não apenas como palavras humanas.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2.9–13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três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Silas</w:t>
      </w:r>
    </w:p>
    <w:p>
      <w:pPr>
        <w:pStyle w:val="ListBullet"/>
        <w:spacing w:line="240" w:lineRule="auto"/>
        <w:ind w:left="720"/>
      </w:pPr>
      <w:r>
        <w:rPr>
          <w:lang w:val="pt_PT" w:bidi="pt_PT"/>
        </w:rPr>
      </w:r>
      <w:r>
        <w:rPr>
          <w:lang w:val="pt_PT" w:bidi="pt_PT"/>
        </w:rPr>
        <w:t>Os crentes tessalonicenses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começa lembrando aos tessalonicenses de seu trabalho árduo em Tessalônica. Paulo trabalhava noite e dia para que ele não fosse um fardo para ninguém enquanto proclamava o evangelho de Deus aos tessalonicenses.</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Sinto-me orgulhoso de meu trabalho árduo e dedicação aos tessalonicenses; ou</w:t>
      </w:r>
    </w:p>
    <w:p>
      <w:pPr>
        <w:pStyle w:val="ListBullet"/>
        <w:spacing w:line="240" w:lineRule="auto"/>
        <w:ind w:left="720"/>
      </w:pPr>
      <w:r>
        <w:rPr>
          <w:lang w:val="pt_PT" w:bidi="pt_PT"/>
        </w:rPr>
      </w:r>
      <w:r>
        <w:rPr>
          <w:lang w:val="pt_PT" w:bidi="pt_PT"/>
        </w:rPr>
        <w:t>Estou lembrando de quão exaustivo era trabalhar e pregar ao mesmo tempo, mas valia a pena; ou</w:t>
      </w:r>
    </w:p>
    <w:p>
      <w:pPr>
        <w:pStyle w:val="ListBullet"/>
        <w:spacing w:line="240" w:lineRule="auto"/>
        <w:ind w:left="720"/>
      </w:pPr>
      <w:r>
        <w:rPr>
          <w:lang w:val="pt_PT" w:bidi="pt_PT"/>
        </w:rPr>
      </w:r>
      <w:r>
        <w:rPr>
          <w:lang w:val="pt_PT" w:bidi="pt_PT"/>
        </w:rPr>
        <w:t>Quero que os tessalonicenses entendam a profundidade de meu compromisso com eles.</w:t>
      </w:r>
    </w:p>
    <w:p>
      <w:pPr/>
      <w:r>
        <w:rPr>
          <w:lang w:val="pt_PT" w:bidi="pt_PT"/>
        </w:rPr>
      </w:r>
      <w:r>
        <w:rPr>
          <w:lang w:val="pt_PT" w:bidi="pt_PT"/>
        </w:rPr>
        <w:t>Continuem a encenação.</w:t>
      </w:r>
    </w:p>
    <w:p>
      <w:pPr/>
      <w:r>
        <w:rPr>
          <w:lang w:val="pt_PT" w:bidi="pt_PT"/>
        </w:rPr>
      </w:r>
      <w:r>
        <w:rPr>
          <w:lang w:val="pt_PT" w:bidi="pt_PT"/>
        </w:rPr>
        <w:t>Paulo inclui Silas e Timóteo quando escreve: "nos comportamos de maneira santa, justa e irrepreensível". Paulo quer que tanto Deus quanto os tessalonicenses se lembrem de como eles viviam e trabalhavam juntos.</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Sinto-me confiante de que fui honesto com Deus e os tessalonicenses; ou</w:t>
      </w:r>
    </w:p>
    <w:p>
      <w:pPr>
        <w:pStyle w:val="ListBullet"/>
        <w:spacing w:line="240" w:lineRule="auto"/>
        <w:ind w:left="720"/>
      </w:pPr>
      <w:r>
        <w:rPr>
          <w:lang w:val="pt_PT" w:bidi="pt_PT"/>
        </w:rPr>
      </w:r>
      <w:r>
        <w:rPr>
          <w:lang w:val="pt_PT" w:bidi="pt_PT"/>
        </w:rPr>
        <w:t>Espero que os tessalonicenses se lembrem de quão arduamente tentei dar um bom exemplo para eles.</w:t>
      </w:r>
    </w:p>
    <w:p>
      <w:pPr/>
      <w:r>
        <w:rPr>
          <w:lang w:val="pt_PT" w:bidi="pt_PT"/>
        </w:rPr>
      </w:r>
      <w:r>
        <w:rPr>
          <w:lang w:val="pt_PT" w:bidi="pt_PT"/>
        </w:rPr>
        <w:t>Continuem a encenação.</w:t>
      </w:r>
    </w:p>
    <w:p>
      <w:pPr/>
      <w:r>
        <w:rPr>
          <w:lang w:val="pt_PT" w:bidi="pt_PT"/>
        </w:rPr>
      </w:r>
      <w:r>
        <w:rPr>
          <w:lang w:val="pt_PT" w:bidi="pt_PT"/>
        </w:rPr>
        <w:t>Paulo descreve como ele se comportou com cada um deles como um pai lida com seus próprios filhos, encorajando, apoiando e exortando-os a caminhar de uma maneira digna de Deus.</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Sinto um profundo senso de responsabilidade pelo crescimento espiritual dos tessalonicenses; ou</w:t>
      </w:r>
    </w:p>
    <w:p>
      <w:pPr>
        <w:pStyle w:val="ListBullet"/>
        <w:spacing w:line="240" w:lineRule="auto"/>
        <w:ind w:left="720"/>
      </w:pPr>
      <w:r>
        <w:rPr>
          <w:lang w:val="pt_PT" w:bidi="pt_PT"/>
        </w:rPr>
      </w:r>
      <w:r>
        <w:rPr>
          <w:lang w:val="pt_PT" w:bidi="pt_PT"/>
        </w:rPr>
        <w:t>Espero que eles tenham entendido que minhas palavras fortes vieram do amor, como um pai ama seus filhos.</w:t>
      </w:r>
    </w:p>
    <w:p>
      <w:pPr/>
      <w:r>
        <w:rPr>
          <w:lang w:val="pt_PT" w:bidi="pt_PT"/>
        </w:rPr>
      </w:r>
      <w:r>
        <w:rPr>
          <w:lang w:val="pt_PT" w:bidi="pt_PT"/>
        </w:rPr>
        <w:t>Continuem a encenação.</w:t>
      </w:r>
    </w:p>
    <w:p>
      <w:pPr/>
      <w:r>
        <w:rPr>
          <w:lang w:val="pt_PT" w:bidi="pt_PT"/>
        </w:rPr>
      </w:r>
      <w:r>
        <w:rPr>
          <w:lang w:val="pt_PT" w:bidi="pt_PT"/>
        </w:rPr>
        <w:t>Por fim, Paulo mostra sua gratidão porque, quando os tessalonicenses receberam a palavra de Deus dele, eles a aceitaram não como a palavra de homens, mas pelo que realmente é, a palavra de Deus.</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Sinto alegria e alívio pelo fato de os tessalonicenses terem reconhecido a verdadeira fonte de minha mensagem; ou</w:t>
      </w:r>
    </w:p>
    <w:p>
      <w:pPr>
        <w:pStyle w:val="ListBullet"/>
        <w:spacing w:line="240" w:lineRule="auto"/>
        <w:ind w:left="720"/>
      </w:pPr>
      <w:r>
        <w:rPr>
          <w:lang w:val="pt_PT" w:bidi="pt_PT"/>
        </w:rPr>
      </w:r>
      <w:r>
        <w:rPr>
          <w:lang w:val="pt_PT" w:bidi="pt_PT"/>
        </w:rPr>
        <w:t>Agradeço a Deus pela maneira como ele ajudou os tessalonicenses a se comportar com base no que eles sabem sobre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2.9–13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A passagem menciona o </w:t>
      </w:r>
      <w:r>
        <w:rPr>
          <w:b/>
          <w:lang w:val="pt_PT" w:bidi="pt_PT"/>
        </w:rPr>
        <w:t>labor</w:t>
      </w:r>
      <w:r>
        <w:rPr>
          <w:lang w:val="pt_PT" w:bidi="pt_PT"/>
        </w:rPr>
        <w:t xml:space="preserve"> e a </w:t>
      </w:r>
      <w:r>
        <w:rPr>
          <w:b/>
          <w:lang w:val="pt_PT" w:bidi="pt_PT"/>
        </w:rPr>
        <w:t>fadiga</w:t>
      </w:r>
      <w:r>
        <w:rPr>
          <w:lang w:val="pt_PT" w:bidi="pt_PT"/>
        </w:rPr>
        <w:t xml:space="preserve"> de Paulo. Esses termos são semelhantes e enfatizam o trabalho árduo que Paulo e seus companheiros realizaram. Labor se refere ao trabalho físico árduo ou esforço, enquanto fadiga enfatiza o quão cansado alguém fica ao realizar esse trabalho árduo.</w:t>
      </w:r>
    </w:p>
    <w:p>
      <w:pPr/>
      <w:r>
        <w:rPr>
          <w:lang w:val="pt_PT" w:bidi="pt_PT"/>
        </w:rPr>
      </w:r>
      <w:r>
        <w:rPr>
          <w:lang w:val="pt_PT" w:bidi="pt_PT"/>
        </w:rPr>
        <w:t>Parem aqui e discutam em grupo quais palavras ou frases vocês usarão para "labor" e "fadiga". Se vocês já traduziram essas palavras em outro livro da Bíblia, considerem usar as mesmas palavras que vocês usaram lá. Pause este áudio aqui.</w:t>
      </w:r>
    </w:p>
    <w:p>
      <w:pPr/>
      <w:r>
        <w:rPr>
          <w:lang w:val="pt_PT" w:bidi="pt_PT"/>
        </w:rPr>
      </w:r>
      <w:r>
        <w:rPr>
          <w:lang w:val="pt_PT" w:bidi="pt_PT"/>
        </w:rPr>
        <w:t xml:space="preserve">Paulo disse que eles pregaram o </w:t>
      </w:r>
      <w:r>
        <w:rPr>
          <w:b/>
          <w:lang w:val="pt_PT" w:bidi="pt_PT"/>
        </w:rPr>
        <w:t>evangelho de Deus</w:t>
      </w:r>
      <w:r>
        <w:rPr>
          <w:lang w:val="pt_PT" w:bidi="pt_PT"/>
        </w:rPr>
        <w:t>. A palavra evangelho significa boas novas e se refere à mensagem sobre Jesus Cristo. "Evangelho de Deus" enfatiza que essa mensagem vem do próprio Deus. Procurem por "evangelho" no Glossário Mestre para mais informações e usem a mesma palavra para evangelho ou boas novas que vocês usaram anteriormente.</w:t>
      </w:r>
    </w:p>
    <w:p>
      <w:pPr/>
      <w:r>
        <w:rPr>
          <w:lang w:val="pt_PT" w:bidi="pt_PT"/>
        </w:rPr>
      </w:r>
      <w:r>
        <w:rPr>
          <w:lang w:val="pt_PT" w:bidi="pt_PT"/>
        </w:rPr>
        <w:t xml:space="preserve">Paulo descreve o comportamento deles como </w:t>
      </w:r>
      <w:r>
        <w:rPr>
          <w:b/>
          <w:lang w:val="pt_PT" w:bidi="pt_PT"/>
        </w:rPr>
        <w:t>santo</w:t>
      </w:r>
      <w:r>
        <w:rPr>
          <w:lang w:val="pt_PT" w:bidi="pt_PT"/>
        </w:rPr>
        <w:t xml:space="preserve">, </w:t>
      </w:r>
      <w:r>
        <w:rPr>
          <w:b/>
          <w:lang w:val="pt_PT" w:bidi="pt_PT"/>
        </w:rPr>
        <w:t>justo</w:t>
      </w:r>
      <w:r>
        <w:rPr>
          <w:lang w:val="pt_PT" w:bidi="pt_PT"/>
        </w:rPr>
        <w:t xml:space="preserve"> e </w:t>
      </w:r>
      <w:r>
        <w:rPr>
          <w:b/>
          <w:lang w:val="pt_PT" w:bidi="pt_PT"/>
        </w:rPr>
        <w:t>irrepreensível</w:t>
      </w:r>
      <w:r>
        <w:rPr>
          <w:lang w:val="pt_PT" w:bidi="pt_PT"/>
        </w:rPr>
        <w:t>. Esses três termos são semelhantes, mas têm ênfases um pouco diferentes. Santo refere-se a ser separado para Deus, puro e moralmente reto. Justo significa estar em uma posição correta diante de Deus, fazendo o que é certo e justo. Irrepreensível significa estar livre de acusação ou falha. Quando alguém é irrepreensível, essa pessoa não é culpada de fazer algo errado.</w:t>
      </w:r>
    </w:p>
    <w:p>
      <w:pPr/>
      <w:r>
        <w:rPr>
          <w:lang w:val="pt_PT" w:bidi="pt_PT"/>
        </w:rPr>
      </w:r>
      <w:r>
        <w:rPr>
          <w:lang w:val="pt_PT" w:bidi="pt_PT"/>
        </w:rPr>
        <w:t>Parem aqui e discutam quais palavras ou frases vocês usarão para "santo", "justo" e "irrepreensível". Para mais informações sobre santo e retidão, consultem o Glossário Mestre. Pause este áudio aqui.</w:t>
      </w:r>
    </w:p>
    <w:p>
      <w:pPr/>
      <w:r>
        <w:rPr>
          <w:lang w:val="pt_PT" w:bidi="pt_PT"/>
        </w:rPr>
      </w:r>
      <w:r>
        <w:rPr>
          <w:lang w:val="pt_PT" w:bidi="pt_PT"/>
        </w:rPr>
        <w:t xml:space="preserve">Os tessalonicenses observaram como Paulo, Silas e Timóteo viviam e agiam. Paulo pede aos tessalonicenses que </w:t>
      </w:r>
      <w:r>
        <w:rPr>
          <w:b/>
          <w:lang w:val="pt_PT" w:bidi="pt_PT"/>
        </w:rPr>
        <w:t>testemunhem</w:t>
      </w:r>
      <w:r>
        <w:rPr>
          <w:lang w:val="pt_PT" w:bidi="pt_PT"/>
        </w:rPr>
        <w:t>, ou contem aos outros, o que eles viram. Uma testemunha é alguém que pessoalmente viu ou experimentou algo e pode prestar depoimento sobre isso. Nesse contexto, Paulo está enfatizando que os tessalonicenses viram por si mesmos como ele e seus companheiros se comportaram em Tessalônica. Se vocês já traduziram testemunha em outra passagem, considerem usar a mesma palavra que vocês usaram lá. Considerem como vocês usam esse termo em contextos jurídicos ou formais em sua cultura.</w:t>
      </w:r>
    </w:p>
    <w:p>
      <w:pPr/>
      <w:r>
        <w:rPr>
          <w:lang w:val="pt_PT" w:bidi="pt_PT"/>
        </w:rPr>
      </w:r>
      <w:r>
        <w:rPr>
          <w:lang w:val="pt_PT" w:bidi="pt_PT"/>
        </w:rPr>
        <w:t>Paulo diz que tratou os tessalonicenses como um pai trata seus filhos. Paulo diz que ele e seus companheiros têm exortado, ou encorajado, os crentes. Esses homens têm consolado os crentes, ou lembrado aos crentes que Deus os ama. E eles têm admoestado ou pedido aos crentes que vivam como Jesus.</w:t>
      </w:r>
    </w:p>
    <w:p>
      <w:pPr/>
      <w:r>
        <w:rPr>
          <w:lang w:val="pt_PT" w:bidi="pt_PT"/>
        </w:rPr>
      </w:r>
      <w:r>
        <w:rPr>
          <w:lang w:val="pt_PT" w:bidi="pt_PT"/>
        </w:rPr>
        <w:t>Parem aqui e discutam quais palavras ou descrição vocês usarão para "exortar ou encorajar", "consolar" e "admoestar". Considerem como esses termos podem ser usados em sua cultura no contexto de quando um pai instrui seus filhos. Pause este áudio aqui.</w:t>
      </w:r>
    </w:p>
    <w:p>
      <w:pPr/>
      <w:r>
        <w:rPr>
          <w:lang w:val="pt_PT" w:bidi="pt_PT"/>
        </w:rPr>
      </w:r>
      <w:r>
        <w:rPr>
          <w:lang w:val="pt_PT" w:bidi="pt_PT"/>
        </w:rPr>
        <w:t>Por fim, Paulo diz aos tessalonicenses que Deus os chama para o reino e a glória de Deus. O reino de Deus se refere a quando Deus governa, tanto agora quanto no futuro. Glória se refere à grandeza, esplendor e honra de Deus.</w:t>
      </w:r>
    </w:p>
    <w:p>
      <w:pPr/>
      <w:r>
        <w:rPr>
          <w:lang w:val="pt_PT" w:bidi="pt_PT"/>
        </w:rPr>
      </w:r>
      <w:r>
        <w:rPr>
          <w:lang w:val="pt_PT" w:bidi="pt_PT"/>
        </w:rPr>
        <w:t>Parem aqui e revisem as palavras ou frases que vocês usaram para "reino de Deus" e "glória". Procurem esses termos no Glossário Mestre para mais informações.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2:14–16</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2.14–16 e guardem em seus corações.</w:t>
      </w:r>
    </w:p>
    <w:p>
      <w:pPr/>
      <w:r>
        <w:rPr>
          <w:lang w:val="pt_PT" w:bidi="pt_PT"/>
        </w:rPr>
      </w:r>
      <w:r>
        <w:rPr>
          <w:lang w:val="pt_PT" w:bidi="pt_PT"/>
        </w:rPr>
        <w:t>Ouçam uma versão em áudio de 1 Tessalonicenses 2.14–16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2.14–16 na tradução mais fácil de entender.</w:t>
      </w:r>
    </w:p>
    <w:p>
      <w:pPr/>
      <w:r>
        <w:rPr>
          <w:lang w:val="pt_PT" w:bidi="pt_PT"/>
        </w:rPr>
      </w:r>
      <w:r>
        <w:rPr>
          <w:lang w:val="pt_PT" w:bidi="pt_PT"/>
        </w:rPr>
        <w:t>Pause este áudio aqui.</w:t>
      </w:r>
    </w:p>
    <w:p>
      <w:pPr/>
      <w:r>
        <w:rPr>
          <w:lang w:val="pt_PT" w:bidi="pt_PT"/>
        </w:rPr>
      </w:r>
      <w:r>
        <w:rPr>
          <w:lang w:val="pt_PT" w:bidi="pt_PT"/>
        </w:rPr>
        <w:t>Paulo acabou de agradecer a Deus pelo fato de os tessalonicenses terem aceitado a verdadeira mensagem sobre Jesus. Agora Paulo fala sobre o que aconteceu, porque os tessalonicenses aceitaram essa mensagem. Os tessalonicenses sofrem da mesma forma que os crentes na Judeia. Paulo lembra aos tessalonicenses que eles não foram os primeiros a sofrer. Antes das igrejas, as pessoas mataram Jesus e os profetas, e agora as pessoas perseguem Paulo! Mas Deus vê o que as pessoas fazem e as trata de uma maneira justa.</w:t>
      </w:r>
    </w:p>
    <w:p>
      <w:pPr/>
      <w:r>
        <w:rPr>
          <w:lang w:val="pt_PT" w:bidi="pt_PT"/>
        </w:rPr>
      </w:r>
      <w:r>
        <w:rPr>
          <w:lang w:val="pt_PT" w:bidi="pt_PT"/>
        </w:rPr>
        <w:t>Como os tessalonicenses agora são crentes, eles são como as outras igrejas ou grupos de crentes. Os próprios conterrâneos dos tessalonicenses perseguem os tessalonicenses, ou os tratam de forma cruel e injusta. Da mesma maneira, as pessoas na Judeia perseguem as igrejas da Judeia. A Judeia era uma província no sul de Israel que incluía a cidade de Jerusalém. Essa era a terra natal do povo judeu. A maioria dos crentes tessalonicenses era gentia, ou não judia, enquanto os crentes nas igrejas da Judeia eram, em sua maioria, do povo judeu. A região da Judeia ficava longe de Tessalônica, mas Paulo mostra como as igrejas nessas duas cidades são semelhantes. Mesmo que os crentes vivam em diferentes áreas e pertençam a diferentes grupos de pessoas, eles ainda experimentam a mesma coisa, porque acreditam em Jesus.</w:t>
      </w:r>
    </w:p>
    <w:p>
      <w:pPr/>
      <w:r>
        <w:rPr>
          <w:lang w:val="pt_PT" w:bidi="pt_PT"/>
        </w:rPr>
      </w:r>
      <w:r>
        <w:rPr>
          <w:lang w:val="pt_PT" w:bidi="pt_PT"/>
        </w:rPr>
        <w:t xml:space="preserve">Parem aqui e, em grupo, olhem para um mapa de </w:t>
      </w:r>
      <w:r>
        <w:rPr>
          <w:b/>
          <w:lang w:val="pt_PT" w:bidi="pt_PT"/>
        </w:rPr>
        <w:t>Israel e da Grécia</w:t>
      </w:r>
      <w:r>
        <w:rPr>
          <w:lang w:val="pt_PT" w:bidi="pt_PT"/>
        </w:rPr>
        <w:t>. Encontrem a região da Judeia e a cidade de Tessalônica. Pause este áudio aqui.</w:t>
      </w:r>
    </w:p>
    <w:p>
      <w:pPr/>
      <w:r>
        <w:rPr>
          <w:lang w:val="pt_PT" w:bidi="pt_PT"/>
        </w:rPr>
      </w:r>
      <w:r>
        <w:rPr>
          <w:lang w:val="pt_PT" w:bidi="pt_PT"/>
        </w:rPr>
        <w:t>Os crentes tessalonicenses podem estar surpresos ou preocupados com o fato de seu próprio povo perseguir os crentes. Mas Paulo mostra que não é novidade nem surpreendente que pessoas do próprio povo dos crentes os persigam. Para mostrar isso, Paulo fala sobre o que os judeus que não são crentes fizeram em toda a história. Embora soldados romanos tenham matado fisicamente Jesus, o povo judeu que deu Jesus aos romanos é responsável pela morte de Jesus. Há muito tempo, no passado, alguns do povo judeu mataram os profetas, ou as pessoas que deram mensagens de Deus ao povo. Agora, alguns judeus continuam perseguindo e atacando Paulo. Jesus, os profetas e Paulo eram todos parte do grupo do povo judeu.</w:t>
      </w:r>
    </w:p>
    <w:p>
      <w:pPr/>
      <w:r>
        <w:rPr>
          <w:lang w:val="pt_PT" w:bidi="pt_PT"/>
        </w:rPr>
      </w:r>
      <w:r>
        <w:rPr>
          <w:lang w:val="pt_PT" w:bidi="pt_PT"/>
        </w:rPr>
        <w:t>Parem aqui e discutam esta pergunta em grupo: em sua cultura, que tipo de pessoas trazem mensagens de Deus ou deuses ao povo? Como as pessoas devem tratar esses mensageiros? Pause este áudio aqui.</w:t>
      </w:r>
    </w:p>
    <w:p>
      <w:pPr/>
      <w:r>
        <w:rPr>
          <w:lang w:val="pt_PT" w:bidi="pt_PT"/>
        </w:rPr>
      </w:r>
      <w:r>
        <w:rPr>
          <w:lang w:val="pt_PT" w:bidi="pt_PT"/>
        </w:rPr>
        <w:t>Parem aqui e discutam esta pergunta em grupo: em sua cultura, como as pessoas do mesmo grupo de pessoas devem tratar umas às outras? O que vocês pensariam ou sentiriam se alguém em seu grupo de pessoas os ferisse ou o tratasse de maneira desrespeitosa? Pause este áudio aqui.</w:t>
      </w:r>
    </w:p>
    <w:p>
      <w:pPr/>
      <w:r>
        <w:rPr>
          <w:lang w:val="pt_PT" w:bidi="pt_PT"/>
        </w:rPr>
      </w:r>
      <w:r>
        <w:rPr>
          <w:lang w:val="pt_PT" w:bidi="pt_PT"/>
        </w:rPr>
        <w:t>Paulo diz que os judeus desagradam a Deus e se opõem a todos. Uma maneira pela qual os judeus fazem isso é tentando impedir Paulo quando ele ensina as boas novas sobre Jesus aos gentios. Os judeus estavam com ciúmes e irados com o evangelho, o que permitia que os gentios se tornassem povo de Deus sem seguir a lei. Os tessalonicenses viram os judeus fazerem isso em Tessalônica. Lembrem-se de que, enquanto Paulo estava em Tessalônica, alguns judeus começaram um tumulto contra Paulo para forçá-lo a deixar a cidade, para que Paulo não pudesse mais ensinar aos gentios.</w:t>
      </w:r>
    </w:p>
    <w:p>
      <w:pPr/>
      <w:r>
        <w:rPr>
          <w:lang w:val="pt_PT" w:bidi="pt_PT"/>
        </w:rPr>
      </w:r>
      <w:r>
        <w:rPr>
          <w:lang w:val="pt_PT" w:bidi="pt_PT"/>
        </w:rPr>
        <w:t>Quando os judeus agem dessa maneira, eles pecam, ou desobedecem a Deus. Paulo compara a maneira como os judeus continuam pecando à maneira como alguém acrescenta cada vez mais coisas a uma pilha. Como os judeus continuaram a pecar gravemente por um longo período de tempo, Deus mostra sua ira aos judeus. A ira ou raiva de Deus é a emoção que Deus sente quando Deus vê alguém pecar ou desobedecê-lo. Ira é o ódio de Deus pelo pecado porque Deus é santo, ou puro e justo. Todos que pecam merecem essa ira. Deus tem sido paciente e não tem punido imediatamente as pessoas quando elas pecam. Mas os judeus chegaram ao limite de Deus. Deus escolheu um momento para mostrar sua ira e punir os judeus.</w:t>
      </w:r>
    </w:p>
    <w:p>
      <w:pPr/>
      <w:r>
        <w:rPr>
          <w:lang w:val="pt_PT" w:bidi="pt_PT"/>
        </w:rPr>
      </w:r>
      <w:r>
        <w:rPr>
          <w:lang w:val="pt_PT" w:bidi="pt_PT"/>
        </w:rPr>
        <w:t>Parem aqui e discutam esta pergunta em grupo: em sua cultura, o que as pessoas acreditam que acontecerá com pessoas que desobedecem a Deus ou a um deus? Quando isso acontece?</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2.14–16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diz aos tessalonicenses que eles sofrem assim como as igrejas na Judeia sofrem.</w:t>
      </w:r>
    </w:p>
    <w:p>
      <w:pPr/>
      <w:r>
        <w:rPr>
          <w:lang w:val="pt_PT" w:bidi="pt_PT"/>
        </w:rPr>
      </w:r>
      <w:r>
        <w:rPr>
          <w:b/>
          <w:lang w:val="pt_PT" w:bidi="pt_PT"/>
        </w:rPr>
        <w:t>Na segunda parte:</w:t>
      </w:r>
      <w:r>
        <w:rPr>
          <w:lang w:val="pt_PT" w:bidi="pt_PT"/>
        </w:rPr>
        <w:t xml:space="preserve"> Paulo fala sobre o povo judeu e as maneiras pelas quais essas pessoas têm pecado ao longo da história.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tessalonicenses</w:t>
      </w:r>
    </w:p>
    <w:p>
      <w:pPr>
        <w:pStyle w:val="ListBullet"/>
        <w:spacing w:line="240" w:lineRule="auto"/>
        <w:ind w:left="720"/>
      </w:pPr>
      <w:r>
        <w:rPr>
          <w:lang w:val="pt_PT" w:bidi="pt_PT"/>
        </w:rPr>
      </w:r>
      <w:r>
        <w:rPr>
          <w:lang w:val="pt_PT" w:bidi="pt_PT"/>
        </w:rPr>
        <w:t>Tessalonicenses que não são crentes</w:t>
      </w:r>
    </w:p>
    <w:p>
      <w:pPr>
        <w:pStyle w:val="ListBullet"/>
        <w:spacing w:line="240" w:lineRule="auto"/>
        <w:ind w:left="720"/>
      </w:pPr>
      <w:r>
        <w:rPr>
          <w:lang w:val="pt_PT" w:bidi="pt_PT"/>
        </w:rPr>
      </w:r>
      <w:r>
        <w:rPr>
          <w:lang w:val="pt_PT" w:bidi="pt_PT"/>
        </w:rPr>
        <w:t>As igrejas ou grupos de crentes na Judeia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Os judeus que não são crentes</w:t>
      </w:r>
    </w:p>
    <w:p>
      <w:pPr>
        <w:pStyle w:val="ListBullet"/>
        <w:spacing w:line="240" w:lineRule="auto"/>
        <w:ind w:left="720"/>
      </w:pPr>
      <w:r>
        <w:rPr>
          <w:lang w:val="pt_PT" w:bidi="pt_PT"/>
        </w:rPr>
      </w:r>
      <w:r>
        <w:rPr>
          <w:lang w:val="pt_PT" w:bidi="pt_PT"/>
        </w:rPr>
        <w:t>Os profetas judeus</w:t>
      </w:r>
    </w:p>
    <w:p>
      <w:pPr>
        <w:pStyle w:val="ListBullet"/>
        <w:spacing w:line="240" w:lineRule="auto"/>
        <w:ind w:left="720"/>
      </w:pPr>
      <w:r>
        <w:rPr>
          <w:lang w:val="pt_PT" w:bidi="pt_PT"/>
        </w:rPr>
      </w:r>
      <w:r>
        <w:rPr>
          <w:lang w:val="pt_PT" w:bidi="pt_PT"/>
        </w:rPr>
        <w:t>Crentes com Paulo</w:t>
      </w:r>
    </w:p>
    <w:p>
      <w:pPr>
        <w:pStyle w:val="ListBullet"/>
        <w:spacing w:line="240" w:lineRule="auto"/>
        <w:ind w:left="720"/>
      </w:pPr>
      <w:r>
        <w:rPr>
          <w:lang w:val="pt_PT" w:bidi="pt_PT"/>
        </w:rPr>
      </w:r>
      <w:r>
        <w:rPr>
          <w:lang w:val="pt_PT" w:bidi="pt_PT"/>
        </w:rPr>
        <w:t>E os gentios</w:t>
      </w:r>
    </w:p>
    <w:p>
      <w:pPr/>
      <w:r>
        <w:rPr>
          <w:lang w:val="pt_PT" w:bidi="pt_PT"/>
        </w:rPr>
      </w:r>
      <w:r>
        <w:rPr>
          <w:lang w:val="pt_PT" w:bidi="pt_PT"/>
        </w:rPr>
        <w:t>Em grupo, prestem atenção às partes do cenário da passagem:</w:t>
      </w:r>
    </w:p>
    <w:p>
      <w:pPr/>
      <w:r>
        <w:rPr>
          <w:lang w:val="pt_PT" w:bidi="pt_PT"/>
        </w:rPr>
      </w:r>
      <w:r>
        <w:rPr>
          <w:lang w:val="pt_PT" w:bidi="pt_PT"/>
        </w:rPr>
        <w:t>Paulo falou sobre o quanto ele se importa com os crentes tessalonicenses. Paulo continua mostrando isso quando começa a primeira parte desta passagem e chama os tessalonicenses de irmãos e irmãs. Paulo sabe que os tessalonicenses aceitaram verdadeiramente a mensagem sobre Cristo, porque eles imitam os crentes na Judeia. Paulo não quer dizer que os tessalonicenses escolhem imitar os crentes na Judeia. Paulo quer dizer que os tessalonicenses são como as igrejas da Judeia, porque as pessoas perseguem os tessalonicenses assim como os judeus perseguem os crentes na Judeia.</w:t>
      </w:r>
    </w:p>
    <w:p>
      <w:pPr/>
      <w:r>
        <w:rPr>
          <w:lang w:val="pt_PT" w:bidi="pt_PT"/>
        </w:rPr>
      </w:r>
      <w:r>
        <w:rPr>
          <w:lang w:val="pt_PT" w:bidi="pt_PT"/>
        </w:rPr>
        <w:t>Parem aqui e discutam esta pergunta em grupo: pensem em duas pessoas que vocês conhecem que ficaram doentes da mesma maneira. Como vocês falariam sobre a maneira como uma pessoa é semelhante à outra pessoa, mesmo que elas não tenham escolhido ser iguais? Pause este áudio aqui.</w:t>
      </w:r>
    </w:p>
    <w:p>
      <w:pPr/>
      <w:r>
        <w:rPr>
          <w:lang w:val="pt_PT" w:bidi="pt_PT"/>
        </w:rPr>
      </w:r>
      <w:r>
        <w:rPr>
          <w:lang w:val="pt_PT" w:bidi="pt_PT"/>
        </w:rPr>
        <w:t>Paulo se refere às igrejas na Judeia para falar sobre os crentes na Judeia. Naquela época, a palavra para "igreja" poderia significar reunião. Paulo diz primeiro que as igrejas na Judeia pertencem a Deus para mostrar como as igrejas são diferentes de outras reuniões. Então Paulo diz que as igrejas pertencem a Cristo Jesus para mostrar que as igrejas também são diferentes dos grupos judeus que adoram a Deus, mas que não adoram a Cristo.</w:t>
      </w:r>
    </w:p>
    <w:p>
      <w:pPr/>
      <w:r>
        <w:rPr>
          <w:lang w:val="pt_PT" w:bidi="pt_PT"/>
        </w:rPr>
      </w:r>
      <w:r>
        <w:rPr>
          <w:lang w:val="pt_PT" w:bidi="pt_PT"/>
        </w:rPr>
        <w:t>Na segunda parte, Paulo fala com firmeza sobre os judeus. Paulo está frustrado porque essas pessoas do próprio povo de Paulo ferem os crentes. Paulo não está falando sobre todos os judeus, mas apenas aqueles que eram parte das coisas ruins que Paulo menciona. Há muito tempo, alguns dos judeus mataram os profetas. Então, alguns anos antes de Paulo enviar esta carta, alguns outros judeus fizeram pessoas matar o Senhor Jesus. "E agora, alguns dos judeus nos expulsam", diz Paulo. Quando Paulo diz "nós", Paulo provavelmente se refere a Paulo, Silas e Timóteo. Algumas traduções dizem: "os judeus nos perseguem", porque a maneira como os judeus expulsaram Paulo e os outros da cidade era um exemplo da maneira como os judeus os perseguiam.</w:t>
      </w:r>
    </w:p>
    <w:p>
      <w:pPr/>
      <w:r>
        <w:rPr>
          <w:lang w:val="pt_PT" w:bidi="pt_PT"/>
        </w:rPr>
      </w:r>
      <w:r>
        <w:rPr>
          <w:lang w:val="pt_PT" w:bidi="pt_PT"/>
        </w:rPr>
        <w:t>Parem aqui e discutam esta pergunta em grupo: como uma atividade, conversem sobre a maneira como membros do seu grupo de pessoas agiram de maneira ruim na história de seu povo. Como vocês mostram que estão se referindo a determinados membros do grupo, e não a todas as pessoas no grupo de pessoas? Pause este áudio aqui.</w:t>
      </w:r>
    </w:p>
    <w:p>
      <w:pPr/>
      <w:r>
        <w:rPr>
          <w:lang w:val="pt_PT" w:bidi="pt_PT"/>
        </w:rPr>
      </w:r>
      <w:r>
        <w:rPr>
          <w:lang w:val="pt_PT" w:bidi="pt_PT"/>
        </w:rPr>
        <w:t>Paulo explica que a maneira como os judeus agem não agrada a Deus. Os judeus se opõem a todas as pessoas, especialmente na maneira como os judeus tentam impedir que Paulo ensine o evangelho aos gentios. Como os judeus continuaram pecando gravemente por um longo período de tempo, Deus finalmente mostrou sua ira aos judeus. Não está claro se Paulo está falando sobre algo que já aconteceu ou que acontecerá em breve. Na língua original, as pessoas falavam sobre coisas das quais tinham muita certeza, como se essas coisas já tivessem acontecido. Paulo tem tanta certeza da punição de Deus que fala sobre essa punição como se ela já tivesse acontecido. É verdade que os judeus haviam sofrido várias coisas difíceis e duras recentemente, como a falta de comida, bem como um tumulto e um massacre em Jerusalém. Mas Paulo também poderia estar falando sobre como Deus um dia punirá os judeus pelo que eles fizeram.</w:t>
      </w:r>
    </w:p>
    <w:p>
      <w:pPr/>
      <w:r>
        <w:rPr>
          <w:lang w:val="pt_PT" w:bidi="pt_PT"/>
        </w:rPr>
      </w:r>
      <w:r>
        <w:rPr>
          <w:lang w:val="pt_PT" w:bidi="pt_PT"/>
        </w:rPr>
        <w:t>Parem aqui e discutam esta pergunta em grupo: em seu idioma, como vocês falam sobre algo que têm muita certeza de que acontecerá? Discutam como vocês ouviram esta passagem antes em sua comunidade e como vocês querem traduzir isso aqui.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2.14–16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duas cenas.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Crentes tessalonicenses</w:t>
      </w:r>
    </w:p>
    <w:p>
      <w:pPr>
        <w:pStyle w:val="ListBullet"/>
        <w:spacing w:line="240" w:lineRule="auto"/>
        <w:ind w:left="720"/>
      </w:pPr>
      <w:r>
        <w:rPr>
          <w:lang w:val="pt_PT" w:bidi="pt_PT"/>
        </w:rPr>
      </w:r>
      <w:r>
        <w:rPr>
          <w:lang w:val="pt_PT" w:bidi="pt_PT"/>
        </w:rPr>
        <w:t>Tessalonicenses que não são crentes</w:t>
      </w:r>
    </w:p>
    <w:p>
      <w:pPr>
        <w:pStyle w:val="ListBullet"/>
        <w:spacing w:line="240" w:lineRule="auto"/>
        <w:ind w:left="720"/>
      </w:pPr>
      <w:r>
        <w:rPr>
          <w:lang w:val="pt_PT" w:bidi="pt_PT"/>
        </w:rPr>
      </w:r>
      <w:r>
        <w:rPr>
          <w:lang w:val="pt_PT" w:bidi="pt_PT"/>
        </w:rPr>
        <w:t>As igrejas ou grupos de crentes na Judeia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Os judeus que não são crentes</w:t>
      </w:r>
    </w:p>
    <w:p>
      <w:pPr>
        <w:pStyle w:val="ListBullet"/>
        <w:spacing w:line="240" w:lineRule="auto"/>
        <w:ind w:left="720"/>
      </w:pPr>
      <w:r>
        <w:rPr>
          <w:lang w:val="pt_PT" w:bidi="pt_PT"/>
        </w:rPr>
      </w:r>
      <w:r>
        <w:rPr>
          <w:lang w:val="pt_PT" w:bidi="pt_PT"/>
        </w:rPr>
        <w:t>Os profetas judeus</w:t>
      </w:r>
    </w:p>
    <w:p>
      <w:pPr>
        <w:pStyle w:val="ListBullet"/>
        <w:spacing w:line="240" w:lineRule="auto"/>
        <w:ind w:left="720"/>
      </w:pPr>
      <w:r>
        <w:rPr>
          <w:lang w:val="pt_PT" w:bidi="pt_PT"/>
        </w:rPr>
      </w:r>
      <w:r>
        <w:rPr>
          <w:lang w:val="pt_PT" w:bidi="pt_PT"/>
        </w:rPr>
        <w:t>Crentes com Paulo</w:t>
      </w:r>
    </w:p>
    <w:p>
      <w:pPr>
        <w:pStyle w:val="ListBullet"/>
        <w:spacing w:line="240" w:lineRule="auto"/>
        <w:ind w:left="720"/>
      </w:pPr>
      <w:r>
        <w:rPr>
          <w:lang w:val="pt_PT" w:bidi="pt_PT"/>
        </w:rPr>
      </w:r>
      <w:r>
        <w:rPr>
          <w:lang w:val="pt_PT" w:bidi="pt_PT"/>
        </w:rPr>
        <w:t>E os gentios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Meus irmãos e irmãs, suas experiências mostram que a mensagem de Deus atua entre vocês. Suas experiências foram como as das igrejas de Deus, que estão na Judeia e pertencem a Cristo Jesus. Seu próprio povo perseguiu vocês da mesma maneira que os judeus perseguiram as igrejas na Judeia.</w:t>
      </w:r>
    </w:p>
    <w:p>
      <w:pPr/>
      <w:r>
        <w:rPr>
          <w:lang w:val="pt_PT" w:bidi="pt_PT"/>
        </w:rPr>
      </w:r>
      <w:r>
        <w:rPr>
          <w:lang w:val="pt_PT" w:bidi="pt_PT"/>
        </w:rPr>
        <w:t>Pause a encenação. Pergunte à pessoa que interpreta os crentes tessalonicenses: “O que você está sentindo ou pensando?”. A pessoa pode responder coisas como:</w:t>
      </w:r>
    </w:p>
    <w:p>
      <w:pPr>
        <w:pStyle w:val="ListBullet"/>
        <w:spacing w:line="240" w:lineRule="auto"/>
        <w:ind w:left="720"/>
      </w:pPr>
      <w:r>
        <w:rPr>
          <w:lang w:val="pt_PT" w:bidi="pt_PT"/>
        </w:rPr>
      </w:r>
      <w:r>
        <w:rPr>
          <w:lang w:val="pt_PT" w:bidi="pt_PT"/>
        </w:rPr>
        <w:t>Não quero que outros crentes sofram, mas sinto alívio ao saber que isso não é surpreendente para os crentes. Pensei no início que estávamos fazendo algo errado; ou</w:t>
      </w:r>
    </w:p>
    <w:p>
      <w:pPr>
        <w:pStyle w:val="ListBullet"/>
        <w:spacing w:line="240" w:lineRule="auto"/>
        <w:ind w:left="720"/>
      </w:pPr>
      <w:r>
        <w:rPr>
          <w:lang w:val="pt_PT" w:bidi="pt_PT"/>
        </w:rPr>
      </w:r>
      <w:r>
        <w:rPr>
          <w:lang w:val="pt_PT" w:bidi="pt_PT"/>
        </w:rPr>
        <w:t>Os crentes na Judeia experimentam as mesmas coisas que nós. Provavelmente sentimos muitas das mesmas coisas. Quando me sentir sobrecarregado, me lembrarei de orar pelos crentes na Judeia também.</w:t>
      </w:r>
    </w:p>
    <w:p>
      <w:pPr/>
      <w:r>
        <w:rPr>
          <w:lang w:val="pt_PT" w:bidi="pt_PT"/>
        </w:rPr>
      </w:r>
      <w:r>
        <w:rPr>
          <w:lang w:val="pt_PT" w:bidi="pt_PT"/>
        </w:rPr>
        <w:t>Continuem a encenação.</w:t>
      </w:r>
    </w:p>
    <w:p>
      <w:pPr/>
      <w:r>
        <w:rPr>
          <w:lang w:val="pt_PT" w:bidi="pt_PT"/>
        </w:rPr>
      </w:r>
      <w:r>
        <w:rPr>
          <w:lang w:val="pt_PT" w:bidi="pt_PT"/>
        </w:rPr>
        <w:t>Foram pessoas do povo judeu que mataram o Senhor Jesus. Outros judeus mataram alguns dos profetas de Deus. E também foram judeus que nos expulsaram de muitos lugares onde pregávamos. Quando os judeus fazem isso, eles não agradam a Deus. Os judeus se opõem a todos enquanto tentam nos impedir quando contamos aos gentios como Deus pode salvar os gentios. Assim como as pessoas acrescentam coisas para formar uma pilha, os judeus continuam pecando cada vez mais. Os judeus atingiram o limite de Deus. E agora, finalmente, Deus está irado com os judeus e os pune.</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Estou triste pelo fato de pessoas do meu próprio povo não aceitarem a verdade sobre Deus; ou</w:t>
      </w:r>
    </w:p>
    <w:p>
      <w:pPr>
        <w:pStyle w:val="ListBullet"/>
        <w:spacing w:line="240" w:lineRule="auto"/>
        <w:ind w:left="720"/>
      </w:pPr>
      <w:r>
        <w:rPr>
          <w:lang w:val="pt_PT" w:bidi="pt_PT"/>
        </w:rPr>
      </w:r>
      <w:r>
        <w:rPr>
          <w:lang w:val="pt_PT" w:bidi="pt_PT"/>
        </w:rPr>
        <w:t>Estou frustrado e irado pelo fato de os judeus tentarem nos impedir quando contamos aos outros sobre a verdade. Não somente esses judeus não creem, mas também querem impedir que outras pessoas tenham um bom relacionamento com Deus! Ou</w:t>
      </w:r>
    </w:p>
    <w:p>
      <w:pPr>
        <w:pStyle w:val="ListBullet"/>
        <w:spacing w:line="240" w:lineRule="auto"/>
        <w:ind w:left="720"/>
      </w:pPr>
      <w:r>
        <w:rPr>
          <w:lang w:val="pt_PT" w:bidi="pt_PT"/>
        </w:rPr>
      </w:r>
      <w:r>
        <w:rPr>
          <w:lang w:val="pt_PT" w:bidi="pt_PT"/>
        </w:rPr>
        <w:t>Sou grato porque Deus vê o que acontece e colocará tudo em ordem.</w:t>
      </w:r>
    </w:p>
    <w:p>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A maneira como as pessoas pecam e machucam umas às outras me deixa irado. Não quero que as pessoas machuquem umas às outras e a si mesmas; ou</w:t>
      </w:r>
    </w:p>
    <w:p>
      <w:pPr>
        <w:pStyle w:val="ListBullet"/>
        <w:spacing w:line="240" w:lineRule="auto"/>
        <w:ind w:left="720"/>
      </w:pPr>
      <w:r>
        <w:rPr>
          <w:lang w:val="pt_PT" w:bidi="pt_PT"/>
        </w:rPr>
      </w:r>
      <w:r>
        <w:rPr>
          <w:lang w:val="pt_PT" w:bidi="pt_PT"/>
        </w:rPr>
        <w:t>Sou justo e não deixarei que as pessoas façam coisas ruins sem consequências; ou</w:t>
      </w:r>
    </w:p>
    <w:p>
      <w:pPr>
        <w:pStyle w:val="ListBullet"/>
        <w:spacing w:line="240" w:lineRule="auto"/>
        <w:ind w:left="720"/>
      </w:pPr>
      <w:r>
        <w:rPr>
          <w:lang w:val="pt_PT" w:bidi="pt_PT"/>
        </w:rPr>
      </w:r>
      <w:r>
        <w:rPr>
          <w:lang w:val="pt_PT" w:bidi="pt_PT"/>
        </w:rPr>
        <w:t>Também sou misericordioso. Eu me importo com as pessoas e quero salvá-las. Nem sempre castigo as pessoas imediatamente. Em vez disso, darei às pessoas uma chance de acreditar em Jesus para perdoar seus pecados. Estabelecerei um limite, no entanto, de uma maneira justa e correta.</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2.14–16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chama os crentes tessalonicenses de "</w:t>
      </w:r>
      <w:r>
        <w:rPr>
          <w:b/>
          <w:lang w:val="pt_PT" w:bidi="pt_PT"/>
        </w:rPr>
        <w:t>irmãos</w:t>
      </w:r>
      <w:r>
        <w:rPr>
          <w:lang w:val="pt_PT" w:bidi="pt_PT"/>
        </w:rPr>
        <w:t xml:space="preserve">". Como Deus é o Pai de todos os crentes, todos os crentes são como irmãos e irmãs. Assim, Paulo usa com frequência a palavra para irmão quando ele se refere a companheiros de fé. Use a mesma palavra ou frase para irmãos ou irmãs que você usou em passagens anteriores. </w:t>
      </w:r>
    </w:p>
    <w:p>
      <w:pPr/>
      <w:r>
        <w:rPr>
          <w:lang w:val="pt_PT" w:bidi="pt_PT"/>
        </w:rPr>
      </w:r>
      <w:r>
        <w:rPr>
          <w:lang w:val="pt_PT" w:bidi="pt_PT"/>
        </w:rPr>
        <w:t xml:space="preserve">Paulo fala sobre as </w:t>
      </w:r>
      <w:r>
        <w:rPr>
          <w:b/>
          <w:lang w:val="pt_PT" w:bidi="pt_PT"/>
        </w:rPr>
        <w:t>igrejas</w:t>
      </w:r>
      <w:r>
        <w:rPr>
          <w:lang w:val="pt_PT" w:bidi="pt_PT"/>
        </w:rPr>
        <w:t xml:space="preserve"> que pertencem a Cristo Jesus. A igreja é um grupo de pessoas que creem em Jesus. A igreja maior, espalhada por todo o mundo, é formada por todos que pertencem a Deus Pai e ao Senhor Jesus Cristo. Quando Paulo fala sobre igrejas na Judeia, ele se refere aos grupos de crentes em diferentes cidades na Judeia. Para mais informações sobre igreja, consulte o Glossário Mestre. Usem a mesma palavra ou frase para igrejas que vocês usaram em passagens anteriores.</w:t>
      </w:r>
    </w:p>
    <w:p>
      <w:pPr/>
      <w:r>
        <w:rPr>
          <w:lang w:val="pt_PT" w:bidi="pt_PT"/>
        </w:rPr>
      </w:r>
      <w:r>
        <w:rPr>
          <w:b/>
          <w:lang w:val="pt_PT" w:bidi="pt_PT"/>
        </w:rPr>
        <w:t>Cristo</w:t>
      </w:r>
      <w:r>
        <w:rPr>
          <w:lang w:val="pt_PT" w:bidi="pt_PT"/>
        </w:rPr>
        <w:t xml:space="preserve"> refere-se ao rei especial e Salvador que Deus havia prometido enviar, que é Jesus. Para mais informações sobre Cristo, consulte o Glossário Mestre. Use a mesma palavra ou frase para Cristo que vocês usaram em passagens anteriores.</w:t>
      </w:r>
    </w:p>
    <w:p>
      <w:pPr/>
      <w:r>
        <w:rPr>
          <w:lang w:val="pt_PT" w:bidi="pt_PT"/>
        </w:rPr>
      </w:r>
      <w:r>
        <w:rPr>
          <w:lang w:val="pt_PT" w:bidi="pt_PT"/>
        </w:rPr>
        <w:t xml:space="preserve">Os </w:t>
      </w:r>
      <w:r>
        <w:rPr>
          <w:b/>
          <w:lang w:val="pt_PT" w:bidi="pt_PT"/>
        </w:rPr>
        <w:t>judeus</w:t>
      </w:r>
      <w:r>
        <w:rPr>
          <w:lang w:val="pt_PT" w:bidi="pt_PT"/>
        </w:rPr>
        <w:t xml:space="preserve"> perseguem as igrejas na Judeia. Judeus refere-se às pessoas que são descendentes de Jacó. O povo judeu é da região da Judeia. Quando as pessoas usam a palavra judeus, elas muitas vezes pensam especialmente nas pessoas que querem manter a aliança que Deus fez com os descendentes de Jacó.</w:t>
      </w:r>
    </w:p>
    <w:p>
      <w:pPr/>
      <w:r>
        <w:rPr>
          <w:lang w:val="pt_PT" w:bidi="pt_PT"/>
        </w:rPr>
      </w:r>
      <w:r>
        <w:rPr>
          <w:lang w:val="pt_PT" w:bidi="pt_PT"/>
        </w:rPr>
        <w:t>Parem aqui e discutam em grupo qual palavra ou frase vocês usarão para judeu. Procurem por judeu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Paulo chama Jesus de </w:t>
      </w:r>
      <w:r>
        <w:rPr>
          <w:b/>
          <w:lang w:val="pt_PT" w:bidi="pt_PT"/>
        </w:rPr>
        <w:t>Senhor</w:t>
      </w:r>
      <w:r>
        <w:rPr>
          <w:lang w:val="pt_PT" w:bidi="pt_PT"/>
        </w:rPr>
        <w:t>. Paulo muitas vezes chamava Jesus de Senhor para lembrar às pessoas que Jesus é Deus também. Para mais informações sobre Senhor, consulte o Glossário Mestre. Use a mesma palavra ou frase para Senhor que você usou em passagens anteriores.</w:t>
      </w:r>
    </w:p>
    <w:p>
      <w:pPr/>
      <w:r>
        <w:rPr>
          <w:lang w:val="pt_PT" w:bidi="pt_PT"/>
        </w:rPr>
      </w:r>
      <w:r>
        <w:rPr>
          <w:lang w:val="pt_PT" w:bidi="pt_PT"/>
        </w:rPr>
        <w:t xml:space="preserve">Alguns judeus mataram os </w:t>
      </w:r>
      <w:r>
        <w:rPr>
          <w:b/>
          <w:lang w:val="pt_PT" w:bidi="pt_PT"/>
        </w:rPr>
        <w:t>profetas</w:t>
      </w:r>
      <w:r>
        <w:rPr>
          <w:lang w:val="pt_PT" w:bidi="pt_PT"/>
        </w:rPr>
        <w:t xml:space="preserve"> há muito tempo. Um profeta é uma pessoa que dá mensagens de Deus às pessoas. Na maioria das vezes, essas mensagens eram advertências ao povo para parar de desobedecer a Deus. Como as pessoas muitas vezes não gostavam de ouvir essas mensagens, as pessoas às vezes maltratavam profetas ou até mesmo matavam os profetas.</w:t>
      </w:r>
    </w:p>
    <w:p>
      <w:pPr/>
      <w:r>
        <w:rPr>
          <w:lang w:val="pt_PT" w:bidi="pt_PT"/>
        </w:rPr>
      </w:r>
      <w:r>
        <w:rPr>
          <w:lang w:val="pt_PT" w:bidi="pt_PT"/>
        </w:rPr>
        <w:t>Parem aqui e discutam em grupo qual palavra ou frase vocês usarão para profeta. Procure profeta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judeus tentam impedir Paulo quando ele prega o evangelho aos </w:t>
      </w:r>
      <w:r>
        <w:rPr>
          <w:b/>
          <w:lang w:val="pt_PT" w:bidi="pt_PT"/>
        </w:rPr>
        <w:t>gentios</w:t>
      </w:r>
      <w:r>
        <w:rPr>
          <w:lang w:val="pt_PT" w:bidi="pt_PT"/>
        </w:rPr>
        <w:t>. A palavra gentio se refere a todas as pessoas que não eram judeus. Os judeus tinham que cooperar de certa forma com os gentios, mas eles não eram amigáveis com os gentios.</w:t>
      </w:r>
    </w:p>
    <w:p>
      <w:pPr/>
      <w:r>
        <w:rPr>
          <w:lang w:val="pt_PT" w:bidi="pt_PT"/>
        </w:rPr>
      </w:r>
      <w:r>
        <w:rPr>
          <w:lang w:val="pt_PT" w:bidi="pt_PT"/>
        </w:rPr>
        <w:t>Pare aqui e discuta como um grupo qual palavra ou frase você usará para gentios. Procure a palavra gentios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judeus continuam </w:t>
      </w:r>
      <w:r>
        <w:rPr>
          <w:b/>
          <w:lang w:val="pt_PT" w:bidi="pt_PT"/>
        </w:rPr>
        <w:t>pecando</w:t>
      </w:r>
      <w:r>
        <w:rPr>
          <w:lang w:val="pt_PT" w:bidi="pt_PT"/>
        </w:rPr>
        <w:t>. O pecado é um ato de desobediência contra Deus. Deus fez boas leis, e se as pessoas seguirem essas leis, então as pessoas poderão viver juntas em paz. Mas as pessoas estão constantemente quebrando as leis de Deus, e quando as pessoas fazem isso, elas pecam.</w:t>
      </w:r>
    </w:p>
    <w:p>
      <w:pPr/>
      <w:r>
        <w:rPr>
          <w:lang w:val="pt_PT" w:bidi="pt_PT"/>
        </w:rPr>
      </w:r>
      <w:r>
        <w:rPr>
          <w:lang w:val="pt_PT" w:bidi="pt_PT"/>
        </w:rPr>
        <w:t>Parem aqui e, como um grupo, discutam qual palavra ou frase vocês usarão para pecado. Procurem a palavra pecado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Deus mostra sua </w:t>
      </w:r>
      <w:r>
        <w:rPr>
          <w:b/>
          <w:lang w:val="pt_PT" w:bidi="pt_PT"/>
        </w:rPr>
        <w:t>ira</w:t>
      </w:r>
      <w:r>
        <w:rPr>
          <w:lang w:val="pt_PT" w:bidi="pt_PT"/>
        </w:rPr>
        <w:t xml:space="preserve"> aos judeus. Ira é a emoção que Deus tem quando Deus vê o pecado e o mal. Deus é santo e justo. A ira é mais forte do que a raiva, e a ira envolve a maneira como Deus pune as pessoas por seus pecados. No entanto, sempre que Deus mostra sua ira, Deus sempre mostra sua misericórdia, especialmente quando Deus lida com seu povo escolhido. Usem a mesma palavra para ira que vocês usaram em passagens anteriores, e lembrem-se de que ira está no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2:17–3:5</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2.17–3.5 e guardem em seus corações.</w:t>
      </w:r>
    </w:p>
    <w:p>
      <w:pPr/>
      <w:r>
        <w:rPr>
          <w:lang w:val="pt_PT" w:bidi="pt_PT"/>
        </w:rPr>
      </w:r>
      <w:r>
        <w:rPr>
          <w:lang w:val="pt_PT" w:bidi="pt_PT"/>
        </w:rPr>
        <w:t>Ouçam uma versão em áudio de 1 Tessalonicenses 2.17–3.5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2.17–3.5 na tradução mais fácil de entender.</w:t>
      </w:r>
    </w:p>
    <w:p>
      <w:pPr/>
      <w:r>
        <w:rPr>
          <w:lang w:val="pt_PT" w:bidi="pt_PT"/>
        </w:rPr>
      </w:r>
      <w:r>
        <w:rPr>
          <w:lang w:val="pt_PT" w:bidi="pt_PT"/>
        </w:rPr>
        <w:t>Pause este áudio aqui.</w:t>
      </w:r>
    </w:p>
    <w:p>
      <w:pPr/>
      <w:r>
        <w:rPr>
          <w:lang w:val="pt_PT" w:bidi="pt_PT"/>
        </w:rPr>
      </w:r>
      <w:r>
        <w:rPr>
          <w:lang w:val="pt_PT" w:bidi="pt_PT"/>
        </w:rPr>
        <w:t>Nessa passagem, Paulo mostra seu profundo amor pelos crentes tessalonicenses. Paulo quer ver os tessalonicenses novamente. Paulo enviou Timóteo para visitar os tessalonicenses para ver se os crentes ainda estavam seguindo Jesus firmemente. Paulo esperava ansiosamente que Timóteo trouxesse notícias sobre os tessalonicenses, porque Paulo se importava com os tessalonicenses como um pai se importa com seus filhos. Paulo queria que a fé dos crentes ficasse mais forte a cada dia.</w:t>
      </w:r>
    </w:p>
    <w:p>
      <w:pPr/>
      <w:r>
        <w:rPr>
          <w:lang w:val="pt_PT" w:bidi="pt_PT"/>
        </w:rPr>
      </w:r>
      <w:r>
        <w:rPr>
          <w:lang w:val="pt_PT" w:bidi="pt_PT"/>
        </w:rPr>
        <w:t>Parem aqui e compartilhem uma história sobre uma ocasião em que vocês tiveram que deixar inesperadamente alguém com quem vocês se importavam. Pause este áudio aqui.</w:t>
      </w:r>
    </w:p>
    <w:p>
      <w:pPr/>
      <w:r>
        <w:rPr>
          <w:lang w:val="pt_PT" w:bidi="pt_PT"/>
        </w:rPr>
      </w:r>
      <w:r>
        <w:rPr>
          <w:lang w:val="pt_PT" w:bidi="pt_PT"/>
        </w:rPr>
        <w:t>Paulo conta aos tessalonicenses sobre como ele se sentiu depois que deixou a cidade deles. Anteriormente em sua carta, Paulo agiu como um pai para os tessalonicenses. Agora Paulo mostra sua tristeza quando ele se compara a uma criança sem pais. Paulo não pode ver os crentes tessalonicenses face a face, mas Paulo ainda os ama. Paulo tentou muitas vezes visitar os tessalonicenses novamente.</w:t>
      </w:r>
    </w:p>
    <w:p>
      <w:pPr/>
      <w:r>
        <w:rPr>
          <w:lang w:val="pt_PT" w:bidi="pt_PT"/>
        </w:rPr>
      </w:r>
      <w:r>
        <w:rPr>
          <w:lang w:val="pt_PT" w:bidi="pt_PT"/>
        </w:rPr>
        <w:t>Paulo continua contando sobre seu forte desejo de ver os crentes tessalonicenses novamente, e Paulo tentou mais de uma vez retornar a Tessalônica. Paulo diz que Satanás impediu que ele e Silas visitassem os tessalonicenses. Não sabemos como Satanás impediu Paulo e Silas de voltarem, mas Paulo quer que os tessalonicenses saibam que apenas o próprio Satanás poderia impedir que Paulo visitasse os tessalonicenses.</w:t>
      </w:r>
    </w:p>
    <w:p>
      <w:pPr/>
      <w:r>
        <w:rPr>
          <w:lang w:val="pt_PT" w:bidi="pt_PT"/>
        </w:rPr>
      </w:r>
      <w:r>
        <w:rPr>
          <w:lang w:val="pt_PT" w:bidi="pt_PT"/>
        </w:rPr>
        <w:t>Parem aqui e discutam estas perguntas em grupo: pensem em momentos em que vocês não podem estar com pessoas com as quais vocês se importam. O que vocês fazem para manter contato com elas? Pause este áudio aqui.</w:t>
      </w:r>
    </w:p>
    <w:p>
      <w:pPr/>
      <w:r>
        <w:rPr>
          <w:lang w:val="pt_PT" w:bidi="pt_PT"/>
        </w:rPr>
      </w:r>
      <w:r>
        <w:rPr>
          <w:lang w:val="pt_PT" w:bidi="pt_PT"/>
        </w:rPr>
        <w:t>Paulo e Silas enfrentaram barreiras que os impediam de compartilhar a mensagem de Deus com os tessalonicenses. Que tipos de barreiras podem impedir que as pessoas compartilhem a mensagem de Deus hoje? Pause este áudio aqui.</w:t>
      </w:r>
    </w:p>
    <w:p>
      <w:pPr/>
      <w:r>
        <w:rPr>
          <w:lang w:val="pt_PT" w:bidi="pt_PT"/>
        </w:rPr>
      </w:r>
      <w:r>
        <w:rPr>
          <w:lang w:val="pt_PT" w:bidi="pt_PT"/>
        </w:rPr>
        <w:t>Paulo mostra grande amor pelos tessalonicenses. Paulo chama os tessalonicenses de sua esperança e alegria. Vocês podem se lembrar de que o povo grego naquela época costumava organizar corridas atléticas. A pessoa que participava da corrida receberia uma coroa especial que as pessoas faziam de ramos de oliveira para mostrar que ela havia vencido a corrida. Paulo diz que os tessalonicenses são como essa coroa, ou prêmio, que um corredor ganha quando ele vence uma corrida como essa. Paulo está muito orgulhoso de seus amigos tessalonicenses. Paulo ficará feliz por causa da fé deles quando o Senhor Jesus vier. Paulo fala mais sobre o retorno do Senhor Jesus mais tarde nesta carta.</w:t>
      </w:r>
    </w:p>
    <w:p>
      <w:pPr/>
      <w:r>
        <w:rPr>
          <w:lang w:val="pt_PT" w:bidi="pt_PT"/>
        </w:rPr>
      </w:r>
      <w:r>
        <w:rPr>
          <w:lang w:val="pt_PT" w:bidi="pt_PT"/>
        </w:rPr>
        <w:t>Parem aqui e compartilhem sobre alguém em sua comunidade que traz alegria e esperança a vocês, porque essa pessoa segue Jesus. Pause este áudio aqui.</w:t>
      </w:r>
    </w:p>
    <w:p>
      <w:pPr/>
      <w:r>
        <w:rPr>
          <w:lang w:val="pt_PT" w:bidi="pt_PT"/>
        </w:rPr>
      </w:r>
      <w:r>
        <w:rPr>
          <w:lang w:val="pt_PT" w:bidi="pt_PT"/>
        </w:rPr>
        <w:t>Agora Paulo explica por que ele escolheu ficar apenas com Silas em Atenas. Paulo sentiu tanta falta dos tessalonicenses que ficou sozinho para que ele pudesse enviar Timóteo para visitá-los. Paulo descreve Timóteo como um irmão que trabalha com Deus para compartilhar a mensagem sobre Jesus. Paulo enviou Timóteo porque confiava que Timóteo ajudaria os tessalonicenses, embora o próprio Paulo não pudesse ir pessoalmente. Paulo conta como ele e Silas não podiam esperar mais sem saber como os tessalonicenses estavam.</w:t>
      </w:r>
    </w:p>
    <w:p>
      <w:pPr/>
      <w:r>
        <w:rPr>
          <w:lang w:val="pt_PT" w:bidi="pt_PT"/>
        </w:rPr>
      </w:r>
      <w:r>
        <w:rPr>
          <w:lang w:val="pt_PT" w:bidi="pt_PT"/>
        </w:rPr>
        <w:t>Parem aqui e discutam em grupo: quem são algumas pessoas em sua comunidade que fortalecem e encorajam outros em sua fé? Como eles fazem isso? Então compartilhem sobre uma vez em que vocês estavam preocupados com a condição espiritual de alguém. Como vocês lidaram com essa preocupação? Pause este áudio aqui.</w:t>
      </w:r>
    </w:p>
    <w:p>
      <w:pPr/>
      <w:r>
        <w:rPr>
          <w:lang w:val="pt_PT" w:bidi="pt_PT"/>
        </w:rPr>
      </w:r>
      <w:r>
        <w:rPr>
          <w:lang w:val="pt_PT" w:bidi="pt_PT"/>
        </w:rPr>
        <w:t>Paulo ensinou aos tessalonicenses anteriormente que os seguidores de Jesus enfrentariam tempos difíceis, porque eles acreditavam em Jesus. Agora esses tempos difíceis chegaram, assim como Paulo disse que viriam. Paulo explica por que ele enviou Timóteo para ajudá-los. Paulo sabia que Satanás causou as dificuldades que os tessalonicenses enfrentaram. Paulo chama Satanás de "o tentador", porque Satanás trabalha para tentar os crentes a se afastarem de Deus. Paulo estava preocupado que Satanás pudesse tentar os tessalonicenses a deixar de seguir Jesus. Paulo havia trabalhado muito quando ensinou aos tessalonicenses sobre Jesus. Paulo temia que todo o seu trabalho fosse inútil se Satanás tivesse sucesso em afastar os tessalonicenses de Deus.</w:t>
      </w:r>
    </w:p>
    <w:p>
      <w:pPr/>
      <w:r>
        <w:rPr>
          <w:lang w:val="pt_PT" w:bidi="pt_PT"/>
        </w:rPr>
      </w:r>
      <w:r>
        <w:rPr>
          <w:lang w:val="pt_PT" w:bidi="pt_PT"/>
        </w:rPr>
        <w:t>Parem aqui e discutam em grupo: contem uma história sobre uma vez em que vocês trabalharam muito, mas mais tarde perceberam que todo esse esforço não resultou em nada de bom. Seu trabalho foi inútil.</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2.17–3.5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Então,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Silas e Timóteo dizem aos tessalonicenses o quanto sentiram falta deles. Paulo e seus companheiros deixaram os tessalonicenses de repente. Mesmo que vivam fisicamente separados, Paulo e seus companheiros ainda se sentem próximos dos tessalonicenses em seus corações. Os homens se esforçaram muito para visitar os tessalonicenses novamente.</w:t>
      </w:r>
    </w:p>
    <w:p>
      <w:pPr/>
      <w:r>
        <w:rPr>
          <w:lang w:val="pt_PT" w:bidi="pt_PT"/>
        </w:rPr>
      </w:r>
      <w:r>
        <w:rPr>
          <w:b/>
          <w:lang w:val="pt_PT" w:bidi="pt_PT"/>
        </w:rPr>
        <w:t>Na segunda parte:</w:t>
      </w:r>
      <w:r>
        <w:rPr>
          <w:lang w:val="pt_PT" w:bidi="pt_PT"/>
        </w:rPr>
        <w:t xml:space="preserve"> Paulo explica que Satanás impede que ele e seus companheiros retornem a Tessalônica. Paulo quer retornar porque os tessalonicenses lhe trazem alegria. Paulo aguarda com expectativa orgulhar-se dos tessalonicenses quando Jesus retornar.</w:t>
      </w:r>
    </w:p>
    <w:p>
      <w:pPr/>
      <w:r>
        <w:rPr>
          <w:lang w:val="pt_PT" w:bidi="pt_PT"/>
        </w:rPr>
      </w:r>
      <w:r>
        <w:rPr>
          <w:b/>
          <w:lang w:val="pt_PT" w:bidi="pt_PT"/>
        </w:rPr>
        <w:t>Na terceira parte:</w:t>
      </w:r>
      <w:r>
        <w:rPr>
          <w:lang w:val="pt_PT" w:bidi="pt_PT"/>
        </w:rPr>
        <w:t xml:space="preserve"> Paulo e Silas não podiam esperar mais para ouvir notícias sobre os tessalonicenses. Paulo e Silas escolheram ficar sozinhos em Atenas e enviar Timóteo para Tessalônica. Timóteo foi fortalecer e encorajar os tessalonicenses em sua fé, porque Paulo sabia que os tessalonicenses enfrentavam problemas. Paulo havia advertido os tessalonicenses anteriormente de que os crentes enfrentariam problemas. Paulo estava preocupado que Satanás pudesse tentar os tessalonicenses. Paulo temia que sua obra pudesse se tornar inútil.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tessalonicenses</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E Silas</w:t>
      </w:r>
    </w:p>
    <w:p>
      <w:pPr/>
      <w:r>
        <w:rPr>
          <w:lang w:val="pt_PT" w:bidi="pt_PT"/>
        </w:rPr>
      </w:r>
      <w:r>
        <w:rPr>
          <w:lang w:val="pt_PT" w:bidi="pt_PT"/>
        </w:rPr>
        <w:t>Em grupo, prestem atenção às partes do cenário da passagem:</w:t>
      </w:r>
    </w:p>
    <w:p>
      <w:pPr/>
      <w:r>
        <w:rPr>
          <w:lang w:val="pt_PT" w:bidi="pt_PT"/>
        </w:rPr>
      </w:r>
      <w:r>
        <w:rPr>
          <w:lang w:val="pt_PT" w:bidi="pt_PT"/>
        </w:rPr>
        <w:t>No início desta parte da carta de Paulo, ele muda seu foco para falar sobre por que ele não pode estar com os tessalonicenses agora. Paulo quer explicar aos tessalonicenses por que deseja saber como eles estão, então primeiro ele explica por que não pode ir pessoalmente perguntar-lhes. Os inimigos forçaram Paulo, Silas e Timóteo a deixar Tessalônica de repente. Paulo e seus companheiros foram para Atenas. Paulo e os homens queriam retornar a Tessalônica, mas não puderam. Eles se preocuparam com os novos crentes em Tessalônica. O povo de Tessalônica perseguiu os crentes. Paulo e sua equipe sabiam que os crentes precisavam de encorajamento. Eles decidiram enviar Timóteo para ajudar os crentes a permanecerem fortes em sua fé.</w:t>
      </w:r>
    </w:p>
    <w:p>
      <w:pPr/>
      <w:r>
        <w:rPr>
          <w:lang w:val="pt_PT" w:bidi="pt_PT"/>
        </w:rPr>
      </w:r>
      <w:r>
        <w:rPr>
          <w:lang w:val="pt_PT" w:bidi="pt_PT"/>
        </w:rPr>
        <w:t>Paulo usa palavras carinhosas para mostrar seu profundo amor pelos tessalonicenses. Paulo diz que se sente como uma criança que perdeu os pais, porque Paulo não está com os tessalonicenses. Em outras palavras, Paulo se sente perdido e sozinho. Paulo quer mostrar o quanto ele se importa com os tessalonicenses, mesmo que não esteja com eles.</w:t>
      </w:r>
    </w:p>
    <w:p>
      <w:pPr/>
      <w:r>
        <w:rPr>
          <w:lang w:val="pt_PT" w:bidi="pt_PT"/>
        </w:rPr>
      </w:r>
      <w:r>
        <w:rPr>
          <w:lang w:val="pt_PT" w:bidi="pt_PT"/>
        </w:rPr>
        <w:t>Parem aqui e discutam esta pergunta em grupo: contem sobre uma vez em que vocês tiveram que ficar longe de pessoas com as quais se importam, mas vocês queriam muito ver essas pessoas. Como vocês se sentiram? Como vocês falaram sobre isso? Como vocês falarão sobre a maneira como Paulo se sente como uma criança órfã ou sozinha? Pause este áudio aqui.</w:t>
      </w:r>
    </w:p>
    <w:p>
      <w:pPr/>
      <w:r>
        <w:rPr>
          <w:lang w:val="pt_PT" w:bidi="pt_PT"/>
        </w:rPr>
      </w:r>
      <w:r>
        <w:rPr>
          <w:lang w:val="pt_PT" w:bidi="pt_PT"/>
        </w:rPr>
        <w:t>Paulo explica que, mesmo que não possam se encontrar pessoalmente, os tessalonicenses permanecem próximos ao coração de Paulo, Silas e Timóteo. Em outras palavras, Paulo pensa muito nos tessalonicenses. Paulo até mesmo chama os crentes tessalonicenses de "irmãos", ou "irmãos e irmãs", porque eles são como membros da família de Paulo. Paulo e sua equipe têm se esforçado muito para retornar a Tessalônica.</w:t>
      </w:r>
    </w:p>
    <w:p>
      <w:pPr/>
      <w:r>
        <w:rPr>
          <w:lang w:val="pt_PT" w:bidi="pt_PT"/>
        </w:rPr>
      </w:r>
      <w:r>
        <w:rPr>
          <w:lang w:val="pt_PT" w:bidi="pt_PT"/>
        </w:rPr>
        <w:t>Parem aqui e discutam esta pergunta em grupo: que palavras as pessoas em seu idioma usam para descrever como sentem muita falta de alguém? Como vocês falarão sobre os tessalonicenses estarem sempre no coração ou nos pensamentos de Paulo? Pause este áudio aqui.</w:t>
      </w:r>
    </w:p>
    <w:p>
      <w:pPr/>
      <w:r>
        <w:rPr>
          <w:lang w:val="pt_PT" w:bidi="pt_PT"/>
        </w:rPr>
      </w:r>
      <w:r>
        <w:rPr>
          <w:lang w:val="pt_PT" w:bidi="pt_PT"/>
        </w:rPr>
        <w:t>Na segunda parte, Paulo explica por que eles não retornaram a Tessalônica. Satanás bloqueia o caminho deles. Paulo quer retornar porque os tessalonicenses lhe trazem alegria e orgulho. Paulo diz isso como uma pergunta quando diz: "Qual é a nossa esperança, alegria e coroa de glória que apresentaremos a Jesus quando ele vier?" O que Paulo está dizendo, na verdade, é que ele acredita que há coisas boas vindas dos tessalonicenses, por isso Paulo fica alegre quando pensa neles. Paulo aguarda com expectativa apresentar os tessalonicenses a Jesus quando Jesus retornar. Os tessalonicenses se tornarão como um prêmio, ou uma coroa, que Paulo mostrará orgulhosamente a Jesus.</w:t>
      </w:r>
    </w:p>
    <w:p>
      <w:pPr/>
      <w:r>
        <w:rPr>
          <w:lang w:val="pt_PT" w:bidi="pt_PT"/>
        </w:rPr>
      </w:r>
      <w:r>
        <w:rPr>
          <w:lang w:val="pt_PT" w:bidi="pt_PT"/>
        </w:rPr>
        <w:t>Parem aqui e discutam esta pergunta em grupo: contem sobre uma vez em que vocês se sentiram orgulhosos do sucesso ou do crescimento de outra pessoa. Como vocês mostraram que estavam orgulhosos dessa pessoa? Como vocês falarão sobre os tessalonicenses serem o prêmio de Paulo, ou a coroa, que Paulo pode mostrar às pessoas? Pause este áudio aqui.</w:t>
      </w:r>
    </w:p>
    <w:p>
      <w:pPr/>
      <w:r>
        <w:rPr>
          <w:lang w:val="pt_PT" w:bidi="pt_PT"/>
        </w:rPr>
      </w:r>
      <w:r>
        <w:rPr>
          <w:lang w:val="pt_PT" w:bidi="pt_PT"/>
        </w:rPr>
        <w:t>Na terceira parte, Paulo agora muda o foco para explicar que ele e seus companheiros não podiam esperar mais sem saber como os tessalonicenses viviam. Paulo usa uma linguagem emocional forte para mostrar o quanto ele queria saber como eram os tessalonicenses.</w:t>
      </w:r>
    </w:p>
    <w:p>
      <w:pPr/>
      <w:r>
        <w:rPr>
          <w:lang w:val="pt_PT" w:bidi="pt_PT"/>
        </w:rPr>
      </w:r>
      <w:r>
        <w:rPr>
          <w:lang w:val="pt_PT" w:bidi="pt_PT"/>
        </w:rPr>
        <w:t>Parem aqui e discutam em grupo: como vocês descreveriam que Paulo não podia esperar mais para ouvir notícias dos tessalonicenses? Pause este áudio aqui.</w:t>
      </w:r>
    </w:p>
    <w:p>
      <w:pPr/>
      <w:r>
        <w:rPr>
          <w:lang w:val="pt_PT" w:bidi="pt_PT"/>
        </w:rPr>
      </w:r>
      <w:r>
        <w:rPr>
          <w:lang w:val="pt_PT" w:bidi="pt_PT"/>
        </w:rPr>
        <w:t>Paulo e Silas decidiram ficar sozinhos em Atenas, mas eles enviaram Timóteo para visitar os tessalonicenses. Timóteo foi fortalecer a fé dos tessalonicenses e encorajá-los. Timóteo serviu como irmão deles em Cristo e colaborador de Deus para ajudar a proclamar as boas novas sobre Jesus. Timóteo também poderia ajudar os tessalonicenses a permanecerem fortes quando enfrentavam problemas. Paulo diz que quer que a fé dos tessalonicenses não seja movida nem abalada quando vierem problemas. Os tessalonicenses devem continuar a obedecer a Jesus com firmeza, sem duvidar.</w:t>
      </w:r>
    </w:p>
    <w:p>
      <w:pPr/>
      <w:r>
        <w:rPr>
          <w:lang w:val="pt_PT" w:bidi="pt_PT"/>
        </w:rPr>
      </w:r>
      <w:r>
        <w:rPr>
          <w:lang w:val="pt_PT" w:bidi="pt_PT"/>
        </w:rPr>
        <w:t xml:space="preserve">Parem aqui e olhem para o mapa da área que mostra a distância entre </w:t>
      </w:r>
      <w:r>
        <w:rPr>
          <w:b/>
          <w:lang w:val="pt_PT" w:bidi="pt_PT"/>
        </w:rPr>
        <w:t>Atenas e Tessalônica</w:t>
      </w:r>
      <w:r>
        <w:rPr>
          <w:lang w:val="pt_PT" w:bidi="pt_PT"/>
        </w:rPr>
        <w:t>. Pause este áudio aqui.</w:t>
      </w:r>
    </w:p>
    <w:p>
      <w:pPr/>
      <w:r>
        <w:rPr>
          <w:lang w:val="pt_PT" w:bidi="pt_PT"/>
        </w:rPr>
      </w:r>
      <w:r>
        <w:rPr>
          <w:lang w:val="pt_PT" w:bidi="pt_PT"/>
        </w:rPr>
        <w:t>Parem aqui e discutam esta pergunta em grupo: como vocês conversam sobre seguir alguém com firmeza quando é difícil e surgem problemas? Como vocês falarão sobre como Timóteo tornará a fé, ou a crença, dos tessalonicenses forte e inabalável? Pause este áudio aqui.</w:t>
      </w:r>
    </w:p>
    <w:p>
      <w:pPr/>
      <w:r>
        <w:rPr>
          <w:lang w:val="pt_PT" w:bidi="pt_PT"/>
        </w:rPr>
      </w:r>
      <w:r>
        <w:rPr>
          <w:lang w:val="pt_PT" w:bidi="pt_PT"/>
        </w:rPr>
        <w:t>Paulo havia dito aos tessalonicenses anteriormente que todos os crentes definitivamente enfrentarão problemas, especialmente porque eles acreditavam em Jesus. Paulo usa uma linguagem que faz as pessoas pensarem em passar por muito sofrimento. Paulo deixa claro que os problemas ou a perseguição definitivamente virão.</w:t>
      </w:r>
    </w:p>
    <w:p>
      <w:pPr/>
      <w:r>
        <w:rPr>
          <w:lang w:val="pt_PT" w:bidi="pt_PT"/>
        </w:rPr>
      </w:r>
      <w:r>
        <w:rPr>
          <w:lang w:val="pt_PT" w:bidi="pt_PT"/>
        </w:rPr>
        <w:t>Parem aqui e discutam como vocês falarão sobre Paulo explicando que os problemas definitivamente virão. As pessoas não podem evitar esses problemas. Pause este áudio aqui.</w:t>
      </w:r>
    </w:p>
    <w:p>
      <w:pPr/>
      <w:r>
        <w:rPr>
          <w:lang w:val="pt_PT" w:bidi="pt_PT"/>
        </w:rPr>
      </w:r>
      <w:r>
        <w:rPr>
          <w:lang w:val="pt_PT" w:bidi="pt_PT"/>
        </w:rPr>
        <w:t>Paulo dá o exemplo de que ele próprio enfrentou problemas, assim como ele disse que faria. Assim como Paulo enfrentou problemas, Paulo sabia que os tessalonicenses enfrentariam problemas, e Paulo estava preocupado que Satanás pudesse tentar os tessalonicenses a abandonar sua fé. Na verdade, Paulo chama Satanás de "o Tentador". Paulo temia que todo o trabalho duro dele, de Silas e de Timóteo em Tessalônica pudesse se tornar inútil se os tessalonicenses parassem de acreditar em Jesus e de segui-Lo.</w:t>
      </w:r>
    </w:p>
    <w:p>
      <w:pPr/>
      <w:r>
        <w:rPr>
          <w:lang w:val="pt_PT" w:bidi="pt_PT"/>
        </w:rPr>
      </w:r>
      <w:r>
        <w:rPr>
          <w:lang w:val="pt_PT" w:bidi="pt_PT"/>
        </w:rPr>
        <w:t>Agora, o grupo deve elaborar o roteiro, desenhar ou usar objetos para visualizar a passagem e a atuação nela. Ao fazerem isso, vocês podem querer usar desenhos, objetos ou até mesmo pessoas para representar Paulo, Silas, Timóteo, os crentes em Tessalônica e Satanás. Considerem desenhar um mapa para mostrar a distância entre Atenas e Tessalônica. Mostre como Satanás impede que Paulo retorne. Mostre Timóteo viajando para encorajar os crentes.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2.17–3.5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tessalonicenses</w:t>
      </w:r>
    </w:p>
    <w:p>
      <w:pPr>
        <w:pStyle w:val="ListBullet"/>
        <w:spacing w:line="240" w:lineRule="auto"/>
        <w:ind w:left="720"/>
      </w:pPr>
      <w:r>
        <w:rPr>
          <w:lang w:val="pt_PT" w:bidi="pt_PT"/>
        </w:rPr>
      </w:r>
      <w:r>
        <w:rPr>
          <w:lang w:val="pt_PT" w:bidi="pt_PT"/>
        </w:rPr>
        <w:t>Satanás</w:t>
      </w:r>
    </w:p>
    <w:p>
      <w:pPr>
        <w:pStyle w:val="ListBullet"/>
        <w:spacing w:line="240" w:lineRule="auto"/>
        <w:ind w:left="720"/>
      </w:pPr>
      <w:r>
        <w:rPr>
          <w:lang w:val="pt_PT" w:bidi="pt_PT"/>
        </w:rPr>
      </w:r>
      <w:r>
        <w:rPr>
          <w:lang w:val="pt_PT" w:bidi="pt_PT"/>
        </w:rPr>
        <w:t>Timóteo</w:t>
      </w:r>
    </w:p>
    <w:p>
      <w:pPr>
        <w:pStyle w:val="ListBullet"/>
        <w:spacing w:line="240" w:lineRule="auto"/>
        <w:ind w:left="720"/>
      </w:pPr>
      <w:r>
        <w:rPr>
          <w:lang w:val="pt_PT" w:bidi="pt_PT"/>
        </w:rPr>
      </w:r>
      <w:r>
        <w:rPr>
          <w:lang w:val="pt_PT" w:bidi="pt_PT"/>
        </w:rPr>
        <w:t>E Silas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 este áudio aqui e encene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"Meus irmãos e irmãs, quando deixamos vocês, nos sentimos como filhos separados de seus pais. Tivemos que deixar vocês de repente. Mesmo que não possamos vê-los, guardamos vocês em nossos corações. Nos esforçamos muito para voltar a ver vocês. Eu, Paulo, tentei muitas vezes voltar".</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Meu coração dói, porque sinto tanta falta dos tessalonicenses; ou</w:t>
      </w:r>
    </w:p>
    <w:p>
      <w:pPr>
        <w:pStyle w:val="ListBullet"/>
        <w:spacing w:line="240" w:lineRule="auto"/>
        <w:ind w:left="720"/>
      </w:pPr>
      <w:r>
        <w:rPr>
          <w:lang w:val="pt_PT" w:bidi="pt_PT"/>
        </w:rPr>
      </w:r>
      <w:r>
        <w:rPr>
          <w:lang w:val="pt_PT" w:bidi="pt_PT"/>
        </w:rPr>
        <w:t>Sinto-me como uma criança perdida sem ser capaz de ver os tessalonicenses; ou</w:t>
      </w:r>
    </w:p>
    <w:p>
      <w:pPr>
        <w:pStyle w:val="ListBullet"/>
        <w:spacing w:line="240" w:lineRule="auto"/>
        <w:ind w:left="720"/>
      </w:pPr>
      <w:r>
        <w:rPr>
          <w:lang w:val="pt_PT" w:bidi="pt_PT"/>
        </w:rPr>
      </w:r>
      <w:r>
        <w:rPr>
          <w:lang w:val="pt_PT" w:bidi="pt_PT"/>
        </w:rPr>
        <w:t>Quero que os tessalonicenses saibam que a distância física não mudou meu amor por eles.</w:t>
      </w:r>
    </w:p>
    <w:p>
      <w:pPr/>
      <w:r>
        <w:rPr>
          <w:lang w:val="pt_PT" w:bidi="pt_PT"/>
        </w:rPr>
      </w:r>
      <w:r>
        <w:rPr>
          <w:lang w:val="pt_PT" w:bidi="pt_PT"/>
        </w:rPr>
        <w:t>Continuem a encenação.</w:t>
      </w:r>
    </w:p>
    <w:p>
      <w:pPr/>
      <w:r>
        <w:rPr>
          <w:lang w:val="pt_PT" w:bidi="pt_PT"/>
        </w:rPr>
      </w:r>
      <w:r>
        <w:rPr>
          <w:lang w:val="pt_PT" w:bidi="pt_PT"/>
        </w:rPr>
        <w:t>Paulo diz: "Satanás continua bloqueando nosso caminho de volta para você. Mas você é nossa esperança e alegria! Você será nossa coroa de orgulho quando Jesus, nosso Senhor, retornar. Você nos traz tanta alegria!"</w:t>
      </w:r>
    </w:p>
    <w:p>
      <w:pPr/>
      <w:r>
        <w:rPr>
          <w:lang w:val="pt_PT" w:bidi="pt_PT"/>
        </w:rPr>
      </w:r>
      <w:r>
        <w:rPr>
          <w:lang w:val="pt_PT" w:bidi="pt_PT"/>
        </w:rPr>
        <w:t>Pause a encenação. Pergunte à pessoa que interpreta Jesus: “O que você está sentindo ou pensando?”. A pessoa pode responder coisas como:</w:t>
      </w:r>
    </w:p>
    <w:p>
      <w:pPr>
        <w:pStyle w:val="ListBullet"/>
        <w:spacing w:line="240" w:lineRule="auto"/>
        <w:ind w:left="720"/>
      </w:pPr>
      <w:r>
        <w:rPr>
          <w:lang w:val="pt_PT" w:bidi="pt_PT"/>
        </w:rPr>
      </w:r>
      <w:r>
        <w:rPr>
          <w:lang w:val="pt_PT" w:bidi="pt_PT"/>
        </w:rPr>
        <w:t>Manterei esses líderes longe dos novos crentes; ou</w:t>
      </w:r>
    </w:p>
    <w:p>
      <w:pPr>
        <w:pStyle w:val="ListBullet"/>
        <w:spacing w:line="240" w:lineRule="auto"/>
        <w:ind w:left="720"/>
      </w:pPr>
      <w:r>
        <w:rPr>
          <w:lang w:val="pt_PT" w:bidi="pt_PT"/>
        </w:rPr>
      </w:r>
      <w:r>
        <w:rPr>
          <w:lang w:val="pt_PT" w:bidi="pt_PT"/>
        </w:rPr>
        <w:t>Quero enfraquecer a fé deles mantendo-os separados; ou</w:t>
      </w:r>
    </w:p>
    <w:p>
      <w:pPr>
        <w:pStyle w:val="ListBullet"/>
        <w:spacing w:line="240" w:lineRule="auto"/>
        <w:ind w:left="720"/>
      </w:pPr>
      <w:r>
        <w:rPr>
          <w:lang w:val="pt_PT" w:bidi="pt_PT"/>
        </w:rPr>
      </w:r>
      <w:r>
        <w:rPr>
          <w:lang w:val="pt_PT" w:bidi="pt_PT"/>
        </w:rPr>
        <w:t>Usarei todos os métodos que puder para impedir que Paulo retorne.</w:t>
      </w:r>
    </w:p>
    <w:p>
      <w:pPr/>
      <w:r>
        <w:rPr>
          <w:lang w:val="pt_PT" w:bidi="pt_PT"/>
        </w:rPr>
      </w:r>
      <w:r>
        <w:rPr>
          <w:lang w:val="pt_PT" w:bidi="pt_PT"/>
        </w:rPr>
        <w:t>Pergunte a uma pessoa que interpreta um dos tessalonicenses: “O que você está sentindo ou pensando?”. A pessoa pode responder coisas como:</w:t>
      </w:r>
    </w:p>
    <w:p>
      <w:pPr>
        <w:pStyle w:val="ListBullet"/>
        <w:spacing w:line="240" w:lineRule="auto"/>
        <w:ind w:left="720"/>
      </w:pPr>
      <w:r>
        <w:rPr>
          <w:lang w:val="pt_PT" w:bidi="pt_PT"/>
        </w:rPr>
      </w:r>
      <w:r>
        <w:rPr>
          <w:lang w:val="pt_PT" w:bidi="pt_PT"/>
        </w:rPr>
        <w:t>Sentimos falta de Paulo e queremos que ele retorne; ou</w:t>
      </w:r>
    </w:p>
    <w:p>
      <w:pPr>
        <w:pStyle w:val="ListBullet"/>
        <w:spacing w:line="240" w:lineRule="auto"/>
        <w:ind w:left="720"/>
      </w:pPr>
      <w:r>
        <w:rPr>
          <w:lang w:val="pt_PT" w:bidi="pt_PT"/>
        </w:rPr>
      </w:r>
      <w:r>
        <w:rPr>
          <w:lang w:val="pt_PT" w:bidi="pt_PT"/>
        </w:rPr>
        <w:t>Sentimo-nos encorajados pelo fato de trazermos tanta alegria a Paulo; ou</w:t>
      </w:r>
    </w:p>
    <w:p>
      <w:pPr>
        <w:pStyle w:val="ListBullet"/>
        <w:spacing w:line="240" w:lineRule="auto"/>
        <w:ind w:left="720"/>
      </w:pPr>
      <w:r>
        <w:rPr>
          <w:lang w:val="pt_PT" w:bidi="pt_PT"/>
        </w:rPr>
      </w:r>
      <w:r>
        <w:rPr>
          <w:lang w:val="pt_PT" w:bidi="pt_PT"/>
        </w:rPr>
        <w:t>Perguntamo-nos o que Paulo quer dizer sobre ser a coroa dele quando Jesus retornar. Esperamos continuar a deixar Paulo orgulhoso de nós!</w:t>
      </w:r>
    </w:p>
    <w:p>
      <w:pPr/>
      <w:r>
        <w:rPr>
          <w:lang w:val="pt_PT" w:bidi="pt_PT"/>
        </w:rPr>
      </w:r>
      <w:r>
        <w:rPr>
          <w:lang w:val="pt_PT" w:bidi="pt_PT"/>
        </w:rPr>
        <w:t>Continuem a encenação.</w:t>
      </w:r>
    </w:p>
    <w:p>
      <w:pPr/>
      <w:r>
        <w:rPr>
          <w:lang w:val="pt_PT" w:bidi="pt_PT"/>
        </w:rPr>
      </w:r>
      <w:r>
        <w:rPr>
          <w:lang w:val="pt_PT" w:bidi="pt_PT"/>
        </w:rPr>
        <w:t>Paulo diz: "Não poderíamos esperar mais para ouvir notícias sobre vocês. Escolhemos ficar sozinhos em Atenas e enviar Timóteo a vocês. Timóteo é nosso irmão e trabalha com Deus. Enviamos Timóteo para fortalecer a fé de vocês e encorajá-los".</w:t>
      </w:r>
    </w:p>
    <w:p>
      <w:pPr/>
      <w:r>
        <w:rPr>
          <w:lang w:val="pt_PT" w:bidi="pt_PT"/>
        </w:rPr>
      </w:r>
      <w:r>
        <w:rPr>
          <w:lang w:val="pt_PT" w:bidi="pt_PT"/>
        </w:rPr>
        <w:t>Pause a encenação. Pergunte à pessoa que interpreta Timóteo: “O que você está sentindo ou pensando?” A pessoa pode responder coisas como:</w:t>
      </w:r>
    </w:p>
    <w:p>
      <w:pPr>
        <w:pStyle w:val="ListBullet"/>
        <w:spacing w:line="240" w:lineRule="auto"/>
        <w:ind w:left="720"/>
      </w:pPr>
      <w:r>
        <w:rPr>
          <w:lang w:val="pt_PT" w:bidi="pt_PT"/>
        </w:rPr>
      </w:r>
      <w:r>
        <w:rPr>
          <w:lang w:val="pt_PT" w:bidi="pt_PT"/>
        </w:rPr>
        <w:t>Sinto-me honrado por realizar esta missão importante; ou</w:t>
      </w:r>
    </w:p>
    <w:p>
      <w:pPr>
        <w:pStyle w:val="ListBullet"/>
        <w:spacing w:line="240" w:lineRule="auto"/>
        <w:ind w:left="720"/>
      </w:pPr>
      <w:r>
        <w:rPr>
          <w:lang w:val="pt_PT" w:bidi="pt_PT"/>
        </w:rPr>
      </w:r>
      <w:r>
        <w:rPr>
          <w:lang w:val="pt_PT" w:bidi="pt_PT"/>
        </w:rPr>
        <w:t>Quero ajudar esses crentes a permanecerem fortes em sua fé; ou</w:t>
      </w:r>
    </w:p>
    <w:p>
      <w:pPr>
        <w:pStyle w:val="ListBullet"/>
        <w:spacing w:line="240" w:lineRule="auto"/>
        <w:ind w:left="720"/>
      </w:pPr>
      <w:r>
        <w:rPr>
          <w:lang w:val="pt_PT" w:bidi="pt_PT"/>
        </w:rPr>
      </w:r>
      <w:r>
        <w:rPr>
          <w:lang w:val="pt_PT" w:bidi="pt_PT"/>
        </w:rPr>
        <w:t>Sei que Deus me ajudará a encorajar os tessalonicenses.</w:t>
      </w:r>
    </w:p>
    <w:p>
      <w:pPr/>
      <w:r>
        <w:rPr>
          <w:lang w:val="pt_PT" w:bidi="pt_PT"/>
        </w:rPr>
      </w:r>
      <w:r>
        <w:rPr>
          <w:lang w:val="pt_PT" w:bidi="pt_PT"/>
        </w:rPr>
        <w:t>Continuem a encenação.</w:t>
      </w:r>
    </w:p>
    <w:p>
      <w:pPr/>
      <w:r>
        <w:rPr>
          <w:lang w:val="pt_PT" w:bidi="pt_PT"/>
        </w:rPr>
      </w:r>
      <w:r>
        <w:rPr>
          <w:lang w:val="pt_PT" w:bidi="pt_PT"/>
        </w:rPr>
        <w:t>Paulo diz: "Sabíamos que vocês enfrentariam problemas. Nós os havíamos avisado de que os crentes enfrentariam perseguição. Isso agora aconteceu. Eu estava preocupado que Satanás pudesse tentar vocês. Eu temia que nosso trabalho pudesse se tornar inútil se vocês parassem de acreditar".</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Estou preocupado com a perseguição que os tessalonicenses enfrentam; ou</w:t>
      </w:r>
    </w:p>
    <w:p>
      <w:pPr>
        <w:pStyle w:val="ListBullet"/>
        <w:spacing w:line="240" w:lineRule="auto"/>
        <w:ind w:left="720"/>
      </w:pPr>
      <w:r>
        <w:rPr>
          <w:lang w:val="pt_PT" w:bidi="pt_PT"/>
        </w:rPr>
      </w:r>
      <w:r>
        <w:rPr>
          <w:lang w:val="pt_PT" w:bidi="pt_PT"/>
        </w:rPr>
        <w:t>Espero que a visita de Timóteo fortaleça a fé dos tessalonicenses; ou</w:t>
      </w:r>
    </w:p>
    <w:p>
      <w:pPr>
        <w:pStyle w:val="ListBullet"/>
        <w:spacing w:line="240" w:lineRule="auto"/>
        <w:ind w:left="720"/>
      </w:pPr>
      <w:r>
        <w:rPr>
          <w:lang w:val="pt_PT" w:bidi="pt_PT"/>
        </w:rPr>
      </w:r>
      <w:r>
        <w:rPr>
          <w:lang w:val="pt_PT" w:bidi="pt_PT"/>
        </w:rPr>
        <w:t>Temo que Satanás possa usar esses problemas para abalar a confiança dos tessalonicenses em Deus.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2.17–3.5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chama os tessalonicenses de </w:t>
      </w:r>
      <w:r>
        <w:rPr>
          <w:b/>
          <w:lang w:val="pt_PT" w:bidi="pt_PT"/>
        </w:rPr>
        <w:t>irmãos e irmãs</w:t>
      </w:r>
      <w:r>
        <w:rPr>
          <w:lang w:val="pt_PT" w:bidi="pt_PT"/>
        </w:rPr>
        <w:t>. Como Deus é o Pai de todos os crentes, todos os crentes são como irmãos e irmãs. Paulo usa com frequência a palavra para irmão quando se refere a companheiros de fé. Quando há mais de um irmão, a palavra pode significar irmãos e irmãs. Usem as mesmas palavras ou frases para "irmãos", ou "irmãos e irmãs", que vocês usaram em passagens anteriores.</w:t>
      </w:r>
    </w:p>
    <w:p>
      <w:pPr/>
      <w:r>
        <w:rPr>
          <w:lang w:val="pt_PT" w:bidi="pt_PT"/>
        </w:rPr>
      </w:r>
      <w:r>
        <w:rPr>
          <w:b/>
          <w:lang w:val="pt_PT" w:bidi="pt_PT"/>
        </w:rPr>
        <w:t>Satanás</w:t>
      </w:r>
      <w:r>
        <w:rPr>
          <w:lang w:val="pt_PT" w:bidi="pt_PT"/>
        </w:rPr>
        <w:t xml:space="preserve"> impede que Paulo retorne a Tessalônica. Satanás é o inimigo de Deus que se opõe à obra de Deus e ao povo de Deus.</w:t>
      </w:r>
    </w:p>
    <w:p>
      <w:pPr/>
      <w:r>
        <w:rPr>
          <w:lang w:val="pt_PT" w:bidi="pt_PT"/>
        </w:rPr>
      </w:r>
      <w:r>
        <w:rPr>
          <w:lang w:val="pt_PT" w:bidi="pt_PT"/>
        </w:rPr>
        <w:t>Pare aqui e, como um grupo, discuta qual palavra ou frase você usará para "Satanás". Procure a palavra Satanás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diz que os tessalonicenses são sua </w:t>
      </w:r>
      <w:r>
        <w:rPr>
          <w:b/>
          <w:lang w:val="pt_PT" w:bidi="pt_PT"/>
        </w:rPr>
        <w:t>esperança</w:t>
      </w:r>
      <w:r>
        <w:rPr>
          <w:lang w:val="pt_PT" w:bidi="pt_PT"/>
        </w:rPr>
        <w:t xml:space="preserve">, alegria e coroa quando o </w:t>
      </w:r>
      <w:r>
        <w:rPr>
          <w:b/>
          <w:lang w:val="pt_PT" w:bidi="pt_PT"/>
        </w:rPr>
        <w:t>Senhor</w:t>
      </w:r>
      <w:r>
        <w:rPr>
          <w:lang w:val="pt_PT" w:bidi="pt_PT"/>
        </w:rPr>
        <w:t xml:space="preserve"> Jesus vem. Usem as mesmas palavras para esperança e Senhor que vocês usaram em passagens anteriores, e lembrem-se de que esperança e Senhor estão no Glossário Mestre.</w:t>
      </w:r>
    </w:p>
    <w:p>
      <w:pPr/>
      <w:r>
        <w:rPr>
          <w:lang w:val="pt_PT" w:bidi="pt_PT"/>
        </w:rPr>
      </w:r>
      <w:r>
        <w:rPr>
          <w:lang w:val="pt_PT" w:bidi="pt_PT"/>
        </w:rPr>
        <w:t xml:space="preserve">Paulo envia Timóteo aos tessalonicenses porque Timóteo é um colaborador que espalha o </w:t>
      </w:r>
      <w:r>
        <w:rPr>
          <w:b/>
          <w:lang w:val="pt_PT" w:bidi="pt_PT"/>
        </w:rPr>
        <w:t>evangelho</w:t>
      </w:r>
      <w:r>
        <w:rPr>
          <w:lang w:val="pt_PT" w:bidi="pt_PT"/>
        </w:rPr>
        <w:t xml:space="preserve">, ou </w:t>
      </w:r>
      <w:r>
        <w:rPr>
          <w:b/>
          <w:lang w:val="pt_PT" w:bidi="pt_PT"/>
        </w:rPr>
        <w:t>boas novas</w:t>
      </w:r>
      <w:r>
        <w:rPr>
          <w:lang w:val="pt_PT" w:bidi="pt_PT"/>
        </w:rPr>
        <w:t xml:space="preserve"> de </w:t>
      </w:r>
      <w:r>
        <w:rPr>
          <w:b/>
          <w:lang w:val="pt_PT" w:bidi="pt_PT"/>
        </w:rPr>
        <w:t>Cristo</w:t>
      </w:r>
      <w:r>
        <w:rPr>
          <w:lang w:val="pt_PT" w:bidi="pt_PT"/>
        </w:rPr>
        <w:t>. Usem as mesmas palavras para evangelho, ou boas novas, e Cristo, que vocês usaram em passagens anteriores. Lembrem-se de que evangelho e Cristo estão no Glossário Mestre.</w:t>
      </w:r>
    </w:p>
    <w:p>
      <w:pPr/>
      <w:r>
        <w:rPr>
          <w:lang w:val="pt_PT" w:bidi="pt_PT"/>
        </w:rPr>
      </w:r>
      <w:r>
        <w:rPr>
          <w:lang w:val="pt_PT" w:bidi="pt_PT"/>
        </w:rPr>
        <w:t xml:space="preserve">Paulo quer fortalecer a </w:t>
      </w:r>
      <w:r>
        <w:rPr>
          <w:b/>
          <w:lang w:val="pt_PT" w:bidi="pt_PT"/>
        </w:rPr>
        <w:t>fé</w:t>
      </w:r>
      <w:r>
        <w:rPr>
          <w:lang w:val="pt_PT" w:bidi="pt_PT"/>
        </w:rPr>
        <w:t xml:space="preserve"> dos crentes. Quando alguém tem fé, essa pessoa confia em Deus e acredita que a mensagem de Deus é verdadeira. Procure a palavra fé no Glossário Mestre para mais informações. Usem a mesma palavra para fé que vocês usaram em passagens anteriores.</w:t>
      </w:r>
    </w:p>
    <w:p>
      <w:pPr/>
      <w:r>
        <w:rPr>
          <w:lang w:val="pt_PT" w:bidi="pt_PT"/>
        </w:rPr>
      </w:r>
      <w:r>
        <w:rPr>
          <w:lang w:val="pt_PT" w:bidi="pt_PT"/>
        </w:rPr>
        <w:t xml:space="preserve">Os crentes enfrentam </w:t>
      </w:r>
      <w:r>
        <w:rPr>
          <w:b/>
          <w:lang w:val="pt_PT" w:bidi="pt_PT"/>
        </w:rPr>
        <w:t>perseguição</w:t>
      </w:r>
      <w:r>
        <w:rPr>
          <w:lang w:val="pt_PT" w:bidi="pt_PT"/>
        </w:rPr>
        <w:t>. Quando as pessoas os perseguem, elas os tratam de forma cruel e injusta. As pessoas podem agredi-lo, excluí-lo da sociedade, falar mentiras sobre você ou levá-lo ao tribunal.</w:t>
      </w:r>
    </w:p>
    <w:p>
      <w:pPr/>
      <w:r>
        <w:rPr>
          <w:lang w:val="pt_PT" w:bidi="pt_PT"/>
        </w:rPr>
      </w:r>
      <w:r>
        <w:rPr>
          <w:lang w:val="pt_PT" w:bidi="pt_PT"/>
        </w:rPr>
        <w:t>Parem aqui e discutam em grupo qual palavra ou frase vocês usarão para "perseguição". Procurem perseguição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menciona que Satanás pode </w:t>
      </w:r>
      <w:r>
        <w:rPr>
          <w:b/>
          <w:lang w:val="pt_PT" w:bidi="pt_PT"/>
        </w:rPr>
        <w:t>tentar</w:t>
      </w:r>
      <w:r>
        <w:rPr>
          <w:lang w:val="pt_PT" w:bidi="pt_PT"/>
        </w:rPr>
        <w:t xml:space="preserve"> os crentes, e Paulo chama Satanás de "o Tentador". Quando alguém tenta outra pessoa, aquela pessoa procura induzir a outra a fazer algo errado ou a deixar de acreditar em algo.</w:t>
      </w:r>
    </w:p>
    <w:p>
      <w:pPr/>
      <w:r>
        <w:rPr>
          <w:lang w:val="pt_PT" w:bidi="pt_PT"/>
        </w:rPr>
      </w:r>
      <w:r>
        <w:rPr>
          <w:lang w:val="pt_PT" w:bidi="pt_PT"/>
        </w:rPr>
        <w:t>Parem aqui e discutam em grupo qual palavra ou frase vocês usarão para "tentar" e para "o Tentador" como um título para Satanás.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3:6–13</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3.6–13 e guardem em seus corações.</w:t>
      </w:r>
    </w:p>
    <w:p>
      <w:pPr/>
      <w:r>
        <w:rPr>
          <w:lang w:val="pt_PT" w:bidi="pt_PT"/>
        </w:rPr>
      </w:r>
      <w:r>
        <w:rPr>
          <w:lang w:val="pt_PT" w:bidi="pt_PT"/>
        </w:rPr>
        <w:t>Ouçam uma versão em áudio de 1 Tessalonicenses 3.6–13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3.6–13 na tradução mais fácil de entender.</w:t>
      </w:r>
    </w:p>
    <w:p>
      <w:pPr/>
      <w:r>
        <w:rPr>
          <w:lang w:val="pt_PT" w:bidi="pt_PT"/>
        </w:rPr>
      </w:r>
      <w:r>
        <w:rPr>
          <w:lang w:val="pt_PT" w:bidi="pt_PT"/>
        </w:rPr>
        <w:t>Pause este áudio aqui.</w:t>
      </w:r>
    </w:p>
    <w:p>
      <w:pPr/>
      <w:r>
        <w:rPr>
          <w:lang w:val="pt_PT" w:bidi="pt_PT"/>
        </w:rPr>
      </w:r>
      <w:r>
        <w:rPr>
          <w:lang w:val="pt_PT" w:bidi="pt_PT"/>
        </w:rPr>
        <w:t>Na parte anterior dessa carta, Paulo fala sobre como ele enviou seu colaborador Timóteo para fortalecer e encorajar os tessalonicenses em sua fé. A igreja tessalonicense estava sofrendo por causa de seus inimigos. Além disso, algumas pessoas na igreja haviam morrido recentemente. Paulo estava preocupado que essas coisas estivessem fazendo os crentes tessalonicenses perderem sua fé, ou pararem de confiar em Jesus. Timóteo deixou Paulo e sua equipe, que permaneceram em Atenas, para ir fortalecer a igreja em Tessalônica e descobrir como eles estavam indo, porque Paulo amava muito os tessalonicenses.</w:t>
      </w:r>
    </w:p>
    <w:p>
      <w:pPr/>
      <w:r>
        <w:rPr>
          <w:lang w:val="pt_PT" w:bidi="pt_PT"/>
        </w:rPr>
      </w:r>
      <w:r>
        <w:rPr>
          <w:lang w:val="pt_PT" w:bidi="pt_PT"/>
        </w:rPr>
        <w:t>Parem aqui e discutam essa pergunta em grupo: o que vocês fazem para mostrar a seus amigos e familiares que os amam? Pause este áudio aqui.</w:t>
      </w:r>
    </w:p>
    <w:p>
      <w:pPr/>
      <w:r>
        <w:rPr>
          <w:lang w:val="pt_PT" w:bidi="pt_PT"/>
        </w:rPr>
      </w:r>
      <w:r>
        <w:rPr>
          <w:lang w:val="pt_PT" w:bidi="pt_PT"/>
        </w:rPr>
        <w:t>Timóteo agora retorna a Paulo e seus colaboradores. Timóteo traz a eles um relatório de boas novas sobre a fé dos tessalonicenses. As boas novas poderiam ser uma carta escrita ou palavras que Timóteo fala. A igreja em Tessalônica tinha muitos inimigos ao seu redor. Esses inimigos queriam tornar a vida muito difícil para os seguidores de Jesus. Além disso, algumas pessoas na igreja haviam morrido, e os crentes não tinham certeza sobre o futuro eterno dessas pessoas. Apesar de tudo o que estão sofrendo, eles continuam fortes em sua fé.</w:t>
      </w:r>
    </w:p>
    <w:p>
      <w:pPr/>
      <w:r>
        <w:rPr>
          <w:lang w:val="pt_PT" w:bidi="pt_PT"/>
        </w:rPr>
      </w:r>
      <w:r>
        <w:rPr>
          <w:lang w:val="pt_PT" w:bidi="pt_PT"/>
        </w:rPr>
        <w:t>Parem aqui e discutam essa pergunta em grupo: compartilhem uma história em que vocês ou alguém que vocês conhecem sofreu e experimentou muitas dificuldades. Que coisas trouxeram alegria, conforto e força durante esse tempo? Ou o que ajudou vocês a permanecerem fortes durante esse tempo? Pause este áudio aqui.</w:t>
      </w:r>
    </w:p>
    <w:p>
      <w:pPr/>
      <w:r>
        <w:rPr>
          <w:lang w:val="pt_PT" w:bidi="pt_PT"/>
        </w:rPr>
      </w:r>
      <w:r>
        <w:rPr>
          <w:lang w:val="pt_PT" w:bidi="pt_PT"/>
        </w:rPr>
        <w:t>Paulo e seus colaboradores amavam e se importavam muito com os seguidores de Jesus em Tessalônica. Paulo e seus colaboradores haviam trazido a mensagem de Jesus a essa cidade. Paulo e seus colaboradores haviam visto diferentes tipos de pessoas decidirem seguir Jesus, mas eles também haviam visto os problemas que os inimigos da igreja causavam. Paulo quer retornar, porque os inimigos em Tessalônica o haviam forçado a sair antes que ele pudesse terminar de ensinar a igreja lá. Quando Paulo e seus colaboradores ouvem as boas novas de Timóteo, eles ficam aliviados. O próprio relato traz tanta alegria à vida de Paulo e seus colaboradores. Paulo e seus colaboradores até mesmo se colocam na presença de Deus e dão graças a Deus pela alegria que os tessalonicenses trazem a Paulo e seus colaboradores. Paulo fala sobre permanecer na presença de Deus da mesma maneira que o povo judeu permanecia na presença de Deus quando fazia sacrifícios de ação de graças. Paulo e seus colaboradores estão tão felizes que oram constantemente por uma chance de ver a igreja novamente. Lembrem-se de que Paulo não havia terminado de instruir os crentes em Tessalônica, e aos crentes faltavam alguns ensinamentos importantes sobre a fé cristã. Paulo quer retornar e terminar sua instrução.</w:t>
      </w:r>
    </w:p>
    <w:p>
      <w:pPr/>
      <w:r>
        <w:rPr>
          <w:lang w:val="pt_PT" w:bidi="pt_PT"/>
        </w:rPr>
      </w:r>
      <w:r>
        <w:rPr>
          <w:lang w:val="pt_PT" w:bidi="pt_PT"/>
        </w:rPr>
        <w:t>Parem aqui e discutam essa pergunta em grupo: compartilhem uma história sobre quando vocês foram separados de alguém que amavam, mas tinham uma coisa importante a contar a essa pessoa. Como vocês se sentiram em relação àquele tempo separados? Pause este áudio aqui.</w:t>
      </w:r>
    </w:p>
    <w:p>
      <w:pPr/>
      <w:r>
        <w:rPr>
          <w:lang w:val="pt_PT" w:bidi="pt_PT"/>
        </w:rPr>
      </w:r>
      <w:r>
        <w:rPr>
          <w:lang w:val="pt_PT" w:bidi="pt_PT"/>
        </w:rPr>
        <w:t>Agora Paulo e seus colaboradores oram para que Deus os traga de volta aos tessalonicenses. Paulo também pede a Deus que ajude os crentes a amarem uns aos outros cada vez mais, assim como Paulo e seus colaboradores crescem em seu amor pelos tessalonicenses. Paulo quer preparar os tessalonicenses para o tempo futuro, quando Jesus retornará à Terra juntamente com todos os seus exércitos santos, ou as pessoas que pertencem a Jesus. Paulo quer que a igreja permaneça forte em sua fé, com vidas puras que eles dedicam completamente a Deus. Paulo pede a Deus que torne os crentes fortes dessa maneira, para que eles estejam prontos para o dia em que Jesus voltar à Terra.</w:t>
      </w:r>
    </w:p>
    <w:p>
      <w:pPr/>
      <w:r>
        <w:rPr>
          <w:lang w:val="pt_PT" w:bidi="pt_PT"/>
        </w:rPr>
      </w:r>
      <w:r>
        <w:rPr>
          <w:lang w:val="pt_PT" w:bidi="pt_PT"/>
        </w:rPr>
        <w:t>Parem aqui e discutam essa pergunta em grupo: que tipos de eventos importantes as pessoas celebram em sua comunidade? Como vocês se preparam para esses eventos? Pause este áudio aqui.</w:t>
      </w:r>
    </w:p>
    <w:p>
      <w:pPr/>
      <w:r>
        <w:rPr>
          <w:lang w:val="pt_PT" w:bidi="pt_PT"/>
        </w:rPr>
      </w:r>
      <w:r>
        <w:rPr>
          <w:lang w:val="pt_PT" w:bidi="pt_PT"/>
        </w:rPr>
        <w:t>Por fim, Paulo ora para que os tessalonicenses permaneçam fortes na presença de Deus, o Pai. Lembrem-se de que Paulo havia acabado de estar na presença de Deus dando graças pelos tessalonicenses. Paulo quer que os crentes saibam que Deus pode ver o quão firmemente eles seguem Jesus, e que essa força também é uma maneira pela qual eles honram e louvam a Deus.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3.6–13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e seus colaboradores acabaram de receber boas novas de Timóteo sobre a fé e o amor da igreja em Tessalônica. Paulo e seus colegas de trabalho explicam como esta notícia os tem encorajado, apesar das coisas que eles estão sofrendo. Paulo e seus colaboradores continuam enfatizando sua alegria e como ela os levou a agradecer tanto a Deus que não têm palavras suficientes para falar.</w:t>
      </w:r>
    </w:p>
    <w:p>
      <w:pPr/>
      <w:r>
        <w:rPr>
          <w:lang w:val="pt_PT" w:bidi="pt_PT"/>
        </w:rPr>
      </w:r>
      <w:r>
        <w:rPr>
          <w:b/>
          <w:lang w:val="pt_PT" w:bidi="pt_PT"/>
        </w:rPr>
        <w:t>Na segunda parte:</w:t>
      </w:r>
      <w:r>
        <w:rPr>
          <w:lang w:val="pt_PT" w:bidi="pt_PT"/>
        </w:rPr>
        <w:t xml:space="preserve"> Paulo e seus colaboradores oram para que Deus os envie aos tessalonicenses. Paulo e seus colaboradores também pedem a Deus que mostre favor aos tessalonicenses rogando que eles amem uns aos outros e amem os de fora.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 colaborador de Paulo</w:t>
      </w:r>
    </w:p>
    <w:p>
      <w:pPr>
        <w:pStyle w:val="ListBullet"/>
        <w:spacing w:line="240" w:lineRule="auto"/>
        <w:ind w:left="720"/>
      </w:pPr>
      <w:r>
        <w:rPr>
          <w:lang w:val="pt_PT" w:bidi="pt_PT"/>
        </w:rPr>
      </w:r>
      <w:r>
        <w:rPr>
          <w:lang w:val="pt_PT" w:bidi="pt_PT"/>
        </w:rPr>
        <w:t>Timóteo, colaborador de Paulo</w:t>
      </w:r>
    </w:p>
    <w:p>
      <w:pPr>
        <w:pStyle w:val="ListBullet"/>
        <w:spacing w:line="240" w:lineRule="auto"/>
        <w:ind w:left="720"/>
      </w:pPr>
      <w:r>
        <w:rPr>
          <w:lang w:val="pt_PT" w:bidi="pt_PT"/>
        </w:rPr>
      </w:r>
      <w:r>
        <w:rPr>
          <w:lang w:val="pt_PT" w:bidi="pt_PT"/>
        </w:rPr>
        <w:t>Tessalonicenses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 "os santos"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Timóteo acabou de retornar a Paulo e a Silas, outro colaborador de Paulo, com uma mensagem da igreja em Tessalônica. Timóteo disse a Paulo e Silas que os tessalonicenses não os esqueceram e que os tessalonicenses realmente querem vê-los novamente. Paulo diz que ele e seus colaboradores querem ver os tessalonicenses tanto quanto os tessalonicenses disseram a Timóteo que querem ver Paulo e seus colaboradores. Mesmo no sofrimento, Paulo e seus colaboradores dizem que por causa desse relato eles são encorajados pela fé dos tessalonicenses. Paulo e seus colaboradores dizem que a fonte dessa nova vida, no meio do sofrimento, é a notícia de que os tessalonicenses estão firmes em sua fé no Senhor. Como um soldado que deve enfrentar o inimigo com confiança, os crentes não devem fugir do inimigo, mas lutar. Os crentes lutam porque acreditam no Senhor e não estão desistindo. Os crentes seguem fielmente os ensinamentos de Jesus e apenas de Jesus. Os crentes não permitem que o medo ou a tentação os afastem de Jesus. Paulo muitas vezes diz às igrejas para permanecerem firmes.</w:t>
      </w:r>
    </w:p>
    <w:p>
      <w:pPr/>
      <w:r>
        <w:rPr>
          <w:lang w:val="pt_PT" w:bidi="pt_PT"/>
        </w:rPr>
      </w:r>
      <w:r>
        <w:rPr>
          <w:lang w:val="pt_PT" w:bidi="pt_PT"/>
        </w:rPr>
        <w:t>Parem aqui e discutam esta pergunta em grupo: considerem como vocês poderiam usar a mesma palavra ou frase que Paulo usa, "permanecer firme", para dizer a alguém que ele está permanecendo fiel ao Senhor. Pause o áudio aqui.</w:t>
      </w:r>
    </w:p>
    <w:p>
      <w:pPr/>
      <w:r>
        <w:rPr>
          <w:lang w:val="pt_PT" w:bidi="pt_PT"/>
        </w:rPr>
      </w:r>
      <w:r>
        <w:rPr>
          <w:lang w:val="pt_PT" w:bidi="pt_PT"/>
        </w:rPr>
        <w:t>Paulo e seus colaboradores fazem uma pergunta sem esperarem uma resposta, porque querem mostrar que estão felizes pelos tessalonicenses terem tanta fé. Paulo e seus colaboradores perguntam: “Que graças podemos dar a Deus por vocês?”. Paulo e seus colaboradores usam esta pergunta para dizer que não podem agradecer a Deus o suficiente pela alegria que têm por causa dos tessalonicenses.</w:t>
      </w:r>
    </w:p>
    <w:p>
      <w:pPr/>
      <w:r>
        <w:rPr>
          <w:lang w:val="pt_PT" w:bidi="pt_PT"/>
        </w:rPr>
      </w:r>
      <w:r>
        <w:rPr>
          <w:lang w:val="pt_PT" w:bidi="pt_PT"/>
        </w:rPr>
        <w:t>Parem aqui e discutam esta pergunta em equipe: como vocês enfatizam algo que querem dizer, e como isso se compara à maneira como Paulo e seus colaboradores enfatizam o que eles dizem nesta passagem? Pause o áudio aqui.</w:t>
      </w:r>
    </w:p>
    <w:p>
      <w:pPr/>
      <w:r>
        <w:rPr>
          <w:lang w:val="pt_PT" w:bidi="pt_PT"/>
        </w:rPr>
      </w:r>
      <w:r>
        <w:rPr>
          <w:lang w:val="pt_PT" w:bidi="pt_PT"/>
        </w:rPr>
        <w:t>Nesse mesmo assunto, Paulo mostra seu grande amor pelos tessalonicenses ao dizer-lhes que ele e seus companheiros oram por eles dia e noite. Isso significa que Paulo ora pelos tessalonicenses regularmente. E isso leva Paulo a compartilhar o que ele pede em oração pelos tessalonicenses na próxima parte.</w:t>
      </w:r>
    </w:p>
    <w:p>
      <w:pPr/>
      <w:r>
        <w:rPr>
          <w:lang w:val="pt_PT" w:bidi="pt_PT"/>
        </w:rPr>
      </w:r>
      <w:r>
        <w:rPr>
          <w:lang w:val="pt_PT" w:bidi="pt_PT"/>
        </w:rPr>
        <w:t>Parem aqui e discutam esta pergunta em equipe: por quem vocês oram regularmente? Pelo que vocês oram por eles? De que maneiras vocês diriam que oram por alguém o tempo todo? Pause este áudio aqui.</w:t>
      </w:r>
    </w:p>
    <w:p>
      <w:pPr/>
      <w:r>
        <w:rPr>
          <w:lang w:val="pt_PT" w:bidi="pt_PT"/>
        </w:rPr>
      </w:r>
      <w:r>
        <w:rPr>
          <w:lang w:val="pt_PT" w:bidi="pt_PT"/>
        </w:rPr>
        <w:t>Agora na parte dois, Paulo e seus colaboradores começam a orar. Paulo e seus colaboradores oram por uma oportunidade de ir ver os tessalonicenses, e eles oram pelo favor futuro de Deus sobre os crentes tessalonicenses. Provavelmente é isso o que Paulo e seus colaboradores têm orado continuamente pelos crentes. Paulo e seus colaboradores oram para que o amor dos tessalonicenses uns pelos outros e por pessoas de fora da igreja cresça e aumente. E Paulo e seus colaboradores querem que isso aconteça pois isso levará os tessalonicenses a terem corações santos diante de Deus quando Jesus voltar com seus santos, ou fiéis. Isso significa que Paulo e seus colaboradores acreditam que o amor deles pelos outros os torna puros e santos, e mais capazes de servir bem a Deus.</w:t>
      </w:r>
    </w:p>
    <w:p>
      <w:pPr/>
      <w:r>
        <w:rPr>
          <w:lang w:val="pt_PT" w:bidi="pt_PT"/>
        </w:rPr>
      </w:r>
      <w:r>
        <w:rPr>
          <w:lang w:val="pt_PT" w:bidi="pt_PT"/>
        </w:rPr>
        <w:t xml:space="preserve">Parem aqui e discutam em grupo: Aqui, Paulo diz que ora pelos tessalonicenses porque quer que eles amem uns aos outros cada vez mais. Então os tessalonicenses terão corações santos ou dedicados, o que significa que eles seguirão completamente a Deus. Aqui, Paulo está explicando </w:t>
      </w:r>
      <w:r>
        <w:rPr>
          <w:b/>
          <w:lang w:val="pt_PT" w:bidi="pt_PT"/>
        </w:rPr>
        <w:t>por que</w:t>
      </w:r>
      <w:r>
        <w:rPr>
          <w:lang w:val="pt_PT" w:bidi="pt_PT"/>
        </w:rPr>
        <w:t xml:space="preserve"> ele quer que os tessalonicenses amem uns aos outros cada vez mais. Em seu idioma, como vocês explicam o propósito de algo que vocês acabaram de dizer? Pause este áudio aqui.</w:t>
      </w:r>
    </w:p>
    <w:p>
      <w:pPr/>
      <w:r>
        <w:rPr>
          <w:lang w:val="pt_PT" w:bidi="pt_PT"/>
        </w:rPr>
      </w:r>
      <w:r>
        <w:rPr>
          <w:lang w:val="pt_PT" w:bidi="pt_PT"/>
        </w:rPr>
        <w:t>Agora, o grupo deve produzir o roteiro, desenhar ou usar objetos para visualizar a passagem e as ações nela.</w:t>
      </w:r>
    </w:p>
    <w:p>
      <w:pPr/>
      <w:r>
        <w:rPr>
          <w:lang w:val="pt_PT" w:bidi="pt_PT"/>
        </w:rPr>
      </w:r>
      <w:r>
        <w:rPr>
          <w:lang w:val="pt_PT" w:bidi="pt_PT"/>
        </w:rPr>
        <w:t>Um exemplo de uma representação visual da primeira cena seria usar pessoas ou objetos. Comecem com dois grupos de pessoas ou objetos. Um representaria Paulo e seus colaboradores, e o outro os tessalonicenses. Comecem a história mostrando o sofrimento e a morte de algumas pessoas em Tessalônica. Mostre a preocupação de Paulo com essas pessoas. Mostre Timóteo indo de Paulo aos tessalonicenses para ver como eles estão. Mostre Timóteo retornando a Paulo com uma mensagem ou relatório. Apresente Timóteo usando objetos para representar a fé e o amor dos tessalonicenses, a lembrança que eles têm de Paulo e seus colaboradores, e o desejo deles de ver Paulo e seus colaboradores. Realizem isso fazendo com que aquilo que representa Paulo e seus colaboradores olhe na direção dos tessalonicenses para mostrar que eles desejam estar juntos. Mostre Paulo e seus colaboradores sofrendo, mas ainda alegrando-se ao olharem para os tessalonicenses, porque veem a fé dos tessalonicenses. Mostre algumas pessoas ou objetos que representem Deus, o Pai, e Jesus Cristo, e peça a Paulo e seus colaboradores que perguntem aos tessalonicenses: “Que graças podemos dar a Deus por vocês?”. ao tentarem expressar toda a sua gratidão a Deus enquanto oram. Em seguida, mostre Paulo e seus colaboradores na presença de Deus, o Pai, e Jesus Cristo, mostre-os regozijando-se pelos tessalonicenses, e mostre Paulo e seus colaboradores orando muito diante de Deus, o Pai, e Jesus Cristo.</w:t>
      </w:r>
    </w:p>
    <w:p>
      <w:pPr/>
      <w:r>
        <w:rPr>
          <w:lang w:val="pt_PT" w:bidi="pt_PT"/>
        </w:rPr>
      </w:r>
      <w:r>
        <w:rPr>
          <w:lang w:val="pt_PT" w:bidi="pt_PT"/>
        </w:rPr>
        <w:t>Quando vocês fizerem a transição para a segunda cena, mostrem Paulo e seus colaboradores diante de Deus, o Pai, e Jesus, o Senhor. Mostrem Paulo e seus colaboradores orando por uma oportunidade de irem até os tessalonicenses e pedindo a Deus que faça os tessalonicenses amarem cada vez mais uns aos outros e todas as pessoas. Mostre os tessalonicenses encenando atividades que demonstram amor em sua cultura. Ao mesmo tempo em que os tessalonicenses mostram amor uns pelos outros, mostre que o coração de cada tessalonicense é puro, completamente dedicado a seguir a Deus. Talvez vocês possam fazer isso aproximando as pessoas ou objetos que representam os tessalonicenses. Então, à medida que eles se aproximam para mostrar que amam uns aos outros, todo o grupo se aproxima de Deus ao mesmo tempo! Mostre Jesus vindo com seus santos, e então todos de pé diante de Deus, o Pai. Mostre Deus sorrindo, ou demonstrando prazer, ao olhar para os tessalonicenses.</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3.6–13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 colaborador de Paulo</w:t>
      </w:r>
    </w:p>
    <w:p>
      <w:pPr>
        <w:pStyle w:val="ListBullet"/>
        <w:spacing w:line="240" w:lineRule="auto"/>
        <w:ind w:left="720"/>
      </w:pPr>
      <w:r>
        <w:rPr>
          <w:lang w:val="pt_PT" w:bidi="pt_PT"/>
        </w:rPr>
      </w:r>
      <w:r>
        <w:rPr>
          <w:lang w:val="pt_PT" w:bidi="pt_PT"/>
        </w:rPr>
        <w:t>Timóteo, colaborador de Paulo</w:t>
      </w:r>
    </w:p>
    <w:p>
      <w:pPr>
        <w:pStyle w:val="ListBullet"/>
        <w:spacing w:line="240" w:lineRule="auto"/>
        <w:ind w:left="720"/>
      </w:pPr>
      <w:r>
        <w:rPr>
          <w:lang w:val="pt_PT" w:bidi="pt_PT"/>
        </w:rPr>
      </w:r>
      <w:r>
        <w:rPr>
          <w:lang w:val="pt_PT" w:bidi="pt_PT"/>
        </w:rPr>
        <w:t>Tessalonicenses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Jesus</w:t>
      </w:r>
    </w:p>
    <w:p>
      <w:pPr>
        <w:pStyle w:val="ListBullet"/>
        <w:spacing w:line="240" w:lineRule="auto"/>
        <w:ind w:left="720"/>
      </w:pPr>
      <w:r>
        <w:rPr>
          <w:lang w:val="pt_PT" w:bidi="pt_PT"/>
        </w:rPr>
      </w:r>
      <w:r>
        <w:rPr>
          <w:lang w:val="pt_PT" w:bidi="pt_PT"/>
        </w:rPr>
        <w:t>E "os santos"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Enquanto encenam a seguinte cena, tentem fazer as coisas que Paulo descreve. Por exemplo, peça a alguém que desempenhe o papel de Timóteo e entre com seu "relatório".</w:t>
      </w:r>
    </w:p>
    <w:p>
      <w:pPr/>
      <w:r>
        <w:rPr>
          <w:lang w:val="pt_PT" w:bidi="pt_PT"/>
        </w:rPr>
      </w:r>
      <w:r>
        <w:rPr>
          <w:lang w:val="pt_PT" w:bidi="pt_PT"/>
        </w:rPr>
        <w:t>Na primeira parte, Timóteo retorna a Paulo com boas novas da cidade de Tessalônica. Embora haja alguns problemas na igreja, os tessalonicenses ainda estão cheios de fé em Jesus e amor uns pelos outros. Não apenas isso, mas os tessalonicenses se lembram de Paulo e seus colaboradores com amor, e os tessalonicenses querem ver esses homens.</w:t>
      </w:r>
    </w:p>
    <w:p>
      <w:pPr/>
      <w:r>
        <w:rPr>
          <w:lang w:val="pt_PT" w:bidi="pt_PT"/>
        </w:rPr>
      </w:r>
      <w:r>
        <w:rPr>
          <w:lang w:val="pt_PT" w:bidi="pt_PT"/>
        </w:rPr>
        <w:t>Paulo e seus colaboradores também têm sofrido. Eles também têm desejado ver os crentes em Tessalônica, e essa notícia traz grande alegria a Paulo e seus colaboradores. A fé dos tessalonicenses é uma notícia tão boa que parece que traz nova vida a Paulo e seus colaboradores.</w:t>
      </w:r>
    </w:p>
    <w:p>
      <w:pPr/>
      <w:r>
        <w:rPr>
          <w:lang w:val="pt_PT" w:bidi="pt_PT"/>
        </w:rPr>
      </w:r>
      <w:r>
        <w:rPr>
          <w:lang w:val="pt_PT" w:bidi="pt_PT"/>
        </w:rPr>
        <w:t>Pause a encenação. Pergunte a Paulo ou a seus colaboradores como eles se sentem quando recebem as notícias de Tessalônica. Você pode ouvir coisas como:</w:t>
      </w:r>
    </w:p>
    <w:p>
      <w:pPr>
        <w:pStyle w:val="ListBullet"/>
        <w:spacing w:line="240" w:lineRule="auto"/>
        <w:ind w:left="720"/>
      </w:pPr>
      <w:r>
        <w:rPr>
          <w:lang w:val="pt_PT" w:bidi="pt_PT"/>
        </w:rPr>
      </w:r>
      <w:r>
        <w:rPr>
          <w:lang w:val="pt_PT" w:bidi="pt_PT"/>
        </w:rPr>
        <w:t>Estou tão feliz com essa notícia; ou</w:t>
      </w:r>
    </w:p>
    <w:p>
      <w:pPr>
        <w:pStyle w:val="ListBullet"/>
        <w:spacing w:line="240" w:lineRule="auto"/>
        <w:ind w:left="720"/>
      </w:pPr>
      <w:r>
        <w:rPr>
          <w:lang w:val="pt_PT" w:bidi="pt_PT"/>
        </w:rPr>
      </w:r>
      <w:r>
        <w:rPr>
          <w:lang w:val="pt_PT" w:bidi="pt_PT"/>
        </w:rPr>
        <w:t>Estou aliviado que a fé dos tessalonicenses seja forte.</w:t>
      </w:r>
    </w:p>
    <w:p>
      <w:pPr/>
      <w:r>
        <w:rPr>
          <w:lang w:val="pt_PT" w:bidi="pt_PT"/>
        </w:rPr>
      </w:r>
      <w:r>
        <w:rPr>
          <w:lang w:val="pt_PT" w:bidi="pt_PT"/>
        </w:rPr>
        <w:t>Pergunte a Timóteo como ele se sente sendo o mensageiro que traz as boas novas. Vocês podem ouvir respostas como:</w:t>
      </w:r>
    </w:p>
    <w:p>
      <w:pPr>
        <w:pStyle w:val="ListBullet"/>
        <w:spacing w:line="240" w:lineRule="auto"/>
        <w:ind w:left="720"/>
      </w:pPr>
      <w:r>
        <w:rPr>
          <w:lang w:val="pt_PT" w:bidi="pt_PT"/>
        </w:rPr>
      </w:r>
      <w:r>
        <w:rPr>
          <w:lang w:val="pt_PT" w:bidi="pt_PT"/>
        </w:rPr>
        <w:t>Sinto-me grato por ser o mensageiro; ou</w:t>
      </w:r>
    </w:p>
    <w:p>
      <w:pPr>
        <w:pStyle w:val="ListBullet"/>
        <w:spacing w:line="240" w:lineRule="auto"/>
        <w:ind w:left="720"/>
      </w:pPr>
      <w:r>
        <w:rPr>
          <w:lang w:val="pt_PT" w:bidi="pt_PT"/>
        </w:rPr>
      </w:r>
      <w:r>
        <w:rPr>
          <w:lang w:val="pt_PT" w:bidi="pt_PT"/>
        </w:rPr>
        <w:t>Tenho o privilégio de compartilhar da felicidade dos meus amigos.</w:t>
      </w:r>
    </w:p>
    <w:p>
      <w:pPr/>
      <w:r>
        <w:rPr>
          <w:lang w:val="pt_PT" w:bidi="pt_PT"/>
        </w:rPr>
      </w:r>
      <w:r>
        <w:rPr>
          <w:lang w:val="pt_PT" w:bidi="pt_PT"/>
        </w:rPr>
        <w:t>Continuem a encenação.</w:t>
      </w:r>
    </w:p>
    <w:p>
      <w:pPr/>
      <w:r>
        <w:rPr>
          <w:lang w:val="pt_PT" w:bidi="pt_PT"/>
        </w:rPr>
      </w:r>
      <w:r>
        <w:rPr>
          <w:lang w:val="pt_PT" w:bidi="pt_PT"/>
        </w:rPr>
        <w:t>Paulo diz aos tessalonicenses que ele e seus colaboradores oram pelos tessalonicenses continuamente. Quando Paulo e seus colaboradores vêm à presença de Deus, Paulo não consegue agradecer a Deus o suficiente pela alegria que eles sentem pelos tessalonicenses. Paulo diz aos tessalonicenses que está orando por uma oportunidade de retornar e terminar o ensinamento que começou quando ele e seus colaboradores ainda estavam em Tessalônica.</w:t>
      </w:r>
    </w:p>
    <w:p>
      <w:pPr/>
      <w:r>
        <w:rPr>
          <w:lang w:val="pt_PT" w:bidi="pt_PT"/>
        </w:rPr>
      </w:r>
      <w:r>
        <w:rPr>
          <w:lang w:val="pt_PT" w:bidi="pt_PT"/>
        </w:rPr>
        <w:t>Pause a encenação. Pergunte a alguém que está representando a igreja tessalonicense: “O que você está sentindo ou pensando sobre essas orações?”. Vocês podem ouvir respostas como:</w:t>
      </w:r>
    </w:p>
    <w:p>
      <w:pPr>
        <w:pStyle w:val="ListBullet"/>
        <w:spacing w:line="240" w:lineRule="auto"/>
        <w:ind w:left="720"/>
      </w:pPr>
      <w:r>
        <w:rPr>
          <w:lang w:val="pt_PT" w:bidi="pt_PT"/>
        </w:rPr>
      </w:r>
      <w:r>
        <w:rPr>
          <w:lang w:val="pt_PT" w:bidi="pt_PT"/>
        </w:rPr>
        <w:t>Sentimo-nos maravilhados pelo fato de Paulo também se lembrar de nós e se importar conosco; ou</w:t>
      </w:r>
    </w:p>
    <w:p>
      <w:pPr>
        <w:pStyle w:val="ListBullet"/>
        <w:spacing w:line="240" w:lineRule="auto"/>
        <w:ind w:left="720"/>
      </w:pPr>
      <w:r>
        <w:rPr>
          <w:lang w:val="pt_PT" w:bidi="pt_PT"/>
        </w:rPr>
      </w:r>
      <w:r>
        <w:rPr>
          <w:lang w:val="pt_PT" w:bidi="pt_PT"/>
        </w:rPr>
        <w:t>Sentimos tanta falta de nossos amigos e mestres.</w:t>
      </w:r>
    </w:p>
    <w:p>
      <w:pPr/>
      <w:r>
        <w:rPr>
          <w:lang w:val="pt_PT" w:bidi="pt_PT"/>
        </w:rPr>
      </w:r>
      <w:r>
        <w:rPr>
          <w:lang w:val="pt_PT" w:bidi="pt_PT"/>
        </w:rPr>
        <w:t>Pergunte à pessoa que interpreta Paulo: “O que você está sentindo em relação à igreja?”. Vocês podem ouvir respostas como:</w:t>
      </w:r>
    </w:p>
    <w:p>
      <w:pPr>
        <w:pStyle w:val="ListBullet"/>
        <w:spacing w:line="240" w:lineRule="auto"/>
        <w:ind w:left="720"/>
      </w:pPr>
      <w:r>
        <w:rPr>
          <w:lang w:val="pt_PT" w:bidi="pt_PT"/>
        </w:rPr>
      </w:r>
      <w:r>
        <w:rPr>
          <w:lang w:val="pt_PT" w:bidi="pt_PT"/>
        </w:rPr>
        <w:t>Realmente quero estar com meus amigos; ou</w:t>
      </w:r>
    </w:p>
    <w:p>
      <w:pPr>
        <w:pStyle w:val="ListBullet"/>
        <w:spacing w:line="240" w:lineRule="auto"/>
        <w:ind w:left="720"/>
      </w:pPr>
      <w:r>
        <w:rPr>
          <w:lang w:val="pt_PT" w:bidi="pt_PT"/>
        </w:rPr>
      </w:r>
      <w:r>
        <w:rPr>
          <w:lang w:val="pt_PT" w:bidi="pt_PT"/>
        </w:rPr>
        <w:t>Sinto-me comprometido a orar a Deus por meus irmãos e irmãs.</w:t>
      </w:r>
    </w:p>
    <w:p>
      <w:pPr/>
      <w:r>
        <w:rPr>
          <w:lang w:val="pt_PT" w:bidi="pt_PT"/>
        </w:rPr>
      </w:r>
      <w:r>
        <w:rPr>
          <w:lang w:val="pt_PT" w:bidi="pt_PT"/>
        </w:rPr>
        <w:t>Continuem a encenação.</w:t>
      </w:r>
    </w:p>
    <w:p>
      <w:pPr/>
      <w:r>
        <w:rPr>
          <w:lang w:val="pt_PT" w:bidi="pt_PT"/>
        </w:rPr>
      </w:r>
      <w:r>
        <w:rPr>
          <w:lang w:val="pt_PT" w:bidi="pt_PT"/>
        </w:rPr>
        <w:t>Na parte dois, Paulo ora uma bênção para si mesmo e para a igreja tessalonicense. Paulo ora para que Deus leve a ele e a seus colaboradores de volta aos crentes em Tessalônica. Paulo ora para que o amor da igreja tessalonicense uns pelos outros cresça, assim como o amor que Paulo e seus colaboradores têm pela igreja cresce cada vez mais. Por fim, Paulo ora para que esse amor dê aos crentes vidas puras e santas. Os crentes estarão prontos para ficar na presença do Senhor Jesus quando ele retornar à Terra com seus santos, ou santificados.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3.6–13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Timóteo foi para Tessalônica porque Paulo e seus colaboradores estão preocupados com a fé dos crentes lá. Timóteo agora retornou com seu relatório. É importante lembrar que, mesmo que haja coisas difíceis acontecendo na igreja em Tessalônica, o relatório que Timóteo traz é principalmente de </w:t>
      </w:r>
      <w:r>
        <w:rPr>
          <w:b/>
          <w:lang w:val="pt_PT" w:bidi="pt_PT"/>
        </w:rPr>
        <w:t>boas novas</w:t>
      </w:r>
      <w:r>
        <w:rPr>
          <w:lang w:val="pt_PT" w:bidi="pt_PT"/>
        </w:rPr>
        <w:t>. Essa é a mesma palavra que Paulo usa para alguém que prega sobre a vida do Senhor Jesus e o reino de Jesus, mas ele a usa aqui para o relatório de Timóteo sobre a saúde da igreja. Se necessário, consultem o termo "boas novas" no Glossário Mestre para mais informações. Certifiquem-se de se concentrar nos detalhes dessas boas novas em sua tradução.</w:t>
      </w:r>
    </w:p>
    <w:p>
      <w:pPr/>
      <w:r>
        <w:rPr>
          <w:lang w:val="pt_PT" w:bidi="pt_PT"/>
        </w:rPr>
      </w:r>
      <w:r>
        <w:rPr>
          <w:lang w:val="pt_PT" w:bidi="pt_PT"/>
        </w:rPr>
        <w:t xml:space="preserve">O relatório de Timóteo menciona a </w:t>
      </w:r>
      <w:r>
        <w:rPr>
          <w:b/>
          <w:lang w:val="pt_PT" w:bidi="pt_PT"/>
        </w:rPr>
        <w:t>fé</w:t>
      </w:r>
      <w:r>
        <w:rPr>
          <w:lang w:val="pt_PT" w:bidi="pt_PT"/>
        </w:rPr>
        <w:t xml:space="preserve"> e o amor dos crentes tessalonicenses. Mais tarde, é a fé dos crentes que conforta Paulo. A fé da igreja tessalonicense é a confiança deles em Jesus como o Cristo, que morreu e então ressuscitou dos mortos. Use a mesma palavra ou frase para fé que você usou em passagens anteriores. Procure a palavra fé no Glossário Mestre para mais informações. </w:t>
      </w:r>
    </w:p>
    <w:p>
      <w:pPr/>
      <w:r>
        <w:rPr>
          <w:lang w:val="pt_PT" w:bidi="pt_PT"/>
        </w:rPr>
      </w:r>
      <w:r>
        <w:rPr>
          <w:lang w:val="pt_PT" w:bidi="pt_PT"/>
        </w:rPr>
        <w:t xml:space="preserve">Quando Paulo descreve seu desejo de ver a igreja tessalonicense, ele os chama de seus </w:t>
      </w:r>
      <w:r>
        <w:rPr>
          <w:b/>
          <w:lang w:val="pt_PT" w:bidi="pt_PT"/>
        </w:rPr>
        <w:t>irmãos</w:t>
      </w:r>
      <w:r>
        <w:rPr>
          <w:lang w:val="pt_PT" w:bidi="pt_PT"/>
        </w:rPr>
        <w:t xml:space="preserve">. Paulo muitas vezes usa essa palavra para crentes na igreja. Pode se referir tanto a </w:t>
      </w:r>
      <w:r>
        <w:rPr>
          <w:b/>
          <w:lang w:val="pt_PT" w:bidi="pt_PT"/>
        </w:rPr>
        <w:t>irmãos quanto a irmãs</w:t>
      </w:r>
      <w:r>
        <w:rPr>
          <w:lang w:val="pt_PT" w:bidi="pt_PT"/>
        </w:rPr>
        <w:t xml:space="preserve">. A palavra mostra como Paulo considera os crentes como membros muito próximos da família. Use a mesma palavra ou frase para irmãos ou irmãs que você usou em passagens anteriores. </w:t>
      </w:r>
    </w:p>
    <w:p>
      <w:pPr/>
      <w:r>
        <w:rPr>
          <w:lang w:val="pt_PT" w:bidi="pt_PT"/>
        </w:rPr>
      </w:r>
      <w:r>
        <w:rPr>
          <w:lang w:val="pt_PT" w:bidi="pt_PT"/>
        </w:rPr>
        <w:t xml:space="preserve">Paulo e seus colaboradores estão cheios de alegria ao ouvir o relato sobre os tessalonicenses. Paulo diz até mesmo que eles agora se sentem verdadeiramente vivos por causa dessa notícia. Em outras palavras, Paulo e seus colaboradores sentem que têm nova força em suas próprias vidas porque os tessalonicenses permanecem fortes na fé. Paulo diz especialmente que eles permanecem firmes no </w:t>
      </w:r>
      <w:r>
        <w:rPr>
          <w:b/>
          <w:lang w:val="pt_PT" w:bidi="pt_PT"/>
        </w:rPr>
        <w:t>Senhor</w:t>
      </w:r>
      <w:r>
        <w:rPr>
          <w:lang w:val="pt_PT" w:bidi="pt_PT"/>
        </w:rPr>
        <w:t>, ou mestre. Usem a mesma palavra ou frase para Senhor que vocês usaram em passagens anteriores, e lembrem-se de que Senhor está no Glossário Mestre.</w:t>
      </w:r>
    </w:p>
    <w:p>
      <w:pPr/>
      <w:r>
        <w:rPr>
          <w:lang w:val="pt_PT" w:bidi="pt_PT"/>
        </w:rPr>
      </w:r>
      <w:r>
        <w:rPr>
          <w:lang w:val="pt_PT" w:bidi="pt_PT"/>
        </w:rPr>
        <w:t xml:space="preserve">Depois disso, Paulo então faz uma </w:t>
      </w:r>
      <w:r>
        <w:rPr>
          <w:b/>
          <w:lang w:val="pt_PT" w:bidi="pt_PT"/>
        </w:rPr>
        <w:t>oração</w:t>
      </w:r>
      <w:r>
        <w:rPr>
          <w:lang w:val="pt_PT" w:bidi="pt_PT"/>
        </w:rPr>
        <w:t xml:space="preserve">. Paulo não ora diretamente a Deus, mas declara a oração como um desejo de que Deus faça algo. Paulo ora a Deus como </w:t>
      </w:r>
      <w:r>
        <w:rPr>
          <w:b/>
          <w:lang w:val="pt_PT" w:bidi="pt_PT"/>
        </w:rPr>
        <w:t>nosso Pai</w:t>
      </w:r>
      <w:r>
        <w:rPr>
          <w:lang w:val="pt_PT" w:bidi="pt_PT"/>
        </w:rPr>
        <w:t xml:space="preserve">, e ele também ora a </w:t>
      </w:r>
      <w:r>
        <w:rPr>
          <w:b/>
          <w:lang w:val="pt_PT" w:bidi="pt_PT"/>
        </w:rPr>
        <w:t>nosso Senhor Jesus</w:t>
      </w:r>
      <w:r>
        <w:rPr>
          <w:lang w:val="pt_PT" w:bidi="pt_PT"/>
        </w:rPr>
        <w:t>. Para as palavras Pai e Senhor, usem a mesma palavra ou frase que vocês usaram em passagens anteriores.</w:t>
      </w:r>
    </w:p>
    <w:p>
      <w:pPr/>
      <w:r>
        <w:rPr>
          <w:lang w:val="pt_PT" w:bidi="pt_PT"/>
        </w:rPr>
      </w:r>
      <w:r>
        <w:rPr>
          <w:lang w:val="pt_PT" w:bidi="pt_PT"/>
        </w:rPr>
        <w:t>Parem aqui e consultem "oração" no Glossário Mestre para mais informações. Que palavra ou frase vocês usarão para oração? Use o mesmo termo para "oração" que você usou em passagens anteriores. Pause este áudio aqui.</w:t>
      </w:r>
    </w:p>
    <w:p>
      <w:pPr/>
      <w:r>
        <w:rPr>
          <w:lang w:val="pt_PT" w:bidi="pt_PT"/>
        </w:rPr>
      </w:r>
      <w:r>
        <w:rPr>
          <w:lang w:val="pt_PT" w:bidi="pt_PT"/>
        </w:rPr>
        <w:t xml:space="preserve">Paulo ora para que Deus leve a ele e a seus colaboradores aos tessalonicenses. Paulo também quer que Deus faça os crentes amarem mais uns aos outros e obedecerem mais a Deus. Paulo pede a Deus que torne os </w:t>
      </w:r>
      <w:r>
        <w:rPr>
          <w:b/>
          <w:lang w:val="pt_PT" w:bidi="pt_PT"/>
        </w:rPr>
        <w:t>corações</w:t>
      </w:r>
      <w:r>
        <w:rPr>
          <w:lang w:val="pt_PT" w:bidi="pt_PT"/>
        </w:rPr>
        <w:t xml:space="preserve"> dos crentes fortes para que eles estejam prontos para Jesus quando Jesus vier novamente. Jesus e muitos dos profetas do Antigo Testamento contam sobre um dia em que o Senhor virá para resgatar seu povo e julgar seus inimigos. Para Paulo, o coração controla as decisões e as emoções de uma pessoa. Uma pessoa com um coração forte é corajosa e confiante no que acredita. Usem a mesma palavra para coração que vocês usaram em passagens anteriores, e lembrem-se de que coração está no Glossário Mestre.</w:t>
      </w:r>
    </w:p>
    <w:p>
      <w:pPr/>
      <w:r>
        <w:rPr>
          <w:lang w:val="pt_PT" w:bidi="pt_PT"/>
        </w:rPr>
      </w:r>
      <w:r>
        <w:rPr>
          <w:lang w:val="pt_PT" w:bidi="pt_PT"/>
        </w:rPr>
        <w:t xml:space="preserve">Deus tornará os crentes </w:t>
      </w:r>
      <w:r>
        <w:rPr>
          <w:b/>
          <w:lang w:val="pt_PT" w:bidi="pt_PT"/>
        </w:rPr>
        <w:t>santos</w:t>
      </w:r>
      <w:r>
        <w:rPr>
          <w:lang w:val="pt_PT" w:bidi="pt_PT"/>
        </w:rPr>
        <w:t xml:space="preserve">, ou separados para si mesmo, e </w:t>
      </w:r>
      <w:r>
        <w:rPr>
          <w:b/>
          <w:lang w:val="pt_PT" w:bidi="pt_PT"/>
        </w:rPr>
        <w:t>irrepreensíveis</w:t>
      </w:r>
      <w:r>
        <w:rPr>
          <w:lang w:val="pt_PT" w:bidi="pt_PT"/>
        </w:rPr>
        <w:t xml:space="preserve">, ou não culpados de nenhum erro. Nesse dia, o Senhor Jesus retornará à Terra do céu, e seu povo, ou um grande exército celestial, virá com ele. Paulo chama esse exército celestial de </w:t>
      </w:r>
      <w:r>
        <w:rPr>
          <w:b/>
          <w:lang w:val="pt_PT" w:bidi="pt_PT"/>
        </w:rPr>
        <w:t>santos</w:t>
      </w:r>
      <w:r>
        <w:rPr>
          <w:lang w:val="pt_PT" w:bidi="pt_PT"/>
        </w:rPr>
        <w:t xml:space="preserve"> do Senhor, ou </w:t>
      </w:r>
      <w:r>
        <w:rPr>
          <w:b/>
          <w:lang w:val="pt_PT" w:bidi="pt_PT"/>
        </w:rPr>
        <w:t>santificados</w:t>
      </w:r>
      <w:r>
        <w:rPr>
          <w:lang w:val="pt_PT" w:bidi="pt_PT"/>
        </w:rPr>
        <w:t>. Às vezes esses santos são os anjos santos do Senhor. Às vezes eles são os santos do Senhor, que são o povo santo de Jesus. Nas cartas de Paulo aos tessalonicenses, é possível que Paulo esteja se lembrando dos ensinamentos do Antigo Testamento e pensando em seres celestiais como anjos. No entanto, o que é mais importante é lembrar que aqueles que vêm com o Senhor Jesus são santos, ou separados especialmente para Deus. Por exemplo, podemos chamá-los de exércitos santos do Senhor, ou seus seguidores santos.</w:t>
      </w:r>
    </w:p>
    <w:p>
      <w:pPr/>
      <w:r>
        <w:rPr>
          <w:lang w:val="pt_PT" w:bidi="pt_PT"/>
        </w:rPr>
      </w:r>
      <w:r>
        <w:rPr>
          <w:lang w:val="pt_PT" w:bidi="pt_PT"/>
        </w:rPr>
        <w:t>Parem aqui e discutam em grupo como vocês falarão sobre os tessalonicenses sendo santos e irrepreensíveis, e o Senhor Jesus vindo com seu povo santo. Para mais informações sobre santo, santos e irrepreensível, consultem o Glossário Mestre.</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4:1–8</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4.1–8 e guardem em seus corações.</w:t>
      </w:r>
    </w:p>
    <w:p>
      <w:pPr/>
      <w:r>
        <w:rPr>
          <w:lang w:val="pt_PT" w:bidi="pt_PT"/>
        </w:rPr>
      </w:r>
      <w:r>
        <w:rPr>
          <w:lang w:val="pt_PT" w:bidi="pt_PT"/>
        </w:rPr>
        <w:t>Ouçam uma versão em áudio de 1 Tessalonicenses 4.1–18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4.1–8 na tradução mais fácil de entender.</w:t>
      </w:r>
    </w:p>
    <w:p>
      <w:pPr/>
      <w:r>
        <w:rPr>
          <w:lang w:val="pt_PT" w:bidi="pt_PT"/>
        </w:rPr>
      </w:r>
      <w:r>
        <w:rPr>
          <w:lang w:val="pt_PT" w:bidi="pt_PT"/>
        </w:rPr>
        <w:t>Pause este áudio aqui.</w:t>
      </w:r>
    </w:p>
    <w:p>
      <w:pPr/>
      <w:r>
        <w:rPr>
          <w:lang w:val="pt_PT" w:bidi="pt_PT"/>
        </w:rPr>
      </w:r>
      <w:r>
        <w:rPr>
          <w:lang w:val="pt_PT" w:bidi="pt_PT"/>
        </w:rPr>
        <w:t>Paulo está terminando uma longa parte de sua carta aos tessalonicenses. Paulo disse aos tessalonicenses o quanto ele os ama, porque eles têm uma forte fé em Jesus e um forte amor uns pelos outros. Ainda assim, Paulo quer dizer aos tessalonicenses que eles precisam ter vidas santas. Os tessalonicenses devem ser completamente obedientes a todas as ordens de Deus. A parte a seguir da carta de Paulo nos diz que ele está confiante de que os crentes querem ter vidas que mostrem amor a Deus. Ao mesmo tempo, Paulo quer ter certeza de que os tessalonicenses amem uns aos outros de uma maneira santa e apropriada, como deve ser entre os crentes.</w:t>
      </w:r>
    </w:p>
    <w:p>
      <w:pPr/>
      <w:r>
        <w:rPr>
          <w:lang w:val="pt_PT" w:bidi="pt_PT"/>
        </w:rPr>
      </w:r>
      <w:r>
        <w:rPr>
          <w:lang w:val="pt_PT" w:bidi="pt_PT"/>
        </w:rPr>
        <w:t>Durante o tempo em que Paulo e Silas viveram em Tessalônica, eles ensinaram os crentes como viver uma vida que seja agradável a Deus. Paulo lembra os crentes destes ensinamentos aqui. Paulo diz aos crentes para caminharem de uma maneira que agrada a Deus. Nos tempos antigos, os alunos aprendiam com seus mestres caminhando com eles enquanto estes viajavam de cidade em cidade. Enquanto caminhavam juntos, os estudantes aprendiam a viver e se comportar como seus mestres. Da mesma maneira, Paulo exorta os crentes a caminhar no caminho de Deus, ou a viver e se comportar à maneira de Deus.</w:t>
      </w:r>
    </w:p>
    <w:p>
      <w:pPr/>
      <w:r>
        <w:rPr>
          <w:lang w:val="pt_PT" w:bidi="pt_PT"/>
        </w:rPr>
      </w:r>
      <w:r>
        <w:rPr>
          <w:lang w:val="pt_PT" w:bidi="pt_PT"/>
        </w:rPr>
        <w:t>Na verdade, Paulo diz aos crentes que eles já estão caminhando no caminho de Deus, e Paulo quer que eles façam isso cada vez mais. Paulo lembra aos crentes que a autoridade de seu ensinamento veio do próprio Jesus. Lembrem-se de que depois que Paulo acreditou nas boas novas, foi o Senhor Jesus que enviou Paulo para ensinar as igrejas e guiá-las no caminho de Jesus.</w:t>
      </w:r>
    </w:p>
    <w:p>
      <w:pPr/>
      <w:r>
        <w:rPr>
          <w:lang w:val="pt_PT" w:bidi="pt_PT"/>
        </w:rPr>
      </w:r>
      <w:r>
        <w:rPr>
          <w:lang w:val="pt_PT" w:bidi="pt_PT"/>
        </w:rPr>
        <w:t>Parem e discutam a seguinte pergunta uns com os outros: como os mestres em sua comunidade passam lições e instruções importantes a seus alunos? Pause o áudio aqui.</w:t>
      </w:r>
    </w:p>
    <w:p>
      <w:pPr/>
      <w:r>
        <w:rPr>
          <w:lang w:val="pt_PT" w:bidi="pt_PT"/>
        </w:rPr>
      </w:r>
      <w:r>
        <w:rPr>
          <w:lang w:val="pt_PT" w:bidi="pt_PT"/>
        </w:rPr>
        <w:t>Deus quer pessoas que sejam completamente dedicadas a Ele. Mesmo antes de Jesus vir, Deus chamou seu povo de povo santo. Deus ordenou e quis que seu povo fosse santo, assim como o próprio Deus é santo. Quando alguém é santo, ele faz muitas coisas, mas aqui, Paulo diz que ele deve se manter longe de desejos e ações sexuais pecaminosos. Em outras palavras, Deus criou o sexo para ser o presente da união sexual que um marido e uma esposa compartilham um com o outro em amor. Qualquer atividade sexual que ocorra fora de um casamento amoroso é pecaminosa.</w:t>
      </w:r>
    </w:p>
    <w:p>
      <w:pPr/>
      <w:r>
        <w:rPr>
          <w:lang w:val="pt_PT" w:bidi="pt_PT"/>
        </w:rPr>
      </w:r>
      <w:r>
        <w:rPr>
          <w:lang w:val="pt_PT" w:bidi="pt_PT"/>
        </w:rPr>
        <w:t>Parem e discutam a seguinte pergunta: em sua cultura, quais são maneiras apropriadas e honradas pelas quais homens e mulheres mostram amor ou honra uns aos outros? Pause o áudio aqui.</w:t>
      </w:r>
    </w:p>
    <w:p>
      <w:pPr/>
      <w:r>
        <w:rPr>
          <w:lang w:val="pt_PT" w:bidi="pt_PT"/>
        </w:rPr>
      </w:r>
      <w:r>
        <w:rPr>
          <w:lang w:val="pt_PT" w:bidi="pt_PT"/>
        </w:rPr>
        <w:t>É mandamento de Deus que os crentes tenham autocontrole sobre seus corpos. A palavra que Paulo usa aqui não é a palavra normal para "corpo", mas significa "objeto" ou "recipiente". Paulo provavelmente usa essa palavra como uma maneira de falar com honra sobre como os crentes devem controlar as partes sexuais de seus corpos.</w:t>
      </w:r>
    </w:p>
    <w:p>
      <w:pPr/>
      <w:r>
        <w:rPr>
          <w:lang w:val="pt_PT" w:bidi="pt_PT"/>
        </w:rPr>
      </w:r>
      <w:r>
        <w:rPr>
          <w:lang w:val="pt_PT" w:bidi="pt_PT"/>
        </w:rPr>
        <w:t>Paulo diz aos tessalonicenses para não seguirem seus desejos pecaminosos como fazem os gentios. Os judeus que não são seguidores de Jesus ainda sabem quem é Deus e como Deus quer que eles vivam, porque Deus revelou isso aos judeus na lei de Moisés. No entanto, a maioria dos gentios, ou não judeus, não conhecia Deus nem as leis de Deus. Naquela época, a cultura gentia tinha uma má fama devido a pecados sexuais terríveis. Muitos gentios até mesmo encorajavam as pessoas a satisfazerem todos os seus desejos sexuais, não importando quais fossem. Paulo não queria que o amor dos tessalonicenses se transformasse em comportamento pecaminoso. Então Paulo diz que os crentes não devem prejudicar seu irmão ou irmã por causa do pecado sexual. Paulo diz a eles que Deus ficará irado e punirá justamente esse tipo de comportamento.</w:t>
      </w:r>
    </w:p>
    <w:p>
      <w:pPr/>
      <w:r>
        <w:rPr>
          <w:lang w:val="pt_PT" w:bidi="pt_PT"/>
        </w:rPr>
      </w:r>
      <w:r>
        <w:rPr>
          <w:lang w:val="pt_PT" w:bidi="pt_PT"/>
        </w:rPr>
        <w:t>Parem e discutam o seguinte: contem uma história sobre uma vez em que alguém em sua comunidade prejudicou outra pessoa na comunidade. O que aconteceu? Da mesma forma, contem uma história sobre quando alguém puniu uma pessoa por um crime. Que palavras vocês usam para comunicar que a pessoa que puniu o malfeitor está com raiva? Pause este áudio aqui.</w:t>
      </w:r>
    </w:p>
    <w:p>
      <w:pPr/>
      <w:r>
        <w:rPr>
          <w:lang w:val="pt_PT" w:bidi="pt_PT"/>
        </w:rPr>
      </w:r>
      <w:r>
        <w:rPr>
          <w:lang w:val="pt_PT" w:bidi="pt_PT"/>
        </w:rPr>
        <w:t>Paulo diz que ensinou essas coisas antes, quando Paulo e Silas estavam com a igreja. Paulo lembra aos crentes mais uma vez que Deus quer que eles tenham uma vida santa. Jesus e todos os seus discípulos ensinaram que os crentes devem ter uma vida completamente dedicada a Deus. Quando nos amamos bem uns aos outros e vivemos uma vida santa, mostramos que pertencemos a Deus. Qualquer pessoa que não siga essa instrução está rejeitando completamente as ordens de Deus e não apenas os ensinamentos de Paulo.</w:t>
      </w:r>
    </w:p>
    <w:p>
      <w:pPr/>
      <w:r>
        <w:rPr>
          <w:lang w:val="pt_PT" w:bidi="pt_PT"/>
        </w:rPr>
      </w:r>
      <w:r>
        <w:rPr>
          <w:lang w:val="pt_PT" w:bidi="pt_PT"/>
        </w:rPr>
        <w:t>Parem aqui para orar em grupo. O pecado sexual na igreja pode ferir muitas pessoas, mas acima de tudo, quando as pessoas pecam sexualmente, elas estão rejeitando a Deus. Deus ama muito seu povo, e Deus é um Pai que quer proteger seus filhos. A ira de Deus é grande contra qualquer um que queira ferir seus filhos. Orem por vidas santas entre os crentes, e orem pela cura de pecados passados.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4.1–8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exorta os cristãos em Tessalônica a crescerem cada vez mais como seguidores de Jesus, assim como Paulo os ensinou a fazer.</w:t>
      </w:r>
    </w:p>
    <w:p>
      <w:pPr/>
      <w:r>
        <w:rPr>
          <w:lang w:val="pt_PT" w:bidi="pt_PT"/>
        </w:rPr>
      </w:r>
      <w:r>
        <w:rPr>
          <w:b/>
          <w:lang w:val="pt_PT" w:bidi="pt_PT"/>
        </w:rPr>
        <w:t>Na segunda parte:</w:t>
      </w:r>
      <w:r>
        <w:rPr>
          <w:lang w:val="pt_PT" w:bidi="pt_PT"/>
        </w:rPr>
        <w:t xml:space="preserve"> Deus deseja que os cristãos tessalonicenses vivam uma vida santa. Em particular, Deus quer que os crentes fiquem longe de todos os pecados sexuais.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e seus colaboradores</w:t>
      </w:r>
    </w:p>
    <w:p>
      <w:pPr>
        <w:pStyle w:val="ListBullet"/>
        <w:spacing w:line="240" w:lineRule="auto"/>
        <w:ind w:left="720"/>
      </w:pPr>
      <w:r>
        <w:rPr>
          <w:lang w:val="pt_PT" w:bidi="pt_PT"/>
        </w:rPr>
      </w:r>
      <w:r>
        <w:rPr>
          <w:lang w:val="pt_PT" w:bidi="pt_PT"/>
        </w:rPr>
        <w:t>Os crentes tessalonicenses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E o Espírito Santo</w:t>
      </w:r>
    </w:p>
    <w:p>
      <w:pPr/>
      <w:r>
        <w:rPr>
          <w:lang w:val="pt_PT" w:bidi="pt_PT"/>
        </w:rPr>
      </w:r>
      <w:r>
        <w:rPr>
          <w:lang w:val="pt_PT" w:bidi="pt_PT"/>
        </w:rPr>
        <w:t>Em grupo, prestem atenção às partes do cenário da passagem:</w:t>
      </w:r>
    </w:p>
    <w:p>
      <w:pPr/>
      <w:r>
        <w:rPr>
          <w:lang w:val="pt_PT" w:bidi="pt_PT"/>
        </w:rPr>
      </w:r>
      <w:r>
        <w:rPr>
          <w:lang w:val="pt_PT" w:bidi="pt_PT"/>
        </w:rPr>
        <w:t>Vocês se lembrarão de que antes dessa parte da carta de Paulo, Paulo disse aos crentes tessalonicenses na igreja o quanto ele os ama. Timóteo retornou com um bom relato sobre as vidas deles e como eles seguem Jesus. Mas os crentes também têm algumas perguntas. Paulo responderá a essas perguntas, mas primeiro ele quer dar algumas instruções finais para ajudar os crentes a se tornarem melhores seguidores de Jesus. Então Paulo diz aos crentes que ele tem uma última coisa muito importante sobre a qual quer falar antes de responder às perguntas deles.</w:t>
      </w:r>
    </w:p>
    <w:p>
      <w:pPr/>
      <w:r>
        <w:rPr>
          <w:lang w:val="pt_PT" w:bidi="pt_PT"/>
        </w:rPr>
      </w:r>
      <w:r>
        <w:rPr>
          <w:lang w:val="pt_PT" w:bidi="pt_PT"/>
        </w:rPr>
        <w:t>Discutam a seguinte pergunta: como vocês dizem a alguém que vocês têm uma última coisa muito importante que precisam discutir antes de avançar para o próximo tópico? Pause o áudio aqui.</w:t>
      </w:r>
    </w:p>
    <w:p>
      <w:pPr/>
      <w:r>
        <w:rPr>
          <w:lang w:val="pt_PT" w:bidi="pt_PT"/>
        </w:rPr>
      </w:r>
      <w:r>
        <w:rPr>
          <w:lang w:val="pt_PT" w:bidi="pt_PT"/>
        </w:rPr>
        <w:t>Agora, enquanto Paulo começa a dar-lhes algumas instruções, ele fala com firmeza aos crentes em Tessalônica. Paulo quer que os crentes vivam uma vida que seja agradável a Deus. Isso é algo que Paulo ensinou aos crentes antes, e que ele sabe que eles já estão fazendo. Ainda assim, Paulo pede a eles e os exorta a viver dessa maneira. Paulo até mesmo diz que os crentes devem fazer isso no Senhor Jesus. Em outras palavras, o pedido de Paulo vem com a autoridade do Senhor Jesus.</w:t>
      </w:r>
    </w:p>
    <w:p>
      <w:pPr/>
      <w:r>
        <w:rPr>
          <w:lang w:val="pt_PT" w:bidi="pt_PT"/>
        </w:rPr>
      </w:r>
      <w:r>
        <w:rPr>
          <w:lang w:val="pt_PT" w:bidi="pt_PT"/>
        </w:rPr>
        <w:t>Discutam a seguinte pergunta: como vocês falam de maneira firme uns com os outros quando querem que uns aos outros façam a coisa certa? Como vocês mostram que têm autoridade de outra pessoa para dizer essas coisas? Pause o áudio aqui.</w:t>
      </w:r>
    </w:p>
    <w:p>
      <w:pPr/>
      <w:r>
        <w:rPr>
          <w:lang w:val="pt_PT" w:bidi="pt_PT"/>
        </w:rPr>
      </w:r>
      <w:r>
        <w:rPr>
          <w:lang w:val="pt_PT" w:bidi="pt_PT"/>
        </w:rPr>
        <w:t>Em seguida, na segunda parte, Paulo lembra à igreja que Deus quer que eles tenham vidas santas. Paulo diz que essa é a vontade de Deus. Embora uma vida santa inclua muitas coisas importantes, Paulo fala aqui sobre a pureza sexual dos tessalonicenses. Paulo diz que a santidade em nosso comportamento sexual inclui três ações. Primeiro, os tessalonicenses devem se manter longe de todo o pecado sexual. Em segundo lugar, os tessalonicenses devem ter autocontrole sobre seus corpos. Em terceiro lugar, os tessalonicenses não devem cometer pecado contra outro crente por meio de relações sexuais. Os tessalonicenses devem ter vidas santas que honrem uns aos outros. Os tessalonicenses não devem seguir seus desejos sexuais desenfreados e incontroláveis. Essa falta de controle é a maneira como os gentios incrédulos se comportam. Os crentes devem ser diferentes daqueles que não conhecem a Deus.</w:t>
      </w:r>
    </w:p>
    <w:p>
      <w:pPr/>
      <w:r>
        <w:rPr>
          <w:lang w:val="pt_PT" w:bidi="pt_PT"/>
        </w:rPr>
      </w:r>
      <w:r>
        <w:rPr>
          <w:lang w:val="pt_PT" w:bidi="pt_PT"/>
        </w:rPr>
        <w:t>Discutam a seguinte pergunta: que palavras vocês usam para mostrar a diferença entre alguém que tem autocontrole sobre si mesmo e alguém que não tem, especialmente no que se relaciona com a pureza sexual e pecado sexual? Vocês podem usar qualquer uma dessas palavras aqui? Pause o áudio.</w:t>
      </w:r>
    </w:p>
    <w:p>
      <w:pPr/>
      <w:r>
        <w:rPr>
          <w:lang w:val="pt_PT" w:bidi="pt_PT"/>
        </w:rPr>
      </w:r>
      <w:r>
        <w:rPr>
          <w:lang w:val="pt_PT" w:bidi="pt_PT"/>
        </w:rPr>
        <w:t>Quando Paulo diz aos tessalonicenses que eles não devem cometer pecado contra outro crente por meio de relações sexuais, Paulo quer dizer que os tessalonicenses não devem ferir uns aos outros ou se aproveitar uns dos outros de maneira sexual. Paulo lembra aos tessalonicenses que Deus trará punição àqueles que cometem pecado dessas maneiras. Os tessalonicenses já ouviram todas essas instruções. Mesmo quando Paulo estava com eles em Tessalônica, ele e seus colaboradores deram aos crentes fortes advertências sobre esses tipos de pecados sexuais.</w:t>
      </w:r>
    </w:p>
    <w:p>
      <w:pPr/>
      <w:r>
        <w:rPr>
          <w:lang w:val="pt_PT" w:bidi="pt_PT"/>
        </w:rPr>
      </w:r>
      <w:r>
        <w:rPr>
          <w:lang w:val="pt_PT" w:bidi="pt_PT"/>
        </w:rPr>
        <w:t>Paulo resume todos esses ensinamentos dizendo que o próprio Deus instruiu a igreja tessalonicense a viver em santidade e não uma vida imunda ou impura. Paulo diz isso para enfatizar a autoridade dessas instruções. Paulo diz que qualquer um que rejeite essas instruções rejeita o próprio Deus. Essas instruções vêm de Deus, então essa é a verdadeira razão pela qual qualquer pessoa que rejeite as instruções está realmente rejeitando a Deus. O próprio Deus é santo, e Deus coloca seu Espírito Santo naqueles que querem seguir Jesus e agradar a Jesus.</w:t>
      </w:r>
    </w:p>
    <w:p>
      <w:pPr/>
      <w:r>
        <w:rPr>
          <w:lang w:val="pt_PT" w:bidi="pt_PT"/>
        </w:rPr>
      </w:r>
      <w:r>
        <w:rPr>
          <w:lang w:val="pt_PT" w:bidi="pt_PT"/>
        </w:rPr>
        <w:t>Discutam a seguinte pergunta: quais são algumas maneiras de dizer que uma coisa é a verdadeira razão ou causa de uma segunda coisa que vem depois? Por exemplo: "As tempestades foram muito ruins ontem. Essa é a verdadeira razão pela qual o dano é tão grande hoje". Pause o áudio aqui.</w:t>
      </w:r>
    </w:p>
    <w:p>
      <w:pPr/>
      <w:r>
        <w:rPr>
          <w:lang w:val="pt_PT" w:bidi="pt_PT"/>
        </w:rPr>
      </w:r>
      <w:r>
        <w:rPr>
          <w:lang w:val="pt_PT" w:bidi="pt_PT"/>
        </w:rPr>
        <w:t>Agora, o grupo deve elaborar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4.1–8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e seus colaboradores</w:t>
      </w:r>
    </w:p>
    <w:p>
      <w:pPr>
        <w:pStyle w:val="ListBullet"/>
        <w:spacing w:line="240" w:lineRule="auto"/>
        <w:ind w:left="720"/>
      </w:pPr>
      <w:r>
        <w:rPr>
          <w:lang w:val="pt_PT" w:bidi="pt_PT"/>
        </w:rPr>
      </w:r>
      <w:r>
        <w:rPr>
          <w:lang w:val="pt_PT" w:bidi="pt_PT"/>
        </w:rPr>
        <w:t>Os crentes tessalonicenses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E o Espírito Santo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desta passagem, Paulo dá início à última seção da carta que inclui palavras de ânimo antes de passar para preocupações específicas. Paulo e seus colaboradores exortam os irmãos e irmãs em Tessalônica a viverem uma vida que agrada a Deus, mas Paulo também diz que muitos dos crentes já estão fazendo isso. Paulo lembra os crentes de que, quando estavam juntos, ele e seus colaboradores deram essas mesmas instruções.</w:t>
      </w:r>
    </w:p>
    <w:p>
      <w:pPr/>
      <w:r>
        <w:rPr>
          <w:lang w:val="pt_PT" w:bidi="pt_PT"/>
        </w:rPr>
      </w:r>
      <w:r>
        <w:rPr>
          <w:lang w:val="pt_PT" w:bidi="pt_PT"/>
        </w:rPr>
        <w:t>Pause a encenação. Pergunte à pessoa que interpreta Paulo: “Como você se sente escrevendo esta carta aos tessalonicenses?”. Você pode ouvir:</w:t>
      </w:r>
    </w:p>
    <w:p>
      <w:pPr>
        <w:pStyle w:val="ListBullet"/>
        <w:spacing w:line="240" w:lineRule="auto"/>
        <w:ind w:left="720"/>
      </w:pPr>
      <w:r>
        <w:rPr>
          <w:lang w:val="pt_PT" w:bidi="pt_PT"/>
        </w:rPr>
      </w:r>
      <w:r>
        <w:rPr>
          <w:lang w:val="pt_PT" w:bidi="pt_PT"/>
        </w:rPr>
        <w:t>Amo os tessalonicenses como um pai ou mestre; ou</w:t>
      </w:r>
    </w:p>
    <w:p>
      <w:pPr>
        <w:pStyle w:val="ListBullet"/>
        <w:spacing w:line="240" w:lineRule="auto"/>
        <w:ind w:left="720"/>
      </w:pPr>
      <w:r>
        <w:rPr>
          <w:lang w:val="pt_PT" w:bidi="pt_PT"/>
        </w:rPr>
      </w:r>
      <w:r>
        <w:rPr>
          <w:lang w:val="pt_PT" w:bidi="pt_PT"/>
        </w:rPr>
        <w:t>Estou orgulhoso dos tessalonicenses por sua obediência, mas, ao mesmo tempo, estou preocupado.</w:t>
      </w:r>
    </w:p>
    <w:p>
      <w:pPr/>
      <w:r>
        <w:rPr>
          <w:lang w:val="pt_PT" w:bidi="pt_PT"/>
        </w:rPr>
      </w:r>
      <w:r>
        <w:rPr>
          <w:lang w:val="pt_PT" w:bidi="pt_PT"/>
        </w:rPr>
        <w:t>Pergunte às pessoas que estão fazendo o papel dos tessalonicenses: “O que vocês pensam quando recebem essas instruções?”. Você pode ouvir:</w:t>
      </w:r>
    </w:p>
    <w:p>
      <w:pPr>
        <w:pStyle w:val="ListBullet"/>
        <w:spacing w:line="240" w:lineRule="auto"/>
        <w:ind w:left="720"/>
      </w:pPr>
      <w:r>
        <w:rPr>
          <w:lang w:val="pt_PT" w:bidi="pt_PT"/>
        </w:rPr>
      </w:r>
      <w:r>
        <w:rPr>
          <w:lang w:val="pt_PT" w:bidi="pt_PT"/>
        </w:rPr>
        <w:t>Lembro-me do tempo que Paulo passou conosco. Lembro-me do que Paulo ensinou; ou</w:t>
      </w:r>
    </w:p>
    <w:p>
      <w:pPr>
        <w:pStyle w:val="ListBullet"/>
        <w:spacing w:line="240" w:lineRule="auto"/>
        <w:ind w:left="720"/>
      </w:pPr>
      <w:r>
        <w:rPr>
          <w:lang w:val="pt_PT" w:bidi="pt_PT"/>
        </w:rPr>
      </w:r>
      <w:r>
        <w:rPr>
          <w:lang w:val="pt_PT" w:bidi="pt_PT"/>
        </w:rPr>
        <w:t>Estou me perguntando o que Paulo nos dirá, uma vez que ele acabou de falar com tanta firmeza.</w:t>
      </w:r>
    </w:p>
    <w:p>
      <w:pPr/>
      <w:r>
        <w:rPr>
          <w:lang w:val="pt_PT" w:bidi="pt_PT"/>
        </w:rPr>
      </w:r>
      <w:r>
        <w:rPr>
          <w:lang w:val="pt_PT" w:bidi="pt_PT"/>
        </w:rPr>
        <w:t>Continuem a encenação.</w:t>
      </w:r>
    </w:p>
    <w:p>
      <w:pPr/>
      <w:r>
        <w:rPr>
          <w:lang w:val="pt_PT" w:bidi="pt_PT"/>
        </w:rPr>
      </w:r>
      <w:r>
        <w:rPr>
          <w:lang w:val="pt_PT" w:bidi="pt_PT"/>
        </w:rPr>
        <w:t>Na parte dois da carta, Paulo diz aos tessalonicenses que o desejo de Deus por eles é que eles tenham uma vida santa. Paulo diz aos tessalonicenses para ficarem longe do pecado sexual, controlarem seus corpos e não pecarem contra seu irmão ou irmã nessas coisas. Paulo lembra aos tessalonicenses que Deus punirá aqueles que desobedecerem a essas coisas. Novamente, Paulo diz que ele e seus colaboradores advertiram os crentes sobre isso antes.</w:t>
      </w:r>
    </w:p>
    <w:p>
      <w:pPr/>
      <w:r>
        <w:rPr>
          <w:lang w:val="pt_PT" w:bidi="pt_PT"/>
        </w:rPr>
      </w:r>
      <w:r>
        <w:rPr>
          <w:lang w:val="pt_PT" w:bidi="pt_PT"/>
        </w:rPr>
        <w:t>Pause a encenação. Pergunte aos tessalonicenses: “Como vocês se sentem, ou o que vocês pensam, sobre o que Deus disse a vocês?”. Você pode ouvir:</w:t>
      </w:r>
    </w:p>
    <w:p>
      <w:pPr>
        <w:pStyle w:val="ListBullet"/>
        <w:spacing w:line="240" w:lineRule="auto"/>
        <w:ind w:left="720"/>
      </w:pPr>
      <w:r>
        <w:rPr>
          <w:lang w:val="pt_PT" w:bidi="pt_PT"/>
        </w:rPr>
      </w:r>
      <w:r>
        <w:rPr>
          <w:lang w:val="pt_PT" w:bidi="pt_PT"/>
        </w:rPr>
        <w:t>Acho que isso deve ser uma ordem muito importante, porque Paulo disse que essa é a vontade de Deus; ou</w:t>
      </w:r>
    </w:p>
    <w:p>
      <w:pPr>
        <w:pStyle w:val="ListBullet"/>
        <w:spacing w:line="240" w:lineRule="auto"/>
        <w:ind w:left="720"/>
      </w:pPr>
      <w:r>
        <w:rPr>
          <w:lang w:val="pt_PT" w:bidi="pt_PT"/>
        </w:rPr>
      </w:r>
      <w:r>
        <w:rPr>
          <w:lang w:val="pt_PT" w:bidi="pt_PT"/>
        </w:rPr>
        <w:t>Sinto um pouco de medo porque Deus punirá qualquer um que não faça o que ele lhes disse para fazer; ou</w:t>
      </w:r>
    </w:p>
    <w:p>
      <w:pPr>
        <w:pStyle w:val="ListBullet"/>
        <w:spacing w:line="240" w:lineRule="auto"/>
        <w:ind w:left="720"/>
      </w:pPr>
      <w:r>
        <w:rPr>
          <w:lang w:val="pt_PT" w:bidi="pt_PT"/>
        </w:rPr>
      </w:r>
      <w:r>
        <w:rPr>
          <w:lang w:val="pt_PT" w:bidi="pt_PT"/>
        </w:rPr>
        <w:t>Isso é realmente difícil de fazer!</w:t>
      </w:r>
    </w:p>
    <w:p>
      <w:pPr/>
      <w:r>
        <w:rPr>
          <w:lang w:val="pt_PT" w:bidi="pt_PT"/>
        </w:rPr>
      </w:r>
      <w:r>
        <w:rPr>
          <w:lang w:val="pt_PT" w:bidi="pt_PT"/>
        </w:rPr>
        <w:t>Continuem a encenação.</w:t>
      </w:r>
    </w:p>
    <w:p>
      <w:pPr/>
      <w:r>
        <w:rPr>
          <w:lang w:val="pt_PT" w:bidi="pt_PT"/>
        </w:rPr>
      </w:r>
      <w:r>
        <w:rPr>
          <w:lang w:val="pt_PT" w:bidi="pt_PT"/>
        </w:rPr>
        <w:t>Paulo termina esta segunda parte explicando que Deus trará essa punição porque Deus nos ordenou que vivêssemos vidas santas. E, porque foi Deus quem deu essas ordens, e não Paulo, qualquer um que se recuse a obedecer está rejeitando a Deus. É o próprio Deus que dá seu Espírito Santo para que possamos ter vidas santas.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4.1–8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e seus colaboradores acabaram de orar para que os tessalonicenses amem uns aos outros e a todas as pessoas, porque isso os tornará santos e irrepreensíveis diante de Deus. Aqui, Paulo e seus colaboradores começam a descrever em detalhes como isso se parece. Paulo lembra aos tessalonicenses, seus "</w:t>
      </w:r>
      <w:r>
        <w:rPr>
          <w:b/>
          <w:lang w:val="pt_PT" w:bidi="pt_PT"/>
        </w:rPr>
        <w:t>irmãos e irmãs</w:t>
      </w:r>
      <w:r>
        <w:rPr>
          <w:lang w:val="pt_PT" w:bidi="pt_PT"/>
        </w:rPr>
        <w:t xml:space="preserve">", o que Paulo e seus colaboradores já ordenaram que os crentes fizessem pela autoridade do </w:t>
      </w:r>
      <w:r>
        <w:rPr>
          <w:b/>
          <w:lang w:val="pt_PT" w:bidi="pt_PT"/>
        </w:rPr>
        <w:t>Senhor</w:t>
      </w:r>
      <w:r>
        <w:rPr>
          <w:lang w:val="pt_PT" w:bidi="pt_PT"/>
        </w:rPr>
        <w:t xml:space="preserve"> Jesus. Usem as mesmas palavras e frases para irmãos e irmãs, e para Senhor, ou mestre, que vocês usaram em passagens anteriores. Senhor está no Glossário Mestre.</w:t>
      </w:r>
    </w:p>
    <w:p>
      <w:pPr/>
      <w:r>
        <w:rPr>
          <w:lang w:val="pt_PT" w:bidi="pt_PT"/>
        </w:rPr>
      </w:r>
      <w:r>
        <w:rPr>
          <w:lang w:val="pt_PT" w:bidi="pt_PT"/>
        </w:rPr>
        <w:t xml:space="preserve">Então Paulo e seus colaboradores mostram aos tessalonicenses a vontade de Deus, começando com sua </w:t>
      </w:r>
      <w:r>
        <w:rPr>
          <w:b/>
          <w:lang w:val="pt_PT" w:bidi="pt_PT"/>
        </w:rPr>
        <w:t>santificação</w:t>
      </w:r>
      <w:r>
        <w:rPr>
          <w:lang w:val="pt_PT" w:bidi="pt_PT"/>
        </w:rPr>
        <w:t xml:space="preserve"> ou </w:t>
      </w:r>
      <w:r>
        <w:rPr>
          <w:b/>
          <w:lang w:val="pt_PT" w:bidi="pt_PT"/>
        </w:rPr>
        <w:t>santidade</w:t>
      </w:r>
      <w:r>
        <w:rPr>
          <w:lang w:val="pt_PT" w:bidi="pt_PT"/>
        </w:rPr>
        <w:t>. Deus santifica alguém quando torna essa pessoa santa à medida que ela obedece a Deus. Vocês podem apenas dizer que Deus quer tornar todos os crentes santos.</w:t>
      </w:r>
    </w:p>
    <w:p>
      <w:pPr/>
      <w:r>
        <w:rPr>
          <w:lang w:val="pt_PT" w:bidi="pt_PT"/>
        </w:rPr>
      </w:r>
      <w:r>
        <w:rPr>
          <w:lang w:val="pt_PT" w:bidi="pt_PT"/>
        </w:rPr>
        <w:t>Parem aqui e discutam em grupo qual palavra ou frase vocês usarão para santificação ou santidade. Consultem santificação e santo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 xml:space="preserve">Paulo e seus colaboradores continuam se concentrando em uma área específica de santificação. Paulo fala sobre </w:t>
      </w:r>
      <w:r>
        <w:rPr>
          <w:b/>
          <w:lang w:val="pt_PT" w:bidi="pt_PT"/>
        </w:rPr>
        <w:t>fornicação</w:t>
      </w:r>
      <w:r>
        <w:rPr>
          <w:lang w:val="pt_PT" w:bidi="pt_PT"/>
        </w:rPr>
        <w:t xml:space="preserve"> ou </w:t>
      </w:r>
      <w:r>
        <w:rPr>
          <w:b/>
          <w:lang w:val="pt_PT" w:bidi="pt_PT"/>
        </w:rPr>
        <w:t>imoralidade sexual</w:t>
      </w:r>
      <w:r>
        <w:rPr>
          <w:lang w:val="pt_PT" w:bidi="pt_PT"/>
        </w:rPr>
        <w:t>, que é quando alguém tem relações sexuais fora do casamento. Paulo e seus colaboradores veem a imoralidade sexual como um problema em Tessalônica.</w:t>
      </w:r>
    </w:p>
    <w:p>
      <w:pPr/>
      <w:r>
        <w:rPr>
          <w:lang w:val="pt_PT" w:bidi="pt_PT"/>
        </w:rPr>
      </w:r>
      <w:r>
        <w:rPr>
          <w:lang w:val="pt_PT" w:bidi="pt_PT"/>
        </w:rPr>
        <w:t>Parem aqui e discutam em grupo qual palavra ou frase vocês usarão para imoralidade sexual. Consultem o termo imoralidade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Para deixar ainda mais claro o que Paulo e seus colaboradores estão falando, eles dizem que os tessalonicenses devem controlar seu </w:t>
      </w:r>
      <w:r>
        <w:rPr>
          <w:b/>
          <w:lang w:val="pt_PT" w:bidi="pt_PT"/>
        </w:rPr>
        <w:t>corpo</w:t>
      </w:r>
      <w:r>
        <w:rPr>
          <w:lang w:val="pt_PT" w:bidi="pt_PT"/>
        </w:rPr>
        <w:t xml:space="preserve"> ou </w:t>
      </w:r>
      <w:r>
        <w:rPr>
          <w:b/>
          <w:lang w:val="pt_PT" w:bidi="pt_PT"/>
        </w:rPr>
        <w:t>vaso</w:t>
      </w:r>
      <w:r>
        <w:rPr>
          <w:lang w:val="pt_PT" w:bidi="pt_PT"/>
        </w:rPr>
        <w:t>. Essa é uma maneira educada de falar sobre o órgão sexual masculino.</w:t>
      </w:r>
    </w:p>
    <w:p>
      <w:pPr/>
      <w:r>
        <w:rPr>
          <w:lang w:val="pt_PT" w:bidi="pt_PT"/>
        </w:rPr>
      </w:r>
      <w:r>
        <w:rPr>
          <w:lang w:val="pt_PT" w:bidi="pt_PT"/>
        </w:rPr>
        <w:t>Parem aqui e discutam em grupo qual palavra ou frase vocês usarão para se referir a corpo ou vaso. Algumas traduções apenas usam a palavra para o corpo de uma pessoa. Pause este áudio aqui.</w:t>
      </w:r>
    </w:p>
    <w:p>
      <w:pPr/>
      <w:r>
        <w:rPr>
          <w:lang w:val="pt_PT" w:bidi="pt_PT"/>
        </w:rPr>
      </w:r>
      <w:r>
        <w:rPr>
          <w:lang w:val="pt_PT" w:bidi="pt_PT"/>
        </w:rPr>
        <w:t xml:space="preserve">Paulo e seus colaboradores contrastam esse autocontrole santo com a </w:t>
      </w:r>
      <w:r>
        <w:rPr>
          <w:b/>
          <w:lang w:val="pt_PT" w:bidi="pt_PT"/>
        </w:rPr>
        <w:t>paixão lasciva</w:t>
      </w:r>
      <w:r>
        <w:rPr>
          <w:lang w:val="pt_PT" w:bidi="pt_PT"/>
        </w:rPr>
        <w:t xml:space="preserve"> dos </w:t>
      </w:r>
      <w:r>
        <w:rPr>
          <w:b/>
          <w:lang w:val="pt_PT" w:bidi="pt_PT"/>
        </w:rPr>
        <w:t>gentios</w:t>
      </w:r>
      <w:r>
        <w:rPr>
          <w:lang w:val="pt_PT" w:bidi="pt_PT"/>
        </w:rPr>
        <w:t>, ou pessoas não judias que não conheciam a Deus. Usem a mesma palavra para gentios que vocês usaram em passagens anteriores, e consultem gentios no Glossário Mestre para mais informações. Muitos gentios não viam nenhuma razão para restringir ou negar seus fortes desejos sexuais. Essas pessoas cederiam a todos os desejos sexuais sem limites, porque o ensinamento de sua cultura dizia que elas podiam.</w:t>
      </w:r>
    </w:p>
    <w:p>
      <w:pPr/>
      <w:r>
        <w:rPr>
          <w:lang w:val="pt_PT" w:bidi="pt_PT"/>
        </w:rPr>
      </w:r>
      <w:r>
        <w:rPr>
          <w:lang w:val="pt_PT" w:bidi="pt_PT"/>
        </w:rPr>
        <w:t>Parem aqui e discutam em grupo qual palavra ou frase vocês usarão para paixão lasciva, ou fortes desejos sexuais. Se vocês já traduziram essa frase em outro livro da Bíblia, usem as mesmas palavras que usaram lá. Pause este áudio aqui.</w:t>
      </w:r>
    </w:p>
    <w:p>
      <w:pPr/>
      <w:r>
        <w:rPr>
          <w:lang w:val="pt_PT" w:bidi="pt_PT"/>
        </w:rPr>
      </w:r>
      <w:r>
        <w:rPr>
          <w:lang w:val="pt_PT" w:bidi="pt_PT"/>
        </w:rPr>
        <w:t xml:space="preserve">Paulo e seus colaboradores então advertem que o Senhor, referindo-se a Jesus Cristo, agirá como um </w:t>
      </w:r>
      <w:r>
        <w:rPr>
          <w:b/>
          <w:lang w:val="pt_PT" w:bidi="pt_PT"/>
        </w:rPr>
        <w:t>vingador</w:t>
      </w:r>
      <w:r>
        <w:rPr>
          <w:lang w:val="pt_PT" w:bidi="pt_PT"/>
        </w:rPr>
        <w:t xml:space="preserve">. Um vingador fica do lado da vítima e garante que as pessoas que cometem </w:t>
      </w:r>
      <w:r>
        <w:rPr>
          <w:b/>
          <w:lang w:val="pt_PT" w:bidi="pt_PT"/>
        </w:rPr>
        <w:t>pecado</w:t>
      </w:r>
      <w:r>
        <w:rPr>
          <w:lang w:val="pt_PT" w:bidi="pt_PT"/>
        </w:rPr>
        <w:t xml:space="preserve"> dessa maneira sejam punidas de forma justa. Usem a mesma palavra para pecado que vocês usaram em passagens anteriores, e consultem pecado no Glossário Mestre para mais informações.</w:t>
      </w:r>
    </w:p>
    <w:p>
      <w:pPr/>
      <w:r>
        <w:rPr>
          <w:lang w:val="pt_PT" w:bidi="pt_PT"/>
        </w:rPr>
      </w:r>
      <w:r>
        <w:rPr>
          <w:lang w:val="pt_PT" w:bidi="pt_PT"/>
        </w:rPr>
        <w:t>Parem aqui e discutam em grupo qual palavra ou frase vocês usarão para "vingador". Se vocês já traduziram essa palavra em outro livro da Bíblia, usem a mesma palavra que vocês usaram lá. Pause este áudio aqui.</w:t>
      </w:r>
    </w:p>
    <w:p>
      <w:pPr/>
      <w:r>
        <w:rPr>
          <w:lang w:val="pt_PT" w:bidi="pt_PT"/>
        </w:rPr>
      </w:r>
      <w:r>
        <w:rPr>
          <w:lang w:val="pt_PT" w:bidi="pt_PT"/>
        </w:rPr>
        <w:t xml:space="preserve">Paulo diz que Deus nos chama à santidade, não à </w:t>
      </w:r>
      <w:r>
        <w:rPr>
          <w:b/>
          <w:lang w:val="pt_PT" w:bidi="pt_PT"/>
        </w:rPr>
        <w:t>impureza</w:t>
      </w:r>
      <w:r>
        <w:rPr>
          <w:lang w:val="pt_PT" w:bidi="pt_PT"/>
        </w:rPr>
        <w:t>. Alguém é impuro quando não é santo, ou não segue plenamente a Deus. Quando Paulo fala sobre ser impuro, ele muitas vezes quer dizer ser sexualmente imoral. Para mais informações sobre pureza, consultem puro no Glossário Mestre.</w:t>
      </w:r>
    </w:p>
    <w:p>
      <w:pPr/>
      <w:r>
        <w:rPr>
          <w:lang w:val="pt_PT" w:bidi="pt_PT"/>
        </w:rPr>
      </w:r>
      <w:r>
        <w:rPr>
          <w:lang w:val="pt_PT" w:bidi="pt_PT"/>
        </w:rPr>
        <w:t xml:space="preserve">Deus nos dá seu </w:t>
      </w:r>
      <w:r>
        <w:rPr>
          <w:b/>
          <w:lang w:val="pt_PT" w:bidi="pt_PT"/>
        </w:rPr>
        <w:t>Espírito Santo</w:t>
      </w:r>
      <w:r>
        <w:rPr>
          <w:lang w:val="pt_PT" w:bidi="pt_PT"/>
        </w:rPr>
        <w:t>. Usem a mesma palavra ou frase para Espírito Santo que vocês usaram em passagens anteriores, e consultem o Glossário Mestre para Espírito Santo, se necessário.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4:9–12</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4.9–12 e guardem em seus corações.</w:t>
      </w:r>
    </w:p>
    <w:p>
      <w:pPr/>
      <w:r>
        <w:rPr>
          <w:lang w:val="pt_PT" w:bidi="pt_PT"/>
        </w:rPr>
      </w:r>
      <w:r>
        <w:rPr>
          <w:lang w:val="pt_PT" w:bidi="pt_PT"/>
        </w:rPr>
        <w:t>Ouçam uma versão em áudio de 1 Tessalonicenses 4.9–12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4.9–12 na tradução mais fácil de entender.</w:t>
      </w:r>
    </w:p>
    <w:p>
      <w:pPr/>
      <w:r>
        <w:rPr>
          <w:lang w:val="pt_PT" w:bidi="pt_PT"/>
        </w:rPr>
      </w:r>
      <w:r>
        <w:rPr>
          <w:lang w:val="pt_PT" w:bidi="pt_PT"/>
        </w:rPr>
        <w:t>Pause este áudio aqui.</w:t>
      </w:r>
    </w:p>
    <w:p>
      <w:pPr/>
      <w:r>
        <w:rPr>
          <w:lang w:val="pt_PT" w:bidi="pt_PT"/>
        </w:rPr>
      </w:r>
      <w:r>
        <w:rPr>
          <w:lang w:val="pt_PT" w:bidi="pt_PT"/>
        </w:rPr>
        <w:t>Paulo está instruindo os crentes a viverem de uma certa maneira para que eles agradem a Deus. Depois de advertir os crentes sobre como não se comportar na última seção, Paulo agora os instrui sobre como eles devem se comportar. Os crentes já estão mostrando amor uns aos outros e Paulo os encoraja a fazer isso ainda mais! Os crentes também devem se comportar de maneira ordenada para que até mesmo os não crentes respeitem os crentes.</w:t>
      </w:r>
    </w:p>
    <w:p>
      <w:pPr/>
      <w:r>
        <w:rPr>
          <w:lang w:val="pt_PT" w:bidi="pt_PT"/>
        </w:rPr>
      </w:r>
      <w:r>
        <w:rPr>
          <w:lang w:val="pt_PT" w:bidi="pt_PT"/>
        </w:rPr>
        <w:t>Nesta seção, Paulo elogia os crentes pelo amor que eles mostram a outros crentes. Como todos os que acreditam em Deus são parte da família de Deus, os crentes devem amar uns aos outros como fazem os membros da família. Os crentes tessalonicenses já estão fazendo isso. Paulo diz que os crentes tessalonicenses amam de tal maneira que Paulo nem precisa escrever para dizer-lhes que amem. Os crentes estão amando como deveriam porque o próprio Deus os ensinou como amar, provavelmente por meio do Espírito Santo e de sua Escritura.</w:t>
      </w:r>
    </w:p>
    <w:p>
      <w:pPr/>
      <w:r>
        <w:rPr>
          <w:lang w:val="pt_PT" w:bidi="pt_PT"/>
        </w:rPr>
      </w:r>
      <w:r>
        <w:rPr>
          <w:lang w:val="pt_PT" w:bidi="pt_PT"/>
        </w:rPr>
        <w:t>Parem aqui e discutam esta pergunta em grupo: em sua cultura, como os membros da família mostram seu amor uns pelos outros? O que as pessoas esperam que os membros da família façam para cuidar uns dos outros? Pause este áudio aqui.</w:t>
      </w:r>
    </w:p>
    <w:p>
      <w:pPr/>
      <w:r>
        <w:rPr>
          <w:lang w:val="pt_PT" w:bidi="pt_PT"/>
        </w:rPr>
      </w:r>
      <w:r>
        <w:rPr>
          <w:lang w:val="pt_PT" w:bidi="pt_PT"/>
        </w:rPr>
        <w:t>Paulo enfatiza que os crentes tessalonicenses amam todos os outros crentes em toda a região da Macedônia. A cidade de Tessalônica é uma cidade portuária, pela qual muitos viajantes passam, por isso os crentes podem ter mostrado hospitalidade a quaisquer crentes que viessem à cidade. Os tessalonicenses também podem ter enviado presentes ou apoiado crentes que estavam contando a outras pessoas as boas novas sobre Jesus.</w:t>
      </w:r>
    </w:p>
    <w:p>
      <w:pPr/>
      <w:r>
        <w:rPr>
          <w:lang w:val="pt_PT" w:bidi="pt_PT"/>
        </w:rPr>
      </w:r>
      <w:r>
        <w:rPr>
          <w:lang w:val="pt_PT" w:bidi="pt_PT"/>
        </w:rPr>
        <w:t xml:space="preserve">Parem aqui e, em grupo, olhem para um mapa que inclui a </w:t>
      </w:r>
      <w:r>
        <w:rPr>
          <w:b/>
          <w:lang w:val="pt_PT" w:bidi="pt_PT"/>
        </w:rPr>
        <w:t>Macedônia</w:t>
      </w:r>
      <w:r>
        <w:rPr>
          <w:lang w:val="pt_PT" w:bidi="pt_PT"/>
        </w:rPr>
        <w:t>. Encontrem a cidade de Tessalônica. Pause este áudio aqui.</w:t>
      </w:r>
    </w:p>
    <w:p>
      <w:pPr/>
      <w:r>
        <w:rPr>
          <w:lang w:val="pt_PT" w:bidi="pt_PT"/>
        </w:rPr>
      </w:r>
      <w:r>
        <w:rPr>
          <w:lang w:val="pt_PT" w:bidi="pt_PT"/>
        </w:rPr>
        <w:t>No entanto, Paulo ainda exorta os tessalonicenses a continuarem a amar uns aos outros cada vez mais. Uma maneira pela qual os crentes devem amar é que eles devem se esforçar para viver vidas tranquilas ou ordenadas. Nesse contexto, os crentes vivem uma vida ordenada, não causando problemas uns aos outros. Os crentes devem se concentrar em seu próprio trabalho e em suas vidas, em vez de fofocar ou interferir quando as pessoas não pedem ou não querem que o façam. Todo crente que for capaz não deve ser preguiçoso, mas deve trabalhar para obter dinheiro ou comida para sustentar a si mesmo e à sua família. Eles não devem esperar que irmãos na fé façam esse trabalho por eles.</w:t>
      </w:r>
    </w:p>
    <w:p>
      <w:pPr/>
      <w:r>
        <w:rPr>
          <w:lang w:val="pt_PT" w:bidi="pt_PT"/>
        </w:rPr>
      </w:r>
      <w:r>
        <w:rPr>
          <w:lang w:val="pt_PT" w:bidi="pt_PT"/>
        </w:rPr>
        <w:t>Parem aqui e discutam esta pergunta em grupo: em sua cultura, quem deve trabalhar para ganhar dinheiro para si e para suas famílias? Que tipo de pessoas não precisa trabalhar ou deve deixar que outros cuidem delas? Pause este áudio aqui.</w:t>
      </w:r>
    </w:p>
    <w:p>
      <w:pPr/>
      <w:r>
        <w:rPr>
          <w:lang w:val="pt_PT" w:bidi="pt_PT"/>
        </w:rPr>
      </w:r>
      <w:r>
        <w:rPr>
          <w:lang w:val="pt_PT" w:bidi="pt_PT"/>
        </w:rPr>
        <w:t>Paulo lembra aos crentes que essa não é uma nova instrução. Paulo já havia ensinado isso aos crentes enquanto estava em Tessalônica. Paulo exorta os crentes a viver dessa maneira para que as pessoas de fora, ou aqueles que não acreditam em Jesus, respeitem os crentes. Nem tudo o que os crentes fazem agradará aos não crentes. Mas Paulo está dizendo que os crentes devem se comportar e trabalhar de maneiras que todos reconheçam como a maneira correta de se comportar. Ninguém respeitaria uma pessoa preguiçosa, por isso os crentes devem garantir que não sejam preguiçosos, nem deixem de trabalhar como deveriam.</w:t>
      </w:r>
    </w:p>
    <w:p>
      <w:pPr/>
      <w:r>
        <w:rPr>
          <w:lang w:val="pt_PT" w:bidi="pt_PT"/>
        </w:rPr>
      </w:r>
      <w:r>
        <w:rPr>
          <w:lang w:val="pt_PT" w:bidi="pt_PT"/>
        </w:rPr>
        <w:t>Parem aqui e discutam esta pergunta em grupo: em sua cultura, quais são maneiras de viver que quase todos respeitam? Pensem em algumas pessoas que vocês respeitam por causa da maneira como vivem. O que essas pessoas fazem? Agora pensem em maneiras de viver que as pessoas não respeitam. O que as pessoas que são preguiçosas fazem? O que as pessoas que os outros não respeitam fazem? Pause este áudio aqui.</w:t>
      </w:r>
    </w:p>
    <w:p>
      <w:pPr/>
      <w:r>
        <w:rPr>
          <w:lang w:val="pt_PT" w:bidi="pt_PT"/>
        </w:rPr>
      </w:r>
      <w:r>
        <w:rPr>
          <w:lang w:val="pt_PT" w:bidi="pt_PT"/>
        </w:rPr>
        <w:t>Os crentes também devem tentar trabalhar para não depender de outros para obter comida. É possível que algumas pessoas na igreja tessalonicense não estivessem trabalhando, mas vivessem com dinheiro ou comida de irmãos na fé. Esses crentes que não estão trabalhando, mesmo que possam trabalhar, não estão mostrando amor a outros crentes, porque esses outros crentes têm que trabalhar ainda mais agora para apoiar mais pessoas.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3.6–13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diz que os crentes já amam outros crentes porque o próprio Deus ensinou a eles como amar. Os crentes tessalonicenses amam seus irmãos na fé em toda a Macedônia.</w:t>
      </w:r>
    </w:p>
    <w:p>
      <w:pPr/>
      <w:r>
        <w:rPr>
          <w:lang w:val="pt_PT" w:bidi="pt_PT"/>
        </w:rPr>
      </w:r>
      <w:r>
        <w:rPr>
          <w:b/>
          <w:lang w:val="pt_PT" w:bidi="pt_PT"/>
        </w:rPr>
        <w:t>Na segunda parte:</w:t>
      </w:r>
      <w:r>
        <w:rPr>
          <w:lang w:val="pt_PT" w:bidi="pt_PT"/>
        </w:rPr>
        <w:t xml:space="preserve"> Paulo exorta os crentes a continuarem amando ainda mais. Os crentes devem mostrar esse amor por meio da maneira como se concentram em seu próprio trabalho e não causam problemas aos outros. Dessa maneira, até mesmo os incrédulos respeitarão os crentes, e os crentes não terão que depender dos outros.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tessalonicenses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crentes em toda a Macedônia</w:t>
      </w:r>
    </w:p>
    <w:p>
      <w:pPr>
        <w:pStyle w:val="ListBullet"/>
        <w:spacing w:line="240" w:lineRule="auto"/>
        <w:ind w:left="720"/>
      </w:pPr>
      <w:r>
        <w:rPr>
          <w:lang w:val="pt_PT" w:bidi="pt_PT"/>
        </w:rPr>
      </w:r>
      <w:r>
        <w:rPr>
          <w:lang w:val="pt_PT" w:bidi="pt_PT"/>
        </w:rPr>
        <w:t>E incrédulos</w:t>
      </w:r>
    </w:p>
    <w:p>
      <w:pPr/>
      <w:r>
        <w:rPr>
          <w:lang w:val="pt_PT" w:bidi="pt_PT"/>
        </w:rPr>
      </w:r>
      <w:r>
        <w:rPr>
          <w:lang w:val="pt_PT" w:bidi="pt_PT"/>
        </w:rPr>
        <w:t>Em grupo, prestem atenção às partes do cenário da passagem:</w:t>
      </w:r>
    </w:p>
    <w:p>
      <w:pPr/>
      <w:r>
        <w:rPr>
          <w:lang w:val="pt_PT" w:bidi="pt_PT"/>
        </w:rPr>
      </w:r>
      <w:r>
        <w:rPr>
          <w:lang w:val="pt_PT" w:bidi="pt_PT"/>
        </w:rPr>
        <w:t>Nesta seção e na anterior, Paulo está lembrando aos crentes das instruções que ele já deu a eles. Paulo sabe que a maioria dos crentes está fazendo essas coisas e ele quer encorajá-los a continuar fazendo essas coisas. No entanto, provavelmente há algumas pessoas que não estão amando como deveriam e estão causando problemas a outros crentes. Paulo enfatiza que Deus quer que os crentes se comportem de uma maneira ordenada e correta, para que os crentes tenham paz e para que os incrédulos possam respeitar os crentes.</w:t>
      </w:r>
    </w:p>
    <w:p>
      <w:pPr/>
      <w:r>
        <w:rPr>
          <w:lang w:val="pt_PT" w:bidi="pt_PT"/>
        </w:rPr>
      </w:r>
      <w:r>
        <w:rPr>
          <w:lang w:val="pt_PT" w:bidi="pt_PT"/>
        </w:rPr>
        <w:t>Na primeira parte, Paulo diz que não precisa escrever para dizer aos crentes para amarem uns aos outros da mesma maneira que irmãos ou membros da família amam uns aos outros. Embora Paulo esteja escrevendo aos crentes sobre o amor deles e vá lhes dar instruções, ele enfatiza que eles já estão amando bem, por isso Paulo não precisa dizer-lhes para começarem a amar uns aos outros.</w:t>
      </w:r>
    </w:p>
    <w:p>
      <w:pPr/>
      <w:r>
        <w:rPr>
          <w:lang w:val="pt_PT" w:bidi="pt_PT"/>
        </w:rPr>
      </w:r>
      <w:r>
        <w:rPr>
          <w:lang w:val="pt_PT" w:bidi="pt_PT"/>
        </w:rPr>
        <w:t>Parem aqui e discutam essa pergunta em grupo: falem com outro membro do grupo sobre algo que ambos sabem como fazer, como caminhar ou cozinhar. No entanto, vocês querem encorajar essa pessoa a fazer algo melhor ou fazer mais de uma certa parte dessa tarefa. Como vocês começam educadamente a falar sobre esse assunto? Como vocês mostram que sabem que essa tarefa ou ação não é nova ou estranha para a outra pessoa? Pause este áudio aqui.</w:t>
      </w:r>
    </w:p>
    <w:p>
      <w:pPr/>
      <w:r>
        <w:rPr>
          <w:lang w:val="pt_PT" w:bidi="pt_PT"/>
        </w:rPr>
      </w:r>
      <w:r>
        <w:rPr>
          <w:lang w:val="pt_PT" w:bidi="pt_PT"/>
        </w:rPr>
        <w:t>Esses crentes estão amando bem porque o próprio Deus ensinou os crentes a amar uns aos outros. Paulo não disse como Deus ensinou aos tessalonicenses a amar uns aos outros. Os tessalonicenses podem ter aprendido com o ensinamento de Jesus, ou do Espírito Santo. O importante era que o ensinamento em última análise viesse do próprio Deus.</w:t>
      </w:r>
    </w:p>
    <w:p>
      <w:pPr/>
      <w:r>
        <w:rPr>
          <w:lang w:val="pt_PT" w:bidi="pt_PT"/>
        </w:rPr>
      </w:r>
      <w:r>
        <w:rPr>
          <w:lang w:val="pt_PT" w:bidi="pt_PT"/>
        </w:rPr>
        <w:t>Paulo sabe como os tessalonicenses agem com outros crentes. Os crentes tessalonicenses não amam apenas os outros crentes em sua própria cidade. Os crentes tessalonicenses mostram amor a todos os crentes na Macedônia. Sempre que podem, os crentes tessalonicenses mostram amor ajudando ou cuidando de outro crente, não importa de onde o outro crente veio ou quão diferente ele possa ser.</w:t>
      </w:r>
    </w:p>
    <w:p>
      <w:pPr/>
      <w:r>
        <w:rPr>
          <w:lang w:val="pt_PT" w:bidi="pt_PT"/>
        </w:rPr>
      </w:r>
      <w:r>
        <w:rPr>
          <w:lang w:val="pt_PT" w:bidi="pt_PT"/>
        </w:rPr>
        <w:t>Parem aqui e discutam essa pergunta em grupo: em seu idioma, que palavras ou frases vocês usam para descrever o amor que os membros da família têm uns pelos outros? Pause este áudio aqui.</w:t>
      </w:r>
    </w:p>
    <w:p>
      <w:pPr/>
      <w:r>
        <w:rPr>
          <w:lang w:val="pt_PT" w:bidi="pt_PT"/>
        </w:rPr>
      </w:r>
      <w:r>
        <w:rPr>
          <w:lang w:val="pt_PT" w:bidi="pt_PT"/>
        </w:rPr>
        <w:t>Paulo provavelmente ouviu relatos de crentes que viajam sobre como os crentes tessalonicenses agem. No entanto, Paulo provavelmente também ouviu algumas coisas que ele quer corrigir na segunda parte. Embora Paulo saiba que os tessalonicenses já amam seus irmãos na fé, Paulo quer que eles os amem ainda mais. Para algumas pessoas, isso significará que elas devem continuar fazendo mais daquilo que já estão fazendo. Para algumas pessoas, pode ser necessário mudar seu comportamento.</w:t>
      </w:r>
    </w:p>
    <w:p>
      <w:pPr/>
      <w:r>
        <w:rPr>
          <w:lang w:val="pt_PT" w:bidi="pt_PT"/>
        </w:rPr>
      </w:r>
      <w:r>
        <w:rPr>
          <w:lang w:val="pt_PT" w:bidi="pt_PT"/>
        </w:rPr>
        <w:t>Paulo se concentra em algumas maneiras de mostrar amor. Os crentes devem ter como ambição, ou objetivo, viver uma vida tranquila. Paulo então explica o que ele quer dizer com uma vida tranquila. Paulo não quer dizer que os crentes não devem falar ou fazer muito barulho, mas que eles não devem falar mal dos outros ou causar problemas. Os crentes devem se ocupar dos seus próprios assuntos, o que significa que eles devem viver de uma maneira ordenada. Os crentes devem fazer tudo o que têm a responsabilidade de fazer. Paulo diz que os crentes devem trabalhar com as próprias mãos. Paulo não quer dizer necessariamente que eles tenham que fazer trabalho físico, mas sim que cada pessoa deve trabalhar arduamente em algo para ganhar seu próprio dinheiro.</w:t>
      </w:r>
    </w:p>
    <w:p>
      <w:pPr/>
      <w:r>
        <w:rPr>
          <w:lang w:val="pt_PT" w:bidi="pt_PT"/>
        </w:rPr>
      </w:r>
      <w:r>
        <w:rPr>
          <w:lang w:val="pt_PT" w:bidi="pt_PT"/>
        </w:rPr>
        <w:t>Parem aqui e discutam esta pergunta em grupo: descrevam alguém que vocês conhecem que vive o tipo de vida que Paulo descreveu, que se concentra em seu trabalho e não causa problemas aos outros. Então discutam como vocês falarão sobre essa maneira de viver. Pause este áudio aqui.</w:t>
      </w:r>
    </w:p>
    <w:p>
      <w:pPr/>
      <w:r>
        <w:rPr>
          <w:lang w:val="pt_PT" w:bidi="pt_PT"/>
        </w:rPr>
      </w:r>
      <w:r>
        <w:rPr>
          <w:lang w:val="pt_PT" w:bidi="pt_PT"/>
        </w:rPr>
        <w:t>Paulo diz que os crentes devem fazer isso por duas razões. O dia a dia dos crentes, ou a maneira como eles se comportam todos os dias, fará com que os de fora, ou incrédulos, respeitem os crentes. Os incrédulos verão que os crentes trabalham arduamente e mostram cuidado uns com os outros, o que era a maneira correta de se comportar para muitas pessoas naquela época. Se os incrédulos respeitarem os crentes, os incrédulos podem respeitar a Deus, que ensina os crentes a agir de uma maneira honrosa.</w:t>
      </w:r>
    </w:p>
    <w:p>
      <w:pPr/>
      <w:r>
        <w:rPr>
          <w:lang w:val="pt_PT" w:bidi="pt_PT"/>
        </w:rPr>
      </w:r>
      <w:r>
        <w:rPr>
          <w:lang w:val="pt_PT" w:bidi="pt_PT"/>
        </w:rPr>
        <w:t>Quando os crentes vivem dessa maneira, isso também ajudará a criar paz entre os crentes. Se os crentes aptos ao trabalho exercerem suas atividades, poderão sustentar a si mesmos em vez de sobrecarregar outros crentes para que os sustentem. Então ninguém ficará ressentido ou irado com os crentes preguiçosos. Além disso, os crentes podem então se concentrar em apoiar as pessoas que não são capazes de trabalhar.</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4.9–12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tessalonicenses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crentes em toda a Macedônia</w:t>
      </w:r>
    </w:p>
    <w:p>
      <w:pPr>
        <w:pStyle w:val="ListBullet"/>
        <w:spacing w:line="240" w:lineRule="auto"/>
        <w:ind w:left="720"/>
      </w:pPr>
      <w:r>
        <w:rPr>
          <w:lang w:val="pt_PT" w:bidi="pt_PT"/>
        </w:rPr>
      </w:r>
      <w:r>
        <w:rPr>
          <w:lang w:val="pt_PT" w:bidi="pt_PT"/>
        </w:rPr>
        <w:t>E incrédulos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disse: "Agora não precisamos escrever mais nada para vocês sobre como vocês devem amar seus irmãos na fé na família de Deus, porque o próprio Deus ensinou vocês a amar uns aos outros. E, de fato, vocês amam todos os seus irmãos na fé que estão em toda a Macedônia".</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Deus é o melhor mestre com quem aprender, porque sua maneira de se comportar é a melhor! Sou tão grato por Deus nos ensinar, como crentes, a amar; ou</w:t>
      </w:r>
    </w:p>
    <w:p>
      <w:pPr>
        <w:pStyle w:val="ListBullet"/>
        <w:spacing w:line="240" w:lineRule="auto"/>
        <w:ind w:left="720"/>
      </w:pPr>
      <w:r>
        <w:rPr>
          <w:lang w:val="pt_PT" w:bidi="pt_PT"/>
        </w:rPr>
      </w:r>
      <w:r>
        <w:rPr>
          <w:lang w:val="pt_PT" w:bidi="pt_PT"/>
        </w:rPr>
        <w:t>Outras pessoas estão me contando sobre o que os crentes tessalonicenses estão fazendo e estou orgulhoso quando ouço como eles amam os outros. Os crentes estão agindo como Cristo! Ou</w:t>
      </w:r>
    </w:p>
    <w:p>
      <w:pPr>
        <w:pStyle w:val="ListBullet"/>
        <w:spacing w:line="240" w:lineRule="auto"/>
        <w:ind w:left="720"/>
      </w:pPr>
      <w:r>
        <w:rPr>
          <w:lang w:val="pt_PT" w:bidi="pt_PT"/>
        </w:rPr>
      </w:r>
      <w:r>
        <w:rPr>
          <w:lang w:val="pt_PT" w:bidi="pt_PT"/>
        </w:rPr>
        <w:t>Fico encorajado quando ouço que os crentes estão amando e cuidando uns dos outros. Conheço muitos dos crentes em toda a Macedônia, e me importo com eles. Quero que os crentes estejam seguros e vivam em paz com outros crentes.</w:t>
      </w:r>
    </w:p>
    <w:p>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Tenho me esforçado para seguir as instruções de Deus para amar, e fico encorajado quando Paulo diz que estamos amando bem — devemos estar aprendendo bem! Ou</w:t>
      </w:r>
    </w:p>
    <w:p>
      <w:pPr>
        <w:pStyle w:val="ListBullet"/>
        <w:spacing w:line="240" w:lineRule="auto"/>
        <w:ind w:left="720"/>
      </w:pPr>
      <w:r>
        <w:rPr>
          <w:lang w:val="pt_PT" w:bidi="pt_PT"/>
        </w:rPr>
      </w:r>
      <w:r>
        <w:rPr>
          <w:lang w:val="pt_PT" w:bidi="pt_PT"/>
        </w:rPr>
        <w:t>Estou tão surpreso que o próprio Deus esteja nos ensinando como amar! Ele é o Deus de todo o mundo, e ele ainda tira um tempo para nos ensinar coisas que precisamos saber; ou</w:t>
      </w:r>
    </w:p>
    <w:p>
      <w:pPr>
        <w:pStyle w:val="ListBullet"/>
        <w:spacing w:line="240" w:lineRule="auto"/>
        <w:ind w:left="720"/>
      </w:pPr>
      <w:r>
        <w:rPr>
          <w:lang w:val="pt_PT" w:bidi="pt_PT"/>
        </w:rPr>
      </w:r>
      <w:r>
        <w:rPr>
          <w:lang w:val="pt_PT" w:bidi="pt_PT"/>
        </w:rPr>
        <w:t>Como Deus mostrou tanto amor por nós, quero amar as pessoas ao meu redor!</w:t>
      </w:r>
    </w:p>
    <w:p>
      <w:pPr/>
      <w:r>
        <w:rPr>
          <w:lang w:val="pt_PT" w:bidi="pt_PT"/>
        </w:rPr>
      </w:r>
      <w:r>
        <w:rPr>
          <w:lang w:val="pt_PT" w:bidi="pt_PT"/>
        </w:rPr>
        <w:t>Continuem a encenação.</w:t>
      </w:r>
    </w:p>
    <w:p>
      <w:pPr/>
      <w:r>
        <w:rPr>
          <w:lang w:val="pt_PT" w:bidi="pt_PT"/>
        </w:rPr>
      </w:r>
      <w:r>
        <w:rPr>
          <w:lang w:val="pt_PT" w:bidi="pt_PT"/>
        </w:rPr>
        <w:t>Então Paulo disse: "Mas, irmãos na fé, nós os exortamos a amarem uns aos outros cada vez mais. E também exortamos vocês a se esforçarem para se comportar de uma maneira que não cause problemas aos outros. Concentrem-se em seu próprio trabalho e trabalhem para se sustentarem. Quando estávamos com vocês, instruímos vocês a fazer essas coisas para que aqueles que não acreditam em Cristo vejam como vocês se comportam todos os dias e os respeitem. Além disso, vocês não precisarão depender de mais ninguém para lhes dar comida e bebida".</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Sempre podemos mostrar mais amor, para que ajamos cada vez mais como Cristo. Não quero que os tessalonicenses pensem que devem parar de aprender ou encontrar boas maneiras de mostrar seu cuidado e amor uns pelos outros; ou</w:t>
      </w:r>
    </w:p>
    <w:p>
      <w:pPr>
        <w:pStyle w:val="ListBullet"/>
        <w:spacing w:line="240" w:lineRule="auto"/>
        <w:ind w:left="720"/>
      </w:pPr>
      <w:r>
        <w:rPr>
          <w:lang w:val="pt_PT" w:bidi="pt_PT"/>
        </w:rPr>
      </w:r>
      <w:r>
        <w:rPr>
          <w:lang w:val="pt_PT" w:bidi="pt_PT"/>
        </w:rPr>
        <w:t>Algumas pessoas podem não perceber que quando são preguiçosas, não estão mostrando amor aos outros. Essas pessoas estão causando mais trabalho e problemas para os outros, o que não é gentil nem atencioso; ou</w:t>
      </w:r>
    </w:p>
    <w:p>
      <w:pPr>
        <w:pStyle w:val="ListBullet"/>
        <w:spacing w:line="240" w:lineRule="auto"/>
        <w:ind w:left="720"/>
      </w:pPr>
      <w:r>
        <w:rPr>
          <w:lang w:val="pt_PT" w:bidi="pt_PT"/>
        </w:rPr>
      </w:r>
      <w:r>
        <w:rPr>
          <w:lang w:val="pt_PT" w:bidi="pt_PT"/>
        </w:rPr>
        <w:t>Não quero que os crentes fiquem amargos ou irados uns com os outros. Quero que os crentes tenham paz.</w:t>
      </w:r>
    </w:p>
    <w:p>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Sou grato por termos outros crentes para nos encorajar, ensinar e ajudar uns aos outros a aprender a amar melhor. Isso seria muito mais difícil se eu estivesse tentando entender a maneira correta de viver por conta própria! Ou</w:t>
      </w:r>
    </w:p>
    <w:p>
      <w:pPr>
        <w:pStyle w:val="ListBullet"/>
        <w:spacing w:line="240" w:lineRule="auto"/>
        <w:ind w:left="720"/>
      </w:pPr>
      <w:r>
        <w:rPr>
          <w:lang w:val="pt_PT" w:bidi="pt_PT"/>
        </w:rPr>
      </w:r>
      <w:r>
        <w:rPr>
          <w:lang w:val="pt_PT" w:bidi="pt_PT"/>
        </w:rPr>
        <w:t>Estou surpreso. Não percebia como estava ferindo outros crentes quando não trabalhava. Ainda não quero trabalhar, mas entendo que devo fazê-lo; ou</w:t>
      </w:r>
    </w:p>
    <w:p>
      <w:pPr>
        <w:pStyle w:val="ListBullet"/>
        <w:spacing w:line="240" w:lineRule="auto"/>
        <w:ind w:left="720"/>
      </w:pPr>
      <w:r>
        <w:rPr>
          <w:lang w:val="pt_PT" w:bidi="pt_PT"/>
        </w:rPr>
      </w:r>
      <w:r>
        <w:rPr>
          <w:lang w:val="pt_PT" w:bidi="pt_PT"/>
        </w:rPr>
        <w:t>Sou grato por Paulo estar enviando esta instrução. Eu vinha trabalhando duro para apoiar outros crentes, bem como minha família, e estava exausto. Se mais pessoas trabalharem, não ficaremos sobrecarregados.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4.9–12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chama os crentes de "</w:t>
      </w:r>
      <w:r>
        <w:rPr>
          <w:b/>
          <w:lang w:val="pt_PT" w:bidi="pt_PT"/>
        </w:rPr>
        <w:t>irmãos</w:t>
      </w:r>
      <w:r>
        <w:rPr>
          <w:lang w:val="pt_PT" w:bidi="pt_PT"/>
        </w:rPr>
        <w:t>". Como Deus é o Pai de todos os crentes, todos os crentes são como irmãos e irmãs. Por isso Paulo usa com frequência a palavra para irmão quando se refere a uma pessoa que tem a mesma fé. Quando há mais de um irmão, a palavra também pode significar irmãos e irmãs. Usem as mesmas palavras ou frases para irmãos, ou irmãos e irmãs,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4:13–18</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4.13–18 e guardem em seus corações.</w:t>
      </w:r>
    </w:p>
    <w:p>
      <w:pPr/>
      <w:r>
        <w:rPr>
          <w:lang w:val="pt_PT" w:bidi="pt_PT"/>
        </w:rPr>
      </w:r>
      <w:r>
        <w:rPr>
          <w:lang w:val="pt_PT" w:bidi="pt_PT"/>
        </w:rPr>
        <w:t>Ouçam uma versão em áudio de 1 Tessalonicenses 4.13–18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4.13–18 na tradução mais fácil de entender.</w:t>
      </w:r>
    </w:p>
    <w:p>
      <w:pPr/>
      <w:r>
        <w:rPr>
          <w:lang w:val="pt_PT" w:bidi="pt_PT"/>
        </w:rPr>
      </w:r>
      <w:r>
        <w:rPr>
          <w:lang w:val="pt_PT" w:bidi="pt_PT"/>
        </w:rPr>
        <w:t>Pause este áudio aqui.</w:t>
      </w:r>
    </w:p>
    <w:p>
      <w:pPr/>
      <w:r>
        <w:rPr>
          <w:lang w:val="pt_PT" w:bidi="pt_PT"/>
        </w:rPr>
      </w:r>
      <w:r>
        <w:rPr>
          <w:lang w:val="pt_PT" w:bidi="pt_PT"/>
        </w:rPr>
        <w:t>Até agora na carta de Paulo aos tessalonicenses, ele disse muitas coisas que eles já sabem e que já estão fazendo. Os tessalonicenses estão amando uns aos outros como deveriam. Os tessalonicenses estão sendo fiéis a Jesus. Os tessalonicenses têm vidas santas. Agora, Paulo ensinará aos tessalonicenses algo que eles podem não saber. Ou, se Paulo ensinou isso a eles, os tessalonicenses ainda têm perguntas sobre isso.</w:t>
      </w:r>
    </w:p>
    <w:p>
      <w:pPr/>
      <w:r>
        <w:rPr>
          <w:lang w:val="pt_PT" w:bidi="pt_PT"/>
        </w:rPr>
      </w:r>
      <w:r>
        <w:rPr>
          <w:lang w:val="pt_PT" w:bidi="pt_PT"/>
        </w:rPr>
        <w:t>Lembrem-se de que quando Paulo e seus colaboradores estavam com os tessalonicenses, homens perigosos da religião judaica forçaram Paulo e seus colaboradores a partir antes de terminarem seu trabalho em Tessalônica. Os tessalonicenses continuaram a sofrer por causa de seus inimigos. Algumas pessoas na igreja dos tessalonicenses haviam morrido. Parece que os tessalonicenses estavam preocupados com o que aconteceria com seus entes queridos que morreram antes de Jesus retornar à terra. Eles ficarão no túmulo? Será que eles voltarão à vida, mas apenas depois que Jesus obtiver a vitória sobre seus inimigos? Paulo agora ensinará aos crentes o que acontecerá quando Jesus retornar.</w:t>
      </w:r>
    </w:p>
    <w:p>
      <w:pPr/>
      <w:r>
        <w:rPr>
          <w:lang w:val="pt_PT" w:bidi="pt_PT"/>
        </w:rPr>
      </w:r>
      <w:r>
        <w:rPr>
          <w:lang w:val="pt_PT" w:bidi="pt_PT"/>
        </w:rPr>
        <w:t>Primeiro, Paulo usa uma frase especial para os crentes que morreram. Paulo diz que esses crentes "adormeceram". Paulo diz isso três vezes em seu ensinamento aqui. Paulo quer que os tessalonicenses saibam que, embora esses crentes tenham morrido, eles um dia acordarão quando Jesus retornar à terra.</w:t>
      </w:r>
    </w:p>
    <w:p>
      <w:pPr/>
      <w:r>
        <w:rPr>
          <w:lang w:val="pt_PT" w:bidi="pt_PT"/>
        </w:rPr>
      </w:r>
      <w:r>
        <w:rPr>
          <w:lang w:val="pt_PT" w:bidi="pt_PT"/>
        </w:rPr>
        <w:t>Discutam a seguinte pergunta uns com os outros: como vocês falam de maneira amorosa sobre amigos e familiares que morreram? Pause o áudio aqui.</w:t>
      </w:r>
    </w:p>
    <w:p>
      <w:pPr/>
      <w:r>
        <w:rPr>
          <w:lang w:val="pt_PT" w:bidi="pt_PT"/>
        </w:rPr>
      </w:r>
      <w:r>
        <w:rPr>
          <w:lang w:val="pt_PT" w:bidi="pt_PT"/>
        </w:rPr>
        <w:t>Paulo quer que os tessalonicenses tenham esperança quanto aos seus amigos e familiares que seguem Jesus. Paulo compara os crentes tessalonicenses a pessoas que não têm esperança. Na cultura daqueles dias, as pessoas tinham uma visão muito negativa da morte. As pessoas não acreditavam em uma ressurreição do corpo, nem pensavam que havia um reino no céu que estava aberto e disponível para todos.</w:t>
      </w:r>
    </w:p>
    <w:p>
      <w:pPr/>
      <w:r>
        <w:rPr>
          <w:lang w:val="pt_PT" w:bidi="pt_PT"/>
        </w:rPr>
      </w:r>
      <w:r>
        <w:rPr>
          <w:lang w:val="pt_PT" w:bidi="pt_PT"/>
        </w:rPr>
        <w:t>Paulo continua dizendo aos tessalonicenses que os crentes acreditam que Jesus morreu, e então ressuscitou dos mortos. Essa é uma das maneiras pelas quais Paulo fala sobre as boas novas de Jesus. Embora Jesus não tivesse feito nada de errado, os inimigos de Jesus o espancaram e o penduraram em uma cruz de madeira até que ele morresse. Então, três dias depois, Jesus ressuscitou dos mortos para mostrar como ele tinha poder até mesmo sobre a morte. É importante lembrar que por causa de Jesus, o povo de Jesus não experimenta a morte da mesma maneira que as outras pessoas. Na verdade, quando Jesus retornar à terra, ele trará consigo os crentes que já morreram. Esses crentes não estão mortos para sempre, mas apenas dormindo.</w:t>
      </w:r>
    </w:p>
    <w:p>
      <w:pPr/>
      <w:r>
        <w:rPr>
          <w:lang w:val="pt_PT" w:bidi="pt_PT"/>
        </w:rPr>
      </w:r>
      <w:r>
        <w:rPr>
          <w:lang w:val="pt_PT" w:bidi="pt_PT"/>
        </w:rPr>
        <w:t>Discutam a seguinte pergunta uns com os outros: como as pessoas em sua comunidade falam sobre a vida depois da morte? De que maneiras seu povo fala sobre ressurreição? Pause o áudio aqui.</w:t>
      </w:r>
    </w:p>
    <w:p>
      <w:pPr/>
      <w:r>
        <w:rPr>
          <w:lang w:val="pt_PT" w:bidi="pt_PT"/>
        </w:rPr>
      </w:r>
      <w:r>
        <w:rPr>
          <w:lang w:val="pt_PT" w:bidi="pt_PT"/>
        </w:rPr>
        <w:t>Paulo e seus colaboradores agora passam um ensinamento importante que eles receberam do Senhor Jesus. Não sabemos se o ensinamento é algo que os primeiros apóstolos passaram a Paulo, ou se é algo que Jesus disse diretamente a Paulo. Sabemos que o ensinamento vem com a autoridade do próprio Jesus. O ensinamento é esse: qualquer crente que tenha morrido voltará à vida e verá Jesus quando ele retornar à terra como rei e juiz. Os crentes que morreram estão com Jesus agora, mas não podemos ter certeza de qual é o estado desses crentes, se físico ou espiritual. Paulo está ensinando que um dia esses crentes novamente terão um corpo físico, e nesse corpo eles se juntarão aos crentes que ainda não morreram. Os crentes que ainda estão vivos não terão que esperar até depois do retorno de Jesus para ver seus amigos e familiares que já morreram. Os crentes estarão todos lá juntos para ver o retorno de Jesus.</w:t>
      </w:r>
    </w:p>
    <w:p>
      <w:pPr/>
      <w:r>
        <w:rPr>
          <w:lang w:val="pt_PT" w:bidi="pt_PT"/>
        </w:rPr>
      </w:r>
      <w:r>
        <w:rPr>
          <w:lang w:val="pt_PT" w:bidi="pt_PT"/>
        </w:rPr>
        <w:t>Discutam entre si a seguinte pergunta: Como sua cultura recebe pessoas especiais e importantes em sua casa e comunidade? Que atos de honra ou celebração são realizados? Como as pessoas se preparam? Pause o áudio aqui.</w:t>
      </w:r>
    </w:p>
    <w:p>
      <w:pPr/>
      <w:r>
        <w:rPr>
          <w:lang w:val="pt_PT" w:bidi="pt_PT"/>
        </w:rPr>
      </w:r>
      <w:r>
        <w:rPr>
          <w:lang w:val="pt_PT" w:bidi="pt_PT"/>
        </w:rPr>
        <w:t>Por fim, Paulo não sugeriu aos tessalonicenses que ele esperava estar vivo quando Jesus retornasse. Imediatamente depois desse ensinamento, Paulo lembra aos tessalonicenses que ninguém sabe quando será o dia em que Jesus retornará. Em vez disso, Paulo quer enfatizar que todos os seguidores de Jesus, tanto os vivos quanto os mortos, estarão vivos no dia em que o Senhor Jesus retornar e estarão com o Senhor em sua grande e final vitória. Como todos os crentes tessalonicenses podem esperar um dia assim, eles devem confortar uns aos outros com esse ensinamento.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4.13–18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e seus colaboradores ensinam aos tessalonicenses que eles devem ter esperança quanto aos crentes que morreram antes de Jesus retornar à Terra. Por causa da ressurreição de Jesus, podemos ter confiança de que qualquer um que morra como crente estará vivo novamente para ver o retorno de Jesus.</w:t>
      </w:r>
    </w:p>
    <w:p>
      <w:pPr/>
      <w:r>
        <w:rPr>
          <w:lang w:val="pt_PT" w:bidi="pt_PT"/>
        </w:rPr>
      </w:r>
      <w:r>
        <w:rPr>
          <w:b/>
          <w:lang w:val="pt_PT" w:bidi="pt_PT"/>
        </w:rPr>
        <w:t>Na segunda parte:</w:t>
      </w:r>
      <w:r>
        <w:rPr>
          <w:lang w:val="pt_PT" w:bidi="pt_PT"/>
        </w:rPr>
        <w:t xml:space="preserve"> Paulo então descreve o evento do retorno de Jesus à Terra. Jesus descerá à Terra com grande autoridade, os crentes mortos ressuscitarão do túmulo, e toda a igreja irá encontrar o Senhor Jesus quando ele retornar à Terra. Como crentes, o retorno de Jesus nos dá muito conforto, e por isso devemos falar sobre essas coisas uns com os outros.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e seus colaboradores</w:t>
      </w:r>
    </w:p>
    <w:p>
      <w:pPr>
        <w:pStyle w:val="ListBullet"/>
        <w:spacing w:line="240" w:lineRule="auto"/>
        <w:ind w:left="720"/>
      </w:pPr>
      <w:r>
        <w:rPr>
          <w:lang w:val="pt_PT" w:bidi="pt_PT"/>
        </w:rPr>
      </w:r>
      <w:r>
        <w:rPr>
          <w:lang w:val="pt_PT" w:bidi="pt_PT"/>
        </w:rPr>
        <w:t>Os crentes na igreja tessalonicense que já morreram</w:t>
      </w:r>
    </w:p>
    <w:p>
      <w:pPr>
        <w:pStyle w:val="ListBullet"/>
        <w:spacing w:line="240" w:lineRule="auto"/>
        <w:ind w:left="720"/>
      </w:pPr>
      <w:r>
        <w:rPr>
          <w:lang w:val="pt_PT" w:bidi="pt_PT"/>
        </w:rPr>
      </w:r>
      <w:r>
        <w:rPr>
          <w:lang w:val="pt_PT" w:bidi="pt_PT"/>
        </w:rPr>
        <w:t>Os crentes na igreja tessalonicense que estão vivos</w:t>
      </w:r>
    </w:p>
    <w:p>
      <w:pPr>
        <w:pStyle w:val="ListBullet"/>
        <w:spacing w:line="240" w:lineRule="auto"/>
        <w:ind w:left="720"/>
      </w:pPr>
      <w:r>
        <w:rPr>
          <w:lang w:val="pt_PT" w:bidi="pt_PT"/>
        </w:rPr>
      </w:r>
      <w:r>
        <w:rPr>
          <w:lang w:val="pt_PT" w:bidi="pt_PT"/>
        </w:rPr>
        <w:t>Incrédulos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 Senhor Jesus</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de nossa passagem, Paulo e seus colaboradores explicam aos tessalonicenses que eles têm um ensinamento importante para transmitir. Paulo chama os crentes de "irmãos e irmãs" para lembrá-los de que esse ensinamento será um conforto para eles. Esse ensinamento também ajudará os crentes a entender corretamente o que acontecerá quando Jesus retornar. Paulo enfatiza a importância de seu ensinamento com duas declarações negativas. Paulo e seus colaboradores não querem que os tessalonicenses fiquem sem conhecimento ou informações. Em outras palavras, Paulo e seus colaboradores querem ter completa certeza de que os crentes têm esse conhecimento em suas mentes.</w:t>
      </w:r>
    </w:p>
    <w:p>
      <w:pPr/>
      <w:r>
        <w:rPr>
          <w:lang w:val="pt_PT" w:bidi="pt_PT"/>
        </w:rPr>
      </w:r>
      <w:r>
        <w:rPr>
          <w:lang w:val="pt_PT" w:bidi="pt_PT"/>
        </w:rPr>
        <w:t>Discutam a seguinte pergunta uns com os outros: como vocês enfatizariam que Paulo realmente quer que seus irmãos e irmãs entendam seu ensinamento? Em seu idioma, vocês têm uma maneira de destacar um ponto importante usando palavras negativas? Vocês podem usar isso aqui? Pause este áudio aqui.</w:t>
      </w:r>
    </w:p>
    <w:p>
      <w:pPr/>
      <w:r>
        <w:rPr>
          <w:lang w:val="pt_PT" w:bidi="pt_PT"/>
        </w:rPr>
      </w:r>
      <w:r>
        <w:rPr>
          <w:lang w:val="pt_PT" w:bidi="pt_PT"/>
        </w:rPr>
        <w:t>O ensinamento importante de Paulo é sobre aqueles que adormeceram. Paulo usa essa frase para se referir aos crentes que morreram. Paulo poderia estar descrevendo a morte como sono porque ele quer ser gentil em seu discurso. Ou talvez Paulo esteja sugerindo que será como uma pessoa que desperta ao voltar à vida nos últimos dias.</w:t>
      </w:r>
    </w:p>
    <w:p>
      <w:pPr/>
      <w:r>
        <w:rPr>
          <w:lang w:val="pt_PT" w:bidi="pt_PT"/>
        </w:rPr>
      </w:r>
      <w:r>
        <w:rPr>
          <w:lang w:val="pt_PT" w:bidi="pt_PT"/>
        </w:rPr>
        <w:t>Discutam a seguinte pergunta entre si: quais são as diferentes expressões que vocês usam para falar sobre a morte? Vocês têm uma maneira gentil de falar sobre alguém que morreu? Vocês podem usar isso aqui? Pause este áudio aqui.</w:t>
      </w:r>
    </w:p>
    <w:p>
      <w:pPr/>
      <w:r>
        <w:rPr>
          <w:lang w:val="pt_PT" w:bidi="pt_PT"/>
        </w:rPr>
      </w:r>
      <w:r>
        <w:rPr>
          <w:lang w:val="pt_PT" w:bidi="pt_PT"/>
        </w:rPr>
        <w:t>O ensinamento nesta parte é muito importante porque ajuda os tessalonicenses a lamentar ou chorar a morte dos crentes na igreja. Paulo quer que os tessalonicenses se entristeçam com a esperança da verdade da ressurreição. Em outras palavras, os tessalonicenses esperam com confiança que os crentes ressuscitem dos mortos um dia. Essa esperança, ou expectativa, ajudará os crentes tessalonicenses a se entristecerem de uma maneira diferente dos incrédulos, que não têm tal esperança. Mais uma vez, Paulo usa duas palavras negativas — "não entristeçam" e "sem esperança" — para mostrar o quão importante é lembrar do que Paulo está ensinando sobre a ressurreição.</w:t>
      </w:r>
    </w:p>
    <w:p>
      <w:pPr/>
      <w:r>
        <w:rPr>
          <w:lang w:val="pt_PT" w:bidi="pt_PT"/>
        </w:rPr>
      </w:r>
      <w:r>
        <w:rPr>
          <w:lang w:val="pt_PT" w:bidi="pt_PT"/>
        </w:rPr>
        <w:t>Paulo então recorda aos tessalonicenses que Jesus morreu na cruz e, em seguida, ressuscitou dos mortos. É importante que os tessalonicenses entendam isso, porque Deus trará os crentes mortos de volta à vida por meio desse mesmo Jesus — ou seja, por meio do grande poder de Jesus.</w:t>
      </w:r>
    </w:p>
    <w:p>
      <w:pPr/>
      <w:r>
        <w:rPr>
          <w:lang w:val="pt_PT" w:bidi="pt_PT"/>
        </w:rPr>
      </w:r>
      <w:r>
        <w:rPr>
          <w:lang w:val="pt_PT" w:bidi="pt_PT"/>
        </w:rPr>
        <w:t>Paulo sabe que isso é verdade porque é uma palavra do Senhor. Isso significa que esse ensinamento vem diretamente de Jesus, e que ele vem com a autoridade de Jesus. Muitas vezes nesta história, Paulo usa o título "Senhor" para enfatizar a autoridade de Jesus. Esse não é um ensinamento que o próprio Paulo inventou, mas esse ensinamento descreve com precisão como será o retorno de Jesus. O ponto do ensinamento é simples. Quando Jesus retornar à Terra, alguns crentes já estarão mortos, e alguns ainda estarão vivos. Os crentes que ainda estão vivos não verão Jesus antes que os crentes que já morreram vejam Jesus. Em vez disso, os crentes que morreram ressuscitarão dos mortos para que eles também possam ver o retorno de Jesus juntamente com os crentes que ainda estão vivos.</w:t>
      </w:r>
    </w:p>
    <w:p>
      <w:pPr/>
      <w:r>
        <w:rPr>
          <w:lang w:val="pt_PT" w:bidi="pt_PT"/>
        </w:rPr>
      </w:r>
      <w:r>
        <w:rPr>
          <w:lang w:val="pt_PT" w:bidi="pt_PT"/>
        </w:rPr>
        <w:t>Agora, na segunda parte, Paulo descreve o retorno de Jesus com mais detalhes. No ensinamento de Paulo, o próprio Paulo aguarda com alegria este retorno. Paulo diz que o Senhor Jesus descerá à Terra do céu. Será um grande evento, como se um grande rei ou chefe retornasse à sua terra natal depois de muitos anos ausente. Paulo descreve três ruídos altos diferentes que acompanham este retorno. Primeiro, o Senhor dará uma ordem poderosa. Isso é como uma palavra de ordem que um comandante dá a seu exército, para que quando os soldados a ouçam, respondam imediatamente. Em segundo lugar, haverá um grito como a voz do chefe de todos os anjos. A Bíblia às vezes descreve os anjos como um exército celestial, com um comandante-chefe sobre eles. Em terceiro lugar, haverá um som como um toque alto de trombeta. Não sabemos quem toca a trombeta, mas a trombeta pertence a Deus, o Pai. Esse som de trombeta que Paulo descreve era o som que muitas vezes anunciava um exército ao se aproximar de uma cidade, ou anunciava uma grande celebração.</w:t>
      </w:r>
    </w:p>
    <w:p>
      <w:pPr/>
      <w:r>
        <w:rPr>
          <w:lang w:val="pt_PT" w:bidi="pt_PT"/>
        </w:rPr>
      </w:r>
      <w:r>
        <w:rPr>
          <w:lang w:val="pt_PT" w:bidi="pt_PT"/>
        </w:rPr>
        <w:t>Esses três sons podem representar três sons diferentes que ouviremos quando Jesus retornar, ou eles podem representar um único som que Paulo está simplesmente expressando de três maneiras diferentes. Também não sabemos se ouviremos comandos reais ou trombetas reais. O mais importante a lembrar é que todos os três sons mostram o quão importante é que Jesus retorne. O retorno de Jesus será importante para todos os crentes, mas também será importante para toda a história humana. O retorno de Jesus é algo tão maravilhoso que jamais vimos ou ouvimos algo igual.</w:t>
      </w:r>
    </w:p>
    <w:p>
      <w:pPr/>
      <w:r>
        <w:rPr>
          <w:lang w:val="pt_PT" w:bidi="pt_PT"/>
        </w:rPr>
      </w:r>
      <w:r>
        <w:rPr>
          <w:lang w:val="pt_PT" w:bidi="pt_PT"/>
        </w:rPr>
        <w:t xml:space="preserve">Parem aqui e olhem para uma imagem de uma </w:t>
      </w:r>
      <w:r>
        <w:rPr>
          <w:b/>
          <w:lang w:val="pt_PT" w:bidi="pt_PT"/>
        </w:rPr>
        <w:t>trombeta</w:t>
      </w:r>
      <w:r>
        <w:rPr>
          <w:lang w:val="pt_PT" w:bidi="pt_PT"/>
        </w:rPr>
        <w:t xml:space="preserve">. Se possível, ouçam o som de uma </w:t>
      </w:r>
      <w:r>
        <w:rPr>
          <w:b/>
          <w:lang w:val="pt_PT" w:bidi="pt_PT"/>
        </w:rPr>
        <w:t>trombeta</w:t>
      </w:r>
      <w:r>
        <w:rPr>
          <w:lang w:val="pt_PT" w:bidi="pt_PT"/>
        </w:rPr>
        <w:t>. Pause este áudio aqui.</w:t>
      </w:r>
    </w:p>
    <w:p>
      <w:pPr/>
      <w:r>
        <w:rPr>
          <w:lang w:val="pt_PT" w:bidi="pt_PT"/>
        </w:rPr>
      </w:r>
      <w:r>
        <w:rPr>
          <w:lang w:val="pt_PT" w:bidi="pt_PT"/>
        </w:rPr>
        <w:t>Discutam a seguinte pergunta entre si: como vocês poderiam expressar esses três sons — uma ordem poderosa, a voz de um arcanjo e uma trombeta retumbante — em suas próprias palavras? Pause este áudio aqui.</w:t>
      </w:r>
    </w:p>
    <w:p>
      <w:pPr/>
      <w:r>
        <w:rPr>
          <w:lang w:val="pt_PT" w:bidi="pt_PT"/>
        </w:rPr>
      </w:r>
      <w:r>
        <w:rPr>
          <w:lang w:val="pt_PT" w:bidi="pt_PT"/>
        </w:rPr>
        <w:t>Quando Jesus descer do céu, Paulo diz que os mortos em Cristo ressuscitarão dos mortos. Paulo está falando sobre todas as pessoas que confiaram em Cristo e que agora pertencem a Cristo. Esses crentes em Cristo que morreram agora ressuscitarão dos mortos. Então, quaisquer crentes que ainda estivessem vivos no retorno de Cristo se juntarão a eles. Então, sabemos que alguém reunirá todos os crentes em um só lugar, embora não saibamos se é o Senhor Jesus ou Deus, o Pai. Sabemos que uma vez que todos os crentes estiverem juntos, todos eles subirão às nuvens e ao ar e encontrarão o Senhor.</w:t>
      </w:r>
    </w:p>
    <w:p>
      <w:pPr/>
      <w:r>
        <w:rPr>
          <w:lang w:val="pt_PT" w:bidi="pt_PT"/>
        </w:rPr>
      </w:r>
      <w:r>
        <w:rPr>
          <w:lang w:val="pt_PT" w:bidi="pt_PT"/>
        </w:rPr>
        <w:t>Esta segunda parte termina com uma promessa. Paulo diz que depois que todos os crentes que morreram ressuscitarem, todos os que acreditam em Jesus estarão com Jesus para sempre. Isso não significa que sempre estaremos fisicamente ao lado de Jesus. Em vez disso, significa que Jesus sempre estará presente entre o povo de Deus.</w:t>
      </w:r>
    </w:p>
    <w:p>
      <w:pPr/>
      <w:r>
        <w:rPr>
          <w:lang w:val="pt_PT" w:bidi="pt_PT"/>
        </w:rPr>
      </w:r>
      <w:r>
        <w:rPr>
          <w:lang w:val="pt_PT" w:bidi="pt_PT"/>
        </w:rPr>
        <w:t>Por fim, Paulo e seus colaboradores dizem aos tessalonicenses para confortar e encorajar uns aos outros com essas palavras. Essas palavras são a mensagem sobre a morte, ressurreição e retorno de Jesus, e a esperança que essas coisas trazem para aqueles que morrem como crentes.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4.13–18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 e seus colaboradores</w:t>
      </w:r>
    </w:p>
    <w:p>
      <w:pPr>
        <w:pStyle w:val="ListBullet"/>
        <w:spacing w:line="240" w:lineRule="auto"/>
        <w:ind w:left="720"/>
      </w:pPr>
      <w:r>
        <w:rPr>
          <w:lang w:val="pt_PT" w:bidi="pt_PT"/>
        </w:rPr>
      </w:r>
      <w:r>
        <w:rPr>
          <w:lang w:val="pt_PT" w:bidi="pt_PT"/>
        </w:rPr>
        <w:t>Os crentes na igreja tessalonicense que já morreram</w:t>
      </w:r>
    </w:p>
    <w:p>
      <w:pPr>
        <w:pStyle w:val="ListBullet"/>
        <w:spacing w:line="240" w:lineRule="auto"/>
        <w:ind w:left="720"/>
      </w:pPr>
      <w:r>
        <w:rPr>
          <w:lang w:val="pt_PT" w:bidi="pt_PT"/>
        </w:rPr>
      </w:r>
      <w:r>
        <w:rPr>
          <w:lang w:val="pt_PT" w:bidi="pt_PT"/>
        </w:rPr>
        <w:t>Os crentes na igreja tessalonicense que estão vivos</w:t>
      </w:r>
    </w:p>
    <w:p>
      <w:pPr>
        <w:pStyle w:val="ListBullet"/>
        <w:spacing w:line="240" w:lineRule="auto"/>
        <w:ind w:left="720"/>
      </w:pPr>
      <w:r>
        <w:rPr>
          <w:lang w:val="pt_PT" w:bidi="pt_PT"/>
        </w:rPr>
      </w:r>
      <w:r>
        <w:rPr>
          <w:lang w:val="pt_PT" w:bidi="pt_PT"/>
        </w:rPr>
        <w:t>Incrédulos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E o Senhor Jesus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Na primeira parte, Paulo fala à igreja tessalonicense sobre o ensinamento importante que Paulo não quer que os crentes esqueçam. O ensinamento é sobre o que acontecerá com os crentes mortos quando o Senhor retornar à Terra. Esse ensinamento é importante porque ajudará os crentes que ainda estão vivos a ter esperança de que verão o retorno do Senhor juntamente com seus irmãos e irmãs falecidos. Então, quando alguém na igreja morre, os crentes não se entristecem da mesma maneira que os incrédulos.</w:t>
      </w:r>
    </w:p>
    <w:p>
      <w:pPr/>
      <w:r>
        <w:rPr>
          <w:lang w:val="pt_PT" w:bidi="pt_PT"/>
        </w:rPr>
      </w:r>
      <w:r>
        <w:rPr>
          <w:lang w:val="pt_PT" w:bidi="pt_PT"/>
        </w:rPr>
        <w:t>Pause a encenação. Pergunte às pessoas que interpretam os tessalonicenses: “Como vocês se sentem sobre aqueles irmãos e irmãs que morreram em sua igreja?”. Você pode ouvir:</w:t>
      </w:r>
    </w:p>
    <w:p>
      <w:pPr>
        <w:pStyle w:val="ListBullet"/>
        <w:spacing w:line="240" w:lineRule="auto"/>
        <w:ind w:left="720"/>
      </w:pPr>
      <w:r>
        <w:rPr>
          <w:lang w:val="pt_PT" w:bidi="pt_PT"/>
        </w:rPr>
      </w:r>
      <w:r>
        <w:rPr>
          <w:lang w:val="pt_PT" w:bidi="pt_PT"/>
        </w:rPr>
        <w:t>Sentimos tristeza e perda; ou</w:t>
      </w:r>
    </w:p>
    <w:p>
      <w:pPr>
        <w:pStyle w:val="ListBullet"/>
        <w:spacing w:line="240" w:lineRule="auto"/>
        <w:ind w:left="720"/>
      </w:pPr>
      <w:r>
        <w:rPr>
          <w:lang w:val="pt_PT" w:bidi="pt_PT"/>
        </w:rPr>
      </w:r>
      <w:r>
        <w:rPr>
          <w:lang w:val="pt_PT" w:bidi="pt_PT"/>
        </w:rPr>
        <w:t>“Nos sentimos confusos. O que acontecerá?</w:t>
      </w:r>
    </w:p>
    <w:p>
      <w:pPr/>
      <w:r>
        <w:rPr>
          <w:lang w:val="pt_PT" w:bidi="pt_PT"/>
        </w:rPr>
      </w:r>
      <w:r>
        <w:rPr>
          <w:lang w:val="pt_PT" w:bidi="pt_PT"/>
        </w:rPr>
        <w:t>Pergunte às pessoas que interpretam os incrédulos: “Como vocês se sentem ao perder alguém que amam?”. Vocês podem ouvir algo como:</w:t>
      </w:r>
    </w:p>
    <w:p>
      <w:pPr>
        <w:pStyle w:val="ListBullet"/>
        <w:spacing w:line="240" w:lineRule="auto"/>
        <w:ind w:left="720"/>
      </w:pPr>
      <w:r>
        <w:rPr>
          <w:lang w:val="pt_PT" w:bidi="pt_PT"/>
        </w:rPr>
      </w:r>
      <w:r>
        <w:rPr>
          <w:lang w:val="pt_PT" w:bidi="pt_PT"/>
        </w:rPr>
        <w:t>Sentimos tristeza e perda; ou</w:t>
      </w:r>
    </w:p>
    <w:p>
      <w:pPr>
        <w:pStyle w:val="ListBullet"/>
        <w:spacing w:line="240" w:lineRule="auto"/>
        <w:ind w:left="720"/>
      </w:pPr>
      <w:r>
        <w:rPr>
          <w:lang w:val="pt_PT" w:bidi="pt_PT"/>
        </w:rPr>
      </w:r>
      <w:r>
        <w:rPr>
          <w:lang w:val="pt_PT" w:bidi="pt_PT"/>
        </w:rPr>
        <w:t>Que diferença faz acreditar em Jesus quando aqueles que vocês amam ainda morrem?</w:t>
      </w:r>
    </w:p>
    <w:p>
      <w:pPr/>
      <w:r>
        <w:rPr>
          <w:lang w:val="pt_PT" w:bidi="pt_PT"/>
        </w:rPr>
      </w:r>
      <w:r>
        <w:rPr>
          <w:lang w:val="pt_PT" w:bidi="pt_PT"/>
        </w:rPr>
        <w:t>Continuem a encenação.</w:t>
      </w:r>
    </w:p>
    <w:p>
      <w:pPr/>
      <w:r>
        <w:rPr>
          <w:lang w:val="pt_PT" w:bidi="pt_PT"/>
        </w:rPr>
      </w:r>
      <w:r>
        <w:rPr>
          <w:lang w:val="pt_PT" w:bidi="pt_PT"/>
        </w:rPr>
        <w:t>O ensinamento importante é que quando o Senhor retornar, Deus devolverá os crentes mortos à vida. Assim, os crentes que morreram poderão testemunhar o retorno ao lado dos crentes que ainda estão vivos. Os crentes tessalonicenses podem ter certeza disso porque Jesus morreu e voltou à vida. E porque Jesus voltou à vida, Jesus trará de volta à vida todos aqueles que confiaram nele.</w:t>
      </w:r>
    </w:p>
    <w:p>
      <w:pPr/>
      <w:r>
        <w:rPr>
          <w:lang w:val="pt_PT" w:bidi="pt_PT"/>
        </w:rPr>
      </w:r>
      <w:r>
        <w:rPr>
          <w:lang w:val="pt_PT" w:bidi="pt_PT"/>
        </w:rPr>
        <w:t>Pause a encenação. Pergunte às pessoas que estão representando os tessalonicenses: “O que vocês estão pensando quando ouvem sobre esse ensinamento importante?”. Você pode ouvir:</w:t>
      </w:r>
    </w:p>
    <w:p>
      <w:pPr>
        <w:pStyle w:val="ListBullet"/>
        <w:spacing w:line="240" w:lineRule="auto"/>
        <w:ind w:left="720"/>
      </w:pPr>
      <w:r>
        <w:rPr>
          <w:lang w:val="pt_PT" w:bidi="pt_PT"/>
        </w:rPr>
      </w:r>
      <w:r>
        <w:rPr>
          <w:lang w:val="pt_PT" w:bidi="pt_PT"/>
        </w:rPr>
        <w:t>Estou pensando em como Jesus ressuscitou dos mortos; ou</w:t>
      </w:r>
    </w:p>
    <w:p>
      <w:pPr>
        <w:pStyle w:val="ListBullet"/>
        <w:spacing w:line="240" w:lineRule="auto"/>
        <w:ind w:left="720"/>
      </w:pPr>
      <w:r>
        <w:rPr>
          <w:lang w:val="pt_PT" w:bidi="pt_PT"/>
        </w:rPr>
      </w:r>
      <w:r>
        <w:rPr>
          <w:lang w:val="pt_PT" w:bidi="pt_PT"/>
        </w:rPr>
        <w:t>Acredito que Jesus realmente tem o poder de nos ressuscitar!</w:t>
      </w:r>
    </w:p>
    <w:p>
      <w:pPr/>
      <w:r>
        <w:rPr>
          <w:lang w:val="pt_PT" w:bidi="pt_PT"/>
        </w:rPr>
      </w:r>
      <w:r>
        <w:rPr>
          <w:lang w:val="pt_PT" w:bidi="pt_PT"/>
        </w:rPr>
        <w:t>Pergunte à pessoa que interpreta Paulo: “Como você se sente ao compartilhar essa mensagem com os tessalonicenses?”. Você pode ouvir:</w:t>
      </w:r>
    </w:p>
    <w:p>
      <w:pPr>
        <w:pStyle w:val="ListBullet"/>
        <w:spacing w:line="240" w:lineRule="auto"/>
        <w:ind w:left="720"/>
      </w:pPr>
      <w:r>
        <w:rPr>
          <w:lang w:val="pt_PT" w:bidi="pt_PT"/>
        </w:rPr>
      </w:r>
      <w:r>
        <w:rPr>
          <w:lang w:val="pt_PT" w:bidi="pt_PT"/>
        </w:rPr>
        <w:t>Quero que os crentes tenham esperança; ou</w:t>
      </w:r>
    </w:p>
    <w:p>
      <w:pPr>
        <w:pStyle w:val="ListBullet"/>
        <w:spacing w:line="240" w:lineRule="auto"/>
        <w:ind w:left="720"/>
      </w:pPr>
      <w:r>
        <w:rPr>
          <w:lang w:val="pt_PT" w:bidi="pt_PT"/>
        </w:rPr>
      </w:r>
      <w:r>
        <w:rPr>
          <w:lang w:val="pt_PT" w:bidi="pt_PT"/>
        </w:rPr>
        <w:t>Sinto-me animado quando me lembro do que acontecerá nos últimos dias.</w:t>
      </w:r>
    </w:p>
    <w:p>
      <w:pPr/>
      <w:r>
        <w:rPr>
          <w:lang w:val="pt_PT" w:bidi="pt_PT"/>
        </w:rPr>
      </w:r>
      <w:r>
        <w:rPr>
          <w:lang w:val="pt_PT" w:bidi="pt_PT"/>
        </w:rPr>
        <w:t>Continuem a encenação.</w:t>
      </w:r>
    </w:p>
    <w:p>
      <w:pPr/>
      <w:r>
        <w:rPr>
          <w:lang w:val="pt_PT" w:bidi="pt_PT"/>
        </w:rPr>
      </w:r>
      <w:r>
        <w:rPr>
          <w:lang w:val="pt_PT" w:bidi="pt_PT"/>
        </w:rPr>
        <w:t>Na segunda parte, Paulo descreve o evento do retorno de Cristo e o que acontecerá. O Senhor anunciará seu retorno de maneiras grandiosas e poderosas. Depois disso, os crentes que morreram voltarão à vida. Então, os crentes que ainda estiverem vivos se reunirão com seus irmãos e irmãs. Juntos, todos os crentes se encontrarão com o Senhor nas nuvens. A partir de então, todos os crentes estarão sempre com o Senhor. Paulo encerra a cena quando diz aos tessalonicenses para confortar uns aos outros com essa mensagem.</w:t>
      </w:r>
    </w:p>
    <w:p>
      <w:pPr/>
      <w:r>
        <w:rPr>
          <w:lang w:val="pt_PT" w:bidi="pt_PT"/>
        </w:rPr>
      </w:r>
      <w:r>
        <w:rPr>
          <w:lang w:val="pt_PT" w:bidi="pt_PT"/>
        </w:rPr>
        <w:t>Pause a encenação. Pergunte à pessoa que interpreta o Senhor: “Como é retornar à Terra para todos esses gritos e proclamações?”. Você pode ouvir:</w:t>
      </w:r>
    </w:p>
    <w:p>
      <w:pPr>
        <w:pStyle w:val="ListBullet"/>
        <w:spacing w:line="240" w:lineRule="auto"/>
        <w:ind w:left="720"/>
      </w:pPr>
      <w:r>
        <w:rPr>
          <w:lang w:val="pt_PT" w:bidi="pt_PT"/>
        </w:rPr>
      </w:r>
      <w:r>
        <w:rPr>
          <w:lang w:val="pt_PT" w:bidi="pt_PT"/>
        </w:rPr>
        <w:t>Sinto animação e alegria; ou</w:t>
      </w:r>
    </w:p>
    <w:p>
      <w:pPr>
        <w:pStyle w:val="ListBullet"/>
        <w:spacing w:line="240" w:lineRule="auto"/>
        <w:ind w:left="720"/>
      </w:pPr>
      <w:r>
        <w:rPr>
          <w:lang w:val="pt_PT" w:bidi="pt_PT"/>
        </w:rPr>
      </w:r>
      <w:r>
        <w:rPr>
          <w:lang w:val="pt_PT" w:bidi="pt_PT"/>
        </w:rPr>
        <w:t>Sinto-me triunfante! Amo minha igreja. Derrotei o inimigo.</w:t>
      </w:r>
    </w:p>
    <w:p>
      <w:pPr/>
      <w:r>
        <w:rPr>
          <w:lang w:val="pt_PT" w:bidi="pt_PT"/>
        </w:rPr>
      </w:r>
      <w:r>
        <w:rPr>
          <w:lang w:val="pt_PT" w:bidi="pt_PT"/>
        </w:rPr>
        <w:t>Pergunte às pessoas que estão representando os tessalonicenses que voltaram dos mortos: “O que vocês estão sentindo?”. Você pode ouvir:</w:t>
      </w:r>
    </w:p>
    <w:p>
      <w:pPr>
        <w:pStyle w:val="ListBullet"/>
        <w:spacing w:line="240" w:lineRule="auto"/>
        <w:ind w:left="720"/>
      </w:pPr>
      <w:r>
        <w:rPr>
          <w:lang w:val="pt_PT" w:bidi="pt_PT"/>
        </w:rPr>
      </w:r>
      <w:r>
        <w:rPr>
          <w:lang w:val="pt_PT" w:bidi="pt_PT"/>
        </w:rPr>
        <w:t>Sinto surpresa e alegria; ou</w:t>
      </w:r>
    </w:p>
    <w:p>
      <w:pPr>
        <w:pStyle w:val="ListBullet"/>
        <w:spacing w:line="240" w:lineRule="auto"/>
        <w:ind w:left="720"/>
      </w:pPr>
      <w:r>
        <w:rPr>
          <w:lang w:val="pt_PT" w:bidi="pt_PT"/>
        </w:rPr>
      </w:r>
      <w:r>
        <w:rPr>
          <w:lang w:val="pt_PT" w:bidi="pt_PT"/>
        </w:rPr>
        <w:t>Sinto-me aliviada. Não posso acreditar que estou vivo para ver isso!</w:t>
      </w:r>
    </w:p>
    <w:p>
      <w:pPr/>
      <w:r>
        <w:rPr>
          <w:lang w:val="pt_PT" w:bidi="pt_PT"/>
        </w:rPr>
      </w:r>
      <w:r>
        <w:rPr>
          <w:lang w:val="pt_PT" w:bidi="pt_PT"/>
        </w:rPr>
        <w:t>Pergunte às pessoas que estão interpretando os tessalonicenses que ainda estavam vivos quando Jesus retornou: “O que vocês estão pensando ou sentindo?”. Você pode ouvir:</w:t>
      </w:r>
    </w:p>
    <w:p>
      <w:pPr>
        <w:pStyle w:val="ListBullet"/>
        <w:spacing w:line="240" w:lineRule="auto"/>
        <w:ind w:left="720"/>
      </w:pPr>
      <w:r>
        <w:rPr>
          <w:lang w:val="pt_PT" w:bidi="pt_PT"/>
        </w:rPr>
      </w:r>
      <w:r>
        <w:rPr>
          <w:lang w:val="pt_PT" w:bidi="pt_PT"/>
        </w:rPr>
        <w:t>Estou tão feliz que meus irmãos e irmãs estejam aqui; ou</w:t>
      </w:r>
    </w:p>
    <w:p>
      <w:pPr>
        <w:pStyle w:val="ListBullet"/>
        <w:spacing w:line="240" w:lineRule="auto"/>
        <w:ind w:left="720"/>
      </w:pPr>
      <w:r>
        <w:rPr>
          <w:lang w:val="pt_PT" w:bidi="pt_PT"/>
        </w:rPr>
      </w:r>
      <w:r>
        <w:rPr>
          <w:lang w:val="pt_PT" w:bidi="pt_PT"/>
        </w:rPr>
        <w:t>Não posso imaginar como será isso.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4.13–18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Lembrem-se de que Paulo tem dito aos tessalonicenses como eles estão amando uns aos outros e permanecendo firmes em sua fé. Paulo agora quer dar aos tessalonicenses algum ensinamento adicional, para que a morte não traga aos crentes o mesmo tipo de dor que traz aos incrédulos.</w:t>
      </w:r>
    </w:p>
    <w:p>
      <w:pPr/>
      <w:r>
        <w:rPr>
          <w:lang w:val="pt_PT" w:bidi="pt_PT"/>
        </w:rPr>
      </w:r>
      <w:r>
        <w:rPr>
          <w:lang w:val="pt_PT" w:bidi="pt_PT"/>
        </w:rPr>
        <w:t xml:space="preserve">Paulo começa se dirigindo aos tessalonicenses como </w:t>
      </w:r>
      <w:r>
        <w:rPr>
          <w:b/>
          <w:lang w:val="pt_PT" w:bidi="pt_PT"/>
        </w:rPr>
        <w:t>irmãos</w:t>
      </w:r>
      <w:r>
        <w:rPr>
          <w:lang w:val="pt_PT" w:bidi="pt_PT"/>
        </w:rPr>
        <w:t xml:space="preserve">, o que significa irmãos e irmãs na fé. Use a mesma palavra ou frase para irmãos ou irmãs que você usou em passagens anteriores. </w:t>
      </w:r>
    </w:p>
    <w:p>
      <w:pPr/>
      <w:r>
        <w:rPr>
          <w:lang w:val="pt_PT" w:bidi="pt_PT"/>
        </w:rPr>
      </w:r>
      <w:r>
        <w:rPr>
          <w:lang w:val="pt_PT" w:bidi="pt_PT"/>
        </w:rPr>
        <w:t xml:space="preserve">Paulo ensina o que acontece com esses crentes mortos quando Cristo volta à Terra. Paulo e seus colaboradores querem que os crentes tenham </w:t>
      </w:r>
      <w:r>
        <w:rPr>
          <w:b/>
          <w:lang w:val="pt_PT" w:bidi="pt_PT"/>
        </w:rPr>
        <w:t>esperança</w:t>
      </w:r>
      <w:r>
        <w:rPr>
          <w:lang w:val="pt_PT" w:bidi="pt_PT"/>
        </w:rPr>
        <w:t xml:space="preserve">. Quando alguém tem esperança, significa que a pessoa espera que algo aconteça no futuro. Paulo quer que os tessalonicenses tenham a expectativa de participar desse grande evento com seus irmãos e irmãs que já morreram. Para mais informações sobre </w:t>
      </w:r>
      <w:r>
        <w:rPr>
          <w:b/>
          <w:lang w:val="pt_PT" w:bidi="pt_PT"/>
        </w:rPr>
        <w:t>esperança</w:t>
      </w:r>
      <w:r>
        <w:rPr>
          <w:lang w:val="pt_PT" w:bidi="pt_PT"/>
        </w:rPr>
        <w:t>, consulte o Glossário Mestre. Use a mesma palavra ou frase para esperança que você usou em passagens anteriores.</w:t>
      </w:r>
    </w:p>
    <w:p>
      <w:pPr/>
      <w:r>
        <w:rPr>
          <w:lang w:val="pt_PT" w:bidi="pt_PT"/>
        </w:rPr>
      </w:r>
      <w:r>
        <w:rPr>
          <w:lang w:val="pt_PT" w:bidi="pt_PT"/>
        </w:rPr>
        <w:t xml:space="preserve">O ensinamento de Paulo vem diretamente do </w:t>
      </w:r>
      <w:r>
        <w:rPr>
          <w:b/>
          <w:lang w:val="pt_PT" w:bidi="pt_PT"/>
        </w:rPr>
        <w:t>Senhor</w:t>
      </w:r>
      <w:r>
        <w:rPr>
          <w:lang w:val="pt_PT" w:bidi="pt_PT"/>
        </w:rPr>
        <w:t xml:space="preserve">, e carrega a autoridade do Senhor. Também é o Senhor que descerá do céu e virá à Terra. Use a mesma palavra ou frase para Senhor que você usou em passagens anteriores. Para mais informações sobre </w:t>
      </w:r>
      <w:r>
        <w:rPr>
          <w:lang w:val="pt_PT" w:bidi="pt_PT"/>
        </w:rPr>
        <w:t>Senhor</w:t>
      </w:r>
      <w:r>
        <w:rPr>
          <w:lang w:val="pt_PT" w:bidi="pt_PT"/>
        </w:rPr>
        <w:t>, consultem o Glossário Mestre.</w:t>
      </w:r>
    </w:p>
    <w:p>
      <w:pPr/>
      <w:r>
        <w:rPr>
          <w:lang w:val="pt_PT" w:bidi="pt_PT"/>
        </w:rPr>
      </w:r>
      <w:r>
        <w:rPr>
          <w:lang w:val="pt_PT" w:bidi="pt_PT"/>
        </w:rPr>
        <w:t xml:space="preserve">Além disso, podemos ver nesta história que o Senhor vem à Terra do </w:t>
      </w:r>
      <w:r>
        <w:rPr>
          <w:b/>
          <w:lang w:val="pt_PT" w:bidi="pt_PT"/>
        </w:rPr>
        <w:t>céu</w:t>
      </w:r>
      <w:r>
        <w:rPr>
          <w:lang w:val="pt_PT" w:bidi="pt_PT"/>
        </w:rPr>
        <w:t xml:space="preserve">. Este é o lugar onde o Senhor Jesus agora vive até que ele retorne à Terra. Usem a mesma palavra ou frase para céu que vocês usaram em passagens anteriores, e consultem o Glossário Mestre para mais informações sobre o </w:t>
      </w:r>
      <w:r>
        <w:rPr>
          <w:lang w:val="pt_PT" w:bidi="pt_PT"/>
        </w:rPr>
        <w:t>céu</w:t>
      </w:r>
      <w:r>
        <w:rPr>
          <w:lang w:val="pt_PT" w:bidi="pt_PT"/>
        </w:rPr>
        <w:t>.</w:t>
      </w:r>
    </w:p>
    <w:p>
      <w:pPr/>
      <w:r>
        <w:rPr>
          <w:lang w:val="pt_PT" w:bidi="pt_PT"/>
        </w:rPr>
      </w:r>
      <w:r>
        <w:rPr>
          <w:lang w:val="pt_PT" w:bidi="pt_PT"/>
        </w:rPr>
        <w:t xml:space="preserve">Quando o Senhor vier à Terra, haverá grandes anúncios de sua vinda. Haverá gritos altos e autoritários. Há também dois sons adicionais que Paulo descreve. O primeiro é a voz de um </w:t>
      </w:r>
      <w:r>
        <w:rPr>
          <w:b/>
          <w:lang w:val="pt_PT" w:bidi="pt_PT"/>
        </w:rPr>
        <w:t>arcanjo</w:t>
      </w:r>
      <w:r>
        <w:rPr>
          <w:lang w:val="pt_PT" w:bidi="pt_PT"/>
        </w:rPr>
        <w:t xml:space="preserve">. O arcanjo é um </w:t>
      </w:r>
      <w:r>
        <w:rPr>
          <w:b/>
          <w:lang w:val="pt_PT" w:bidi="pt_PT"/>
        </w:rPr>
        <w:t>anjo</w:t>
      </w:r>
      <w:r>
        <w:rPr>
          <w:lang w:val="pt_PT" w:bidi="pt_PT"/>
        </w:rPr>
        <w:t xml:space="preserve"> especial que é o chefe ou comandante sobre outros anjos.</w:t>
      </w:r>
    </w:p>
    <w:p>
      <w:pPr/>
      <w:r>
        <w:rPr>
          <w:lang w:val="pt_PT" w:bidi="pt_PT"/>
        </w:rPr>
      </w:r>
      <w:r>
        <w:rPr>
          <w:lang w:val="pt_PT" w:bidi="pt_PT"/>
        </w:rPr>
        <w:t xml:space="preserve">Parem aqui e discutam em grupo qual palavra ou frase vocês usarão para </w:t>
      </w:r>
      <w:r>
        <w:rPr>
          <w:b/>
          <w:lang w:val="pt_PT" w:bidi="pt_PT"/>
        </w:rPr>
        <w:t>arcanjo</w:t>
      </w:r>
      <w:r>
        <w:rPr>
          <w:lang w:val="pt_PT" w:bidi="pt_PT"/>
        </w:rPr>
        <w:t xml:space="preserve">. Procure a palavra </w:t>
      </w:r>
      <w:r>
        <w:rPr>
          <w:lang w:val="pt_PT" w:bidi="pt_PT"/>
        </w:rPr>
        <w:t>anjos</w:t>
      </w:r>
      <w:r>
        <w:rPr>
          <w:lang w:val="pt_PT" w:bidi="pt_PT"/>
        </w:rPr>
        <w:t xml:space="preserve"> no Glossário Mestre para mais informações. Se vocês já traduziram esta palavra em outro livro da Bíblia, usem a mesma palavra que vocês usaram lá, mas lembrem-se de que esse anjo era um anjo chefe. Pause este áudio aqui.</w:t>
      </w:r>
    </w:p>
    <w:p>
      <w:pPr/>
      <w:r>
        <w:rPr>
          <w:lang w:val="pt_PT" w:bidi="pt_PT"/>
        </w:rPr>
      </w:r>
      <w:r>
        <w:rPr>
          <w:lang w:val="pt_PT" w:bidi="pt_PT"/>
        </w:rPr>
        <w:t xml:space="preserve">Em segundo lugar, Paulo descreve o toque de uma </w:t>
      </w:r>
      <w:r>
        <w:rPr>
          <w:b/>
          <w:lang w:val="pt_PT" w:bidi="pt_PT"/>
        </w:rPr>
        <w:t>trombeta</w:t>
      </w:r>
      <w:r>
        <w:rPr>
          <w:lang w:val="pt_PT" w:bidi="pt_PT"/>
        </w:rPr>
        <w:t>. Este é um instrumento no qual alguém sopra, como uma trompa. As pessoas usavam trombetas para anunciar um evento especial, e os exércitos usavam trombetas para anunciar quando estavam se aproximando de uma cidade. Tanto os anjos quanto as trombetas estão presentes quando Jesus retorna à Terra.</w:t>
      </w:r>
    </w:p>
    <w:p>
      <w:pPr/>
      <w:r>
        <w:rPr>
          <w:lang w:val="pt_PT" w:bidi="pt_PT"/>
        </w:rPr>
      </w:r>
      <w:r>
        <w:rPr>
          <w:lang w:val="pt_PT" w:bidi="pt_PT"/>
        </w:rPr>
        <w:t xml:space="preserve">Parem aqui e discutam em grupo qual palavra ou frase vocês usarão para </w:t>
      </w:r>
      <w:r>
        <w:rPr>
          <w:b/>
          <w:lang w:val="pt_PT" w:bidi="pt_PT"/>
        </w:rPr>
        <w:t>trombeta</w:t>
      </w:r>
      <w:r>
        <w:rPr>
          <w:lang w:val="pt_PT" w:bidi="pt_PT"/>
        </w:rPr>
        <w:t xml:space="preserve">. Se vocês já traduziram essa palavra em outro livro da Bíblia, usem a mesma palavra que vocês usaram lá. Ouçam o som de uma </w:t>
      </w:r>
      <w:r>
        <w:rPr>
          <w:b/>
          <w:lang w:val="pt_PT" w:bidi="pt_PT"/>
        </w:rPr>
        <w:t>trombeta</w:t>
      </w:r>
      <w:r>
        <w:rPr>
          <w:lang w:val="pt_PT" w:bidi="pt_PT"/>
        </w:rPr>
        <w:t xml:space="preserve">. Olhem para a imagem de uma </w:t>
      </w:r>
      <w:r>
        <w:rPr>
          <w:b/>
          <w:lang w:val="pt_PT" w:bidi="pt_PT"/>
        </w:rPr>
        <w:t>trombeta</w:t>
      </w:r>
      <w:r>
        <w:rPr>
          <w:lang w:val="pt_PT" w:bidi="pt_PT"/>
        </w:rPr>
        <w:t>. Pause este áudio aqui.</w:t>
      </w:r>
    </w:p>
    <w:p>
      <w:pPr/>
      <w:r>
        <w:rPr>
          <w:lang w:val="pt_PT" w:bidi="pt_PT"/>
        </w:rPr>
      </w:r>
      <w:r>
        <w:rPr>
          <w:lang w:val="pt_PT" w:bidi="pt_PT"/>
        </w:rPr>
        <w:t xml:space="preserve">Paulo diz que os mortos em </w:t>
      </w:r>
      <w:r>
        <w:rPr>
          <w:b/>
          <w:lang w:val="pt_PT" w:bidi="pt_PT"/>
        </w:rPr>
        <w:t>Cristo</w:t>
      </w:r>
      <w:r>
        <w:rPr>
          <w:lang w:val="pt_PT" w:bidi="pt_PT"/>
        </w:rPr>
        <w:t xml:space="preserve"> ressuscitarão primeiro. Essas são pessoas que confiaram em Jesus Cristo como seu Salvador. Use a mesma palavra para Cristo que vocês usaram em passagens anteriores e lembrem-se que </w:t>
      </w:r>
      <w:r>
        <w:rPr>
          <w:lang w:val="pt_PT" w:bidi="pt_PT"/>
        </w:rPr>
        <w:t>Cristo</w:t>
      </w:r>
      <w:r>
        <w:rPr>
          <w:lang w:val="pt_PT" w:bidi="pt_PT"/>
        </w:rPr>
        <w:t xml:space="preserve"> está no Glossário Mestre.</w:t>
      </w:r>
    </w:p>
    <w:p>
      <w:pPr/>
      <w:r>
        <w:rPr>
          <w:lang w:val="pt_PT" w:bidi="pt_PT"/>
        </w:rPr>
      </w:r>
      <w:r>
        <w:rPr>
          <w:lang w:val="pt_PT" w:bidi="pt_PT"/>
        </w:rPr>
        <w:t xml:space="preserve">Assim que Paulo termina sua descrição do retorno do Senhor, ele diz aos crentes para </w:t>
      </w:r>
      <w:r>
        <w:rPr>
          <w:b/>
          <w:lang w:val="pt_PT" w:bidi="pt_PT"/>
        </w:rPr>
        <w:t>encorajar</w:t>
      </w:r>
      <w:r>
        <w:rPr>
          <w:lang w:val="pt_PT" w:bidi="pt_PT"/>
        </w:rPr>
        <w:t>, ou confortar, uns aos outros com esse ensinamento.</w:t>
      </w:r>
    </w:p>
    <w:p>
      <w:pPr/>
      <w:r>
        <w:rPr>
          <w:lang w:val="pt_PT" w:bidi="pt_PT"/>
        </w:rPr>
      </w:r>
      <w:r>
        <w:rPr>
          <w:lang w:val="pt_PT" w:bidi="pt_PT"/>
        </w:rPr>
        <w:t xml:space="preserve">Parem aqui e discutam em grupo qual palavra ou frase vocês usarão para </w:t>
      </w:r>
      <w:r>
        <w:rPr>
          <w:b/>
          <w:lang w:val="pt_PT" w:bidi="pt_PT"/>
        </w:rPr>
        <w:t>encorajar</w:t>
      </w:r>
      <w:r>
        <w:rPr>
          <w:lang w:val="pt_PT" w:bidi="pt_PT"/>
        </w:rPr>
        <w:t>. Esta palavra deve ser uma palavra que vocês usam quando confortam alguém que está de luto.</w:t>
      </w:r>
      <w:r>
        <w:rPr>
          <w:lang w:val="pt_PT" w:bidi="pt_PT"/>
        </w:rPr>
      </w:r>
    </w:p>
    <w:p>
      <w:pPr>
        <w:pStyle w:val="Heading3"/>
      </w:pPr>
      <w:r>
        <w:rPr>
          <w:lang w:val="pt_PT" w:bidi="pt_PT"/>
        </w:rPr>
        <w:t>Falando a Palavra</w:t>
      </w:r>
    </w:p>
    <w:p>
      <w:pPr/>
      <w:r>
        <w:rPr>
          <w:lang w:val="pt_PT" w:bidi="pt_PT"/>
        </w:rPr>
      </w:r>
      <w:r>
        <w:rPr>
          <w:lang w:val="pt_PT" w:bidi="pt_PT"/>
        </w:rPr>
        <w:t>Ouçam uma versão em áudio de 1 Tessalonicenses 4.13–18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5:1–11</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5.1–11 e guardem em seus corações.</w:t>
      </w:r>
    </w:p>
    <w:p>
      <w:pPr/>
      <w:r>
        <w:rPr>
          <w:lang w:val="pt_PT" w:bidi="pt_PT"/>
        </w:rPr>
      </w:r>
      <w:r>
        <w:rPr>
          <w:lang w:val="pt_PT" w:bidi="pt_PT"/>
        </w:rPr>
        <w:t>Ouçam uma versão em áudio de 1 Tessalonicenses 5.1–11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5.1–11 na tradução mais fácil de entender.</w:t>
      </w:r>
    </w:p>
    <w:p>
      <w:pPr/>
      <w:r>
        <w:rPr>
          <w:lang w:val="pt_PT" w:bidi="pt_PT"/>
        </w:rPr>
      </w:r>
      <w:r>
        <w:rPr>
          <w:lang w:val="pt_PT" w:bidi="pt_PT"/>
        </w:rPr>
        <w:t>Pause este áudio aqui.</w:t>
      </w:r>
    </w:p>
    <w:p>
      <w:pPr/>
      <w:r>
        <w:rPr>
          <w:lang w:val="pt_PT" w:bidi="pt_PT"/>
        </w:rPr>
      </w:r>
      <w:r>
        <w:rPr>
          <w:lang w:val="pt_PT" w:bidi="pt_PT"/>
        </w:rPr>
        <w:t>Na última seção, Paulo dá instruções claras e conforta os irmãos, ou crentes, sobre aquelas pessoas que morreram como crentes. Aqui, Paulo lembra aos crentes sobre a incerteza quanto ao momento exato em que o Senhor Jesus retornará. Paulo então continua a falar sobre a destruição dos incrédulos que não estão preparados para o retorno do Senhor. Paulo então discute como os crentes em Jesus devem viver em comparação com aquelas pessoas que não acreditam. Paulo usa comparações para explicar as diferenças entre esses dois grupos de pessoas e como elas se comportam ou vivem suas vidas.</w:t>
      </w:r>
    </w:p>
    <w:p>
      <w:pPr/>
      <w:r>
        <w:rPr>
          <w:lang w:val="pt_PT" w:bidi="pt_PT"/>
        </w:rPr>
      </w:r>
      <w:r>
        <w:rPr>
          <w:lang w:val="pt_PT" w:bidi="pt_PT"/>
        </w:rPr>
        <w:t>Paulo começa esta seção lembrando os crentes do ensinamento que eles receberam de Paulo anteriormente. Sabemos pelo livro de Atos que Paulo passou algumas semanas com os crentes em Tessalônica e lhes ensinou sobre o retorno de Jesus e outros assuntos proféticos. Paulo diz aos crentes que não há necessidade de ele escrever a eles sobre o momento exato em que o Senhor virá porque os crentes sabem como isso acontecerá.</w:t>
      </w:r>
    </w:p>
    <w:p>
      <w:pPr/>
      <w:r>
        <w:rPr>
          <w:lang w:val="pt_PT" w:bidi="pt_PT"/>
        </w:rPr>
      </w:r>
      <w:r>
        <w:rPr>
          <w:lang w:val="pt_PT" w:bidi="pt_PT"/>
        </w:rPr>
        <w:t>Paulo diz que "o dia do Senhor" virá como um ladrão vem à noite. Vemos a frase "dia do Senhor" em outros lugares da Bíblia. Nesses outros lugares, refere-se à hora em que Deus julgaria as pessoas do mundo e puniria aqueles que haviam pecado contra Deus. Mas aqui, Paulo diz que é o Senhor Jesus que retornará à terra para julgar e punir as pessoas deste mundo. Como Paulo sabe que Jesus é Deus, isso não é uma contradição para Paulo. Paulo compara a vinda do Senhor Jesus à vinda de um ladrão. O ladrão vem de repente e em um momento em que ninguém espera o ladrão. Isso leva a uma surpresa infeliz ou a um choque para aquelas pessoas que não estão preparadas. Da mesma maneira, o Senhor Jesus virá em um momento inesperado e quando algumas pessoas não estiverem preparadas para o retorno de Jesus.</w:t>
      </w:r>
    </w:p>
    <w:p>
      <w:pPr/>
      <w:r>
        <w:rPr>
          <w:lang w:val="pt_PT" w:bidi="pt_PT"/>
        </w:rPr>
      </w:r>
      <w:r>
        <w:rPr>
          <w:lang w:val="pt_PT" w:bidi="pt_PT"/>
        </w:rPr>
        <w:t>Parem aqui e discutam esta pergunta em grupo: falem sobre uma vez em que um ladrão veio e roubou algo de suas casas ou da casa de seus vizinhos. Como vocês responderam? O que vocês aconselharam aos seus vizinhos sobre como manter as coisas seguras de novos ataques? Ou como vocês manteriam sua casa segura de novos ataques? Pause este áudio aqui.</w:t>
      </w:r>
    </w:p>
    <w:p>
      <w:pPr/>
      <w:r>
        <w:rPr>
          <w:lang w:val="pt_PT" w:bidi="pt_PT"/>
        </w:rPr>
      </w:r>
      <w:r>
        <w:rPr>
          <w:lang w:val="pt_PT" w:bidi="pt_PT"/>
        </w:rPr>
        <w:t>Paulo então continua a explicar como os incrédulos não estão preparados para o retorno do Senhor. Em vez de estarem preparados, os incrédulos pensam que estão seguros. Os incrédulos provavelmente estão pensando e dizendo a si mesmos e uns aos outros que há paz em todos os lugares e tudo está seguro, mas isso não é verdade. De repente, os incrédulos sofrerão muito. Quando uma mulher grávida está prestes a dar à luz uma criança, a dor vem de repente e ela sofrerá com essas dores de parto. Da mesma maneira, os incrédulos de repente sofrerão muito, e é absolutamente certo que os incrédulos sofrerão.</w:t>
      </w:r>
    </w:p>
    <w:p>
      <w:pPr/>
      <w:r>
        <w:rPr>
          <w:lang w:val="pt_PT" w:bidi="pt_PT"/>
        </w:rPr>
      </w:r>
      <w:r>
        <w:rPr>
          <w:lang w:val="pt_PT" w:bidi="pt_PT"/>
        </w:rPr>
        <w:t>As pessoas que vivem na escuridão não sabem o que está acontecendo ao seu redor. Mas as pessoas que vivem na luz estão cientes do que está acontecendo ao seu redor. Dessa maneira, Paulo contrasta como as pessoas na escuridão e aquelas na luz respondem ao dia em que o Senhor retornará. Os crentes em Tessalônica não estavam vivendo em escuridão, por isso eles não ficariam surpresos ou despreparados quando Jesus retornasse de repente.</w:t>
      </w:r>
    </w:p>
    <w:p>
      <w:pPr/>
      <w:r>
        <w:rPr>
          <w:lang w:val="pt_PT" w:bidi="pt_PT"/>
        </w:rPr>
      </w:r>
      <w:r>
        <w:rPr>
          <w:lang w:val="pt_PT" w:bidi="pt_PT"/>
        </w:rPr>
        <w:t>Paulo continua a enfatizar o fato de que o dia do Senhor não virá em um momento inesperado para os crentes porque os crentes pertencem à luz e ao dia. Paulo usa essa imagem de dia e luz para se referir a pessoas que fazem o que é certo e vivem uma vida piedosa. Paulo também acrescenta que nós, crentes, não somos pessoas que vivem no pecado e pertencem a este mundo maligno. Isso também significa que não pertencemos à noite ou à escuridão.</w:t>
      </w:r>
    </w:p>
    <w:p>
      <w:pPr/>
      <w:r>
        <w:rPr>
          <w:lang w:val="pt_PT" w:bidi="pt_PT"/>
        </w:rPr>
      </w:r>
      <w:r>
        <w:rPr>
          <w:lang w:val="pt_PT" w:bidi="pt_PT"/>
        </w:rPr>
        <w:t>Parem aqui e discutam isso em grupo: imaginem que vocês estão em uma sala que está totalmente escura. Como vocês se sentem sobre isso?”. Quais serão seus pensamentos enquanto vocês se sentam lá na escuridão? O que vocês fariam para sair disso? Contrastem isso com outra situação onde há muita luz e o ambiente está claro. Como serão seus sentimentos e pensamentos? Dentre essas duas situações, em qual vocês prefeririam estar? Pause este áudio aqui.</w:t>
      </w:r>
    </w:p>
    <w:p>
      <w:pPr/>
      <w:r>
        <w:rPr>
          <w:lang w:val="pt_PT" w:bidi="pt_PT"/>
        </w:rPr>
      </w:r>
      <w:r>
        <w:rPr>
          <w:lang w:val="pt_PT" w:bidi="pt_PT"/>
        </w:rPr>
        <w:t>Depois de explicar a diferença entre os crentes e os incrédulos, Paulo continua a explicar as atividades desses dois tipos de pessoas. Os crentes são aqueles que vivem no dia e os incrédulos são aqueles que vivem na noite. As pessoas dormem e ficam bêbadas à noite. Essas pessoas não sabem o que acontecerá com elas. Mas nós, os crentes, somos as pessoas que vivem no dia, e por isso devemos estar acordados, alertas e prontos para o retorno de Jesus. Paulo enfatiza a necessidade de sermos sóbrios, pois pertencemos ao dia. Escuridão e noite geralmente se referem ao mal na Bíblia, e luz e dia geralmente se referem à bondade.</w:t>
      </w:r>
    </w:p>
    <w:p>
      <w:pPr/>
      <w:r>
        <w:rPr>
          <w:lang w:val="pt_PT" w:bidi="pt_PT"/>
        </w:rPr>
      </w:r>
      <w:r>
        <w:rPr>
          <w:lang w:val="pt_PT" w:bidi="pt_PT"/>
        </w:rPr>
        <w:t>Paulo continua a enfatizar a diferença entre incrédulos e crentes comparando um crente a um soldado que cobre a frente de seu corpo com uma couraça para se proteger. Da mesma maneira, os crentes precisam confiar em Jesus e amar a Deus e uns aos outros, para se protegerem quando o diabo os ataca. Os crentes também precisam ter esperança, ou aguardar com confiança, que Jesus os salvará, assim como um soldado usa um capacete para proteger sua cabeça na batalha.</w:t>
      </w:r>
    </w:p>
    <w:p>
      <w:pPr/>
      <w:r>
        <w:rPr>
          <w:lang w:val="pt_PT" w:bidi="pt_PT"/>
        </w:rPr>
      </w:r>
      <w:r>
        <w:rPr>
          <w:lang w:val="pt_PT" w:bidi="pt_PT"/>
        </w:rPr>
        <w:t xml:space="preserve">Parem aqui e olhem para uma imagem de um </w:t>
      </w:r>
      <w:r>
        <w:rPr>
          <w:lang w:val="pt_PT" w:bidi="pt_PT"/>
        </w:rPr>
        <w:t>capacete</w:t>
      </w:r>
      <w:r>
        <w:rPr>
          <w:lang w:val="pt_PT" w:bidi="pt_PT"/>
        </w:rPr>
        <w:t xml:space="preserve"> e uma </w:t>
      </w:r>
      <w:r>
        <w:rPr>
          <w:lang w:val="pt_PT" w:bidi="pt_PT"/>
        </w:rPr>
        <w:t>couraça</w:t>
      </w:r>
      <w:r>
        <w:rPr>
          <w:lang w:val="pt_PT" w:bidi="pt_PT"/>
        </w:rPr>
        <w:t xml:space="preserve"> de um soldado da época de Paulo. Pause este áudio aqui.</w:t>
      </w:r>
    </w:p>
    <w:p>
      <w:pPr/>
      <w:r>
        <w:rPr>
          <w:lang w:val="pt_PT" w:bidi="pt_PT"/>
        </w:rPr>
      </w:r>
      <w:r>
        <w:rPr>
          <w:lang w:val="pt_PT" w:bidi="pt_PT"/>
        </w:rPr>
        <w:t>A razão pela qual Paulo quer que os crentes estejam alertas e sóbrios é para que Deus não julgue e puna os crentes. Em vez disso, Deus salvará os crentes porque os crentes confiam no que o Senhor Jesus Cristo fez por eles. O Senhor Jesus morreu por nós para que possamos viver com ele para sempre, independentemente de estarmos mortos ou vivos na época do retorno de Jesus. Com essa grande confiança, Paulo exorta os crentes a continuarem encorajando uns aos outros, como Paulo sabe que eles já estão fazendo.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5.1–11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lembra aos crentes que Jesus voltará de repente. Quando Jesus vier, o Senhor Jesus Cristo julgará e punirá as pessoas que não acreditaram em Cristo e nem o seguiram.</w:t>
      </w:r>
    </w:p>
    <w:p>
      <w:pPr/>
      <w:r>
        <w:rPr>
          <w:lang w:val="pt_PT" w:bidi="pt_PT"/>
        </w:rPr>
      </w:r>
      <w:r>
        <w:rPr>
          <w:b/>
          <w:lang w:val="pt_PT" w:bidi="pt_PT"/>
        </w:rPr>
        <w:t>Na segunda parte:</w:t>
      </w:r>
      <w:r>
        <w:rPr>
          <w:lang w:val="pt_PT" w:bidi="pt_PT"/>
        </w:rPr>
        <w:t xml:space="preserve"> Paulo encoraja os crentes a estarem preparados em todos os momentos para o Senhor Jesus, pois ele pode vir a qualquer momento. Paulo lembra aos crentes que como Jesus morreu na cruz por nós, quando Jesus voltar, Jesus salvará as pessoas que acreditam nele. Jesus não punirá as pessoas que acreditam nele.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incrédulos</w:t>
      </w:r>
    </w:p>
    <w:p>
      <w:pPr>
        <w:pStyle w:val="ListBullet"/>
        <w:spacing w:line="240" w:lineRule="auto"/>
        <w:ind w:left="720"/>
      </w:pPr>
      <w:r>
        <w:rPr>
          <w:lang w:val="pt_PT" w:bidi="pt_PT"/>
        </w:rPr>
      </w:r>
      <w:r>
        <w:rPr>
          <w:lang w:val="pt_PT" w:bidi="pt_PT"/>
        </w:rPr>
        <w:t>O Senhor Jesus, ou Cristo</w:t>
      </w:r>
    </w:p>
    <w:p>
      <w:pPr>
        <w:pStyle w:val="ListBullet"/>
        <w:spacing w:line="240" w:lineRule="auto"/>
        <w:ind w:left="720"/>
      </w:pPr>
      <w:r>
        <w:rPr>
          <w:lang w:val="pt_PT" w:bidi="pt_PT"/>
        </w:rPr>
      </w:r>
      <w:r>
        <w:rPr>
          <w:lang w:val="pt_PT" w:bidi="pt_PT"/>
        </w:rPr>
        <w:t>Os crentes que ouvem essas palavras</w:t>
      </w:r>
    </w:p>
    <w:p>
      <w:pPr>
        <w:pStyle w:val="ListBullet"/>
        <w:spacing w:line="240" w:lineRule="auto"/>
        <w:ind w:left="720"/>
      </w:pPr>
      <w:r>
        <w:rPr>
          <w:lang w:val="pt_PT" w:bidi="pt_PT"/>
        </w:rPr>
      </w:r>
      <w:r>
        <w:rPr>
          <w:lang w:val="pt_PT" w:bidi="pt_PT"/>
        </w:rPr>
        <w:t>A pessoa que lê estas palavras em voz alta</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Em grupo, prestem atenção às partes do cenário da passagem:</w:t>
      </w:r>
    </w:p>
    <w:p>
      <w:pPr/>
      <w:r>
        <w:rPr>
          <w:lang w:val="pt_PT" w:bidi="pt_PT"/>
        </w:rPr>
      </w:r>
      <w:r>
        <w:rPr>
          <w:lang w:val="pt_PT" w:bidi="pt_PT"/>
        </w:rPr>
        <w:t>Na última seção, Paulo diz que aqueles crentes que já morreram, e aqueles crentes que ainda estão vivos, encontrarão o Senhor Jesus nos ares quando Jesus voltar.</w:t>
      </w:r>
    </w:p>
    <w:p>
      <w:pPr/>
      <w:r>
        <w:rPr>
          <w:lang w:val="pt_PT" w:bidi="pt_PT"/>
        </w:rPr>
      </w:r>
      <w:r>
        <w:rPr>
          <w:lang w:val="pt_PT" w:bidi="pt_PT"/>
        </w:rPr>
        <w:t>Nesta seção, Paulo responde à próxima pergunta que os crentes tessalonicenses provavelmente fizeram a Paulo. Portanto, Paulo está começando um novo tópico aqui. Vocês podem usar uma palavra que vocês usaram antes neste livro para começar um novo tópico.</w:t>
      </w:r>
    </w:p>
    <w:p>
      <w:pPr/>
      <w:r>
        <w:rPr>
          <w:lang w:val="pt_PT" w:bidi="pt_PT"/>
        </w:rPr>
      </w:r>
      <w:r>
        <w:rPr>
          <w:lang w:val="pt_PT" w:bidi="pt_PT"/>
        </w:rPr>
        <w:t>Parem aqui e discutam isso em grupo: suponham que vocês estão contando uma história a algumas pessoas. Depois que vocês terminarem essa história, vocês querem contar às pessoas sobre um tópico diferente. Como vocês farão isso? Que tipos de palavras vocês usarão para que as pessoas saibam que vocês estão falando sobre um novo assunto aqui? Pause o áudio aqui.</w:t>
      </w:r>
    </w:p>
    <w:p>
      <w:pPr/>
      <w:r>
        <w:rPr>
          <w:lang w:val="pt_PT" w:bidi="pt_PT"/>
        </w:rPr>
      </w:r>
      <w:r>
        <w:rPr>
          <w:lang w:val="pt_PT" w:bidi="pt_PT"/>
        </w:rPr>
        <w:t>Na primeira parte, Paulo lembra aos crentes que eles já sabem que o Senhor Jesus voltará de repente, da mesma forma que um ladrão viria inesperadamente a uma casa. Quando as pessoas pensarem que tudo está pacífico e seguro, então, de repente, Jesus voltará para puni-las. Uma mulher que está dando à luz uma criança não pode escapar das dores de parto. Da mesma maneira, essas pessoas não podem escapar da punição. Nesta seção, Paulo está dizendo muito claramente que o Senhor Jesus punirá severamente os incrédulos quando o Senhor voltar.</w:t>
      </w:r>
    </w:p>
    <w:p>
      <w:pPr/>
      <w:r>
        <w:rPr>
          <w:lang w:val="pt_PT" w:bidi="pt_PT"/>
        </w:rPr>
      </w:r>
      <w:r>
        <w:rPr>
          <w:lang w:val="pt_PT" w:bidi="pt_PT"/>
        </w:rPr>
        <w:t>Parem aqui e discutam esta pergunta em grupo: descrevam uma vez em que algo inesperado e muito ruim aconteceu. Como vocês se sentem sobre o que aconteceu? Então conte outra história em que uma pessoa se prepara bem e com antecedência para um evento. Discutam como essa pessoa se sentiu sobre estar preparada com antecedência. Como vocês descreveriam quando alguém vem à sua casa inesperadamente? Da mesma maneira, como vocês descreveriam quando Jesus voltar de repente, quando vocês menos o esperam? Pause este áudio aqui.</w:t>
      </w:r>
    </w:p>
    <w:p>
      <w:pPr/>
      <w:r>
        <w:rPr>
          <w:lang w:val="pt_PT" w:bidi="pt_PT"/>
        </w:rPr>
      </w:r>
      <w:r>
        <w:rPr>
          <w:lang w:val="pt_PT" w:bidi="pt_PT"/>
        </w:rPr>
        <w:t>Na segunda parte, Paulo encoraja os crentes sobre como eles devem viver enquanto esperam ansiosamente pelo retorno do Senhor. Paulo diz que o povo da luz é diferente das pessoas das trevas na maneira como se comportam. Paulo também diz aos crentes que eles devem estar plenamente preparados, pois eles são as pessoas que pertencem à luz.</w:t>
      </w:r>
    </w:p>
    <w:p>
      <w:pPr/>
      <w:r>
        <w:rPr>
          <w:lang w:val="pt_PT" w:bidi="pt_PT"/>
        </w:rPr>
      </w:r>
      <w:r>
        <w:rPr>
          <w:lang w:val="pt_PT" w:bidi="pt_PT"/>
        </w:rPr>
        <w:t>Os incrédulos dormem e ficam bêbados à noite. Mas Paulo adverte os crentes para estarem acordados e sóbrios, ou com domínio próprio, e prontos para o retorno do Senhor. Quando Paulo diz aos crentes para terem domínio próprio, Paulo está lhes dizendo que eles devem ser responsáveis e pensar cuidadosamente sobre as coisas que os crentes fazem.</w:t>
      </w:r>
    </w:p>
    <w:p>
      <w:pPr/>
      <w:r>
        <w:rPr>
          <w:lang w:val="pt_PT" w:bidi="pt_PT"/>
        </w:rPr>
      </w:r>
      <w:r>
        <w:rPr>
          <w:lang w:val="pt_PT" w:bidi="pt_PT"/>
        </w:rPr>
        <w:t>Parem aqui e contem uma história sobre uma pessoa que pensa cuidadosamente sobre o que deve fazer antes de fazê-lo. Como vocês descrevem uma pessoa como essa? Como vocês descreverão uma pessoa que tem domínio próprio, ou é sóbria, nesta passagem? Pause este áudio aqui.</w:t>
      </w:r>
    </w:p>
    <w:p>
      <w:pPr/>
      <w:r>
        <w:rPr>
          <w:lang w:val="pt_PT" w:bidi="pt_PT"/>
        </w:rPr>
      </w:r>
      <w:r>
        <w:rPr>
          <w:lang w:val="pt_PT" w:bidi="pt_PT"/>
        </w:rPr>
        <w:t>Paulo então diz aos crentes para confiarem e amarem a Deus. Paulo descreve isso como um soldado que usa uma couraça sobre o corpo para se proteger de seus inimigos. Devemos ter muita certeza de que Deus nos salvará. Nossa esperança na salvação de Deus nos protegerá como um capacete protegeria a cabeça de um soldado.</w:t>
      </w:r>
    </w:p>
    <w:p>
      <w:pPr/>
      <w:r>
        <w:rPr>
          <w:lang w:val="pt_PT" w:bidi="pt_PT"/>
        </w:rPr>
      </w:r>
      <w:r>
        <w:rPr>
          <w:lang w:val="pt_PT" w:bidi="pt_PT"/>
        </w:rPr>
        <w:t>Deus não escolheu o seu povo para depois decidir irar-se contra nós e nos castigar. Em vez disso, Deus decidiu criar um caminho para sermos salvos e vivermos com Deus para sempre. O Senhor Jesus morreu por nós para que possamos viver com ele para sempre, independentemente de estarmos acordados ou dormindo no momento do retorno de Jesus. Paulo usa a linguagem especial de estar acordado ou estar dormindo para falar sobre estar vivo ou estar morto.</w:t>
      </w:r>
    </w:p>
    <w:p>
      <w:pPr/>
      <w:r>
        <w:rPr>
          <w:lang w:val="pt_PT" w:bidi="pt_PT"/>
        </w:rPr>
      </w:r>
      <w:r>
        <w:rPr>
          <w:lang w:val="pt_PT" w:bidi="pt_PT"/>
        </w:rPr>
        <w:t>Parem aqui e lembrem-se de como em passagens anteriores vocês falaram sobre pessoas dormindo como uma maneira de dizer que essas pessoas estavam mortas. Nessa passagem, como vocês falarão sobre pessoas estando mortas ou vivas quando Jesus retornar? Pause este áudio aqui.</w:t>
      </w:r>
    </w:p>
    <w:p>
      <w:pPr/>
      <w:r>
        <w:rPr>
          <w:lang w:val="pt_PT" w:bidi="pt_PT"/>
        </w:rPr>
      </w:r>
      <w:r>
        <w:rPr>
          <w:lang w:val="pt_PT" w:bidi="pt_PT"/>
        </w:rPr>
        <w:t>Paulo usa essas palavras para encorajar os crentes. Paulo sabe que as pessoas já estão encorajando umas às outras, e Paulo quer que os crentes continuem fazendo isso.</w:t>
      </w:r>
    </w:p>
    <w:p>
      <w:pPr/>
      <w:r>
        <w:rPr>
          <w:lang w:val="pt_PT" w:bidi="pt_PT"/>
        </w:rPr>
      </w:r>
      <w:r>
        <w:rPr>
          <w:lang w:val="pt_PT" w:bidi="pt_PT"/>
        </w:rPr>
        <w:t>Parem aqui e discutam esta pergunta em grupo: como uma atividade, imaginem que alguém que vocês amam profundamente, ou alguém que vocês admiram, ou alguém que os ajudou muito está planejando visitá-los em sua casa. Essa pessoa não disse a vocês exatamente quando viria, mas disse que definitivamente viria. Vocês estão muito animados e estão esperando ansiosamente que essa pessoa venha visitá-los. O que vocês fariam para se preparar para a vinda dessa pessoa? Quais são as coisas que vocês fariam para preparar a casa para a vinda dela? Como vocês se imaginariam estando lá quando a pessoa chegar? Que tipos de pensamentos e sentimentos vocês experimentarão?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5.1–11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incrédulos</w:t>
      </w:r>
    </w:p>
    <w:p>
      <w:pPr>
        <w:pStyle w:val="ListBullet"/>
        <w:spacing w:line="240" w:lineRule="auto"/>
        <w:ind w:left="720"/>
      </w:pPr>
      <w:r>
        <w:rPr>
          <w:lang w:val="pt_PT" w:bidi="pt_PT"/>
        </w:rPr>
      </w:r>
      <w:r>
        <w:rPr>
          <w:lang w:val="pt_PT" w:bidi="pt_PT"/>
        </w:rPr>
        <w:t>O Senhor Jesus, ou Cristo</w:t>
      </w:r>
    </w:p>
    <w:p>
      <w:pPr>
        <w:pStyle w:val="ListBullet"/>
        <w:spacing w:line="240" w:lineRule="auto"/>
        <w:ind w:left="720"/>
      </w:pPr>
      <w:r>
        <w:rPr>
          <w:lang w:val="pt_PT" w:bidi="pt_PT"/>
        </w:rPr>
      </w:r>
      <w:r>
        <w:rPr>
          <w:lang w:val="pt_PT" w:bidi="pt_PT"/>
        </w:rPr>
        <w:t>Os crentes que ouvem essas palavras</w:t>
      </w:r>
    </w:p>
    <w:p>
      <w:pPr>
        <w:pStyle w:val="ListBullet"/>
        <w:spacing w:line="240" w:lineRule="auto"/>
        <w:ind w:left="720"/>
      </w:pPr>
      <w:r>
        <w:rPr>
          <w:lang w:val="pt_PT" w:bidi="pt_PT"/>
        </w:rPr>
      </w:r>
      <w:r>
        <w:rPr>
          <w:lang w:val="pt_PT" w:bidi="pt_PT"/>
        </w:rPr>
        <w:t>A pessoa que lê estas palavras em voz alta</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"Irmãos, não preciso escrever a vocês sobre o momento em que o Senhor Jesus retornará. Vocês já sabem isso. O Senhor virá de repente quando vocês não o esperam, assim como um ladrão viria de repente. As dores de parto de uma mulher grávida começam de repente. Da mesma maneira, quando os incrédulos disserem que não há guerra e que tudo está seguro, de repente eles estarão com grandes problemas. Isso definitivamente acontecerá".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incrédulos: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continua, dizendo: "Mas vocês, irmãos, vocês sabem o que acontecerá. Vocês não são como as pessoas que vivem na noite ou na escuridão. Todos vocês são pessoas que pertencem à luz e ao dia. Então, quando o grande dia do Senhor acontecer de repente, não deve nos surpreender, como um ladrão surpreenderia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os crentes que estão ouvindo: “O que vocês estão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então adverte as pessoas e diz: "As pessoas dormem à noite e ficam bêbadas. Essas pessoas não sabem o que está acontecendo ao seu redor. Mas vocês devem vigiar com cuidado. Vocês devem ser como pessoas que não estão dormindo, mas acordadas e prontas. Devemos continuar a confiar em Deus e amar a Deus. Isso será como uma couraça, ou a cobertura de metal que um soldado usa para proteger seu corpo. Também devemos continuar a esperar que Deus nos salve. Isso será como um capacete que as pessoas usam para manter sua cabeça segura".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às pessoas que interpretam os crentes: “O que vocês estão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então encoraja os crentes e diz: "Deus não nos escolheu para sermos o seu povo a fim de ficar irado conosco. Deus nos escolheu para que ele pudesse nos salvar por causa do que nosso Senhor Jesus Cristo fez. Jesus morreu por nossa causa, para que possamos viver juntos com Jesus para sempre. Não importa se estaremos vivos ou mortos quando Jesus retornar. Todos iremos viver com Jesus. Como isso é verdade, vocês devem encorajar e ajudar uns aos outros a acreditar em Deus com mais firmeza".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5.1–11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diz aos </w:t>
      </w:r>
      <w:r>
        <w:rPr>
          <w:b/>
          <w:lang w:val="pt_PT" w:bidi="pt_PT"/>
        </w:rPr>
        <w:t>irmãos</w:t>
      </w:r>
      <w:r>
        <w:rPr>
          <w:lang w:val="pt_PT" w:bidi="pt_PT"/>
        </w:rPr>
        <w:t xml:space="preserve">, ou </w:t>
      </w:r>
      <w:r>
        <w:rPr>
          <w:b/>
          <w:lang w:val="pt_PT" w:bidi="pt_PT"/>
        </w:rPr>
        <w:t>irmãos e irmãs</w:t>
      </w:r>
      <w:r>
        <w:rPr>
          <w:lang w:val="pt_PT" w:bidi="pt_PT"/>
        </w:rPr>
        <w:t xml:space="preserve">, que ele não precisa contar a eles sobre os momentos e datas em que o </w:t>
      </w:r>
      <w:r>
        <w:rPr>
          <w:b/>
          <w:lang w:val="pt_PT" w:bidi="pt_PT"/>
        </w:rPr>
        <w:t>Dia do Senhor</w:t>
      </w:r>
      <w:r>
        <w:rPr>
          <w:lang w:val="pt_PT" w:bidi="pt_PT"/>
        </w:rPr>
        <w:t xml:space="preserve"> virá. Usem a mesma palavra ou frase para irmãos e irmãs que vocês usaram em passagens anteriores. O "Dia do Senhor" significa o dia em que o Senhor Jesus retornará à terra. Para mais informações sobre </w:t>
      </w:r>
      <w:r>
        <w:rPr>
          <w:lang w:val="pt_PT" w:bidi="pt_PT"/>
        </w:rPr>
        <w:t>Senhor</w:t>
      </w:r>
      <w:r>
        <w:rPr>
          <w:lang w:val="pt_PT" w:bidi="pt_PT"/>
        </w:rPr>
        <w:t xml:space="preserve">, consultem o Glossário Mestre. Usem a mesma palavra ou frase para Senhor que vocês usaram em passagens anteriores. </w:t>
      </w:r>
    </w:p>
    <w:p>
      <w:pPr/>
      <w:r>
        <w:rPr>
          <w:lang w:val="pt_PT" w:bidi="pt_PT"/>
        </w:rPr>
      </w:r>
      <w:r>
        <w:rPr>
          <w:lang w:val="pt_PT" w:bidi="pt_PT"/>
        </w:rPr>
        <w:t>Algumas pessoas estão dizendo "</w:t>
      </w:r>
      <w:r>
        <w:rPr>
          <w:b/>
          <w:lang w:val="pt_PT" w:bidi="pt_PT"/>
        </w:rPr>
        <w:t>paz</w:t>
      </w:r>
      <w:r>
        <w:rPr>
          <w:lang w:val="pt_PT" w:bidi="pt_PT"/>
        </w:rPr>
        <w:t xml:space="preserve"> e segurança". Usem a mesma palavra para paz que vocês usaram em passagens anteriores, e lembrem-se de que </w:t>
      </w:r>
      <w:r>
        <w:rPr>
          <w:lang w:val="pt_PT" w:bidi="pt_PT"/>
        </w:rPr>
        <w:t>paz</w:t>
      </w:r>
      <w:r>
        <w:rPr>
          <w:lang w:val="pt_PT" w:bidi="pt_PT"/>
        </w:rPr>
        <w:t xml:space="preserve"> está no Glossário Mestre.</w:t>
      </w:r>
    </w:p>
    <w:p>
      <w:pPr/>
      <w:r>
        <w:rPr>
          <w:lang w:val="pt_PT" w:bidi="pt_PT"/>
        </w:rPr>
      </w:r>
      <w:r>
        <w:rPr>
          <w:lang w:val="pt_PT" w:bidi="pt_PT"/>
        </w:rPr>
        <w:t xml:space="preserve">Mas os crentes na cidade de Tessalônica não estão vivendo na escuridão, e por isso os crentes não devem ficar surpresos ou despreparados quando Jesus retornar. Em vez disso, os crentes estão vivendo na luz e pertencem ao dia. Escuridão e noite sempre se referem ao </w:t>
      </w:r>
      <w:r>
        <w:rPr>
          <w:b/>
          <w:lang w:val="pt_PT" w:bidi="pt_PT"/>
        </w:rPr>
        <w:t>mal</w:t>
      </w:r>
      <w:r>
        <w:rPr>
          <w:lang w:val="pt_PT" w:bidi="pt_PT"/>
        </w:rPr>
        <w:t xml:space="preserve"> na Bíblia, e luz e dia se referem à bondade na Bíblia. Se vocês querem dizer que a noite e a escuridão representam o mal, lembrem-se de que o mal se refere a qualquer coisa que venha contra Deus. O mal é o oposto do bem. Comportamento maligno é algo errado a se fazer, ou algo ruim.</w:t>
      </w:r>
    </w:p>
    <w:p>
      <w:pPr/>
      <w:r>
        <w:rPr>
          <w:lang w:val="pt_PT" w:bidi="pt_PT"/>
        </w:rPr>
      </w:r>
      <w:r>
        <w:rPr>
          <w:lang w:val="pt_PT" w:bidi="pt_PT"/>
        </w:rPr>
        <w:t xml:space="preserve">Parem aqui e discutam em grupo qual palavra vocês usarão para </w:t>
      </w:r>
      <w:r>
        <w:rPr>
          <w:b/>
          <w:lang w:val="pt_PT" w:bidi="pt_PT"/>
        </w:rPr>
        <w:t>mal</w:t>
      </w:r>
      <w:r>
        <w:rPr>
          <w:lang w:val="pt_PT" w:bidi="pt_PT"/>
        </w:rPr>
        <w:t xml:space="preserve">, se vocês escolherem usar a palavra para mal em sua tradução. Para mais informações sobre </w:t>
      </w:r>
      <w:r>
        <w:rPr>
          <w:lang w:val="pt_PT" w:bidi="pt_PT"/>
        </w:rPr>
        <w:t>mal</w:t>
      </w:r>
      <w:r>
        <w:rPr>
          <w:lang w:val="pt_PT" w:bidi="pt_PT"/>
        </w:rPr>
        <w:t>, consultem o Glossário Mestre. Se vocês já traduziram essa palavra em um livro anterior da Bíblia, usem a mesma palavra ou frase para mal que vocês usaram em passagens anteriores. Pause este áudio aqui.</w:t>
      </w:r>
    </w:p>
    <w:p>
      <w:pPr/>
      <w:r>
        <w:rPr>
          <w:lang w:val="pt_PT" w:bidi="pt_PT"/>
        </w:rPr>
      </w:r>
      <w:r>
        <w:rPr>
          <w:lang w:val="pt_PT" w:bidi="pt_PT"/>
        </w:rPr>
        <w:t xml:space="preserve">Da mesma maneira, se vocês querem dizer que o dia e a luz representam a </w:t>
      </w:r>
      <w:r>
        <w:rPr>
          <w:b/>
          <w:lang w:val="pt_PT" w:bidi="pt_PT"/>
        </w:rPr>
        <w:t>bondade</w:t>
      </w:r>
      <w:r>
        <w:rPr>
          <w:lang w:val="pt_PT" w:bidi="pt_PT"/>
        </w:rPr>
        <w:t>, lembrem-se de que bondade se refere a qualquer coisa que venha de Deus. A bondade agrada a Deus. A bondade é semelhante à piedade, e é a qualidade de Cristo que devemos imitar. A bondade também expressa a ideia do comportamento correto.</w:t>
      </w:r>
    </w:p>
    <w:p>
      <w:pPr/>
      <w:r>
        <w:rPr>
          <w:lang w:val="pt_PT" w:bidi="pt_PT"/>
        </w:rPr>
      </w:r>
      <w:r>
        <w:rPr>
          <w:lang w:val="pt_PT" w:bidi="pt_PT"/>
        </w:rPr>
        <w:t xml:space="preserve">Como pertencemos ao dia, devemos nos proteger de ataques de nossos inimigos tendo </w:t>
      </w:r>
      <w:r>
        <w:rPr>
          <w:b/>
          <w:lang w:val="pt_PT" w:bidi="pt_PT"/>
        </w:rPr>
        <w:t>fé</w:t>
      </w:r>
      <w:r>
        <w:rPr>
          <w:lang w:val="pt_PT" w:bidi="pt_PT"/>
        </w:rPr>
        <w:t xml:space="preserve">, ou confiando e amando o Senhor Jesus continuamente e também tendo </w:t>
      </w:r>
      <w:r>
        <w:rPr>
          <w:b/>
          <w:lang w:val="pt_PT" w:bidi="pt_PT"/>
        </w:rPr>
        <w:t>esperança</w:t>
      </w:r>
      <w:r>
        <w:rPr>
          <w:lang w:val="pt_PT" w:bidi="pt_PT"/>
        </w:rPr>
        <w:t xml:space="preserve">, ou aguardando com confiança, que Jesus nos salve. Usem as mesmas palavras ou frases para fé e esperança que vocês usaram em passagens anteriores, e lembrem-se de que </w:t>
      </w:r>
      <w:r>
        <w:rPr>
          <w:lang w:val="pt_PT" w:bidi="pt_PT"/>
        </w:rPr>
        <w:t>fé</w:t>
      </w:r>
      <w:r>
        <w:rPr>
          <w:lang w:val="pt_PT" w:bidi="pt_PT"/>
        </w:rPr>
        <w:t xml:space="preserve"> e </w:t>
      </w:r>
      <w:r>
        <w:rPr>
          <w:b/>
          <w:lang w:val="pt_PT" w:bidi="pt_PT"/>
        </w:rPr>
        <w:t>esperança</w:t>
      </w:r>
      <w:r>
        <w:rPr>
          <w:lang w:val="pt_PT" w:bidi="pt_PT"/>
        </w:rPr>
        <w:t xml:space="preserve"> estão no Glossário Mestre.</w:t>
      </w:r>
    </w:p>
    <w:p>
      <w:pPr/>
      <w:r>
        <w:rPr>
          <w:lang w:val="pt_PT" w:bidi="pt_PT"/>
        </w:rPr>
      </w:r>
      <w:r>
        <w:rPr>
          <w:lang w:val="pt_PT" w:bidi="pt_PT"/>
        </w:rPr>
        <w:t xml:space="preserve">Quando confiamos, amamos e esperamos em Jesus, isso é semelhante às </w:t>
      </w:r>
      <w:r>
        <w:rPr>
          <w:b/>
          <w:lang w:val="pt_PT" w:bidi="pt_PT"/>
        </w:rPr>
        <w:t>couraças</w:t>
      </w:r>
      <w:r>
        <w:rPr>
          <w:lang w:val="pt_PT" w:bidi="pt_PT"/>
        </w:rPr>
        <w:t xml:space="preserve"> e aos </w:t>
      </w:r>
      <w:r>
        <w:rPr>
          <w:b/>
          <w:lang w:val="pt_PT" w:bidi="pt_PT"/>
        </w:rPr>
        <w:t>capacetes</w:t>
      </w:r>
      <w:r>
        <w:rPr>
          <w:lang w:val="pt_PT" w:bidi="pt_PT"/>
        </w:rPr>
        <w:t xml:space="preserve"> que os soldados usavam para se proteger. Uma couraça é um tipo de armadura corporal que cobre a frente e, às vezes, as costas do tronco. Uma couraça fornece proteção essencial a uma das áreas mais vulneráveis na batalha. As pessoas faziam capacetes de metal e os usavam para proteger as cabeças dos soldados de espadas e flechas.</w:t>
      </w:r>
    </w:p>
    <w:p>
      <w:pPr/>
      <w:r>
        <w:rPr>
          <w:lang w:val="pt_PT" w:bidi="pt_PT"/>
        </w:rPr>
      </w:r>
      <w:r>
        <w:rPr>
          <w:lang w:val="pt_PT" w:bidi="pt_PT"/>
        </w:rPr>
        <w:t xml:space="preserve">Parem aqui e, em grupo, olhem para uma </w:t>
      </w:r>
      <w:r>
        <w:rPr>
          <w:lang w:val="pt_PT" w:bidi="pt_PT"/>
        </w:rPr>
        <w:t>couraça</w:t>
      </w:r>
      <w:r>
        <w:rPr>
          <w:lang w:val="pt_PT" w:bidi="pt_PT"/>
        </w:rPr>
        <w:t xml:space="preserve"> romana e um </w:t>
      </w:r>
      <w:r>
        <w:rPr>
          <w:lang w:val="pt_PT" w:bidi="pt_PT"/>
        </w:rPr>
        <w:t>capacete</w:t>
      </w:r>
      <w:r>
        <w:rPr>
          <w:lang w:val="pt_PT" w:bidi="pt_PT"/>
        </w:rPr>
        <w:t xml:space="preserve">, se necessário. Discutam em grupo qual palavra ou frase vocês usarão para </w:t>
      </w:r>
      <w:r>
        <w:rPr>
          <w:b/>
          <w:lang w:val="pt_PT" w:bidi="pt_PT"/>
        </w:rPr>
        <w:t>couraça</w:t>
      </w:r>
      <w:r>
        <w:rPr>
          <w:lang w:val="pt_PT" w:bidi="pt_PT"/>
        </w:rPr>
        <w:t xml:space="preserve"> e para </w:t>
      </w:r>
      <w:r>
        <w:rPr>
          <w:b/>
          <w:lang w:val="pt_PT" w:bidi="pt_PT"/>
        </w:rPr>
        <w:t>capacete</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Precisamos fazer isso porque Deus não nos escolheu para sofrer a </w:t>
      </w:r>
      <w:r>
        <w:rPr>
          <w:b/>
          <w:lang w:val="pt_PT" w:bidi="pt_PT"/>
        </w:rPr>
        <w:t>ira</w:t>
      </w:r>
      <w:r>
        <w:rPr>
          <w:lang w:val="pt_PT" w:bidi="pt_PT"/>
        </w:rPr>
        <w:t>, ou para nos punir por nossos pecados. Ira é a raiva muito forte que Deus demonstra ao ver o pecado no mundo.</w:t>
      </w:r>
    </w:p>
    <w:p>
      <w:pPr/>
      <w:r>
        <w:rPr>
          <w:lang w:val="pt_PT" w:bidi="pt_PT"/>
        </w:rPr>
      </w:r>
      <w:r>
        <w:rPr>
          <w:lang w:val="pt_PT" w:bidi="pt_PT"/>
        </w:rPr>
        <w:t xml:space="preserve">Parem aqui e conversem em grupo sobre como vocês explicarão que Deus não nos escolheu para depois nos fazer sofrer a sua ira, ou ficar com raiva de nós. Se necessário, procurem por </w:t>
      </w:r>
      <w:r>
        <w:rPr>
          <w:b/>
          <w:lang w:val="pt_PT" w:bidi="pt_PT"/>
        </w:rPr>
        <w:t>ira</w:t>
      </w:r>
      <w:r>
        <w:rPr>
          <w:lang w:val="pt_PT" w:bidi="pt_PT"/>
        </w:rPr>
        <w:t xml:space="preserve"> no Glossário Mestre, e traduzam essa palavra da mesma maneira que vocês a traduziram em outras partes da Bíblia. Pause este áudio aqui.</w:t>
      </w:r>
    </w:p>
    <w:p>
      <w:pPr/>
      <w:r>
        <w:rPr>
          <w:lang w:val="pt_PT" w:bidi="pt_PT"/>
        </w:rPr>
      </w:r>
      <w:r>
        <w:rPr>
          <w:lang w:val="pt_PT" w:bidi="pt_PT"/>
        </w:rPr>
        <w:t xml:space="preserve">Deus nos escolheu para que ele pudesse nos salvar por causa do que nosso Senhor Jesus Cristo fez. Jesus morreu por nós, para que possamos viver juntos com Jesus. Não importa se estaremos vivos ou mortos quando Jesus retornar. Se não estiver claro por que Deus nos puniria, vocês podem dizer que é por causa de nossos pecados. Lembrem-se de que </w:t>
      </w:r>
      <w:r>
        <w:rPr>
          <w:b/>
          <w:lang w:val="pt_PT" w:bidi="pt_PT"/>
        </w:rPr>
        <w:t>pecado</w:t>
      </w:r>
      <w:r>
        <w:rPr>
          <w:lang w:val="pt_PT" w:bidi="pt_PT"/>
        </w:rPr>
        <w:t xml:space="preserve"> é qualquer ação, sentimento ou pensamento que as pessoas cometem contra Deus. Para mais informações sobre </w:t>
      </w:r>
      <w:r>
        <w:rPr>
          <w:lang w:val="pt_PT" w:bidi="pt_PT"/>
        </w:rPr>
        <w:t>pecado</w:t>
      </w:r>
      <w:r>
        <w:rPr>
          <w:lang w:val="pt_PT" w:bidi="pt_PT"/>
        </w:rPr>
        <w:t>, consultem o Glossário Mestre. Se vocês escolherem usar a palavra pecado em sua tradução, usem a mesma palavra ou frase para pecado que vocês usaram em passagens anteriores.</w:t>
      </w:r>
    </w:p>
    <w:p>
      <w:pPr/>
      <w:r>
        <w:rPr>
          <w:lang w:val="pt_PT" w:bidi="pt_PT"/>
        </w:rPr>
      </w:r>
      <w:r>
        <w:rPr>
          <w:lang w:val="pt_PT" w:bidi="pt_PT"/>
        </w:rPr>
        <w:t xml:space="preserve">A Bíblia diz que quando uma pessoa deixa seus maus caminhos e confia em Jesus para perdoar os seus maus caminhos, essa pessoa é </w:t>
      </w:r>
      <w:r>
        <w:rPr>
          <w:b/>
          <w:lang w:val="pt_PT" w:bidi="pt_PT"/>
        </w:rPr>
        <w:t>salva</w:t>
      </w:r>
      <w:r>
        <w:rPr>
          <w:lang w:val="pt_PT" w:bidi="pt_PT"/>
        </w:rPr>
        <w:t xml:space="preserve"> e Deus dá a essa pessoa vida eterna. Para mais informações sobre ser salvo ou </w:t>
      </w:r>
      <w:r>
        <w:rPr>
          <w:lang w:val="pt_PT" w:bidi="pt_PT"/>
        </w:rPr>
        <w:t>salvação</w:t>
      </w:r>
      <w:r>
        <w:rPr>
          <w:lang w:val="pt_PT" w:bidi="pt_PT"/>
        </w:rPr>
        <w:t>, consultem o Glossário Mestre. Usem a mesma palavra ou frase para salvação que vocês usaram em passagens anteriores.</w:t>
      </w:r>
    </w:p>
    <w:p>
      <w:pPr/>
      <w:r>
        <w:rPr>
          <w:lang w:val="pt_PT" w:bidi="pt_PT"/>
        </w:rPr>
      </w:r>
      <w:r>
        <w:rPr>
          <w:b/>
          <w:lang w:val="pt_PT" w:bidi="pt_PT"/>
        </w:rPr>
        <w:t>Cristo</w:t>
      </w:r>
      <w:r>
        <w:rPr>
          <w:lang w:val="pt_PT" w:bidi="pt_PT"/>
        </w:rPr>
        <w:t xml:space="preserve"> significa alguém que é nomeado para uma tarefa especial. Aqui, isso se refere a Jesus, a quem Deus havia prometido enviar para salvar as pessoas deste mundo. Para mais informações sobre </w:t>
      </w:r>
      <w:r>
        <w:rPr>
          <w:lang w:val="pt_PT" w:bidi="pt_PT"/>
        </w:rPr>
        <w:t>Cristo</w:t>
      </w:r>
      <w:r>
        <w:rPr>
          <w:lang w:val="pt_PT" w:bidi="pt_PT"/>
        </w:rPr>
        <w:t>, consultem o Glossário Mestre. Use a mesma palavra ou frase para Cristo que vocês usaram em passagens anteriores.</w:t>
      </w:r>
    </w:p>
    <w:p>
      <w:pPr/>
      <w:r>
        <w:rPr>
          <w:lang w:val="pt_PT" w:bidi="pt_PT"/>
        </w:rPr>
      </w:r>
      <w:r>
        <w:rPr>
          <w:lang w:val="pt_PT" w:bidi="pt_PT"/>
        </w:rPr>
        <w:t>Como os crentes sabem que viverão com Cristo para sempre, os crentes devem continuar a encorajar e ajudar uns aos outros a se tornarem crentes fortes. Isso é algo que os crentes já estão fazendo.</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em grupo, contem novamente a passagem em seu próprio idioma.</w:t>
      </w:r>
    </w:p>
    <w:p>
      <w:pPr/>
      <w:r>
        <w:rPr>
          <w:lang w:val="pt_PT" w:bidi="pt_PT"/>
        </w:rPr>
      </w:r>
      <w:r>
        <w:rPr>
          <w:lang w:val="pt_PT" w:bidi="pt_PT"/>
        </w:rPr>
        <w:t>Primeiro, todo o grupo deve praticar a narração da passagem em seu próprio idioma. Lembrem-se de incluir o que já foi decidido nas etapas anteriores, como cronologia, termos, frases, emoções ou quaisquer outros elementos já mencionados.</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5:12–22</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5.12–22 e guardem em seus corações.</w:t>
      </w:r>
    </w:p>
    <w:p>
      <w:pPr/>
      <w:r>
        <w:rPr>
          <w:lang w:val="pt_PT" w:bidi="pt_PT"/>
        </w:rPr>
      </w:r>
      <w:r>
        <w:rPr>
          <w:lang w:val="pt_PT" w:bidi="pt_PT"/>
        </w:rPr>
        <w:t>Ouçam uma versão em áudio de 1 Tessalonicenses 5.12–22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5.12–22 na tradução mais fácil de entender.</w:t>
      </w:r>
    </w:p>
    <w:p>
      <w:pPr/>
      <w:r>
        <w:rPr>
          <w:lang w:val="pt_PT" w:bidi="pt_PT"/>
        </w:rPr>
      </w:r>
      <w:r>
        <w:rPr>
          <w:lang w:val="pt_PT" w:bidi="pt_PT"/>
        </w:rPr>
        <w:t>Pause este áudio aqui.</w:t>
      </w:r>
    </w:p>
    <w:p>
      <w:pPr/>
      <w:r>
        <w:rPr>
          <w:lang w:val="pt_PT" w:bidi="pt_PT"/>
        </w:rPr>
      </w:r>
      <w:r>
        <w:rPr>
          <w:lang w:val="pt_PT" w:bidi="pt_PT"/>
        </w:rPr>
        <w:t>Na seção anterior, Paulo fala com os crentes em Tessalônica sobre "o dia do Senhor", e Paulo lembra aos crentes que eles são pessoas da luz e então devem estar acordados, alertas e prontos para o retorno de Jesus. Paulo reafirma que Deus não punirá os crentes, mas salvará os crentes porque eles confiam em Jesus Cristo. Paulo pede aos crentes que encorajem uns aos outros e fortaleçam uns aos outros em sua fé.</w:t>
      </w:r>
    </w:p>
    <w:p>
      <w:pPr/>
      <w:r>
        <w:rPr>
          <w:lang w:val="pt_PT" w:bidi="pt_PT"/>
        </w:rPr>
      </w:r>
      <w:r>
        <w:rPr>
          <w:lang w:val="pt_PT" w:bidi="pt_PT"/>
        </w:rPr>
        <w:t>Ao terminar sua carta, Paulo se dirige aos crentes tessalonicenses como "irmãos", ou "irmãos e irmãs", o que se refere a todos os crentes na igreja. Paulo então exorta e encoraja os crentes a seguir ou obedecer a uma lista de ordens muito importantes enquanto vivem como cristãos. Paulo inclui dois conjuntos claros de ordens nessa passagem. Paulo começa cada conjunto de ordens com um pedido e então diz o que Paulo, Silas e Timóteo querem que os tessalonicenses façam.</w:t>
      </w:r>
    </w:p>
    <w:p>
      <w:pPr/>
      <w:r>
        <w:rPr>
          <w:lang w:val="pt_PT" w:bidi="pt_PT"/>
        </w:rPr>
      </w:r>
      <w:r>
        <w:rPr>
          <w:lang w:val="pt_PT" w:bidi="pt_PT"/>
        </w:rPr>
        <w:t>Parem aqui e discutam esta pergunta em grupo: se um filho for para um lugar distante para estudar, que tipo de conselho ou instrução seu pai dará a ele? Como o pai dirá isso ao filho? Pause este áudio aqui.</w:t>
      </w:r>
    </w:p>
    <w:p>
      <w:pPr/>
      <w:r>
        <w:rPr>
          <w:lang w:val="pt_PT" w:bidi="pt_PT"/>
        </w:rPr>
      </w:r>
      <w:r>
        <w:rPr>
          <w:lang w:val="pt_PT" w:bidi="pt_PT"/>
        </w:rPr>
        <w:t>Parem aqui e discutam esta pergunta em grupo: se um líder de uma aldeia quer que seu povo faça algo que é muito importante, como ele dirá a seu povo? Que tipos de palavras o líder usará para enfatizar sua ordem? Pause este áudio aqui.</w:t>
      </w:r>
    </w:p>
    <w:p>
      <w:pPr/>
      <w:r>
        <w:rPr>
          <w:lang w:val="pt_PT" w:bidi="pt_PT"/>
        </w:rPr>
      </w:r>
      <w:r>
        <w:rPr>
          <w:lang w:val="pt_PT" w:bidi="pt_PT"/>
        </w:rPr>
        <w:t>Aqui, Paulo descreve as pessoas que trabalham entre os crentes de três maneiras diferentes. Esses líderes trabalham duro. Esses líderes cuidam de seu povo e guiam o povo. Os líderes também advertem ou repreendem as pessoas sobre coisas que as pessoas precisam corrigir ou evitar.</w:t>
      </w:r>
    </w:p>
    <w:p>
      <w:pPr/>
      <w:r>
        <w:rPr>
          <w:lang w:val="pt_PT" w:bidi="pt_PT"/>
        </w:rPr>
      </w:r>
      <w:r>
        <w:rPr>
          <w:lang w:val="pt_PT" w:bidi="pt_PT"/>
        </w:rPr>
        <w:t>Parem aqui e discutam esta pergunta em grupo: o que os líderes da igreja em sua comunidade fazem? Que tipo de serviço ou trabalho esses líderes fazem? Como os líderes interagem com as pessoas na comunidade e na igreja? Como os líderes corrigem as pessoas que fazem coisas erradas? Como vocês reagem a esses líderes quando os líderes fazem essas coisas? Pause este áudio aqui.</w:t>
      </w:r>
    </w:p>
    <w:p>
      <w:pPr/>
      <w:r>
        <w:rPr>
          <w:lang w:val="pt_PT" w:bidi="pt_PT"/>
        </w:rPr>
      </w:r>
      <w:r>
        <w:rPr>
          <w:lang w:val="pt_PT" w:bidi="pt_PT"/>
        </w:rPr>
        <w:t>O primeiro pedido que Paulo faz é sobre o relacionamento entre os crentes e os líderes da igreja. Os crentes devem respeitar e honrar seus líderes na igreja, e os crentes devem amar muito os líderes, porque esses líderes trabalham duro. Os crentes devem escolher agir para o bem-estar de seus líderes. Os crentes devem viver em paz entre si. Isso significa que os crentes devem viver juntos sem brigas.</w:t>
      </w:r>
    </w:p>
    <w:p>
      <w:pPr/>
      <w:r>
        <w:rPr>
          <w:lang w:val="pt_PT" w:bidi="pt_PT"/>
        </w:rPr>
      </w:r>
      <w:r>
        <w:rPr>
          <w:lang w:val="pt_PT" w:bidi="pt_PT"/>
        </w:rPr>
        <w:t>Parem aqui e discutam isso em grupo: quais são as coisas que fazemos para mostrar aos outros que os respeitamos? O que significa amar alguém sem querer coisas para si mesmo? Por que brigamos com as pessoas? Por que devemos viver juntos sem brigas? Pause este áudio aqui.</w:t>
      </w:r>
    </w:p>
    <w:p>
      <w:pPr/>
      <w:r>
        <w:rPr>
          <w:lang w:val="pt_PT" w:bidi="pt_PT"/>
        </w:rPr>
      </w:r>
      <w:r>
        <w:rPr>
          <w:lang w:val="pt_PT" w:bidi="pt_PT"/>
        </w:rPr>
        <w:t>Depois que Paulo instrui os crentes sobre como eles devem se comportar em relação a seus líderes, Paulo faz um segundo pedido. Agora, Paulo está se dirigindo aos crentes novamente como "irmãos e irmãs", como Paulo fez no início desta passagem. Paulo diz aos crentes como os crentes devem se comportar entre si. Paulo dá conselhos aos crentes sobre como lidar com pessoas difíceis. Os crentes devem advertir aqueles que não querem trabalhar de que eles devem trabalhar. Os crentes devem encorajar aquelas pessoas que estão com medo a serem corajosas. Os crentes devem ajudar e apoiar aquelas pessoas que são fracas, e os crentes devem ser pacientes com todas as pessoas, incluindo os não crentes. Novamente, Paulo aconselha os crentes sobre como se comportar não apenas entre seus irmãos na fé, mas também entre todas as outras pessoas. Paulo diz aos crentes que eles nunca devem fazer coisas más a ninguém que tenha feito coisas más aos crentes. Isso significa que os crentes nunca devem se vingar de pessoas que fazem coisas más contra os crentes. Em vez disso, os crentes devem sempre tentar fazer coisas boas que ajudarão uns aos outros e ajudarão a todos os demais.</w:t>
      </w:r>
    </w:p>
    <w:p>
      <w:pPr/>
      <w:r>
        <w:rPr>
          <w:lang w:val="pt_PT" w:bidi="pt_PT"/>
        </w:rPr>
      </w:r>
      <w:r>
        <w:rPr>
          <w:lang w:val="pt_PT" w:bidi="pt_PT"/>
        </w:rPr>
        <w:t>Parem aqui e discutam isso em grupo: se as pessoas são dedicadas a uma determinada religião em sua comunidade, como essas pessoas se comportam entre si? Como essas pessoas se comportarão com pessoas de outras religiões? Quais ações vocês acham que são úteis para a comunidade e quais ações não são? Pause este áudio aqui.</w:t>
      </w:r>
    </w:p>
    <w:p>
      <w:pPr/>
      <w:r>
        <w:rPr>
          <w:lang w:val="pt_PT" w:bidi="pt_PT"/>
        </w:rPr>
      </w:r>
      <w:r>
        <w:rPr>
          <w:lang w:val="pt_PT" w:bidi="pt_PT"/>
        </w:rPr>
        <w:t>Paulo então continua a dizer aos crentes o que Deus quer que os crentes façam porque os crentes têm um relacionamento com Jesus Cristo. Os crentes devem estar alegres em todos os momentos. Os crentes devem orar a Deus em todo o tempo e em todas as situações, sejam boas ou ruins, e dar graças a Deus.</w:t>
      </w:r>
    </w:p>
    <w:p>
      <w:pPr/>
      <w:r>
        <w:rPr>
          <w:lang w:val="pt_PT" w:bidi="pt_PT"/>
        </w:rPr>
      </w:r>
      <w:r>
        <w:rPr>
          <w:lang w:val="pt_PT" w:bidi="pt_PT"/>
        </w:rPr>
        <w:t>Paulo continua a dar conselhos e instruções aos crentes sobre a adoração pública deles. Paulo diz aos crentes que os crentes não devem interromper o trabalho do Espírito Santo entre os crentes, de forma semelhante a como os crentes apagariam um fogo. Paulo quer dizer que os crentes devem permitir que o Espírito Santo faça a obra do Espírito Santo. Os crentes não devem rejeitar ou ignorar profecias. Profecias são as mensagens que Deus revela ao povo de Deus. Mas os crentes devem verificar todas as mensagens para saber se as mensagens são ou não verdadeiramente de Deus. Os crentes devem colocar em prática o que é bom e se recusar a fazer qualquer coisa que seja má. Isso significa que os crentes devem aceitar as mensagens que vieram de Deus e rejeitar aquelas mensagens que não vieram de Deus.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5.12–22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quatro partes.</w:t>
      </w:r>
    </w:p>
    <w:p>
      <w:pPr/>
      <w:r>
        <w:rPr>
          <w:lang w:val="pt_PT" w:bidi="pt_PT"/>
        </w:rPr>
      </w:r>
      <w:r>
        <w:rPr>
          <w:b/>
          <w:lang w:val="pt_PT" w:bidi="pt_PT"/>
        </w:rPr>
        <w:t>Na primeira parte:</w:t>
      </w:r>
      <w:r>
        <w:rPr>
          <w:lang w:val="pt_PT" w:bidi="pt_PT"/>
        </w:rPr>
        <w:t xml:space="preserve"> Paulo encoraja os crentes a respeitar seus líderes na igreja.</w:t>
      </w:r>
    </w:p>
    <w:p>
      <w:pPr/>
      <w:r>
        <w:rPr>
          <w:lang w:val="pt_PT" w:bidi="pt_PT"/>
        </w:rPr>
      </w:r>
      <w:r>
        <w:rPr>
          <w:b/>
          <w:lang w:val="pt_PT" w:bidi="pt_PT"/>
        </w:rPr>
        <w:t>Na segunda parte:</w:t>
      </w:r>
      <w:r>
        <w:rPr>
          <w:lang w:val="pt_PT" w:bidi="pt_PT"/>
        </w:rPr>
        <w:t xml:space="preserve"> Paulo diz aos crentes como os crentes devem lidar com as pessoas difíceis, tanto na igreja quanto fora.</w:t>
      </w:r>
    </w:p>
    <w:p>
      <w:pPr/>
      <w:r>
        <w:rPr>
          <w:lang w:val="pt_PT" w:bidi="pt_PT"/>
        </w:rPr>
      </w:r>
      <w:r>
        <w:rPr>
          <w:b/>
          <w:lang w:val="pt_PT" w:bidi="pt_PT"/>
        </w:rPr>
        <w:t>Na terceira parte:</w:t>
      </w:r>
      <w:r>
        <w:rPr>
          <w:lang w:val="pt_PT" w:bidi="pt_PT"/>
        </w:rPr>
        <w:t xml:space="preserve"> Paulo encoraja os crentes a fazer três coisas. Essas coisas são a vontade de Deus para os crentes, porque os crentes pertencem a Cristo.</w:t>
      </w:r>
    </w:p>
    <w:p>
      <w:pPr/>
      <w:r>
        <w:rPr>
          <w:lang w:val="pt_PT" w:bidi="pt_PT"/>
        </w:rPr>
      </w:r>
      <w:r>
        <w:rPr>
          <w:b/>
          <w:lang w:val="pt_PT" w:bidi="pt_PT"/>
        </w:rPr>
        <w:t>Na quarta parte:</w:t>
      </w:r>
      <w:r>
        <w:rPr>
          <w:lang w:val="pt_PT" w:bidi="pt_PT"/>
        </w:rPr>
        <w:t xml:space="preserve"> Paulo diz aos crentes o que eles devem fazer na adoração pública.</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 e Timóteo</w:t>
      </w:r>
    </w:p>
    <w:p>
      <w:pPr>
        <w:pStyle w:val="ListBullet"/>
        <w:spacing w:line="240" w:lineRule="auto"/>
        <w:ind w:left="720"/>
      </w:pPr>
      <w:r>
        <w:rPr>
          <w:lang w:val="pt_PT" w:bidi="pt_PT"/>
        </w:rPr>
      </w:r>
      <w:r>
        <w:rPr>
          <w:lang w:val="pt_PT" w:bidi="pt_PT"/>
        </w:rPr>
        <w:t>Os crentes que estão ouvindo essas palavras</w:t>
      </w:r>
    </w:p>
    <w:p>
      <w:pPr>
        <w:pStyle w:val="ListBullet"/>
        <w:spacing w:line="240" w:lineRule="auto"/>
        <w:ind w:left="720"/>
      </w:pPr>
      <w:r>
        <w:rPr>
          <w:lang w:val="pt_PT" w:bidi="pt_PT"/>
        </w:rPr>
      </w:r>
      <w:r>
        <w:rPr>
          <w:lang w:val="pt_PT" w:bidi="pt_PT"/>
        </w:rPr>
        <w:t>A pessoa que lê estas palavras em voz alta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E o Espírito Santo</w:t>
      </w:r>
    </w:p>
    <w:p>
      <w:pPr/>
      <w:r>
        <w:rPr>
          <w:lang w:val="pt_PT" w:bidi="pt_PT"/>
        </w:rPr>
      </w:r>
      <w:r>
        <w:rPr>
          <w:lang w:val="pt_PT" w:bidi="pt_PT"/>
        </w:rPr>
        <w:t>Em grupo, prestem atenção às partes do cenário da passagem:</w:t>
      </w:r>
    </w:p>
    <w:p>
      <w:pPr/>
      <w:r>
        <w:rPr>
          <w:lang w:val="pt_PT" w:bidi="pt_PT"/>
        </w:rPr>
      </w:r>
      <w:r>
        <w:rPr>
          <w:lang w:val="pt_PT" w:bidi="pt_PT"/>
        </w:rPr>
        <w:t>Na seção anterior, Paulo reafirma que Deus não punirá os crentes, mas salvará os crentes quando Cristo retornar.</w:t>
      </w:r>
    </w:p>
    <w:p>
      <w:pPr/>
      <w:r>
        <w:rPr>
          <w:lang w:val="pt_PT" w:bidi="pt_PT"/>
        </w:rPr>
      </w:r>
      <w:r>
        <w:rPr>
          <w:lang w:val="pt_PT" w:bidi="pt_PT"/>
        </w:rPr>
        <w:t>Nesta seção, enquanto Paulo conclui sua carta, Paulo dá aos crentes uma lista de ordens para seguir enquanto os crentes esperam que Cristo Jesus retorne.</w:t>
      </w:r>
    </w:p>
    <w:p>
      <w:pPr/>
      <w:r>
        <w:rPr>
          <w:lang w:val="pt_PT" w:bidi="pt_PT"/>
        </w:rPr>
      </w:r>
      <w:r>
        <w:rPr>
          <w:lang w:val="pt_PT" w:bidi="pt_PT"/>
        </w:rPr>
        <w:t>Na primeira parte, Paulo começa se dirigindo aos crentes como "irmãos". Esta é uma maneira afetuosa de se referir aos crentes. Paulo muitas vezes usa essa palavra para se referir tanto a homens quanto a mulheres. Aqui, Paulo explica aos crentes sobre as pessoas que trabalham entre os crentes — ou seja, as pessoas que são como líderes. Paulo diz aos crentes que essas pessoas não apenas trabalham para os crentes liderando e guiando eles, mas essas pessoas também advertem os crentes para fazer as coisas certas. Então Paulo pede aos crentes que apreciem o trabalho dessas pessoas e as respeitem muito com amor, vivendo em paz com os líderes e uns com os outros.</w:t>
      </w:r>
    </w:p>
    <w:p>
      <w:pPr/>
      <w:r>
        <w:rPr>
          <w:lang w:val="pt_PT" w:bidi="pt_PT"/>
        </w:rPr>
      </w:r>
      <w:r>
        <w:rPr>
          <w:lang w:val="pt_PT" w:bidi="pt_PT"/>
        </w:rPr>
        <w:t>Parem aqui e discutam esta pergunta em grupo: imaginem que vocês estão enviando uma carta ou uma mensagem a um grupo de pessoas com as quais vocês se importam. Discutam como vocês terminariam a carta. Paulo é uma pessoa mais velha, mas Paulo ainda apresenta essas ordens aos crentes em forma de pedido. Como seus líderes ou anciãos darão conselhos ou ordens às pessoas mais jovens? Que tipo de palavras ou frases formais as pessoas em sua cultura usam nesse contexto? Pause este áudio aqui.</w:t>
      </w:r>
    </w:p>
    <w:p>
      <w:pPr/>
      <w:r>
        <w:rPr>
          <w:lang w:val="pt_PT" w:bidi="pt_PT"/>
        </w:rPr>
      </w:r>
      <w:r>
        <w:rPr>
          <w:lang w:val="pt_PT" w:bidi="pt_PT"/>
        </w:rPr>
        <w:t>Na segunda parte, Paulo encoraja os crentes sobre como lidar com pessoas que são difíceis de lidar. As palavras de Paulo não são uma repreensão, ou apenas um conselho, mas uma ordem séria transmitida de uma maneira educada. Paulo chama os crentes de "irmãos" de uma maneira afetuosa, como Paulo fez na primeira parte. Paulo diz aos crentes como eles devem lidar com três grupos de pessoas. Paulo também menciona esses tipos de pessoas no capítulo quatro deste livro. Os crentes devem advertir as pessoas que são preguiçosas para que essas pessoas trabalhem. Os crentes devem encorajar as pessoas que estão com medo para que elas sejam corajosas. Os crentes devem ajudar e apoiar as pessoas que são fracas e não são capazes de fazer tudo por si mesmas. Os crentes devem viver pacientemente com todos. Em outras palavras, os crentes devem falar de forma suave e gentil com todos.</w:t>
      </w:r>
    </w:p>
    <w:p>
      <w:pPr/>
      <w:r>
        <w:rPr>
          <w:lang w:val="pt_PT" w:bidi="pt_PT"/>
        </w:rPr>
      </w:r>
      <w:r>
        <w:rPr>
          <w:lang w:val="pt_PT" w:bidi="pt_PT"/>
        </w:rPr>
        <w:t>Paulo conclui esta parte enfatizando fortemente uma ordem de que nenhum dos crentes deve jamais vingar-se de ninguém ou fazer coisas más contra alguém pelo fato de essas pessoas terem feito o mal aos crentes. Em vez disso, os crentes devem se esforçar para ser gentis e bons uns para os outros e para todas as outras pessoas. Paulo muitas vezes dá instruções que são opostas umas às outras para enfatizar o que Paulo diz.</w:t>
      </w:r>
    </w:p>
    <w:p>
      <w:pPr/>
      <w:r>
        <w:rPr>
          <w:lang w:val="pt_PT" w:bidi="pt_PT"/>
        </w:rPr>
      </w:r>
      <w:r>
        <w:rPr>
          <w:lang w:val="pt_PT" w:bidi="pt_PT"/>
        </w:rPr>
        <w:t>Parem aqui e discutam esta pergunta em grupo: imaginem que vocês querem garantir que seus entes queridos façam algo. Que tipo de palavras vocês usarão? Como vocês enfatizarão a importância de cumprir o que vocês dizem de uma maneira que não ofenda seus entes queridos? Quando vocês quiserem que as pessoas que vocês amam façam várias coisas, como vocês listarão essas coisas ou como vocês as explicarão na ordem para que as pessoas que vocês amam se lembrem bem delas? Quais palavras vocês usariam para enfatizar suas instruções, mas também para tornar essas instruções gentis e claras? Pause este áudio aqui.</w:t>
      </w:r>
    </w:p>
    <w:p>
      <w:pPr/>
      <w:r>
        <w:rPr>
          <w:lang w:val="pt_PT" w:bidi="pt_PT"/>
        </w:rPr>
      </w:r>
      <w:r>
        <w:rPr>
          <w:lang w:val="pt_PT" w:bidi="pt_PT"/>
        </w:rPr>
        <w:t>Na terceira parte, Paulo diz aos crentes que eles devem fazer essas três coisas porque essas coisas são a vontade ou o desejo de Deus para eles como crentes em Jesus Cristo. Essas três coisas são: alegrar-se em todos os momentos, orar a Deus em todas as situações, e ser gratos a Deus não importa o que aconteça. Orar é falar com Deus e agradecer a Deus pelas coisas boas que Deus fez por nós. Orar significa falar com Deus sobre tudo o que queremos dizer a Deus.</w:t>
      </w:r>
    </w:p>
    <w:p>
      <w:pPr/>
      <w:r>
        <w:rPr>
          <w:lang w:val="pt_PT" w:bidi="pt_PT"/>
        </w:rPr>
      </w:r>
      <w:r>
        <w:rPr>
          <w:lang w:val="pt_PT" w:bidi="pt_PT"/>
        </w:rPr>
        <w:t>Parem aqui e discutam esta pergunta em grupo: quando alguém está feliz, como vocês descrevem essa pessoa? Como vocês podem orar a Deus em todos os momentos e em todas as situações? O que vem à mente de vocês quando ouvem a palavra "orar"? Pause este áudio aqui.</w:t>
      </w:r>
    </w:p>
    <w:p>
      <w:pPr/>
      <w:r>
        <w:rPr>
          <w:lang w:val="pt_PT" w:bidi="pt_PT"/>
        </w:rPr>
      </w:r>
      <w:r>
        <w:rPr>
          <w:lang w:val="pt_PT" w:bidi="pt_PT"/>
        </w:rPr>
        <w:t>Na quarta parte, Paulo conta aos crentes sobre suas responsabilidades em sua adoração pública. Aqui, Paulo dá cinco ordens que afetarão a qualidade da adoração pública. Primeiro, Paulo diz aos crentes para não fazerem duas coisas, e então Paulo continua dizendo três coisas que os crentes devem fazer em vez disso. Primeiro, os crentes não devem tentar impedir a obra do Espírito Santo entre os crentes. Aqui Paulo usa uma linguagem especial para comparar o Espírito Santo a um fogo. Como alguém que tenta apagar o fogo, os crentes não devem apagar a obra do Espírito Santo em suas vidas. Em segundo lugar, os crentes não devem rejeitar profecias, ou mensagens de Deus, sem primeiro avaliar essas mensagens, ou fazer julgamentos sobre se essas mensagens são boas ou ruins. As pessoas que alegam falar em nome de Deus dão essas profecias, ou mensagens. Os crentes devem julgar todas as mensagens para garantir que as mensagens concordem com a Palavra de Deus. Se as mensagens forem boas, os crentes devem aceitar e obedecer a essas mensagens. Mas se as mensagens forem malignas, os crentes não devem aceitar ou obedecer a essas mensagens. Lembrem-se de que Paulo muitas vezes dá instruções que são opostas umas às outras para enfatizar o que Paulo está tentando dizer. Paulo quer muito que os crentes se afastem de qualquer coisa maligna e sigam apenas as coisas boas de Deus.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5.12–22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Silas e Timóteo</w:t>
      </w:r>
    </w:p>
    <w:p>
      <w:pPr>
        <w:pStyle w:val="ListBullet"/>
        <w:spacing w:line="240" w:lineRule="auto"/>
        <w:ind w:left="720"/>
      </w:pPr>
      <w:r>
        <w:rPr>
          <w:lang w:val="pt_PT" w:bidi="pt_PT"/>
        </w:rPr>
      </w:r>
      <w:r>
        <w:rPr>
          <w:lang w:val="pt_PT" w:bidi="pt_PT"/>
        </w:rPr>
        <w:t>Os crentes que estão ouvindo essas palavras</w:t>
      </w:r>
    </w:p>
    <w:p>
      <w:pPr>
        <w:pStyle w:val="ListBullet"/>
        <w:spacing w:line="240" w:lineRule="auto"/>
        <w:ind w:left="720"/>
      </w:pPr>
      <w:r>
        <w:rPr>
          <w:lang w:val="pt_PT" w:bidi="pt_PT"/>
        </w:rPr>
      </w:r>
      <w:r>
        <w:rPr>
          <w:lang w:val="pt_PT" w:bidi="pt_PT"/>
        </w:rPr>
        <w:t>A pessoa que lê estas palavras em voz alta</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E o Espírito Santo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aos crentes: "Irmãos, pedimos que vocês respeitem seus líderes que trabalham duro entre vocês. Essas pessoas guiam vocês e também os advertem para pararem de fazer coisas erradas. Mostre a essas pessoas o quão valiosas elas são para vocês. E amem muito essas pessoas por causa do trabalho que elas fazem. Também exortamos vocês a continuarem vivendo em paz uns com os outros".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continua e diz: "Meus irmãos, pedimos que vocês façam isso: vocês devem advertir as pessoas preguiçosas de que elas devem trabalhar. Se as pessoas estiverem com medo, ajudem essas pessoas a serem corajosas. Se as pessoas estiverem fracas, cuidem dessas pessoas. Sejam pacientes com todos. Se alguém fizer coisas más contra vocês, vocês nunca devem retribuir coisas más a esse alguém. Em vez disso, tentem sempre fazer coisas boas que ajudarão seus colegas crentes e todos os outros".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Então Paulo diz: "Estejam sempre cheios de alegria e regozijem-se. Orem em todos os momentos. Continuem a agradecer a Deus, independentemente do que aconteça com vocês. Deus quer que vocês façam isso, porque vocês pertencem a Cristo Jesus".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Continuem a encenação.</w:t>
      </w:r>
    </w:p>
    <w:p>
      <w:pPr/>
      <w:r>
        <w:rPr>
          <w:lang w:val="pt_PT" w:bidi="pt_PT"/>
        </w:rPr>
      </w:r>
      <w:r>
        <w:rPr>
          <w:lang w:val="pt_PT" w:bidi="pt_PT"/>
        </w:rPr>
        <w:t>Paulo continua: "Vocês não devem tentar impedir a obra do Espírito Santo em suas vidas. Não rejeitem mensagens proféticas. Mas em vez disso, vocês devem analisar e verificar se essas mensagens realmente vêm de Deus ou não. Obedeçam a elas se essas mensagens se mostrarem boas. Rejeitem aquelas mensagens que parecem ser malignas".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5.12–22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pede aos seus irmãos na fé que honrem as pessoas que trabalham arduamente entre os crentes para liderar e cuidar dos crentes no Senhor, </w:t>
      </w:r>
      <w:r>
        <w:rPr>
          <w:b/>
          <w:lang w:val="pt_PT" w:bidi="pt_PT"/>
        </w:rPr>
        <w:t>e tamb</w:t>
      </w:r>
      <w:r>
        <w:rPr>
          <w:lang w:val="pt_PT" w:bidi="pt_PT"/>
        </w:rPr>
        <w:t>ém que os admoestem a fazer o que é certo. Usem a mesma palavra para Senhor que vocês usaram em passagens anteriores e lembrem-se de que Senhor está no Glossário mestre.</w:t>
      </w:r>
    </w:p>
    <w:p>
      <w:pPr/>
      <w:r>
        <w:rPr>
          <w:lang w:val="pt_PT" w:bidi="pt_PT"/>
        </w:rPr>
      </w:r>
      <w:r>
        <w:rPr>
          <w:lang w:val="pt_PT" w:bidi="pt_PT"/>
        </w:rPr>
        <w:t xml:space="preserve">Os líderes devem viver em paz uns com os outros. </w:t>
      </w:r>
      <w:r>
        <w:rPr>
          <w:b/>
          <w:lang w:val="pt_PT" w:bidi="pt_PT"/>
        </w:rPr>
        <w:t>Paz</w:t>
      </w:r>
      <w:r>
        <w:rPr>
          <w:lang w:val="pt_PT" w:bidi="pt_PT"/>
        </w:rPr>
        <w:t xml:space="preserve"> refere-se a uma ausência de conflito e à plenitude, ou completude, de vida. Para mais informações sobre paz, consultem o Glossário Mestre. Usem a mesma palavra ou frase para paz que vocês usaram em passagens anteriores.</w:t>
      </w:r>
    </w:p>
    <w:p>
      <w:pPr/>
      <w:r>
        <w:rPr>
          <w:lang w:val="pt_PT" w:bidi="pt_PT"/>
        </w:rPr>
      </w:r>
      <w:r>
        <w:rPr>
          <w:lang w:val="pt_PT" w:bidi="pt_PT"/>
        </w:rPr>
        <w:t>Paulo sempre se dirige a seu público como "</w:t>
      </w:r>
      <w:r>
        <w:rPr>
          <w:b/>
          <w:lang w:val="pt_PT" w:bidi="pt_PT"/>
        </w:rPr>
        <w:t>irmãos</w:t>
      </w:r>
      <w:r>
        <w:rPr>
          <w:lang w:val="pt_PT" w:bidi="pt_PT"/>
        </w:rPr>
        <w:t>", o que se refere a irmãos na fé. "Irmãos" inclui homens e mulheres. Usem a mesma palavra ou frase para "irmãos" ou "irmãos e irmãs" que vocês usaram em passagens anteriores.</w:t>
      </w:r>
    </w:p>
    <w:p>
      <w:pPr/>
      <w:r>
        <w:rPr>
          <w:lang w:val="pt_PT" w:bidi="pt_PT"/>
        </w:rPr>
      </w:r>
      <w:r>
        <w:rPr>
          <w:lang w:val="pt_PT" w:bidi="pt_PT"/>
        </w:rPr>
        <w:t xml:space="preserve">Paulo instrui os crentes novamente sobre como lidar com diferentes tipos de pessoas. Os crentes devem advertir as pessoas preguiçosas a trabalhar, encorajar as pessoas que estão com medo a serem corajosas e ajudar as pessoas que estão fracas. Os crentes devem ser </w:t>
      </w:r>
      <w:r>
        <w:rPr>
          <w:b/>
          <w:lang w:val="pt_PT" w:bidi="pt_PT"/>
        </w:rPr>
        <w:t>pacientes</w:t>
      </w:r>
      <w:r>
        <w:rPr>
          <w:lang w:val="pt_PT" w:bidi="pt_PT"/>
        </w:rPr>
        <w:t xml:space="preserve"> com todos. Os crentes nunca devem fazer coisas </w:t>
      </w:r>
      <w:r>
        <w:rPr>
          <w:b/>
          <w:lang w:val="pt_PT" w:bidi="pt_PT"/>
        </w:rPr>
        <w:t>más</w:t>
      </w:r>
      <w:r>
        <w:rPr>
          <w:lang w:val="pt_PT" w:bidi="pt_PT"/>
        </w:rPr>
        <w:t xml:space="preserve"> a ninguém que tenha feito coisas más aos crentes. Em vez disso, os crentes devem sempre tentar fazer coisas </w:t>
      </w:r>
      <w:r>
        <w:rPr>
          <w:b/>
          <w:lang w:val="pt_PT" w:bidi="pt_PT"/>
        </w:rPr>
        <w:t>boas</w:t>
      </w:r>
      <w:r>
        <w:rPr>
          <w:lang w:val="pt_PT" w:bidi="pt_PT"/>
        </w:rPr>
        <w:t xml:space="preserve"> que ajudarão uns aos outros e ajudarão todos os demais. Paciência refere-se à capacidade de aceitar ou tolerar problemas ou sofrimento sem ficar irritado ou ansioso. "Coisas más" refere-se a qualquer coisa que não venha de Deus. O mal é contra Deus e é o oposto de bom. "Coisas boas" refere-se a qualquer coisa que venha de Deus.</w:t>
      </w:r>
    </w:p>
    <w:p>
      <w:pPr/>
      <w:r>
        <w:rPr>
          <w:lang w:val="pt_PT" w:bidi="pt_PT"/>
        </w:rPr>
      </w:r>
      <w:r>
        <w:rPr>
          <w:lang w:val="pt_PT" w:bidi="pt_PT"/>
        </w:rPr>
        <w:t>Parem aqui e discutam qual palavra ou frase vocês usarão para "paciente", "mal" e "bom", se vocês não tiverem discutido essas palavras antes. Para mais informações sobre mal, consulte o Glossário Mestre. Pause este áudio aqui.</w:t>
      </w:r>
    </w:p>
    <w:p>
      <w:pPr/>
      <w:r>
        <w:rPr>
          <w:lang w:val="pt_PT" w:bidi="pt_PT"/>
        </w:rPr>
      </w:r>
      <w:r>
        <w:rPr>
          <w:lang w:val="pt_PT" w:bidi="pt_PT"/>
        </w:rPr>
        <w:t xml:space="preserve">Os crentes devem estar </w:t>
      </w:r>
      <w:r>
        <w:rPr>
          <w:b/>
          <w:lang w:val="pt_PT" w:bidi="pt_PT"/>
        </w:rPr>
        <w:t>alegres</w:t>
      </w:r>
      <w:r>
        <w:rPr>
          <w:lang w:val="pt_PT" w:bidi="pt_PT"/>
        </w:rPr>
        <w:t xml:space="preserve"> em todos os momentos, e os crentes devem </w:t>
      </w:r>
      <w:r>
        <w:rPr>
          <w:b/>
          <w:lang w:val="pt_PT" w:bidi="pt_PT"/>
        </w:rPr>
        <w:t>orar</w:t>
      </w:r>
      <w:r>
        <w:rPr>
          <w:lang w:val="pt_PT" w:bidi="pt_PT"/>
        </w:rPr>
        <w:t xml:space="preserve"> continuamente e serem </w:t>
      </w:r>
      <w:r>
        <w:rPr>
          <w:b/>
          <w:lang w:val="pt_PT" w:bidi="pt_PT"/>
        </w:rPr>
        <w:t>gratos</w:t>
      </w:r>
      <w:r>
        <w:rPr>
          <w:lang w:val="pt_PT" w:bidi="pt_PT"/>
        </w:rPr>
        <w:t xml:space="preserve"> a Deus em todas as situações. Quando alguém está alegre, essa pessoa sente grande prazer e felicidade, mas essa felicidade sempre vem de nosso relacionamento com Deus. Quando alguém ora, essa pessoa fala com Deus para expressar amor, pedir algo ou dar graças. Para mais informações sobre oração, consultem o Glossário Mestre. Usem as mesmas palavras ou frases para "alegre" e "orar" que vocês usaram em passagens anteriores.</w:t>
      </w:r>
    </w:p>
    <w:p>
      <w:pPr/>
      <w:r>
        <w:rPr>
          <w:lang w:val="pt_PT" w:bidi="pt_PT"/>
        </w:rPr>
      </w:r>
      <w:r>
        <w:rPr>
          <w:lang w:val="pt_PT" w:bidi="pt_PT"/>
        </w:rPr>
        <w:t>Parem aqui e discutam qual palavra vocês usarão para "grato". Se vocês já traduziram essa palavra em outro livro da Bíblia, usem a mesma palavra ou frase aqui. Pause este áudio aqui.</w:t>
      </w:r>
    </w:p>
    <w:p>
      <w:pPr/>
      <w:r>
        <w:rPr>
          <w:lang w:val="pt_PT" w:bidi="pt_PT"/>
        </w:rPr>
      </w:r>
      <w:r>
        <w:rPr>
          <w:b/>
          <w:lang w:val="pt_PT" w:bidi="pt_PT"/>
        </w:rPr>
        <w:t>Dar graças</w:t>
      </w:r>
      <w:r>
        <w:rPr>
          <w:lang w:val="pt_PT" w:bidi="pt_PT"/>
        </w:rPr>
        <w:t xml:space="preserve"> significa dizer a alguém que você está feliz por causa de algo que essa pessoa fez. Usem a mesma palavra ou frase para </w:t>
      </w:r>
      <w:r>
        <w:rPr>
          <w:b/>
          <w:lang w:val="pt_PT" w:bidi="pt_PT"/>
        </w:rPr>
        <w:t>dar graças</w:t>
      </w:r>
      <w:r>
        <w:rPr>
          <w:lang w:val="pt_PT" w:bidi="pt_PT"/>
        </w:rPr>
        <w:t xml:space="preserve"> que vocês usaram em passagens anteriores.</w:t>
      </w:r>
    </w:p>
    <w:p>
      <w:pPr/>
      <w:r>
        <w:rPr>
          <w:lang w:val="pt_PT" w:bidi="pt_PT"/>
        </w:rPr>
      </w:r>
      <w:r>
        <w:rPr>
          <w:lang w:val="pt_PT" w:bidi="pt_PT"/>
        </w:rPr>
        <w:t xml:space="preserve">Devemos dar graças porque é a vontade de </w:t>
      </w:r>
      <w:r>
        <w:rPr>
          <w:b/>
          <w:lang w:val="pt_PT" w:bidi="pt_PT"/>
        </w:rPr>
        <w:t>Cristo</w:t>
      </w:r>
      <w:r>
        <w:rPr>
          <w:lang w:val="pt_PT" w:bidi="pt_PT"/>
        </w:rPr>
        <w:t xml:space="preserve"> Jesus. Usem a mesma palavra para Cristo que vocês usaram em passagens anteriores e lembrem-se de que Cristo está no Glossário Mestre.</w:t>
      </w:r>
    </w:p>
    <w:p>
      <w:pPr/>
      <w:r>
        <w:rPr>
          <w:lang w:val="pt_PT" w:bidi="pt_PT"/>
        </w:rPr>
      </w:r>
      <w:r>
        <w:rPr>
          <w:lang w:val="pt_PT" w:bidi="pt_PT"/>
        </w:rPr>
        <w:t xml:space="preserve">Os crentes não devem impedir a obra do </w:t>
      </w:r>
      <w:r>
        <w:rPr>
          <w:b/>
          <w:lang w:val="pt_PT" w:bidi="pt_PT"/>
        </w:rPr>
        <w:t>Espírito</w:t>
      </w:r>
      <w:r>
        <w:rPr>
          <w:lang w:val="pt_PT" w:bidi="pt_PT"/>
        </w:rPr>
        <w:t>. O Espírito Santo é Deus, e ele trabalha na vida dos crentes. Nesse versículo, diz "Espírito", mas isso se refere ao Espírito Santo, e por isso vocês podem usar esse termo aqui. A frase Espírito Santo está no Glossário Mestre. Usem a mesma palavra ou frase para "Espírito Santo" que vocês usaram em passagens anteriores.</w:t>
      </w:r>
    </w:p>
    <w:p>
      <w:pPr/>
      <w:r>
        <w:rPr>
          <w:lang w:val="pt_PT" w:bidi="pt_PT"/>
        </w:rPr>
      </w:r>
      <w:r>
        <w:rPr>
          <w:lang w:val="pt_PT" w:bidi="pt_PT"/>
        </w:rPr>
        <w:t xml:space="preserve">Paulo conclui esta seção dizendo aos crentes que eles não devem desprezar as </w:t>
      </w:r>
      <w:r>
        <w:rPr>
          <w:b/>
          <w:lang w:val="pt_PT" w:bidi="pt_PT"/>
        </w:rPr>
        <w:t>profecias</w:t>
      </w:r>
      <w:r>
        <w:rPr>
          <w:lang w:val="pt_PT" w:bidi="pt_PT"/>
        </w:rPr>
        <w:t xml:space="preserve">, mas devem testá-las. Uma profecia é uma mensagem de Deus que um profeta profere. Para mais informações sobre profecia, consultem o Glossário Mestre. Usem a mesma palavra ou frase para profecia que vocês usaram em passagens anteriores. </w:t>
      </w:r>
    </w:p>
    <w:p>
      <w:pPr/>
      <w:r>
        <w:rPr>
          <w:lang w:val="pt_PT" w:bidi="pt_PT"/>
        </w:rPr>
      </w:r>
      <w:r>
        <w:rPr>
          <w:lang w:val="pt_PT" w:bidi="pt_PT"/>
        </w:rPr>
        <w:t xml:space="preserve">Depois de verificarem as profecias com a Palavra de Deus, os crentes devem aceitar aquelas profecias que são </w:t>
      </w:r>
      <w:r>
        <w:rPr>
          <w:b/>
          <w:lang w:val="pt_PT" w:bidi="pt_PT"/>
        </w:rPr>
        <w:t>boas</w:t>
      </w:r>
      <w:r>
        <w:rPr>
          <w:lang w:val="pt_PT" w:bidi="pt_PT"/>
        </w:rPr>
        <w:t xml:space="preserve">, ou vêm de Deus, e rejeitar aquelas profecias que são </w:t>
      </w:r>
      <w:r>
        <w:rPr>
          <w:b/>
          <w:lang w:val="pt_PT" w:bidi="pt_PT"/>
        </w:rPr>
        <w:t>más</w:t>
      </w:r>
      <w:r>
        <w:rPr>
          <w:lang w:val="pt_PT" w:bidi="pt_PT"/>
        </w:rPr>
        <w:t xml:space="preserve">, ou não vêm de Deus. Paulo também usa as palavras "bom" e "mau" na primeira parte desta passagem. Usem as mesmas palavras que vocês usaram antes. Consultem o Glossário Mestre para mais informações sobre mal.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1 Tessalonicenses 5:23–28</w:t>
      </w:r>
      <w:r>
        <w:rPr>
          <w:lang w:val="pt_PT" w:bidi="pt_PT"/>
        </w:rPr>
      </w:r>
    </w:p>
    <w:p>
      <w:pPr>
        <w:pStyle w:val="Heading3"/>
      </w:pPr>
      <w:r>
        <w:rPr>
          <w:lang w:val="pt_PT" w:bidi="pt_PT"/>
        </w:rPr>
        <w:t>Ouvir e Sentir</w:t>
      </w:r>
    </w:p>
    <w:p>
      <w:pPr/>
      <w:r>
        <w:rPr>
          <w:lang w:val="pt_PT" w:bidi="pt_PT"/>
        </w:rPr>
      </w:r>
      <w:r>
        <w:rPr>
          <w:lang w:val="pt_PT" w:bidi="pt_PT"/>
        </w:rPr>
        <w:t>Nesta etapa, ouçam 1 Tessalonicenses 5.23–28 e guardem em seus corações.</w:t>
      </w:r>
    </w:p>
    <w:p>
      <w:pPr/>
      <w:r>
        <w:rPr>
          <w:lang w:val="pt_PT" w:bidi="pt_PT"/>
        </w:rPr>
      </w:r>
      <w:r>
        <w:rPr>
          <w:lang w:val="pt_PT" w:bidi="pt_PT"/>
        </w:rPr>
        <w:t>Ouçam uma versão em áudio de 1 Tessalonicenses 5.23–28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1 Tessalonicenses 5.23–28 na tradução mais fácil de entender.</w:t>
      </w:r>
    </w:p>
    <w:p>
      <w:pPr/>
      <w:r>
        <w:rPr>
          <w:lang w:val="pt_PT" w:bidi="pt_PT"/>
        </w:rPr>
      </w:r>
      <w:r>
        <w:rPr>
          <w:lang w:val="pt_PT" w:bidi="pt_PT"/>
        </w:rPr>
        <w:t>Pause este áudio aqui.</w:t>
      </w:r>
    </w:p>
    <w:p>
      <w:pPr/>
      <w:r>
        <w:rPr>
          <w:lang w:val="pt_PT" w:bidi="pt_PT"/>
        </w:rPr>
      </w:r>
      <w:r>
        <w:rPr>
          <w:lang w:val="pt_PT" w:bidi="pt_PT"/>
        </w:rPr>
        <w:t>Paulo termina sua carta com uma oração aos tessalonicenses e algumas instruções finais.</w:t>
      </w:r>
    </w:p>
    <w:p>
      <w:pPr/>
      <w:r>
        <w:rPr>
          <w:lang w:val="pt_PT" w:bidi="pt_PT"/>
        </w:rPr>
      </w:r>
      <w:r>
        <w:rPr>
          <w:lang w:val="pt_PT" w:bidi="pt_PT"/>
        </w:rPr>
        <w:t>Paulo diz que nosso Deus é o Deus da paz, o que significa que Deus é aquele que traz a verdadeira paz, para que os crentes possam viver sem conflito uns com os outros e com Deus. Paulo ora para que Deus santifique os crentes, ou torne os crentes completamente santos. Os crentes já são santos porque pertencem a Cristo, mas à medida que os crentes seguem Jesus, Deus e o Espírito Santo operam no coração das pessoas para torná-las cada vez mais parecidas com Jesus.</w:t>
      </w:r>
    </w:p>
    <w:p>
      <w:pPr/>
      <w:r>
        <w:rPr>
          <w:lang w:val="pt_PT" w:bidi="pt_PT"/>
        </w:rPr>
      </w:r>
      <w:r>
        <w:rPr>
          <w:lang w:val="pt_PT" w:bidi="pt_PT"/>
        </w:rPr>
        <w:t>Parem aqui e discutam esta pergunta em grupo: cada um de vocês pense em um grupo do qual você faz parte, como um grupo esportivo ou um grupo de canto. Que título ou papel você tem por estar nesse grupo, como "atleta" ou "cantor"? Agora pense em alguém que tenha o mesmo título ou papel que você respeita e em quem você deseja se inspirar. Embora ambos tenham esse título agora, como vocês dois são diferentes? Se vocês quisessem agir como a pessoa que respeitam, o que vocês teriam que fazer? Pause este áudio aqui.</w:t>
      </w:r>
    </w:p>
    <w:p>
      <w:pPr/>
      <w:r>
        <w:rPr>
          <w:lang w:val="pt_PT" w:bidi="pt_PT"/>
        </w:rPr>
      </w:r>
      <w:r>
        <w:rPr>
          <w:lang w:val="pt_PT" w:bidi="pt_PT"/>
        </w:rPr>
        <w:t>Paulo também ora para que Deus mantenha irrepreensível cada parte de cada crente, ou impeça que esses crentes pequem de qualquer maneira. Um dia, Jesus Cristo retornará à terra e Jesus julgará todas as pessoas pelo que essas pessoas fizeram. Paulo quer que os crentes se comportem de maneira boa e correta, para que, naquele dia, ninguém possa acusar os crentes por causa de qualquer coisa que eles tenham feito. Paulo sabe que os crentes precisam de Deus para ajudá-los a se comportar assim. Deus chamou ou escolheu os crentes para serem o povo de Deus, e Deus prometeu que ajudará os crentes. Deus é fiel e sempre faz o que ele prometeu fazer.</w:t>
      </w:r>
    </w:p>
    <w:p>
      <w:pPr/>
      <w:r>
        <w:rPr>
          <w:lang w:val="pt_PT" w:bidi="pt_PT"/>
        </w:rPr>
      </w:r>
      <w:r>
        <w:rPr>
          <w:lang w:val="pt_PT" w:bidi="pt_PT"/>
        </w:rPr>
        <w:t>Paulo pede aos crentes que orem por ele e pelos outros crentes com Paulo. Paulo e seus companheiros são amigos dos tessalonicenses. Paulo também quer que os tessalonicenses orem por ele, porque os tessalonicenses são todos irmãos e irmãs na família de Deus, que cuidam uns dos outros.</w:t>
      </w:r>
    </w:p>
    <w:p>
      <w:pPr/>
      <w:r>
        <w:rPr>
          <w:lang w:val="pt_PT" w:bidi="pt_PT"/>
        </w:rPr>
      </w:r>
      <w:r>
        <w:rPr>
          <w:lang w:val="pt_PT" w:bidi="pt_PT"/>
        </w:rPr>
        <w:t>Paulo então diz aos crentes em Tessalônica que os crentes devem cumprimentar uns aos outros com um beijo santo. Na época de Paulo, um beijo na bochecha de outra pessoa era uma maneira normal de mostrar a um membro da família que você amava e respeitava essa pessoa. Como Deus é o Pai de todos os crentes, todos os crentes são como irmãos e irmãs, por isso os crentes começaram a cumprimentar uns aos outros como membros da família. Esse beijo santo é um sinal de respeito e amor entre o povo santo de Deus. Os incrédulos ficariam surpresos ao ver crentes de diferentes lugares, classes sociais e grupos mostrarem que cuidam e amam uns aos outros como uma família com essa saudação.</w:t>
      </w:r>
    </w:p>
    <w:p>
      <w:pPr/>
      <w:r>
        <w:rPr>
          <w:lang w:val="pt_PT" w:bidi="pt_PT"/>
        </w:rPr>
      </w:r>
      <w:r>
        <w:rPr>
          <w:lang w:val="pt_PT" w:bidi="pt_PT"/>
        </w:rPr>
        <w:t>Parem aqui e discutam: em sua cultura, o que é uma maneira respeitosa e amorosa de cumprimentar outras pessoas? Como homens e mulheres se cumprimentam com respeito e amor? Pause este áudio aqui.</w:t>
      </w:r>
    </w:p>
    <w:p>
      <w:pPr/>
      <w:r>
        <w:rPr>
          <w:lang w:val="pt_PT" w:bidi="pt_PT"/>
        </w:rPr>
      </w:r>
      <w:r>
        <w:rPr>
          <w:lang w:val="pt_PT" w:bidi="pt_PT"/>
        </w:rPr>
        <w:t>Paulo ordena, ou pede, às pessoas que façam uma promessa solene para garantir que alguém leia esta carta em voz alta a todos os crentes em Tessalônica. Dessa maneira, todos podem ouvir o encorajamento e o ensinamento que Paulo está enviando aos tessalonicenses. Paulo termina orando pelas pessoas em Tessalônica. Paulo ora para que o Senhor Jesus dê graça aos crentes. Quando Jesus nos dá graça, significa que Jesus é bom e gentil conosco, mesmo que não mereçamos.</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1 Tessalonicenses 5.23–28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ora para que Deus torne os crentes completamente santos e impeça que os crentes pequem de qualquer maneira. Deus ajudará os crentes a fazer isso, porque Deus é fiel.</w:t>
      </w:r>
    </w:p>
    <w:p>
      <w:pPr/>
      <w:r>
        <w:rPr>
          <w:lang w:val="pt_PT" w:bidi="pt_PT"/>
        </w:rPr>
      </w:r>
      <w:r>
        <w:rPr>
          <w:b/>
          <w:lang w:val="pt_PT" w:bidi="pt_PT"/>
        </w:rPr>
        <w:t>Na segunda parte:</w:t>
      </w:r>
      <w:r>
        <w:rPr>
          <w:lang w:val="pt_PT" w:bidi="pt_PT"/>
        </w:rPr>
        <w:t xml:space="preserve"> Paulo pede aos crentes que façam três coisas: orem por Paulo e seus companheiros, cumprimentem os companheiros crentes com afeto e certifiquem-se de que todos ouçam o que Paulo disse nesta carta.</w:t>
      </w:r>
    </w:p>
    <w:p>
      <w:pPr/>
      <w:r>
        <w:rPr>
          <w:lang w:val="pt_PT" w:bidi="pt_PT"/>
        </w:rPr>
      </w:r>
      <w:r>
        <w:rPr>
          <w:b/>
          <w:lang w:val="pt_PT" w:bidi="pt_PT"/>
        </w:rPr>
        <w:t>Na terceira parte:</w:t>
      </w:r>
      <w:r>
        <w:rPr>
          <w:lang w:val="pt_PT" w:bidi="pt_PT"/>
        </w:rPr>
        <w:t xml:space="preserve"> Paulo termina sua carta e ora para que o Senhor Jesus Cristo mostre graça aos crentes.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alguém ler esta carta em voz alta</w:t>
      </w:r>
    </w:p>
    <w:p>
      <w:pPr>
        <w:pStyle w:val="ListBullet"/>
        <w:spacing w:line="240" w:lineRule="auto"/>
        <w:ind w:left="720"/>
      </w:pPr>
      <w:r>
        <w:rPr>
          <w:lang w:val="pt_PT" w:bidi="pt_PT"/>
        </w:rPr>
      </w:r>
      <w:r>
        <w:rPr>
          <w:lang w:val="pt_PT" w:bidi="pt_PT"/>
        </w:rPr>
        <w:t>A pessoa que lê essa carta em voz alta</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 Senhor Jesus Cristo</w:t>
      </w:r>
    </w:p>
    <w:p>
      <w:pPr>
        <w:pStyle w:val="ListBullet"/>
        <w:spacing w:line="240" w:lineRule="auto"/>
        <w:ind w:left="720"/>
      </w:pPr>
      <w:r>
        <w:rPr>
          <w:lang w:val="pt_PT" w:bidi="pt_PT"/>
        </w:rPr>
      </w:r>
      <w:r>
        <w:rPr>
          <w:lang w:val="pt_PT" w:bidi="pt_PT"/>
        </w:rPr>
        <w:t>E os colaboradores de Paulo</w:t>
      </w:r>
    </w:p>
    <w:p>
      <w:pPr/>
      <w:r>
        <w:rPr>
          <w:lang w:val="pt_PT" w:bidi="pt_PT"/>
        </w:rPr>
      </w:r>
      <w:r>
        <w:rPr>
          <w:lang w:val="pt_PT" w:bidi="pt_PT"/>
        </w:rPr>
        <w:t>Paulo muitas vezes termina suas cartas com orações e instruções finais para os crentes. Aqui, Paulo também repete ou recorda aos seus ouvintes coisas sobre as quais falou anteriormente em sua carta. Lembrem-se de que Paulo falou com os crentes sobre como viver de uma maneira santa, sobre o retorno de Cristo e sobre como Deus é fiel. Paulo recorda aos crentes mais uma vez sobre essas coisas, porque essas coisas são importantes.</w:t>
      </w:r>
    </w:p>
    <w:p>
      <w:pPr/>
      <w:r>
        <w:rPr>
          <w:lang w:val="pt_PT" w:bidi="pt_PT"/>
        </w:rPr>
      </w:r>
      <w:r>
        <w:rPr>
          <w:lang w:val="pt_PT" w:bidi="pt_PT"/>
        </w:rPr>
        <w:t>Na primeira parte, Paulo ora pedindo coisas boas para os crentes. Paulo lembra aos crentes que Deus é aquele que traz paz aos crentes. Os crentes terão paz uns com os outros e com Deus se viverem de uma maneira santa. Paulo sabe que os crentes precisam de ajuda para viver dessa maneira, por isso ele pede a Deus que santifique os crentes, para ajudar os crentes a agir de uma maneira santa, assim como Cristo age.</w:t>
      </w:r>
    </w:p>
    <w:p>
      <w:pPr/>
      <w:r>
        <w:rPr>
          <w:lang w:val="pt_PT" w:bidi="pt_PT"/>
        </w:rPr>
      </w:r>
      <w:r>
        <w:rPr>
          <w:lang w:val="pt_PT" w:bidi="pt_PT"/>
        </w:rPr>
        <w:t>Paulo pede que Deus conserve irrepreensíveis o espírito, a alma e o corpo dos crentes. A alma de uma pessoa é toda a sua parte interior e invisível. Essa parte de uma pessoa pode continuar vivendo mesmo depois que o corpo da pessoa morrer. O espírito é muito semelhante à alma, mas essa é a parte interna de nós mesmos que tem um relacionamento com Deus. Quando uma pessoa ora, o espírito dessa pessoa está falando com Deus. O corpo é a parte física de uma pessoa que respira, come e se move. Paulo não está tentando explicar quantas partes compõem uma pessoa. Paulo provavelmente usa os três para enfatizar que cada parte de uma pessoa deve ser inocente, ou não culpada de pecado. Tudo o que a pessoa faz, pensa e acredita deve agradar a Deus.</w:t>
      </w:r>
    </w:p>
    <w:p>
      <w:pPr/>
      <w:r>
        <w:rPr>
          <w:lang w:val="pt_PT" w:bidi="pt_PT"/>
        </w:rPr>
      </w:r>
      <w:r>
        <w:rPr>
          <w:lang w:val="pt_PT" w:bidi="pt_PT"/>
        </w:rPr>
        <w:t>Parem aqui e discutam esta pergunta em grupo: em seu idioma, como vocês falam sobre as partes de uma pessoa que podem ver e as partes que não podem ver? Discutam quais palavras ou frases vocês usam para a parte invisível de uma pessoa que pensa e sente. Discutam quais palavras ou frases vocês usam para a parte de uma pessoa que se conecta ou se comunica com Deus. Discutam quais palavras ou frases vocês usam para a parte de uma pessoa que vocês podem ver. Pause este áudio aqui.</w:t>
      </w:r>
    </w:p>
    <w:p>
      <w:pPr/>
      <w:r>
        <w:rPr>
          <w:lang w:val="pt_PT" w:bidi="pt_PT"/>
        </w:rPr>
      </w:r>
      <w:r>
        <w:rPr>
          <w:lang w:val="pt_PT" w:bidi="pt_PT"/>
        </w:rPr>
        <w:t>Então, quando Cristo retornar, Cristo julgará todas as pessoas. Paulo quer que os crentes não sejam culpados, ou não mereçam nenhuma culpa. Paulo diz que aquele que chama os crentes ajudará os crentes, porque ele é fiel, ou ele faz o que diz que fará. Paulo está falando sobre Deus, uma vez que Deus é aquele que chama os crentes para serem seu povo. Na cultura de Paulo, os escritores às vezes se referiam a Deus por meio das características de Deus em vez de dizer o nome de Deus.</w:t>
      </w:r>
    </w:p>
    <w:p>
      <w:pPr/>
      <w:r>
        <w:rPr>
          <w:lang w:val="pt_PT" w:bidi="pt_PT"/>
        </w:rPr>
      </w:r>
      <w:r>
        <w:rPr>
          <w:lang w:val="pt_PT" w:bidi="pt_PT"/>
        </w:rPr>
        <w:t>Parem aqui e discutam esta pergunta em grupo: como uma atividade, discutam como vocês poderiam falar sobre as outras pessoas no grupo sem dizer os nomes dessas pessoas. Em vez disso, chamem a pessoa por alguma característica dela ou por algo que ela faz, como “a pessoa que cozinha muito bem” ou “a pessoa que corre muito rápido”. Quando vocês descreveriam alguém assim? Pause este áudio aqui.</w:t>
      </w:r>
    </w:p>
    <w:p>
      <w:pPr/>
      <w:r>
        <w:rPr>
          <w:lang w:val="pt_PT" w:bidi="pt_PT"/>
        </w:rPr>
      </w:r>
      <w:r>
        <w:rPr>
          <w:lang w:val="pt_PT" w:bidi="pt_PT"/>
        </w:rPr>
        <w:t>Na segunda parte, Paulo diz aos crentes para fazer três coisas. Primeiro, Paulo quer que os crentes em Tessalônica orem por Paulo e os crentes com Paulo. Os crentes também devem cumprimentar uns aos outros com um beijo santo. Paulo provavelmente usa a palavra santo, ou especial, para mostrar a diferença entre essa saudação e o tipo de beijo entre um homem e uma mulher que são casados.</w:t>
      </w:r>
    </w:p>
    <w:p>
      <w:pPr/>
      <w:r>
        <w:rPr>
          <w:lang w:val="pt_PT" w:bidi="pt_PT"/>
        </w:rPr>
      </w:r>
      <w:r>
        <w:rPr>
          <w:lang w:val="pt_PT" w:bidi="pt_PT"/>
        </w:rPr>
        <w:t>Paulo também quer garantir que todos os crentes possam ouvir o encorajamento e o ensinamento que ele está enviando aos tessalonicenses. Paulo quer alguém que possa ler esta carta em voz alta. Os crentes provavelmente se reunirão para ouvir, e essa pessoa lerá a carta em voz alta até que todos a tenham ouvido. Paulo ordena que os crentes diante do Senhor façam isso. Quando Paulo diz: "diante do Senhor", Paulo está mostrando o quão importante é essa ordem. O Senhor quer que os crentes ouçam esta carta, e os crentes terão que explicar suas ações ao Senhor se não fizerem isso.</w:t>
      </w:r>
    </w:p>
    <w:p>
      <w:pPr/>
      <w:r>
        <w:rPr>
          <w:lang w:val="pt_PT" w:bidi="pt_PT"/>
        </w:rPr>
      </w:r>
      <w:r>
        <w:rPr>
          <w:lang w:val="pt_PT" w:bidi="pt_PT"/>
        </w:rPr>
        <w:t>Na terceira parte, Paulo termina com uma última oração. Paulo ora para que o Senhor Jesus Cristo mostre sua graça, ou seu amor e bondade, aos crentes. No início da carta de Paulo, ele também orou pela mesma coisa. Paulo muitas vezes começa e termina as suas cartas assim.</w:t>
      </w:r>
    </w:p>
    <w:p>
      <w:pPr/>
      <w:r>
        <w:rPr>
          <w:lang w:val="pt_PT" w:bidi="pt_PT"/>
        </w:rPr>
      </w:r>
      <w:r>
        <w:rPr>
          <w:lang w:val="pt_PT" w:bidi="pt_PT"/>
        </w:rPr>
        <w:t>Parem aqui e discutam: se vocês estivessem escrevendo uma carta ou enviando uma mensagem a alguém de longe, como vocês começariam e terminariam a carta? Que tipos de coisas vocês oram ou desejam para as pessoas com as quais se importam?</w:t>
      </w:r>
    </w:p>
    <w:p>
      <w:pPr/>
      <w:r>
        <w:rPr>
          <w:lang w:val="pt_PT" w:bidi="pt_PT"/>
        </w:rPr>
      </w:r>
      <w:r>
        <w:rPr>
          <w:lang w:val="pt_PT" w:bidi="pt_PT"/>
        </w:rPr>
        <w:t>Agora, o grupo deve elaborar o roteiro, desenhar ou usar objetos para visualizar a passagem e a atuação nela. Ao fazerem isso, vocês podem querer ter desenhos, objetos ou até mesmo pessoas para representar Paulo, o público de Paulo, a pessoa que lê esta carta em voz alta, Deus, Jesus e os crentes com Paulo.</w:t>
      </w:r>
    </w:p>
    <w:p>
      <w:pPr/>
      <w:r>
        <w:rPr>
          <w:lang w:val="pt_PT" w:bidi="pt_PT"/>
        </w:rPr>
      </w:r>
      <w:r>
        <w:rPr>
          <w:lang w:val="pt_PT" w:bidi="pt_PT"/>
        </w:rPr>
        <w:t>Escolha pessoas, desenhos ou objetos para serem cada um desses personagens. Vocês podem começar encenando a forma como Paulo diz essas palavras a outro crente que está escrevendo esta carta. Então alguém pode levar a carta à cidade de Tessalônica. Os crentes tessalonicenses podem se reunir, e alguém pode fingir ler a carta em voz alta a todos. Então encenem o que Paulo diz nessa parte da carta. A pessoa que interpreta Deus pode trazer pessoas para ficarem umas ao lado das outras como amigos, para mostrar como Deus traz paz aos crentes. Faça com que Deus leve os crentes a se separarem de outras pessoas, porque Deus escolheu os crentes para serem o povo especial ou santo de Deus. Então a pessoa que interpreta Deus pode mostrar aos crentes a maneira correta de agir e ajudar os crentes a fazer essas ações também. Os crentes podem encenar como eles oram por Paulo, cumprimentam uns aos outros com afeto e leem a carta em voz alta a todos. Encenem como Cristo mostra graça aos crentes, mesmo quando os crentes não merecem essa graça. Cristo está com os crentes, ele encoraja os crentes, e ele dá coisas boas aos crentes. Por fim, mostrem como Cristo um dia voltará à terra. Quando Cristo pergunta se alguém pode acusar os crentes de algo ruim, todos podem negar com a cabeça.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1 Tessalonicenses 5.23–28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estão ouvindo alguém ler esta carta em voz alta</w:t>
      </w:r>
    </w:p>
    <w:p>
      <w:pPr>
        <w:pStyle w:val="ListBullet"/>
        <w:spacing w:line="240" w:lineRule="auto"/>
        <w:ind w:left="720"/>
      </w:pPr>
      <w:r>
        <w:rPr>
          <w:lang w:val="pt_PT" w:bidi="pt_PT"/>
        </w:rPr>
      </w:r>
      <w:r>
        <w:rPr>
          <w:lang w:val="pt_PT" w:bidi="pt_PT"/>
        </w:rPr>
        <w:t>A pessoa que lê essa carta em voz alta</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 Senhor Jesus Cristo</w:t>
      </w:r>
    </w:p>
    <w:p>
      <w:pPr>
        <w:pStyle w:val="ListBullet"/>
        <w:spacing w:line="240" w:lineRule="auto"/>
        <w:ind w:left="720"/>
      </w:pPr>
      <w:r>
        <w:rPr>
          <w:lang w:val="pt_PT" w:bidi="pt_PT"/>
        </w:rPr>
      </w:r>
      <w:r>
        <w:rPr>
          <w:lang w:val="pt_PT" w:bidi="pt_PT"/>
        </w:rPr>
        <w:t>E os colaboradores de Paulo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continuem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disse: "Oro a Deus, que dá paz, para que ele torne vocês completamente puros. Eu oro para que</w:t>
      </w:r>
    </w:p>
    <w:p>
      <w:pPr/>
      <w:r>
        <w:rPr>
          <w:lang w:val="pt_PT" w:bidi="pt_PT"/>
        </w:rPr>
      </w:r>
      <w:r>
        <w:rPr>
          <w:lang w:val="pt_PT" w:bidi="pt_PT"/>
        </w:rPr>
        <w:t>Deus guarde cada parte de vocês de pecar de qualquer maneira até que nosso Senhor Jesus Cristo volte. Como Deus chama vocês para serem santos, ele os capacitará a fazer isso, porque Deus sempre faz o que ele diz que fará".</w:t>
      </w:r>
    </w:p>
    <w:p>
      <w:pPr/>
      <w:r>
        <w:rPr>
          <w:lang w:val="pt_PT" w:bidi="pt_PT"/>
        </w:rPr>
      </w:r>
      <w:r>
        <w:rPr>
          <w:lang w:val="pt_PT" w:bidi="pt_PT"/>
        </w:rPr>
        <w:t>Pause a encenação. 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Se meu povo seguir meu exemplo, eles terão paz uns com os outros e comigo. Quero que meu povo tenha paz em vez de agir de uma maneira que fere uns aos outros; ou</w:t>
      </w:r>
    </w:p>
    <w:p>
      <w:pPr>
        <w:pStyle w:val="ListBullet"/>
        <w:spacing w:line="240" w:lineRule="auto"/>
        <w:ind w:left="720"/>
      </w:pPr>
      <w:r>
        <w:rPr>
          <w:lang w:val="pt_PT" w:bidi="pt_PT"/>
        </w:rPr>
      </w:r>
      <w:r>
        <w:rPr>
          <w:lang w:val="pt_PT" w:bidi="pt_PT"/>
        </w:rPr>
        <w:t>Sei que é difícil ser santo e irrepreensível. Ajudarei os crentes porque me importo com os crentes e não quero que eles fiquem desanimados e desistam; ou</w:t>
      </w:r>
    </w:p>
    <w:p>
      <w:pPr>
        <w:pStyle w:val="ListBullet"/>
        <w:spacing w:line="240" w:lineRule="auto"/>
        <w:ind w:left="720"/>
      </w:pPr>
      <w:r>
        <w:rPr>
          <w:lang w:val="pt_PT" w:bidi="pt_PT"/>
        </w:rPr>
      </w:r>
      <w:r>
        <w:rPr>
          <w:lang w:val="pt_PT" w:bidi="pt_PT"/>
        </w:rPr>
        <w:t>Não estou distraído, e não esqueço o que disse. Quando digo que farei algo, tenho o poder de fazer essa coisa, e farei isso.</w:t>
      </w:r>
    </w:p>
    <w:p>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Paulo está orando para que Deus mantenha cada parte de nós pura, até mesmo nossos pensamentos. Eu não tinha percebido que precisamos ter cuidado, mesmo na maneira como pensamos! Ou</w:t>
      </w:r>
    </w:p>
    <w:p>
      <w:pPr>
        <w:pStyle w:val="ListBullet"/>
        <w:spacing w:line="240" w:lineRule="auto"/>
        <w:ind w:left="720"/>
      </w:pPr>
      <w:r>
        <w:rPr>
          <w:lang w:val="pt_PT" w:bidi="pt_PT"/>
        </w:rPr>
      </w:r>
      <w:r>
        <w:rPr>
          <w:lang w:val="pt_PT" w:bidi="pt_PT"/>
        </w:rPr>
        <w:t>É difícil me manter longe do pecado. Às vezes cometo pecado sem nem pensar nisso! Preciso de ajuda para agir da maneira como Deus quer que eu faça. Estou feliz que Deus me ajudará; ou</w:t>
      </w:r>
    </w:p>
    <w:p>
      <w:pPr>
        <w:pStyle w:val="ListBullet"/>
        <w:spacing w:line="240" w:lineRule="auto"/>
        <w:ind w:left="720"/>
      </w:pPr>
      <w:r>
        <w:rPr>
          <w:lang w:val="pt_PT" w:bidi="pt_PT"/>
        </w:rPr>
      </w:r>
      <w:r>
        <w:rPr>
          <w:lang w:val="pt_PT" w:bidi="pt_PT"/>
        </w:rPr>
        <w:t>Sei que muitas vezes, quando cometo pecado, firo as pessoas ao meu redor. Não quero ferir os outros ou causar discussões. Quero a paz que Deus dá.</w:t>
      </w:r>
    </w:p>
    <w:p>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Quero que os crentes aguardem com expectativa o dia em que Cristo retornar, com esperança e alegria. Se os crentes estiverem fazendo coisas ruins secretamente, então os crentes não vão querer que Cristo retorne e veja quais coisas ruins os crentes estão fazendo; ou</w:t>
      </w:r>
    </w:p>
    <w:p>
      <w:pPr>
        <w:pStyle w:val="ListBullet"/>
        <w:spacing w:line="240" w:lineRule="auto"/>
        <w:ind w:left="720"/>
      </w:pPr>
      <w:r>
        <w:rPr>
          <w:lang w:val="pt_PT" w:bidi="pt_PT"/>
        </w:rPr>
      </w:r>
      <w:r>
        <w:rPr>
          <w:lang w:val="pt_PT" w:bidi="pt_PT"/>
        </w:rPr>
        <w:t>Quando começo a me preocupar com o que acontecerá, eu me lembro de que Deus é fiel. Deus disse que Deus nos ensinará e cuidará de nós, por isso sinto-me calmo em vez de ficar com medo.</w:t>
      </w:r>
    </w:p>
    <w:p>
      <w:pPr/>
      <w:r>
        <w:rPr>
          <w:lang w:val="pt_PT" w:bidi="pt_PT"/>
        </w:rPr>
      </w:r>
      <w:r>
        <w:rPr>
          <w:lang w:val="pt_PT" w:bidi="pt_PT"/>
        </w:rPr>
        <w:t>Continuem a encenação.</w:t>
      </w:r>
    </w:p>
    <w:p>
      <w:pPr/>
      <w:r>
        <w:rPr>
          <w:lang w:val="pt_PT" w:bidi="pt_PT"/>
        </w:rPr>
      </w:r>
      <w:r>
        <w:rPr>
          <w:lang w:val="pt_PT" w:bidi="pt_PT"/>
        </w:rPr>
        <w:t>Então Paulo disse: "Meus companheiros crentes, orem por nós. Cumprimentem todos os seus companheiros crentes com afeto. Eu ordeno a vocês, em nome do Senhor, que leiam esta carta a todos os crentes. Eu oro para que nosso Senhor Jesus Cristo possa mostrar a vocês seu amor e bondade".</w:t>
      </w:r>
    </w:p>
    <w:p>
      <w:pPr/>
      <w:r>
        <w:rPr>
          <w:lang w:val="pt_PT" w:bidi="pt_PT"/>
        </w:rPr>
      </w:r>
      <w:r>
        <w:rPr>
          <w:lang w:val="pt_PT" w:bidi="pt_PT"/>
        </w:rPr>
        <w:t>Pause a encenação. Pergunte à pessoa que interpreta Jesus: “O que você está sentindo ou pensando?”. A pessoa pode responder coisas como:</w:t>
      </w:r>
    </w:p>
    <w:p>
      <w:pPr>
        <w:pStyle w:val="ListBullet"/>
        <w:spacing w:line="240" w:lineRule="auto"/>
        <w:ind w:left="720"/>
      </w:pPr>
      <w:r>
        <w:rPr>
          <w:lang w:val="pt_PT" w:bidi="pt_PT"/>
        </w:rPr>
      </w:r>
      <w:r>
        <w:rPr>
          <w:lang w:val="pt_PT" w:bidi="pt_PT"/>
        </w:rPr>
        <w:t>Eu me importo profundamente com as pessoas na terra. É por isso que vim à terra para salvar as pessoas! É claro que continuarei a mostrar meu amor e cuidado pelas pessoas, agora que elas são pessoas santas de Deus; ou</w:t>
      </w:r>
    </w:p>
    <w:p>
      <w:pPr>
        <w:pStyle w:val="ListBullet"/>
        <w:spacing w:line="240" w:lineRule="auto"/>
        <w:ind w:left="720"/>
      </w:pPr>
      <w:r>
        <w:rPr>
          <w:lang w:val="pt_PT" w:bidi="pt_PT"/>
        </w:rPr>
      </w:r>
      <w:r>
        <w:rPr>
          <w:lang w:val="pt_PT" w:bidi="pt_PT"/>
        </w:rPr>
        <w:t>Também quero que as pessoas vivam em paz umas com as outras, por isso quero que os crentes compartilhem essa instrução que Paulo está enviando; ou</w:t>
      </w:r>
    </w:p>
    <w:p>
      <w:pPr>
        <w:pStyle w:val="ListBullet"/>
        <w:spacing w:line="240" w:lineRule="auto"/>
        <w:ind w:left="720"/>
      </w:pPr>
      <w:r>
        <w:rPr>
          <w:lang w:val="pt_PT" w:bidi="pt_PT"/>
        </w:rPr>
      </w:r>
      <w:r>
        <w:rPr>
          <w:lang w:val="pt_PT" w:bidi="pt_PT"/>
        </w:rPr>
        <w:t>Ouço Paulo quando ele ora, e estou feliz por ajudar os crentes.</w:t>
      </w:r>
    </w:p>
    <w:p>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Estou encorajado por Paulo se importar tanto conosco a ponto de nos enviar esta carta e orar por coisas boas para nós, mesmo que o próprio Paulo esteja enfrentando coisas difíceis; ou</w:t>
      </w:r>
    </w:p>
    <w:p>
      <w:pPr>
        <w:pStyle w:val="ListBullet"/>
        <w:spacing w:line="240" w:lineRule="auto"/>
        <w:ind w:left="720"/>
      </w:pPr>
      <w:r>
        <w:rPr>
          <w:lang w:val="pt_PT" w:bidi="pt_PT"/>
        </w:rPr>
      </w:r>
      <w:r>
        <w:rPr>
          <w:lang w:val="pt_PT" w:bidi="pt_PT"/>
        </w:rPr>
        <w:t>Quero mostrar amor a Paulo também, por isso orarei por ele e pelos outros crentes. Eu me importo com os outros crentes como se eles fossem meus irmãos e irmãs! Ou</w:t>
      </w:r>
    </w:p>
    <w:p>
      <w:pPr>
        <w:pStyle w:val="ListBullet"/>
        <w:spacing w:line="240" w:lineRule="auto"/>
        <w:ind w:left="720"/>
      </w:pPr>
      <w:r>
        <w:rPr>
          <w:lang w:val="pt_PT" w:bidi="pt_PT"/>
        </w:rPr>
      </w:r>
      <w:r>
        <w:rPr>
          <w:lang w:val="pt_PT" w:bidi="pt_PT"/>
        </w:rPr>
        <w:t>Estou feliz por não termos que tentar ser santos por conta própria. Deus nos ajudará e todos podemos aprender juntos.</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1 Tessalonicenses 5.23–28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diz que Deus é o Deus da </w:t>
      </w:r>
      <w:r>
        <w:rPr>
          <w:b/>
          <w:lang w:val="pt_PT" w:bidi="pt_PT"/>
        </w:rPr>
        <w:t>paz</w:t>
      </w:r>
      <w:r>
        <w:rPr>
          <w:lang w:val="pt_PT" w:bidi="pt_PT"/>
        </w:rPr>
        <w:t>. Essa palavra para paz significa tanto uma ausência de conflito quanto a plenitude, ou integralidade, de vida. Para mais informações sobre paz, consultem o Glossário Mestre. Usem a mesma palavra ou frase para paz que vocês usaram em passagens anteriores.</w:t>
      </w:r>
    </w:p>
    <w:p>
      <w:pPr/>
      <w:r>
        <w:rPr>
          <w:lang w:val="pt_PT" w:bidi="pt_PT"/>
        </w:rPr>
      </w:r>
      <w:r>
        <w:rPr>
          <w:lang w:val="pt_PT" w:bidi="pt_PT"/>
        </w:rPr>
        <w:t xml:space="preserve">Paulo ora para que Deus </w:t>
      </w:r>
      <w:r>
        <w:rPr>
          <w:b/>
          <w:lang w:val="pt_PT" w:bidi="pt_PT"/>
        </w:rPr>
        <w:t>santifique</w:t>
      </w:r>
      <w:r>
        <w:rPr>
          <w:lang w:val="pt_PT" w:bidi="pt_PT"/>
        </w:rPr>
        <w:t xml:space="preserve"> os crentes ou torne os crentes completamente </w:t>
      </w:r>
      <w:r>
        <w:rPr>
          <w:b/>
          <w:lang w:val="pt_PT" w:bidi="pt_PT"/>
        </w:rPr>
        <w:t>santos</w:t>
      </w:r>
      <w:r>
        <w:rPr>
          <w:lang w:val="pt_PT" w:bidi="pt_PT"/>
        </w:rPr>
        <w:t>. Santo significa separado para Deus. Quando as pessoas começam a confiar em Jesus e recebem o Espírito Santo, essas pessoas se tornam santas também. O Espírito Santo trabalha no coração dessas pessoas para transformá-las, tornando-as cada vez mais parecidas com Jesus e cada vez mais santas, ou separadas para os propósitos especiais de Deus. Para mais informações sobre santificação e santo, consultem o Glossário Mestre. Usem a mesma palavra ou frase para "santificar" ou "tornar completamente santo" que vocês usaram em passagens anteriores.</w:t>
      </w:r>
    </w:p>
    <w:p>
      <w:pPr/>
      <w:r>
        <w:rPr>
          <w:lang w:val="pt_PT" w:bidi="pt_PT"/>
        </w:rPr>
      </w:r>
      <w:r>
        <w:rPr>
          <w:lang w:val="pt_PT" w:bidi="pt_PT"/>
        </w:rPr>
        <w:t xml:space="preserve">Paulo ora para que Deus torne o </w:t>
      </w:r>
      <w:r>
        <w:rPr>
          <w:b/>
          <w:lang w:val="pt_PT" w:bidi="pt_PT"/>
        </w:rPr>
        <w:t>espírito</w:t>
      </w:r>
      <w:r>
        <w:rPr>
          <w:lang w:val="pt_PT" w:bidi="pt_PT"/>
        </w:rPr>
        <w:t xml:space="preserve">, a </w:t>
      </w:r>
      <w:r>
        <w:rPr>
          <w:b/>
          <w:lang w:val="pt_PT" w:bidi="pt_PT"/>
        </w:rPr>
        <w:t>alma</w:t>
      </w:r>
      <w:r>
        <w:rPr>
          <w:lang w:val="pt_PT" w:bidi="pt_PT"/>
        </w:rPr>
        <w:t xml:space="preserve"> e o </w:t>
      </w:r>
      <w:r>
        <w:rPr>
          <w:b/>
          <w:lang w:val="pt_PT" w:bidi="pt_PT"/>
        </w:rPr>
        <w:t>corpo</w:t>
      </w:r>
      <w:r>
        <w:rPr>
          <w:lang w:val="pt_PT" w:bidi="pt_PT"/>
        </w:rPr>
        <w:t xml:space="preserve"> de cada crente irrepreensíveis. A alma é toda a parte interior e invisível de uma pessoa, onde essa pessoa pensa, sente e deseja. Essa parte da pessoa pode viver, mesmo depois que o corpo dessa pessoa morre. A palavra "espírito" também é a parte interna de uma pessoa, mas geralmente se concentra no relacionamento que uma pessoa tem com Deus. Quando estamos orando, nosso espírito está falando com Deus. Algumas pessoas pensam que o espírito e a alma são os mesmos, e que essas duas palavras diferentes estão dando apenas uma ênfase ligeiramente diferente. Outras pessoas pensam que essas palavras são diferentes, e que cada pessoa tem um corpo, uma alma e um espírito. Paulo está enfatizando que uma pessoa deve ser completamente irrepreensível — tanto as partes de uma pessoa que podem ser vistas quanto as partes que não podem ser vistas.</w:t>
      </w:r>
    </w:p>
    <w:p>
      <w:pPr/>
      <w:r>
        <w:rPr>
          <w:lang w:val="pt_PT" w:bidi="pt_PT"/>
        </w:rPr>
      </w:r>
      <w:r>
        <w:rPr>
          <w:lang w:val="pt_PT" w:bidi="pt_PT"/>
        </w:rPr>
        <w:t>Parem aqui e discutam em grupo quais palavras ou frases vocês usarão para alma, espírito e corpo. Lembrem-se das palavras e frases que vocês discutiram na etapa três. Algumas traduções usam "toda a vida de uma pessoa" ou "cada parte de uma pessoa" em vez de dizer alma, espírito e corpo. Procurem por alma e espírito no Glossário Mestre para mais informações. Se vocês já traduziram essas palavras em outro livro da Bíblia, usem as mesmas palavras que vocês usaram lá. Pause este áudio aqui.</w:t>
      </w:r>
    </w:p>
    <w:p>
      <w:pPr/>
      <w:r>
        <w:rPr>
          <w:lang w:val="pt_PT" w:bidi="pt_PT"/>
        </w:rPr>
      </w:r>
      <w:r>
        <w:rPr>
          <w:lang w:val="pt_PT" w:bidi="pt_PT"/>
        </w:rPr>
        <w:t xml:space="preserve">Paulo quer que os crentes sejam </w:t>
      </w:r>
      <w:r>
        <w:rPr>
          <w:b/>
          <w:lang w:val="pt_PT" w:bidi="pt_PT"/>
        </w:rPr>
        <w:t>irrepreensíveis</w:t>
      </w:r>
      <w:r>
        <w:rPr>
          <w:lang w:val="pt_PT" w:bidi="pt_PT"/>
        </w:rPr>
        <w:t xml:space="preserve"> ou inocentes quando o Senhor Jesus Cristo retornar. Usem a mesma palavra ou frase para irrepreensível que vocês usaram em passagens anteriores, e lembrem-se de que irrepreensível está no Glossário Mestre.</w:t>
      </w:r>
    </w:p>
    <w:p>
      <w:pPr/>
      <w:r>
        <w:rPr>
          <w:lang w:val="pt_PT" w:bidi="pt_PT"/>
        </w:rPr>
      </w:r>
      <w:r>
        <w:rPr>
          <w:lang w:val="pt_PT" w:bidi="pt_PT"/>
        </w:rPr>
        <w:t xml:space="preserve">Um </w:t>
      </w:r>
      <w:r>
        <w:rPr>
          <w:b/>
          <w:lang w:val="pt_PT" w:bidi="pt_PT"/>
        </w:rPr>
        <w:t>Senhor</w:t>
      </w:r>
      <w:r>
        <w:rPr>
          <w:lang w:val="pt_PT" w:bidi="pt_PT"/>
        </w:rPr>
        <w:t xml:space="preserve"> é um mestre sobre outras pessoas, que tem plena autoridade, por isso os israelitas usaram essa palavra para Deus, porque Deus tem autoridade sobre o mundo inteiro. Para mais informações sobre Senhor, consultem o Glossário Mestre. Usem a mesma palavra ou frase para Senhor que você usaram em passagens anteriores.</w:t>
      </w:r>
    </w:p>
    <w:p>
      <w:pPr/>
      <w:r>
        <w:rPr>
          <w:lang w:val="pt_PT" w:bidi="pt_PT"/>
        </w:rPr>
      </w:r>
      <w:r>
        <w:rPr>
          <w:b/>
          <w:lang w:val="pt_PT" w:bidi="pt_PT"/>
        </w:rPr>
        <w:t>Cristo</w:t>
      </w:r>
      <w:r>
        <w:rPr>
          <w:lang w:val="pt_PT" w:bidi="pt_PT"/>
        </w:rPr>
        <w:t xml:space="preserve"> refere-se ao rei especial e Salvador que Deus havia prometido enviar, que é Jesus. Para mais informações sobre Cristo, consultem o Glossário Mestre. Usem a mesma palavra ou frase para Cristo que vocês usaram em passagens anteriores.</w:t>
      </w:r>
    </w:p>
    <w:p>
      <w:pPr/>
      <w:r>
        <w:rPr>
          <w:lang w:val="pt_PT" w:bidi="pt_PT"/>
        </w:rPr>
      </w:r>
      <w:r>
        <w:rPr>
          <w:lang w:val="pt_PT" w:bidi="pt_PT"/>
        </w:rPr>
        <w:t xml:space="preserve">Paulo chama os crentes de </w:t>
      </w:r>
      <w:r>
        <w:rPr>
          <w:b/>
          <w:lang w:val="pt_PT" w:bidi="pt_PT"/>
        </w:rPr>
        <w:t>irmãos</w:t>
      </w:r>
      <w:r>
        <w:rPr>
          <w:lang w:val="pt_PT" w:bidi="pt_PT"/>
        </w:rPr>
        <w:t xml:space="preserve">, ou </w:t>
      </w:r>
      <w:r>
        <w:rPr>
          <w:b/>
          <w:lang w:val="pt_PT" w:bidi="pt_PT"/>
        </w:rPr>
        <w:t>irmãos e irmãs</w:t>
      </w:r>
      <w:r>
        <w:rPr>
          <w:lang w:val="pt_PT" w:bidi="pt_PT"/>
        </w:rPr>
        <w:t>. Paulo usa com frequência a palavra irmão para significar companheiros crentes. Para mais informações sobre irmão, consultem o termo crente no Glossário Mestre. Usem a mesma palavra ou frase para irmãos ou companheiros crentes que vocês usaram em passagens anteriores.</w:t>
      </w:r>
    </w:p>
    <w:p>
      <w:pPr/>
      <w:r>
        <w:rPr>
          <w:lang w:val="pt_PT" w:bidi="pt_PT"/>
        </w:rPr>
      </w:r>
      <w:r>
        <w:rPr>
          <w:lang w:val="pt_PT" w:bidi="pt_PT"/>
        </w:rPr>
        <w:t xml:space="preserve">Paulo pede aos crentes para </w:t>
      </w:r>
      <w:r>
        <w:rPr>
          <w:b/>
          <w:lang w:val="pt_PT" w:bidi="pt_PT"/>
        </w:rPr>
        <w:t>orar</w:t>
      </w:r>
      <w:r>
        <w:rPr>
          <w:lang w:val="pt_PT" w:bidi="pt_PT"/>
        </w:rPr>
        <w:t xml:space="preserve"> por Paulo e pelos crentes com Paulo. Orar significa falar com Deus. Para mais informações sobre orar, consultem o Glossário Mestre. Usem a mesma palavra ou frase para orar que vocês usaram em passagens anteriores.</w:t>
      </w:r>
    </w:p>
    <w:p>
      <w:pPr/>
      <w:r>
        <w:rPr>
          <w:lang w:val="pt_PT" w:bidi="pt_PT"/>
        </w:rPr>
      </w:r>
      <w:r>
        <w:rPr>
          <w:lang w:val="pt_PT" w:bidi="pt_PT"/>
        </w:rPr>
        <w:t xml:space="preserve">Paulo também diz que os crentes devem cumprimentar uns aos outros com um </w:t>
      </w:r>
      <w:r>
        <w:rPr>
          <w:b/>
          <w:lang w:val="pt_PT" w:bidi="pt_PT"/>
        </w:rPr>
        <w:t>beijo santo</w:t>
      </w:r>
      <w:r>
        <w:rPr>
          <w:lang w:val="pt_PT" w:bidi="pt_PT"/>
        </w:rPr>
        <w:t>. Esse beijo é santo porque é a maneira como as pessoas santas de Deus cumprimentam umas às outras. Nessa cultura, naquela época, um beijo na bochecha era uma maneira apropriada de cumprimentar uns aos outros. Se não for apropriado em sua cultura, vocês podem dizer que eles cumprimentaram uns aos outros de uma maneira amorosa como membros da família.</w:t>
      </w:r>
    </w:p>
    <w:p>
      <w:pPr/>
      <w:r>
        <w:rPr>
          <w:lang w:val="pt_PT" w:bidi="pt_PT"/>
        </w:rPr>
      </w:r>
      <w:r>
        <w:rPr>
          <w:lang w:val="pt_PT" w:bidi="pt_PT"/>
        </w:rPr>
        <w:t>Parem aqui e discutam em grupo quais palavras ou frases vocês usarão para "beijo santo". Pause este áudio aqui.</w:t>
      </w:r>
    </w:p>
    <w:p>
      <w:pPr/>
      <w:r>
        <w:rPr>
          <w:lang w:val="pt_PT" w:bidi="pt_PT"/>
        </w:rPr>
      </w:r>
      <w:r>
        <w:rPr>
          <w:lang w:val="pt_PT" w:bidi="pt_PT"/>
        </w:rPr>
        <w:t xml:space="preserve">Paulo ora para que o Senhor Jesus dê </w:t>
      </w:r>
      <w:r>
        <w:rPr>
          <w:b/>
          <w:lang w:val="pt_PT" w:bidi="pt_PT"/>
        </w:rPr>
        <w:t>graça</w:t>
      </w:r>
      <w:r>
        <w:rPr>
          <w:lang w:val="pt_PT" w:bidi="pt_PT"/>
        </w:rPr>
        <w:t xml:space="preserve"> aos crentes. Conceder graça significa dar a alguém algo bom que essa pessoa não merece. Isso muitas vezes pode significar a salvação que Deus dá, mas aqui provavelmente significa as coisas boas, atitudes e habilidades que Jesus dá aos crentes. Para mais informações sobre graça, consultem o Glossário Mestre. Usem a mesma palavra ou frase para graça que vocês usaram em passagens anteriores.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esse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esse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esse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