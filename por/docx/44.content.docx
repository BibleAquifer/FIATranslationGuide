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ACT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Atos 1:1–5</w:t>
      </w:r>
      <w:r>
        <w:rPr>
          <w:lang w:val="pt_PT" w:bidi="pt_PT"/>
        </w:rPr>
      </w:r>
    </w:p>
    <w:p>
      <w:pPr>
        <w:pStyle w:val="Heading3"/>
      </w:pPr>
      <w:r>
        <w:rPr>
          <w:lang w:val="pt_PT" w:bidi="pt_PT"/>
        </w:rPr>
        <w:t>Ouvir e Sentir</w:t>
      </w:r>
    </w:p>
    <w:p>
      <w:pPr/>
      <w:r>
        <w:rPr>
          <w:lang w:val="pt_PT" w:bidi="pt_PT"/>
        </w:rPr>
      </w:r>
      <w:r>
        <w:rPr>
          <w:lang w:val="pt_PT" w:bidi="pt_PT"/>
        </w:rPr>
        <w:t>Ouçam Atos 1.1–5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Lucas começa dizendo: "Em meu primeiro livro, ó Teófilo". O primeiro livro é o Evangelho de Lucas, que vocês se lembrarão que Lucas também escreveu a Teófilo. O nome Teófilo significa “amigo de Deus”. Teófilo poderia ser uma pessoa real ou uma referência genérica para todos os cristãos. Provavelmente, Teófilo é um homem de alta posição que pode ter fornecido dinheiro para que Lucas pudesse escrever o Evangelho de Lucas e o livro de Atos. Lucas escreveu esse livro com a expectativa de que Teófilo o compartilhasse com outros crentes.</w:t>
      </w:r>
    </w:p>
    <w:p>
      <w:pPr/>
      <w:r>
        <w:rPr>
          <w:lang w:val="pt_PT" w:bidi="pt_PT"/>
        </w:rPr>
      </w:r>
      <w:r>
        <w:rPr>
          <w:lang w:val="pt_PT" w:bidi="pt_PT"/>
        </w:rPr>
        <w:t>Pergunta: como as pessoas em sua cultura expressam respeito e honra quando cumprimentam uma pessoa de alta posição?</w:t>
      </w:r>
    </w:p>
    <w:p>
      <w:pPr/>
      <w:r>
        <w:rPr>
          <w:lang w:val="pt_PT" w:bidi="pt_PT"/>
        </w:rPr>
      </w:r>
      <w:r>
        <w:rPr>
          <w:lang w:val="pt_PT" w:bidi="pt_PT"/>
        </w:rPr>
        <w:t>Lucas lembra a Teófilo sobre o que Lucas escreveu em seu primeiro livro. Essa história é uma transição do trabalho de Deus por meio de Jesus, como registrado no Evangelho de Lucas para o trabalho de Deus por meio do Espírito Santo e da igreja.</w:t>
      </w:r>
    </w:p>
    <w:p>
      <w:pPr/>
      <w:r>
        <w:rPr>
          <w:lang w:val="pt_PT" w:bidi="pt_PT"/>
        </w:rPr>
      </w:r>
      <w:r>
        <w:rPr>
          <w:lang w:val="pt_PT" w:bidi="pt_PT"/>
        </w:rPr>
        <w:t>Pergunta: em seu idioma, como vocês lembram às pessoas de histórias que vocês já contaram a elas?</w:t>
      </w:r>
    </w:p>
    <w:p>
      <w:pPr/>
      <w:r>
        <w:rPr>
          <w:lang w:val="pt_PT" w:bidi="pt_PT"/>
        </w:rPr>
      </w:r>
      <w:r>
        <w:rPr>
          <w:lang w:val="pt_PT" w:bidi="pt_PT"/>
        </w:rPr>
        <w:t>Lucas compartilhou em seu primeiro livro que Jesus deu mandamentos aos apóstolos e Deus levou Jesus para o céu. Lucas começa essa história compartilhando coisas importantes que Jesus ensinou seus apóstolos antes de ele subir para o céu. Quando Lucas diz que ele já compartilhou "sobre tudo o que Jesus começou a fazer e ensinar" em seu primeiro livro, Lucas quer dizer que ele compartilhou as coisas importantes, mas não todos os atos que Jesus fez ou palavra que ele disse.</w:t>
      </w:r>
    </w:p>
    <w:p>
      <w:pPr/>
      <w:r>
        <w:rPr>
          <w:lang w:val="pt_PT" w:bidi="pt_PT"/>
        </w:rPr>
      </w:r>
      <w:r>
        <w:rPr>
          <w:lang w:val="pt_PT" w:bidi="pt_PT"/>
        </w:rPr>
        <w:t>Pergunta: compartilhe uma de suas histórias favoritas do Evangelho de Lucas.</w:t>
      </w:r>
    </w:p>
    <w:p>
      <w:pPr/>
      <w:r>
        <w:rPr>
          <w:lang w:val="pt_PT" w:bidi="pt_PT"/>
        </w:rPr>
      </w:r>
      <w:r>
        <w:rPr>
          <w:lang w:val="pt_PT" w:bidi="pt_PT"/>
        </w:rPr>
        <w:t xml:space="preserve">Os apóstolos são os discípulos que Jesus escolheu para segui-lo no início do ministério terreno de Jesus. Lucas se refere principalmente a eles como discípulos no Evangelho de Lucas, e em Atos, Lucas se refere a eles como apóstolos. Lucas provavelmente faz isso, uma vez que os discípulos de Jesus agora serão aqueles que Jesus envia para fazer discípulos de Jesus. Os </w:t>
      </w:r>
      <w:r>
        <w:rPr>
          <w:b/>
          <w:lang w:val="pt_PT" w:bidi="pt_PT"/>
        </w:rPr>
        <w:t>apóstolos</w:t>
      </w:r>
      <w:r>
        <w:rPr>
          <w:lang w:val="pt_PT" w:bidi="pt_PT"/>
        </w:rPr>
        <w:t xml:space="preserve"> são homens que Jesus nomeou e enviou com autoridade como seus representantes.</w:t>
      </w:r>
    </w:p>
    <w:p>
      <w:pPr/>
      <w:r>
        <w:rPr>
          <w:lang w:val="pt_PT" w:bidi="pt_PT"/>
        </w:rPr>
      </w:r>
      <w:r>
        <w:rPr>
          <w:lang w:val="pt_PT" w:bidi="pt_PT"/>
        </w:rPr>
        <w:t xml:space="preserve">Lucas menciona o </w:t>
      </w:r>
      <w:r>
        <w:rPr>
          <w:b/>
          <w:lang w:val="pt_PT" w:bidi="pt_PT"/>
        </w:rPr>
        <w:t>sofrimento</w:t>
      </w:r>
      <w:r>
        <w:rPr>
          <w:lang w:val="pt_PT" w:bidi="pt_PT"/>
        </w:rPr>
        <w:t xml:space="preserve"> de Jesus, o que inclui quando os judeus e romanos haviam batido, zombado e então enforcado Jesus para morrer em uma cruz. Lucas quer que as pessoas saibam com segurança que Jesus sofreu e morreu e que ele ressuscitou. Jesus provou além de toda dúvida a seus apóstolos por quarenta dias que ele realmente estava vivo. Jesus não ficou com os apóstolos por todo o tempo, mas ele apareceu a eles em momentos diferentes durante esses quarenta dias. Lucas não dá os detalhes de tudo o que Jesus contou a seus discípulos durante esse tempo, mas Lucas menciona que Jesus ensinou sobre o reino de Deus.</w:t>
      </w:r>
    </w:p>
    <w:p>
      <w:pPr/>
      <w:r>
        <w:rPr>
          <w:lang w:val="pt_PT" w:bidi="pt_PT"/>
        </w:rPr>
      </w:r>
      <w:r>
        <w:rPr>
          <w:lang w:val="pt_PT" w:bidi="pt_PT"/>
        </w:rPr>
        <w:t xml:space="preserve">O </w:t>
      </w:r>
      <w:r>
        <w:rPr>
          <w:b/>
          <w:lang w:val="pt_PT" w:bidi="pt_PT"/>
        </w:rPr>
        <w:t>reino de Deus</w:t>
      </w:r>
      <w:r>
        <w:rPr>
          <w:lang w:val="pt_PT" w:bidi="pt_PT"/>
        </w:rPr>
        <w:t xml:space="preserve"> também é conhecido como o reino do céu. Jesus falou sobre esse Reino muitas vezes, descrevendo o governo e reinado de Deus como rei sobre todos e tudo. No Antigo Testamento, o Reino de Deus era seu povo, Israel. A frase se refere à atividade de Deus de governar e cuidar de seu povo como seu rei. Não se refere a uma terra ou país que ele governa. Se refere ao relacionamento que ele tem com seu povo. O Reino de Deus hoje é governar sobre seu povo. O povo de Deus reconhece a realeza de Deus e faz a vontade de Deus.</w:t>
      </w:r>
    </w:p>
    <w:p>
      <w:pPr/>
      <w:r>
        <w:rPr>
          <w:lang w:val="pt_PT" w:bidi="pt_PT"/>
        </w:rPr>
      </w:r>
      <w:r>
        <w:rPr>
          <w:lang w:val="pt_PT" w:bidi="pt_PT"/>
        </w:rPr>
        <w:t>Pergunta: em sua cultura, o que um rei, ou governante mais poderoso de um povo, faz e como eles governam seu povo? Quais são algumas das expectativas dos súditos do rei? Como as pessoas se relacionam com o rei ou seguem os mandamentos do rei?</w:t>
      </w:r>
    </w:p>
    <w:p>
      <w:pPr/>
      <w:r>
        <w:rPr>
          <w:lang w:val="pt_PT" w:bidi="pt_PT"/>
        </w:rPr>
      </w:r>
      <w:r>
        <w:rPr>
          <w:lang w:val="pt_PT" w:bidi="pt_PT"/>
        </w:rPr>
        <w:t>Uma vez quando Jesus e os apóstolos estavam juntos, Jesus deu aos apóstolos algumas instruções importantes. Algumas traduções dizem que eles estavam comendo juntos, mas isso não está claro. A coisa importante é que eles estavam todos juntos. Jesus disse aos apóstolos para ficar em Jerusalém até que eles recebam o dom que Deus o Pai prometeu, a vinda do Espírito Santo. O Espírito Santo é o Espírito de Deus que ele dá às pessoas para equipá-las com sua presença, sabedoria, autoridade e poder. Deus havia prometido a Israel por meio de vários de seus mensageiros que Deus colocaria seu Espírito dentro dos crentes e derramaria seu Espírito em manifestações poderosas. Jesus disse a seus discípulos na noite que ele foi preso que ele não os abandonaria, mas ele enviaria o Espírito Santo aos discípulos.</w:t>
      </w:r>
    </w:p>
    <w:p>
      <w:pPr/>
      <w:r>
        <w:rPr>
          <w:lang w:val="pt_PT" w:bidi="pt_PT"/>
        </w:rPr>
      </w:r>
      <w:r>
        <w:rPr>
          <w:lang w:val="pt_PT" w:bidi="pt_PT"/>
        </w:rPr>
        <w:t>Pergunta: em sua cultura, como os dons são dados e recebidos? De que maneiras as pessoas podem entender que o Espírito Santo é um dom dado por Deus para ser recebido pelos seguidores de Jesus?</w:t>
      </w:r>
    </w:p>
    <w:p>
      <w:pPr/>
      <w:r>
        <w:rPr>
          <w:lang w:val="pt_PT" w:bidi="pt_PT"/>
        </w:rPr>
      </w:r>
      <w:r>
        <w:rPr>
          <w:lang w:val="pt_PT" w:bidi="pt_PT"/>
        </w:rPr>
        <w:t>O ministério de João Batista também apontou para o Espírito Santo prometido. Vocês se lembrarão que João Batista batizou as pessoas, ou as lavou na água, para mostrar que uma pessoa havia se convertido de seus pecados e decidido obedecer a Deus. Jesus disse aos discípulos que eles seriam batizados em ou com o Espírito Santo em apenas alguns dias. Jesus está usando o termo "batizados" como uma maneira de mostrar que Deus enviaria o Espírito Santo para ficar neles e ajudá-los. A frase "em alguns dias" se refere a um período de tempo de cerca de dez dias ou menos. Deus, o Pai, é aquele que dá esse dom de seu Espírito Santo.</w:t>
      </w:r>
    </w:p>
    <w:p>
      <w:pPr/>
      <w:r>
        <w:rPr>
          <w:lang w:val="pt_PT" w:bidi="pt_PT"/>
        </w:rPr>
      </w:r>
      <w:r>
        <w:rPr>
          <w:lang w:val="pt_PT" w:bidi="pt_PT"/>
        </w:rPr>
        <w:t>Pergunta: em sua cultura, o que as pessoas fazem para mostrar sinais externos de arrependimento, ou purificação, diante de uma deidade?</w:t>
      </w:r>
    </w:p>
    <w:p>
      <w:pPr/>
      <w:r>
        <w:rPr>
          <w:lang w:val="pt_PT" w:bidi="pt_PT"/>
        </w:rPr>
      </w:r>
      <w:r>
        <w:rPr>
          <w:lang w:val="pt_PT" w:bidi="pt_PT"/>
        </w:rPr>
        <w:t>De que maneiras a água é usada para práticas rituais de lavagem em sua cultura? Como essas práticas de banhos rituais poderiam causar confusão ou esclarecimento para o significado por trás do batismo bíblico?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o narrador, Lucas, fornece a introdução ao livro de Atos como uma continuação do primeiro livro, o Evangelho de Lucas.</w:t>
      </w:r>
    </w:p>
    <w:p>
      <w:pPr/>
      <w:r>
        <w:rPr>
          <w:lang w:val="pt_PT" w:bidi="pt_PT"/>
        </w:rPr>
      </w:r>
      <w:r>
        <w:rPr>
          <w:b/>
          <w:lang w:val="pt_PT" w:bidi="pt_PT"/>
        </w:rPr>
        <w:t>Segunda cena:</w:t>
      </w:r>
      <w:r>
        <w:rPr>
          <w:lang w:val="pt_PT" w:bidi="pt_PT"/>
        </w:rPr>
        <w:t xml:space="preserve"> em uma ocasião, provavelmente quando Jesus estava comendo com os apóstolos, Jesus deu aos apóstolos instruções específicas para permanecer em Jerusalém até que recebessem o Espírito Santo.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Lucas, o narrador</w:t>
      </w:r>
    </w:p>
    <w:p>
      <w:pPr>
        <w:pStyle w:val="ListBullet"/>
        <w:spacing w:line="240" w:lineRule="auto"/>
        <w:ind w:left="720"/>
      </w:pPr>
      <w:r>
        <w:rPr>
          <w:lang w:val="pt_PT" w:bidi="pt_PT"/>
        </w:rPr>
      </w:r>
      <w:r>
        <w:rPr>
          <w:lang w:val="pt_PT" w:bidi="pt_PT"/>
        </w:rPr>
        <w:t>Jesus, que foi ressuscitado depois de morrer na cruz</w:t>
      </w:r>
    </w:p>
    <w:p>
      <w:pPr>
        <w:pStyle w:val="ListBullet"/>
        <w:spacing w:line="240" w:lineRule="auto"/>
        <w:ind w:left="720"/>
      </w:pPr>
      <w:r>
        <w:rPr>
          <w:lang w:val="pt_PT" w:bidi="pt_PT"/>
        </w:rPr>
      </w:r>
      <w:r>
        <w:rPr>
          <w:lang w:val="pt_PT" w:bidi="pt_PT"/>
        </w:rPr>
        <w:t>Os onze apóstolos (homens da Galileia)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Lucas está escrevendo para Teófilo e continua a história que ele começou no Evangelho de Lucas. Lucas define a cena para essa história dizendo que acontece depois que Jesus morreu na cruz e ressuscitou dentre os mortos. Jesus apareceu aos apóstolos muitas vezes por quarenta dias. Jesus provou que ele estava vivo e os ensinou sobre o reino de Deus.</w:t>
      </w:r>
    </w:p>
    <w:p>
      <w:pPr/>
      <w:r>
        <w:rPr>
          <w:lang w:val="pt_PT" w:bidi="pt_PT"/>
        </w:rPr>
      </w:r>
      <w:r>
        <w:rPr>
          <w:lang w:val="pt_PT" w:bidi="pt_PT"/>
        </w:rPr>
        <w:t>Lucas então compartilha uma vez específica que Jesus falou com seus apóstolos. A conversa aconteceu em ou perto de Jerusalém. Os apóstolos estavam possivelmente comendo juntos quando Jesus disse a eles para "ficar em Jerusalém" até que recebessem o Espírito Santo prometido. Lucas nos diz apenas algumas passagens depois que os apóstolos estavam ficando na sala superior em Jerusalém. Essa sala superior pode ter sido o mesmo lugar em que eles comeram a refeição da Páscoa na noite em que Judas traiu Jesus.</w:t>
      </w:r>
    </w:p>
    <w:p>
      <w:pPr/>
      <w:r>
        <w:rPr>
          <w:lang w:val="pt_PT" w:bidi="pt_PT"/>
        </w:rPr>
      </w:r>
      <w:r>
        <w:rPr>
          <w:lang w:val="pt_PT" w:bidi="pt_PT"/>
        </w:rPr>
        <w:t xml:space="preserve">Parem aqui: mostre um mapa de </w:t>
      </w:r>
      <w:r>
        <w:rPr>
          <w:lang w:val="pt_PT" w:bidi="pt_PT"/>
        </w:rPr>
        <w:t>Jerusalém com a localização sugerida da sala superior e o templo</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Lucas, o narrador ou contador da história</w:t>
      </w:r>
    </w:p>
    <w:p>
      <w:pPr>
        <w:pStyle w:val="ListBullet"/>
        <w:spacing w:line="240" w:lineRule="auto"/>
        <w:ind w:left="720"/>
      </w:pPr>
      <w:r>
        <w:rPr>
          <w:lang w:val="pt_PT" w:bidi="pt_PT"/>
        </w:rPr>
      </w:r>
      <w:r>
        <w:rPr>
          <w:lang w:val="pt_PT" w:bidi="pt_PT"/>
        </w:rPr>
        <w:t>Jesus, que foi ressuscitado depois de morrer na cruz</w:t>
      </w:r>
    </w:p>
    <w:p>
      <w:pPr>
        <w:pStyle w:val="ListBullet"/>
        <w:spacing w:line="240" w:lineRule="auto"/>
        <w:ind w:left="720"/>
      </w:pPr>
      <w:r>
        <w:rPr>
          <w:lang w:val="pt_PT" w:bidi="pt_PT"/>
        </w:rPr>
      </w:r>
      <w:r>
        <w:rPr>
          <w:lang w:val="pt_PT" w:bidi="pt_PT"/>
        </w:rPr>
        <w:t>Os onze apóstolos (Homens da Galileia)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Enquanto Lucas compartilha a introdução, certifique-se de que a equipe encene Jesus aparecendo aos apóstolos e provando que ele está vivo com Jesus mostrando aos apóstolos suas mãos e o lado que haviam sido perfurados e comendo. Jesus apareceu a seus apóstolos muitas vezes durante um período de quarenta dias ensinando sobre o reino de Deus.</w:t>
      </w:r>
    </w:p>
    <w:p>
      <w:pPr/>
      <w:r>
        <w:rPr>
          <w:lang w:val="pt_PT" w:bidi="pt_PT"/>
        </w:rPr>
      </w:r>
      <w:r>
        <w:rPr>
          <w:lang w:val="pt_PT" w:bidi="pt_PT"/>
        </w:rPr>
        <w:t>Certifique-se de que quando os apóstolos estiverem comendo com Jesus, que Jesus diga como um mandamento: “Não deixem Jerusalém, mas esperem pelo dom que meu Pai prometeu, sobre o qual você me ouviu falar”. Eles logo receberão ou serão “batizados com o Espírito Santo”.</w:t>
      </w:r>
    </w:p>
    <w:p>
      <w:pPr/>
      <w:r>
        <w:rPr>
          <w:lang w:val="pt_PT" w:bidi="pt_PT"/>
        </w:rPr>
      </w:r>
      <w:r>
        <w:rPr>
          <w:lang w:val="pt_PT" w:bidi="pt_PT"/>
        </w:rPr>
        <w:t>Quando os apóstolos ouviram essa promessa, eles provavelmente teriam se lembrado de várias promessas dos profetas no Antigo Testamento e muitas coisas que Jesus ensinou sobre o Espírito Santo. Certifique-se de que a equipe encene os apóstolos continuando a perguntar a Jesus várias vezes, provavelmente durante muitos dias, se ele agora libertaria Israel e restauraria o reino de Israel. Os apóstolos teriam aguardado ansiosamente e esperado por esse dia.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 Jesus aparecendo aos apóstolos depois de ressuscitar dentre os mortos, provando que ele está vivo e ensinando sobre o reino de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apóstolos: “Se vocês vissem Jesus preso, falsamente acusado e crucificado, como vocês reagiriam ao vê-lo vivo novamente?”. Você pode ouvir coisas como: “Surpresos!” “Ficaria cético que realmente fosse ele”, “Adoraria e confiaria nele porque o que Jesus disse sobre sua morte e voltar para a vida novamente aconteceu”, “Confuso, mas animado por ter Jesus de volta”, “Aliviado por ele estar de volta conosco e as coisas ficarão bem”, “Feliz que Jesus esteja de volta, depois de chorar pela morte de Jesus”, e “Esperançoso que tudo continue como antes ou fique ainda melhor”.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e os apóstolos comendo uma refeição juntos. Durante esse tempo, Jesus ordena que os apóstolos permaneçam em Jerusalém até que o Pai envie o Espírito Santo prometido. Jesus já contou a eles sobre o Espírito Santo.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apóstolos: “Como vocês se sentem?”. Você pode ouvir coisas como: “Animado porque o Espírito Santo virá em breve!” “Curioso sobre o que isso significa”, e “Esperançoso que Deus restaure Israel e eu possa governar com ele”.</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Lucas está escrevendo essa história verdadeira e relato histórico para </w:t>
      </w:r>
      <w:r>
        <w:rPr>
          <w:b/>
          <w:lang w:val="pt_PT" w:bidi="pt_PT"/>
        </w:rPr>
        <w:t>Teófilo</w:t>
      </w:r>
      <w:r>
        <w:rPr>
          <w:lang w:val="pt_PT" w:bidi="pt_PT"/>
        </w:rPr>
        <w:t>. O nome Teófilo significa “amigo de Deus”. Teófilo poderia ser uma pessoa real ou uma referência genérica para todos os cristãos. Muito provavelmente, Teófilo é um homem de alta posição e riqueza.</w:t>
      </w:r>
    </w:p>
    <w:p>
      <w:pPr/>
      <w:r>
        <w:rPr>
          <w:lang w:val="pt_PT" w:bidi="pt_PT"/>
        </w:rPr>
      </w:r>
      <w:r>
        <w:rPr>
          <w:lang w:val="pt_PT" w:bidi="pt_PT"/>
        </w:rPr>
        <w:t xml:space="preserve">Jesus apareceu aos apóstolos, provando que ele estava vivo antes de voltar para o </w:t>
      </w:r>
      <w:r>
        <w:rPr>
          <w:b/>
          <w:lang w:val="pt_PT" w:bidi="pt_PT"/>
        </w:rPr>
        <w:t>céu</w:t>
      </w:r>
      <w:r>
        <w:rPr>
          <w:lang w:val="pt_PT" w:bidi="pt_PT"/>
        </w:rPr>
        <w:t xml:space="preserve">. </w:t>
      </w:r>
      <w:r>
        <w:rPr>
          <w:lang w:val="pt_PT" w:bidi="pt_PT"/>
        </w:rPr>
        <w:t>Céu</w:t>
      </w:r>
      <w:r>
        <w:rPr>
          <w:lang w:val="pt_PT" w:bidi="pt_PT"/>
        </w:rPr>
        <w:t xml:space="preserve"> pode se referir ao firmamento (o céu físico), ou ao lugar onde Deus e seus anjos moram, dependendo do contexto. A palavra “céu” aqui se refere ao lugar onde Deus vive. Quando se refere ao lugar onde Deus vive, também é o destino final dos crentes.</w:t>
      </w:r>
    </w:p>
    <w:p>
      <w:pPr/>
      <w:r>
        <w:rPr>
          <w:lang w:val="pt_PT" w:bidi="pt_PT"/>
        </w:rPr>
      </w:r>
      <w:r>
        <w:rPr>
          <w:lang w:val="pt_PT" w:bidi="pt_PT"/>
        </w:rPr>
        <w:t xml:space="preserve">Jesus deu mandamentos aos </w:t>
      </w:r>
      <w:r>
        <w:rPr>
          <w:b/>
          <w:lang w:val="pt_PT" w:bidi="pt_PT"/>
        </w:rPr>
        <w:t>apóstolos</w:t>
      </w:r>
      <w:r>
        <w:rPr>
          <w:lang w:val="pt_PT" w:bidi="pt_PT"/>
        </w:rPr>
        <w:t xml:space="preserve"> por meio do Espírito Santo. Os </w:t>
      </w:r>
      <w:r>
        <w:rPr>
          <w:lang w:val="pt_PT" w:bidi="pt_PT"/>
        </w:rPr>
        <w:t>apóstolos</w:t>
      </w:r>
      <w:r>
        <w:rPr>
          <w:lang w:val="pt_PT" w:bidi="pt_PT"/>
        </w:rPr>
        <w:t xml:space="preserve"> são homens que Jesus nomeou e enviou com autoridade como seus representantes. Suas principais funções são pregar as boas novas, ser fundadores da igreja, ter autoridade espiritual na igreja, e ser testemunhas do fato de que Jesus havia ressuscitado dentre os mortos. Use a mesma palavra para apóstolo que você já usou. Consulte o Glossário Mestre.</w:t>
      </w:r>
    </w:p>
    <w:p>
      <w:pPr/>
      <w:r>
        <w:rPr>
          <w:lang w:val="pt_PT" w:bidi="pt_PT"/>
        </w:rPr>
      </w:r>
      <w:r>
        <w:rPr>
          <w:lang w:val="pt_PT" w:bidi="pt_PT"/>
        </w:rPr>
        <w:t xml:space="preserve">O </w:t>
      </w:r>
      <w:r>
        <w:rPr>
          <w:b/>
          <w:lang w:val="pt_PT" w:bidi="pt_PT"/>
        </w:rPr>
        <w:t>Espírito Santo</w:t>
      </w:r>
      <w:r>
        <w:rPr>
          <w:lang w:val="pt_PT" w:bidi="pt_PT"/>
        </w:rPr>
        <w:t xml:space="preserve"> é o Espírito de Deus, às vezes referido como o Espírito de Cristo no Novo Testamento. No Antigo Testamento, Deus deu seu Espírito quando ele ungiu as pessoas para serem reis ou para fazer algo extraordinário. O Espírito de Deus deu a essas pessoas sabedoria e poder de Deus. O Espírito de Deus equipa as pessoas para fazer algo. Por exemplo, pode ser solicitado de alguém que transmita uma mensagem de Deus para outrem. No Novo Testamento, o conceito de </w:t>
      </w:r>
      <w:r>
        <w:rPr>
          <w:lang w:val="pt_PT" w:bidi="pt_PT"/>
        </w:rPr>
        <w:t>santo</w:t>
      </w:r>
      <w:r>
        <w:rPr>
          <w:lang w:val="pt_PT" w:bidi="pt_PT"/>
        </w:rPr>
        <w:t xml:space="preserve"> se refere a pessoas ou coisas que pertencem a Deus, são separadas para ele, ou são como ele. Use o mesmo termo para Espírito de Deus que você usou nas histórias do Antigo Testamento. Consulte o Glossário Mestre para mais informações sobre o </w:t>
      </w:r>
      <w:r>
        <w:rPr>
          <w:lang w:val="pt_PT" w:bidi="pt_PT"/>
        </w:rPr>
        <w:t>Espírito Santo</w:t>
      </w:r>
      <w:r>
        <w:rPr>
          <w:lang w:val="pt_PT" w:bidi="pt_PT"/>
        </w:rPr>
        <w:t>.</w:t>
      </w:r>
    </w:p>
    <w:p>
      <w:pPr/>
      <w:r>
        <w:rPr>
          <w:lang w:val="pt_PT" w:bidi="pt_PT"/>
        </w:rPr>
      </w:r>
      <w:r>
        <w:rPr>
          <w:lang w:val="pt_PT" w:bidi="pt_PT"/>
        </w:rPr>
        <w:t xml:space="preserve">Jesus falou com os apóstolos sobre o </w:t>
      </w:r>
      <w:r>
        <w:rPr>
          <w:b/>
          <w:lang w:val="pt_PT" w:bidi="pt_PT"/>
        </w:rPr>
        <w:t>reino de Deus</w:t>
      </w:r>
      <w:r>
        <w:rPr>
          <w:lang w:val="pt_PT" w:bidi="pt_PT"/>
        </w:rPr>
        <w:t>. Os evangelhos mencionam tanto o reino de Deus como o reino dos céus. Esses dois reinos são a mesma coisa.</w:t>
      </w:r>
    </w:p>
    <w:p>
      <w:pPr/>
      <w:r>
        <w:rPr>
          <w:lang w:val="pt_PT" w:bidi="pt_PT"/>
        </w:rPr>
      </w:r>
      <w:r>
        <w:rPr>
          <w:lang w:val="pt_PT" w:bidi="pt_PT"/>
        </w:rPr>
        <w:t xml:space="preserve">Um reino é um lugar onde um rei governa um grupo de pessoas. Na Bíblia, Reino de Deus se refere mais a seu povo do que a um lugar. No Antigo Testamento, os profetas de Deus, ou mensageiros, disseram que um dia Deus viria e governaria sobre seu povo em um reino perfeito onde não haveria mais sofrimento ou mal. Todas as pessoas em todos os lugares, e toda a criação, obedeceriam a Deus e estariam em um relacionamento correto com ele. O povo de Israel esperava e orava para que esse Reino perfeito viesse. Jesus queria mostrar que o Reino de Deus é sobre ter um bom relacionamento com Deus. Traduza “o reino de Deus” da mesma maneira que você traduziu antes. Consulte o Glossário Mestre para mais informações sobre </w:t>
      </w:r>
      <w:r>
        <w:rPr>
          <w:lang w:val="pt_PT" w:bidi="pt_PT"/>
        </w:rPr>
        <w:t>reino de Deus</w:t>
      </w:r>
      <w:r>
        <w:rPr>
          <w:lang w:val="pt_PT" w:bidi="pt_PT"/>
        </w:rPr>
        <w:t>.</w:t>
      </w:r>
    </w:p>
    <w:p>
      <w:pPr/>
      <w:r>
        <w:rPr>
          <w:lang w:val="pt_PT" w:bidi="pt_PT"/>
        </w:rPr>
      </w:r>
      <w:r>
        <w:rPr>
          <w:lang w:val="pt_PT" w:bidi="pt_PT"/>
        </w:rPr>
        <w:t xml:space="preserve">Quando Jesus estava com os apóstolos, ele disse a eles que em </w:t>
      </w:r>
      <w:r>
        <w:rPr>
          <w:b/>
          <w:lang w:val="pt_PT" w:bidi="pt_PT"/>
        </w:rPr>
        <w:t>alguns dias</w:t>
      </w:r>
      <w:r>
        <w:rPr>
          <w:lang w:val="pt_PT" w:bidi="pt_PT"/>
        </w:rPr>
        <w:t xml:space="preserve">, ou em menos de dez dias, eles logo seriam </w:t>
      </w:r>
      <w:r>
        <w:rPr>
          <w:b/>
          <w:lang w:val="pt_PT" w:bidi="pt_PT"/>
        </w:rPr>
        <w:t>batizados</w:t>
      </w:r>
      <w:r>
        <w:rPr>
          <w:lang w:val="pt_PT" w:bidi="pt_PT"/>
        </w:rPr>
        <w:t xml:space="preserve"> com ou no Espírito Santo. </w:t>
      </w:r>
      <w:r>
        <w:rPr>
          <w:b/>
          <w:lang w:val="pt_PT" w:bidi="pt_PT"/>
        </w:rPr>
        <w:t>Batismo</w:t>
      </w:r>
      <w:r>
        <w:rPr>
          <w:lang w:val="pt_PT" w:bidi="pt_PT"/>
        </w:rPr>
        <w:t xml:space="preserve"> é um termo emprestado do grego “baptizo”. A palavra grega significa “colocar dentro ou sob a água”, ou “lavar em um sentido espiritual”. João batizava para mostrar que uma pessoa queria parar de pecar e obedecer a Deus. Use a mesma palavra para batismo que você usou antes. Consulte o Glossário Mestre para mais informações sobre </w:t>
      </w:r>
      <w:r>
        <w:rPr>
          <w:lang w:val="pt_PT" w:bidi="pt_PT"/>
        </w:rPr>
        <w:t>batismo</w:t>
      </w:r>
      <w:r>
        <w:rPr>
          <w:lang w:val="pt_PT" w:bidi="pt_PT"/>
        </w:rPr>
        <w:t>.</w:t>
      </w:r>
    </w:p>
    <w:p>
      <w:pPr/>
      <w:r>
        <w:rPr>
          <w:lang w:val="pt_PT" w:bidi="pt_PT"/>
        </w:rPr>
      </w:r>
      <w:r>
        <w:rPr>
          <w:lang w:val="pt_PT" w:bidi="pt_PT"/>
        </w:rPr>
        <w:t>Quando Jesus disse aos apóstolos que eles seriam “batizados em ou com o Espírito Santo”, ele está usando o termo batizar como uma figura de linguagem para indicar que Deus enviaria o Espírito Santo para ficar nos apóstolos e ajudá-los.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1:6–11</w:t>
      </w:r>
      <w:r>
        <w:rPr>
          <w:lang w:val="pt_PT" w:bidi="pt_PT"/>
        </w:rPr>
      </w:r>
    </w:p>
    <w:p>
      <w:pPr>
        <w:pStyle w:val="Heading3"/>
      </w:pPr>
      <w:r>
        <w:rPr>
          <w:lang w:val="pt_PT" w:bidi="pt_PT"/>
        </w:rPr>
        <w:t>Ouvir e Sentir</w:t>
      </w:r>
    </w:p>
    <w:p>
      <w:pPr/>
      <w:r>
        <w:rPr>
          <w:lang w:val="pt_PT" w:bidi="pt_PT"/>
        </w:rPr>
      </w:r>
      <w:r>
        <w:rPr>
          <w:lang w:val="pt_PT" w:bidi="pt_PT"/>
        </w:rPr>
        <w:t>Ouçam Atos 1:6–11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última passagem, Jesus havia ressuscitado dentre os mortos e apareceu aos apóstolos. Jesus provou que ele estava vivo e ensinou eles sobre o reino de Deus. Jesus disse aos apóstolos para esperar em Jerusalém e eles logo receberiam o Espírito Santo.</w:t>
      </w:r>
    </w:p>
    <w:p>
      <w:pPr/>
      <w:r>
        <w:rPr>
          <w:lang w:val="pt_PT" w:bidi="pt_PT"/>
        </w:rPr>
      </w:r>
      <w:r>
        <w:rPr>
          <w:lang w:val="pt_PT" w:bidi="pt_PT"/>
        </w:rPr>
        <w:t>Jesus apareceu aos apóstolos muitas vezes durante quarenta dias. Durante esse tempo, os apóstolos perguntaram repetidamente a Jesus se ele agora restauraria o reino para Israel. Jesus estava falando com os apóstolos sobre o reino de Deus, mas os apóstolos aparentemente estavam pensando sobre o reino terreno de Israel que o império de Roma atualmente ocupava e controlava. Os apóstolos não estavam errados ao fazer essa pergunta, uma vez que Deus, o Pai, havia prometido dar essa nação a Israel. Deus disse ao povo de Israel que eles possuiriam a terra se eles o obedecessem. O povo de Israel se rebelou continuamente contra Deus, então ele deu a terra para o controle de outras nações, como os romanos. Deus também prometeu por meio dos profetas no Antigo Testamento, que ele restauraria o reino de Israel. O povo de Israel esperava que o Cristo, ou salvador prometido, estabelecesse um reino terreno com ele mesmo como rei. Seria como o reinado do rei Davi há muito tempo.</w:t>
      </w:r>
    </w:p>
    <w:p>
      <w:pPr/>
      <w:r>
        <w:rPr>
          <w:lang w:val="pt_PT" w:bidi="pt_PT"/>
        </w:rPr>
      </w:r>
      <w:r>
        <w:rPr>
          <w:lang w:val="pt_PT" w:bidi="pt_PT"/>
        </w:rPr>
        <w:t>Jesus não repreende os apóstolos, mas ele diz gentilmente a eles que eles não precisam saber quando Deus restaurará Israel. Apenas Deus, o Pai, sabe quando ele fará isso. Em vez disso, Jesus diz a eles o que eles precisam saber. Jesus promete aos apóstolos que o Espírito Santo dará a eles poder para testemunhar e dizer às pessoas sobre Jesus em todos os lugares. Os apóstolos contariam aos outros sobre Jesus na capital judaica de Jerusalém e toda a província da Judeia, onde Jerusalém está localizada. Jesus diz que os apóstolos também testemunhariam no território ao redor de Samaria, onde os samaritanos viviam, e em todos os outros lugares na terra. Jesus está enviando seus apóstolos para todo o mundo para que todas as pessoas possam conhecer a Deus. Jesus está falando com os apóstolos, mas Lucas logo mostrará que o Espírito Santo e o poder de testemunhar Jesus é destinado para todos os crentes.</w:t>
      </w:r>
    </w:p>
    <w:p>
      <w:pPr/>
      <w:r>
        <w:rPr>
          <w:lang w:val="pt_PT" w:bidi="pt_PT"/>
        </w:rPr>
      </w:r>
      <w:r>
        <w:rPr>
          <w:lang w:val="pt_PT" w:bidi="pt_PT"/>
        </w:rPr>
        <w:t xml:space="preserve">Mostre um mapa do </w:t>
      </w:r>
      <w:r>
        <w:rPr>
          <w:lang w:val="pt_PT" w:bidi="pt_PT"/>
        </w:rPr>
        <w:t>Israel do primeiro século que inclui uma marca para Jerusalém, as áreas da Judeia, Samaria e além</w:t>
      </w:r>
      <w:r>
        <w:rPr>
          <w:lang w:val="pt_PT" w:bidi="pt_PT"/>
        </w:rPr>
        <w:t>.</w:t>
      </w:r>
    </w:p>
    <w:p>
      <w:pPr/>
      <w:r>
        <w:rPr>
          <w:lang w:val="pt_PT" w:bidi="pt_PT"/>
        </w:rPr>
      </w:r>
      <w:r>
        <w:rPr>
          <w:lang w:val="pt_PT" w:bidi="pt_PT"/>
        </w:rPr>
        <w:t>Deus, o Pai, então leva Jesus para o céu, o lugar de habitação de Deus. Os dois homens vestidos de branco provavelmente se referem a anjos, ou seres espirituais do céu que servem como mensageiros de Deus. Você se lembrará que Lucas descreveu os anjos no túmulo vazio de Jesus da mesma maneira. Os anjos se parecem com homens. Os anjos chamam os apóstolos de “Homens da Galileia” porque eles eram do território do norte de Israel da Galileia. Os anjos fazem aos apóstolos uma pergunta que eles não queriam que eles respondessem. Os anjos perguntam: “Por que vocês estão aqui olhando para o céu?” Os anjos estão dando aos apóstolos uma repreensão leve, dizendo que eles não precisam ficar lá olhando para o céu. Jesus um dia voltará do céu. Jesus está no céu, mas seu poder e presença por meio de seu Espírito preenchem o resto da história de Atos.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2 cenas.</w:t>
      </w:r>
    </w:p>
    <w:p>
      <w:pPr/>
      <w:r>
        <w:rPr>
          <w:lang w:val="pt_PT" w:bidi="pt_PT"/>
        </w:rPr>
      </w:r>
      <w:r>
        <w:rPr>
          <w:b/>
          <w:lang w:val="pt_PT" w:bidi="pt_PT"/>
        </w:rPr>
        <w:t>Primeira cena:</w:t>
      </w:r>
      <w:r>
        <w:rPr>
          <w:lang w:val="pt_PT" w:bidi="pt_PT"/>
        </w:rPr>
        <w:t xml:space="preserve"> Jesus ressuscitou dentre os mortos e apareceu aos apóstolos muitas vezes por quarenta dias. Os apóstolos perguntaram continuamente a Jesus se ele agora libertaria Israel do controle estrangeiro e restauraria o reino de Israel de volta ao povo judeu.</w:t>
      </w:r>
    </w:p>
    <w:p>
      <w:pPr/>
      <w:r>
        <w:rPr>
          <w:lang w:val="pt_PT" w:bidi="pt_PT"/>
        </w:rPr>
      </w:r>
      <w:r>
        <w:rPr>
          <w:b/>
          <w:lang w:val="pt_PT" w:bidi="pt_PT"/>
        </w:rPr>
        <w:t>Segunda cena:</w:t>
      </w:r>
      <w:r>
        <w:rPr>
          <w:lang w:val="pt_PT" w:bidi="pt_PT"/>
        </w:rPr>
        <w:t xml:space="preserve"> a última cena acontece imediatamente depois que Jesus fala essas palavras finais aos apóstolos. Deus, o Pai, que é invisível, leva Jesus de volta para o céu. Enquanto os apóstolos estavam surpresos olhando para o céu, dois anjos dizem a eles para não apenas ficarem lá olhando para cima. Jesus voltará para a terra algum tempo depois, com poder, assim como ele foi embora.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que foi ressuscitado depois de morrer na cruz</w:t>
      </w:r>
    </w:p>
    <w:p>
      <w:pPr>
        <w:pStyle w:val="ListBullet"/>
        <w:spacing w:line="240" w:lineRule="auto"/>
        <w:ind w:left="720"/>
      </w:pPr>
      <w:r>
        <w:rPr>
          <w:lang w:val="pt_PT" w:bidi="pt_PT"/>
        </w:rPr>
      </w:r>
      <w:r>
        <w:rPr>
          <w:lang w:val="pt_PT" w:bidi="pt_PT"/>
        </w:rPr>
        <w:t>Os onze apóstolos (homens da Galileia)</w:t>
      </w:r>
    </w:p>
    <w:p>
      <w:pPr>
        <w:pStyle w:val="ListBullet"/>
        <w:spacing w:line="240" w:lineRule="auto"/>
        <w:ind w:left="720"/>
      </w:pPr>
      <w:r>
        <w:rPr>
          <w:lang w:val="pt_PT" w:bidi="pt_PT"/>
        </w:rPr>
      </w:r>
      <w:r>
        <w:rPr>
          <w:lang w:val="pt_PT" w:bidi="pt_PT"/>
        </w:rPr>
        <w:t>Deus, o Pai: ele leva Jesus de volta para o céu</w:t>
      </w:r>
    </w:p>
    <w:p>
      <w:pPr>
        <w:pStyle w:val="ListBullet"/>
        <w:spacing w:line="240" w:lineRule="auto"/>
        <w:ind w:left="720"/>
      </w:pPr>
      <w:r>
        <w:rPr>
          <w:lang w:val="pt_PT" w:bidi="pt_PT"/>
        </w:rPr>
      </w:r>
      <w:r>
        <w:rPr>
          <w:lang w:val="pt_PT" w:bidi="pt_PT"/>
        </w:rPr>
        <w:t>Uma nuvem</w:t>
      </w:r>
    </w:p>
    <w:p>
      <w:pPr>
        <w:pStyle w:val="ListBullet"/>
        <w:spacing w:line="240" w:lineRule="auto"/>
        <w:ind w:left="720"/>
      </w:pPr>
      <w:r>
        <w:rPr>
          <w:lang w:val="pt_PT" w:bidi="pt_PT"/>
        </w:rPr>
      </w:r>
      <w:r>
        <w:rPr>
          <w:lang w:val="pt_PT" w:bidi="pt_PT"/>
        </w:rPr>
        <w:t>Os dois anjos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essa história acontece quarenta dias depois que Jesus havia ressuscitado dentre os mortos. Jesus havia aparecido aos apóstolos várias vezes para provar que ele estava vivo e para ensiná-los sobre o reino de Deus.</w:t>
      </w:r>
    </w:p>
    <w:p>
      <w:pPr/>
      <w:r>
        <w:rPr>
          <w:lang w:val="pt_PT" w:bidi="pt_PT"/>
        </w:rPr>
      </w:r>
      <w:r>
        <w:rPr>
          <w:lang w:val="pt_PT" w:bidi="pt_PT"/>
        </w:rPr>
        <w:t>Essa foi a última vez que Jesus falou com os apóstolos enquanto ele estava na terra. Lucas nos diz na próxima passagem que Jesus falou com os apóstolos no Monte das Oliveiras. O Monte das Oliveiras era uma colina alta fora de Jerusalém, do outro lado do vale do templo. As pessoas o chamavam de Monte das Oliveiras, porque havia um bosque de oliveiras e um lagar localizado lá. O Monte das Oliveiras é onde Jesus ficaria à noite, quando ele veio para ensinar em Jerusalém. Esse lugar é onde ele orou com seus discípulos na noite em que os judeus e romanos o prenderam.</w:t>
      </w:r>
    </w:p>
    <w:p>
      <w:pPr/>
      <w:r>
        <w:rPr>
          <w:lang w:val="pt_PT" w:bidi="pt_PT"/>
        </w:rPr>
      </w:r>
      <w:r>
        <w:rPr>
          <w:lang w:val="pt_PT" w:bidi="pt_PT"/>
        </w:rPr>
        <w:t xml:space="preserve">Parem aqui: mostre um mapa de </w:t>
      </w:r>
      <w:r>
        <w:rPr>
          <w:lang w:val="pt_PT" w:bidi="pt_PT"/>
        </w:rPr>
        <w:t>Jerusalém com o Monte das Oliveiras e o templo</w:t>
      </w:r>
      <w:r>
        <w:rPr>
          <w:lang w:val="pt_PT" w:bidi="pt_PT"/>
        </w:rPr>
        <w:t>.</w:t>
      </w:r>
    </w:p>
    <w:p>
      <w:pPr/>
      <w:r>
        <w:rPr>
          <w:lang w:val="pt_PT" w:bidi="pt_PT"/>
        </w:rPr>
      </w:r>
      <w:r>
        <w:rPr>
          <w:lang w:val="pt_PT" w:bidi="pt_PT"/>
        </w:rPr>
        <w:t xml:space="preserve">Você também pode mostrar uma imagem de uma </w:t>
      </w:r>
      <w:r>
        <w:rPr>
          <w:lang w:val="pt_PT" w:bidi="pt_PT"/>
        </w:rPr>
        <w:t>azeitona e uma oliveira</w:t>
      </w:r>
      <w:r>
        <w:rPr>
          <w:lang w:val="pt_PT" w:bidi="pt_PT"/>
        </w:rPr>
        <w:t>.</w:t>
      </w:r>
    </w:p>
    <w:p>
      <w:pPr/>
      <w:r>
        <w:rPr>
          <w:lang w:val="pt_PT" w:bidi="pt_PT"/>
        </w:rPr>
      </w:r>
      <w:r>
        <w:rPr>
          <w:lang w:val="pt_PT" w:bidi="pt_PT"/>
        </w:rPr>
        <w:t>Jesus estava ensinando os apóstolos sobre o reino de Deus, mas os apóstolos estavam preocupados com a nação terrena e a liderança de Israel. Os apóstolos continuaram perguntando a Jesus sobre quando ele restauraria Israel para o controle judaico. Jesus não os repreende, mas sua resposta redireciona o foco dos apóstolos para o que eles precisavam saber. Jesus diz a eles que eles terão poder do Espírito Santo para um propósito específico. Jesus quer que seus apóstolos sejam suas testemunhas, que vão para todos os lugares e contem a todos sobre ele.</w:t>
      </w:r>
    </w:p>
    <w:p>
      <w:pPr/>
      <w:r>
        <w:rPr>
          <w:lang w:val="pt_PT" w:bidi="pt_PT"/>
        </w:rPr>
      </w:r>
      <w:r>
        <w:rPr>
          <w:lang w:val="pt_PT" w:bidi="pt_PT"/>
        </w:rPr>
        <w:t>Na última cena, imediatamente depois que Jesus falou com os apóstolos, Deus, o Pai, levou Jesus de volta para o céu. Jesus desapareceu em uma nuvem. Os anjos que apareceram aos apóstolos estavam usando roupas brancas brilhantes. No Evangelho de Lucas, Lucas descreve as roupas dos anjos tão brilhantes quanto raios. A pergunta que os anjos fazem aos homens não é para os apóstolos responderem. Em vez disso, os anjos estão redirecionando o foco do apóstolo para o que Jesus já havia dito a eles para fazer. Os anjos asseguram aos apóstolos que Jesus retornará do céu algum dia depois no futuro.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2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Jesus, que foi ressuscitado depois de morrer na cruz</w:t>
      </w:r>
    </w:p>
    <w:p>
      <w:pPr>
        <w:pStyle w:val="ListBullet"/>
        <w:spacing w:line="240" w:lineRule="auto"/>
        <w:ind w:left="720"/>
      </w:pPr>
      <w:r>
        <w:rPr>
          <w:lang w:val="pt_PT" w:bidi="pt_PT"/>
        </w:rPr>
      </w:r>
      <w:r>
        <w:rPr>
          <w:lang w:val="pt_PT" w:bidi="pt_PT"/>
        </w:rPr>
        <w:t>Os onze apóstolos (homens da Galileia)</w:t>
      </w:r>
    </w:p>
    <w:p>
      <w:pPr>
        <w:pStyle w:val="ListBullet"/>
        <w:spacing w:line="240" w:lineRule="auto"/>
        <w:ind w:left="720"/>
      </w:pPr>
      <w:r>
        <w:rPr>
          <w:lang w:val="pt_PT" w:bidi="pt_PT"/>
        </w:rPr>
      </w:r>
      <w:r>
        <w:rPr>
          <w:lang w:val="pt_PT" w:bidi="pt_PT"/>
        </w:rPr>
        <w:t>Deus, o Pai: ele leva Jesus de volta para o céu</w:t>
      </w:r>
    </w:p>
    <w:p>
      <w:pPr>
        <w:pStyle w:val="ListBullet"/>
        <w:spacing w:line="240" w:lineRule="auto"/>
        <w:ind w:left="720"/>
      </w:pPr>
      <w:r>
        <w:rPr>
          <w:lang w:val="pt_PT" w:bidi="pt_PT"/>
        </w:rPr>
      </w:r>
      <w:r>
        <w:rPr>
          <w:lang w:val="pt_PT" w:bidi="pt_PT"/>
        </w:rPr>
        <w:t>Uma nuvem</w:t>
      </w:r>
    </w:p>
    <w:p>
      <w:pPr>
        <w:pStyle w:val="ListBullet"/>
        <w:spacing w:line="240" w:lineRule="auto"/>
        <w:ind w:left="720"/>
      </w:pPr>
      <w:r>
        <w:rPr>
          <w:lang w:val="pt_PT" w:bidi="pt_PT"/>
        </w:rPr>
      </w:r>
      <w:r>
        <w:rPr>
          <w:lang w:val="pt_PT" w:bidi="pt_PT"/>
        </w:rPr>
        <w:t>Os dois anjos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 em diferentes pontos da história.</w:t>
      </w:r>
    </w:p>
    <w:p>
      <w:pPr/>
      <w:r>
        <w:rPr>
          <w:lang w:val="pt_PT" w:bidi="pt_PT"/>
        </w:rPr>
      </w:r>
      <w:r>
        <w:rPr>
          <w:lang w:val="pt_PT" w:bidi="pt_PT"/>
        </w:rPr>
        <w:t>Durante a primeira interpretação da história, preste atenção ao diálogo, ao fluxo, ao enredo e à cronologia da história.</w:t>
      </w:r>
    </w:p>
    <w:p>
      <w:pPr/>
      <w:r>
        <w:rPr>
          <w:lang w:val="pt_PT" w:bidi="pt_PT"/>
        </w:rPr>
      </w:r>
      <w:r>
        <w:rPr>
          <w:lang w:val="pt_PT" w:bidi="pt_PT"/>
        </w:rPr>
        <w:t>Na última história, Jesus disse aos apóstolos para esperar em Jerusalém e o Pai logo daria a eles o Espírito Santo. "Não deixem Jerusalém, mas esperem pelo dom que meu Pai prometeu, sobre o qual vocês me ouviram falar". Eles logo receberão ou serão “batizados com o Espírito Santo”.</w:t>
      </w:r>
    </w:p>
    <w:p>
      <w:pPr/>
      <w:r>
        <w:rPr>
          <w:lang w:val="pt_PT" w:bidi="pt_PT"/>
        </w:rPr>
      </w:r>
      <w:r>
        <w:rPr>
          <w:lang w:val="pt_PT" w:bidi="pt_PT"/>
        </w:rPr>
        <w:t>Quando os apóstolos ouviram essa promessa, eles provavelmente teriam se lembrado de várias promessas dos profetas no Antigo Testamento e muitas coisas que Jesus ensinou sobre o Espírito Santo. Certifique-se de que a equipe encene os apóstolos continuando a perguntar a Jesus várias vezes e dias, se ele agora libertaria Israel e restauraria o reino de Israel. Os apóstolos teriam aguardado ansiosamente e esperado por esse dia.</w:t>
      </w:r>
    </w:p>
    <w:p>
      <w:pPr/>
      <w:r>
        <w:rPr>
          <w:lang w:val="pt_PT" w:bidi="pt_PT"/>
        </w:rPr>
      </w:r>
      <w:r>
        <w:rPr>
          <w:lang w:val="pt_PT" w:bidi="pt_PT"/>
        </w:rPr>
        <w:t>Ao encenar a resposta de Jesus à pergunta dos apóstolos, certifique-se de que Jesus não repreenda os apóstolos. Jesus informa os apóstolos que eles não devem ficar preocupados quando Deus restaurará Israel. Jesus diz aos apóstolos: "Apenas o Pai tem a autoridade para definir essas datas e tempos, e elas não são para vocês saberem".</w:t>
      </w:r>
    </w:p>
    <w:p>
      <w:pPr/>
      <w:r>
        <w:rPr>
          <w:lang w:val="pt_PT" w:bidi="pt_PT"/>
        </w:rPr>
      </w:r>
      <w:r>
        <w:rPr>
          <w:lang w:val="pt_PT" w:bidi="pt_PT"/>
        </w:rPr>
        <w:t>Jesus então diz aos apóstolos o que eles precisam saber. Jesus diz que os apóstolos "receberão poder quando o Espírito Santo vier sobre eles. E os apóstolos serão testemunhas de Jesus, contando às pessoas sobre Jesus em todos os lugares — em Jerusalém, em toda a Judeia, em Samaria e até os confins da terra".</w:t>
      </w:r>
    </w:p>
    <w:p>
      <w:pPr/>
      <w:r>
        <w:rPr>
          <w:lang w:val="pt_PT" w:bidi="pt_PT"/>
        </w:rPr>
      </w:r>
      <w:r>
        <w:rPr>
          <w:lang w:val="pt_PT" w:bidi="pt_PT"/>
        </w:rPr>
        <w:t>Assim que Jesus dá aos apóstolos esse comando, Deus, o Pai, leva Jesus de volta para o céu. Certifique-se de que a equipe encene Deus, o Pai, levando Jesus de volta para o céu assim que Jesus diz essa frase final. Quando Jesus está longe, uma nuvem o esconde e os apóstolos não podem mais ver Jesus. Os dois anjos aparecem ao lado dos apóstolos depois que os apóstolos não podem mais ver Jesus. Os apóstolos não notam os anjos porque eles ainda estão olhando para o céu tentando ver Jesus. Talvez os apóstolos estivessem surpresos com o que acabou de acontecer ou estavam esperando que Jesus voltasse. Os anjos começam a falar enquanto os apóstolos ainda estão olhando para cima.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 os discípulos continuando respeitosamente a perguntar a Jesus sobre a restauração de Israel ao povo judeu e um governo terreno.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se sentiria?" Você pode ouvir coisas como: "Triste por meus apóstolos estarem se concentrando nas coisas erradas", "Simpatia, porque os apóstolos estão tentando entender o que acontecerá em seguida", e "Confiante, porque vocês sabem que quando o Espírito Santo vier, os apóstolos entenderão e testemunharão perante todos sobre Jesus e o reino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compartilhando suas palavras finais com os apóstolos enquanto ele estava na terra. Jesus responde à pergunta do apóstolo dizendo: "Apenas o Pai tem a autoridade para definir essas datas e tempos, e elas não são para vocês saberem. Mas vocês receberão poder quando o Espírito Santo vier sobre vocês. E vocês serão minhas testemunhas, contando às pessoas sobre mim em todos os lugares — em Jerusalém, em toda a Judeia, em Samaria e até os confins da terra".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apóstolos: “Como vocês se sentem?”. Você pode ouvir coisas como: "Desapontado por minha pergunta sobre o tempo de Deus não ser respondida", "Surpreso, perguntando como o Espírito Santo me dará poder para testemunhar sobre Jesus", e "Humilhado por Jesus confiar em mim com uma tarefa tão grande".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Jesus indo para o céu assim que ele termina de falar com os apóstolos. Deus, o Pai, leva Jesus de volta para o céu enquanto os apóstolos olham para o céu tentando ver para onde Jesus foi. De repente, dois anjos aparecem ao lado dos apóstolos, mas os apóstolos ainda estão olhando para o céu. Os anjos fazem uma pergunta aos apóstolos que não esperavam que os apóstolos respondessem. Os anjos dizem: "Homens da Galileia, por que vocês estão aqui olhando para o céu? Jesus foi levado para o céu, mas algum dia ele retornará do céu da mesma maneira que vocês o viram 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anjos: "Ao ver os apóstolos lá olhando para o céu tentando ver Jesus, como vocês se sentem?" Você pode ouvir coisas como: "Frustrado por os apóstolos ainda estarem lá esperando por Jesus", "Surpreso por os apóstolos serem lentos a entender o papel que agora têm", "Entendendo que os apóstolos estão surpresos com o que acabaram de ver, mas que os apóstolos precisam se concentrar no que Jesus disse a eles para fazer", e "Compaixão, reconhecendo que os apóstolos precisam ser garantidos de que Jesus voltará".</w:t>
      </w:r>
    </w:p>
    <w:p>
      <w:pPr>
        <w:pStyle w:val="ListBullet"/>
        <w:spacing w:line="240" w:lineRule="auto"/>
        <w:ind w:left="720"/>
      </w:pPr>
      <w:r>
        <w:rPr>
          <w:lang w:val="pt_PT" w:bidi="pt_PT"/>
        </w:rPr>
      </w:r>
      <w:r>
        <w:rPr>
          <w:lang w:val="pt_PT" w:bidi="pt_PT"/>
        </w:rPr>
        <w:t>Pergunte aos atores que interpretam os apóstolos: "Depois de ouvir as palavras dos anjos, como vocês se sentem?" Você pode ouvir coisas como: "Triste por Jesus ter sido levado", "Curioso quando Jesus voltará um dia", "Certo de que Jesus voltará um dia", "Encorajado a se concentrar no que Jesus havia me dito para fazer".</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Depois que Jesus disse aos apóstolos que eles logo receberiam o Espírito Santo prometido, os apóstolos perguntaram continuamente a Jesus se agora era a hora de Jesus </w:t>
      </w:r>
      <w:r>
        <w:rPr>
          <w:b/>
          <w:lang w:val="pt_PT" w:bidi="pt_PT"/>
        </w:rPr>
        <w:t>libertar Israel</w:t>
      </w:r>
      <w:r>
        <w:rPr>
          <w:lang w:val="pt_PT" w:bidi="pt_PT"/>
        </w:rPr>
        <w:t xml:space="preserve"> e </w:t>
      </w:r>
      <w:r>
        <w:rPr>
          <w:b/>
          <w:lang w:val="pt_PT" w:bidi="pt_PT"/>
        </w:rPr>
        <w:t>restaurar o reino</w:t>
      </w:r>
      <w:r>
        <w:rPr>
          <w:lang w:val="pt_PT" w:bidi="pt_PT"/>
        </w:rPr>
        <w:t>. Um reino é um lugar onde um rei governa um grupo de pessoas. Os apóstolos estão se referindo ao reino de Israel em termos terrenos, não ao reino de Deus.</w:t>
      </w:r>
    </w:p>
    <w:p>
      <w:pPr/>
      <w:r>
        <w:rPr>
          <w:lang w:val="pt_PT" w:bidi="pt_PT"/>
        </w:rPr>
      </w:r>
      <w:r>
        <w:rPr>
          <w:lang w:val="pt_PT" w:bidi="pt_PT"/>
        </w:rPr>
        <w:t>Na Bíblia, Reino de Deus se refere mais a seu povo do que a um lugar. No Antigo Testamento, o Reino de Deus era seu povo Israel. Os profetas de Deus, ou mensageiros, disseram que um dia Deus viria e governaria sobre seu povo em um reino perfeito onde não haveria mais sofrimento ou mal. As pessoas de Israel esperavam e oravam para que esse Reino perfeito viesse.</w:t>
      </w:r>
    </w:p>
    <w:p>
      <w:pPr/>
      <w:r>
        <w:rPr>
          <w:lang w:val="pt_PT" w:bidi="pt_PT"/>
        </w:rPr>
      </w:r>
      <w:r>
        <w:rPr>
          <w:lang w:val="pt_PT" w:bidi="pt_PT"/>
        </w:rPr>
        <w:t xml:space="preserve">O </w:t>
      </w:r>
      <w:r>
        <w:rPr>
          <w:lang w:val="pt_PT" w:bidi="pt_PT"/>
        </w:rPr>
        <w:t>reino de Deus</w:t>
      </w:r>
      <w:r>
        <w:rPr>
          <w:lang w:val="pt_PT" w:bidi="pt_PT"/>
        </w:rPr>
        <w:t xml:space="preserve"> no Novo Testamento também é sobre Deus governando nos corações de suas pessoas em vez de em um lugar físico. No entanto, os judeus nos dias de Jesus queriam o reino perfeito de Deus imediatamente. Eles queriam que um rei viesse e fizesse a nação de Israel grande novamente. Jesus explicou como o reino de Deus é diferente do que eles esperavam. Consulte </w:t>
      </w:r>
      <w:r>
        <w:rPr>
          <w:lang w:val="pt_PT" w:bidi="pt_PT"/>
        </w:rPr>
        <w:t>reino</w:t>
      </w:r>
      <w:r>
        <w:rPr>
          <w:lang w:val="pt_PT" w:bidi="pt_PT"/>
        </w:rPr>
        <w:t xml:space="preserve"> no Glossário Mestre. Traduza "reino" da mesma maneira que vocês traduziram em passagens anteriores.</w:t>
      </w:r>
    </w:p>
    <w:p>
      <w:pPr/>
      <w:r>
        <w:rPr>
          <w:lang w:val="pt_PT" w:bidi="pt_PT"/>
        </w:rPr>
      </w:r>
      <w:r>
        <w:rPr>
          <w:lang w:val="pt_PT" w:bidi="pt_PT"/>
        </w:rPr>
        <w:t xml:space="preserve">Jesus então diz aos apóstolos que eles </w:t>
      </w:r>
      <w:r>
        <w:rPr>
          <w:b/>
          <w:lang w:val="pt_PT" w:bidi="pt_PT"/>
        </w:rPr>
        <w:t>receberão poder</w:t>
      </w:r>
      <w:r>
        <w:rPr>
          <w:lang w:val="pt_PT" w:bidi="pt_PT"/>
        </w:rPr>
        <w:t xml:space="preserve"> quando o </w:t>
      </w:r>
      <w:r>
        <w:rPr>
          <w:b/>
          <w:lang w:val="pt_PT" w:bidi="pt_PT"/>
        </w:rPr>
        <w:t>Espírito Santo</w:t>
      </w:r>
      <w:r>
        <w:rPr>
          <w:lang w:val="pt_PT" w:bidi="pt_PT"/>
        </w:rPr>
        <w:t xml:space="preserve"> vier sobre eles. O Espírito Santo é o Espírito de Deus, às vezes referido como o Espírito de Cristo no Novo Testamento. No Antigo Testamento, Deus deu seu Espírito quando ele ungiu as pessoas para serem reis ou para fazer algo extraordinário. Deus dá seu Espírito às pessoas para equipá-las com sua presença, sabedoria, autoridade e poder. O Espírito de Deus equipa as pessoas para fazer algo. Por exemplo, pode ser solicitado de alguém que transmita uma mensagem de Deus para outrem. No Novo Testamento, o conceito de </w:t>
      </w:r>
      <w:r>
        <w:rPr>
          <w:b/>
          <w:lang w:val="pt_PT" w:bidi="pt_PT"/>
        </w:rPr>
        <w:t>santo</w:t>
      </w:r>
      <w:r>
        <w:rPr>
          <w:lang w:val="pt_PT" w:bidi="pt_PT"/>
        </w:rPr>
        <w:t xml:space="preserve"> se refere a pessoas ou coisas que pertencem a Deus, são separadas para seus propósitos, ou são como ele. Traduza Espírito Santo com o mesmo termo que você usou em passagens anteriores. Consulte </w:t>
      </w:r>
      <w:r>
        <w:rPr>
          <w:lang w:val="pt_PT" w:bidi="pt_PT"/>
        </w:rPr>
        <w:t>Espírito Santo</w:t>
      </w:r>
      <w:r>
        <w:rPr>
          <w:lang w:val="pt_PT" w:bidi="pt_PT"/>
        </w:rPr>
        <w:t xml:space="preserve"> no Glossário Mestre.</w:t>
      </w:r>
    </w:p>
    <w:p>
      <w:pPr/>
      <w:r>
        <w:rPr>
          <w:lang w:val="pt_PT" w:bidi="pt_PT"/>
        </w:rPr>
      </w:r>
      <w:r>
        <w:rPr>
          <w:lang w:val="pt_PT" w:bidi="pt_PT"/>
        </w:rPr>
        <w:t>O Espírito Santo não possui uma pessoa contra sua vontade, como um demônio, ou faz ela fazer coisas sem a participação disposta da pessoa. Mais tarde em Atos, um líder cristão, Estêvão, diz aos líderes judeus que se rebelam contra Deus que eles "estão sempre resistindo ao Espírito Santo, assim como seus pais fizeram". O apóstolo Paulo diz aos crentes que eles podem "apagar o Espírito Santo" e "entristecer o Espírito Santo" desobedecendo a Deus. Em vez disso, o Espírito Santo dará aos apóstolos poder e sabedoria para fazer o que Jesus disse a eles para fazer.</w:t>
      </w:r>
    </w:p>
    <w:p>
      <w:pPr/>
      <w:r>
        <w:rPr>
          <w:lang w:val="pt_PT" w:bidi="pt_PT"/>
        </w:rPr>
      </w:r>
      <w:r>
        <w:rPr>
          <w:lang w:val="pt_PT" w:bidi="pt_PT"/>
        </w:rPr>
        <w:t xml:space="preserve">Jesus disse aos apóstolos que eles serão suas </w:t>
      </w:r>
      <w:r>
        <w:rPr>
          <w:b/>
          <w:lang w:val="pt_PT" w:bidi="pt_PT"/>
        </w:rPr>
        <w:t>testemunhas</w:t>
      </w:r>
      <w:r>
        <w:rPr>
          <w:lang w:val="pt_PT" w:bidi="pt_PT"/>
        </w:rPr>
        <w:t xml:space="preserve">. A frase </w:t>
      </w:r>
      <w:r>
        <w:rPr>
          <w:b/>
          <w:lang w:val="pt_PT" w:bidi="pt_PT"/>
        </w:rPr>
        <w:t>minhas testemunhas</w:t>
      </w:r>
      <w:r>
        <w:rPr>
          <w:lang w:val="pt_PT" w:bidi="pt_PT"/>
        </w:rPr>
        <w:t xml:space="preserve"> indica que os apóstolos diriam aos outros o que eles sabiam pessoalmente sobre Jesus.</w:t>
      </w:r>
    </w:p>
    <w:p>
      <w:pPr/>
      <w:r>
        <w:rPr>
          <w:lang w:val="pt_PT" w:bidi="pt_PT"/>
        </w:rPr>
      </w:r>
      <w:r>
        <w:rPr>
          <w:lang w:val="pt_PT" w:bidi="pt_PT"/>
        </w:rPr>
        <w:t xml:space="preserve">Os apóstolos contariam às pessoas sobre Jesus em </w:t>
      </w:r>
      <w:r>
        <w:rPr>
          <w:lang w:val="pt_PT" w:bidi="pt_PT"/>
        </w:rPr>
        <w:t>Jerusalém</w:t>
      </w:r>
      <w:r>
        <w:rPr>
          <w:lang w:val="pt_PT" w:bidi="pt_PT"/>
        </w:rPr>
        <w:t xml:space="preserve">, a capital de Israel então chamada de </w:t>
      </w:r>
      <w:r>
        <w:rPr>
          <w:lang w:val="pt_PT" w:bidi="pt_PT"/>
        </w:rPr>
        <w:t>Judeia</w:t>
      </w:r>
      <w:r>
        <w:rPr>
          <w:lang w:val="pt_PT" w:bidi="pt_PT"/>
        </w:rPr>
        <w:t xml:space="preserve">. Eles continuariam a contar às pessoas sobre Jesus em toda a Judeia e </w:t>
      </w:r>
      <w:r>
        <w:rPr>
          <w:lang w:val="pt_PT" w:bidi="pt_PT"/>
        </w:rPr>
        <w:t>Samaria</w:t>
      </w:r>
      <w:r>
        <w:rPr>
          <w:lang w:val="pt_PT" w:bidi="pt_PT"/>
        </w:rPr>
        <w:t xml:space="preserve">, a região ao norte da Judeia onde as pessoas samaritanas viviam. Os apóstolos também testemunhariam as pessoas até </w:t>
      </w:r>
      <w:r>
        <w:rPr>
          <w:b/>
          <w:lang w:val="pt_PT" w:bidi="pt_PT"/>
        </w:rPr>
        <w:t>os confins da terra</w:t>
      </w:r>
      <w:r>
        <w:rPr>
          <w:lang w:val="pt_PT" w:bidi="pt_PT"/>
        </w:rPr>
        <w:t>, que é uma frase que significa os lugares mais distantes de onde a pessoa estava no momento ou para as partes mais remotas da terra. Jesus usou essa frase para dizer que os apóstolos deveriam contar a todas as pessoas sobre Jesus em todos os lugares da terra.</w:t>
      </w:r>
    </w:p>
    <w:p>
      <w:pPr/>
      <w:r>
        <w:rPr>
          <w:lang w:val="pt_PT" w:bidi="pt_PT"/>
        </w:rPr>
      </w:r>
      <w:r>
        <w:rPr>
          <w:lang w:val="pt_PT" w:bidi="pt_PT"/>
        </w:rPr>
        <w:t xml:space="preserve">Pare aqui e mostre um mapa do </w:t>
      </w:r>
      <w:r>
        <w:rPr>
          <w:lang w:val="pt_PT" w:bidi="pt_PT"/>
        </w:rPr>
        <w:t>Israel do primeiro século que inclua uma marca para Jerusalém, as áreas da Judeia, Samaria e além</w:t>
      </w:r>
      <w:r>
        <w:rPr>
          <w:lang w:val="pt_PT" w:bidi="pt_PT"/>
        </w:rPr>
        <w:t>.</w:t>
      </w:r>
    </w:p>
    <w:p>
      <w:pPr/>
      <w:r>
        <w:rPr>
          <w:lang w:val="pt_PT" w:bidi="pt_PT"/>
        </w:rPr>
      </w:r>
      <w:r>
        <w:rPr>
          <w:lang w:val="pt_PT" w:bidi="pt_PT"/>
        </w:rPr>
        <w:t xml:space="preserve">A palavra </w:t>
      </w:r>
      <w:r>
        <w:rPr>
          <w:b/>
          <w:lang w:val="pt_PT" w:bidi="pt_PT"/>
        </w:rPr>
        <w:t>céu</w:t>
      </w:r>
      <w:r>
        <w:rPr>
          <w:lang w:val="pt_PT" w:bidi="pt_PT"/>
        </w:rPr>
        <w:t xml:space="preserve"> pode significar o lugar onde Deus vive e pode significar o céu. Deus, o Pai, levou Jesus para o "céu" para estar no lugar de habitação de Deus. E os apóstolos continuaram a olhar para o "céu", ou o céu que vemos, tentando ver para onde Jesus foi. As pessoas não podem ver fisicamente o céu, o lugar de habitação de Deus, a menos que estejam vendo uma visão ou sonho. Quando os anjos perguntam aos apóstolos por que eles estão lá olhando para o "céu", os anjos provavelmente estão se referindo ao céu. Traduza céu da mesma maneira que você traduziu em passagens anteriores. Consulte o termo </w:t>
      </w:r>
      <w:r>
        <w:rPr>
          <w:lang w:val="pt_PT" w:bidi="pt_PT"/>
        </w:rPr>
        <w:t>céu</w:t>
      </w:r>
      <w:r>
        <w:rPr>
          <w:lang w:val="pt_PT" w:bidi="pt_PT"/>
        </w:rPr>
        <w:t xml:space="preserve"> no Glossário Mestre.</w:t>
      </w:r>
    </w:p>
    <w:p>
      <w:pPr/>
      <w:r>
        <w:rPr>
          <w:lang w:val="pt_PT" w:bidi="pt_PT"/>
        </w:rPr>
      </w:r>
      <w:r>
        <w:rPr>
          <w:lang w:val="pt_PT" w:bidi="pt_PT"/>
        </w:rPr>
        <w:t xml:space="preserve">Os dois </w:t>
      </w:r>
      <w:r>
        <w:rPr>
          <w:b/>
          <w:lang w:val="pt_PT" w:bidi="pt_PT"/>
        </w:rPr>
        <w:t>homens de vestes brancas</w:t>
      </w:r>
      <w:r>
        <w:rPr>
          <w:lang w:val="pt_PT" w:bidi="pt_PT"/>
        </w:rPr>
        <w:t xml:space="preserve"> são </w:t>
      </w:r>
      <w:r>
        <w:rPr>
          <w:b/>
          <w:lang w:val="pt_PT" w:bidi="pt_PT"/>
        </w:rPr>
        <w:t>anjos</w:t>
      </w:r>
      <w:r>
        <w:rPr>
          <w:lang w:val="pt_PT" w:bidi="pt_PT"/>
        </w:rPr>
        <w:t xml:space="preserve">, ou seres espirituais do céu que servem como mensageiros de Deus. Traduza anjos da mesma maneira que vocês traduziram antes. Consulte o termo </w:t>
      </w:r>
      <w:r>
        <w:rPr>
          <w:lang w:val="pt_PT" w:bidi="pt_PT"/>
        </w:rPr>
        <w:t>anjos</w:t>
      </w:r>
      <w:r>
        <w:rPr>
          <w:lang w:val="pt_PT" w:bidi="pt_PT"/>
        </w:rPr>
        <w:t xml:space="preserve"> no Glossário Mestre.</w:t>
      </w:r>
    </w:p>
    <w:p>
      <w:pPr/>
      <w:r>
        <w:rPr>
          <w:lang w:val="pt_PT" w:bidi="pt_PT"/>
        </w:rPr>
      </w:r>
      <w:r>
        <w:rPr>
          <w:lang w:val="pt_PT" w:bidi="pt_PT"/>
        </w:rPr>
        <w:t xml:space="preserve">Os anjos se dirigem aos apóstolos como </w:t>
      </w:r>
      <w:r>
        <w:rPr>
          <w:b/>
          <w:lang w:val="pt_PT" w:bidi="pt_PT"/>
        </w:rPr>
        <w:t>homens da Galileia</w:t>
      </w:r>
      <w:r>
        <w:rPr>
          <w:lang w:val="pt_PT" w:bidi="pt_PT"/>
        </w:rPr>
        <w:t xml:space="preserve">. Os apóstolos eram da </w:t>
      </w:r>
      <w:r>
        <w:rPr>
          <w:lang w:val="pt_PT" w:bidi="pt_PT"/>
        </w:rPr>
        <w:t>Galileia</w:t>
      </w:r>
      <w:r>
        <w:rPr>
          <w:lang w:val="pt_PT" w:bidi="pt_PT"/>
        </w:rPr>
        <w:t>, um distrito ou província no norte de Israel.</w:t>
      </w:r>
    </w:p>
    <w:p>
      <w:pPr/>
      <w:r>
        <w:rPr>
          <w:lang w:val="pt_PT" w:bidi="pt_PT"/>
        </w:rPr>
      </w:r>
      <w:r>
        <w:rPr>
          <w:lang w:val="pt_PT" w:bidi="pt_PT"/>
        </w:rPr>
        <w:t xml:space="preserve">Pare aqui e mostre um mapa do </w:t>
      </w:r>
      <w:r>
        <w:rPr>
          <w:lang w:val="pt_PT" w:bidi="pt_PT"/>
        </w:rPr>
        <w:t>Israel do primeiro século com o território da Galileia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1:12–14</w:t>
      </w:r>
      <w:r>
        <w:rPr>
          <w:lang w:val="pt_PT" w:bidi="pt_PT"/>
        </w:rPr>
      </w:r>
    </w:p>
    <w:p>
      <w:pPr>
        <w:pStyle w:val="Heading3"/>
      </w:pPr>
      <w:r>
        <w:rPr>
          <w:lang w:val="pt_PT" w:bidi="pt_PT"/>
        </w:rPr>
        <w:t>Ouvir e Sentir</w:t>
      </w:r>
    </w:p>
    <w:p>
      <w:pPr/>
      <w:r>
        <w:rPr>
          <w:lang w:val="pt_PT" w:bidi="pt_PT"/>
        </w:rPr>
      </w:r>
      <w:r>
        <w:rPr>
          <w:lang w:val="pt_PT" w:bidi="pt_PT"/>
        </w:rPr>
        <w:t>Ouçam Atos 1.12–14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A passagem anterior registra a última conversa dos onze apóstolos com Jesus na terra e o momento que ele subiu ao céu. Os apóstolos perguntaram a Jesus se ele restauraria o reino a Israel. Ele disse a eles que não precisavam saber os tempos de eventos futuros que o próprio Deus decidiu por sua própria autoridade. No entanto, Jesus prometeu aos apóstolos que o Espírito Santo daria a eles poder de testemunhar e contar às pessoas sobre ele em todos os lugares. Depois disso, Deus levou Jesus para o céu e dois anjos disseram aos apóstolos que Jesus voltaria para a terra exatamente da mesma maneira que ele subiu.</w:t>
      </w:r>
    </w:p>
    <w:p>
      <w:pPr/>
      <w:r>
        <w:rPr>
          <w:lang w:val="pt_PT" w:bidi="pt_PT"/>
        </w:rPr>
      </w:r>
      <w:r>
        <w:rPr>
          <w:lang w:val="pt_PT" w:bidi="pt_PT"/>
        </w:rPr>
        <w:t>Deus levou Jesus para o céu em uma colina chamada de Monte das Oliveiras. Então os apóstolos retornaram para Jerusalém. Jerusalém era a capital religiosa do povo judeu. O Monte das Oliveiras fica a cerca de 85 metros acima da cidade de Jerusalém, como era naquela época. As pessoas chamavam a colina de Monte das Oliveiras porque tinha oliveiras crescendo nela. As oliveiras têm pequenos frutos ovais com pele lisa e uma semente dura no interior. O Monte das Oliveiras fica a cerca de um quilômetro, ou cerca de meia hora de caminhada, a leste de Jerusalém. O texto da Bíblia se refere à distância como “a jornada em um dia de sábado”, que é a distância de um quilômetro que as leis judaicas permitiam que as pessoas caminhassem em um sábado, um dia judaico de descanso e adoração.</w:t>
      </w:r>
    </w:p>
    <w:p>
      <w:pPr/>
      <w:r>
        <w:rPr>
          <w:lang w:val="pt_PT" w:bidi="pt_PT"/>
        </w:rPr>
      </w:r>
      <w:r>
        <w:rPr>
          <w:lang w:val="pt_PT" w:bidi="pt_PT"/>
        </w:rPr>
        <w:t xml:space="preserve">Pare aqui e mostre à equipe de tradução uma foto do </w:t>
      </w:r>
      <w:r>
        <w:rPr>
          <w:lang w:val="pt_PT" w:bidi="pt_PT"/>
        </w:rPr>
        <w:t>Monte das Oliveiras</w:t>
      </w:r>
      <w:r>
        <w:rPr>
          <w:lang w:val="pt_PT" w:bidi="pt_PT"/>
        </w:rPr>
        <w:t>.</w:t>
      </w:r>
    </w:p>
    <w:p>
      <w:pPr/>
      <w:r>
        <w:rPr>
          <w:lang w:val="pt_PT" w:bidi="pt_PT"/>
        </w:rPr>
      </w:r>
      <w:r>
        <w:rPr>
          <w:lang w:val="pt_PT" w:bidi="pt_PT"/>
        </w:rPr>
        <w:t xml:space="preserve">Pare aqui e mostre à equipe de tradução uma foto de uma </w:t>
      </w:r>
      <w:r>
        <w:rPr>
          <w:lang w:val="pt_PT" w:bidi="pt_PT"/>
        </w:rPr>
        <w:t>oliveira e azeitonas</w:t>
      </w:r>
      <w:r>
        <w:rPr>
          <w:lang w:val="pt_PT" w:bidi="pt_PT"/>
        </w:rPr>
        <w:t>.</w:t>
      </w:r>
    </w:p>
    <w:p>
      <w:pPr/>
      <w:r>
        <w:rPr>
          <w:lang w:val="pt_PT" w:bidi="pt_PT"/>
        </w:rPr>
      </w:r>
      <w:r>
        <w:rPr>
          <w:lang w:val="pt_PT" w:bidi="pt_PT"/>
        </w:rPr>
        <w:t>Quando eles chegaram à cidade, os apóstolos subiram as escadas para a sala onde estavam vivendo por um curto tempo. A frase "no andar superior" indicava que essa casa tinha uma grande sala construída no topo do telhado plano da parte principal da casa. Nos tempos de Jesus, algumas casas tinham dois andares como essa. Muitas vezes, a sala no andar superior tinha sua própria escada do lado de fora. Os apóstolos eram da Galileia, então eles provavelmente alugaram a sala. Nessa época, eles provavelmente haviam ficado lá por seis semanas ou mais. É provável que os discípulos estivessem nessa sala com Jesus durante a última refeição que Jesus teve com seus discípulos antes de morrer. É provável também que os discípulos estivessem nessa sala quando Jesus apareceu a eles depois que ele voltou à vida.</w:t>
      </w:r>
    </w:p>
    <w:p>
      <w:pPr/>
      <w:r>
        <w:rPr>
          <w:lang w:val="pt_PT" w:bidi="pt_PT"/>
        </w:rPr>
      </w:r>
      <w:r>
        <w:rPr>
          <w:lang w:val="pt_PT" w:bidi="pt_PT"/>
        </w:rPr>
        <w:t xml:space="preserve">Pare aqui e mostre à equipe de tradução um mapa de </w:t>
      </w:r>
      <w:r>
        <w:rPr>
          <w:lang w:val="pt_PT" w:bidi="pt_PT"/>
        </w:rPr>
        <w:t>Jerusalém com o Monte das Oliveiras</w:t>
      </w:r>
      <w:r>
        <w:rPr>
          <w:lang w:val="pt_PT" w:bidi="pt_PT"/>
        </w:rPr>
        <w:t>.</w:t>
      </w:r>
    </w:p>
    <w:p>
      <w:pPr/>
      <w:r>
        <w:rPr>
          <w:lang w:val="pt_PT" w:bidi="pt_PT"/>
        </w:rPr>
      </w:r>
      <w:r>
        <w:rPr>
          <w:lang w:val="pt_PT" w:bidi="pt_PT"/>
        </w:rPr>
        <w:t>Pare aqui e mostrem à equipe de tradução uma fotografia de uma c</w:t>
      </w:r>
      <w:r>
        <w:rPr>
          <w:b/>
          <w:lang w:val="pt_PT" w:bidi="pt_PT"/>
        </w:rPr>
        <w:t>asa com uma sala superior.</w:t>
      </w:r>
    </w:p>
    <w:p>
      <w:pPr/>
      <w:r>
        <w:rPr>
          <w:lang w:val="pt_PT" w:bidi="pt_PT"/>
        </w:rPr>
      </w:r>
      <w:r>
        <w:rPr>
          <w:lang w:val="pt_PT" w:bidi="pt_PT"/>
        </w:rPr>
        <w:t>Os presentes eram Pedro, também conhecido como Simão Pedro, e João, Tiago e André, Filipe e Tomé, Bartolomeu e Mateus, Tiago, o filho de Alfeu e Simão, o zelote, e Judas, também conhecido como Tadeu, o filho de outro Tiago. Havia dois apóstolos com o nome Tiago e dois apóstolos com o nome Simão. Para saber sobre qual deles estavam falando, as pessoas chamavam o outro Tiago: “Tiago, filho de Alfeu”. Eles chamavam o outro Simão: “Simão, o zelote”. A palavra “zelote” significa “alguém que é zeloso ou apaixonado”. Naquele momento, em Israel, se referia a pessoas zelosas para que os judeus fossem livres do controle de Roma.</w:t>
      </w:r>
    </w:p>
    <w:p>
      <w:pPr/>
      <w:r>
        <w:rPr>
          <w:lang w:val="pt_PT" w:bidi="pt_PT"/>
        </w:rPr>
      </w:r>
      <w:r>
        <w:rPr>
          <w:lang w:val="pt_PT" w:bidi="pt_PT"/>
        </w:rPr>
        <w:t>Pare aqui e discutam com a equipe de tradução como, em sua cultura, vocês separam as pessoas que têm o mesmo nome e são parte de um grupo.</w:t>
      </w:r>
    </w:p>
    <w:p>
      <w:pPr/>
      <w:r>
        <w:rPr>
          <w:lang w:val="pt_PT" w:bidi="pt_PT"/>
        </w:rPr>
      </w:r>
      <w:r>
        <w:rPr>
          <w:lang w:val="pt_PT" w:bidi="pt_PT"/>
        </w:rPr>
        <w:t>Os apóstolos, juntamente com as mulheres, e Maria, a mãe de Jesus, e seus irmãos, se reuniam regularmente e muitas vezes em um grupo para orar. Os apóstolos e os outros usavam muito tempo e esforço em orar e estavam unidos em propósito e concordavam de muitas maneiras quando oravam. Quando as pessoas oram, elas podem fazer duas coisas. Eles podem pedir a Deus coisas, e podem louvar ou agradecer a Deus por coisas. As mulheres provavelmente eram aquelas que haviam acreditado em Jesus, seguiam ele e os apóstolos para onde quer que fossem, e os haviam ajudado de maneiras práticas durante o ministério de Jesus. Os irmãos de Jesus provavelmente eram seus irmãos mais jovens, filhos de Maria e José nascidos depois de Jesus.</w:t>
      </w:r>
    </w:p>
    <w:p>
      <w:pPr/>
      <w:r>
        <w:rPr>
          <w:lang w:val="pt_PT" w:bidi="pt_PT"/>
        </w:rPr>
      </w:r>
      <w:r>
        <w:rPr>
          <w:lang w:val="pt_PT" w:bidi="pt_PT"/>
        </w:rPr>
        <w:t>Pare aqui e contem uma história de uma vez em sua vida em que você se encontrou com um grupo de crentes regularmente e muitas vezes para orar sobre algo específico.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depois que Deus leva Jesus para o céu, os apóstolos retornam para Jerusalém do Monte das Oliveiras.</w:t>
      </w:r>
    </w:p>
    <w:p>
      <w:pPr/>
      <w:r>
        <w:rPr>
          <w:lang w:val="pt_PT" w:bidi="pt_PT"/>
        </w:rPr>
      </w:r>
      <w:r>
        <w:rPr>
          <w:b/>
          <w:lang w:val="pt_PT" w:bidi="pt_PT"/>
        </w:rPr>
        <w:t>Segunda cena:</w:t>
      </w:r>
      <w:r>
        <w:rPr>
          <w:lang w:val="pt_PT" w:bidi="pt_PT"/>
        </w:rPr>
        <w:t xml:space="preserve"> ao entrarem na cidade, os apóstolos vão para a sala superior onde eles estão ficando.</w:t>
      </w:r>
    </w:p>
    <w:p>
      <w:pPr/>
      <w:r>
        <w:rPr>
          <w:lang w:val="pt_PT" w:bidi="pt_PT"/>
        </w:rPr>
      </w:r>
      <w:r>
        <w:rPr>
          <w:b/>
          <w:lang w:val="pt_PT" w:bidi="pt_PT"/>
        </w:rPr>
        <w:t>Terceira cena:</w:t>
      </w:r>
      <w:r>
        <w:rPr>
          <w:lang w:val="pt_PT" w:bidi="pt_PT"/>
        </w:rPr>
        <w:t xml:space="preserve"> os apóstolos juntamente com as mulheres que estavam seguindo Jesus, Maria, a mãe de Jesus, e seus irmãos se encontram regularmente e muitas vezes para orar.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Bartolomeu</w:t>
      </w:r>
    </w:p>
    <w:p>
      <w:pPr>
        <w:pStyle w:val="ListBullet"/>
        <w:spacing w:line="240" w:lineRule="auto"/>
        <w:ind w:left="720"/>
      </w:pPr>
      <w:r>
        <w:rPr>
          <w:lang w:val="pt_PT" w:bidi="pt_PT"/>
        </w:rPr>
      </w:r>
      <w:r>
        <w:rPr>
          <w:lang w:val="pt_PT" w:bidi="pt_PT"/>
        </w:rPr>
        <w:t>Mateus</w:t>
      </w:r>
    </w:p>
    <w:p>
      <w:pPr>
        <w:pStyle w:val="ListBullet"/>
        <w:spacing w:line="240" w:lineRule="auto"/>
        <w:ind w:left="720"/>
      </w:pPr>
      <w:r>
        <w:rPr>
          <w:lang w:val="pt_PT" w:bidi="pt_PT"/>
        </w:rPr>
      </w:r>
      <w:r>
        <w:rPr>
          <w:lang w:val="pt_PT" w:bidi="pt_PT"/>
        </w:rPr>
        <w:t>Tiago, o filho de Alfeu</w:t>
      </w:r>
    </w:p>
    <w:p>
      <w:pPr>
        <w:pStyle w:val="ListBullet"/>
        <w:spacing w:line="240" w:lineRule="auto"/>
        <w:ind w:left="720"/>
      </w:pPr>
      <w:r>
        <w:rPr>
          <w:lang w:val="pt_PT" w:bidi="pt_PT"/>
        </w:rPr>
      </w:r>
      <w:r>
        <w:rPr>
          <w:lang w:val="pt_PT" w:bidi="pt_PT"/>
        </w:rPr>
        <w:t xml:space="preserve">Simão, o zelote </w:t>
      </w:r>
    </w:p>
    <w:p>
      <w:pPr>
        <w:pStyle w:val="ListBullet"/>
        <w:spacing w:line="240" w:lineRule="auto"/>
        <w:ind w:left="720"/>
      </w:pPr>
      <w:r>
        <w:rPr>
          <w:lang w:val="pt_PT" w:bidi="pt_PT"/>
        </w:rPr>
      </w:r>
      <w:r>
        <w:rPr>
          <w:lang w:val="pt_PT" w:bidi="pt_PT"/>
        </w:rPr>
        <w:t>Judas, também conhecido como Tadeu, o filho de outro Tiago</w:t>
      </w:r>
    </w:p>
    <w:p>
      <w:pPr>
        <w:pStyle w:val="ListBullet"/>
        <w:spacing w:line="240" w:lineRule="auto"/>
        <w:ind w:left="720"/>
      </w:pPr>
      <w:r>
        <w:rPr>
          <w:lang w:val="pt_PT" w:bidi="pt_PT"/>
        </w:rPr>
      </w:r>
      <w:r>
        <w:rPr>
          <w:lang w:val="pt_PT" w:bidi="pt_PT"/>
        </w:rPr>
        <w:t>As mulheres que costumavam seguir Jesus</w:t>
      </w:r>
    </w:p>
    <w:p>
      <w:pPr>
        <w:pStyle w:val="ListBullet"/>
        <w:spacing w:line="240" w:lineRule="auto"/>
        <w:ind w:left="720"/>
      </w:pPr>
      <w:r>
        <w:rPr>
          <w:lang w:val="pt_PT" w:bidi="pt_PT"/>
        </w:rPr>
      </w:r>
      <w:r>
        <w:rPr>
          <w:lang w:val="pt_PT" w:bidi="pt_PT"/>
        </w:rPr>
        <w:t>Maria a mãe de Jesus</w:t>
      </w:r>
    </w:p>
    <w:p>
      <w:pPr>
        <w:pStyle w:val="ListBullet"/>
        <w:spacing w:line="240" w:lineRule="auto"/>
        <w:ind w:left="720"/>
      </w:pPr>
      <w:r>
        <w:rPr>
          <w:lang w:val="pt_PT" w:bidi="pt_PT"/>
        </w:rPr>
      </w:r>
      <w:r>
        <w:rPr>
          <w:lang w:val="pt_PT" w:bidi="pt_PT"/>
        </w:rPr>
        <w:t>Irmãos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Depois que Deus levou Jesus para o céu de uma colina chamada de Monte das Oliveiras, os apóstolos retornaram para Jerusalém. O Monte das Oliveiras fica a cerca de um quilômetro, ou cerca de meia hora de caminhada, a leste de Jerusalém. O texto da Bíblia se refere à distância como “a jornada de um dia de sábado”, que é a distância de um quilômetro que as leis judaicas permitiam que as pessoas caminhassem em um sábado, um dia judaico de descanso e adoração. Isso não indica que Jesus subiu ao céu em um sábado.</w:t>
      </w:r>
    </w:p>
    <w:p>
      <w:pPr/>
      <w:r>
        <w:rPr>
          <w:lang w:val="pt_PT" w:bidi="pt_PT"/>
        </w:rPr>
      </w:r>
      <w:r>
        <w:rPr>
          <w:lang w:val="pt_PT" w:bidi="pt_PT"/>
        </w:rPr>
        <w:t xml:space="preserve">Quando os apóstolos chegaram a Jerusalém, eles foram imediatamente para a sala no andar superior onde eles estavam ficando. É importante observar que o texto da Bíblia diz que eles </w:t>
      </w:r>
      <w:r>
        <w:rPr>
          <w:b/>
          <w:lang w:val="pt_PT" w:bidi="pt_PT"/>
        </w:rPr>
        <w:t>entraram</w:t>
      </w:r>
      <w:r>
        <w:rPr>
          <w:lang w:val="pt_PT" w:bidi="pt_PT"/>
        </w:rPr>
        <w:t xml:space="preserve"> em Jerusalém. Isso indica que eles teriam que passar por um dos portões da cidade no muro da cidade ao redor de Jerusalém. Então eles teriam caminhado para a sala superior onde eles estavam ficando. A palavra “ficando” no idioma original muitas vezes significa uma residência temporária. Os apóstolos eram da Galileia, então eles provavelmente alugaram a sala. Nessa época, eles provavelmente haviam ficado lá por seis semanas ou mais. Essa era possivelmente a mesma sala onde eles tiveram a última ceia com Jesus e onde Jesus os encontrou depois que ele ressuscitou dentre os mortos.</w:t>
      </w:r>
    </w:p>
    <w:p>
      <w:pPr/>
      <w:r>
        <w:rPr>
          <w:lang w:val="pt_PT" w:bidi="pt_PT"/>
        </w:rPr>
      </w:r>
      <w:r>
        <w:rPr>
          <w:lang w:val="pt_PT" w:bidi="pt_PT"/>
        </w:rPr>
        <w:t xml:space="preserve">Pare aqui e mostre à equipe de tradução um mapa de </w:t>
      </w:r>
      <w:r>
        <w:rPr>
          <w:lang w:val="pt_PT" w:bidi="pt_PT"/>
        </w:rPr>
        <w:t>Jerusalém com o Monte das Oliveiras</w:t>
      </w:r>
      <w:r>
        <w:rPr>
          <w:lang w:val="pt_PT" w:bidi="pt_PT"/>
        </w:rPr>
        <w:t>.</w:t>
      </w:r>
    </w:p>
    <w:p>
      <w:pPr/>
      <w:r>
        <w:rPr>
          <w:lang w:val="pt_PT" w:bidi="pt_PT"/>
        </w:rPr>
      </w:r>
      <w:r>
        <w:rPr>
          <w:lang w:val="pt_PT" w:bidi="pt_PT"/>
        </w:rPr>
        <w:t xml:space="preserve">Pare aqui e mostrem à equipe de tradução uma fotografia de uma </w:t>
      </w:r>
      <w:r>
        <w:rPr>
          <w:b/>
          <w:lang w:val="pt_PT" w:bidi="pt_PT"/>
        </w:rPr>
        <w:t>casa com uma sala superior</w:t>
      </w:r>
      <w:r>
        <w:rPr>
          <w:lang w:val="pt_PT" w:bidi="pt_PT"/>
        </w:rPr>
        <w:t>.</w:t>
      </w:r>
    </w:p>
    <w:p>
      <w:pPr/>
      <w:r>
        <w:rPr>
          <w:lang w:val="pt_PT" w:bidi="pt_PT"/>
        </w:rPr>
      </w:r>
      <w:r>
        <w:rPr>
          <w:lang w:val="pt_PT" w:bidi="pt_PT"/>
        </w:rPr>
        <w:t>Os presentes eram Pedro, também conhecido como Simão Pedro, e João, Tiago e André, Filipe e Tomé, Bartolomeu e Mateus, Tiago, o filho de Alfeu e Simão, o zelote, e Judas, também conhecido como Tadeu, o filho de outro Tiago. Havia dois apóstolos com o nome Tiago e dois apóstolos com o nome Simão. Para saber sobre qual deles estavam falando, as pessoas chamavam o outro Tiago: “Tiago, filho de Alfeu”. Eles chamavam o outro Simão: “Simão, o zelote”. A palavra grega “zelote” significa “alguém que é zeloso ou apaixonado”. Naquele momento, em Israel, se referia a pessoas zelosas pelos judeus que deveriam ser livres do controle de Roma. Lucas organizou a lista de nomes de uma certa maneira. Ele primeiro listou quatro nomes juntos, então dois nomes juntos, então outros dois nomes, e então três nomes. Não sabemos se há alguma razão pela qual Lucas organizou os nomes dessa maneira.</w:t>
      </w:r>
    </w:p>
    <w:p>
      <w:pPr/>
      <w:r>
        <w:rPr>
          <w:lang w:val="pt_PT" w:bidi="pt_PT"/>
        </w:rPr>
      </w:r>
      <w:r>
        <w:rPr>
          <w:lang w:val="pt_PT" w:bidi="pt_PT"/>
        </w:rPr>
        <w:t>Essa é a primeira vez que os apóstolos são mencionados pelo nome em Atos.</w:t>
      </w:r>
    </w:p>
    <w:p>
      <w:pPr/>
      <w:r>
        <w:rPr>
          <w:lang w:val="pt_PT" w:bidi="pt_PT"/>
        </w:rPr>
      </w:r>
      <w:r>
        <w:rPr>
          <w:lang w:val="pt_PT" w:bidi="pt_PT"/>
        </w:rPr>
        <w:t>Pare aqui e discuta com a equipe de tradução se ou como vocês organizam nomes em uma certa ordem ou maneira quando vocês contam uma história.</w:t>
      </w:r>
    </w:p>
    <w:p>
      <w:pPr/>
      <w:r>
        <w:rPr>
          <w:lang w:val="pt_PT" w:bidi="pt_PT"/>
        </w:rPr>
      </w:r>
      <w:r>
        <w:rPr>
          <w:lang w:val="pt_PT" w:bidi="pt_PT"/>
        </w:rPr>
        <w:t>Os apóstolos, juntamente com as mulheres e Maria, a mãe de Jesus e seus irmãos, se reuniam regularmente e muitas vezes em um grupo para orar. Os apóstolos e os outros usavam muito tempo e esforço em oração e eles estavam unidos em propósito e concordavam de muitas maneiras quando eles oravam.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André</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Tomé</w:t>
      </w:r>
    </w:p>
    <w:p>
      <w:pPr>
        <w:pStyle w:val="ListBullet"/>
        <w:spacing w:line="240" w:lineRule="auto"/>
        <w:ind w:left="720"/>
      </w:pPr>
      <w:r>
        <w:rPr>
          <w:lang w:val="pt_PT" w:bidi="pt_PT"/>
        </w:rPr>
      </w:r>
      <w:r>
        <w:rPr>
          <w:lang w:val="pt_PT" w:bidi="pt_PT"/>
        </w:rPr>
        <w:t>Bartolomeu</w:t>
      </w:r>
    </w:p>
    <w:p>
      <w:pPr>
        <w:pStyle w:val="ListBullet"/>
        <w:spacing w:line="240" w:lineRule="auto"/>
        <w:ind w:left="720"/>
      </w:pPr>
      <w:r>
        <w:rPr>
          <w:lang w:val="pt_PT" w:bidi="pt_PT"/>
        </w:rPr>
      </w:r>
      <w:r>
        <w:rPr>
          <w:lang w:val="pt_PT" w:bidi="pt_PT"/>
        </w:rPr>
        <w:t>Mateus</w:t>
      </w:r>
    </w:p>
    <w:p>
      <w:pPr>
        <w:pStyle w:val="ListBullet"/>
        <w:spacing w:line="240" w:lineRule="auto"/>
        <w:ind w:left="720"/>
      </w:pPr>
      <w:r>
        <w:rPr>
          <w:lang w:val="pt_PT" w:bidi="pt_PT"/>
        </w:rPr>
      </w:r>
      <w:r>
        <w:rPr>
          <w:lang w:val="pt_PT" w:bidi="pt_PT"/>
        </w:rPr>
        <w:t>Tiago, o filho de Alfeu</w:t>
      </w:r>
    </w:p>
    <w:p>
      <w:pPr>
        <w:pStyle w:val="ListBullet"/>
        <w:spacing w:line="240" w:lineRule="auto"/>
        <w:ind w:left="720"/>
      </w:pPr>
      <w:r>
        <w:rPr>
          <w:lang w:val="pt_PT" w:bidi="pt_PT"/>
        </w:rPr>
      </w:r>
      <w:r>
        <w:rPr>
          <w:lang w:val="pt_PT" w:bidi="pt_PT"/>
        </w:rPr>
        <w:t xml:space="preserve">Simão, o zelote </w:t>
      </w:r>
    </w:p>
    <w:p>
      <w:pPr>
        <w:pStyle w:val="ListBullet"/>
        <w:spacing w:line="240" w:lineRule="auto"/>
        <w:ind w:left="720"/>
      </w:pPr>
      <w:r>
        <w:rPr>
          <w:lang w:val="pt_PT" w:bidi="pt_PT"/>
        </w:rPr>
      </w:r>
      <w:r>
        <w:rPr>
          <w:lang w:val="pt_PT" w:bidi="pt_PT"/>
        </w:rPr>
        <w:t>Judas, também conhecido como Tadeu, o filho de outro Tiago</w:t>
      </w:r>
    </w:p>
    <w:p>
      <w:pPr>
        <w:pStyle w:val="ListBullet"/>
        <w:spacing w:line="240" w:lineRule="auto"/>
        <w:ind w:left="720"/>
      </w:pPr>
      <w:r>
        <w:rPr>
          <w:lang w:val="pt_PT" w:bidi="pt_PT"/>
        </w:rPr>
      </w:r>
      <w:r>
        <w:rPr>
          <w:lang w:val="pt_PT" w:bidi="pt_PT"/>
        </w:rPr>
        <w:t>As mulheres que costumavam seguir Jesus</w:t>
      </w:r>
    </w:p>
    <w:p>
      <w:pPr>
        <w:pStyle w:val="ListBullet"/>
        <w:spacing w:line="240" w:lineRule="auto"/>
        <w:ind w:left="720"/>
      </w:pPr>
      <w:r>
        <w:rPr>
          <w:lang w:val="pt_PT" w:bidi="pt_PT"/>
        </w:rPr>
      </w:r>
      <w:r>
        <w:rPr>
          <w:lang w:val="pt_PT" w:bidi="pt_PT"/>
        </w:rPr>
        <w:t>Maria a mãe de Jesus</w:t>
      </w:r>
    </w:p>
    <w:p>
      <w:pPr>
        <w:pStyle w:val="ListBullet"/>
        <w:spacing w:line="240" w:lineRule="auto"/>
        <w:ind w:left="720"/>
      </w:pPr>
      <w:r>
        <w:rPr>
          <w:lang w:val="pt_PT" w:bidi="pt_PT"/>
        </w:rPr>
      </w:r>
      <w:r>
        <w:rPr>
          <w:lang w:val="pt_PT" w:bidi="pt_PT"/>
        </w:rPr>
        <w:t>Irmãos de Jesus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Depois que Deus levou Jesus para o céu, os apóstolos retornaram para Jerusalém do Monte das Oliveiras. A cidade ficava a cerca de meia hora a pé.</w:t>
      </w:r>
    </w:p>
    <w:p>
      <w:pPr>
        <w:pStyle w:val="ListBullet"/>
        <w:spacing w:line="240" w:lineRule="auto"/>
        <w:ind w:left="720"/>
      </w:pPr>
      <w:r>
        <w:rPr>
          <w:lang w:val="pt_PT" w:bidi="pt_PT"/>
        </w:rPr>
      </w:r>
      <w:r>
        <w:rPr>
          <w:lang w:val="pt_PT" w:bidi="pt_PT"/>
        </w:rPr>
        <w:t>Pergunte aos atores que interpretam os apóstolos: “Como vocês estão se sentindo?”. Vocês podem ouvir coisas como: "Aturdidos e surpresos por ver Jesus subir para o céu", "Triste por Jesus não estar mais conosco", "O que fazemos enquanto esperamos? O que fazemos em seguida?" e "Ansioso para voltar para Jerusalém para esperar pelo Espírito Santo".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os homens chegaram à cidade, eles foram para a sala superior onde eles estavam ficando. Os presentes eram Pedro, João, Tiago e André, Filipe e Tomé, Bartolomeu e Mateus, Tiago, o filho de Alfeu e Simão, o zelote, e Judas, também conhecido como Tadeu, o filho de outro Tiago.</w:t>
      </w:r>
    </w:p>
    <w:p>
      <w:pPr/>
      <w:r>
        <w:rPr>
          <w:lang w:val="pt_PT" w:bidi="pt_PT"/>
        </w:rPr>
      </w:r>
      <w:r>
        <w:rPr>
          <w:lang w:val="pt_PT" w:bidi="pt_PT"/>
        </w:rPr>
        <w:t>Os apóstolos, juntamente com as mulheres, e Maria, a mãe de Jesus, e seus irmãos, se dedicaram constantemente à oração.</w:t>
      </w:r>
    </w:p>
    <w:p>
      <w:pPr>
        <w:pStyle w:val="ListBullet"/>
        <w:spacing w:line="240" w:lineRule="auto"/>
        <w:ind w:left="720"/>
      </w:pPr>
      <w:r>
        <w:rPr>
          <w:lang w:val="pt_PT" w:bidi="pt_PT"/>
        </w:rPr>
      </w:r>
      <w:r>
        <w:rPr>
          <w:lang w:val="pt_PT" w:bidi="pt_PT"/>
        </w:rPr>
        <w:t>Pergunte ao ator que interpreta Maria, a mãe de Jesus: "Como você está se sentindo?" Vocês podem ouvir coisas como: "Meu filho cumpriu aquilo para o qual veio. Agora todos podem ter vida eterna" "Sinto tanta falta de Jesus. Mas que seja de acordo com a vontade de Deus, não a minha", e "Louvado seja Deus por estar com os outros crentes. Ficaremos encorajados quando orarmos juntos".</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Então eles retornaram para </w:t>
      </w:r>
      <w:r>
        <w:rPr>
          <w:b/>
          <w:lang w:val="pt_PT" w:bidi="pt_PT"/>
        </w:rPr>
        <w:t>Jerusalém</w:t>
      </w:r>
      <w:r>
        <w:rPr>
          <w:lang w:val="pt_PT" w:bidi="pt_PT"/>
        </w:rPr>
        <w:t xml:space="preserve"> da colina chamada de </w:t>
      </w:r>
      <w:r>
        <w:rPr>
          <w:b/>
          <w:lang w:val="pt_PT" w:bidi="pt_PT"/>
        </w:rPr>
        <w:t>Monte das Oliveiras</w:t>
      </w:r>
      <w:r>
        <w:rPr>
          <w:lang w:val="pt_PT" w:bidi="pt_PT"/>
        </w:rPr>
        <w:t xml:space="preserve">, que fica perto de Jerusalém, a uma jornada de um dia de </w:t>
      </w:r>
      <w:r>
        <w:rPr>
          <w:b/>
          <w:lang w:val="pt_PT" w:bidi="pt_PT"/>
        </w:rPr>
        <w:t>sábado</w:t>
      </w:r>
      <w:r>
        <w:rPr>
          <w:lang w:val="pt_PT" w:bidi="pt_PT"/>
        </w:rPr>
        <w:t xml:space="preserve"> de distância.</w:t>
      </w:r>
    </w:p>
    <w:p>
      <w:pPr/>
      <w:r>
        <w:rPr>
          <w:lang w:val="pt_PT" w:bidi="pt_PT"/>
        </w:rPr>
      </w:r>
      <w:r>
        <w:rPr>
          <w:b/>
          <w:lang w:val="pt_PT" w:bidi="pt_PT"/>
        </w:rPr>
        <w:t>Jerusalém</w:t>
      </w:r>
      <w:r>
        <w:rPr>
          <w:lang w:val="pt_PT" w:bidi="pt_PT"/>
        </w:rPr>
        <w:t xml:space="preserve"> é o nome da capital religiosa do povo judeu. O lugar oficial onde os judeus iam fazer sacrifícios a Deus, o templo, estava localizado em Jerusalém. Esse era o lugar mais sagrado para o povo judeu, e o lugar onde os líderes da lei religiosa judaica se encontravam. Lembrem-se de usar a mesma palavra que você usou anteriormente para Jerusalém. Uma definição completa de </w:t>
      </w:r>
      <w:r>
        <w:rPr>
          <w:lang w:val="pt_PT" w:bidi="pt_PT"/>
        </w:rPr>
        <w:t>Jerusalém</w:t>
      </w:r>
      <w:r>
        <w:rPr>
          <w:lang w:val="pt_PT" w:bidi="pt_PT"/>
        </w:rPr>
        <w:t xml:space="preserve"> pode ser encontrada no Glossário Mestre.</w:t>
      </w:r>
    </w:p>
    <w:p>
      <w:pPr/>
      <w:r>
        <w:rPr>
          <w:lang w:val="pt_PT" w:bidi="pt_PT"/>
        </w:rPr>
      </w:r>
      <w:r>
        <w:rPr>
          <w:b/>
          <w:lang w:val="pt_PT" w:bidi="pt_PT"/>
        </w:rPr>
        <w:t>Azeitonas</w:t>
      </w:r>
      <w:r>
        <w:rPr>
          <w:lang w:val="pt_PT" w:bidi="pt_PT"/>
        </w:rPr>
        <w:t xml:space="preserve"> são pequenas frutas ovais com uma pele lisa e uma semente dura no interior, e elas crescem em árvores. A azeitona era um alimento essencial nos tempos antigos. As pessoas esmagavam azeitonas até soltarem um óleo que era usado na culinária e em alguns rituais. As pessoas usavam o óleo chamado azeite como combustível para lâmpadas e em medicina e cosméticos.</w:t>
      </w:r>
    </w:p>
    <w:p>
      <w:pPr/>
      <w:r>
        <w:rPr>
          <w:lang w:val="pt_PT" w:bidi="pt_PT"/>
        </w:rPr>
      </w:r>
      <w:r>
        <w:rPr>
          <w:lang w:val="pt_PT" w:bidi="pt_PT"/>
        </w:rPr>
        <w:t xml:space="preserve">Pare aqui e mostre à equipe de tradução uma foto de uma </w:t>
      </w:r>
      <w:r>
        <w:rPr>
          <w:lang w:val="pt_PT" w:bidi="pt_PT"/>
        </w:rPr>
        <w:t>oliveira e azeitonas</w:t>
      </w:r>
      <w:r>
        <w:rPr>
          <w:lang w:val="pt_PT" w:bidi="pt_PT"/>
        </w:rPr>
        <w:t>.</w:t>
      </w:r>
    </w:p>
    <w:p>
      <w:pPr/>
      <w:r>
        <w:rPr>
          <w:lang w:val="pt_PT" w:bidi="pt_PT"/>
        </w:rPr>
      </w:r>
      <w:r>
        <w:rPr>
          <w:lang w:val="pt_PT" w:bidi="pt_PT"/>
        </w:rPr>
        <w:t xml:space="preserve">O povo judeu observava o dia de </w:t>
      </w:r>
      <w:r>
        <w:rPr>
          <w:b/>
          <w:lang w:val="pt_PT" w:bidi="pt_PT"/>
        </w:rPr>
        <w:t>sábado</w:t>
      </w:r>
      <w:r>
        <w:rPr>
          <w:lang w:val="pt_PT" w:bidi="pt_PT"/>
        </w:rPr>
        <w:t xml:space="preserve"> como um dia de descanso e adoração desde a época em que Deus deu a eles esse mandamento. O sábado é considerado o sétimo dia da semana. Na época de Jesus, regras rigorosas e específicas estavam em vigor sobre que tipo de trabalho poderia e não poderia ser feito naquele dia, e até mesmo a distância que as pessoas tinham permissão para caminhar. Este era também o dia em que as pessoas iam para a sinagoga para adorar. Lembrem-se de usar a mesma palavra que você usou anteriormente para sábado. Uma definição completa de </w:t>
      </w:r>
      <w:r>
        <w:rPr>
          <w:lang w:val="pt_PT" w:bidi="pt_PT"/>
        </w:rPr>
        <w:t>sábado</w:t>
      </w:r>
      <w:r>
        <w:rPr>
          <w:lang w:val="pt_PT" w:bidi="pt_PT"/>
        </w:rPr>
        <w:t xml:space="preserve"> pode ser encontrada no Glossário Mestre.</w:t>
      </w:r>
    </w:p>
    <w:p>
      <w:pPr/>
      <w:r>
        <w:rPr>
          <w:lang w:val="pt_PT" w:bidi="pt_PT"/>
        </w:rPr>
      </w:r>
      <w:r>
        <w:rPr>
          <w:lang w:val="pt_PT" w:bidi="pt_PT"/>
        </w:rPr>
        <w:t xml:space="preserve">Todos esses, de comum acordo, estavam se devotando à </w:t>
      </w:r>
      <w:r>
        <w:rPr>
          <w:b/>
          <w:lang w:val="pt_PT" w:bidi="pt_PT"/>
        </w:rPr>
        <w:t>oração</w:t>
      </w:r>
      <w:r>
        <w:rPr>
          <w:lang w:val="pt_PT" w:bidi="pt_PT"/>
        </w:rPr>
        <w:t xml:space="preserve">. Oração refere-se a se comunicar com Deus. Utilize aqui uma palavra que não se refira apenas a uma comunicação ritualística, mas sim a algo mais pessoal. Alguns idiomas têm mais de uma palavra para oração, dependendo de que tipo de conversa com Deus está acontecendo. Alguns idiomas têm palavras separadas para orações de ação de graças e orações pedindo ajuda. Nesse caso, os apóstolos provavelmente estavam fazendo ambos os tipos de oração. Lembrem-se de usar a mesma palavra que você usou anteriormente para oração. Uma definição completa de </w:t>
      </w:r>
      <w:r>
        <w:rPr>
          <w:lang w:val="pt_PT" w:bidi="pt_PT"/>
        </w:rPr>
        <w:t>oração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1:15–26</w:t>
      </w:r>
      <w:r>
        <w:rPr>
          <w:lang w:val="pt_PT" w:bidi="pt_PT"/>
        </w:rPr>
      </w:r>
    </w:p>
    <w:p>
      <w:pPr>
        <w:pStyle w:val="Heading3"/>
      </w:pPr>
      <w:r>
        <w:rPr>
          <w:lang w:val="pt_PT" w:bidi="pt_PT"/>
        </w:rPr>
        <w:t>Ouvir e Sentir</w:t>
      </w:r>
    </w:p>
    <w:p>
      <w:pPr/>
      <w:r>
        <w:rPr>
          <w:lang w:val="pt_PT" w:bidi="pt_PT"/>
        </w:rPr>
      </w:r>
      <w:r>
        <w:rPr>
          <w:lang w:val="pt_PT" w:bidi="pt_PT"/>
        </w:rPr>
        <w:t>Ouçam Atos 1.15–26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história anterior, os onze apóstolos caminharam de volta para Jerusalém do Monte das Oliveiras, onde eles viram Jesus subir para o céu. Eles foram para a sala superior onde estavam ficando. Eles muitas vezes e regularmente se encontravam com os outros crentes para orar.</w:t>
      </w:r>
    </w:p>
    <w:p>
      <w:pPr/>
      <w:r>
        <w:rPr>
          <w:lang w:val="pt_PT" w:bidi="pt_PT"/>
        </w:rPr>
      </w:r>
      <w:r>
        <w:rPr>
          <w:lang w:val="pt_PT" w:bidi="pt_PT"/>
        </w:rPr>
        <w:t>Nesses dias depois que Jesus foi para o céu, Pedro se levantou em uma reunião de crentes e ele falou com eles. Havia aproximadamente cento e vinte pessoas, homens e mulheres, nesse grupo. Eles provavelmente estavam em Jerusalém, onde Jesus disse aos apóstolos para esperar pelo Espírito Santo.</w:t>
      </w:r>
    </w:p>
    <w:p>
      <w:pPr/>
      <w:r>
        <w:rPr>
          <w:lang w:val="pt_PT" w:bidi="pt_PT"/>
        </w:rPr>
      </w:r>
      <w:r>
        <w:rPr>
          <w:lang w:val="pt_PT" w:bidi="pt_PT"/>
        </w:rPr>
        <w:t>Pedro se dirigiu a eles educadamente como “irmãos”, um termo que ele usou para colegas crentes, tanto homens quanto mulheres. Isso mostrou que ele se considerava como um deles. Pedro disse a eles: "Era necessário que os eventos sobre os quais as Escrituras judaicas falam acontecessem. O Espírito Santo levou Davi a falar sobre Judas. Ele disse com antecedência o que Judas faria, esse Judas que guiou os homens que vieram para prender Jesus". Davi era um rei que governou Israel cerca de mil anos antes de Jesus viver na terra. Há muitas histórias nas Escrituras sobre ele. Davi escreveu algumas das Escrituras chamadas de Salmos. Quando ele escreveu Salmos, ele escreveu o que o Espírito Santo disse a ele para escrever. O Espírito Santo é o Espírito de Deus, que Deus dá às pessoas para equipá-las com sua presença, sabedoria, autoridade e poder. O Espírito Santo orientou Davi a escrever profecias, ou previsões de eventos futuros, sobre Judas muito antes de Judas viver. As profecias que ele escreveu se tornaram realidade sobre Judas. Mas o nome de Judas não é mencionado nessas profecias. Davi não sabia que ele escreveu sobre Judas.</w:t>
      </w:r>
    </w:p>
    <w:p>
      <w:pPr/>
      <w:r>
        <w:rPr>
          <w:lang w:val="pt_PT" w:bidi="pt_PT"/>
        </w:rPr>
      </w:r>
      <w:r>
        <w:rPr>
          <w:lang w:val="pt_PT" w:bidi="pt_PT"/>
        </w:rPr>
        <w:t>Deus revelou a Pedro que certas profecias, que Davi escreveu, eram sobre Judas. Era porque o caráter e as ações de Judas eram semelhantes ao caráter e ações do homem que Davi descreveu. Os primeiros cristãos que viveram logo depois que Jesus morreu sabiam que Jesus era o Messias, ou o salvador prometido. Eles sabiam que havia muitas profecias nas Escrituras judaicas sobre a maneira como o Messias sofreria e morreria. Também é possível que Jesus tenha mostrado a eles essas profecias depois que ele ressuscitou dentre os mortos. Então quando eles leram as Escrituras judaicas, foram capazes de dizer quais profecias falaram sobre eventos que testemunharam durante a vida de Jesus.</w:t>
      </w:r>
    </w:p>
    <w:p>
      <w:pPr/>
      <w:r>
        <w:rPr>
          <w:lang w:val="pt_PT" w:bidi="pt_PT"/>
        </w:rPr>
      </w:r>
      <w:r>
        <w:rPr>
          <w:lang w:val="pt_PT" w:bidi="pt_PT"/>
        </w:rPr>
        <w:t>Pare aqui e conte uma história de sua cultura sobre alguém ou uma história que previu eventos que realmente aconteceram mais tarde. Se alguém previu os eventos, como vocês sabem que os eventos realmente aconteceram?</w:t>
      </w:r>
    </w:p>
    <w:p>
      <w:pPr/>
      <w:r>
        <w:rPr>
          <w:lang w:val="pt_PT" w:bidi="pt_PT"/>
        </w:rPr>
      </w:r>
      <w:r>
        <w:rPr>
          <w:lang w:val="pt_PT" w:bidi="pt_PT"/>
        </w:rPr>
        <w:t>Pedro continuou: "Como Jesus escolheu Judas para fazer o trabalho de Deus conosco, ele era um membro de nosso grupo". Essa frase pode estar explicando que Judas, que traiu Jesus, sabia onde Jesus estava porque ele era um dos apóstolos. Também pode ser a base para o que Pedro dirá em seguida em seu discurso sobre as profecias específicas sobre Judas.</w:t>
      </w:r>
    </w:p>
    <w:p>
      <w:pPr/>
      <w:r>
        <w:rPr>
          <w:lang w:val="pt_PT" w:bidi="pt_PT"/>
        </w:rPr>
      </w:r>
      <w:r>
        <w:rPr>
          <w:lang w:val="pt_PT" w:bidi="pt_PT"/>
        </w:rPr>
        <w:t>As informações adicionais a seguir não são parte do discurso de Pedro. Lucas provavelmente adicionou mais detalhes sobre a morte de Judas para que os leitores possam entender melhor os comentários de Pedro.</w:t>
      </w:r>
    </w:p>
    <w:p>
      <w:pPr/>
      <w:r>
        <w:rPr>
          <w:lang w:val="pt_PT" w:bidi="pt_PT"/>
        </w:rPr>
      </w:r>
      <w:r>
        <w:rPr>
          <w:lang w:val="pt_PT" w:bidi="pt_PT"/>
        </w:rPr>
        <w:t>“Agora esse homem comprou um campo com o dinheiro, que os judeus deram a ele por seu ato perverso”. Judas traiu Jesus, e os sacerdotes deram dinheiro a Judas por fazer isso. Esse dinheiro foi a recompensa de Judas. Mais tarde Judas jogou o dinheiro na área do templo. Os sacerdotes compraram o campo usando o dinheiro de Judas. Então o campo pertenceria a Judas. Lucas provavelmente escreveu: "Judas comprou um campo" porque ele estava contando a história sobre Judas e queria mantê-la curta e não contar toda essa história.</w:t>
      </w:r>
    </w:p>
    <w:p>
      <w:pPr/>
      <w:r>
        <w:rPr>
          <w:lang w:val="pt_PT" w:bidi="pt_PT"/>
        </w:rPr>
      </w:r>
      <w:r>
        <w:rPr>
          <w:lang w:val="pt_PT" w:bidi="pt_PT"/>
        </w:rPr>
        <w:t>Lucas continua, dizendo que Judas caiu de cabeça primeiro, seu corpo se partiu ao meio e seus órgãos internos da barriga caíram. Isso significa que seu rosto estava apontando para baixo e que ele caiu de uma altura, em vez de tropeçar enquanto ele caminhava. As notícias sobre a morte de Judas se espalharam para todas as pessoas de Jerusalém. Eles chamaram o campo com uma palavra, que em seu idioma significa uma área de sangue. Isso foi porque Judas morreu lá e seu sangue foi derramado nesse lugar.</w:t>
      </w:r>
    </w:p>
    <w:p>
      <w:pPr/>
      <w:r>
        <w:rPr>
          <w:lang w:val="pt_PT" w:bidi="pt_PT"/>
        </w:rPr>
      </w:r>
      <w:r>
        <w:rPr>
          <w:lang w:val="pt_PT" w:bidi="pt_PT"/>
        </w:rPr>
        <w:t>Pedro continuou: "O rei Davi, que escreveu o livro dos Salmos, disse: 'Todos devem deixar sua casa e ninguém deve viver nela' e 'outra pessoa deve fazer seu trabalho'". Pedro está aplicando o significado dessas Escrituras a Judas. O primeiro versículo expressa o desejo de que a casa de Judas permanecesse vazia. Em outras palavras, esse é um desejo de que nenhum outro inimigo viesse para tomar seu lugar. A segunda passagem expressa a necessidade de alguém confiável para tomar seu lugar ao servir como um dos apóstolos.</w:t>
      </w:r>
    </w:p>
    <w:p>
      <w:pPr/>
      <w:r>
        <w:rPr>
          <w:lang w:val="pt_PT" w:bidi="pt_PT"/>
        </w:rPr>
      </w:r>
      <w:r>
        <w:rPr>
          <w:lang w:val="pt_PT" w:bidi="pt_PT"/>
        </w:rPr>
        <w:t>Pedro disse: "Portanto, devemos escolher um homem para tornarmos um de nosso grupo de apóstolos que será uma testemunha conosco de que o Senhor Jesus ressuscitou dentre os mortos. Esse homem tem que ser um dos discípulos que estava conosco durante todo o tempo em que o Senhor Jesus estava vivendo conosco, começando pelo batismo de João até o dia em que Deus levou Jesus para o céu".</w:t>
      </w:r>
    </w:p>
    <w:p>
      <w:pPr/>
      <w:r>
        <w:rPr>
          <w:lang w:val="pt_PT" w:bidi="pt_PT"/>
        </w:rPr>
      </w:r>
      <w:r>
        <w:rPr>
          <w:lang w:val="pt_PT" w:bidi="pt_PT"/>
        </w:rPr>
        <w:t>"Do batismo de João" provavelmente se refere ao tempo em que João Batista batizou Jesus. João batizou as pessoas, ou as lavou na água, para mostrar que uma pessoa queria parar de pecar e obedecer a Deus. João chamou as pessoas para se arrepender de seus pecados e serem batizadas para que pudessem se preparar para realmente ouvir Jesus. Jesus pediu a João para batizá-lo também, mesmo que ele nunca tenha pecado. Jesus sabia que era a vontade de Deus que João o batizasse. Dessa maneira, Jesus fez o mesmo que as pessoas que ele veio salvar. O batismo de Jesus marcou o início de seu ministério, ou seu trabalho oficial na terra.</w:t>
      </w:r>
    </w:p>
    <w:p>
      <w:pPr/>
      <w:r>
        <w:rPr>
          <w:lang w:val="pt_PT" w:bidi="pt_PT"/>
        </w:rPr>
      </w:r>
      <w:r>
        <w:rPr>
          <w:lang w:val="pt_PT" w:bidi="pt_PT"/>
        </w:rPr>
        <w:t>Israel foi o primeiro grupo de pessoas na terra que Deus escolheu para contar a todos no mundo sobre ele. Quando eles desobedeceram a Deus, Jesus veio para a terra para morrer pelo pecado de todas as pessoas, então todos os que aceitam o dom da salvação podem conhecer a Deus e ter a vida eterna. Jesus nomeou os apóstolos para ser seus representantes e ele escolheu doze porque os apóstolos representavam as doze tribos de Israel. Os apóstolos eram como os líderes do novo grupo de seguidores de Deus. Muitas pessoas acreditam que os doze apóstolos representam as doze tribos de Israel como uma fundação para a vinda do Espírito Santo e o nascimento da igreja.</w:t>
      </w:r>
    </w:p>
    <w:p>
      <w:pPr/>
      <w:r>
        <w:rPr>
          <w:lang w:val="pt_PT" w:bidi="pt_PT"/>
        </w:rPr>
      </w:r>
      <w:r>
        <w:rPr>
          <w:lang w:val="pt_PT" w:bidi="pt_PT"/>
        </w:rPr>
        <w:t>E seguindo o discurso de Pedro, os crentes sugeriram os nomes de dois homens. O nome de um dos homens era José, que as pessoas também chamavam de Barsabás, que significa Filho do sábado dia de descanso. Eles também o chamavam de Justo. O nome do outro homem era Matias.</w:t>
      </w:r>
    </w:p>
    <w:p>
      <w:pPr/>
      <w:r>
        <w:rPr>
          <w:lang w:val="pt_PT" w:bidi="pt_PT"/>
        </w:rPr>
      </w:r>
      <w:r>
        <w:rPr>
          <w:lang w:val="pt_PT" w:bidi="pt_PT"/>
        </w:rPr>
        <w:t>Então eles oraram dizendo: "Senhor, você sabe o que todas as pessoas pensam, sentem e crêem". A palavra "Senhor" aqui se refere a Jesus. "Por favor, mostre qual desses dois você escolheu para que ele possa fazer o trabalho de um apóstolo". O principal trabalho dos apóstolos era pregar as boas novas sobre Jesus, ser fundadores da igreja, ter autoridade espiritual na igreja e ser testemunhas do fato de que Jesus ressuscitou dentre os mortos. Eles estavam em uma posição de confiança e autoridade. Esse é o trabalho que Judas deixou, "para ir para o lugar onde ele pertence". Judas deixou a posição que Jesus deu a ele e parou de ser um apóstolo quando ele traiu Jesus. Como ele traiu Jesus, ele pertence a um lugar que é separado dos apóstolos e outros crentes. Isso significa que Judas recebeu o que merecia. É mais provável que o líder do grupo tenha orado essas palavras e as pessoas também oraram de uma maneira semelhante, mas não com essas palavras exatas.</w:t>
      </w:r>
    </w:p>
    <w:p>
      <w:pPr/>
      <w:r>
        <w:rPr>
          <w:lang w:val="pt_PT" w:bidi="pt_PT"/>
        </w:rPr>
      </w:r>
      <w:r>
        <w:rPr>
          <w:lang w:val="pt_PT" w:bidi="pt_PT"/>
        </w:rPr>
        <w:t>Então eles lançaram sortes para ver quem Jesus escolheu para substituir Judas. A frase "lançar sortes" provavelmente se refere a colocar objetos marcados, peças, em um saco ou recipiente. Os objetos geralmente eram seixos. Eles eram marcados com cores diferentes, símbolos diferentes, ou cada seixo tinha um nome nele. Então uma pessoa sacudia o saco até que um dos objetos caísse. Eles esperavam que o Senhor fizesse o objeto certo marcado cair. Aqui o líder do grupo, provavelmente Pedro, lançou sortes. O resto das pessoas aprovaram ele fazer isso. A sorte caiu sobre Matias e eles o adicionaram aos onze apóstolos, então havia doze apóstolos novamente.</w:t>
      </w:r>
    </w:p>
    <w:p>
      <w:pPr/>
      <w:r>
        <w:rPr>
          <w:lang w:val="pt_PT" w:bidi="pt_PT"/>
        </w:rPr>
      </w:r>
      <w:r>
        <w:rPr>
          <w:lang w:val="pt_PT" w:bidi="pt_PT"/>
        </w:rPr>
        <w:t xml:space="preserve">Pare aqui e mostre à equipe de tradução uma imagem mostrando </w:t>
      </w:r>
      <w:r>
        <w:rPr>
          <w:lang w:val="pt_PT" w:bidi="pt_PT"/>
        </w:rPr>
        <w:t>sorteios</w:t>
      </w:r>
      <w:r>
        <w:rPr>
          <w:lang w:val="pt_PT" w:bidi="pt_PT"/>
        </w:rPr>
        <w:t>.</w:t>
      </w:r>
    </w:p>
    <w:p>
      <w:pPr/>
      <w:r>
        <w:rPr>
          <w:lang w:val="pt_PT" w:bidi="pt_PT"/>
        </w:rPr>
      </w:r>
      <w:r>
        <w:rPr>
          <w:lang w:val="pt_PT" w:bidi="pt_PT"/>
        </w:rPr>
        <w:t>Pare aqui e discuta com a equipe de tradução quais métodos as pessoas usam em sua cultura para ajudá-las a tomar decisões.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Pedro faz um discurso para um grupo de 120 crentes. Ele diz que era necessário que as coisas que o Espírito Santo falou por meio do rei Davi nas Escrituras sobre Judas acontecessem.</w:t>
      </w:r>
    </w:p>
    <w:p>
      <w:pPr/>
      <w:r>
        <w:rPr>
          <w:lang w:val="pt_PT" w:bidi="pt_PT"/>
        </w:rPr>
      </w:r>
      <w:r>
        <w:rPr>
          <w:b/>
          <w:lang w:val="pt_PT" w:bidi="pt_PT"/>
        </w:rPr>
        <w:t>Segunda cena:</w:t>
      </w:r>
      <w:r>
        <w:rPr>
          <w:lang w:val="pt_PT" w:bidi="pt_PT"/>
        </w:rPr>
        <w:t xml:space="preserve"> Pedro cita profecias, que o rei Davi escreveu em Salmos sobre Judas. Uma escritura é uma oração a Deus pedindo que o lugar de Judas como um traidor ficasse vazio para sempre. Outra escritura diz que alguém deve substituir Judas servindo como um apóstolo.</w:t>
      </w:r>
    </w:p>
    <w:p>
      <w:pPr/>
      <w:r>
        <w:rPr>
          <w:lang w:val="pt_PT" w:bidi="pt_PT"/>
        </w:rPr>
      </w:r>
      <w:r>
        <w:rPr>
          <w:b/>
          <w:lang w:val="pt_PT" w:bidi="pt_PT"/>
        </w:rPr>
        <w:t>Terceira cena:</w:t>
      </w:r>
      <w:r>
        <w:rPr>
          <w:lang w:val="pt_PT" w:bidi="pt_PT"/>
        </w:rPr>
        <w:t xml:space="preserve"> Pedro diz que os apóstolos devem substituir Judas por outro crente que junto com eles podem ser uma testemunha de Jesus ressuscitando dentre os mortos. Esse homem tinha que estar com os discípulos do tempo do batismo de Jesus até o tempo que Deus o levou para o céu.</w:t>
      </w:r>
    </w:p>
    <w:p>
      <w:pPr/>
      <w:r>
        <w:rPr>
          <w:lang w:val="pt_PT" w:bidi="pt_PT"/>
        </w:rPr>
      </w:r>
      <w:r>
        <w:rPr>
          <w:b/>
          <w:lang w:val="pt_PT" w:bidi="pt_PT"/>
        </w:rPr>
        <w:t>Quarta cena:</w:t>
      </w:r>
      <w:r>
        <w:rPr>
          <w:lang w:val="pt_PT" w:bidi="pt_PT"/>
        </w:rPr>
        <w:t xml:space="preserve"> os discípulos selecionam dois homens, José também chamado de Barsabás ou Justo, e Matias. Os discípulos lançaram sortes para ver qual deles Jesus escolheu para substituir Judas. O sorteio cai sobre Matias e ele se junta aos onze apóstolos.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onze apóstolos</w:t>
      </w:r>
    </w:p>
    <w:p>
      <w:pPr>
        <w:pStyle w:val="ListBullet"/>
        <w:spacing w:line="240" w:lineRule="auto"/>
        <w:ind w:left="720"/>
      </w:pPr>
      <w:r>
        <w:rPr>
          <w:lang w:val="pt_PT" w:bidi="pt_PT"/>
        </w:rPr>
      </w:r>
      <w:r>
        <w:rPr>
          <w:lang w:val="pt_PT" w:bidi="pt_PT"/>
        </w:rPr>
        <w:t>Os crentes em Jesus</w:t>
      </w:r>
    </w:p>
    <w:p>
      <w:pPr>
        <w:pStyle w:val="ListBullet"/>
        <w:spacing w:line="240" w:lineRule="auto"/>
        <w:ind w:left="720"/>
      </w:pPr>
      <w:r>
        <w:rPr>
          <w:lang w:val="pt_PT" w:bidi="pt_PT"/>
        </w:rPr>
      </w:r>
      <w:r>
        <w:rPr>
          <w:lang w:val="pt_PT" w:bidi="pt_PT"/>
        </w:rPr>
        <w:t>José, também chamado de Barsabás ou Justo</w:t>
      </w:r>
    </w:p>
    <w:p>
      <w:pPr>
        <w:pStyle w:val="ListBullet"/>
        <w:spacing w:line="240" w:lineRule="auto"/>
        <w:ind w:left="720"/>
      </w:pPr>
      <w:r>
        <w:rPr>
          <w:lang w:val="pt_PT" w:bidi="pt_PT"/>
        </w:rPr>
      </w:r>
      <w:r>
        <w:rPr>
          <w:lang w:val="pt_PT" w:bidi="pt_PT"/>
        </w:rPr>
        <w:t>Matias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Nesses dias, Pedro se levantou entre cerca de 120 crentes e fez um discurso. No idioma original, Lucas diz que Pedro está falando com 120 irmãos, o que significa crentes. É importante observar que Lucas usa a frase “naqueles dias” para marcar o início de uma nova história. A frase não especifica quanto tempo o período de tempo durou. Eles provavelmente estavam em Jerusalém naquele momento esperando que o Espírito Santo viesse sobre eles. Pedro se dirigiu a eles educadamente como “irmãos”, um termo que ele usou para colegas crentes, tanto homens quanto mulheres. Isso mostrou que ele se considerava ser um deles.</w:t>
      </w:r>
    </w:p>
    <w:p>
      <w:pPr/>
      <w:r>
        <w:rPr>
          <w:lang w:val="pt_PT" w:bidi="pt_PT"/>
        </w:rPr>
      </w:r>
      <w:r>
        <w:rPr>
          <w:lang w:val="pt_PT" w:bidi="pt_PT"/>
        </w:rPr>
        <w:t>As informações adicionais a seguir não são parte do discurso de Pedro. Lucas provavelmente adicionou mais detalhes sobre a morte de Judas para que os leitores possam entender melhor o discurso de Pedro. “Agora esse homem comprou um campo com o dinheiro, que os judeus deram a ele por seu ato perverso”. É importante observar que Lucas usa a palavra “agora” para marcar uma mudança da parte anterior da história, e para mostrar que essas são informações adicionais para dar ao leitor mais antecedentes. Lucas continua, dizendo que Judas caiu de cabeça, seu corpo estourou no meio, e seus órgãos internos da barriga saíram. Isso significa que seu rosto estava apontando para baixo e que ele caiu de uma altura, em vez de tropeçar enquanto ele caminhava. As notícias sobre a morte de Judas se espalharam para todas as pessoas de Jerusalém. Eles chamaram o campo com uma palavra, que em seu idioma significa uma “Área de sangue”. Isso foi porque Judas morreu lá e seu sangue foi derramado nesse lugar.</w:t>
      </w:r>
    </w:p>
    <w:p>
      <w:pPr/>
      <w:r>
        <w:rPr>
          <w:lang w:val="pt_PT" w:bidi="pt_PT"/>
        </w:rPr>
      </w:r>
      <w:r>
        <w:rPr>
          <w:lang w:val="pt_PT" w:bidi="pt_PT"/>
        </w:rPr>
        <w:t>Pare e discuta com a equipe de tradução como você indica informações de fundo adicionais em seu idioma.</w:t>
      </w:r>
    </w:p>
    <w:p>
      <w:pPr/>
      <w:r>
        <w:rPr>
          <w:lang w:val="pt_PT" w:bidi="pt_PT"/>
        </w:rPr>
      </w:r>
      <w:r>
        <w:rPr>
          <w:lang w:val="pt_PT" w:bidi="pt_PT"/>
        </w:rPr>
        <w:t>Pedro continuou seu discurso dizendo: “Está escrito no livro de Salmos”, e citando duas Escrituras, que o rei Davi escreveu e ele está aplicando-as a Judas. A frase “está escrito” apresenta uma citação das escrituras do Antigo Testamento. Aqui a citação é do livro de Salmos. O rei Davi escreveu ambos os Salmos que Pedro citou aqui. Deus inspirou Davi a escrever Salmos. Você pode traduzir essa frase como essa: “Davi escreveu” ou “Deus escreveu por meio de Davi”. A primeira escritura disse: “Todos devem deixar sua casa e ninguém deve viver nela”. O versículo expressa uma oração a Deus para que a casa de Judas permanecesse vazia. Esse é um desejo de que nenhum outro inimigo viesse para tomar seu lugar. A segunda Escritura diz: “Alguém mais deve fazer seu trabalho”. Essa passagem expressa a necessidade de alguém substituir Judas servindo como um apóstolo.</w:t>
      </w:r>
    </w:p>
    <w:p>
      <w:pPr/>
      <w:r>
        <w:rPr>
          <w:lang w:val="pt_PT" w:bidi="pt_PT"/>
        </w:rPr>
      </w:r>
      <w:r>
        <w:rPr>
          <w:lang w:val="pt_PT" w:bidi="pt_PT"/>
        </w:rPr>
        <w:t>Pedro disse que por causa do que as escrituras diziam, eles precisavam escolher um homem para substituir Judas que serviria como um dos apóstolos juntamente com os outros. E também seria uma testemunha de Jesus ressuscitando dentre os mortos. Esse homem tinha que ser um dos discípulos que estavam com os apóstolos durante todo o tempo em que Jesus estava vivendo com eles, começando desde o momento em que João Batista o batizou até o dia em que Deus levou Jesus para o céu.</w:t>
      </w:r>
    </w:p>
    <w:p>
      <w:pPr/>
      <w:r>
        <w:rPr>
          <w:lang w:val="pt_PT" w:bidi="pt_PT"/>
        </w:rPr>
      </w:r>
      <w:r>
        <w:rPr>
          <w:lang w:val="pt_PT" w:bidi="pt_PT"/>
        </w:rPr>
        <w:t>E seguindo o discurso de Pedro, os crentes sugeriram os nomes de dois homens. O nome de um homem era José, que as pessoas também chamavam de Barsabás e Justo. O nome do outro homem era Matias.</w:t>
      </w:r>
    </w:p>
    <w:p>
      <w:pPr/>
      <w:r>
        <w:rPr>
          <w:lang w:val="pt_PT" w:bidi="pt_PT"/>
        </w:rPr>
      </w:r>
      <w:r>
        <w:rPr>
          <w:lang w:val="pt_PT" w:bidi="pt_PT"/>
        </w:rPr>
        <w:t>Então eles oraram dizendo: "Senhor Jesus, você sabe o que todas as pessoas pensam, sentem e acreditam. Por favor, mostre qual desses dois você escolheu para que ele possa fazer o trabalho de um apóstolo. Esse é o trabalho que Judas deixou, para ir para o lugar onde ele pertence”. É mais provável que o líder do grupo tenha orado essas palavras e as pessoas também oraram de uma maneira semelhante, mas não com essas palavras exatas.</w:t>
      </w:r>
    </w:p>
    <w:p>
      <w:pPr/>
      <w:r>
        <w:rPr>
          <w:lang w:val="pt_PT" w:bidi="pt_PT"/>
        </w:rPr>
      </w:r>
      <w:r>
        <w:rPr>
          <w:lang w:val="pt_PT" w:bidi="pt_PT"/>
        </w:rPr>
        <w:t>Então eles lançaram sortes para ver quem Jesus escolheu para substituir Judas. A sorte “caiu sobre Matias”, o que significa que a placa ou seixo com o nome de Matias caiu. Então Matias se juntou ao grupo dos 11 apóstolos como o 12º apóstolo.</w:t>
      </w:r>
    </w:p>
    <w:p>
      <w:pPr/>
      <w:r>
        <w:rPr>
          <w:lang w:val="pt_PT" w:bidi="pt_PT"/>
        </w:rPr>
      </w:r>
      <w:r>
        <w:rPr>
          <w:lang w:val="pt_PT" w:bidi="pt_PT"/>
        </w:rPr>
        <w:t xml:space="preserve">Pare aqui e mostre à equipe de tradução uma imagem mostrando </w:t>
      </w:r>
      <w:r>
        <w:rPr>
          <w:lang w:val="pt_PT" w:bidi="pt_PT"/>
        </w:rPr>
        <w:t>sorteios</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onze apóstolos</w:t>
      </w:r>
    </w:p>
    <w:p>
      <w:pPr>
        <w:pStyle w:val="ListBullet"/>
        <w:spacing w:line="240" w:lineRule="auto"/>
        <w:ind w:left="720"/>
      </w:pPr>
      <w:r>
        <w:rPr>
          <w:lang w:val="pt_PT" w:bidi="pt_PT"/>
        </w:rPr>
      </w:r>
      <w:r>
        <w:rPr>
          <w:lang w:val="pt_PT" w:bidi="pt_PT"/>
        </w:rPr>
        <w:t>Os crentes em Jesus</w:t>
      </w:r>
    </w:p>
    <w:p>
      <w:pPr>
        <w:pStyle w:val="ListBullet"/>
        <w:spacing w:line="240" w:lineRule="auto"/>
        <w:ind w:left="720"/>
      </w:pPr>
      <w:r>
        <w:rPr>
          <w:lang w:val="pt_PT" w:bidi="pt_PT"/>
        </w:rPr>
      </w:r>
      <w:r>
        <w:rPr>
          <w:lang w:val="pt_PT" w:bidi="pt_PT"/>
        </w:rPr>
        <w:t>José, também chamado de Barsabás ou Justo</w:t>
      </w:r>
    </w:p>
    <w:p>
      <w:pPr>
        <w:pStyle w:val="ListBullet"/>
        <w:spacing w:line="240" w:lineRule="auto"/>
        <w:ind w:left="720"/>
      </w:pPr>
      <w:r>
        <w:rPr>
          <w:lang w:val="pt_PT" w:bidi="pt_PT"/>
        </w:rPr>
      </w:r>
      <w:r>
        <w:rPr>
          <w:lang w:val="pt_PT" w:bidi="pt_PT"/>
        </w:rPr>
        <w:t>Matias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Naqueles dias, Pedro se levantou entre cerca de 120 crentes e fez um discurso.</w:t>
      </w:r>
    </w:p>
    <w:p>
      <w:pPr/>
      <w:r>
        <w:rPr>
          <w:lang w:val="pt_PT" w:bidi="pt_PT"/>
        </w:rPr>
      </w:r>
      <w:r>
        <w:rPr>
          <w:lang w:val="pt_PT" w:bidi="pt_PT"/>
        </w:rPr>
        <w:t>Pedro disse: "Irmãos, era necessário que os eventos sobre os quais as Escrituras judaicas falam acontecessem. O Espírito Santo levou Davi a falar sobre Judas. Ele disse com antecedência o que Judas faria, esse Judas que guiou os homens que vieram para prender Jesus".</w:t>
      </w:r>
    </w:p>
    <w:p>
      <w:pPr/>
      <w:r>
        <w:rPr>
          <w:lang w:val="pt_PT" w:bidi="pt_PT"/>
        </w:rPr>
      </w:r>
      <w:r>
        <w:rPr>
          <w:lang w:val="pt_PT" w:bidi="pt_PT"/>
        </w:rPr>
        <w:t>Pedro continuou: "Como Jesus escolheu Judas para fazer o trabalho de Deus conosco, ele era um membro de nosso grupo".</w:t>
      </w:r>
    </w:p>
    <w:p>
      <w:pPr/>
      <w:r>
        <w:rPr>
          <w:lang w:val="pt_PT" w:bidi="pt_PT"/>
        </w:rPr>
      </w:r>
      <w:r>
        <w:rPr>
          <w:lang w:val="pt_PT" w:bidi="pt_PT"/>
        </w:rPr>
        <w:t>Pedro continuou: "O rei Davi, que escreveu o livro de Salmos, disse: 'Todos devem deixar sua casa e ninguém deve viver nela' e 'outra pessoa deve fazer seu trabalho'".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"Louvado seja Deus pelas profecias!" "Agora sabemos o que fazer", e "Devemos seguir as Escrituras".</w:t>
      </w:r>
    </w:p>
    <w:p>
      <w:pPr/>
      <w:r>
        <w:rPr>
          <w:lang w:val="pt_PT" w:bidi="pt_PT"/>
        </w:rPr>
      </w:r>
      <w:r>
        <w:rPr>
          <w:lang w:val="pt_PT" w:bidi="pt_PT"/>
        </w:rPr>
        <w:t>Pedro disse que, por causa do que as escrituras diziam, os apóstolos precisavam escolher um homem para substituir Judas que serviria como um dos apóstolos juntamente com os outros. E também seria uma testemunha de Jesus ressuscitando dentre os mortos. Esse homem tinha que ser um dos discípulos que estavam com os apóstolos durante todo o tempo em que Jesus estava vivendo com eles, começando desde o momento em que João Batista o batizou até o dia em que Deus levou Jesus para o céu.</w:t>
      </w:r>
    </w:p>
    <w:p>
      <w:pPr/>
      <w:r>
        <w:rPr>
          <w:lang w:val="pt_PT" w:bidi="pt_PT"/>
        </w:rPr>
      </w:r>
      <w:r>
        <w:rPr>
          <w:lang w:val="pt_PT" w:bidi="pt_PT"/>
        </w:rPr>
        <w:t>E seguindo o discurso de Pedro, os crentes sugeriram os nomes de dois homens. O nome de um homem era José, que as pessoas também chamavam de Barsabás e Justo. O nome do outro homem era Matias.</w:t>
      </w:r>
    </w:p>
    <w:p>
      <w:pPr/>
      <w:r>
        <w:rPr>
          <w:lang w:val="pt_PT" w:bidi="pt_PT"/>
        </w:rPr>
      </w:r>
      <w:r>
        <w:rPr>
          <w:lang w:val="pt_PT" w:bidi="pt_PT"/>
        </w:rPr>
        <w:t>Então eles oraram dizendo: "Senhor Jesus, você sabe o que todas as pessoas pensam, sentem e acreditam. Por favor, mostre qual desses dois você escolheu para que ele possa fazer o trabalho de um apóstolo. Esse é o trabalho que Judas deixou, para ir para o lugar onde ele pertence".</w:t>
      </w:r>
    </w:p>
    <w:p>
      <w:pPr/>
      <w:r>
        <w:rPr>
          <w:lang w:val="pt_PT" w:bidi="pt_PT"/>
        </w:rPr>
      </w:r>
      <w:r>
        <w:rPr>
          <w:lang w:val="pt_PT" w:bidi="pt_PT"/>
        </w:rPr>
        <w:t>Então eles lançaram sortes para ver qual desses homens Jesus escolheu para substituir Judas. A sorte caiu sobre o nome de Matias e eles o adicionaram aos onze apóstolos.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Matias: "Como você está se sentindo?" Vocês podem ouvir coisas como: "É uma honra ser um dos apóstolos. Obrigado, Jesus por me escolher", "Louvado seja O Senhor por eu ter testemunhado a ressurreição de Jesus e agora poder compartilhar a responsabilidade de ser um apóstolo com os outros", e "Compartilharei as boas novas de que Jesus é o Salvador prometido".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apóstolos: “Como vocês estão se sentindo?”. Vocês podem ouvir coisas como: "Louvado seja Deus por fornecer outro homem para servir conosco. Ele também será uma testemunha de Jesus ressuscitando dentre os mortos!" "Deus é tão fiel", e "Deus tinha esse plano há muito tempo".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Pedro disse aos crentes: "Irmãos, as </w:t>
      </w:r>
      <w:r>
        <w:rPr>
          <w:b/>
          <w:lang w:val="pt_PT" w:bidi="pt_PT"/>
        </w:rPr>
        <w:t>Escrituras</w:t>
      </w:r>
      <w:r>
        <w:rPr>
          <w:lang w:val="pt_PT" w:bidi="pt_PT"/>
        </w:rPr>
        <w:t xml:space="preserve"> tinham que ser cumpridas, que o </w:t>
      </w:r>
      <w:r>
        <w:rPr>
          <w:b/>
          <w:lang w:val="pt_PT" w:bidi="pt_PT"/>
        </w:rPr>
        <w:t>Espírito Santo</w:t>
      </w:r>
      <w:r>
        <w:rPr>
          <w:lang w:val="pt_PT" w:bidi="pt_PT"/>
        </w:rPr>
        <w:t xml:space="preserve"> falou de antemão pela boca de Davi sobre Judas".</w:t>
      </w:r>
    </w:p>
    <w:p>
      <w:pPr/>
      <w:r>
        <w:rPr>
          <w:lang w:val="pt_PT" w:bidi="pt_PT"/>
        </w:rPr>
      </w:r>
      <w:r>
        <w:rPr>
          <w:lang w:val="pt_PT" w:bidi="pt_PT"/>
        </w:rPr>
        <w:t xml:space="preserve">Lembrem-se de usar a mesma palavra que você usou anteriormente para </w:t>
      </w:r>
      <w:r>
        <w:rPr>
          <w:b/>
          <w:lang w:val="pt_PT" w:bidi="pt_PT"/>
        </w:rPr>
        <w:t>Escrituras</w:t>
      </w:r>
      <w:r>
        <w:rPr>
          <w:lang w:val="pt_PT" w:bidi="pt_PT"/>
        </w:rPr>
        <w:t xml:space="preserve">. Uma definição completa de </w:t>
      </w:r>
      <w:r>
        <w:rPr>
          <w:lang w:val="pt_PT" w:bidi="pt_PT"/>
        </w:rPr>
        <w:t>Escrituras</w:t>
      </w:r>
      <w:r>
        <w:rPr>
          <w:lang w:val="pt_PT" w:bidi="pt_PT"/>
        </w:rPr>
        <w:t xml:space="preserve"> pode ser encontrada no Glossário Mestre.</w:t>
      </w:r>
    </w:p>
    <w:p>
      <w:pPr/>
      <w:r>
        <w:rPr>
          <w:lang w:val="pt_PT" w:bidi="pt_PT"/>
        </w:rPr>
      </w:r>
      <w:r>
        <w:rPr>
          <w:lang w:val="pt_PT" w:bidi="pt_PT"/>
        </w:rPr>
        <w:t xml:space="preserve">Lembrem-se de usar a mesma palavra que você usou anteriormente para </w:t>
      </w:r>
      <w:r>
        <w:rPr>
          <w:b/>
          <w:lang w:val="pt_PT" w:bidi="pt_PT"/>
        </w:rPr>
        <w:t>Espírito Santo</w:t>
      </w:r>
      <w:r>
        <w:rPr>
          <w:lang w:val="pt_PT" w:bidi="pt_PT"/>
        </w:rPr>
        <w:t xml:space="preserve">. Uma definição completa de </w:t>
      </w:r>
      <w:r>
        <w:rPr>
          <w:lang w:val="pt_PT" w:bidi="pt_PT"/>
        </w:rPr>
        <w:t>Espírito Santo</w:t>
      </w:r>
      <w:r>
        <w:rPr>
          <w:lang w:val="pt_PT" w:bidi="pt_PT"/>
        </w:rPr>
        <w:t xml:space="preserve"> pode ser encontrada no Glossário Mestre.</w:t>
      </w:r>
    </w:p>
    <w:p>
      <w:pPr/>
      <w:r>
        <w:rPr>
          <w:lang w:val="pt_PT" w:bidi="pt_PT"/>
        </w:rPr>
      </w:r>
      <w:r>
        <w:rPr>
          <w:lang w:val="pt_PT" w:bidi="pt_PT"/>
        </w:rPr>
        <w:t xml:space="preserve">As notícias da morte de Judas se espalharam por </w:t>
      </w:r>
      <w:r>
        <w:rPr>
          <w:b/>
          <w:lang w:val="pt_PT" w:bidi="pt_PT"/>
        </w:rPr>
        <w:t>Jerusalém</w:t>
      </w:r>
      <w:r>
        <w:rPr>
          <w:lang w:val="pt_PT" w:bidi="pt_PT"/>
        </w:rPr>
        <w:t xml:space="preserve">. Lembrem-se de usar a mesma palavra que você usou anteriormente para Jerusalém. Uma definição completa de </w:t>
      </w:r>
      <w:r>
        <w:rPr>
          <w:lang w:val="pt_PT" w:bidi="pt_PT"/>
        </w:rPr>
        <w:t>Jerusalém</w:t>
      </w:r>
      <w:r>
        <w:rPr>
          <w:lang w:val="pt_PT" w:bidi="pt_PT"/>
        </w:rPr>
        <w:t xml:space="preserve"> pode ser encontrada no Glossário Mestre.</w:t>
      </w:r>
    </w:p>
    <w:p>
      <w:pPr/>
      <w:r>
        <w:rPr>
          <w:lang w:val="pt_PT" w:bidi="pt_PT"/>
        </w:rPr>
      </w:r>
      <w:r>
        <w:rPr>
          <w:lang w:val="pt_PT" w:bidi="pt_PT"/>
        </w:rPr>
        <w:t xml:space="preserve">Pedro disse: "Porque está escrito no </w:t>
      </w:r>
      <w:r>
        <w:rPr>
          <w:b/>
          <w:lang w:val="pt_PT" w:bidi="pt_PT"/>
        </w:rPr>
        <w:t>Livro dos Salmos</w:t>
      </w:r>
      <w:r>
        <w:rPr>
          <w:lang w:val="pt_PT" w:bidi="pt_PT"/>
        </w:rPr>
        <w:t xml:space="preserve">: 'Que seu acampamento se torne desolado, e que não haja ninguém para habitar nele'; e 'Deixem outro tomar seu ofício'". </w:t>
      </w:r>
      <w:r>
        <w:rPr>
          <w:b/>
          <w:lang w:val="pt_PT" w:bidi="pt_PT"/>
        </w:rPr>
        <w:t>Salmos</w:t>
      </w:r>
      <w:r>
        <w:rPr>
          <w:lang w:val="pt_PT" w:bidi="pt_PT"/>
        </w:rPr>
        <w:t xml:space="preserve"> é o nome do livro das Escrituras judaicas, o qual Davi escreveu grande parte. Salmos é uma coleção de poemas e consiste em grande parte em orações e músicas louvando a Deus, encorajando a crença em Deus ou expressando emoções humanas como tristeza, medo e alegria. Davi e alguns outros autores escreveram Salmos cerca de 1.000 anos antes do nascimento de Jesus.</w:t>
      </w:r>
    </w:p>
    <w:p>
      <w:pPr/>
      <w:r>
        <w:rPr>
          <w:lang w:val="pt_PT" w:bidi="pt_PT"/>
        </w:rPr>
      </w:r>
      <w:r>
        <w:rPr>
          <w:lang w:val="pt_PT" w:bidi="pt_PT"/>
        </w:rPr>
        <w:t xml:space="preserve">E eles oraram e disseram: "Você, </w:t>
      </w:r>
      <w:r>
        <w:rPr>
          <w:b/>
          <w:lang w:val="pt_PT" w:bidi="pt_PT"/>
        </w:rPr>
        <w:t>Senhor</w:t>
      </w:r>
      <w:r>
        <w:rPr>
          <w:lang w:val="pt_PT" w:bidi="pt_PT"/>
        </w:rPr>
        <w:t xml:space="preserve">, que conhece os corações de todos, mostre qual desses dois você escolheu". </w:t>
      </w:r>
      <w:r>
        <w:rPr>
          <w:b/>
          <w:lang w:val="pt_PT" w:bidi="pt_PT"/>
        </w:rPr>
        <w:t>Senhor</w:t>
      </w:r>
      <w:r>
        <w:rPr>
          <w:lang w:val="pt_PT" w:bidi="pt_PT"/>
        </w:rPr>
        <w:t xml:space="preserve"> aqui se refere a Jesus. Lembrem-se de usar a mesma palavra que você usou anteriormente para Senhor. Uma definição completa de </w:t>
      </w:r>
      <w:r>
        <w:rPr>
          <w:lang w:val="pt_PT" w:bidi="pt_PT"/>
        </w:rPr>
        <w:t>Senhor</w:t>
      </w:r>
      <w:r>
        <w:rPr>
          <w:lang w:val="pt_PT" w:bidi="pt_PT"/>
        </w:rPr>
        <w:t xml:space="preserve"> pode ser encontrada no Glossário Mestre.</w:t>
      </w:r>
    </w:p>
    <w:p>
      <w:pPr/>
      <w:r>
        <w:rPr>
          <w:lang w:val="pt_PT" w:bidi="pt_PT"/>
        </w:rPr>
      </w:r>
      <w:r>
        <w:rPr>
          <w:lang w:val="pt_PT" w:bidi="pt_PT"/>
        </w:rPr>
        <w:t xml:space="preserve">E eles lançaram sortes por eles, e a sorte caiu sobre Matias, e ele foi contado como um dos onze </w:t>
      </w:r>
      <w:r>
        <w:rPr>
          <w:b/>
          <w:lang w:val="pt_PT" w:bidi="pt_PT"/>
        </w:rPr>
        <w:t>apóstolos</w:t>
      </w:r>
      <w:r>
        <w:rPr>
          <w:lang w:val="pt_PT" w:bidi="pt_PT"/>
        </w:rPr>
        <w:t xml:space="preserve">. Lembrem-se de usar a mesma palavra que você usou anteriormente para apóstolos. Uma definição completa de </w:t>
      </w:r>
      <w:r>
        <w:rPr>
          <w:lang w:val="pt_PT" w:bidi="pt_PT"/>
        </w:rPr>
        <w:t>apóstolos</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2:1–13</w:t>
      </w:r>
      <w:r>
        <w:rPr>
          <w:lang w:val="pt_PT" w:bidi="pt_PT"/>
        </w:rPr>
      </w:r>
    </w:p>
    <w:p>
      <w:pPr>
        <w:pStyle w:val="Heading3"/>
      </w:pPr>
      <w:r>
        <w:rPr>
          <w:lang w:val="pt_PT" w:bidi="pt_PT"/>
        </w:rPr>
        <w:t>Ouvir e Sentir</w:t>
      </w:r>
    </w:p>
    <w:p>
      <w:pPr/>
      <w:r>
        <w:rPr>
          <w:lang w:val="pt_PT" w:bidi="pt_PT"/>
        </w:rPr>
      </w:r>
      <w:r>
        <w:rPr>
          <w:lang w:val="pt_PT" w:bidi="pt_PT"/>
        </w:rPr>
        <w:t>Nesta etapa, ouçam Atos 2.1–13 e guardem em seus corações.</w:t>
      </w:r>
    </w:p>
    <w:p>
      <w:pPr/>
      <w:r>
        <w:rPr>
          <w:lang w:val="pt_PT" w:bidi="pt_PT"/>
        </w:rPr>
      </w:r>
      <w:r>
        <w:rPr>
          <w:lang w:val="pt_PT" w:bidi="pt_PT"/>
        </w:rPr>
        <w:t>Ouçam uma versão em áudio de Atos 2.1–13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2.1–13 na tradução mais fácil de entender.</w:t>
      </w:r>
    </w:p>
    <w:p>
      <w:pPr/>
      <w:r>
        <w:rPr>
          <w:lang w:val="pt_PT" w:bidi="pt_PT"/>
        </w:rPr>
      </w:r>
      <w:r>
        <w:rPr>
          <w:lang w:val="pt_PT" w:bidi="pt_PT"/>
        </w:rPr>
        <w:t>Como vocês se lembram, depois que Jesus retornou para o céu, cerca de 120 de seus seguidores retornaram para Jerusalém e se reuniram na sala superior de uma casa. No dia de Pentecostes, o Espírito Santo vem aos crentes que estão orando e dá a eles poder para falar idiomas diferentes. Não sabemos se isso foi na mesma casa ou em uma localização diferente. A multidão em Jerusalém reage de maneiras diferentes.</w:t>
      </w:r>
    </w:p>
    <w:p>
      <w:pPr/>
      <w:r>
        <w:rPr>
          <w:lang w:val="pt_PT" w:bidi="pt_PT"/>
        </w:rPr>
      </w:r>
      <w:r>
        <w:rPr>
          <w:lang w:val="pt_PT" w:bidi="pt_PT"/>
        </w:rPr>
        <w:t>A palavra Pentecostes significa "quinquagésimo" e se refere à festa que os judeus celebraram em Jerusalém 50 dias depois da festa da Páscoa. Então isso foi cerca de 50 dias depois que os romanos crucificaram Jesus. Os judeus vinham de lugares diferentes para Jerusalém para celebrar essa festa, também conhecida como a festa da colheita ou a festa das semanas. Durante esse tempo, as pessoas ofereciam a primeira parte de sua colheita de trigo como um sacrifício a Deus.</w:t>
      </w:r>
    </w:p>
    <w:p>
      <w:pPr/>
      <w:r>
        <w:rPr>
          <w:lang w:val="pt_PT" w:bidi="pt_PT"/>
        </w:rPr>
      </w:r>
      <w:r>
        <w:rPr>
          <w:lang w:val="pt_PT" w:bidi="pt_PT"/>
        </w:rPr>
        <w:t>Parem aqui e discutam essa pergunta em grupo: que tipo de festas vocês celebram onde vocês vivem? Descreva o que acontece nessas festas e o quão longe as pessoas viajam para vir até elas. Pause este áudio aqui.</w:t>
      </w:r>
    </w:p>
    <w:p>
      <w:pPr/>
      <w:r>
        <w:rPr>
          <w:lang w:val="pt_PT" w:bidi="pt_PT"/>
        </w:rPr>
      </w:r>
      <w:r>
        <w:rPr>
          <w:lang w:val="pt_PT" w:bidi="pt_PT"/>
        </w:rPr>
        <w:t>Os seguidores de Jesus estão se reunindo e orando. Sabemos de passagens anteriores que o grupo de crentes incluía seus 12 apóstolos, ou seus representantes escolhidos, e sua mãe e irmãos. De repente, um som como um vento poderoso veio do céu, ou o lugar onde Deus vive. Muitas vezes nas Escrituras, o vento simboliza o Espírito de Deus. Os crentes na casa viram línguas de fogo, ou algo que parecia ser chamas de fogo. O aglomerado de chamas então se separou e baixou sobre cada crente, provavelmente em suas cabeças.</w:t>
      </w:r>
    </w:p>
    <w:p>
      <w:pPr/>
      <w:r>
        <w:rPr>
          <w:lang w:val="pt_PT" w:bidi="pt_PT"/>
        </w:rPr>
      </w:r>
      <w:r>
        <w:rPr>
          <w:lang w:val="pt_PT" w:bidi="pt_PT"/>
        </w:rPr>
        <w:t>O Espírito Santo, ou o Espírito de Deus, encheu cada crente. Isso significa que o Espírito Santo guiará os crentes e dará a eles o poder para fazer o que Deus quer que eles façam. Como vocês se lembram, João Batista previu que o salvador prometido batizaria com vento, ou o Espírito Santo, e fogo. Esse tipo de batismo, um batismo espiritual, está acontecendo com os discípulos enquanto eles estão juntos na casa. Uma das coisas que o Espírito Santo deu aos crentes poder para fazer é louvar a Deus em outras línguas, ou em idiomas diferentes. Esses eram idiomas que os crentes não haviam aprendido.</w:t>
      </w:r>
    </w:p>
    <w:p>
      <w:pPr/>
      <w:r>
        <w:rPr>
          <w:lang w:val="pt_PT" w:bidi="pt_PT"/>
        </w:rPr>
      </w:r>
      <w:r>
        <w:rPr>
          <w:lang w:val="pt_PT" w:bidi="pt_PT"/>
        </w:rPr>
        <w:t>Parem aqui e discutam essa pergunta em grupo: como as pessoas agem quando o poder de Deus as enche? Contem uma história de um tempo que vocês ou alguém que vocês conhecem agiu com o poder de Deus em uma situação. Pause este áudio aqui.</w:t>
      </w:r>
    </w:p>
    <w:p>
      <w:pPr/>
      <w:r>
        <w:rPr>
          <w:lang w:val="pt_PT" w:bidi="pt_PT"/>
        </w:rPr>
      </w:r>
      <w:r>
        <w:rPr>
          <w:lang w:val="pt_PT" w:bidi="pt_PT"/>
        </w:rPr>
        <w:t>Lucas usa a palavra "agora" como uma palavra de tempo e para apresentar um fato que era verdadeiro. Em Jerusalém, havia judeus que falavam idiomas diferentes porque eles viviam em todas as nações sob o céu. Essa frase significa que as pessoas na multidão eram de um grande número de países diferentes. "Sob o céu" significa "no mundo". Eles cresceram falando os idiomas desses países diferentes. Alguns deles se mudaram para Jerusalém porque era a capital religiosa dos judeus. Outros judeus estavam apenas em Jerusalém para celebrar a festa. Esses judeus eram tementes a Deus, ou seguidores devotos da lei de Deus.</w:t>
      </w:r>
    </w:p>
    <w:p>
      <w:pPr/>
      <w:r>
        <w:rPr>
          <w:lang w:val="pt_PT" w:bidi="pt_PT"/>
        </w:rPr>
      </w:r>
      <w:r>
        <w:rPr>
          <w:lang w:val="pt_PT" w:bidi="pt_PT"/>
        </w:rPr>
        <w:t>Esses judeus ouvem um som alto e correm para a casa para ver o que está acontecendo. O som alto pode se referir ao som do vento forte ou ao som dos crentes falando muitos idiomas ao mesmo tempo. É melhor deixar sua tradução aberta a qualquer uma das interpretações. Uma multidão se reúne em torno dos crentes que haviam saído da casa. A multidão estava confusa, ou perplexa e surpresa. Os crentes estavam falando em idiomas que eles não haviam aprendido antes. Cada um dos judeus na multidão ouviu alguns dos crentes falando em seu idioma natal. Quando eles perguntam: "Esses homens não são galileus?" eles não esperavam que sua pergunta fosse respondida. Eles usam a palavra "homens" em um sentido geral para significar homens e mulheres. Em vez disso, a multidão assumiu que todos os crentes eram da região da Galileia, e que as pessoas que viviam na Galileia não sabiam como falar outros idiomas.</w:t>
      </w:r>
    </w:p>
    <w:p>
      <w:pPr/>
      <w:r>
        <w:rPr>
          <w:lang w:val="pt_PT" w:bidi="pt_PT"/>
        </w:rPr>
      </w:r>
      <w:r>
        <w:rPr>
          <w:lang w:val="pt_PT" w:bidi="pt_PT"/>
        </w:rPr>
        <w:t>Lucas então dá uma lista de todos os lugares de que os judeus eram. Essas regiões incluíam Pártia, Média, Elam, Mesopotâmia, Judeia, Capadócia, Ponto, Ásia, Frígia, Panfília, Egito, partes da Líbia e Roma.</w:t>
      </w:r>
    </w:p>
    <w:p>
      <w:pPr/>
      <w:r>
        <w:rPr>
          <w:lang w:val="pt_PT" w:bidi="pt_PT"/>
        </w:rPr>
      </w:r>
      <w:r>
        <w:rPr>
          <w:lang w:val="pt_PT" w:bidi="pt_PT"/>
        </w:rPr>
        <w:t xml:space="preserve">Parem aqui e, em grupo, olhem para um mapa mostrando as áreas da </w:t>
      </w:r>
      <w:r>
        <w:rPr>
          <w:lang w:val="pt_PT" w:bidi="pt_PT"/>
        </w:rPr>
        <w:t>Pártia, Média, Elam, Mesopotâmia, Judeia, Capadócia, Ponto, a província da Ásia, Frígia, Panfília, Egito, partes da Líbia e Roma em relação à Jerusalém</w:t>
      </w:r>
      <w:r>
        <w:rPr>
          <w:lang w:val="pt_PT" w:bidi="pt_PT"/>
        </w:rPr>
        <w:t>. Pause este áudio aqui.</w:t>
      </w:r>
    </w:p>
    <w:p>
      <w:pPr/>
      <w:r>
        <w:rPr>
          <w:lang w:val="pt_PT" w:bidi="pt_PT"/>
        </w:rPr>
      </w:r>
      <w:r>
        <w:rPr>
          <w:lang w:val="pt_PT" w:bidi="pt_PT"/>
        </w:rPr>
        <w:t>Alguns dos judeus na multidão viviam nesses lugares, mas estavam visitando Jerusalém para a festa. Convertidos ao judaísmo se refere a pessoas não judaicas, provavelmente romanos, que pararam de seguir sua religião e se tornaram judeus seguindo a lei judaica e realizando ritos judaicos. Cada pessoa ouviu um crente falando em seu próprio idioma sobre as maravilhas ou grandes coisas que Deus havia feito. Eles provavelmente estavam falando sobre Deus enviando Jesus como o salvador prometido.</w:t>
      </w:r>
    </w:p>
    <w:p>
      <w:pPr/>
      <w:r>
        <w:rPr>
          <w:lang w:val="pt_PT" w:bidi="pt_PT"/>
        </w:rPr>
      </w:r>
      <w:r>
        <w:rPr>
          <w:lang w:val="pt_PT" w:bidi="pt_PT"/>
        </w:rPr>
        <w:t>A multidão reage de maneiras diferentes. Algumas pessoas estão surpresas enquanto outras estão confusas. Eles entendem que viram um milagre, ou um ato de Deus, mas eles não sabem o que significa. Outros judeus zombam de, ou caçoam, dos crentes dizendo que eles estão bêbados com vinho. O vinho é uma bebida alcoólica feita do suco das uvas. Eles provavelmente zombaram dos crentes porque eles poderiam entender apenas um dos idiomas e o resto soava como falas sem sentido.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2.1–13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discípulos de Jesus estão reunidos em uma casa orando em Jerusalém durante uma festa judaica. De repente, há um som de vento alto e chamas de fogo aparecem sobre a cabeça de cada crente. O Espírito Santo os enche.</w:t>
      </w:r>
    </w:p>
    <w:p>
      <w:pPr/>
      <w:r>
        <w:rPr>
          <w:lang w:val="pt_PT" w:bidi="pt_PT"/>
        </w:rPr>
      </w:r>
      <w:r>
        <w:rPr>
          <w:b/>
          <w:lang w:val="pt_PT" w:bidi="pt_PT"/>
        </w:rPr>
        <w:t>Na segunda cena:</w:t>
      </w:r>
      <w:r>
        <w:rPr>
          <w:lang w:val="pt_PT" w:bidi="pt_PT"/>
        </w:rPr>
        <w:t xml:space="preserve"> os crentes começam a louvar a Deus em idiomas que eles não conhecem. Eles saem da casa e uma multidão de judeus se reúne em torno deles. Cada pessoa na multidão ouve seu próprio idioma. A multidão reage de maneiras diferentes.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Os 12 apóstolos, incluindo Pedro</w:t>
      </w:r>
    </w:p>
    <w:p>
      <w:pPr>
        <w:pStyle w:val="ListBullet"/>
        <w:spacing w:line="240" w:lineRule="auto"/>
        <w:ind w:left="720"/>
      </w:pPr>
      <w:r>
        <w:rPr>
          <w:lang w:val="pt_PT" w:bidi="pt_PT"/>
        </w:rPr>
      </w:r>
      <w:r>
        <w:rPr>
          <w:lang w:val="pt_PT" w:bidi="pt_PT"/>
        </w:rPr>
        <w:t>A família de Jesus, incluindo Maria</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Multidão de judeus tementes a Deus de muitos países</w:t>
      </w:r>
    </w:p>
    <w:p>
      <w:pPr/>
      <w:r>
        <w:rPr>
          <w:lang w:val="pt_PT" w:bidi="pt_PT"/>
        </w:rPr>
      </w:r>
      <w:r>
        <w:rPr>
          <w:lang w:val="pt_PT" w:bidi="pt_PT"/>
        </w:rPr>
        <w:t>Em grupo, prestem atenção às partes do cenário da passagem:</w:t>
      </w:r>
    </w:p>
    <w:p>
      <w:pPr/>
      <w:r>
        <w:rPr>
          <w:lang w:val="pt_PT" w:bidi="pt_PT"/>
        </w:rPr>
      </w:r>
      <w:r>
        <w:rPr>
          <w:lang w:val="pt_PT" w:bidi="pt_PT"/>
        </w:rPr>
        <w:t>Os seguidores de Jesus estão se encontrando e orando juntos em Jerusalém em uma casa. Era o Pentecostes, então isso significa que era 50 dias depois da Páscoa. Era o início da Festa das Semanas. Jerusalém teria estado lotada com judeus de diferentes países, porque eles vieram para celebrar no templo.</w:t>
      </w:r>
    </w:p>
    <w:p>
      <w:pPr/>
      <w:r>
        <w:rPr>
          <w:lang w:val="pt_PT" w:bidi="pt_PT"/>
        </w:rPr>
      </w:r>
      <w:r>
        <w:rPr>
          <w:lang w:val="pt_PT" w:bidi="pt_PT"/>
        </w:rPr>
        <w:t>Os seguidores de Jesus estão todos sentados na casa e orando juntos. Sabemos de uma passagem anterior que os 12 apóstolos de Jesus, sua mãe e seus irmãos estavam presentes. Provavelmente havia cerca de 120 pessoas. Como vocês sabem, Jesus prometeu que ele enviaria a eles o Espírito Santo e que eles deveriam esperar em Jerusalém até que ele o fizesse.</w:t>
      </w:r>
    </w:p>
    <w:p>
      <w:pPr/>
      <w:r>
        <w:rPr>
          <w:lang w:val="pt_PT" w:bidi="pt_PT"/>
        </w:rPr>
      </w:r>
      <w:r>
        <w:rPr>
          <w:lang w:val="pt_PT" w:bidi="pt_PT"/>
        </w:rPr>
        <w:t>É importante lembrar que muitas vezes, o vento representa o Espírito de Deus. Línguas de chamas não significa línguas literais, mas provavelmente se refere a chamas de fogo individuais. O fogo ficava logo acima dos discípulos sem queimá-los. Tanto o vento e o fogo simbolizavam o Espírito Santo enchendo os discípulos.</w:t>
      </w:r>
    </w:p>
    <w:p>
      <w:pPr/>
      <w:r>
        <w:rPr>
          <w:lang w:val="pt_PT" w:bidi="pt_PT"/>
        </w:rPr>
      </w:r>
      <w:r>
        <w:rPr>
          <w:lang w:val="pt_PT" w:bidi="pt_PT"/>
        </w:rPr>
        <w:t>O Espírito Santo dá aos discípulos poder para louvar a Deus em idiomas que eles não conheciam ou aprenderam. Eles provavelmente caminharam para fora da casa quando a multidão correu para a casa para ver o que estava acontecendo.</w:t>
      </w:r>
    </w:p>
    <w:p>
      <w:pPr/>
      <w:r>
        <w:rPr>
          <w:lang w:val="pt_PT" w:bidi="pt_PT"/>
        </w:rPr>
      </w:r>
      <w:r>
        <w:rPr>
          <w:lang w:val="pt_PT" w:bidi="pt_PT"/>
        </w:rPr>
        <w:t>A multidão incluía judeus de diferentes países que falavam idiomas diferentes. Lucas usa a palavra “agora” para significar “neste momento da história” e então dá informações de fundo. Ele então lista de quais áreas diferentes os judeus eram na multidão. Isso é significativo porque mostra quantos idiomas diferentes os discípulos estavam falando. Cada judeu ouviu seu próprio idioma falado por um dos discípulos.</w:t>
      </w:r>
    </w:p>
    <w:p>
      <w:pPr/>
      <w:r>
        <w:rPr>
          <w:lang w:val="pt_PT" w:bidi="pt_PT"/>
        </w:rPr>
      </w:r>
      <w:r>
        <w:rPr>
          <w:lang w:val="pt_PT" w:bidi="pt_PT"/>
        </w:rPr>
        <w:t xml:space="preserve">Parem aqui e, em grupo, olhem para um mapa mostrando as áreas da </w:t>
      </w:r>
      <w:r>
        <w:rPr>
          <w:lang w:val="pt_PT" w:bidi="pt_PT"/>
        </w:rPr>
        <w:t>Pártia, Média, Elam, Mesopotâmia, Judeia, Capadócia, Ponto, a província da Ásia, Frígia, Panfília, Egito, partes da Líbia e Roma</w:t>
      </w:r>
      <w:r>
        <w:rPr>
          <w:lang w:val="pt_PT" w:bidi="pt_PT"/>
        </w:rPr>
        <w:t xml:space="preserve"> em relação à Jerusalém. Pause este áudio aqui.</w:t>
      </w:r>
    </w:p>
    <w:p>
      <w:pPr/>
      <w:r>
        <w:rPr>
          <w:lang w:val="pt_PT" w:bidi="pt_PT"/>
        </w:rPr>
      </w:r>
      <w:r>
        <w:rPr>
          <w:lang w:val="pt_PT" w:bidi="pt_PT"/>
        </w:rPr>
        <w:t>A multidão pergunta: “Esses homens não são galileus?” não porque eles querem uma resposta, mas porque eles estão implicando que as pessoas da Galileia não sabiam como falar idiomas diferentes.</w:t>
      </w:r>
    </w:p>
    <w:p>
      <w:pPr/>
      <w:r>
        <w:rPr>
          <w:lang w:val="pt_PT" w:bidi="pt_PT"/>
        </w:rPr>
      </w:r>
      <w:r>
        <w:rPr>
          <w:lang w:val="pt_PT" w:bidi="pt_PT"/>
        </w:rPr>
        <w:t>Algumas pessoas na multidão disseram: “Eles estão cheios de vinho novo” ou “Eles estão apenas bêbados” como uma maneira de ridicularizar ou zombar dos crentes.</w:t>
      </w:r>
    </w:p>
    <w:p>
      <w:pPr/>
      <w:r>
        <w:rPr>
          <w:lang w:val="pt_PT" w:bidi="pt_PT"/>
        </w:rPr>
      </w:r>
      <w:r>
        <w:rPr>
          <w:lang w:val="pt_PT" w:bidi="pt_PT"/>
        </w:rPr>
        <w:t>Parem aqui e discutam essa pergunta em grupo: em sua cultura, como as pessoas mostram que estão zombando dos outros? Discutam frases ou comportamentos que as pessoas usam quando estão zombando de alguém.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2.1–13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 xml:space="preserve">Esta história tem duas cenas. </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Os 12 apóstolos, incluindo Pedro</w:t>
      </w:r>
    </w:p>
    <w:p>
      <w:pPr>
        <w:pStyle w:val="ListBullet"/>
        <w:spacing w:line="240" w:lineRule="auto"/>
        <w:ind w:left="720"/>
      </w:pPr>
      <w:r>
        <w:rPr>
          <w:lang w:val="pt_PT" w:bidi="pt_PT"/>
        </w:rPr>
      </w:r>
      <w:r>
        <w:rPr>
          <w:lang w:val="pt_PT" w:bidi="pt_PT"/>
        </w:rPr>
        <w:t>A família de Jesus, incluindo Maria</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Multidão de judeus tementes a Deus de muitos países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seguidores de Jesus reunidos em uma casa em Jerusalém. Uma celebração está acontecendo na cidade. Os crentes estão sentados e orando.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Maria, a mãe de Jesus: "O que você está sentindo ou pensando?" A pessoa pode responder coisas como: "Sinto falta do meu filho, mas sei que ele está com seu Pai agora," ou "Esperançosa. Sei que Jesus enviará o Espírito Santo em breve", ou "Contente. Deus tem sido tão bom comigo. Estou feliz por estar com os outros que acreditam em Jesus como o salvador prometido".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um vento forte e repentino enchendo a casa. Chamas de fogo descem sobre cada discípulo. Vocês podem representar isso fazendo os crentes colocarem algo que tem uma chama ou representa uma chama sobre suas cabeças. O Espírito Santo enche os crentes. Eles começaram a louvar a Deus em idiomas diferentes.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"Animado! Finalmente está acontecendo. Jesus enviou o Espírito Santo", ou "Surpreso. Nem mesmo conheço esse idioma, mas de repente faz sentido", ou "Corajoso. Quero compartilhar com todos sobre o que Jesus fez".</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multidão ouvindo um som alto e correndo para a casa. Os crentes saem falando idiomas diferentes e louvando a Deus. Cada pessoa ouve seu próprio idioma sendo falado pelos crentes. Algumas pessoas estão surpresas, outras estão confusas, enquanto outras zombam dos crentes, dizendo que eles estão bêbados.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"Como eles podem estar falando árabe? Pensei que todos os seguidores de Jesus eram da Galileia", ou "surpresos. Nunca ouvi ou vi algo como isso. Deus está trabalhando", ou "Certamente esses homens estão bêbados. Não posso nem mesmo entender o que eles estão dizendo".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2.1–13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seguidores de Jesus estão reunidos no </w:t>
      </w:r>
      <w:r>
        <w:rPr>
          <w:b/>
          <w:lang w:val="pt_PT" w:bidi="pt_PT"/>
        </w:rPr>
        <w:t>Pentecostes</w:t>
      </w:r>
      <w:r>
        <w:rPr>
          <w:lang w:val="pt_PT" w:bidi="pt_PT"/>
        </w:rPr>
        <w:t xml:space="preserve">. A palavra Pentecoste se refere a um dia santo para os judeus. Significa "quinquagésimo". É o nome grego para a Festa das Semanas, cinquenta dias depois da Páscoa. Isso significa que os judeus de todo o mundo vieram para Jerusalém para celebrar. Para mais informações sobre </w:t>
      </w:r>
      <w:r>
        <w:rPr>
          <w:lang w:val="pt_PT" w:bidi="pt_PT"/>
        </w:rPr>
        <w:t>Pentecostes</w:t>
      </w:r>
      <w:r>
        <w:rPr>
          <w:lang w:val="pt_PT" w:bidi="pt_PT"/>
        </w:rPr>
        <w:t>, consulte o Glossário Mestre.</w:t>
      </w:r>
    </w:p>
    <w:p>
      <w:pPr/>
      <w:r>
        <w:rPr>
          <w:lang w:val="pt_PT" w:bidi="pt_PT"/>
        </w:rPr>
      </w:r>
      <w:r>
        <w:rPr>
          <w:lang w:val="pt_PT" w:bidi="pt_PT"/>
        </w:rPr>
        <w:t xml:space="preserve">Lucas chama os seguidores de Jesus de </w:t>
      </w:r>
      <w:r>
        <w:rPr>
          <w:b/>
          <w:lang w:val="pt_PT" w:bidi="pt_PT"/>
        </w:rPr>
        <w:t>crentes</w:t>
      </w:r>
      <w:r>
        <w:rPr>
          <w:lang w:val="pt_PT" w:bidi="pt_PT"/>
        </w:rPr>
        <w:t xml:space="preserve">. Crentes é um termo usado para se referir a uma pessoa que escolheu crer e seguir Jesus exclusivamente. Certifique-se de usar o mesmo termo para "crentes" que você usou em passagens anteriores. Para mais informações sobre </w:t>
      </w:r>
      <w:r>
        <w:rPr>
          <w:lang w:val="pt_PT" w:bidi="pt_PT"/>
        </w:rPr>
        <w:t>crentes</w:t>
      </w:r>
      <w:r>
        <w:rPr>
          <w:lang w:val="pt_PT" w:bidi="pt_PT"/>
        </w:rPr>
        <w:t>, consulte o Glossário Mestre.</w:t>
      </w:r>
    </w:p>
    <w:p>
      <w:pPr/>
      <w:r>
        <w:rPr>
          <w:lang w:val="pt_PT" w:bidi="pt_PT"/>
        </w:rPr>
      </w:r>
      <w:r>
        <w:rPr>
          <w:lang w:val="pt_PT" w:bidi="pt_PT"/>
        </w:rPr>
        <w:t xml:space="preserve">Enquanto os crentes estão orando, eles ouvem um som como um vento forte do </w:t>
      </w:r>
      <w:r>
        <w:rPr>
          <w:b/>
          <w:lang w:val="pt_PT" w:bidi="pt_PT"/>
        </w:rPr>
        <w:t>céu</w:t>
      </w:r>
      <w:r>
        <w:rPr>
          <w:lang w:val="pt_PT" w:bidi="pt_PT"/>
        </w:rPr>
        <w:t xml:space="preserve">. Céu pode se referir ao céu que vemos ou ao lugar onde Deus vive. Provavelmente, nesse contexto, se refere ao lugar onde Deus vive. Traduza céu da mesma maneira que você tem traduzido nas passagens anteriores. Para mais informações sobre </w:t>
      </w:r>
      <w:r>
        <w:rPr>
          <w:lang w:val="pt_PT" w:bidi="pt_PT"/>
        </w:rPr>
        <w:t>céu</w:t>
      </w:r>
      <w:r>
        <w:rPr>
          <w:lang w:val="pt_PT" w:bidi="pt_PT"/>
        </w:rPr>
        <w:t>, consulte o Glossário Mestre.</w:t>
      </w:r>
    </w:p>
    <w:p>
      <w:pPr/>
      <w:r>
        <w:rPr>
          <w:lang w:val="pt_PT" w:bidi="pt_PT"/>
        </w:rPr>
      </w:r>
      <w:r>
        <w:rPr>
          <w:lang w:val="pt_PT" w:bidi="pt_PT"/>
        </w:rPr>
        <w:t xml:space="preserve">Depois da aparição do vento e do fogo, </w:t>
      </w:r>
      <w:r>
        <w:rPr>
          <w:b/>
          <w:lang w:val="pt_PT" w:bidi="pt_PT"/>
        </w:rPr>
        <w:t>o Espírito Santo</w:t>
      </w:r>
      <w:r>
        <w:rPr>
          <w:lang w:val="pt_PT" w:bidi="pt_PT"/>
        </w:rPr>
        <w:t xml:space="preserve"> enche os crentes. O Espírito Santo é outro nome para o Espírito de Deus. Deus dá às pessoas seu Espírito para equipá-las com sua presença, sabedoria, autoridade e poder. No Novo Testamento, Deus dá seu Espírito para viver em todos que decidem crer e seguir Jesus como seu salvador. O Espírito Santo renova uma pessoa e a ajuda a viver uma vida agradável a Deus. Às vezes, quando alguém recebe o Espírito Santo, Deus pode dar a ele um dom como ser capaz de falar um idioma diferente. Certifique-se de usar o mesmo termo para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O Espírito Santo dá aos crentes o poder de </w:t>
      </w:r>
      <w:r>
        <w:rPr>
          <w:b/>
          <w:lang w:val="pt_PT" w:bidi="pt_PT"/>
        </w:rPr>
        <w:t>falar em línguas</w:t>
      </w:r>
      <w:r>
        <w:rPr>
          <w:lang w:val="pt_PT" w:bidi="pt_PT"/>
        </w:rPr>
        <w:t xml:space="preserve">. Isso significa o poder de falar em idiomas diferentes. Para mais informações sobre </w:t>
      </w:r>
      <w:r>
        <w:rPr>
          <w:lang w:val="pt_PT" w:bidi="pt_PT"/>
        </w:rPr>
        <w:t>línguas</w:t>
      </w:r>
      <w:r>
        <w:rPr>
          <w:lang w:val="pt_PT" w:bidi="pt_PT"/>
        </w:rPr>
        <w:t>, consulte o Glossário Mestre.</w:t>
      </w:r>
    </w:p>
    <w:p>
      <w:pPr/>
      <w:r>
        <w:rPr>
          <w:lang w:val="pt_PT" w:bidi="pt_PT"/>
        </w:rPr>
      </w:r>
      <w:r>
        <w:rPr>
          <w:lang w:val="pt_PT" w:bidi="pt_PT"/>
        </w:rPr>
        <w:t xml:space="preserve">Lucas nos diz que havia judeus </w:t>
      </w:r>
      <w:r>
        <w:rPr>
          <w:b/>
          <w:lang w:val="pt_PT" w:bidi="pt_PT"/>
        </w:rPr>
        <w:t>tementes a Deus</w:t>
      </w:r>
      <w:r>
        <w:rPr>
          <w:lang w:val="pt_PT" w:bidi="pt_PT"/>
        </w:rPr>
        <w:t xml:space="preserve"> na multidão. Nesse caso, temor de Deus significa devoção a seguir a lei de Deus por causa da santa reverência. </w:t>
      </w:r>
      <w:r>
        <w:rPr>
          <w:lang w:val="pt_PT" w:bidi="pt_PT"/>
        </w:rPr>
        <w:t>Temor de Deus</w:t>
      </w:r>
      <w:r>
        <w:rPr>
          <w:lang w:val="pt_PT" w:bidi="pt_PT"/>
        </w:rPr>
        <w:t xml:space="preserve"> está no Glossário Mestre. Certifique-se de usar o mesmo termo para "temor de Deus" que você usou em passagens anteriores. Havia judeus presentes de todas as </w:t>
      </w:r>
      <w:r>
        <w:rPr>
          <w:b/>
          <w:lang w:val="pt_PT" w:bidi="pt_PT"/>
        </w:rPr>
        <w:t>nações sob o céu</w:t>
      </w:r>
      <w:r>
        <w:rPr>
          <w:lang w:val="pt_PT" w:bidi="pt_PT"/>
        </w:rPr>
        <w:t xml:space="preserve">. Uma nação aqui significa um grupo de pessoas que têm um território e governo específicos. Certifique-se de usar o mesmo termo para nação que você usou em passagens anteriores. "Sob o céu" significa em toda a terra, então os judeus eram de muitos países diferentes na terra. Para mais informações, céu e </w:t>
      </w:r>
      <w:r>
        <w:rPr>
          <w:lang w:val="pt_PT" w:bidi="pt_PT"/>
        </w:rPr>
        <w:t>nação</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2:14–36</w:t>
      </w:r>
      <w:r>
        <w:rPr>
          <w:lang w:val="pt_PT" w:bidi="pt_PT"/>
        </w:rPr>
      </w:r>
    </w:p>
    <w:p>
      <w:pPr>
        <w:pStyle w:val="Heading3"/>
      </w:pPr>
      <w:r>
        <w:rPr>
          <w:lang w:val="pt_PT" w:bidi="pt_PT"/>
        </w:rPr>
        <w:t>Ouvir e Sentir</w:t>
      </w:r>
    </w:p>
    <w:p>
      <w:pPr/>
      <w:r>
        <w:rPr>
          <w:lang w:val="pt_PT" w:bidi="pt_PT"/>
        </w:rPr>
      </w:r>
      <w:r>
        <w:rPr>
          <w:lang w:val="pt_PT" w:bidi="pt_PT"/>
        </w:rPr>
        <w:t>Nesta etapa, ouçam Atos 2.14–36 e guardem em seus corações.</w:t>
      </w:r>
    </w:p>
    <w:p>
      <w:pPr/>
      <w:r>
        <w:rPr>
          <w:lang w:val="pt_PT" w:bidi="pt_PT"/>
        </w:rPr>
      </w:r>
      <w:r>
        <w:rPr>
          <w:lang w:val="pt_PT" w:bidi="pt_PT"/>
        </w:rPr>
        <w:t>Ouçam uma versão em áudio de Atos 2.14–36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Atos 2.14–36 na tradução mais fácil de entender.</w:t>
      </w:r>
    </w:p>
    <w:p>
      <w:pPr/>
      <w:r>
        <w:rPr>
          <w:lang w:val="pt_PT" w:bidi="pt_PT"/>
        </w:rPr>
      </w:r>
      <w:r>
        <w:rPr>
          <w:lang w:val="pt_PT" w:bidi="pt_PT"/>
        </w:rPr>
        <w:t>Na última passagem, Deus encheu os crentes em Jerusalém com o Espírito Santo e fez eles falarem idiomas diferentes no dia da festa de Pentecostes. Uma multidão se reuniu em torno deles. Eles não sabiam o que o milagre significava. Algumas pessoas até mesmo disseram que os crentes estavam bêbados. Agora, Pedro fala com a multidão e explica o milagre. Pedro explica que Jesus é o salvador prometido.</w:t>
      </w:r>
    </w:p>
    <w:p>
      <w:pPr/>
      <w:r>
        <w:rPr>
          <w:lang w:val="pt_PT" w:bidi="pt_PT"/>
        </w:rPr>
      </w:r>
      <w:r>
        <w:rPr>
          <w:lang w:val="pt_PT" w:bidi="pt_PT"/>
        </w:rPr>
        <w:t>Pedro se levanta para falar com a multidão. Os outros onze apóstolos, ou representantes escolhidos de Jesus, também estão com ele. Pedro se dirige em voz alta à multidão. "Ouçam" e "deixem-me explicar" eram maneiras educadas de cumprimentá-los. "Homens da Judeia" ou "colegas judeus" provavelmente se refere a judeus que vivem na Judeia. Homens é usada em um sentido geral e se refere a homens e mulheres. "Vocês que vivem em Jerusalém" inclui o resto da multidão. Pedro quer explicar o milagre dos crentes falando em idiomas diferentes. Pedro também corrige as pessoas que pensavam que os crentes estavam bêbados. Pedro diz que era a terceira hora, ou 9 da manhã, e cedo demais para estar bêbado. Naquela época, as pessoas geralmente ficavam bêbadas à noite ou em uma refeição, e a primeira refeição não acontecia até 10 da manhã.</w:t>
      </w:r>
    </w:p>
    <w:p>
      <w:pPr/>
      <w:r>
        <w:rPr>
          <w:lang w:val="pt_PT" w:bidi="pt_PT"/>
        </w:rPr>
      </w:r>
      <w:r>
        <w:rPr>
          <w:lang w:val="pt_PT" w:bidi="pt_PT"/>
        </w:rPr>
        <w:t>Pare aqui e discuta essa pergunta em grupo: em muitas culturas, as pessoas ficam bêbadas a qualquer hora do dia. Se isso é verdade em sua cultura, discuta a melhor maneira de explicar essa diferença cultural. Pause este áudio aqui.</w:t>
      </w:r>
    </w:p>
    <w:p>
      <w:pPr/>
      <w:r>
        <w:rPr>
          <w:lang w:val="pt_PT" w:bidi="pt_PT"/>
        </w:rPr>
      </w:r>
      <w:r>
        <w:rPr>
          <w:lang w:val="pt_PT" w:bidi="pt_PT"/>
        </w:rPr>
        <w:t>Pedro explica que os crentes falando idiomas diferentes cumpre a profecia de Joel, um profeta, ou mensageiro de Deus, que viveu 400 anos antes de Lucas escrever o livro de Atos. Na profecia de Joel, Deus diz que durante os últimos dias, ou antes, de a era atual terminar, que ele derramará, ou enviará, seu Espírito a todas as pessoas. Em Atos, ficará claro que a promessa de Deus do Espírito Santo se aplica a todas as pessoas, incluindo os gentios, ou não judeus. Deus enviando seu Espírito aos crentes em Pentecostes era o início do cumprimento da promessa de Deus.</w:t>
      </w:r>
    </w:p>
    <w:p>
      <w:pPr/>
      <w:r>
        <w:rPr>
          <w:lang w:val="pt_PT" w:bidi="pt_PT"/>
        </w:rPr>
      </w:r>
      <w:r>
        <w:rPr>
          <w:lang w:val="pt_PT" w:bidi="pt_PT"/>
        </w:rPr>
        <w:t>Joel disse que os filhos e filhas das pessoas profetizariam, ou falariam mensagens em nome de Deus. Deus fala com seus mensageiros por meio de visões sobrenaturais e sonhos. Uma visão é quando Deus fala com alguém por meio de um sonho enquanto eles estão acordados; os sonhos acontecem enquanto as pessoas estão dormindo. Se seu idioma usa a mesma palavra para visão e sonho, pode ser mais fácil dizer algo como: "Seus homens jovens e homens velhos terão visões ou sonhos durante o dia e durante a noite". "Meus servos" se refere às mesmas pessoas jovens e velhas que profetizarão no futuro. Isso significa que quando Deus dá seu Espírito a alguém, eles se tornam seu servo.</w:t>
      </w:r>
    </w:p>
    <w:p>
      <w:pPr/>
      <w:r>
        <w:rPr>
          <w:lang w:val="pt_PT" w:bidi="pt_PT"/>
        </w:rPr>
      </w:r>
      <w:r>
        <w:rPr>
          <w:lang w:val="pt_PT" w:bidi="pt_PT"/>
        </w:rPr>
        <w:t>Joel continua e fala sobre sinais de que o fim dos tempos está próximo. Esses sinais incluíam sangue, fogo e fumaça acontecendo nos céus, ou céu, e na terra. Sangue poderia se referir a morte ou algo mudando para a cor do sangue. É melhor manter sua tradução aberta a ambas as interpretações. Deus fará o sol ficar escuro e a lua ficar vermelha como a cor do sangue. Esses sinais acontecerão antes do dia do Senhor, ou antes, do tempo em que Deus reunirá todas as pessoas e as julgará porque ele é Senhor, ou mestre. Mas Deus salvará todos que chamam o nome do Senhor, ou pedem a ele ajuda. Ao chamar seu nome, eles estão pedindo a Deus para salvá-los poderosamente. No contexto de Joel, Senhor se referia a Deus. Mas Pedro implica que o Senhor se refere a Jesus e que Deus salvará qualquer um que acredite em Jesus como o salvador prometido. Aqui, salvo significa ser resgatado do poder e punição do pecado.</w:t>
      </w:r>
    </w:p>
    <w:p>
      <w:pPr/>
      <w:r>
        <w:rPr>
          <w:lang w:val="pt_PT" w:bidi="pt_PT"/>
        </w:rPr>
      </w:r>
      <w:r>
        <w:rPr>
          <w:lang w:val="pt_PT" w:bidi="pt_PT"/>
        </w:rPr>
        <w:t>Pedro termina a citação e continua a falar com a multidão. Ele se dirige respeitosamente a eles como homens de Israel. Essa frase se aplicava a todas as pessoas que descendem de Jacó. Pedro diz que Deus mostrou aos judeus que Jesus era o salvador prometido pelos milagres que Jesus fez, ou atos que apenas Deus poderia fazer. Pedro diz que era uma parte do plano de Deus para as pessoas traírem e entregarem Jesus aos líderes judeus para ser morto. Deus tinha pré-conhecimento, ou sabia tudo o que aconteceria com Jesus antes de acontecer, porque era uma parte do plano de Deus. Os homens maus, ou os romanos que não seguiam a lei de Deus, ajudaram os líderes judeus a crucificar Jesus ou pregá-lo em uma cruz. Mas Deus trouxe Jesus de volta à vida e o libertou do poder da morte. Quando Pedro diz: "Não era possível que a morte mantivesse seu domínio sobre ele", ele quer dizer que não era possível que Jesus continuasse morto. Pedro está comparando a morte a uma pessoa maligna tentando impedir que Jesus escape.</w:t>
      </w:r>
    </w:p>
    <w:p>
      <w:pPr/>
      <w:r>
        <w:rPr>
          <w:lang w:val="pt_PT" w:bidi="pt_PT"/>
        </w:rPr>
      </w:r>
      <w:r>
        <w:rPr>
          <w:lang w:val="pt_PT" w:bidi="pt_PT"/>
        </w:rPr>
        <w:t>Pare aqui e discuta em grupo: como a morte é mencionada em sua cultura? O que as pessoas acreditam que acontece depois da morte? Pause este áudio aqui.</w:t>
      </w:r>
    </w:p>
    <w:p>
      <w:pPr/>
      <w:r>
        <w:rPr>
          <w:lang w:val="pt_PT" w:bidi="pt_PT"/>
        </w:rPr>
      </w:r>
      <w:r>
        <w:rPr>
          <w:lang w:val="pt_PT" w:bidi="pt_PT"/>
        </w:rPr>
        <w:t>Então Pedro cita seu antepassado judeu, o rei Davi. Davi viveu 1.000 anos antes de Jesus e escreveu alguns do livro de Salmos. Davi escreve sobre o Senhor, ou Deus, sempre estando com ele e estando à sua direita, ou sempre pronto para ajudá-lo. Por causa da presença de Deus, Davi diz que ele não temerá, mas ficará feliz e falará com alegria. Davi diz que Deus não abandonará seu Santo, ou seu servo, nem permitirá que seu corpo apodreça no túmulo. A palavra que foi traduzida como túmulo é "Hades", ou o lugar dos mortos. Embora as pessoas tenham assumido que o salmo estava se referindo a Davi quando ele diz o Santo, Pedro aplica o salmo a Jesus. O Santo é alguém que é moralmente puro. O Santo provavelmente é alguém que Deus enviou para um propósito especial.</w:t>
      </w:r>
    </w:p>
    <w:p>
      <w:pPr/>
      <w:r>
        <w:rPr>
          <w:lang w:val="pt_PT" w:bidi="pt_PT"/>
        </w:rPr>
      </w:r>
      <w:r>
        <w:rPr>
          <w:lang w:val="pt_PT" w:bidi="pt_PT"/>
        </w:rPr>
        <w:t>Depois de citar Davi, Pedro explica que o Salmo não poderia se aplicar a Davi porque ele morreu, e seu corpo ainda estava no túmulo onde as pessoas o enterraram. As pessoas daqueles tempos estariam familiarizadas com a localização. Mas Deus ressuscitou Jesus dentre os mortos; seu corpo não decompôs. Pedro lembra a eles que Deus prometeu a Davi que um de seus descendentes seria rei para sempre. Vocês se lembrarão do relato do nascimento de Jesus que ele é um descendente de Davi. Pedro diz que Deus fez Davi olhar para o futuro e saber que Deus traria o Cristo, ou salvador prometido, de volta à vida.</w:t>
      </w:r>
    </w:p>
    <w:p>
      <w:pPr/>
      <w:r>
        <w:rPr>
          <w:lang w:val="pt_PT" w:bidi="pt_PT"/>
        </w:rPr>
      </w:r>
      <w:r>
        <w:rPr>
          <w:lang w:val="pt_PT" w:bidi="pt_PT"/>
        </w:rPr>
        <w:t>Pedro diz a eles que eles são testemunhas da vida de Jesus. A multidão sabia os milagres que Jesus fez e que seu túmulo estava vazio. Ele diz que Deus ressuscitou, ou levantou Jesus do túmulo, como o salvador prometido e que Jesus agora está sentado com Deus no céu, ou o lugar onde Deus vive. Deus colocou Jesus à sua direita, ou no lugar de mais alta honra e autoridade sob o próprio Deus. Pedro explica que Deus, o Pai, deu a Jesus o direito de dar o Espírito Santo prometido a seu povo. "Derramado" significa que Deus dá o Espírito Santo completamente a seu povo. Jesus deu o Espírito Santo aos crentes no início naquele dia, e é por isso que eles falavam idiomas diferentes.</w:t>
      </w:r>
    </w:p>
    <w:p>
      <w:pPr/>
      <w:r>
        <w:rPr>
          <w:lang w:val="pt_PT" w:bidi="pt_PT"/>
        </w:rPr>
      </w:r>
      <w:r>
        <w:rPr>
          <w:lang w:val="pt_PT" w:bidi="pt_PT"/>
        </w:rPr>
        <w:t>Quando Pedro diz que Davi não ascendeu ao céu, ele quer dizer que Davi não era o Cristo. Pedro prova isso citando Davi novamente. No Salmo, Davi diz que o Senhor, ou Deus, fala com meu Senhor. "Meu Senhor" significa o mestre de Davi ou alguém que tinha autoridade sobre ele. Pedro diz que Davi estava falando sobre Jesus. Deus coloca o Senhor de Davi na posição de mais alta honra e Deus conquista todos os inimigos do Senhor de Davi como se eles fossem um estrado. As pessoas descansavam seus pés em estrados enquanto elas estavam sentadas. Essa imagem significa que Jesus terá poder e controle sobre todos os seus inimigos.</w:t>
      </w:r>
    </w:p>
    <w:p>
      <w:pPr/>
      <w:r>
        <w:rPr>
          <w:lang w:val="pt_PT" w:bidi="pt_PT"/>
        </w:rPr>
      </w:r>
      <w:r>
        <w:rPr>
          <w:lang w:val="pt_PT" w:bidi="pt_PT"/>
        </w:rPr>
        <w:t xml:space="preserve">Pare aqui e, em grupo, olhe para uma imagem de um </w:t>
      </w:r>
      <w:r>
        <w:rPr>
          <w:lang w:val="pt_PT" w:bidi="pt_PT"/>
        </w:rPr>
        <w:t>estrado</w:t>
      </w:r>
      <w:r>
        <w:rPr>
          <w:lang w:val="pt_PT" w:bidi="pt_PT"/>
        </w:rPr>
        <w:t>. Como vocês descrevem ou que imagens vocês usam em sua cultura para mostrar que um inimigo é completamente derrotado? Pause este áudio aqui.</w:t>
      </w:r>
    </w:p>
    <w:p>
      <w:pPr/>
      <w:r>
        <w:rPr>
          <w:lang w:val="pt_PT" w:bidi="pt_PT"/>
        </w:rPr>
      </w:r>
      <w:r>
        <w:rPr>
          <w:lang w:val="pt_PT" w:bidi="pt_PT"/>
        </w:rPr>
        <w:t>Pedro termina dizendo que as pessoas poderiam ter certeza de que Deus enviou Jesus como o Cristo.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Atos 2.14–36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Pedro, os apóstolos e os outros crentes estão em Jerusalém. Deus acabou de enchê-los com o Espírito Santo e fez eles falarem idiomas diferentes. Uma multidão se reúne. Pedro se levanta para falar com a multidão.</w:t>
      </w:r>
    </w:p>
    <w:p>
      <w:pPr/>
      <w:r>
        <w:rPr>
          <w:lang w:val="pt_PT" w:bidi="pt_PT"/>
        </w:rPr>
      </w:r>
      <w:r>
        <w:rPr>
          <w:b/>
          <w:lang w:val="pt_PT" w:bidi="pt_PT"/>
        </w:rPr>
        <w:t>Na segunda cena:</w:t>
      </w:r>
      <w:r>
        <w:rPr>
          <w:lang w:val="pt_PT" w:bidi="pt_PT"/>
        </w:rPr>
        <w:t xml:space="preserve"> Pedro explica o milagre de idiomas diferentes e citações do profeta Joel. Deus fala com Joel sobre o futuro. Deus diz que as pessoas profetizarão e que ele derramará seu Espírito sobre todas as pessoas. Deus descreve sinais do fim dos tempos.</w:t>
      </w:r>
    </w:p>
    <w:p>
      <w:pPr/>
      <w:r>
        <w:rPr>
          <w:lang w:val="pt_PT" w:bidi="pt_PT"/>
        </w:rPr>
      </w:r>
      <w:r>
        <w:rPr>
          <w:b/>
          <w:lang w:val="pt_PT" w:bidi="pt_PT"/>
        </w:rPr>
        <w:t>Na terceira cena:</w:t>
      </w:r>
      <w:r>
        <w:rPr>
          <w:lang w:val="pt_PT" w:bidi="pt_PT"/>
        </w:rPr>
        <w:t xml:space="preserve"> Pedro continua a falar com a multidão. Ele diz que Deus enviou Jesus e tinha um plano para Jesus morrer e ressuscitar.</w:t>
      </w:r>
    </w:p>
    <w:p>
      <w:pPr/>
      <w:r>
        <w:rPr>
          <w:lang w:val="pt_PT" w:bidi="pt_PT"/>
        </w:rPr>
      </w:r>
      <w:r>
        <w:rPr>
          <w:b/>
          <w:lang w:val="pt_PT" w:bidi="pt_PT"/>
        </w:rPr>
        <w:t>Na quarta cena:</w:t>
      </w:r>
      <w:r>
        <w:rPr>
          <w:lang w:val="pt_PT" w:bidi="pt_PT"/>
        </w:rPr>
        <w:t xml:space="preserve"> Pedro cita o rei Davi. Davi diz que Deus está sempre com ele. Davi diz que Deus não deixará seu santo apodrecer no túmulo.</w:t>
      </w:r>
    </w:p>
    <w:p>
      <w:pPr/>
      <w:r>
        <w:rPr>
          <w:lang w:val="pt_PT" w:bidi="pt_PT"/>
        </w:rPr>
      </w:r>
      <w:r>
        <w:rPr>
          <w:b/>
          <w:lang w:val="pt_PT" w:bidi="pt_PT"/>
        </w:rPr>
        <w:t>Na quinta cena:</w:t>
      </w:r>
      <w:r>
        <w:rPr>
          <w:lang w:val="pt_PT" w:bidi="pt_PT"/>
        </w:rPr>
        <w:t xml:space="preserve"> Pedro fala com a multidão. Ele explica que Davi estava falando sobre Jesus como o santo. Deus não permitiu que o corpo de Jesus apodrecesse no túmulo, mas em vez disso o levantou para um lugar de honra no céu. Deus deu a Jesus o Espírito Santo para dar a seu povo. Pedro diz que eles são testemunhas da vida, morte e ressurreição de Jesus.</w:t>
      </w:r>
    </w:p>
    <w:p>
      <w:pPr/>
      <w:r>
        <w:rPr>
          <w:lang w:val="pt_PT" w:bidi="pt_PT"/>
        </w:rPr>
      </w:r>
      <w:r>
        <w:rPr>
          <w:b/>
          <w:lang w:val="pt_PT" w:bidi="pt_PT"/>
        </w:rPr>
        <w:t>Na sexta cena:</w:t>
      </w:r>
      <w:r>
        <w:rPr>
          <w:lang w:val="pt_PT" w:bidi="pt_PT"/>
        </w:rPr>
        <w:t xml:space="preserve"> Pedro cita Davi novamente. Davi assiste enquanto Deus coloca Jesus à sua direita, em um lugar de honra, e dá a ele poder sobre seus inimigos. Pedro explica que Jesus era o Senhor de Davi.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Multidão de judeus tementes a Deus de muitos países</w:t>
      </w:r>
    </w:p>
    <w:p>
      <w:pPr>
        <w:pStyle w:val="ListBullet"/>
        <w:spacing w:line="240" w:lineRule="auto"/>
        <w:ind w:left="720"/>
      </w:pPr>
      <w:r>
        <w:rPr>
          <w:lang w:val="pt_PT" w:bidi="pt_PT"/>
        </w:rPr>
      </w:r>
      <w:r>
        <w:rPr>
          <w:lang w:val="pt_PT" w:bidi="pt_PT"/>
        </w:rPr>
        <w:t>Joel</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Inimigos</w:t>
      </w:r>
    </w:p>
    <w:p>
      <w:pPr/>
      <w:r>
        <w:rPr>
          <w:lang w:val="pt_PT" w:bidi="pt_PT"/>
        </w:rPr>
      </w:r>
      <w:r>
        <w:rPr>
          <w:lang w:val="pt_PT" w:bidi="pt_PT"/>
        </w:rPr>
        <w:t>Em grupo, prestem atenção às partes do cenário da passagem:</w:t>
      </w:r>
    </w:p>
    <w:p>
      <w:pPr/>
      <w:r>
        <w:rPr>
          <w:lang w:val="pt_PT" w:bidi="pt_PT"/>
        </w:rPr>
      </w:r>
      <w:r>
        <w:rPr>
          <w:lang w:val="pt_PT" w:bidi="pt_PT"/>
        </w:rPr>
        <w:t>Pedro e os outros 11 apóstolos estão com um grupo de cerca de 120 crentes. Eles acabaram de falar em muitos idiomas diferentes depois de receber o Espírito Santo. Uma multidão de judeus tementes a Deus de muitos países estava reunida em torno deles se perguntando o que o milagre de idiomas diferentes significava.</w:t>
      </w:r>
    </w:p>
    <w:p>
      <w:pPr/>
      <w:r>
        <w:rPr>
          <w:lang w:val="pt_PT" w:bidi="pt_PT"/>
        </w:rPr>
      </w:r>
      <w:r>
        <w:rPr>
          <w:lang w:val="pt_PT" w:bidi="pt_PT"/>
        </w:rPr>
        <w:t>Quando Pedro ergueu sua voz, ele queria que toda a multidão ouvisse o que ele tinha a dizer. Pedro não estava tentando ser desrespeitoso de nenhuma maneira.</w:t>
      </w:r>
    </w:p>
    <w:p>
      <w:pPr/>
      <w:r>
        <w:rPr>
          <w:lang w:val="pt_PT" w:bidi="pt_PT"/>
        </w:rPr>
      </w:r>
      <w:r>
        <w:rPr>
          <w:lang w:val="pt_PT" w:bidi="pt_PT"/>
        </w:rPr>
        <w:t>Pedro se levanta e antes de responder à pergunta de "O que isso significa?" Pedro responde à última acusação de estar bêbado. Pedro diz "não" ou "mas" para mostrar o contraste entre estar bêbado e o cumprimento da profecia de Joel. Então Pedro se dirige ao significado do milagre.</w:t>
      </w:r>
    </w:p>
    <w:p>
      <w:pPr/>
      <w:r>
        <w:rPr>
          <w:lang w:val="pt_PT" w:bidi="pt_PT"/>
        </w:rPr>
      </w:r>
      <w:r>
        <w:rPr>
          <w:lang w:val="pt_PT" w:bidi="pt_PT"/>
        </w:rPr>
        <w:t>É importante prestar atenção ao padrão de discurso que Pedro segue. Pedro fala diretamente com a multidão e então usa citações das Escrituras, especificamente de Joel e Davi, para explicar que o que ele está dizendo sobre Jesus é verdade.</w:t>
      </w:r>
    </w:p>
    <w:p>
      <w:pPr/>
      <w:r>
        <w:rPr>
          <w:lang w:val="pt_PT" w:bidi="pt_PT"/>
        </w:rPr>
      </w:r>
      <w:r>
        <w:rPr>
          <w:lang w:val="pt_PT" w:bidi="pt_PT"/>
        </w:rPr>
        <w:t>Toda vez que Pedro faz uma declaração direta, Pedro usa uma maneira de identificar seu público. Por exemplo, "homens de Israel", "irmãos" e "todo o povo de Israel" eram maneiras educadas de se dirigir a seu público judaico. Todos esses termos são gerais e se referem a homens e mulheres.</w:t>
      </w:r>
    </w:p>
    <w:p>
      <w:pPr/>
      <w:r>
        <w:rPr>
          <w:lang w:val="pt_PT" w:bidi="pt_PT"/>
        </w:rPr>
      </w:r>
      <w:r>
        <w:rPr>
          <w:lang w:val="pt_PT" w:bidi="pt_PT"/>
        </w:rPr>
        <w:t>Pedro diz a profecia de Joel em voz alta. Então Pedro explica que Deus deu a Jesus poder para fazer milagres e o que aconteceu com Jesus. Pedro menciona a morte de Jesus e sua ressurreição. Pedro usa as palavras de Davi para apoiar sua declaração de que Jesus é o salvador prometido e Deus o ressuscitou dentre os mortos.</w:t>
      </w:r>
    </w:p>
    <w:p>
      <w:pPr/>
      <w:r>
        <w:rPr>
          <w:lang w:val="pt_PT" w:bidi="pt_PT"/>
        </w:rPr>
      </w:r>
      <w:r>
        <w:rPr>
          <w:lang w:val="pt_PT" w:bidi="pt_PT"/>
        </w:rPr>
        <w:t>No Salmo, Davi diz: "Vejo o Senhor sempre diante de mim e ele está ao meu lado". Essas são figuras de linguagem. "Sempre diante de mim" significa que Deus estava sempre presente em tudo o que Davi fez. "Ao meu lado" ou "à minha direita" significa que Deus estava sempre pronto para ajudar Davi.</w:t>
      </w:r>
    </w:p>
    <w:p>
      <w:pPr/>
      <w:r>
        <w:rPr>
          <w:lang w:val="pt_PT" w:bidi="pt_PT"/>
        </w:rPr>
      </w:r>
      <w:r>
        <w:rPr>
          <w:lang w:val="pt_PT" w:bidi="pt_PT"/>
        </w:rPr>
        <w:t>Davi diz que Deus mostrou a ele "os caminhos da vida", ou como viver uma vida piedosa. "Vocês me enchem de alegria em sua presença" significa que Deus deixará Davi completamente feliz ou feliz porque Deus está com ele.</w:t>
      </w:r>
    </w:p>
    <w:p>
      <w:pPr/>
      <w:r>
        <w:rPr>
          <w:lang w:val="pt_PT" w:bidi="pt_PT"/>
        </w:rPr>
      </w:r>
      <w:r>
        <w:rPr>
          <w:lang w:val="pt_PT" w:bidi="pt_PT"/>
        </w:rPr>
        <w:t>Depois que Pedro termina de citar Davi, ele menciona que o corpo de Davi ainda está no túmulo. Pedro enfatiza isso dizendo que o túmulo de Davi ainda está aqui até hoje. Isso contrasta com o fato de que o corpo de Jesus não está morto porque seu túmulo estava vazio!</w:t>
      </w:r>
    </w:p>
    <w:p>
      <w:pPr/>
      <w:r>
        <w:rPr>
          <w:lang w:val="pt_PT" w:bidi="pt_PT"/>
        </w:rPr>
      </w:r>
      <w:r>
        <w:rPr>
          <w:lang w:val="pt_PT" w:bidi="pt_PT"/>
        </w:rPr>
        <w:t>Pedro menciona que Deus exaltou Jesus e o colocou no lugar de honra. Pedro faz o contraste com Davi, porque Deus nunca levantou Davi para o lugar de honra. Isso não significa que Davi era uma pessoa ruim, mas em vez disso que ele não era o salvador prometido. Pedro justifica sua declaração citando Davi novamente.</w:t>
      </w:r>
    </w:p>
    <w:p>
      <w:pPr/>
      <w:r>
        <w:rPr>
          <w:lang w:val="pt_PT" w:bidi="pt_PT"/>
        </w:rPr>
      </w:r>
      <w:r>
        <w:rPr>
          <w:lang w:val="pt_PT" w:bidi="pt_PT"/>
        </w:rPr>
        <w:t>Pedro termina seu discurso dizendo à multidão que Deus fez Jesus o Senhor e Cristo. Isso significa que ele tinha toda a autoridade e poder e que Deus o enviou como rei e salvador de seu povo.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Atos 2.14–36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Multidão de judeus tementes a Deus de muitos países</w:t>
      </w:r>
    </w:p>
    <w:p>
      <w:pPr>
        <w:pStyle w:val="ListBullet"/>
        <w:spacing w:line="240" w:lineRule="auto"/>
        <w:ind w:left="720"/>
      </w:pPr>
      <w:r>
        <w:rPr>
          <w:lang w:val="pt_PT" w:bidi="pt_PT"/>
        </w:rPr>
      </w:r>
      <w:r>
        <w:rPr>
          <w:lang w:val="pt_PT" w:bidi="pt_PT"/>
        </w:rPr>
        <w:t>Joel</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Inimigos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Pedro, os apóstolos e um grande grupo de crentes na frente de uma multidão de judeus em Jerusalém. A multidão quer saber o que o milagre de falar idiomas diferentes significa, algumas pessoas na multidão disseram que era porque eles estavam bêbados.</w:t>
      </w:r>
    </w:p>
    <w:p>
      <w:pPr/>
      <w:r>
        <w:rPr>
          <w:lang w:val="pt_PT" w:bidi="pt_PT"/>
        </w:rPr>
      </w:r>
      <w:r>
        <w:rPr>
          <w:lang w:val="pt_PT" w:bidi="pt_PT"/>
        </w:rPr>
        <w:t>Encene Pedro falando em voz alta. Ele responde a eles. Pedro diz a eles que é cedo demais para as pessoas estarem bêbadas. Pedro diz a eles que o mensageiro Joel previu o que estava acontecendo.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“Sinto-me nervoso, mas encorajado. Sei que o Espírito Santo está me levando”, ou “Sinto que não posso parar. Preciso dizer a todos sobre Jesus”, ou “Admirado. Todas as escrituras apontam para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Pedro está citando uma profecia ou uma parte das escrituras, o ator de Pedro pode imitar enquanto fingia falar. No fundo, o grupo pode encenar a profecia ou a parte das escrituras citadas. Para a profecia, tenha pessoas ou objetos diferentes para representar o sol, escuridão, lua e sangue.</w:t>
      </w:r>
    </w:p>
    <w:p>
      <w:pPr/>
      <w:r>
        <w:rPr>
          <w:lang w:val="pt_PT" w:bidi="pt_PT"/>
        </w:rPr>
      </w:r>
      <w:r>
        <w:rPr>
          <w:lang w:val="pt_PT" w:bidi="pt_PT"/>
        </w:rPr>
        <w:t>Encene Pedro citando Joel dizendo que Deus declarou que ele derramará seu espírito sobre as pessoas, filhos e filhas, jovens e velhos, e eles serão seus servos. Eles profetizarão ou terão sonhos. Haverá maravilhas na terra e céu, incluindo sangue, fogo e fumaça. O sol ficará escuro e a lua será como sangue. Deus salvará qualquer um que chame o nome do Senhor.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“Curioso. Estamos ouvindo os seguidores de Jesus profetizando agora”, ou “Com medo. O sol ficou escuro quando Jesus morreu”, ou “Desesperado. Mas como posso ser salvo exatamente?”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Pedro falando diretamente com os homens de Israel dizendo que Deus deu a Jesus o poder de fazer milagres e sinais enquanto Jesus estava com eles. De acordo com o plano e propósito de Deus, as pessoas entregaram Jesus aos romanos. Então homens maus o crucificaram e o mataram. Mas Deus deu a Jesus a vida de volta; a morte não poderia segurá-lo.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“Pensativo. É verdade. Jesus fez milagres e seu túmulo está vazio”, ou “Arrependido. Estou triste por ter apoiado Jesus ser crucificado”, ou “Esperançoso. Se era o plano de Deus para Jesus morrer, então isso deve significar que ele tem um plano para nos trazer de volta para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Pedro está citando um dos salmos de Davi, o ator de Pedro pode imitar enquanto o grupo está interpretando a parte das escrituras que Pedro cita. Uma pessoa poderia agir como Davi dizendo essas coisas. Ele pode apontar para o ator de Jesus que não ficou morto, mas subiu para o céu.</w:t>
      </w:r>
    </w:p>
    <w:p>
      <w:pPr/>
      <w:r>
        <w:rPr>
          <w:lang w:val="pt_PT" w:bidi="pt_PT"/>
        </w:rPr>
      </w:r>
      <w:r>
        <w:rPr>
          <w:lang w:val="pt_PT" w:bidi="pt_PT"/>
        </w:rPr>
        <w:t>Encene Pedro falando diretamente com a multidão novamente. Ele diz a eles que Davi já falou sobre Jesus. Pedro então cita Davi. Pedro novamente se dirige às pessoas dizendo que o corpo de Davi ainda está em seu túmulo. Deus prometeu a Davi que um de seus descendentes se sentaria em seu trono. Davi falou sobre a ressurreição do salvador prometido. Pedro diz: “Todos somos testemunhas da ressurreição de Jesus. Jesus recebeu a promessa do Espírito Santo e Jesus a derramou e isso é o que você vê e ouve hoje”.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“Confuso. Como um pescador pode entender as escrituras tão bem?” ou “Animado. Vimos um milagre hoje”, ou “Estou triste pelo que aconteceu com Jesus. Ele não merecia ser tratado tão cruelmente”.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Pedro explicando que Davi não ascendeu ao céu e então citando Davi. Novamente, o ator de Pedro pode imitar falar enquanto o ator de Davi assiste enquanto Deus coloca Jesus em sua direita. Deus dá a Jesus poder sobre seus inimigos.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“Amado. Os planos de meu Pai para mim são sempre bons”, ou “Satisfeito. Isso é onde devo estar”, ou “Compassivo. Estou feliz por minha criação agora ter um caminho para o Pai novamente”.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Pedro dizendo às pessoas de Israel que certamente Deus fez Jesus Senhor e Cristo. Pedro diz a eles que ele é o mesmo Jesus que eles crucificaram.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"Culpado. Jesus morreu por minha causa”, ou “Desesperado. Preciso pedir o perdão de Deus”, ou “Esperançoso. Não mereço, mas acredito que Deus me perdoará pelo que fiz se eu me voltar para ele”.</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Atos 2.14–36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Pedro está com </w:t>
      </w:r>
      <w:r>
        <w:rPr>
          <w:b/>
          <w:lang w:val="pt_PT" w:bidi="pt_PT"/>
        </w:rPr>
        <w:t>os onze</w:t>
      </w:r>
      <w:r>
        <w:rPr>
          <w:lang w:val="pt_PT" w:bidi="pt_PT"/>
        </w:rPr>
        <w:t xml:space="preserve"> quando ele se dirige à multidão. "Os Onze" se refere aos outros onze </w:t>
      </w:r>
      <w:r>
        <w:rPr>
          <w:b/>
          <w:lang w:val="pt_PT" w:bidi="pt_PT"/>
        </w:rPr>
        <w:t>apóstolos</w:t>
      </w:r>
      <w:r>
        <w:rPr>
          <w:lang w:val="pt_PT" w:bidi="pt_PT"/>
        </w:rPr>
        <w:t xml:space="preserve">, ou representantes escolhidos de Jesus. Use a mesma palavra ou frase para "os onze" que vocês usaram em passagens anteriores. Para mais informações sobre </w:t>
      </w:r>
      <w:r>
        <w:rPr>
          <w:lang w:val="pt_PT" w:bidi="pt_PT"/>
        </w:rPr>
        <w:t>apóstolo</w:t>
      </w:r>
      <w:r>
        <w:rPr>
          <w:lang w:val="pt_PT" w:bidi="pt_PT"/>
        </w:rPr>
        <w:t>, consulte o Glossário Mestre.</w:t>
      </w:r>
    </w:p>
    <w:p>
      <w:pPr/>
      <w:r>
        <w:rPr>
          <w:lang w:val="pt_PT" w:bidi="pt_PT"/>
        </w:rPr>
      </w:r>
      <w:r>
        <w:rPr>
          <w:lang w:val="pt_PT" w:bidi="pt_PT"/>
        </w:rPr>
        <w:t xml:space="preserve">Pedro se dirige à multidão como colegas </w:t>
      </w:r>
      <w:r>
        <w:rPr>
          <w:b/>
          <w:lang w:val="pt_PT" w:bidi="pt_PT"/>
        </w:rPr>
        <w:t>judeus</w:t>
      </w:r>
      <w:r>
        <w:rPr>
          <w:lang w:val="pt_PT" w:bidi="pt_PT"/>
        </w:rPr>
        <w:t xml:space="preserve"> porque ele também era um judeu. Judeu se refere a qualquer um que seja um descendente do neto de Abraão, Jacó. Deus prometeu dar aos judeus a terra de Israel. Certifique-se de traduzir judeu da mesma maneira que você traduziu em passagens anteriores. Para mais informações sobre </w:t>
      </w:r>
      <w:r>
        <w:rPr>
          <w:lang w:val="pt_PT" w:bidi="pt_PT"/>
        </w:rPr>
        <w:t>judeus</w:t>
      </w:r>
      <w:r>
        <w:rPr>
          <w:lang w:val="pt_PT" w:bidi="pt_PT"/>
        </w:rPr>
        <w:t>, consulte o Glossário Mestre.</w:t>
      </w:r>
    </w:p>
    <w:p>
      <w:pPr/>
      <w:r>
        <w:rPr>
          <w:lang w:val="pt_PT" w:bidi="pt_PT"/>
        </w:rPr>
      </w:r>
      <w:r>
        <w:rPr>
          <w:lang w:val="pt_PT" w:bidi="pt_PT"/>
        </w:rPr>
        <w:t xml:space="preserve">Pedro cita o </w:t>
      </w:r>
      <w:r>
        <w:rPr>
          <w:b/>
          <w:lang w:val="pt_PT" w:bidi="pt_PT"/>
        </w:rPr>
        <w:t>profeta</w:t>
      </w:r>
      <w:r>
        <w:rPr>
          <w:lang w:val="pt_PT" w:bidi="pt_PT"/>
        </w:rPr>
        <w:t xml:space="preserve"> Joel. Um profeta é um mensageiro de Deus que falava com as pessoas em nome de Deus.</w:t>
      </w:r>
    </w:p>
    <w:p>
      <w:pPr/>
      <w:r>
        <w:rPr>
          <w:lang w:val="pt_PT" w:bidi="pt_PT"/>
        </w:rPr>
      </w:r>
      <w:r>
        <w:rPr>
          <w:lang w:val="pt_PT" w:bidi="pt_PT"/>
        </w:rPr>
        <w:t xml:space="preserve">Pare aqui e como um grupo discuta qual palavra ou frase você usará para profeta. Consulte o Glossário Mestre para mais informações sobre </w:t>
      </w:r>
      <w:r>
        <w:rPr>
          <w:lang w:val="pt_PT" w:bidi="pt_PT"/>
        </w:rPr>
        <w:t>profeta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Na profecia de Joel, Deus diz que ele derramará seu </w:t>
      </w:r>
      <w:r>
        <w:rPr>
          <w:b/>
          <w:lang w:val="pt_PT" w:bidi="pt_PT"/>
        </w:rPr>
        <w:t>Espírito</w:t>
      </w:r>
      <w:r>
        <w:rPr>
          <w:lang w:val="pt_PT" w:bidi="pt_PT"/>
        </w:rPr>
        <w:t xml:space="preserve"> sobre todas as pessoas. Aqui, Espírito se refere ao </w:t>
      </w:r>
      <w:r>
        <w:rPr>
          <w:lang w:val="pt_PT" w:bidi="pt_PT"/>
        </w:rPr>
        <w:t>Espírito Santo</w:t>
      </w:r>
      <w:r>
        <w:rPr>
          <w:lang w:val="pt_PT" w:bidi="pt_PT"/>
        </w:rPr>
        <w:t xml:space="preserve">, ou o Espírito de Deus. Deus dá seu Espírito às pessoas para equipá-las com sua presença, sabedoria, autoridade e poder. Certifique-se de traduzir espírito da mesma maneira que você já o fez. Deus também diz que seus filhos e filhas profetizarão. </w:t>
      </w:r>
      <w:r>
        <w:rPr>
          <w:b/>
          <w:lang w:val="pt_PT" w:bidi="pt_PT"/>
        </w:rPr>
        <w:t>Profecia</w:t>
      </w:r>
      <w:r>
        <w:rPr>
          <w:lang w:val="pt_PT" w:bidi="pt_PT"/>
        </w:rPr>
        <w:t xml:space="preserve"> se refere a uma pessoa compartilhando uma mensagem inspirada escrita ou falada de Deus para o povo de Deus.</w:t>
      </w:r>
    </w:p>
    <w:p>
      <w:pPr/>
      <w:r>
        <w:rPr>
          <w:lang w:val="pt_PT" w:bidi="pt_PT"/>
        </w:rPr>
      </w:r>
      <w:r>
        <w:rPr>
          <w:lang w:val="pt_PT" w:bidi="pt_PT"/>
        </w:rPr>
        <w:t xml:space="preserve">Pare aqui e discuta em grupo qual palavra vocês usarão para profecia. Consulte o Glossário Mestre para mais informações sobre </w:t>
      </w:r>
      <w:r>
        <w:rPr>
          <w:lang w:val="pt_PT" w:bidi="pt_PT"/>
        </w:rPr>
        <w:t>profecia</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Deus diz que os homens jovens terão </w:t>
      </w:r>
      <w:r>
        <w:rPr>
          <w:b/>
          <w:lang w:val="pt_PT" w:bidi="pt_PT"/>
        </w:rPr>
        <w:t>visões</w:t>
      </w:r>
      <w:r>
        <w:rPr>
          <w:lang w:val="pt_PT" w:bidi="pt_PT"/>
        </w:rPr>
        <w:t xml:space="preserve"> e homens velhos terão </w:t>
      </w:r>
      <w:r>
        <w:rPr>
          <w:b/>
          <w:lang w:val="pt_PT" w:bidi="pt_PT"/>
        </w:rPr>
        <w:t>sonhos</w:t>
      </w:r>
      <w:r>
        <w:rPr>
          <w:lang w:val="pt_PT" w:bidi="pt_PT"/>
        </w:rPr>
        <w:t>. Visão e sonhos são experiências sobrenaturais quando Deus fala ou dá uma revelação divina a uma pessoa. No entanto, as visões acontecem enquanto as pessoas estão acordadas, enquanto os sonhos acontecem apenas quando as pessoas estão dormindo. Se sua língua tiver apenas uma palavra para visão e sonho, vocês podem querer especificar se a pessoa estava acordada ou dormindo quando recebe a mensagem de Deus.</w:t>
      </w:r>
    </w:p>
    <w:p>
      <w:pPr/>
      <w:r>
        <w:rPr>
          <w:lang w:val="pt_PT" w:bidi="pt_PT"/>
        </w:rPr>
      </w:r>
      <w:r>
        <w:rPr>
          <w:lang w:val="pt_PT" w:bidi="pt_PT"/>
        </w:rPr>
        <w:t xml:space="preserve">Pare aqui e discuta em grupo qual palavra vocês usarão para visão e sonho. Consulte o Glossário Mestre para mais informações sobre </w:t>
      </w:r>
      <w:r>
        <w:rPr>
          <w:lang w:val="pt_PT" w:bidi="pt_PT"/>
        </w:rPr>
        <w:t>visão</w:t>
      </w:r>
      <w:r>
        <w:rPr>
          <w:lang w:val="pt_PT" w:bidi="pt_PT"/>
        </w:rPr>
        <w:t xml:space="preserve"> e </w:t>
      </w:r>
      <w:r>
        <w:rPr>
          <w:lang w:val="pt_PT" w:bidi="pt_PT"/>
        </w:rPr>
        <w:t>sonho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Deus diz que seus </w:t>
      </w:r>
      <w:r>
        <w:rPr>
          <w:b/>
          <w:lang w:val="pt_PT" w:bidi="pt_PT"/>
        </w:rPr>
        <w:t>servos</w:t>
      </w:r>
      <w:r>
        <w:rPr>
          <w:lang w:val="pt_PT" w:bidi="pt_PT"/>
        </w:rPr>
        <w:t xml:space="preserve"> também profetizarão. Aqui, servo significa </w:t>
      </w:r>
      <w:r>
        <w:rPr>
          <w:b/>
          <w:lang w:val="pt_PT" w:bidi="pt_PT"/>
        </w:rPr>
        <w:t>escravo</w:t>
      </w:r>
      <w:r>
        <w:rPr>
          <w:lang w:val="pt_PT" w:bidi="pt_PT"/>
        </w:rPr>
        <w:t>. Os escravos eram de propriedade de outra pessoa e não tinham direitos.</w:t>
      </w:r>
    </w:p>
    <w:p>
      <w:pPr/>
      <w:r>
        <w:rPr>
          <w:lang w:val="pt_PT" w:bidi="pt_PT"/>
        </w:rPr>
      </w:r>
      <w:r>
        <w:rPr>
          <w:lang w:val="pt_PT" w:bidi="pt_PT"/>
        </w:rPr>
        <w:t xml:space="preserve">Pare aqui e discuta em grupo qual palavra vocês usarão para servo. Consulte o Glossário Mestre para mais informações sobre </w:t>
      </w:r>
      <w:r>
        <w:rPr>
          <w:lang w:val="pt_PT" w:bidi="pt_PT"/>
        </w:rPr>
        <w:t>servo</w:t>
      </w:r>
      <w:r>
        <w:rPr>
          <w:lang w:val="pt_PT" w:bidi="pt_PT"/>
        </w:rPr>
        <w:t xml:space="preserve"> e </w:t>
      </w:r>
      <w:r>
        <w:rPr>
          <w:lang w:val="pt_PT" w:bidi="pt_PT"/>
        </w:rPr>
        <w:t>escravo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Deus fala sobre sinais que acontecerão no futuro, incluindo maravilhas nos </w:t>
      </w:r>
      <w:r>
        <w:rPr>
          <w:b/>
          <w:lang w:val="pt_PT" w:bidi="pt_PT"/>
        </w:rPr>
        <w:t>céus</w:t>
      </w:r>
      <w:r>
        <w:rPr>
          <w:lang w:val="pt_PT" w:bidi="pt_PT"/>
        </w:rPr>
        <w:t xml:space="preserve"> acima e </w:t>
      </w:r>
      <w:r>
        <w:rPr>
          <w:b/>
          <w:lang w:val="pt_PT" w:bidi="pt_PT"/>
        </w:rPr>
        <w:t>sinais</w:t>
      </w:r>
      <w:r>
        <w:rPr>
          <w:lang w:val="pt_PT" w:bidi="pt_PT"/>
        </w:rPr>
        <w:t xml:space="preserve"> na terra abaixo. Aqui, "céus" se refere ao céu que vemos. Traduza céu da mesma maneira que você tem traduzido nas passagens anteriores. Um sinal se refere a um sinal que indica que algo é verdade e está prestes a acontecer. Nesse caso, os sinais na terra significariam que o dia do Senhor estava próximo.</w:t>
      </w:r>
    </w:p>
    <w:p>
      <w:pPr/>
      <w:r>
        <w:rPr>
          <w:lang w:val="pt_PT" w:bidi="pt_PT"/>
        </w:rPr>
      </w:r>
      <w:r>
        <w:rPr>
          <w:lang w:val="pt_PT" w:bidi="pt_PT"/>
        </w:rPr>
        <w:t xml:space="preserve">Pare aqui e discuta em grupo qual palavra vocês usarão para sinais. Consulte o Glossário Mestre para mais informações sobre </w:t>
      </w:r>
      <w:r>
        <w:rPr>
          <w:lang w:val="pt_PT" w:bidi="pt_PT"/>
        </w:rPr>
        <w:t>sinais</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 dia do </w:t>
      </w:r>
      <w:r>
        <w:rPr>
          <w:b/>
          <w:lang w:val="pt_PT" w:bidi="pt_PT"/>
        </w:rPr>
        <w:t>Senhor</w:t>
      </w:r>
      <w:r>
        <w:rPr>
          <w:lang w:val="pt_PT" w:bidi="pt_PT"/>
        </w:rPr>
        <w:t xml:space="preserve"> se refere ao dia em que Deus reunirá todas as pessoas e as julgará. Senhor significa mestre e se refere a Deus como mestre de todas as coisas. Use a mesma palavra para Senhor que vocês usaram em passagens anteriores. Para mais informações, </w:t>
      </w:r>
      <w:r>
        <w:rPr>
          <w:lang w:val="pt_PT" w:bidi="pt_PT"/>
        </w:rPr>
        <w:t>Senhor</w:t>
      </w:r>
      <w:r>
        <w:rPr>
          <w:lang w:val="pt_PT" w:bidi="pt_PT"/>
        </w:rPr>
        <w:t xml:space="preserve"> está no Glossário Mestre.</w:t>
      </w:r>
    </w:p>
    <w:p>
      <w:pPr/>
      <w:r>
        <w:rPr>
          <w:lang w:val="pt_PT" w:bidi="pt_PT"/>
        </w:rPr>
      </w:r>
      <w:r>
        <w:rPr>
          <w:lang w:val="pt_PT" w:bidi="pt_PT"/>
        </w:rPr>
        <w:t xml:space="preserve">Pedro se dirige educadamente à multidão como homens de </w:t>
      </w:r>
      <w:r>
        <w:rPr>
          <w:b/>
          <w:lang w:val="pt_PT" w:bidi="pt_PT"/>
        </w:rPr>
        <w:t>Israel</w:t>
      </w:r>
      <w:r>
        <w:rPr>
          <w:lang w:val="pt_PT" w:bidi="pt_PT"/>
        </w:rPr>
        <w:t>. Israel se refere a todos os descendentes de Jacó que também era chamado de Israel. É outra maneira de se referir aos judeus.</w:t>
      </w:r>
    </w:p>
    <w:p>
      <w:pPr/>
      <w:r>
        <w:rPr>
          <w:lang w:val="pt_PT" w:bidi="pt_PT"/>
        </w:rPr>
      </w:r>
      <w:r>
        <w:rPr>
          <w:lang w:val="pt_PT" w:bidi="pt_PT"/>
        </w:rPr>
        <w:t xml:space="preserve">Pare aqui e discuta em grupo qual palavra vocês usarão para Israel. Consulte o Glossário Mestre para mais informações sobre </w:t>
      </w:r>
      <w:r>
        <w:rPr>
          <w:lang w:val="pt_PT" w:bidi="pt_PT"/>
        </w:rPr>
        <w:t>Israel</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Pedro diz que Jesus realizando </w:t>
      </w:r>
      <w:r>
        <w:rPr>
          <w:b/>
          <w:lang w:val="pt_PT" w:bidi="pt_PT"/>
        </w:rPr>
        <w:t>milagres, sinais e maravilhas</w:t>
      </w:r>
      <w:r>
        <w:rPr>
          <w:lang w:val="pt_PT" w:bidi="pt_PT"/>
        </w:rPr>
        <w:t xml:space="preserve"> era a prova de que ele foi enviado de Deus como o salvador prometido. Milagres, sinais e maravilhas são todas palavras semelhantes que se referem a atos que apenas Deus pode fazer.</w:t>
      </w:r>
    </w:p>
    <w:p>
      <w:pPr/>
      <w:r>
        <w:rPr>
          <w:lang w:val="pt_PT" w:bidi="pt_PT"/>
        </w:rPr>
      </w:r>
      <w:r>
        <w:rPr>
          <w:lang w:val="pt_PT" w:bidi="pt_PT"/>
        </w:rPr>
        <w:t xml:space="preserve">Parem aqui e discutam em grupo qual palavra vocês usarão para milagres, sinais e maravilhas. Consulte o Glossário Mestre para mais informações sobre </w:t>
      </w:r>
      <w:r>
        <w:rPr>
          <w:lang w:val="pt_PT" w:bidi="pt_PT"/>
        </w:rPr>
        <w:t>milagres, sinais e maravilhas</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Quando Pedro cita Davi, Davi diz "meu </w:t>
      </w:r>
      <w:r>
        <w:rPr>
          <w:b/>
          <w:lang w:val="pt_PT" w:bidi="pt_PT"/>
        </w:rPr>
        <w:t>coração</w:t>
      </w:r>
      <w:r>
        <w:rPr>
          <w:lang w:val="pt_PT" w:bidi="pt_PT"/>
        </w:rPr>
        <w:t xml:space="preserve"> se alegra". Para os judeus, o coração era o lugar onde os sentimentos e pensamentos de uma pessoa acontecem. Use a mesma palavra para coração que vocês usaram em passagens anteriores. Para mais informações, </w:t>
      </w:r>
      <w:r>
        <w:rPr>
          <w:lang w:val="pt_PT" w:bidi="pt_PT"/>
        </w:rPr>
        <w:t>coração</w:t>
      </w:r>
      <w:r>
        <w:rPr>
          <w:lang w:val="pt_PT" w:bidi="pt_PT"/>
        </w:rPr>
        <w:t xml:space="preserve"> está no Glossário Mestre.</w:t>
      </w:r>
    </w:p>
    <w:p>
      <w:pPr/>
      <w:r>
        <w:rPr>
          <w:lang w:val="pt_PT" w:bidi="pt_PT"/>
        </w:rPr>
      </w:r>
      <w:r>
        <w:rPr>
          <w:lang w:val="pt_PT" w:bidi="pt_PT"/>
        </w:rPr>
        <w:t xml:space="preserve">Davi diz que Deus não o abandonará para </w:t>
      </w:r>
      <w:r>
        <w:rPr>
          <w:b/>
          <w:lang w:val="pt_PT" w:bidi="pt_PT"/>
        </w:rPr>
        <w:t>o túmulo</w:t>
      </w:r>
      <w:r>
        <w:rPr>
          <w:lang w:val="pt_PT" w:bidi="pt_PT"/>
        </w:rPr>
        <w:t xml:space="preserve"> ou permitirá que seu </w:t>
      </w:r>
      <w:r>
        <w:rPr>
          <w:b/>
          <w:lang w:val="pt_PT" w:bidi="pt_PT"/>
        </w:rPr>
        <w:t>Santo</w:t>
      </w:r>
      <w:r>
        <w:rPr>
          <w:lang w:val="pt_PT" w:bidi="pt_PT"/>
        </w:rPr>
        <w:t xml:space="preserve"> se decomponha. A palavra original para o túmulo é Hades. Hades se refere ao lugar dos mortos. "Santo" se refere a uma pessoa que pertence a ou é separada para Deus. Embora originalmente as pessoas tenham assumido que Davi estava se referindo a si mesmo, Pedro aplica o título a Jesus como o salvador prometido.</w:t>
      </w:r>
    </w:p>
    <w:p>
      <w:pPr/>
      <w:r>
        <w:rPr>
          <w:lang w:val="pt_PT" w:bidi="pt_PT"/>
        </w:rPr>
      </w:r>
      <w:r>
        <w:rPr>
          <w:lang w:val="pt_PT" w:bidi="pt_PT"/>
        </w:rPr>
        <w:t xml:space="preserve">Pare aqui e discuta em grupo qual palavra vocês usarão para santo e Hades. Consulte o Glossário Mestre para mais informações sobre </w:t>
      </w:r>
      <w:r>
        <w:rPr>
          <w:lang w:val="pt_PT" w:bidi="pt_PT"/>
        </w:rPr>
        <w:t>santo</w:t>
      </w:r>
      <w:r>
        <w:rPr>
          <w:lang w:val="pt_PT" w:bidi="pt_PT"/>
        </w:rPr>
        <w:t xml:space="preserve"> e </w:t>
      </w:r>
      <w:r>
        <w:rPr>
          <w:lang w:val="pt_PT" w:bidi="pt_PT"/>
        </w:rPr>
        <w:t>Hades</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Pedro diz que o salmo não poderia se aplicar a Davi porque seu corpo decompôs e ainda estava em seu </w:t>
      </w:r>
      <w:r>
        <w:rPr>
          <w:b/>
          <w:lang w:val="pt_PT" w:bidi="pt_PT"/>
        </w:rPr>
        <w:t>túmulo</w:t>
      </w:r>
      <w:r>
        <w:rPr>
          <w:lang w:val="pt_PT" w:bidi="pt_PT"/>
        </w:rPr>
        <w:t xml:space="preserve">. Túmulo se refere a uma caverna de rocha onde as pessoas colocavam corpos mortos. Pedro diz que Deus permitiu que Davi visse à frente e soubesse sobre a </w:t>
      </w:r>
      <w:r>
        <w:rPr>
          <w:b/>
          <w:lang w:val="pt_PT" w:bidi="pt_PT"/>
        </w:rPr>
        <w:t>ressurreição</w:t>
      </w:r>
      <w:r>
        <w:rPr>
          <w:lang w:val="pt_PT" w:bidi="pt_PT"/>
        </w:rPr>
        <w:t xml:space="preserve"> de Jesus. Ressurreição se refere a Deus fazendo alguém ressuscitar dentre os mortos como a mesma pessoa. Isso é o que aconteceu com Jesus.</w:t>
      </w:r>
    </w:p>
    <w:p>
      <w:pPr/>
      <w:r>
        <w:rPr>
          <w:lang w:val="pt_PT" w:bidi="pt_PT"/>
        </w:rPr>
      </w:r>
      <w:r>
        <w:rPr>
          <w:lang w:val="pt_PT" w:bidi="pt_PT"/>
        </w:rPr>
        <w:t xml:space="preserve">Parem aqui e discutam em grupo qual palavra vocês usarão para túmulo e ressurreição. Consulte o Glossário Mestre para mais informações sobre </w:t>
      </w:r>
      <w:r>
        <w:rPr>
          <w:lang w:val="pt_PT" w:bidi="pt_PT"/>
        </w:rPr>
        <w:t>túmulo</w:t>
      </w:r>
      <w:r>
        <w:rPr>
          <w:lang w:val="pt_PT" w:bidi="pt_PT"/>
        </w:rPr>
        <w:t xml:space="preserve"> e </w:t>
      </w:r>
      <w:r>
        <w:rPr>
          <w:lang w:val="pt_PT" w:bidi="pt_PT"/>
        </w:rPr>
        <w:t>ressurreição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Pedro usa o título </w:t>
      </w:r>
      <w:r>
        <w:rPr>
          <w:b/>
          <w:lang w:val="pt_PT" w:bidi="pt_PT"/>
        </w:rPr>
        <w:t>o Cristo</w:t>
      </w:r>
      <w:r>
        <w:rPr>
          <w:lang w:val="pt_PT" w:bidi="pt_PT"/>
        </w:rPr>
        <w:t xml:space="preserve"> para se referir a Jesus. "O Cristo" é um título que se refere ao salvador prometido, ou a pessoa que Deus escolheu e enviou a seu povo como rei e salvador.</w:t>
      </w:r>
    </w:p>
    <w:p>
      <w:pPr/>
      <w:r>
        <w:rPr>
          <w:lang w:val="pt_PT" w:bidi="pt_PT"/>
        </w:rPr>
      </w:r>
      <w:r>
        <w:rPr>
          <w:lang w:val="pt_PT" w:bidi="pt_PT"/>
        </w:rPr>
        <w:t xml:space="preserve">Parem aqui e discutam em grupo qual palavra vocês usarão para Cristo. Consulte o Glossário Mestre para mais informações sobre </w:t>
      </w:r>
      <w:r>
        <w:rPr>
          <w:lang w:val="pt_PT" w:bidi="pt_PT"/>
        </w:rPr>
        <w:t>Cristo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Pedro culpa a multidão por </w:t>
      </w:r>
      <w:r>
        <w:rPr>
          <w:b/>
          <w:lang w:val="pt_PT" w:bidi="pt_PT"/>
        </w:rPr>
        <w:t>crucificar</w:t>
      </w:r>
      <w:r>
        <w:rPr>
          <w:lang w:val="pt_PT" w:bidi="pt_PT"/>
        </w:rPr>
        <w:t xml:space="preserve"> Jesus. Crucificação era a pior forma de execução no tempo de Jesus. Os romanos pregavam as mãos e os pés das vítimas em duas tábuas de madeira que formavam uma cruz, então faziam com que eles ficassem pendurados lá sofrendo até que morressem.</w:t>
      </w:r>
    </w:p>
    <w:p>
      <w:pPr/>
      <w:r>
        <w:rPr>
          <w:lang w:val="pt_PT" w:bidi="pt_PT"/>
        </w:rPr>
      </w:r>
      <w:r>
        <w:rPr>
          <w:lang w:val="pt_PT" w:bidi="pt_PT"/>
        </w:rPr>
        <w:t xml:space="preserve">Parem aqui e discutam em grupo qual palavra vocês usarão para crucificar. Consulte o Glossário Mestre para mais informações sobre </w:t>
      </w:r>
      <w:r>
        <w:rPr>
          <w:lang w:val="pt_PT" w:bidi="pt_PT"/>
        </w:rPr>
        <w:t>crucificação</w:t>
      </w:r>
      <w:r>
        <w:rPr>
          <w:lang w:val="pt_PT" w:bidi="pt_PT"/>
        </w:rPr>
        <w:t>.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2:37–41</w:t>
      </w:r>
      <w:r>
        <w:rPr>
          <w:lang w:val="pt_PT" w:bidi="pt_PT"/>
        </w:rPr>
      </w:r>
    </w:p>
    <w:p>
      <w:pPr>
        <w:pStyle w:val="Heading3"/>
      </w:pPr>
      <w:r>
        <w:rPr>
          <w:lang w:val="pt_PT" w:bidi="pt_PT"/>
        </w:rPr>
        <w:t>Ouvir e Sentir</w:t>
      </w:r>
    </w:p>
    <w:p>
      <w:pPr/>
      <w:r>
        <w:rPr>
          <w:lang w:val="pt_PT" w:bidi="pt_PT"/>
        </w:rPr>
      </w:r>
      <w:r>
        <w:rPr>
          <w:lang w:val="pt_PT" w:bidi="pt_PT"/>
        </w:rPr>
        <w:t>Nesta etapa, ouçam Atos 2.37–41 e guardem em seus corações.</w:t>
      </w:r>
    </w:p>
    <w:p>
      <w:pPr/>
      <w:r>
        <w:rPr>
          <w:lang w:val="pt_PT" w:bidi="pt_PT"/>
        </w:rPr>
      </w:r>
      <w:r>
        <w:rPr>
          <w:lang w:val="pt_PT" w:bidi="pt_PT"/>
        </w:rPr>
        <w:t>Ouçam uma versão em áudio de Atos 2.37–41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2.37–41 na tradução mais fácil de entender.</w:t>
      </w:r>
    </w:p>
    <w:p>
      <w:pPr/>
      <w:r>
        <w:rPr>
          <w:lang w:val="pt_PT" w:bidi="pt_PT"/>
        </w:rPr>
      </w:r>
      <w:r>
        <w:rPr>
          <w:lang w:val="pt_PT" w:bidi="pt_PT"/>
        </w:rPr>
        <w:t>Na última passagem, Pedro e os outros apóstolos estavam em Jerusalém no dia da festa de Pentecostes. Pedro explicou o milagre de falar em idiomas diferentes. Ele também explicou que Jesus é o salvador prometido usando as escrituras. Agora, muitas pessoas na multidão judaica acreditam nas palavras de Pedro e se juntam ao grupo de crentes.</w:t>
      </w:r>
    </w:p>
    <w:p>
      <w:pPr/>
      <w:r>
        <w:rPr>
          <w:lang w:val="pt_PT" w:bidi="pt_PT"/>
        </w:rPr>
      </w:r>
      <w:r>
        <w:rPr>
          <w:lang w:val="pt_PT" w:bidi="pt_PT"/>
        </w:rPr>
        <w:t>Pedro acabou de explicar que Deus enviou Jesus como o salvador prometido, mas em vez de aceitá-lo, o povo judeu era responsável por crucificar Jesus, ou matá-lo pregando-o em uma cruz. A multidão foi “perfurada até o coração” quando eles ouviram as palavras de Pedro. Isso significa que eles sentiram uma emoção forte, provavelmente arrependimento por apoiar a morte de Jesus, porque eles agora perceberam que Jesus era o Cristo ou salvador prometido. Muitos judeus na multidão acreditaram em Pedro. Eles perguntam a Pedro e aos 11 outros apóstolos o que eles devem fazer. Essa pergunta implica que eles acreditavam no que Pedro estava dizendo. Os 12 apóstolos eram representantes escolhidos de Jesus que ele enviou para ensinar com autoridade, ou o direito de agir. “Irmãos” era uma maneira educada para eles se dirigirem aos apóstolos.</w:t>
      </w:r>
    </w:p>
    <w:p>
      <w:pPr/>
      <w:r>
        <w:rPr>
          <w:lang w:val="pt_PT" w:bidi="pt_PT"/>
        </w:rPr>
      </w:r>
      <w:r>
        <w:rPr>
          <w:lang w:val="pt_PT" w:bidi="pt_PT"/>
        </w:rPr>
        <w:t>Pedro diz a eles para se arrepender, ou parar de cometer seus pecados e se voltar para Deus para começar a viver uma nova vida com ele. Pecado se refere a qualquer ato de desobediência a Deus. Se as pessoas se arrependeram, significa que elas estavam arrependidas por seu pecado passado e admitiram que elas estavam erradas. Pedro também diz que eles devem ser batizados, ou cerimonialmente lavados na água. “Em nome de Jesus Cristo” significa que seu batismo mostrou publicamente que eles começaram a seguir Jesus.</w:t>
      </w:r>
    </w:p>
    <w:p>
      <w:pPr/>
      <w:r>
        <w:rPr>
          <w:lang w:val="pt_PT" w:bidi="pt_PT"/>
        </w:rPr>
      </w:r>
      <w:r>
        <w:rPr>
          <w:lang w:val="pt_PT" w:bidi="pt_PT"/>
        </w:rPr>
        <w:t>Parem aqui e discutam essa pergunta em grupo: em muitas culturas, as pessoas se lavam cerimonialmente muitas vezes para remover os pecados. O que as pessoas acreditam sobre o batismo em sua cultura? Como vocês podem especificar que esse batismo é uma cerimônia de uma vez por todas? Pause este áudio aqui.</w:t>
      </w:r>
    </w:p>
    <w:p>
      <w:pPr/>
      <w:r>
        <w:rPr>
          <w:lang w:val="pt_PT" w:bidi="pt_PT"/>
        </w:rPr>
      </w:r>
      <w:r>
        <w:rPr>
          <w:lang w:val="pt_PT" w:bidi="pt_PT"/>
        </w:rPr>
        <w:t>Quando uma pessoa se arrepende e é batizada, Pedro diz que Deus perdoará seus pecados, ou apagará sua culpa, e dará a eles o Espírito Santo. Quando Deus perdoa os pecados de alguém, ele escolhe não punir essa pessoa pelas coisas malignas que ela fez. O Espírito Santo se refere ao Espírito de Deus. Deus dá seu Espírito como um presente a aqueles que se arrependem.</w:t>
      </w:r>
    </w:p>
    <w:p>
      <w:pPr/>
      <w:r>
        <w:rPr>
          <w:lang w:val="pt_PT" w:bidi="pt_PT"/>
        </w:rPr>
      </w:r>
      <w:r>
        <w:rPr>
          <w:lang w:val="pt_PT" w:bidi="pt_PT"/>
        </w:rPr>
        <w:t>O batismo na água era o sinal visível de que uma pessoa acreditava que Jesus era o Cristo, arrependido de seus pecados, e era uma parte do novo povo de Deus a quem Deus deu seu Espírito Santo. Pedro diz que a promessa de Deus de perdão e o Espírito Santo está disponível não apenas para os descendentes do povo judeu, mas também para pessoas distantes. Isso inclui os gentios, ou não judeus. Deus perdoará e dará o Espírito Santo a todas as pessoas que ele chama, ou pede para se juntar a ele.</w:t>
      </w:r>
    </w:p>
    <w:p>
      <w:pPr/>
      <w:r>
        <w:rPr>
          <w:lang w:val="pt_PT" w:bidi="pt_PT"/>
        </w:rPr>
      </w:r>
      <w:r>
        <w:rPr>
          <w:lang w:val="pt_PT" w:bidi="pt_PT"/>
        </w:rPr>
        <w:t>Pedro continuou a ensinar eles fortemente e disse a eles para se salvar dessa geração corrompida. Isso significa que Pedro quer que as pessoas permitam que Deus as salve em vez de ser como todas as outras pessoas vivendo naquele momento. Essa geração, ou as pessoas que viviam naquele momento, haviam rejeitado Jesus. Parte da multidão acreditou nas palavras de Pedro. Naquele dia, três mil almas, ou pessoas, acreditaram em Jesus como o salvador prometido e os crentes os batizaram.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2.37–41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1 cena.</w:t>
      </w:r>
    </w:p>
    <w:p>
      <w:pPr/>
      <w:r>
        <w:rPr>
          <w:lang w:val="pt_PT" w:bidi="pt_PT"/>
        </w:rPr>
      </w:r>
      <w:r>
        <w:rPr>
          <w:b/>
          <w:lang w:val="pt_PT" w:bidi="pt_PT"/>
        </w:rPr>
        <w:t>Na primeira cena:</w:t>
      </w:r>
      <w:r>
        <w:rPr>
          <w:lang w:val="pt_PT" w:bidi="pt_PT"/>
        </w:rPr>
        <w:t xml:space="preserve"> Pedro e os apóstolos estão ensinando uma multidão em Jerusalém. Pedro explica que Jesus é o Salvador Prometido e as pessoas são responsáveis por crucificá-lo. Muitas pessoas na multidão acreditam em Pedro e perguntam a ele o que fazer. Pedro diz a eles para se arrependerem e serem batizados. Três mil pessoas creem e são batizadas.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Multidão de judeus tementes a Deus de muitos países</w:t>
      </w:r>
    </w:p>
    <w:p>
      <w:pPr>
        <w:pStyle w:val="ListBullet"/>
        <w:spacing w:line="240" w:lineRule="auto"/>
        <w:ind w:left="720"/>
      </w:pPr>
      <w:r>
        <w:rPr>
          <w:lang w:val="pt_PT" w:bidi="pt_PT"/>
        </w:rPr>
      </w:r>
      <w:r>
        <w:rPr>
          <w:lang w:val="pt_PT" w:bidi="pt_PT"/>
        </w:rPr>
        <w:t>Novos crentes em Jesus</w:t>
      </w:r>
    </w:p>
    <w:p>
      <w:pPr/>
      <w:r>
        <w:rPr>
          <w:lang w:val="pt_PT" w:bidi="pt_PT"/>
        </w:rPr>
      </w:r>
      <w:r>
        <w:rPr>
          <w:lang w:val="pt_PT" w:bidi="pt_PT"/>
        </w:rPr>
        <w:t>Em grupo, prestem atenção às partes do cenário da passagem:</w:t>
      </w:r>
    </w:p>
    <w:p>
      <w:pPr/>
      <w:r>
        <w:rPr>
          <w:lang w:val="pt_PT" w:bidi="pt_PT"/>
        </w:rPr>
      </w:r>
      <w:r>
        <w:rPr>
          <w:lang w:val="pt_PT" w:bidi="pt_PT"/>
        </w:rPr>
        <w:t>Pedro e os outros 11 apóstolos estão com um grupo de cerca de 120 crentes. Eles acabaram de falar em muitos idiomas diferentes depois de receber o Espírito Santo. Uma multidão de judeus tementes a Deus de muitos países estava reunida em torno deles perguntando o que o milagre de idiomas diferentes significava. Pedro termina seu discurso dizendo à multidão que Deus enviou Jesus como o Salvador Prometido, mas o povo judeu era responsável por crucificá-lo.</w:t>
      </w:r>
    </w:p>
    <w:p>
      <w:pPr/>
      <w:r>
        <w:rPr>
          <w:lang w:val="pt_PT" w:bidi="pt_PT"/>
        </w:rPr>
      </w:r>
      <w:r>
        <w:rPr>
          <w:lang w:val="pt_PT" w:bidi="pt_PT"/>
        </w:rPr>
        <w:t>Muitas pessoas na multidão que ouviram isso tiveram os corações partidos, ou se sentiram muito emocionados, e perguntaram aos apóstolos: "O que devo fazer?" É importante lembrar que "irmãos" era uma maneira educada de se dirigir aos apóstolos.</w:t>
      </w:r>
    </w:p>
    <w:p>
      <w:pPr/>
      <w:r>
        <w:rPr>
          <w:lang w:val="pt_PT" w:bidi="pt_PT"/>
        </w:rPr>
      </w:r>
      <w:r>
        <w:rPr>
          <w:lang w:val="pt_PT" w:bidi="pt_PT"/>
        </w:rPr>
        <w:t>Pedro respondeu que eles precisam se arrepender e ser batizados em nome de Jesus. Então Deus perdoaria seus pecados e daria a eles o Espírito Santo. Esse batismo seria uma exibição pública de que eles haviam se arrependido e começaram a seguir Jesus como o Salvador Prometido.</w:t>
      </w:r>
    </w:p>
    <w:p>
      <w:pPr/>
      <w:r>
        <w:rPr>
          <w:lang w:val="pt_PT" w:bidi="pt_PT"/>
        </w:rPr>
      </w:r>
      <w:r>
        <w:rPr>
          <w:lang w:val="pt_PT" w:bidi="pt_PT"/>
        </w:rPr>
        <w:t>Pedro continuou a advertir o povo a se salvar usando muitas palavras e argumentos fortes. Salvar a si mesmo significa que o povo permitiria que Deus o salvasse de seu pecado, ou desobediência a Deus, e acreditaria em Jesus como o Salvador Prometido. Isso seria diferente da geração corrupta, ou todas as pessoas que viviam naquele momento, que haviam rejeitado Jesus.</w:t>
      </w:r>
    </w:p>
    <w:p>
      <w:pPr/>
      <w:r>
        <w:rPr>
          <w:lang w:val="pt_PT" w:bidi="pt_PT"/>
        </w:rPr>
      </w:r>
      <w:r>
        <w:rPr>
          <w:lang w:val="pt_PT" w:bidi="pt_PT"/>
        </w:rPr>
        <w:t>Então três mil almas, ou pessoas, decidiram seguir Jesus naquele dia. Não fica claro quem batizou os novos crentes, apenas que eles foram obedientes para serem batizados.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2.37–41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1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Crentes em Jesus</w:t>
      </w:r>
    </w:p>
    <w:p>
      <w:pPr>
        <w:pStyle w:val="ListBullet"/>
        <w:spacing w:line="240" w:lineRule="auto"/>
        <w:ind w:left="720"/>
      </w:pPr>
      <w:r>
        <w:rPr>
          <w:lang w:val="pt_PT" w:bidi="pt_PT"/>
        </w:rPr>
      </w:r>
      <w:r>
        <w:rPr>
          <w:lang w:val="pt_PT" w:bidi="pt_PT"/>
        </w:rPr>
        <w:t>Multidão de judeus tementes a Deus de muitos países</w:t>
      </w:r>
    </w:p>
    <w:p>
      <w:pPr>
        <w:pStyle w:val="ListBullet"/>
        <w:spacing w:line="240" w:lineRule="auto"/>
        <w:ind w:left="720"/>
      </w:pPr>
      <w:r>
        <w:rPr>
          <w:lang w:val="pt_PT" w:bidi="pt_PT"/>
        </w:rPr>
      </w:r>
      <w:r>
        <w:rPr>
          <w:lang w:val="pt_PT" w:bidi="pt_PT"/>
        </w:rPr>
        <w:t>Novos crentes em Jesus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Pedro, os apóstolos e um grande grupo de crentes na frente de uma multidão de judeus em Jerusalém. A multidão quer saber o que o milagre de falar idiomas diferentes significa. Pedro explica que Deus enviou Jesus como o Salvador Prometido.</w:t>
      </w:r>
    </w:p>
    <w:p>
      <w:pPr/>
      <w:r>
        <w:rPr>
          <w:lang w:val="pt_PT" w:bidi="pt_PT"/>
        </w:rPr>
      </w:r>
      <w:r>
        <w:rPr>
          <w:lang w:val="pt_PT" w:bidi="pt_PT"/>
        </w:rPr>
        <w:t>Encenem Pedro dizendo a eles que ele é o mesmo Jesus que eles crucificaram. As pessoas sentiram remorso e perguntaram a Pedro e aos apóstolos o que eles precisavam fazer. Pedro diz a eles para se arrependerem e serem batizados em nome de Jesus para o perdão dos pecados. Pedro diz a eles que eles receberão o dom do Espírito Santo. Pedro explica que essa promessa é para eles e seus filhos e para todos que Deus chama para si mesmo.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"Culpado. Jesus morreu por minha causa", ou "Esperançoso. Isso significa que minha família também pode seguir Jesus", ou "Curioso. Isso significa que os gentios estarão no reino de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Pedro continuando a falar com força. Então os crentes em Jesus batizaram as pessoas na multidão que aceitaram a mensagem de Pedro.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uma pessoa da multidão que é batizada: "O que você está sentindo ou pensando?" A pessoa pode responder coisas como: "Cheia de alegria. Jesus derrotou a morte e agora o Espírito de Deus está comigo", ou "Animado. Posso começar de novo e dizer aos outros o que Jesus fez por nós!" ou "Amado. Deus está comigo. Quero aprender mais sobre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três mil pessoas se juntando àqueles que acreditavam em Jesus como o Salvador Prometido.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grupo de crentes: "O que você está sentindo ou pensando?" A pessoa pode responder coisas como: "Animado. Deus está fazendo nosso grupo crescer", ou Deus está fazendo as pessoas acreditarem em Jesus!" ou "Amado. Mesmo agora, Jesus está trabalhando por meio de nós".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2.37–41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Pedro ensina a multidão que Jesus é o salvador prometido. Alguns da multidão acreditam em Pedro. Eles são </w:t>
      </w:r>
      <w:r>
        <w:rPr>
          <w:b/>
          <w:lang w:val="pt_PT" w:bidi="pt_PT"/>
        </w:rPr>
        <w:t>perfurados até o coração</w:t>
      </w:r>
      <w:r>
        <w:rPr>
          <w:lang w:val="pt_PT" w:bidi="pt_PT"/>
        </w:rPr>
        <w:t>. Isso significa que eles sentiram uma emoção forte. Eles provavelmente sentiram remorso por apoiar as pessoas que mataram Jesus.</w:t>
      </w:r>
    </w:p>
    <w:p>
      <w:pPr/>
      <w:r>
        <w:rPr>
          <w:lang w:val="pt_PT" w:bidi="pt_PT"/>
        </w:rPr>
      </w:r>
      <w:r>
        <w:rPr>
          <w:lang w:val="pt_PT" w:bidi="pt_PT"/>
        </w:rPr>
        <w:t xml:space="preserve">As pessoas na multidão que crêem perguntam a Pedro e aos outros </w:t>
      </w:r>
      <w:r>
        <w:rPr>
          <w:b/>
          <w:lang w:val="pt_PT" w:bidi="pt_PT"/>
        </w:rPr>
        <w:t>apóstolos</w:t>
      </w:r>
      <w:r>
        <w:rPr>
          <w:lang w:val="pt_PT" w:bidi="pt_PT"/>
        </w:rPr>
        <w:t xml:space="preserve"> o que eles devem fazer. Apóstolo se refere aos representantes escolhidos de Jesus que Jesus enviou para ensinar as boas novas, ser fundadores da igreja, ter autoridade espiritual e ser testemunhas da morte e ressurreição de Jesus. Use a mesma palavra para apóstolo que você usou em passagens anteriores.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Pedro diz que eles devem se </w:t>
      </w:r>
      <w:r>
        <w:rPr>
          <w:b/>
          <w:lang w:val="pt_PT" w:bidi="pt_PT"/>
        </w:rPr>
        <w:t>arrepender</w:t>
      </w:r>
      <w:r>
        <w:rPr>
          <w:lang w:val="pt_PT" w:bidi="pt_PT"/>
        </w:rPr>
        <w:t xml:space="preserve"> e ser </w:t>
      </w:r>
      <w:r>
        <w:rPr>
          <w:b/>
          <w:lang w:val="pt_PT" w:bidi="pt_PT"/>
        </w:rPr>
        <w:t>batizados</w:t>
      </w:r>
      <w:r>
        <w:rPr>
          <w:lang w:val="pt_PT" w:bidi="pt_PT"/>
        </w:rPr>
        <w:t xml:space="preserve">. Arrepender significa se afastar do pecado e se voltar para Deus para viver uma nova vida seguindo-o. Aqui, batismo se refere a uma limpeza cerimonial na água para mostrar que uma pessoa acreditava que Jesus era o salvador prometido e começou a segui-lo. Use a mesma palavra para batizar que você usou em passagens anteriores. Para mais informações sobre </w:t>
      </w:r>
      <w:r>
        <w:rPr>
          <w:lang w:val="pt_PT" w:bidi="pt_PT"/>
        </w:rPr>
        <w:t>batismo</w:t>
      </w:r>
      <w:r>
        <w:rPr>
          <w:lang w:val="pt_PT" w:bidi="pt_PT"/>
        </w:rPr>
        <w:t>, consulte o Glossário Mestre.</w:t>
      </w:r>
    </w:p>
    <w:p>
      <w:pPr/>
      <w:r>
        <w:rPr>
          <w:lang w:val="pt_PT" w:bidi="pt_PT"/>
        </w:rPr>
      </w:r>
      <w:r>
        <w:rPr>
          <w:lang w:val="pt_PT" w:bidi="pt_PT"/>
        </w:rPr>
        <w:t xml:space="preserve">Pare aqui e discutam como um grupo qual palavra você usará para se arrepender. Consulte o Glossário Mestre para mais informações sobre </w:t>
      </w:r>
      <w:r>
        <w:rPr>
          <w:lang w:val="pt_PT" w:bidi="pt_PT"/>
        </w:rPr>
        <w:t>arrependimento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Se uma pessoa se arrependeu e acreditou em Jesus como o salvador prometido, Pedro disse que Deus </w:t>
      </w:r>
      <w:r>
        <w:rPr>
          <w:b/>
          <w:lang w:val="pt_PT" w:bidi="pt_PT"/>
        </w:rPr>
        <w:t>perdoará seus pecados</w:t>
      </w:r>
      <w:r>
        <w:rPr>
          <w:lang w:val="pt_PT" w:bidi="pt_PT"/>
        </w:rPr>
        <w:t>. Pecado é qualquer ato de desobediência contra Deus. Quando Deus perdoa, significa que ele apagará sua culpa como se ela nunca existisse.</w:t>
      </w:r>
    </w:p>
    <w:p>
      <w:pPr/>
      <w:r>
        <w:rPr>
          <w:lang w:val="pt_PT" w:bidi="pt_PT"/>
        </w:rPr>
      </w:r>
      <w:r>
        <w:rPr>
          <w:lang w:val="pt_PT" w:bidi="pt_PT"/>
        </w:rPr>
        <w:t xml:space="preserve">Pare aqui e discutam como um grupo qual palavra vocês usarão para perdão e pecado. Consulte o Glossário Mestre para mais informações sobre </w:t>
      </w:r>
      <w:r>
        <w:rPr>
          <w:lang w:val="pt_PT" w:bidi="pt_PT"/>
        </w:rPr>
        <w:t>perdão</w:t>
      </w:r>
      <w:r>
        <w:rPr>
          <w:lang w:val="pt_PT" w:bidi="pt_PT"/>
        </w:rPr>
        <w:t xml:space="preserve"> e </w:t>
      </w:r>
      <w:r>
        <w:rPr>
          <w:lang w:val="pt_PT" w:bidi="pt_PT"/>
        </w:rPr>
        <w:t>pecado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Quando uma pessoa se arrepende, ela recebe o </w:t>
      </w:r>
      <w:r>
        <w:rPr>
          <w:b/>
          <w:lang w:val="pt_PT" w:bidi="pt_PT"/>
        </w:rPr>
        <w:t>Espírito Santo</w:t>
      </w:r>
      <w:r>
        <w:rPr>
          <w:lang w:val="pt_PT" w:bidi="pt_PT"/>
        </w:rPr>
        <w:t xml:space="preserve">. O Espírito Santo é o Espírito de Deus que ele dá às pessoas para equipá-las com sua presença, sabedoria, autoridade e poder. Use a mesma palavra ou frase para "Espírito Santo" que você usou em passagens anteriores. Para mais informações sobre o </w:t>
      </w:r>
      <w:r>
        <w:rPr>
          <w:lang w:val="pt_PT" w:bidi="pt_PT"/>
        </w:rPr>
        <w:t>Espírito Santo</w:t>
      </w:r>
      <w:r>
        <w:rPr>
          <w:lang w:val="pt_PT" w:bidi="pt_PT"/>
        </w:rPr>
        <w:t>, consulte o Glossário Mestre.</w:t>
      </w:r>
    </w:p>
    <w:p>
      <w:pPr/>
      <w:r>
        <w:rPr>
          <w:lang w:val="pt_PT" w:bidi="pt_PT"/>
        </w:rPr>
      </w:r>
      <w:r>
        <w:rPr>
          <w:lang w:val="pt_PT" w:bidi="pt_PT"/>
        </w:rPr>
        <w:t xml:space="preserve">Pedro implorou à multidão para ouvi-lo e ser salvo dessa </w:t>
      </w:r>
      <w:r>
        <w:rPr>
          <w:b/>
          <w:lang w:val="pt_PT" w:bidi="pt_PT"/>
        </w:rPr>
        <w:t>geração</w:t>
      </w:r>
      <w:r>
        <w:rPr>
          <w:lang w:val="pt_PT" w:bidi="pt_PT"/>
        </w:rPr>
        <w:t xml:space="preserve"> corrupta. Geração se refere às pessoas que vivem ao mesmo tempo umas das outras. Os judeus que viviam naquele período foram responsáveis por matar Jesus.</w:t>
      </w:r>
    </w:p>
    <w:p>
      <w:pPr/>
      <w:r>
        <w:rPr>
          <w:lang w:val="pt_PT" w:bidi="pt_PT"/>
        </w:rPr>
      </w:r>
      <w:r>
        <w:rPr>
          <w:lang w:val="pt_PT" w:bidi="pt_PT"/>
        </w:rPr>
        <w:t xml:space="preserve">Pare aqui e discutam como um grupo qual palavra vocês usarão para geração. Consulte o Glossário Mestre para mais informações sobre </w:t>
      </w:r>
      <w:r>
        <w:rPr>
          <w:lang w:val="pt_PT" w:bidi="pt_PT"/>
        </w:rPr>
        <w:t>geração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Naquele dia, Deus adicionou 3.000 almas ao grupo deles. A </w:t>
      </w:r>
      <w:r>
        <w:rPr>
          <w:b/>
          <w:lang w:val="pt_PT" w:bidi="pt_PT"/>
        </w:rPr>
        <w:t>alma</w:t>
      </w:r>
      <w:r>
        <w:rPr>
          <w:lang w:val="pt_PT" w:bidi="pt_PT"/>
        </w:rPr>
        <w:t xml:space="preserve"> é a parte de uma pessoa que continua a existir quando o corpo morre. Isso significa que 3.000 pessoas decidiram confiar em Jesus como o salvador prometido.</w:t>
      </w:r>
    </w:p>
    <w:p>
      <w:pPr/>
      <w:r>
        <w:rPr>
          <w:lang w:val="pt_PT" w:bidi="pt_PT"/>
        </w:rPr>
      </w:r>
      <w:r>
        <w:rPr>
          <w:lang w:val="pt_PT" w:bidi="pt_PT"/>
        </w:rPr>
        <w:t xml:space="preserve">Pare aqui e discutam como um grupo qual palavra vocês usarão para alma. Se você já traduziu essa palavra em outro livro da Bíblia, use a mesma palavra que você usou lá. Consulte o Glossário Mestre para mais informações sobre </w:t>
      </w:r>
      <w:r>
        <w:rPr>
          <w:lang w:val="pt_PT" w:bidi="pt_PT"/>
        </w:rPr>
        <w:t>alma</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2:42–47</w:t>
      </w:r>
      <w:r>
        <w:rPr>
          <w:lang w:val="pt_PT" w:bidi="pt_PT"/>
        </w:rPr>
      </w:r>
    </w:p>
    <w:p>
      <w:pPr>
        <w:pStyle w:val="Heading3"/>
      </w:pPr>
      <w:r>
        <w:rPr>
          <w:lang w:val="pt_PT" w:bidi="pt_PT"/>
        </w:rPr>
        <w:t>Ouvir e Sentir</w:t>
      </w:r>
    </w:p>
    <w:p>
      <w:pPr/>
      <w:r>
        <w:rPr>
          <w:lang w:val="pt_PT" w:bidi="pt_PT"/>
        </w:rPr>
      </w:r>
      <w:r>
        <w:rPr>
          <w:lang w:val="pt_PT" w:bidi="pt_PT"/>
        </w:rPr>
        <w:t>Nesta etapa, ouçam Atos 2.42–47 e guardem em seus corações.</w:t>
      </w:r>
    </w:p>
    <w:p>
      <w:pPr/>
      <w:r>
        <w:rPr>
          <w:lang w:val="pt_PT" w:bidi="pt_PT"/>
        </w:rPr>
      </w:r>
      <w:r>
        <w:rPr>
          <w:lang w:val="pt_PT" w:bidi="pt_PT"/>
        </w:rPr>
        <w:t>Ouçam uma versão em áudio de Atos 2.42–47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 xml:space="preserve">Ouçam uma versão em áudio de Atos 2.42–47 na tradução mais fácil de entender. </w:t>
      </w:r>
    </w:p>
    <w:p>
      <w:pPr/>
      <w:r>
        <w:rPr>
          <w:lang w:val="pt_PT" w:bidi="pt_PT"/>
        </w:rPr>
      </w:r>
      <w:r>
        <w:rPr>
          <w:lang w:val="pt_PT" w:bidi="pt_PT"/>
        </w:rPr>
        <w:t>Na última passagem, Pedro usou as escrituras para explicar a uma multidão de judeus em Jerusalém sobre o Espírito Santo e sobre Jesus ser o salvador prometido. Três mil judeus creram em Jesus como o salvador prometido e se juntaram aos seguidores de Jesus. Agora, os crentes se reúnem e compartilham tudo, os apóstolos realizam milagres, e Deus faz continuamente mais pessoas crerem em Jesus.</w:t>
      </w:r>
    </w:p>
    <w:p>
      <w:pPr/>
      <w:r>
        <w:rPr>
          <w:lang w:val="pt_PT" w:bidi="pt_PT"/>
        </w:rPr>
      </w:r>
      <w:r>
        <w:rPr>
          <w:lang w:val="pt_PT" w:bidi="pt_PT"/>
        </w:rPr>
        <w:t>Todos os seguidores de Jesus, incluindo os três mil novos seguidores, se dedicaram ou foram fiéis a ouvir o ensinamento, comunhão, partir o pão e orar dos apóstolos. Os 12 apóstolos eram os representantes escolhidos de Jesus. Os apóstolos ensinaram em particular e publicamente sobre o que Jesus fez e disse e quem Deus disse que Jesus era — o salvador prometido. Comunhão se refere aos crentes se associando estreitamente ou vivendo a vida juntos. Isso significava que eles se reuniam regularmente. Como você se lembra, partir o pão ou comer juntos simboliza amizade na cultura judaica. Os crentes comiam juntos muitas vezes. O pão que os judeus comiam era duro. As pessoas tinham que quebrá-lo para compartilhá-lo com os outros. Partir o pão também pode se referir a celebrar a Ceia do Senhor, ou a última vez que Jesus comeu com seus discípulos antes de sua morte. Durante a refeição, Jesus disse a eles para se lembrar dele e do sacrifício que ele estava prestes a fazer. Os crentes também oravam em grupos, ou falavam com Deus. Isso incluía louvar a Deus e fazer pedidos.</w:t>
      </w:r>
    </w:p>
    <w:p>
      <w:pPr/>
      <w:r>
        <w:rPr>
          <w:lang w:val="pt_PT" w:bidi="pt_PT"/>
        </w:rPr>
      </w:r>
      <w:r>
        <w:rPr>
          <w:lang w:val="pt_PT" w:bidi="pt_PT"/>
        </w:rPr>
        <w:t xml:space="preserve">Pare aqui e, em grupo, olhe para uma imagem de </w:t>
      </w:r>
      <w:r>
        <w:rPr>
          <w:lang w:val="pt_PT" w:bidi="pt_PT"/>
        </w:rPr>
        <w:t>pão judaico</w:t>
      </w:r>
      <w:r>
        <w:rPr>
          <w:lang w:val="pt_PT" w:bidi="pt_PT"/>
        </w:rPr>
        <w:t>. Quais são maneiras de mostrar amizade próxima em sua cultura? O que amigos próximos fazem onde vocês vivem? Pause este áudio aqui.</w:t>
      </w:r>
    </w:p>
    <w:p>
      <w:pPr/>
      <w:r>
        <w:rPr>
          <w:lang w:val="pt_PT" w:bidi="pt_PT"/>
        </w:rPr>
      </w:r>
      <w:r>
        <w:rPr>
          <w:lang w:val="pt_PT" w:bidi="pt_PT"/>
        </w:rPr>
        <w:t>Todas as pessoas em Jerusalém estão cheias de admiração. Eles estão surpresos com os muitos milagres, maravilhas e sinais que os apóstolos realizaram. Milagres, maravilhas e sinais têm um significado semelhante e se referem a atos que apenas Deus pode fazer as pessoas temerem ele. Deus deu aos apóstolos poder para realizar esses atos. Na passagem anterior, Pedro citou Joel dizendo que haveria milagres, sinais e maravilhas nos últimos dias. Os judeus já estavam começando a ver essas coisas acontecerem por meio dos apóstolos.</w:t>
      </w:r>
    </w:p>
    <w:p>
      <w:pPr/>
      <w:r>
        <w:rPr>
          <w:lang w:val="pt_PT" w:bidi="pt_PT"/>
        </w:rPr>
      </w:r>
      <w:r>
        <w:rPr>
          <w:lang w:val="pt_PT" w:bidi="pt_PT"/>
        </w:rPr>
        <w:t>Todos os crentes eram uma comunidade na cidade de Jerusalém. Como eles eram um grupo tão grande, isso provavelmente significava que eles se visitavam e se reuniam muito frequentemente. Alguns deles podem ter se mudado para a mesma parte da cidade que outros crentes. Os crentes tinham tudo em comum, o que significava que eles compartilhavam suas posses. Isso não significa que eles compartilharam toda a sua propriedade. Mas em vez disso, se alguém no grupo estivesse necessitado, um crente ou crentes venderia suas posses, ou bens para ajudá-los. Eles então dariam o dinheiro que receberam ao vender suas coisas à pessoa necessitada. Quando Jesus enviou o Espírito Santo a seus seguidores, parece ter transformado a maneira como eles trabalhavam e viviam juntos. Vemos aqui e em Atos que os crentes compartilham um senso de unidade, porque eles compartilham o Espírito Santo.</w:t>
      </w:r>
    </w:p>
    <w:p>
      <w:pPr/>
      <w:r>
        <w:rPr>
          <w:lang w:val="pt_PT" w:bidi="pt_PT"/>
        </w:rPr>
      </w:r>
      <w:r>
        <w:rPr>
          <w:lang w:val="pt_PT" w:bidi="pt_PT"/>
        </w:rPr>
        <w:t>Pare aqui e discuta essa pergunta em grupo: como as pessoas em sua cultura cuidam dos pobres ou necessitados? Como a igreja em sua cultura trabalha junta para ajudar aqueles que precisam? Pause este áudio aqui.</w:t>
      </w:r>
    </w:p>
    <w:p>
      <w:pPr/>
      <w:r>
        <w:rPr>
          <w:lang w:val="pt_PT" w:bidi="pt_PT"/>
        </w:rPr>
      </w:r>
      <w:r>
        <w:rPr>
          <w:lang w:val="pt_PT" w:bidi="pt_PT"/>
        </w:rPr>
        <w:t>Todos os dias, o grupo de crentes se reunia nos pátios do templo. O templo é o edifício onde Deus vivia entre seu povo. Os sacerdotes serviam no templo e apresentavam os sacrifícios das pessoas a Deus. Geralmente, as pessoas se reuniam nos pátios ao redor do templo para adorar a Deus. Como eles eram todos de origem judaica, o pátio do templo era um lugar lógico para eles se reunirem para adorar.</w:t>
      </w:r>
    </w:p>
    <w:p>
      <w:pPr/>
      <w:r>
        <w:rPr>
          <w:lang w:val="pt_PT" w:bidi="pt_PT"/>
        </w:rPr>
      </w:r>
      <w:r>
        <w:rPr>
          <w:lang w:val="pt_PT" w:bidi="pt_PT"/>
        </w:rPr>
        <w:t xml:space="preserve">Pare aqui e, em grupo, olhe para uma ilustração dos </w:t>
      </w:r>
      <w:r>
        <w:rPr>
          <w:lang w:val="pt_PT" w:bidi="pt_PT"/>
        </w:rPr>
        <w:t>pátios do templo</w:t>
      </w:r>
      <w:r>
        <w:rPr>
          <w:lang w:val="pt_PT" w:bidi="pt_PT"/>
        </w:rPr>
        <w:t>. Pause este áudio aqui.</w:t>
      </w:r>
    </w:p>
    <w:p>
      <w:pPr/>
      <w:r>
        <w:rPr>
          <w:lang w:val="pt_PT" w:bidi="pt_PT"/>
        </w:rPr>
      </w:r>
      <w:r>
        <w:rPr>
          <w:lang w:val="pt_PT" w:bidi="pt_PT"/>
        </w:rPr>
        <w:t>Os crentes partiam o pão, ou comiam juntos, nas casas uns dos outros com corações sinceros ou descomplicados. Para os judeus, o coração representa a parte de uma pessoa onde sentimentos e decisões acontecem. Os crentes louvaram a Deus e todas as pessoas de Jerusalém os favoreciam ou pensavam bem deles. Todos os dias, o Senhor aumentava seu número ou fazia mais e mais pessoas crerem em Jesus. Não está claro se o Senhor se refere a Jesus ou Deus. É melhor deixar sua tradução aberta a qualquer uma das interpretações. Se você tiver que escolher, é melhor usar Deus. Deus salvou os novos crentes da punição do pecado por meio de sua crença em Jesus como o salvador prometido, então eles se juntaram ao grupo de crentes.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2.42–47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mostre o grande grupo de crentes indo para os pátios do templo todos os dias. Os apóstolos ensinam o grupo de crentes e fazem milagres. Muitos outros judeus também ouvem os apóstolos. Eles estão admirados e acreditam em Jesus. Os crentes oram juntos. Todos olham para os crentes com favor.</w:t>
      </w:r>
    </w:p>
    <w:p>
      <w:pPr/>
      <w:r>
        <w:rPr>
          <w:lang w:val="pt_PT" w:bidi="pt_PT"/>
        </w:rPr>
      </w:r>
      <w:r>
        <w:rPr>
          <w:b/>
          <w:lang w:val="pt_PT" w:bidi="pt_PT"/>
        </w:rPr>
        <w:t>Na segunda cena:</w:t>
      </w:r>
      <w:r>
        <w:rPr>
          <w:lang w:val="pt_PT" w:bidi="pt_PT"/>
        </w:rPr>
        <w:t xml:space="preserve"> um crente está passando necessidade e outro crente vende seus bens e dá o dinheiro à pessoa necessitada. Os crentes se visitam com frequência e comem refeições nas casas uns dos outros com alegria e contentamento. Deus adiciona ao grupo de crentes todos os dias.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Grupo de crentes</w:t>
      </w:r>
    </w:p>
    <w:p>
      <w:pPr>
        <w:pStyle w:val="ListBullet"/>
        <w:spacing w:line="240" w:lineRule="auto"/>
        <w:ind w:left="720"/>
      </w:pPr>
      <w:r>
        <w:rPr>
          <w:lang w:val="pt_PT" w:bidi="pt_PT"/>
        </w:rPr>
      </w:r>
      <w:r>
        <w:rPr>
          <w:lang w:val="pt_PT" w:bidi="pt_PT"/>
        </w:rPr>
        <w:t>Outros judeus no templo que ouvem e então acreditam</w:t>
      </w:r>
    </w:p>
    <w:p>
      <w:pPr>
        <w:pStyle w:val="ListBullet"/>
        <w:spacing w:line="240" w:lineRule="auto"/>
        <w:ind w:left="720"/>
      </w:pPr>
      <w:r>
        <w:rPr>
          <w:lang w:val="pt_PT" w:bidi="pt_PT"/>
        </w:rPr>
      </w:r>
      <w:r>
        <w:rPr>
          <w:lang w:val="pt_PT" w:bidi="pt_PT"/>
        </w:rPr>
        <w:t>Crente em necessidade</w:t>
      </w:r>
    </w:p>
    <w:p>
      <w:pPr>
        <w:pStyle w:val="ListBullet"/>
        <w:spacing w:line="240" w:lineRule="auto"/>
        <w:ind w:left="720"/>
      </w:pPr>
      <w:r>
        <w:rPr>
          <w:lang w:val="pt_PT" w:bidi="pt_PT"/>
        </w:rPr>
      </w:r>
      <w:r>
        <w:rPr>
          <w:lang w:val="pt_PT" w:bidi="pt_PT"/>
        </w:rPr>
        <w:t>Crente que vende suas coisas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o grupo de crentes incluía os apóstolos, os 120 crentes originais e os 3.000 novos crentes do dia de Pentecostes.</w:t>
      </w:r>
    </w:p>
    <w:p>
      <w:pPr/>
      <w:r>
        <w:rPr>
          <w:lang w:val="pt_PT" w:bidi="pt_PT"/>
        </w:rPr>
      </w:r>
      <w:r>
        <w:rPr>
          <w:lang w:val="pt_PT" w:bidi="pt_PT"/>
        </w:rPr>
        <w:t>Os crentes se dedicaram a ouvir o ensinamento dos apóstolos e a ter comunhão uns com os outros. Eles eram fiéis em fazer essas coisas, e estavam ansiosos por elas. Eles queriam continuar ouvindo e tendo comunhão.</w:t>
      </w:r>
    </w:p>
    <w:p>
      <w:pPr/>
      <w:r>
        <w:rPr>
          <w:lang w:val="pt_PT" w:bidi="pt_PT"/>
        </w:rPr>
      </w:r>
      <w:r>
        <w:rPr>
          <w:lang w:val="pt_PT" w:bidi="pt_PT"/>
        </w:rPr>
        <w:t>Os crentes se encontraram todos os dias nos pátios do templo. Esse era um lugar onde os judeus normalmente adoravam a Deus. Teria havido muitos judeus passando enquanto os 12 apóstolos ensinavam os outros crentes e realizavam milagres.</w:t>
      </w:r>
    </w:p>
    <w:p>
      <w:pPr/>
      <w:r>
        <w:rPr>
          <w:lang w:val="pt_PT" w:bidi="pt_PT"/>
        </w:rPr>
      </w:r>
      <w:r>
        <w:rPr>
          <w:lang w:val="pt_PT" w:bidi="pt_PT"/>
        </w:rPr>
        <w:t>Os crentes tinham tudo em comum. Isso significa que quando um crente estivesse passando necessidade, outro crente venderia sua propriedade ou bens e daria o dinheiro à pessoa necessitada.</w:t>
      </w:r>
    </w:p>
    <w:p>
      <w:pPr/>
      <w:r>
        <w:rPr>
          <w:lang w:val="pt_PT" w:bidi="pt_PT"/>
        </w:rPr>
      </w:r>
      <w:r>
        <w:rPr>
          <w:lang w:val="pt_PT" w:bidi="pt_PT"/>
        </w:rPr>
        <w:t>Os crentes faziam refeições nas casas uns dos outros. Partir o pão juntos mostrava sua amizade. Também poderia se referir aos crentes se lembrando da Última Ceia de Jesus e seu sacrifício. Isso provavelmente incluía ambos.</w:t>
      </w:r>
    </w:p>
    <w:p>
      <w:pPr/>
      <w:r>
        <w:rPr>
          <w:lang w:val="pt_PT" w:bidi="pt_PT"/>
        </w:rPr>
      </w:r>
      <w:r>
        <w:rPr>
          <w:lang w:val="pt_PT" w:bidi="pt_PT"/>
        </w:rPr>
        <w:t>As pessoas favoreciam os crentes e Deus fez as pessoas acreditarem em Jesus como o salvador prometido diariamente.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2.42–47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Grupo de crentes em Jesus</w:t>
      </w:r>
    </w:p>
    <w:p>
      <w:pPr>
        <w:pStyle w:val="ListBullet"/>
        <w:spacing w:line="240" w:lineRule="auto"/>
        <w:ind w:left="720"/>
      </w:pPr>
      <w:r>
        <w:rPr>
          <w:lang w:val="pt_PT" w:bidi="pt_PT"/>
        </w:rPr>
      </w:r>
      <w:r>
        <w:rPr>
          <w:lang w:val="pt_PT" w:bidi="pt_PT"/>
        </w:rPr>
        <w:t>Outros judeus no templo que ouvem e então acreditam</w:t>
      </w:r>
    </w:p>
    <w:p>
      <w:pPr>
        <w:pStyle w:val="ListBullet"/>
        <w:spacing w:line="240" w:lineRule="auto"/>
        <w:ind w:left="720"/>
      </w:pPr>
      <w:r>
        <w:rPr>
          <w:lang w:val="pt_PT" w:bidi="pt_PT"/>
        </w:rPr>
      </w:r>
      <w:r>
        <w:rPr>
          <w:lang w:val="pt_PT" w:bidi="pt_PT"/>
        </w:rPr>
        <w:t>Crente em necessidade</w:t>
      </w:r>
    </w:p>
    <w:p>
      <w:pPr>
        <w:pStyle w:val="ListBullet"/>
        <w:spacing w:line="240" w:lineRule="auto"/>
        <w:ind w:left="720"/>
      </w:pPr>
      <w:r>
        <w:rPr>
          <w:lang w:val="pt_PT" w:bidi="pt_PT"/>
        </w:rPr>
      </w:r>
      <w:r>
        <w:rPr>
          <w:lang w:val="pt_PT" w:bidi="pt_PT"/>
        </w:rPr>
        <w:t>Crente que vende suas coisas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 grupo de crentes indo para os pátios do templo todos os dias. Os apóstolos ensinam o grupo de crentes e fazem milagres. Muitos outros judeus também ouvem os apóstolos.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judaica no templo: “O que você está sentindo ou pensando?”. A pessoa pode responder coisas como: “Cansado. Eles não são mestres religiosos, mas ensinam com essa autoridade”, ou “Curiosos. Como eles podem ter essa alegria quando seu líder morreu de uma morte tão horrível?”. ou “Pensativo. Eles estão fazendo milagres e maravilhas assim como o profeta Joel previu. Talvez Jesus fosse o salvador prometido".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multidão judaica em admiração. Muitas pessoas acreditam em Jesus. Os crentes oram juntos. Todos olham para os crentes com favor.</w:t>
      </w:r>
    </w:p>
    <w:p>
      <w:pPr/>
      <w:r>
        <w:rPr>
          <w:lang w:val="pt_PT" w:bidi="pt_PT"/>
        </w:rPr>
      </w:r>
      <w:r>
        <w:rPr>
          <w:lang w:val="pt_PT" w:bidi="pt_PT"/>
        </w:rPr>
        <w:t>Encenem um dos crentes em necessidade. Outro crente vende seus bens e dá o dinheiro ao crente necessitado.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crente que vendeu suas coisas: “O que você está sentindo ou pensando?”. A pessoa pode responder coisas como: “Tudo 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crentes visitando uns aos outros frequentemente e compartilhando refeições nas casas uns dos outros com alegria e contentamento. Deus adiciona ao grupo de crentes todos os dias.</w:t>
      </w:r>
      <w:r>
        <w:rPr>
          <w:lang w:val="pt_PT" w:bidi="pt_PT"/>
        </w:rPr>
      </w:r>
    </w:p>
    <w:p>
      <w:pPr>
        <w:pStyle w:val="Heading3"/>
      </w:pPr>
      <w:r>
        <w:rPr>
          <w:lang w:val="pt_PT" w:bidi="pt_PT"/>
        </w:rPr>
        <w:t>Preenchendo as Lacunas</w:t>
      </w:r>
    </w:p>
    <w:p>
      <w:pPr/>
      <w:r>
        <w:rPr>
          <w:lang w:val="pt_PT" w:bidi="pt_PT"/>
        </w:rPr>
      </w:r>
      <w:r>
        <w:rPr>
          <w:lang w:val="pt_PT" w:bidi="pt_PT"/>
        </w:rPr>
        <w:t xml:space="preserve">Ouçam uma versão em áudio de Atos 2.42–47 na tradução mais fácil de entender. </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crentes</w:t>
      </w:r>
      <w:r>
        <w:rPr>
          <w:lang w:val="pt_PT" w:bidi="pt_PT"/>
        </w:rPr>
        <w:t xml:space="preserve">, ou as pessoas que acreditavam em Jesus como o salvador prometido, começaram a aprender mais sobre Jesus e seu ensinamento ouvindo os ensinamentos dos </w:t>
      </w:r>
      <w:r>
        <w:rPr>
          <w:b/>
          <w:lang w:val="pt_PT" w:bidi="pt_PT"/>
        </w:rPr>
        <w:t>apóstolos</w:t>
      </w:r>
      <w:r>
        <w:rPr>
          <w:lang w:val="pt_PT" w:bidi="pt_PT"/>
        </w:rPr>
        <w:t xml:space="preserve">. Os 12 apóstolos eram os representantes escolhidos de Jesus. Suas principais funções são pregar as Boas Novas, serem os fundadores da igreja, exercer a autoridade espiritual na igreja e ser testemunhas da ressurreição de Jesus dentre os mortos. Use a mesma palavra para crente e apóstolo que você usou em passagens anteriores. Para mais informações, </w:t>
      </w:r>
      <w:r>
        <w:rPr>
          <w:lang w:val="pt_PT" w:bidi="pt_PT"/>
        </w:rPr>
        <w:t>apóstolo</w:t>
      </w:r>
      <w:r>
        <w:rPr>
          <w:lang w:val="pt_PT" w:bidi="pt_PT"/>
        </w:rPr>
        <w:t xml:space="preserve"> e </w:t>
      </w:r>
      <w:r>
        <w:rPr>
          <w:lang w:val="pt_PT" w:bidi="pt_PT"/>
        </w:rPr>
        <w:t>crente</w:t>
      </w:r>
      <w:r>
        <w:rPr>
          <w:lang w:val="pt_PT" w:bidi="pt_PT"/>
        </w:rPr>
        <w:t xml:space="preserve"> estão no Glossário Mestre.</w:t>
      </w:r>
    </w:p>
    <w:p>
      <w:pPr/>
      <w:r>
        <w:rPr>
          <w:lang w:val="pt_PT" w:bidi="pt_PT"/>
        </w:rPr>
      </w:r>
      <w:r>
        <w:rPr>
          <w:lang w:val="pt_PT" w:bidi="pt_PT"/>
        </w:rPr>
        <w:t xml:space="preserve">Os crentes também se dedicavam a </w:t>
      </w:r>
      <w:r>
        <w:rPr>
          <w:b/>
          <w:lang w:val="pt_PT" w:bidi="pt_PT"/>
        </w:rPr>
        <w:t>partir o pão</w:t>
      </w:r>
      <w:r>
        <w:rPr>
          <w:lang w:val="pt_PT" w:bidi="pt_PT"/>
        </w:rPr>
        <w:t>, ou a ter refeições juntos nas casas uns dos outros. O pão era um alimento comum na cultura judaica e porque era duro tinha que ser partido para ser compartilhado. O partir do pão também poderia significar que os crentes celebraram a Ceia do Senhor juntos, ou lembravam que o corpo de Jesus havia sido partido por eles na morte.</w:t>
      </w:r>
    </w:p>
    <w:p>
      <w:pPr/>
      <w:r>
        <w:rPr>
          <w:lang w:val="pt_PT" w:bidi="pt_PT"/>
        </w:rPr>
      </w:r>
      <w:r>
        <w:rPr>
          <w:lang w:val="pt_PT" w:bidi="pt_PT"/>
        </w:rPr>
        <w:t xml:space="preserve">Os apóstolos fizeram muitas </w:t>
      </w:r>
      <w:r>
        <w:rPr>
          <w:b/>
          <w:lang w:val="pt_PT" w:bidi="pt_PT"/>
        </w:rPr>
        <w:t>maravilhas e sinais milagrosos</w:t>
      </w:r>
      <w:r>
        <w:rPr>
          <w:lang w:val="pt_PT" w:bidi="pt_PT"/>
        </w:rPr>
        <w:t xml:space="preserve">, ou atos que apenas Deus pode fazer. Deus deu a eles o poder de fazer esses atos por meio do Espírito Santo. Um sinal geralmente é um sinal ou advertência que algo é verdade ou acontecerá. Use a mesma palavra ou frase para maravilhas e sinais que você usou em passagens anteriores. Para mais informações, </w:t>
      </w:r>
      <w:r>
        <w:rPr>
          <w:lang w:val="pt_PT" w:bidi="pt_PT"/>
        </w:rPr>
        <w:t>milagres, sinais e maravilhas</w:t>
      </w:r>
      <w:r>
        <w:rPr>
          <w:lang w:val="pt_PT" w:bidi="pt_PT"/>
        </w:rPr>
        <w:t xml:space="preserve"> está no Glossário Mestre.</w:t>
      </w:r>
    </w:p>
    <w:p>
      <w:pPr/>
      <w:r>
        <w:rPr>
          <w:lang w:val="pt_PT" w:bidi="pt_PT"/>
        </w:rPr>
      </w:r>
      <w:r>
        <w:rPr>
          <w:lang w:val="pt_PT" w:bidi="pt_PT"/>
        </w:rPr>
        <w:t xml:space="preserve">Os crentes se encontraram nos pátios do </w:t>
      </w:r>
      <w:r>
        <w:rPr>
          <w:b/>
          <w:lang w:val="pt_PT" w:bidi="pt_PT"/>
        </w:rPr>
        <w:t>templo</w:t>
      </w:r>
      <w:r>
        <w:rPr>
          <w:lang w:val="pt_PT" w:bidi="pt_PT"/>
        </w:rPr>
        <w:t xml:space="preserve">. "Templo" se refere ao lugar onde Deus vivia entre seu povo. Os pátios cercavam a construção do templo, e é onde as pessoas adoravam a Deus. Use a mesma palavra para templo que você usou em passagens anteriores. Para mais informações, </w:t>
      </w:r>
      <w:r>
        <w:rPr>
          <w:lang w:val="pt_PT" w:bidi="pt_PT"/>
        </w:rPr>
        <w:t>templo</w:t>
      </w:r>
      <w:r>
        <w:rPr>
          <w:lang w:val="pt_PT" w:bidi="pt_PT"/>
        </w:rPr>
        <w:t xml:space="preserve"> está no Glossário Mestre.</w:t>
      </w:r>
    </w:p>
    <w:p>
      <w:pPr/>
      <w:r>
        <w:rPr>
          <w:lang w:val="pt_PT" w:bidi="pt_PT"/>
        </w:rPr>
      </w:r>
      <w:r>
        <w:rPr>
          <w:lang w:val="pt_PT" w:bidi="pt_PT"/>
        </w:rPr>
        <w:t xml:space="preserve">Os crentes se encontravam com </w:t>
      </w:r>
      <w:r>
        <w:rPr>
          <w:b/>
          <w:lang w:val="pt_PT" w:bidi="pt_PT"/>
        </w:rPr>
        <w:t>corações</w:t>
      </w:r>
      <w:r>
        <w:rPr>
          <w:lang w:val="pt_PT" w:bidi="pt_PT"/>
        </w:rPr>
        <w:t xml:space="preserve"> sinceros. Na cultura judaica, o coração se refere ao lugar onde sentimentos e decisões acontecem. Use a mesma palavra para coração que você usou em passagens anteriores. Para mais informações, </w:t>
      </w:r>
      <w:r>
        <w:rPr>
          <w:lang w:val="pt_PT" w:bidi="pt_PT"/>
        </w:rPr>
        <w:t>coração</w:t>
      </w:r>
      <w:r>
        <w:rPr>
          <w:lang w:val="pt_PT" w:bidi="pt_PT"/>
        </w:rPr>
        <w:t xml:space="preserve"> está no Glossário Mestre.</w:t>
      </w:r>
    </w:p>
    <w:p>
      <w:pPr/>
      <w:r>
        <w:rPr>
          <w:lang w:val="pt_PT" w:bidi="pt_PT"/>
        </w:rPr>
      </w:r>
      <w:r>
        <w:rPr>
          <w:lang w:val="pt_PT" w:bidi="pt_PT"/>
        </w:rPr>
        <w:t xml:space="preserve">O </w:t>
      </w:r>
      <w:r>
        <w:rPr>
          <w:b/>
          <w:lang w:val="pt_PT" w:bidi="pt_PT"/>
        </w:rPr>
        <w:t>Senhor</w:t>
      </w:r>
      <w:r>
        <w:rPr>
          <w:lang w:val="pt_PT" w:bidi="pt_PT"/>
        </w:rPr>
        <w:t xml:space="preserve"> adicionava ao grupo de crentes todos os dias. O Senhor significa mestre ou aquele que tem autoridade. Nesse contexto, não está claro se o Senhor se refere a Jesus ou Deus. É melhor deixar sua tradução aberta a qualquer uma das interpretações. Use a mesma palavra para "Senhor" que você usou em passagens anteriores. Para mais informações, </w:t>
      </w:r>
      <w:r>
        <w:rPr>
          <w:lang w:val="pt_PT" w:bidi="pt_PT"/>
        </w:rPr>
        <w:t>Senhor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3:1–10</w:t>
      </w:r>
      <w:r>
        <w:rPr>
          <w:lang w:val="pt_PT" w:bidi="pt_PT"/>
        </w:rPr>
      </w:r>
    </w:p>
    <w:p>
      <w:pPr>
        <w:pStyle w:val="Heading3"/>
      </w:pPr>
      <w:r>
        <w:rPr>
          <w:lang w:val="pt_PT" w:bidi="pt_PT"/>
        </w:rPr>
        <w:t>Ouvir e Sentir</w:t>
      </w:r>
    </w:p>
    <w:p>
      <w:pPr/>
      <w:r>
        <w:rPr>
          <w:lang w:val="pt_PT" w:bidi="pt_PT"/>
        </w:rPr>
      </w:r>
      <w:r>
        <w:rPr>
          <w:lang w:val="pt_PT" w:bidi="pt_PT"/>
        </w:rPr>
        <w:t>Ouçam Atos 3.1–10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acontece algum tempo logo depois que o Espírito Santo encheu os crentes em Jesus e Pedro disse às pessoas como seguir Jesus. Os eventos dessa história acontecem na tarde no templo em Jerusalém.</w:t>
      </w:r>
    </w:p>
    <w:p>
      <w:pPr/>
      <w:r>
        <w:rPr>
          <w:lang w:val="pt_PT" w:bidi="pt_PT"/>
        </w:rPr>
      </w:r>
      <w:r>
        <w:rPr>
          <w:lang w:val="pt_PT" w:bidi="pt_PT"/>
        </w:rPr>
        <w:t>Pedro e João estão indo para o templo para orar. É 3 da tarde, especificamente a Hora de Oração. Essa é uma hora especial do dia em que os judeus viriam para o templo para orar. Os crentes judeus em Jesus ainda estão seguindo atividades religiosas judaicas tradicionais. Os judeus oram três vezes por dia — às 9 da manhã, 12 da tarde e 3 da tarde.</w:t>
      </w:r>
    </w:p>
    <w:p>
      <w:pPr/>
      <w:r>
        <w:rPr>
          <w:lang w:val="pt_PT" w:bidi="pt_PT"/>
        </w:rPr>
      </w:r>
      <w:r>
        <w:rPr>
          <w:lang w:val="pt_PT" w:bidi="pt_PT"/>
        </w:rPr>
        <w:t>Os amigos trazem um homem coxo para o portão chamado de Belo. O homem tem mais de 40 anos e ele era coxo desde o nascimento.</w:t>
      </w:r>
    </w:p>
    <w:p>
      <w:pPr/>
      <w:r>
        <w:rPr>
          <w:lang w:val="pt_PT" w:bidi="pt_PT"/>
        </w:rPr>
      </w:r>
      <w:r>
        <w:rPr>
          <w:lang w:val="pt_PT" w:bidi="pt_PT"/>
        </w:rPr>
        <w:t xml:space="preserve">Pare aqui e mostre uma ilustração ou foto do </w:t>
      </w:r>
      <w:r>
        <w:rPr>
          <w:lang w:val="pt_PT" w:bidi="pt_PT"/>
        </w:rPr>
        <w:t>templo de Herodes</w:t>
      </w:r>
      <w:r>
        <w:rPr>
          <w:lang w:val="pt_PT" w:bidi="pt_PT"/>
        </w:rPr>
        <w:t xml:space="preserve"> em Jerusalém. Discuta: descreva seus lugares de adoração. Que tipo de coisas as pessoas fazem dentro e ao redor de seus lugares de adoração?</w:t>
      </w:r>
    </w:p>
    <w:p>
      <w:pPr/>
      <w:r>
        <w:rPr>
          <w:lang w:val="pt_PT" w:bidi="pt_PT"/>
        </w:rPr>
      </w:r>
      <w:r>
        <w:rPr>
          <w:lang w:val="pt_PT" w:bidi="pt_PT"/>
        </w:rPr>
        <w:t>O portão era chamado de Belo porque era incomumente grande e coberto de ouro. Ninguém sabe a localização exata do portão Belo. Algumas pessoas acreditam que o portão Belo está no lado leste do templo e outras pessoas acreditam que o portão está no lado sul. Onde quer que o portão realmente estivesse, havia muitas escadas, dificultando a tarefa para uma pessoa que não pode caminhar Amigos ou membros da família provavelmente carregavam o homem coxo para o portão todos os dias.</w:t>
      </w:r>
    </w:p>
    <w:p>
      <w:pPr/>
      <w:r>
        <w:rPr>
          <w:lang w:val="pt_PT" w:bidi="pt_PT"/>
        </w:rPr>
      </w:r>
      <w:r>
        <w:rPr>
          <w:lang w:val="pt_PT" w:bidi="pt_PT"/>
        </w:rPr>
        <w:t>O costume religioso judaico não permitia que ninguém que estivesse doente ou coxo entrasse no templo porque eles eram considerados impuros, ou não qualificados para o serviço a Deus. A lei judaica também exigia que as pessoas fossem generosas com pessoas menos afortunadas. Os coxos e cegos muitas vezes se sentavam nos portões do templo e imploravam porque as pessoas que entravam no templo eram mais propensas a serem generosas com eles como parte de sua adoração a Deus.</w:t>
      </w:r>
    </w:p>
    <w:p>
      <w:pPr/>
      <w:r>
        <w:rPr>
          <w:lang w:val="pt_PT" w:bidi="pt_PT"/>
        </w:rPr>
      </w:r>
      <w:r>
        <w:rPr>
          <w:lang w:val="pt_PT" w:bidi="pt_PT"/>
        </w:rPr>
        <w:t>Quando o homem coxo chegou ao portão nesse dia particular, ele viu Pedro e João entrando no templo e pediu a eles dinheiro. Ele não sabia quem Pedro e João eram.</w:t>
      </w:r>
    </w:p>
    <w:p>
      <w:pPr/>
      <w:r>
        <w:rPr>
          <w:lang w:val="pt_PT" w:bidi="pt_PT"/>
        </w:rPr>
      </w:r>
      <w:r>
        <w:rPr>
          <w:lang w:val="pt_PT" w:bidi="pt_PT"/>
        </w:rPr>
        <w:t>Pare aqui e discuta como as pessoas coxas são tratadas em sua cultura. O que eles pedem? Onde eles são mais prováveis de estar durante o dia?</w:t>
      </w:r>
    </w:p>
    <w:p>
      <w:pPr/>
      <w:r>
        <w:rPr>
          <w:lang w:val="pt_PT" w:bidi="pt_PT"/>
        </w:rPr>
      </w:r>
      <w:r>
        <w:rPr>
          <w:lang w:val="pt_PT" w:bidi="pt_PT"/>
        </w:rPr>
        <w:t>Pedro e João pararam e olharam para o homem coxo e disseram: “Olhe para nós”. O homem coxo olhou para Pedro e João. Ele pensou que Pedro e João dariam dinheiro a ele.</w:t>
      </w:r>
    </w:p>
    <w:p>
      <w:pPr/>
      <w:r>
        <w:rPr>
          <w:lang w:val="pt_PT" w:bidi="pt_PT"/>
        </w:rPr>
      </w:r>
      <w:r>
        <w:rPr>
          <w:lang w:val="pt_PT" w:bidi="pt_PT"/>
        </w:rPr>
        <w:t>Quando Pedro e João tinham a atenção do homem coxo, Pedro disse: “Não temos nenhuma prata ou ouro, ou dinheiro para dar a vocês. Mas o que temos, daremos a vocês”. Então Pedro ordenou que o homem coxo em nome de Jesus Cristo de Nazaré se levantasse e caminhasse. Nessa cultura, realizar um comando no nome de uma pessoa significava que autoridade veio desse nome. Nessa história, Pedro está dizendo que seu comando está vindo de Jesus Cristo. Jesus está fazendo a cura, não Pedro.</w:t>
      </w:r>
    </w:p>
    <w:p>
      <w:pPr/>
      <w:r>
        <w:rPr>
          <w:lang w:val="pt_PT" w:bidi="pt_PT"/>
        </w:rPr>
      </w:r>
      <w:r>
        <w:rPr>
          <w:lang w:val="pt_PT" w:bidi="pt_PT"/>
        </w:rPr>
        <w:t>Pedro então pegou a mão direita do homem coxo e o ajudou a levantar. Imediatamente, as pernas e tornozelos e ossos do homem se tornaram fortes e ele foi curado. Ele seguiu Pedro e João para o templo, pulando e gritando e louvando a Deus.</w:t>
      </w:r>
    </w:p>
    <w:p>
      <w:pPr/>
      <w:r>
        <w:rPr>
          <w:lang w:val="pt_PT" w:bidi="pt_PT"/>
        </w:rPr>
      </w:r>
      <w:r>
        <w:rPr>
          <w:lang w:val="pt_PT" w:bidi="pt_PT"/>
        </w:rPr>
        <w:t>Todos no templo reconheceram esse homem coxo e ficaram maravilhados e surpresos por ele estar caminhando, pulando e louvando a Deus. Eles reconheceram o homem coxo porque eles o viram implorando todos os dias no portão do templo.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Pedro e João começam a caminhar para o templo por volta de três horas da tarde, que era a hora para oração. Há um homem coxo na Porta Bela do templo. Esse homem é carregado por amigos todos os dias para o portão para pedir dinheiro de pessoas que estavam indo para essa porta do templo.</w:t>
      </w:r>
    </w:p>
    <w:p>
      <w:pPr/>
      <w:r>
        <w:rPr>
          <w:lang w:val="pt_PT" w:bidi="pt_PT"/>
        </w:rPr>
      </w:r>
      <w:r>
        <w:rPr>
          <w:b/>
          <w:lang w:val="pt_PT" w:bidi="pt_PT"/>
        </w:rPr>
        <w:t>Segunda cena:</w:t>
      </w:r>
      <w:r>
        <w:rPr>
          <w:lang w:val="pt_PT" w:bidi="pt_PT"/>
        </w:rPr>
        <w:t xml:space="preserve"> Pedro e João chegam à Porta Bela e o homem coxo vê os discípulos indo para o templo e pede Pedro e João dinheiro. Pedro cura o homem coxo em vez disso.</w:t>
      </w:r>
    </w:p>
    <w:p>
      <w:pPr/>
      <w:r>
        <w:rPr>
          <w:lang w:val="pt_PT" w:bidi="pt_PT"/>
        </w:rPr>
      </w:r>
      <w:r>
        <w:rPr>
          <w:b/>
          <w:lang w:val="pt_PT" w:bidi="pt_PT"/>
        </w:rPr>
        <w:t>Terceira cena:</w:t>
      </w:r>
      <w:r>
        <w:rPr>
          <w:lang w:val="pt_PT" w:bidi="pt_PT"/>
        </w:rPr>
        <w:t xml:space="preserve"> Pedro, João e o homem coxo caminham para o templo juntos. As outras pessoas no templo veem o homem coxo e ficam surpresas com o que Deus fez.</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coxo</w:t>
      </w:r>
    </w:p>
    <w:p>
      <w:pPr>
        <w:pStyle w:val="ListBullet"/>
        <w:spacing w:line="240" w:lineRule="auto"/>
        <w:ind w:left="720"/>
      </w:pPr>
      <w:r>
        <w:rPr>
          <w:lang w:val="pt_PT" w:bidi="pt_PT"/>
        </w:rPr>
      </w:r>
      <w:r>
        <w:rPr>
          <w:lang w:val="pt_PT" w:bidi="pt_PT"/>
        </w:rPr>
        <w:t>Multidão de pessoas</w:t>
      </w:r>
    </w:p>
    <w:p>
      <w:pPr>
        <w:pStyle w:val="ListBullet"/>
        <w:spacing w:line="240" w:lineRule="auto"/>
        <w:ind w:left="720"/>
      </w:pPr>
      <w:r>
        <w:rPr>
          <w:lang w:val="pt_PT" w:bidi="pt_PT"/>
        </w:rPr>
      </w:r>
      <w:r>
        <w:rPr>
          <w:lang w:val="pt_PT" w:bidi="pt_PT"/>
        </w:rPr>
        <w:t>Os amigos do homem coxo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o templo que Herodes construiu ficava em um ponto alto na cidade de Jerusalém. Havia muitos portões ao redor do muro exterior do templo. Pedro e João, os discípulos de Jesus, estavam caminhando para um dos portões externos do templo.</w:t>
      </w:r>
    </w:p>
    <w:p>
      <w:pPr/>
      <w:r>
        <w:rPr>
          <w:lang w:val="pt_PT" w:bidi="pt_PT"/>
        </w:rPr>
      </w:r>
      <w:r>
        <w:rPr>
          <w:lang w:val="pt_PT" w:bidi="pt_PT"/>
        </w:rPr>
        <w:t xml:space="preserve">Parem e olhem para o diagrama do </w:t>
      </w:r>
      <w:r>
        <w:rPr>
          <w:lang w:val="pt_PT" w:bidi="pt_PT"/>
        </w:rPr>
        <w:t>templo de Herodes</w:t>
      </w:r>
      <w:r>
        <w:rPr>
          <w:lang w:val="pt_PT" w:bidi="pt_PT"/>
        </w:rPr>
        <w:t xml:space="preserve">. Olhe para a foto de um </w:t>
      </w:r>
      <w:r>
        <w:rPr>
          <w:lang w:val="pt_PT" w:bidi="pt_PT"/>
        </w:rPr>
        <w:t>portão do templo</w:t>
      </w:r>
      <w:r>
        <w:rPr>
          <w:lang w:val="pt_PT" w:bidi="pt_PT"/>
        </w:rPr>
        <w:t>.</w:t>
      </w:r>
    </w:p>
    <w:p>
      <w:pPr/>
      <w:r>
        <w:rPr>
          <w:lang w:val="pt_PT" w:bidi="pt_PT"/>
        </w:rPr>
      </w:r>
      <w:r>
        <w:rPr>
          <w:lang w:val="pt_PT" w:bidi="pt_PT"/>
        </w:rPr>
        <w:t>A Porta Bela é um muro muito alto e profundo feita de tijolos grandes moldados. As pessoas que não eram capazes de obter um trabalho se sentariam perto dos portões externos dia após dia para implorar por ajuda. Outras pessoas passando podem dar ao mendigo dinheiro ou comida. A família ou amigos carregaram o homem coxo para a porta algum tempo anteriormente naquele dia.</w:t>
      </w:r>
    </w:p>
    <w:p>
      <w:pPr/>
      <w:r>
        <w:rPr>
          <w:lang w:val="pt_PT" w:bidi="pt_PT"/>
        </w:rPr>
      </w:r>
      <w:r>
        <w:rPr>
          <w:lang w:val="pt_PT" w:bidi="pt_PT"/>
        </w:rPr>
        <w:t>O homem coxo pediu a Pedro e João dinheiro enquanto eles estavam passando. Pedro pediu ao homem coxo para olhar para ele. O homem coxo provavelmente estava acostumado a não ser olhado ou ignorado pelas pessoas que passavam. É importante que Pedro e João vissem o homem coxo e quisessem que ele olhasse para Pedro antes de começar a falar com o homem coxo.</w:t>
      </w:r>
    </w:p>
    <w:p>
      <w:pPr/>
      <w:r>
        <w:rPr>
          <w:lang w:val="pt_PT" w:bidi="pt_PT"/>
        </w:rPr>
      </w:r>
      <w:r>
        <w:rPr>
          <w:lang w:val="pt_PT" w:bidi="pt_PT"/>
        </w:rPr>
        <w:t>É importante lembrar que Pedro disse ao homem coxo de onde o poder de curá-lo havia vindo: Pedro disse “Em nome de Jesus Cristo de Nazaré, levanta-se e caminhe!” Pedro sabia que a cura vem de Jesus Cristo. Jesus cresceu em Nazaré e Pedro não queria nenhuma confusão sobre quem Jesus era.</w:t>
      </w:r>
    </w:p>
    <w:p>
      <w:pPr/>
      <w:r>
        <w:rPr>
          <w:lang w:val="pt_PT" w:bidi="pt_PT"/>
        </w:rPr>
      </w:r>
      <w:r>
        <w:rPr>
          <w:lang w:val="pt_PT" w:bidi="pt_PT"/>
        </w:rPr>
        <w:t>Pedro levantou o homem coxo pela mão e seus pés e tornozelos estavam fortes. O homem coxo pulou e louvou a Deus.</w:t>
      </w:r>
    </w:p>
    <w:p>
      <w:pPr/>
      <w:r>
        <w:rPr>
          <w:lang w:val="pt_PT" w:bidi="pt_PT"/>
        </w:rPr>
      </w:r>
      <w:r>
        <w:rPr>
          <w:lang w:val="pt_PT" w:bidi="pt_PT"/>
        </w:rPr>
        <w:t>Lembrem-se de que as pessoas no templo haviam passado pelo homem coxo dia após dia por anos enquanto ele se sentava pelo portão, mas agora o homem coxo estava caminhando dentro do templo e louvando a Deus por curá-lo. As pessoas o teriam reconhecido.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coxo</w:t>
      </w:r>
    </w:p>
    <w:p>
      <w:pPr>
        <w:pStyle w:val="ListBullet"/>
        <w:spacing w:line="240" w:lineRule="auto"/>
        <w:ind w:left="720"/>
      </w:pPr>
      <w:r>
        <w:rPr>
          <w:lang w:val="pt_PT" w:bidi="pt_PT"/>
        </w:rPr>
      </w:r>
      <w:r>
        <w:rPr>
          <w:lang w:val="pt_PT" w:bidi="pt_PT"/>
        </w:rPr>
        <w:t>Multidão de pessoas</w:t>
      </w:r>
    </w:p>
    <w:p>
      <w:pPr>
        <w:pStyle w:val="ListBullet"/>
        <w:spacing w:line="240" w:lineRule="auto"/>
        <w:ind w:left="720"/>
      </w:pPr>
      <w:r>
        <w:rPr>
          <w:lang w:val="pt_PT" w:bidi="pt_PT"/>
        </w:rPr>
      </w:r>
      <w:r>
        <w:rPr>
          <w:lang w:val="pt_PT" w:bidi="pt_PT"/>
        </w:rPr>
        <w:t>Os amigos do homem coxo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Algumas pessoas estão carregando o homem coxo para a Porta Bela, fora do templo. É 3 da tarde. O homem coxo foi carregado aqui por seus amigos ou família todos os dias por muitos anos.</w:t>
      </w:r>
    </w:p>
    <w:p>
      <w:pPr>
        <w:pStyle w:val="ListBullet"/>
        <w:spacing w:line="240" w:lineRule="auto"/>
        <w:ind w:left="720"/>
      </w:pPr>
      <w:r>
        <w:rPr>
          <w:lang w:val="pt_PT" w:bidi="pt_PT"/>
        </w:rPr>
      </w:r>
      <w:r>
        <w:rPr>
          <w:lang w:val="pt_PT" w:bidi="pt_PT"/>
        </w:rPr>
        <w:t>Parem a ação e perguntem como esse homem coxo pode ter se sentido; perguntem como seus amigos ou família podem ter se sentido. Vocês podem ouvir palavras como: "Cansado", "Chateado", "Deprimido", "Sem esperança".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e João estão caminhando pelas escadas do templo para orar. Eles provavelmente estão falando. O coxo pede a eles dinheiro. Ele pediu a mesma coisa inúmeras vezes. Ele pergunta sem realmente pensar. Pedro para e se volta para o homem coxo e diz: "Olhe para nós".</w:t>
      </w:r>
    </w:p>
    <w:p>
      <w:pPr>
        <w:pStyle w:val="ListBullet"/>
        <w:spacing w:line="240" w:lineRule="auto"/>
        <w:ind w:left="720"/>
      </w:pPr>
      <w:r>
        <w:rPr>
          <w:lang w:val="pt_PT" w:bidi="pt_PT"/>
        </w:rPr>
      </w:r>
      <w:r>
        <w:rPr>
          <w:lang w:val="pt_PT" w:bidi="pt_PT"/>
        </w:rPr>
        <w:t>Parem a ação e perguntem ao homem coxo como ele poderia se sentir se alguém o notasse. As respostas podem ser: "Feliz por ser notado", "Satisfeito", "Preocupado" e "Esperançoso".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homem coxo vira sua cabeça para olhar para Pedro e João. Ele pensa que eles darão dinheiro a ele. Quando Pedro e João têm a atenção do homem coxo, Pedro diz: "Não temos dinheiro, mas daremos a vocês o que temos. Em nome de Jesus Cristo de Nazaré, levante-se". É importante que o ator diga: "em nome de Jesus Cristo de Nazaré". Isso indica que é Jesus/Deus que realiza a cura, não Pedro ou João. Então Pedro toma a mão direita do homem coxo e o ajuda a se levantar.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homem coxo como ele se sente. Vocês podem ouvir respostas como: "Dúvida", "Descrença", "Curiosidade", "Desespero" ou "Não posso acreditar nisso — Pedro não sabe do que ele está falando".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Assim que esse homem coxo se levanta, seus pés e ossos estão curados. Ele está emocionado por poder caminhar. Ele pula de alegria e louva a Deus. O homem coxo segue Pedro e João para o templo. Esta era a primeira vez que o homem coxo teria permissão para passar pelo portão do templo. Todos no templo veem o homem coxo e o reconhecem. Eles estão maravilhados e surpresos.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b/>
          <w:lang w:val="pt_PT" w:bidi="pt_PT"/>
        </w:rPr>
        <w:t>Pedro</w:t>
      </w:r>
      <w:r>
        <w:rPr>
          <w:lang w:val="pt_PT" w:bidi="pt_PT"/>
        </w:rPr>
        <w:t xml:space="preserve"> e </w:t>
      </w:r>
      <w:r>
        <w:rPr>
          <w:b/>
          <w:lang w:val="pt_PT" w:bidi="pt_PT"/>
        </w:rPr>
        <w:t>João</w:t>
      </w:r>
      <w:r>
        <w:rPr>
          <w:lang w:val="pt_PT" w:bidi="pt_PT"/>
        </w:rPr>
        <w:t xml:space="preserve">, </w:t>
      </w:r>
      <w:r>
        <w:rPr>
          <w:b/>
          <w:lang w:val="pt_PT" w:bidi="pt_PT"/>
        </w:rPr>
        <w:t>discípulos</w:t>
      </w:r>
      <w:r>
        <w:rPr>
          <w:lang w:val="pt_PT" w:bidi="pt_PT"/>
        </w:rPr>
        <w:t xml:space="preserve"> de Jesus, estavam indo para o </w:t>
      </w:r>
      <w:r>
        <w:rPr>
          <w:b/>
          <w:lang w:val="pt_PT" w:bidi="pt_PT"/>
        </w:rPr>
        <w:t>templo</w:t>
      </w:r>
      <w:r>
        <w:rPr>
          <w:lang w:val="pt_PT" w:bidi="pt_PT"/>
        </w:rPr>
        <w:t xml:space="preserve"> para </w:t>
      </w:r>
      <w:r>
        <w:rPr>
          <w:b/>
          <w:lang w:val="pt_PT" w:bidi="pt_PT"/>
        </w:rPr>
        <w:t>orar</w:t>
      </w:r>
      <w:r>
        <w:rPr>
          <w:lang w:val="pt_PT" w:bidi="pt_PT"/>
        </w:rPr>
        <w:t xml:space="preserve">. O templo era o edifício onde o Espírito de Deus vivia entre seu povo. As pessoas vinham ao templo para orar, ou falar, com Deus. Use as mesmas palavras para discípulos, templo e orar que você usou em passagens anteriores, e consulte o Glossário Mestre para uma definição completa de </w:t>
      </w:r>
      <w:r>
        <w:rPr>
          <w:lang w:val="pt_PT" w:bidi="pt_PT"/>
        </w:rPr>
        <w:t>discípulo</w:t>
      </w:r>
      <w:r>
        <w:rPr>
          <w:lang w:val="pt_PT" w:bidi="pt_PT"/>
        </w:rPr>
        <w:t xml:space="preserve">, </w:t>
      </w:r>
      <w:r>
        <w:rPr>
          <w:lang w:val="pt_PT" w:bidi="pt_PT"/>
        </w:rPr>
        <w:t>templo</w:t>
      </w:r>
      <w:r>
        <w:rPr>
          <w:lang w:val="pt_PT" w:bidi="pt_PT"/>
        </w:rPr>
        <w:t xml:space="preserve"> e </w:t>
      </w:r>
      <w:r>
        <w:rPr>
          <w:lang w:val="pt_PT" w:bidi="pt_PT"/>
        </w:rPr>
        <w:t>orar</w:t>
      </w:r>
      <w:r>
        <w:rPr>
          <w:lang w:val="pt_PT" w:bidi="pt_PT"/>
        </w:rPr>
        <w:t>.</w:t>
      </w:r>
    </w:p>
    <w:p>
      <w:pPr/>
      <w:r>
        <w:rPr>
          <w:lang w:val="pt_PT" w:bidi="pt_PT"/>
        </w:rPr>
      </w:r>
      <w:r>
        <w:rPr>
          <w:lang w:val="pt_PT" w:bidi="pt_PT"/>
        </w:rPr>
        <w:t xml:space="preserve">Parem aqui, se necessário, e olhem para a ilustração do </w:t>
      </w:r>
      <w:r>
        <w:rPr>
          <w:lang w:val="pt_PT" w:bidi="pt_PT"/>
        </w:rPr>
        <w:t>templo</w:t>
      </w:r>
      <w:r>
        <w:rPr>
          <w:lang w:val="pt_PT" w:bidi="pt_PT"/>
        </w:rPr>
        <w:t>.</w:t>
      </w:r>
    </w:p>
    <w:p>
      <w:pPr/>
      <w:r>
        <w:rPr>
          <w:lang w:val="pt_PT" w:bidi="pt_PT"/>
        </w:rPr>
      </w:r>
      <w:r>
        <w:rPr>
          <w:lang w:val="pt_PT" w:bidi="pt_PT"/>
        </w:rPr>
        <w:t xml:space="preserve">Pedro e João disseram ao homem coxo que eles não tinham prata ou ouro. Nesse caso, eles estão dizendo ao homem coxo que eles não têm dinheiro. Pedro disse: "Damos a você o que temos". No nome de Jesus </w:t>
      </w:r>
      <w:r>
        <w:rPr>
          <w:b/>
          <w:lang w:val="pt_PT" w:bidi="pt_PT"/>
        </w:rPr>
        <w:t>Cristo</w:t>
      </w:r>
      <w:r>
        <w:rPr>
          <w:lang w:val="pt_PT" w:bidi="pt_PT"/>
        </w:rPr>
        <w:t xml:space="preserve"> de </w:t>
      </w:r>
      <w:r>
        <w:rPr>
          <w:b/>
          <w:lang w:val="pt_PT" w:bidi="pt_PT"/>
        </w:rPr>
        <w:t>Nazaré</w:t>
      </w:r>
      <w:r>
        <w:rPr>
          <w:lang w:val="pt_PT" w:bidi="pt_PT"/>
        </w:rPr>
        <w:t xml:space="preserve">, levante-se e caminhe". Cristo se refere ao Salvador Prometido. Traduza isso da mesma maneira que você traduziu antes e veja o Glossário Mestre para uma definição completa de </w:t>
      </w:r>
      <w:r>
        <w:rPr>
          <w:lang w:val="pt_PT" w:bidi="pt_PT"/>
        </w:rPr>
        <w:t>Cristo</w:t>
      </w:r>
      <w:r>
        <w:rPr>
          <w:lang w:val="pt_PT" w:bidi="pt_PT"/>
        </w:rPr>
        <w:t>.</w:t>
      </w:r>
    </w:p>
    <w:p>
      <w:pPr/>
      <w:r>
        <w:rPr>
          <w:lang w:val="pt_PT" w:bidi="pt_PT"/>
        </w:rPr>
      </w:r>
      <w:r>
        <w:rPr>
          <w:lang w:val="pt_PT" w:bidi="pt_PT"/>
        </w:rPr>
        <w:t>Nazaré</w:t>
      </w:r>
      <w:r>
        <w:rPr>
          <w:lang w:val="pt_PT" w:bidi="pt_PT"/>
        </w:rPr>
        <w:t xml:space="preserve"> é uma cidade na região da Galileia. Nazaré não aparece no Antigo Testamento, e a primeira vez que vemos é quando ouvimos que Maria e José vivem em Nazaré. Jesus é chamado de nazareno, ou alguém de Nazaré. Como Nazaré é uma cidade pequena e insignificante, as pessoas geralmente não respeitavam as pessoas de Nazaré.</w:t>
      </w:r>
    </w:p>
    <w:p>
      <w:pPr/>
      <w:r>
        <w:rPr>
          <w:lang w:val="pt_PT" w:bidi="pt_PT"/>
        </w:rPr>
      </w:r>
      <w:r>
        <w:rPr>
          <w:lang w:val="pt_PT" w:bidi="pt_PT"/>
        </w:rPr>
        <w:t>A multidão que já estava no templo ficou surpresa e maravilhada com o que aconteceu. A multidão reconheceu o homem coxo porque eles o haviam visto todos os dias fora do portão pedindo dinheiro e agora o homem coxo estava no templo, ele estava plenamente curado, e ele estava louvando a Deus.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3:11–26</w:t>
      </w:r>
      <w:r>
        <w:rPr>
          <w:lang w:val="pt_PT" w:bidi="pt_PT"/>
        </w:rPr>
      </w:r>
    </w:p>
    <w:p>
      <w:pPr>
        <w:pStyle w:val="Heading3"/>
      </w:pPr>
      <w:r>
        <w:rPr>
          <w:lang w:val="pt_PT" w:bidi="pt_PT"/>
        </w:rPr>
        <w:t>Ouvir e Sentir</w:t>
      </w:r>
    </w:p>
    <w:p>
      <w:pPr/>
      <w:r>
        <w:rPr>
          <w:lang w:val="pt_PT" w:bidi="pt_PT"/>
        </w:rPr>
      </w:r>
      <w:r>
        <w:rPr>
          <w:lang w:val="pt_PT" w:bidi="pt_PT"/>
        </w:rPr>
        <w:t>Ouçam Atos 3.11–26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Essa história acontece imediatamente depois que Pedro e João curam um homem coxo sentado ao lado do Portão Belo para o templo.</w:t>
      </w:r>
    </w:p>
    <w:p>
      <w:pPr/>
      <w:r>
        <w:rPr>
          <w:lang w:val="pt_PT" w:bidi="pt_PT"/>
        </w:rPr>
      </w:r>
      <w:r>
        <w:rPr>
          <w:lang w:val="pt_PT" w:bidi="pt_PT"/>
        </w:rPr>
        <w:t>O homem coxo segue Pedro e João muito de perto para o templo enquanto eles entram no pórtico, ou colunata, de Salomão. A colunata de Salomão era um pórtico longo coberto ou edifício com postes com colunas em ambos os lados em vez de muros. Essa área ficava perto do pátio dos gentios, a única área do templo onde os não judeus tinham permissão para entrar. Pedro, João e outros discípulos muitas vezes ensinaram e pregaram aqui. Pedro e João e o homem coxo curado provavelmente tinham que caminhar de volta para o Portão Belo para chegar à colunata de Salomão, que ficava no lado leste do templo. As pessoas no templo estão surpresas e maravilhadas e elas correm para Pedro, João e o homem coxo.</w:t>
      </w:r>
    </w:p>
    <w:p>
      <w:pPr/>
      <w:r>
        <w:rPr>
          <w:lang w:val="pt_PT" w:bidi="pt_PT"/>
        </w:rPr>
      </w:r>
      <w:r>
        <w:rPr>
          <w:lang w:val="pt_PT" w:bidi="pt_PT"/>
        </w:rPr>
        <w:t>Pare aqui e mostre uma ilustração do pórtico de Salomão. Discuta: como vocês reagiriam se vocês testemunhassem alguém que foi coxo por toda a sua vida sendo curado completamente?</w:t>
      </w:r>
    </w:p>
    <w:p>
      <w:pPr/>
      <w:r>
        <w:rPr>
          <w:lang w:val="pt_PT" w:bidi="pt_PT"/>
        </w:rPr>
      </w:r>
      <w:r>
        <w:rPr>
          <w:lang w:val="pt_PT" w:bidi="pt_PT"/>
        </w:rPr>
        <w:t>Pedro agora tem a oportunidade perfeita de explicar às pessoas o verdadeiro significado do milagre. As pessoas provavelmente não reconheceram o significado do milagre. Quando Pedro vê as pessoas correndo para eles, ele fala com a multidão, dizendo: "Homens de Israel". Pedro usa a palavra "homens", mas como eles estão na área externa do templo, essa palavra inclui homens e mulheres.</w:t>
      </w:r>
    </w:p>
    <w:p>
      <w:pPr/>
      <w:r>
        <w:rPr>
          <w:lang w:val="pt_PT" w:bidi="pt_PT"/>
        </w:rPr>
      </w:r>
      <w:r>
        <w:rPr>
          <w:lang w:val="pt_PT" w:bidi="pt_PT"/>
        </w:rPr>
        <w:t>Pedro pergunta à multidão por que eles estão surpresos e por que eles pensam que ele e João fizeram o homem coxo caminhar. Essas perguntas não são para serem respondidas. Alguns da multidão provavelmente pensam que Pedro e João curaram o homem coxo porque eles eram homens piedosos e poderosos. Uma pessoa piedosa é alguém que agrada a Deus.</w:t>
      </w:r>
    </w:p>
    <w:p>
      <w:pPr/>
      <w:r>
        <w:rPr>
          <w:lang w:val="pt_PT" w:bidi="pt_PT"/>
        </w:rPr>
      </w:r>
      <w:r>
        <w:rPr>
          <w:lang w:val="pt_PT" w:bidi="pt_PT"/>
        </w:rPr>
        <w:t>Então Pedro começa a contar à multidão sobre Jesus. Pedro diz: "O Deus de Abraão, Isaque e Jacó, o Deus de nossos pais". Pedro está se referindo a um Deus. Abraão, seu filho Isaque e seu neto Jacó são as pessoas mais importantes na história judaica. Deus começou a nação judaica por meio de Abraão, Isaque e Jacó. Eles são os antepassados da multidão.</w:t>
      </w:r>
    </w:p>
    <w:p>
      <w:pPr/>
      <w:r>
        <w:rPr>
          <w:lang w:val="pt_PT" w:bidi="pt_PT"/>
        </w:rPr>
      </w:r>
      <w:r>
        <w:rPr>
          <w:lang w:val="pt_PT" w:bidi="pt_PT"/>
        </w:rPr>
        <w:t>Esse Deus glorificou seu servo Jesus, o que significa que ele dá poder e honra a Jesus. Jesus era o servo de Deus porque ele sempre obedeceu a Deus. Pedro repreende a multidão por entregar Jesus a Pilatos e negar Jesus. Negar alguém é rejeitá-los ou não aceitar quem eles são. Pilatos era o governador romano dos judeus.</w:t>
      </w:r>
    </w:p>
    <w:p>
      <w:pPr/>
      <w:r>
        <w:rPr>
          <w:lang w:val="pt_PT" w:bidi="pt_PT"/>
        </w:rPr>
      </w:r>
      <w:r>
        <w:rPr>
          <w:lang w:val="pt_PT" w:bidi="pt_PT"/>
        </w:rPr>
        <w:t>Vocês se lembrarão da história do julgamento de Jesus que Pilatos queria deixar Jesus ser livre porque ele reconheceu Jesus como inocente, mas a multidão exigiu que Pilatos deixasse um assassino ser livre e matou Jesus no lugar. Pedro diz à multidão que eles eram responsáveis pela morte do santo e justo, o autor da vida. Pedro usa esses títulos para explicar quem Jesus era. Jesus é santo, o que significa que ele é separado por Deus para os propósitos de Deus. Jesus também é justo, o que significa que ele é bom e perfeito diante de Deus. Pedro também diz que Jesus é o autor da vida, o que significa que ele é Deus. Pedro está dizendo à multidão que Jesus estava com Deus no início e criou tudo com Deus. A multidão matou Jesus, mas Deus trouxe Jesus de volta à vida. Pedro e João são testemunhas da morte e ressurreição de Jesus. Pedro diz à multidão que foi a fé nesse Jesus que curou o homem coxo.</w:t>
      </w:r>
    </w:p>
    <w:p>
      <w:pPr/>
      <w:r>
        <w:rPr>
          <w:lang w:val="pt_PT" w:bidi="pt_PT"/>
        </w:rPr>
      </w:r>
      <w:r>
        <w:rPr>
          <w:lang w:val="pt_PT" w:bidi="pt_PT"/>
        </w:rPr>
        <w:t>Pare e discuta: como sua cultura pune as pessoas que quebraram a lei? O que acontece se a pessoa punida é inocente?</w:t>
      </w:r>
    </w:p>
    <w:p>
      <w:pPr/>
      <w:r>
        <w:rPr>
          <w:lang w:val="pt_PT" w:bidi="pt_PT"/>
        </w:rPr>
      </w:r>
      <w:r>
        <w:rPr>
          <w:lang w:val="pt_PT" w:bidi="pt_PT"/>
        </w:rPr>
        <w:t>Pedro continua para a próxima parte de seu discurso dizendo "agora, irmãos". A palavra "agora" não indica uma passagem de tempo, como faz em outras passagens. Pode ser melhor traduzido: "Ouçam". Pedro chama a multidão de "irmãos". Pedro está dizendo a eles que ele os vê como seus iguais, seus colegas. A multidão e seus líderes agiram em ignorância ao pedirem a morte de Jesus. Pedro está dizendo à multidão e aos líderes que eles não tinham ideia do que eles estavam fazendo quando eles mataram Jesus. Pedro incluiu os líderes em seu discurso porque ele também estava falando com eles, bem como a multidão. A palavra "mas" é usada aqui para contrastar a ignorância dos judeus e as profecias de Deus. Pedro diz à multidão que Deus falou por meio de profetas centenas de anos antes que Jesus tinha que sofrer e morrer. Os judeus cumpriram essas profecias. Deus disse que seu Cristo sofreria. Isso significa que Deus escolheu Jesus para sofrer e morrer pelos pecados do mundo. A palavra Cristo aqui é um título, não outro nome para Jesus. Significa alguém especial, nomeado ou escolhido por Deus.</w:t>
      </w:r>
    </w:p>
    <w:p>
      <w:pPr/>
      <w:r>
        <w:rPr>
          <w:lang w:val="pt_PT" w:bidi="pt_PT"/>
        </w:rPr>
      </w:r>
      <w:r>
        <w:rPr>
          <w:lang w:val="pt_PT" w:bidi="pt_PT"/>
        </w:rPr>
        <w:t>Pedro conclui seu discurso dizendo à multidão: "portanto, arrependam-se". A palavra arrepender significa mudar seu coração e sua mente. Pedro está dizendo à multidão para mudar como eles pensam sobre Deus e seu servo Jesus. Pedro está dizendo à multidão para parar de viver para si mesma e começar a viver para Deus. Se a multidão se arrepender e volta para Deus, Pedro promete a eles que Deus apagará seus pecados e que a presença do Senhor trará tempos de descanso. Apagar significa perdoar completamente. Pedro também promete que Deus restaurará todas as coisas em seu tempo designado. A palavra restaurar também significa descanso. Pedro está dizendo que um dia Deus trará paz sobre todo o mundo.</w:t>
      </w:r>
    </w:p>
    <w:p>
      <w:pPr/>
      <w:r>
        <w:rPr>
          <w:lang w:val="pt_PT" w:bidi="pt_PT"/>
        </w:rPr>
      </w:r>
      <w:r>
        <w:rPr>
          <w:lang w:val="pt_PT" w:bidi="pt_PT"/>
        </w:rPr>
        <w:t>Pare e discuta: de que maneiras vocês veem o mundo ao seu redor quebrado e precisando de ser restaurado?</w:t>
      </w:r>
    </w:p>
    <w:p>
      <w:pPr/>
      <w:r>
        <w:rPr>
          <w:lang w:val="pt_PT" w:bidi="pt_PT"/>
        </w:rPr>
      </w:r>
      <w:r>
        <w:rPr>
          <w:lang w:val="pt_PT" w:bidi="pt_PT"/>
        </w:rPr>
        <w:t>Pedro diz que Deus enviará Cristo a eles. Pedro está se referindo à segunda vinda de Jesus, ou seu retorno. Esse evento ainda está no futuro e ainda não foi cumprido. Virá um tempo em que Jesus restaurará todo o mundo tornando-o novo novamente. Mas primeiro, e até esse tempo, o céu deve receber Jesus. Tudo o que Pedro está dizendo sobre Jesus, Deus falou há muito tempo a seus profetas, que contaram a outras pessoas. Os profetas santos eram mensageiros de Deus separados por Deus para um propósito especial.</w:t>
      </w:r>
    </w:p>
    <w:p>
      <w:pPr/>
      <w:r>
        <w:rPr>
          <w:lang w:val="pt_PT" w:bidi="pt_PT"/>
        </w:rPr>
      </w:r>
      <w:r>
        <w:rPr>
          <w:lang w:val="pt_PT" w:bidi="pt_PT"/>
        </w:rPr>
        <w:t>Pedro usa o profeta Moisés como um exemplo. Os judeus consideravam Moisés como o maior profeta. Moisés disse que Deus levantaria um homem entre os judeus. Pedro cita diretamente Moisés. Moisés dá duas opções contrastantes às pessoas. Ele diz para ouvir o profeta que Deus levanta e fazer tudo o que ele diz. A outra opção é não ouvir esse profeta. Se alguém não ouve e não obedece a esse profeta, eles serão cortados fora. Algumas versões traduzem essa frase como "completamente destruídos". Em outras palavras, eles não receberão a promessa de Deus de vida eterna com ele. O profeta a que Moisés está se referindo aqui é Jesus. Pedro termina sua citação aqui e começa suas próprias palavras novamente.</w:t>
      </w:r>
    </w:p>
    <w:p>
      <w:pPr/>
      <w:r>
        <w:rPr>
          <w:lang w:val="pt_PT" w:bidi="pt_PT"/>
        </w:rPr>
      </w:r>
      <w:r>
        <w:rPr>
          <w:lang w:val="pt_PT" w:bidi="pt_PT"/>
        </w:rPr>
        <w:t>Pare e discuta: contem uma história sobre um tempo em que alguém deu uma advertência. O que as pessoas fizeram em resposta? O que aconteceu, ou teria acontecido, se eles ignorassem a advertência?</w:t>
      </w:r>
    </w:p>
    <w:p>
      <w:pPr/>
      <w:r>
        <w:rPr>
          <w:lang w:val="pt_PT" w:bidi="pt_PT"/>
        </w:rPr>
      </w:r>
      <w:r>
        <w:rPr>
          <w:lang w:val="pt_PT" w:bidi="pt_PT"/>
        </w:rPr>
        <w:t>Pedro então diz à multidão que, de fato, cada profeta de Samuel em diante falou e profetizou sobre Jesus. Samuel também era um profeta do Antigo Testamento que viveu centenas de anos depois de Moisés. Pedro diz que todos esses profetas estão falando sobre "esses dias", o que significa os eventos sobre Jesus que acabaram de acontecer.</w:t>
      </w:r>
    </w:p>
    <w:p>
      <w:pPr/>
      <w:r>
        <w:rPr>
          <w:lang w:val="pt_PT" w:bidi="pt_PT"/>
        </w:rPr>
      </w:r>
      <w:r>
        <w:rPr>
          <w:lang w:val="pt_PT" w:bidi="pt_PT"/>
        </w:rPr>
        <w:t>Pedro diz: "</w:t>
      </w:r>
      <w:r>
        <w:rPr>
          <w:b/>
          <w:lang w:val="pt_PT" w:bidi="pt_PT"/>
        </w:rPr>
        <w:t>Vocês</w:t>
      </w:r>
      <w:r>
        <w:rPr>
          <w:lang w:val="pt_PT" w:bidi="pt_PT"/>
        </w:rPr>
        <w:t xml:space="preserve"> são os herdeiros dos profetas". A palavra "vocês" deve ser traduzida com ênfase, como se Pedro estivesse garantindo que a multidão estava ouvindo. Ele diz à multidão que eles são herdeiros da promessa de Deus que ele fez com seus antepassados. Os judeus já estariam familiarizados com essa promessa, mas Pedro lembra a eles de qualquer forma. Pedro cita o que Deus disse a Abraão: "E em sua descendência, ou descendentes, todos na terra experimentarão a bondade de Deus". Pedro termina seu discurso com um resumo de seu ponto principal. Pedro diz que Deus levantou Jesus e o enviou à multidão primeiro, para abençoá-los convertendo cada um deles de sua vida pecaminosa.</w:t>
      </w:r>
    </w:p>
    <w:p>
      <w:pPr/>
      <w:r>
        <w:rPr>
          <w:lang w:val="pt_PT" w:bidi="pt_PT"/>
        </w:rPr>
      </w:r>
      <w:r>
        <w:rPr>
          <w:lang w:val="pt_PT" w:bidi="pt_PT"/>
        </w:rPr>
        <w:t>Pare e discuta: quais são algumas coisas em sua família que foram passadas de geração para geração?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Pedro, João e o homem que havia sido aleijado e estava sentado pelo portão entram no templo e vão para o pórtico de Salomão. Uma multidão começa a se formar e Pedro aproveita essa oportunidade para falar com a multidão.</w:t>
      </w:r>
    </w:p>
    <w:p>
      <w:pPr/>
      <w:r>
        <w:rPr>
          <w:lang w:val="pt_PT" w:bidi="pt_PT"/>
        </w:rPr>
      </w:r>
      <w:r>
        <w:rPr>
          <w:b/>
          <w:lang w:val="pt_PT" w:bidi="pt_PT"/>
        </w:rPr>
        <w:t>Segunda cena:</w:t>
      </w:r>
      <w:r>
        <w:rPr>
          <w:lang w:val="pt_PT" w:bidi="pt_PT"/>
        </w:rPr>
        <w:t xml:space="preserve"> Pedro dá uma lição à multidão, começando com uma explicação sobre como o homem aleijado foi curado pelo poder de Deus, não por meio de seu poder.</w:t>
      </w:r>
    </w:p>
    <w:p>
      <w:pPr/>
      <w:r>
        <w:rPr>
          <w:lang w:val="pt_PT" w:bidi="pt_PT"/>
        </w:rPr>
      </w:r>
      <w:r>
        <w:rPr>
          <w:b/>
          <w:lang w:val="pt_PT" w:bidi="pt_PT"/>
        </w:rPr>
        <w:t>Terceira cena:</w:t>
      </w:r>
      <w:r>
        <w:rPr>
          <w:lang w:val="pt_PT" w:bidi="pt_PT"/>
        </w:rPr>
        <w:t xml:space="preserve"> Pedro chama a multidão ao arrependimento. Pedro diz como Deus usou os antepassados da multidão para chamar o povo judeu para segui-lo. Pedro explica a importância do julgamento de Jesus diante de Pilatos.</w:t>
      </w:r>
    </w:p>
    <w:p>
      <w:pPr/>
      <w:r>
        <w:rPr>
          <w:lang w:val="pt_PT" w:bidi="pt_PT"/>
        </w:rPr>
      </w:r>
      <w:r>
        <w:rPr>
          <w:b/>
          <w:lang w:val="pt_PT" w:bidi="pt_PT"/>
        </w:rPr>
        <w:t>Quarta cena:</w:t>
      </w:r>
      <w:r>
        <w:rPr>
          <w:lang w:val="pt_PT" w:bidi="pt_PT"/>
        </w:rPr>
        <w:t xml:space="preserve"> Pedro diz à multidão que quando eles seguem a Deus, eles serão abençoados porque eles são descendentes de Abraão.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aleijado no portão que acabou de ser curado</w:t>
      </w:r>
    </w:p>
    <w:p>
      <w:pPr>
        <w:pStyle w:val="ListBullet"/>
        <w:spacing w:line="240" w:lineRule="auto"/>
        <w:ind w:left="720"/>
      </w:pPr>
      <w:r>
        <w:rPr>
          <w:lang w:val="pt_PT" w:bidi="pt_PT"/>
        </w:rPr>
      </w:r>
      <w:r>
        <w:rPr>
          <w:lang w:val="pt_PT" w:bidi="pt_PT"/>
        </w:rPr>
        <w:t>Multidão no templo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Jesus (chamado de Santo e Justo, o autor da Vida, o servo de Deus)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Assassino que foi liberto</w:t>
      </w:r>
    </w:p>
    <w:p>
      <w:pPr>
        <w:pStyle w:val="ListBullet"/>
        <w:spacing w:line="240" w:lineRule="auto"/>
        <w:ind w:left="720"/>
      </w:pPr>
      <w:r>
        <w:rPr>
          <w:lang w:val="pt_PT" w:bidi="pt_PT"/>
        </w:rPr>
      </w:r>
      <w:r>
        <w:rPr>
          <w:lang w:val="pt_PT" w:bidi="pt_PT"/>
        </w:rPr>
        <w:t>Samuel</w:t>
      </w:r>
    </w:p>
    <w:p>
      <w:pPr>
        <w:pStyle w:val="ListBullet"/>
        <w:spacing w:line="240" w:lineRule="auto"/>
        <w:ind w:left="720"/>
      </w:pPr>
      <w:r>
        <w:rPr>
          <w:lang w:val="pt_PT" w:bidi="pt_PT"/>
        </w:rPr>
      </w:r>
      <w:r>
        <w:rPr>
          <w:lang w:val="pt_PT" w:bidi="pt_PT"/>
        </w:rPr>
        <w:t>Descendentes</w:t>
      </w:r>
    </w:p>
    <w:p>
      <w:pPr>
        <w:pStyle w:val="ListBullet"/>
        <w:spacing w:line="240" w:lineRule="auto"/>
        <w:ind w:left="720"/>
      </w:pPr>
      <w:r>
        <w:rPr>
          <w:lang w:val="pt_PT" w:bidi="pt_PT"/>
        </w:rPr>
      </w:r>
      <w:r>
        <w:rPr>
          <w:lang w:val="pt_PT" w:bidi="pt_PT"/>
        </w:rPr>
        <w:t>Povo de Israel</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Vocês podem contar novamente essa passagem juntos enquanto as pessoas usam objetos ou elas mesmas para representar cada pessoa que é mencionada durante o discurso que Pedro deu à multidão. Faça a pessoa ou objeto se levantar quando ela é mencionada durante o discurso para ajudar a lembrar as pessoas diferentes que são mencionadas.</w:t>
      </w:r>
    </w:p>
    <w:p>
      <w:pPr/>
      <w:r>
        <w:rPr>
          <w:lang w:val="pt_PT" w:bidi="pt_PT"/>
        </w:rPr>
      </w:r>
      <w:r>
        <w:rPr>
          <w:lang w:val="pt_PT" w:bidi="pt_PT"/>
        </w:rPr>
        <w:t>É importante lembrar que essa história acontece logo depois da história anterior, onde o homem aleijado foi curado. Pedro, João e o homem anteriormente aleijado caminharam do portão para o templo. Essa teria sido a primeira vez que o homem aleijado teria permissão para caminhar para o templo. Uma multidão começou a se reunir depois de ver o homem que estava aleijado caminhando e correndo louvando a Deus. Pedro viu a multidão começando a se reunir e decidiu aproveitar essa oportunidade para falar com eles. Esse discurso que Pedro deu foi para a multidão que havia se reunido no templo no pórtico de Salomão. É importante lembrar que o pórtico ou colunata de Salomão estava no pátio dos gentios. Todas as pessoas, homens e mulheres, judeus e não judeus, eram permitidas nessa área.</w:t>
      </w:r>
    </w:p>
    <w:p>
      <w:pPr/>
      <w:r>
        <w:rPr>
          <w:lang w:val="pt_PT" w:bidi="pt_PT"/>
        </w:rPr>
      </w:r>
      <w:r>
        <w:rPr>
          <w:lang w:val="pt_PT" w:bidi="pt_PT"/>
        </w:rPr>
        <w:t>Pare aqui e mostre uma ilustração do pórtico de Salomão.</w:t>
      </w:r>
    </w:p>
    <w:p>
      <w:pPr/>
      <w:r>
        <w:rPr>
          <w:lang w:val="pt_PT" w:bidi="pt_PT"/>
        </w:rPr>
      </w:r>
      <w:r>
        <w:rPr>
          <w:lang w:val="pt_PT" w:bidi="pt_PT"/>
        </w:rPr>
        <w:t>Pedro lembra à multidão de pessoas de sua história. A multidão teria sido muito conhecedora sobre os diferentes profetas sobre os quais Pedro falou. É por isso que Pedro não toma o tempo para explicar quem cada pessoa é, mas cada pessoa é uma parte muito importante de sua história judaica.</w:t>
      </w:r>
    </w:p>
    <w:p>
      <w:pPr/>
      <w:r>
        <w:rPr>
          <w:lang w:val="pt_PT" w:bidi="pt_PT"/>
        </w:rPr>
      </w:r>
      <w:r>
        <w:rPr>
          <w:lang w:val="pt_PT" w:bidi="pt_PT"/>
        </w:rPr>
        <w:t>Pedro fala com a multidão como se eles fossem diretamente responsáveis pela morte de Jesus, mesmo que a multidão provavelmente não fosse. Pedro chama Jesus de Santo e Justo e o autor da vida, Pedro explica como o julgamento de Jesus, que aconteceu apenas alguns meses antes, também é uma parte importante de sua história.</w:t>
      </w:r>
    </w:p>
    <w:p>
      <w:pPr/>
      <w:r>
        <w:rPr>
          <w:lang w:val="pt_PT" w:bidi="pt_PT"/>
        </w:rPr>
      </w:r>
      <w:r>
        <w:rPr>
          <w:lang w:val="pt_PT" w:bidi="pt_PT"/>
        </w:rPr>
        <w:t>Depois que Pedro acusa a multidão de matar Jesus, ele diz “agora irmãos”. Nessa história, “agora” significa prestar atenção. Pedro quer que a multidão ouça cuidadosamente o que ele está prestes a dizer em seguida.</w:t>
      </w:r>
    </w:p>
    <w:p>
      <w:pPr/>
      <w:r>
        <w:rPr>
          <w:lang w:val="pt_PT" w:bidi="pt_PT"/>
        </w:rPr>
      </w:r>
      <w:r>
        <w:rPr>
          <w:lang w:val="pt_PT" w:bidi="pt_PT"/>
        </w:rPr>
        <w:t>Pare e discuta: em sua cultura e idioma, como vocês fazem as pessoas prestarem atenção ao que está prestes a ser dito?</w:t>
      </w:r>
    </w:p>
    <w:p>
      <w:pPr/>
      <w:r>
        <w:rPr>
          <w:lang w:val="pt_PT" w:bidi="pt_PT"/>
        </w:rPr>
      </w:r>
      <w:r>
        <w:rPr>
          <w:lang w:val="pt_PT" w:bidi="pt_PT"/>
        </w:rPr>
        <w:t>Pedro explica como os antepassados da multidão haviam apontado para esse evento importante na história. Pedro diz à multidão para se arrepender, ou se converter de seus pecados e se voltar para Deus. Pedro fala sobre o início da história de Israel voltando para quando Abraão, o pai de seus descendentes, recebeu a promessa de Deus que suas famílias seriam abençoadas. Deus ressuscitou seu servo, Jesus, para fazer o povo de Israel se converter de seus caminhos pecaminosos para que eles pudessem ser abençoados por Deus.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aleijado no portão que acabou de ser curado</w:t>
      </w:r>
    </w:p>
    <w:p>
      <w:pPr>
        <w:pStyle w:val="ListBullet"/>
        <w:spacing w:line="240" w:lineRule="auto"/>
        <w:ind w:left="720"/>
      </w:pPr>
      <w:r>
        <w:rPr>
          <w:lang w:val="pt_PT" w:bidi="pt_PT"/>
        </w:rPr>
      </w:r>
      <w:r>
        <w:rPr>
          <w:lang w:val="pt_PT" w:bidi="pt_PT"/>
        </w:rPr>
        <w:t>Multidão no templo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Jesus (chamado de Santo e Justo, o autor da Vida, o servo de Deus)</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Assassino que foi liberto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Samuel</w:t>
      </w:r>
    </w:p>
    <w:p>
      <w:pPr>
        <w:pStyle w:val="ListBullet"/>
        <w:spacing w:line="240" w:lineRule="auto"/>
        <w:ind w:left="720"/>
      </w:pPr>
      <w:r>
        <w:rPr>
          <w:lang w:val="pt_PT" w:bidi="pt_PT"/>
        </w:rPr>
      </w:r>
      <w:r>
        <w:rPr>
          <w:lang w:val="pt_PT" w:bidi="pt_PT"/>
        </w:rPr>
        <w:t>Descendentes</w:t>
      </w:r>
    </w:p>
    <w:p>
      <w:pPr>
        <w:pStyle w:val="ListBullet"/>
        <w:spacing w:line="240" w:lineRule="auto"/>
        <w:ind w:left="720"/>
      </w:pPr>
      <w:r>
        <w:rPr>
          <w:lang w:val="pt_PT" w:bidi="pt_PT"/>
        </w:rPr>
      </w:r>
      <w:r>
        <w:rPr>
          <w:lang w:val="pt_PT" w:bidi="pt_PT"/>
        </w:rPr>
        <w:t>Povo de Israel</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Pedro e João acabaram de curar um homem que havia sido coxo toda a sua vida. Pedro e João curaram o homem fora do portão do templo. Eles agora entraram pelo portão para o templo lotado, onde há homens e mulheres ao seu redor, se maravilhando com o milagre que Pedro e João haviam acabado de realizar. O homem coxo, que agora está curado, segue Pedro e João de perto para o templo. Uma multidão segue Pedro, João e o homem coxo curado e se reúne em torno deles no Pórtico de Salomão.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eles estão se sentindo. O que eles estão pensando? Você pode ouvir respostas como: “Surpreso”, “Curioso”, “Animado por encontrar as pessoas que realizaram o milagre”.</w:t>
      </w:r>
    </w:p>
    <w:p>
      <w:pPr>
        <w:pStyle w:val="ListBullet"/>
        <w:spacing w:line="240" w:lineRule="auto"/>
        <w:ind w:left="720"/>
      </w:pPr>
      <w:r>
        <w:rPr>
          <w:lang w:val="pt_PT" w:bidi="pt_PT"/>
        </w:rPr>
      </w:r>
      <w:r>
        <w:rPr>
          <w:lang w:val="pt_PT" w:bidi="pt_PT"/>
        </w:rPr>
        <w:t>Pergunte ao ator que interpreta Pedro como ele está se sentindo. Você pode ouvir respostas como: “Coragem para contar a eles sobre o milagre e sobre Jesus”, ou “Um desejo de me esconder da multidão”.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vendo a multidão se maravilhando com o milagre, se vira para a multidão e começa a falar. Pedro pergunta à multidão por que eles se maravilham com o milagre como se o próprio poder e a boa vida de Pedro e João curassem o homem coxo. Pedro diz à multidão quem Jesus é. Pedro explica que Jesus era um servo do Deus de seus antepassados e a multidão negou a autoridade de Jesus e o matou, mas Deus trouxe Jesus de volta para a vida.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eles estão se sentindo. Você pode ouvir respostas como: “Irado por ser acusado”, ou “Triste por ter Jesus morto”, ou “Com medo de Jesus estar vivo novamente”.</w:t>
      </w:r>
    </w:p>
    <w:p>
      <w:pPr>
        <w:pStyle w:val="ListBullet"/>
        <w:spacing w:line="240" w:lineRule="auto"/>
        <w:ind w:left="720"/>
      </w:pPr>
      <w:r>
        <w:rPr>
          <w:lang w:val="pt_PT" w:bidi="pt_PT"/>
        </w:rPr>
      </w:r>
      <w:r>
        <w:rPr>
          <w:lang w:val="pt_PT" w:bidi="pt_PT"/>
        </w:rPr>
        <w:t>Pergunte ao ator que interpreta Pedro como ele está se sentindo. Você pode ouvir respostas como: “Medo”, “Orgulho por deixar a multidão saber que eles erraram”, “Ousadia e coragem em falar a verdade”.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então diz à multidão que a fé do homem coxo em Jesus o curou. Pedro então tranquiliza a multidão que eles agiram em ignorância e Deus havia planejado e intencionado que Jesus morresse e fosse trazido de volta para a vida. Se a multidão se arrepender de seus pecados, então Deus dará a eles paz que vem da presença de Deus. Pedro diz à multidão que Deus um dia, em um momento certo, enviará Cristo, que é Jesus, de volta para a terra.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eles estão se sentindo. Você pode ouvir respostas como: “Aliviado”, “Muito alegre”, “Feliz”, ou “Grato”.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diz à multidão como Moisés profetizou sobre Jesus e dá a seus ouvintes uma escolha. Os ouvintes de Moisés, ou nesse caso, a multidão de Pedro, podem ouvir e obedecer Jesus e viver, ou não obedecer Jesus e morrer.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eles podem responder a essa escolha. Você pode ouvir respostas como: “Medo de morrer”, ou “Tristeza por não ter obedecido Jesus mais cedo”.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conclui seu discurso dizendo à multidão como todos os profetas do Antigo Testamento profetizaram sobre Jesus e que Deus enviou Jesus para eles para abençoar todos que se afastam da perversidade.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 multidão como eles estão se sentindo sobre tudo o que Pedro acabou de dizer. Você pode ouvir respostas como: “Convicto”, “Alegre”, “Feliz”, ou “Gratidão esmagadora pelo que Deus fez por eles”.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Pedro, João e o homem coxo entraram no </w:t>
      </w:r>
      <w:r>
        <w:rPr>
          <w:b/>
          <w:lang w:val="pt_PT" w:bidi="pt_PT"/>
        </w:rPr>
        <w:t>pórtico de Salomão</w:t>
      </w:r>
      <w:r>
        <w:rPr>
          <w:lang w:val="pt_PT" w:bidi="pt_PT"/>
        </w:rPr>
        <w:t>, ou colunata, depois que o homem coxo foi curado. O pórtico era uma varanda de coluna dupla na área do templo. Era a única área do templo que os não judeus tinham permissão para estar. Os discípulos de Jesus e outros líderes religiosos muitas vezes ensinaram as pessoas desse pórtico. O pórtico foi nomeado em homenagem ao rei Salomão. Salomão foi considerado o rei mais sábio de sempre viver.</w:t>
      </w:r>
    </w:p>
    <w:p>
      <w:pPr/>
      <w:r>
        <w:rPr>
          <w:lang w:val="pt_PT" w:bidi="pt_PT"/>
        </w:rPr>
      </w:r>
      <w:r>
        <w:rPr>
          <w:lang w:val="pt_PT" w:bidi="pt_PT"/>
        </w:rPr>
        <w:t xml:space="preserve">Pedro se dirigiu à multidão: “homens de </w:t>
      </w:r>
      <w:r>
        <w:rPr>
          <w:b/>
          <w:lang w:val="pt_PT" w:bidi="pt_PT"/>
        </w:rPr>
        <w:t>Israel</w:t>
      </w:r>
      <w:r>
        <w:rPr>
          <w:lang w:val="pt_PT" w:bidi="pt_PT"/>
        </w:rPr>
        <w:t xml:space="preserve">”. Essa é uma frase geral semelhante a “meus compatriotas”. Use a mesma palavra para Israel que você usou anteriormente. </w:t>
      </w:r>
      <w:r>
        <w:rPr>
          <w:lang w:val="pt_PT" w:bidi="pt_PT"/>
        </w:rPr>
        <w:t>Israel</w:t>
      </w:r>
      <w:r>
        <w:rPr>
          <w:lang w:val="pt_PT" w:bidi="pt_PT"/>
        </w:rPr>
        <w:t xml:space="preserve"> está no Glossário Mestre.</w:t>
      </w:r>
    </w:p>
    <w:p>
      <w:pPr/>
      <w:r>
        <w:rPr>
          <w:lang w:val="pt_PT" w:bidi="pt_PT"/>
        </w:rPr>
      </w:r>
      <w:r>
        <w:rPr>
          <w:lang w:val="pt_PT" w:bidi="pt_PT"/>
        </w:rPr>
        <w:t xml:space="preserve">Quando Pedro se dirigiu à multidão, ele descreveu Deus como o </w:t>
      </w:r>
      <w:r>
        <w:rPr>
          <w:b/>
          <w:lang w:val="pt_PT" w:bidi="pt_PT"/>
        </w:rPr>
        <w:t>Deus de Abraão, Isaque e Jacó</w:t>
      </w:r>
      <w:r>
        <w:rPr>
          <w:lang w:val="pt_PT" w:bidi="pt_PT"/>
        </w:rPr>
        <w:t>. Esses homens, Abraão, Isaque e Jacó, são considerados os pais da nação de Israel. Eles são pessoas importantes na história judaica.</w:t>
      </w:r>
    </w:p>
    <w:p>
      <w:pPr/>
      <w:r>
        <w:rPr>
          <w:lang w:val="pt_PT" w:bidi="pt_PT"/>
        </w:rPr>
      </w:r>
      <w:r>
        <w:rPr>
          <w:lang w:val="pt_PT" w:bidi="pt_PT"/>
        </w:rPr>
        <w:t xml:space="preserve">Deus glorificou seu servo Jesus. </w:t>
      </w:r>
      <w:r>
        <w:rPr>
          <w:b/>
          <w:lang w:val="pt_PT" w:bidi="pt_PT"/>
        </w:rPr>
        <w:t>Glorificar</w:t>
      </w:r>
      <w:r>
        <w:rPr>
          <w:lang w:val="pt_PT" w:bidi="pt_PT"/>
        </w:rPr>
        <w:t xml:space="preserve"> uma pessoa é honrá-la ou louvá-la. Isso na maioria das vezes se refere a Deus. Um </w:t>
      </w:r>
      <w:r>
        <w:rPr>
          <w:b/>
          <w:lang w:val="pt_PT" w:bidi="pt_PT"/>
        </w:rPr>
        <w:t>servo</w:t>
      </w:r>
      <w:r>
        <w:rPr>
          <w:lang w:val="pt_PT" w:bidi="pt_PT"/>
        </w:rPr>
        <w:t xml:space="preserve"> é uma pessoa que trabalha para outra pessoa e não pode se demitir. Eles são vistos como os mais baixos de todas as pessoas. Consulte o Glossário Mestre para mais informações sobre </w:t>
      </w:r>
      <w:r>
        <w:rPr>
          <w:lang w:val="pt_PT" w:bidi="pt_PT"/>
        </w:rPr>
        <w:t>glorificar</w:t>
      </w:r>
      <w:r>
        <w:rPr>
          <w:lang w:val="pt_PT" w:bidi="pt_PT"/>
        </w:rPr>
        <w:t xml:space="preserve"> e </w:t>
      </w:r>
      <w:r>
        <w:rPr>
          <w:lang w:val="pt_PT" w:bidi="pt_PT"/>
        </w:rPr>
        <w:t>servo</w:t>
      </w:r>
      <w:r>
        <w:rPr>
          <w:lang w:val="pt_PT" w:bidi="pt_PT"/>
        </w:rPr>
        <w:t>. Use as mesmas palavras para glorificar e servo que você usou anteriormente.</w:t>
      </w:r>
    </w:p>
    <w:p>
      <w:pPr/>
      <w:r>
        <w:rPr>
          <w:lang w:val="pt_PT" w:bidi="pt_PT"/>
        </w:rPr>
      </w:r>
      <w:r>
        <w:rPr>
          <w:lang w:val="pt_PT" w:bidi="pt_PT"/>
        </w:rPr>
        <w:t xml:space="preserve">Mas Pedro descreveu Jesus como </w:t>
      </w:r>
      <w:r>
        <w:rPr>
          <w:b/>
          <w:lang w:val="pt_PT" w:bidi="pt_PT"/>
        </w:rPr>
        <w:t>santo</w:t>
      </w:r>
      <w:r>
        <w:rPr>
          <w:lang w:val="pt_PT" w:bidi="pt_PT"/>
        </w:rPr>
        <w:t xml:space="preserve"> e </w:t>
      </w:r>
      <w:r>
        <w:rPr>
          <w:b/>
          <w:lang w:val="pt_PT" w:bidi="pt_PT"/>
        </w:rPr>
        <w:t>reto</w:t>
      </w:r>
      <w:r>
        <w:rPr>
          <w:lang w:val="pt_PT" w:bidi="pt_PT"/>
        </w:rPr>
        <w:t xml:space="preserve">. Ser </w:t>
      </w:r>
      <w:r>
        <w:rPr>
          <w:lang w:val="pt_PT" w:bidi="pt_PT"/>
        </w:rPr>
        <w:t>santo</w:t>
      </w:r>
      <w:r>
        <w:rPr>
          <w:lang w:val="pt_PT" w:bidi="pt_PT"/>
        </w:rPr>
        <w:t xml:space="preserve"> é ser separado por Deus para um propósito maior. </w:t>
      </w:r>
      <w:r>
        <w:rPr>
          <w:lang w:val="pt_PT" w:bidi="pt_PT"/>
        </w:rPr>
        <w:t>Retidão</w:t>
      </w:r>
      <w:r>
        <w:rPr>
          <w:lang w:val="pt_PT" w:bidi="pt_PT"/>
        </w:rPr>
        <w:t xml:space="preserve"> é a ideia de estar em uma posição reta diante de Deus. Use as mesmas palavras para santo e reto que você usou anteriormente. Consulte o Glossário Mestre para mais informações sobre essas palavras.</w:t>
      </w:r>
    </w:p>
    <w:p>
      <w:pPr/>
      <w:r>
        <w:rPr>
          <w:lang w:val="pt_PT" w:bidi="pt_PT"/>
        </w:rPr>
      </w:r>
      <w:r>
        <w:rPr>
          <w:lang w:val="pt_PT" w:bidi="pt_PT"/>
        </w:rPr>
        <w:t xml:space="preserve">Pedro explicou quem Jesus é, então disse à multidão que foi a </w:t>
      </w:r>
      <w:r>
        <w:rPr>
          <w:b/>
          <w:lang w:val="pt_PT" w:bidi="pt_PT"/>
        </w:rPr>
        <w:t>fé em seu nome</w:t>
      </w:r>
      <w:r>
        <w:rPr>
          <w:lang w:val="pt_PT" w:bidi="pt_PT"/>
        </w:rPr>
        <w:t xml:space="preserve">, nome de Jesus, que curou o homem coxo. </w:t>
      </w:r>
      <w:r>
        <w:rPr>
          <w:b/>
          <w:lang w:val="pt_PT" w:bidi="pt_PT"/>
        </w:rPr>
        <w:t>Fé</w:t>
      </w:r>
      <w:r>
        <w:rPr>
          <w:lang w:val="pt_PT" w:bidi="pt_PT"/>
        </w:rPr>
        <w:t xml:space="preserve"> é confiar em alguém, mesmo que você não saiba o que acontecerá. Na cultura judaica, o nome de uma pessoa significava todo o seu caráter. Quando você confia, ou tem fé, no nome de alguém, você está confiando em quem ele é. Lembre-se de usar a mesma palavra para fé que você usou anteriormente. Consulte </w:t>
      </w:r>
      <w:r>
        <w:rPr>
          <w:lang w:val="pt_PT" w:bidi="pt_PT"/>
        </w:rPr>
        <w:t>Fé</w:t>
      </w:r>
      <w:r>
        <w:rPr>
          <w:lang w:val="pt_PT" w:bidi="pt_PT"/>
        </w:rPr>
        <w:t xml:space="preserve"> no Glossário Mestre para mais informações.</w:t>
      </w:r>
    </w:p>
    <w:p>
      <w:pPr/>
      <w:r>
        <w:rPr>
          <w:lang w:val="pt_PT" w:bidi="pt_PT"/>
        </w:rPr>
      </w:r>
      <w:r>
        <w:rPr>
          <w:lang w:val="pt_PT" w:bidi="pt_PT"/>
        </w:rPr>
        <w:t xml:space="preserve">Pedro disse à multidão que os profetas disseram há muito tempo que Cristo sofreria e morreria. Um </w:t>
      </w:r>
      <w:r>
        <w:rPr>
          <w:b/>
          <w:lang w:val="pt_PT" w:bidi="pt_PT"/>
        </w:rPr>
        <w:t>profeta</w:t>
      </w:r>
      <w:r>
        <w:rPr>
          <w:lang w:val="pt_PT" w:bidi="pt_PT"/>
        </w:rPr>
        <w:t xml:space="preserve"> é uma pessoa chamada por Deus para entregar uma mensagem às pessoas. </w:t>
      </w:r>
      <w:r>
        <w:rPr>
          <w:b/>
          <w:lang w:val="pt_PT" w:bidi="pt_PT"/>
        </w:rPr>
        <w:t>Cristo</w:t>
      </w:r>
      <w:r>
        <w:rPr>
          <w:lang w:val="pt_PT" w:bidi="pt_PT"/>
        </w:rPr>
        <w:t xml:space="preserve"> é um título para Jesus que significa messias, ou aquele especialmente nomeado por Deus. Use as mesmas palavras para profeta e Cristo que você usou anteriormente. Consulte o Glossário Mestre para uma descrição mais completa de </w:t>
      </w:r>
      <w:r>
        <w:rPr>
          <w:lang w:val="pt_PT" w:bidi="pt_PT"/>
        </w:rPr>
        <w:t>profeta</w:t>
      </w:r>
      <w:r>
        <w:rPr>
          <w:lang w:val="pt_PT" w:bidi="pt_PT"/>
        </w:rPr>
        <w:t xml:space="preserve"> e </w:t>
      </w:r>
      <w:r>
        <w:rPr>
          <w:lang w:val="pt_PT" w:bidi="pt_PT"/>
        </w:rPr>
        <w:t>Cristo</w:t>
      </w:r>
      <w:r>
        <w:rPr>
          <w:lang w:val="pt_PT" w:bidi="pt_PT"/>
        </w:rPr>
        <w:t>.</w:t>
      </w:r>
    </w:p>
    <w:p>
      <w:pPr/>
      <w:r>
        <w:rPr>
          <w:lang w:val="pt_PT" w:bidi="pt_PT"/>
        </w:rPr>
      </w:r>
      <w:r>
        <w:rPr>
          <w:lang w:val="pt_PT" w:bidi="pt_PT"/>
        </w:rPr>
        <w:t xml:space="preserve">Pedro então exorta a multidão a se </w:t>
      </w:r>
      <w:r>
        <w:rPr>
          <w:b/>
          <w:lang w:val="pt_PT" w:bidi="pt_PT"/>
        </w:rPr>
        <w:t>arrepender</w:t>
      </w:r>
      <w:r>
        <w:rPr>
          <w:lang w:val="pt_PT" w:bidi="pt_PT"/>
        </w:rPr>
        <w:t xml:space="preserve"> de seu </w:t>
      </w:r>
      <w:r>
        <w:rPr>
          <w:b/>
          <w:lang w:val="pt_PT" w:bidi="pt_PT"/>
        </w:rPr>
        <w:t>pecado</w:t>
      </w:r>
      <w:r>
        <w:rPr>
          <w:lang w:val="pt_PT" w:bidi="pt_PT"/>
        </w:rPr>
        <w:t xml:space="preserve"> ou </w:t>
      </w:r>
      <w:r>
        <w:rPr>
          <w:b/>
          <w:lang w:val="pt_PT" w:bidi="pt_PT"/>
        </w:rPr>
        <w:t>perversão</w:t>
      </w:r>
      <w:r>
        <w:rPr>
          <w:lang w:val="pt_PT" w:bidi="pt_PT"/>
        </w:rPr>
        <w:t xml:space="preserve">. Se </w:t>
      </w:r>
      <w:r>
        <w:rPr>
          <w:lang w:val="pt_PT" w:bidi="pt_PT"/>
        </w:rPr>
        <w:t>arrepender</w:t>
      </w:r>
      <w:r>
        <w:rPr>
          <w:lang w:val="pt_PT" w:bidi="pt_PT"/>
        </w:rPr>
        <w:t xml:space="preserve"> é se converter dos pecados completamente e seguir a Deus. </w:t>
      </w:r>
      <w:r>
        <w:rPr>
          <w:lang w:val="pt_PT" w:bidi="pt_PT"/>
        </w:rPr>
        <w:t>Pecado</w:t>
      </w:r>
      <w:r>
        <w:rPr>
          <w:lang w:val="pt_PT" w:bidi="pt_PT"/>
        </w:rPr>
        <w:t xml:space="preserve"> ou </w:t>
      </w:r>
      <w:r>
        <w:rPr>
          <w:lang w:val="pt_PT" w:bidi="pt_PT"/>
        </w:rPr>
        <w:t>perversão</w:t>
      </w:r>
      <w:r>
        <w:rPr>
          <w:lang w:val="pt_PT" w:bidi="pt_PT"/>
        </w:rPr>
        <w:t xml:space="preserve"> é o fracasso em fazer o que Deus pediu ou disse a você para fazer. Use as mesmas palavras para arrependimento e pecado que você usou anteriormente. Consulte o Glossário Mestre para mais informações sobre essas palavras.</w:t>
      </w:r>
    </w:p>
    <w:p>
      <w:pPr/>
      <w:r>
        <w:rPr>
          <w:lang w:val="pt_PT" w:bidi="pt_PT"/>
        </w:rPr>
      </w:r>
      <w:r>
        <w:rPr>
          <w:lang w:val="pt_PT" w:bidi="pt_PT"/>
        </w:rPr>
        <w:t xml:space="preserve">Pedro terminou seu discurso dizendo à multidão que depois que Jesus foi ressuscitado, ele retornou para o </w:t>
      </w:r>
      <w:r>
        <w:rPr>
          <w:b/>
          <w:lang w:val="pt_PT" w:bidi="pt_PT"/>
        </w:rPr>
        <w:t>céu</w:t>
      </w:r>
      <w:r>
        <w:rPr>
          <w:lang w:val="pt_PT" w:bidi="pt_PT"/>
        </w:rPr>
        <w:t xml:space="preserve">. </w:t>
      </w:r>
      <w:r>
        <w:rPr>
          <w:lang w:val="pt_PT" w:bidi="pt_PT"/>
        </w:rPr>
        <w:t>Céu</w:t>
      </w:r>
      <w:r>
        <w:rPr>
          <w:lang w:val="pt_PT" w:bidi="pt_PT"/>
        </w:rPr>
        <w:t xml:space="preserve"> refere-se ao lugar onde Deus e seus anjos vivem. Um dia, todos os cristãos viverão aqui também. Consulte o Glossário Mestre para mais informações. Use a mesma palavra para céu que você usou anteriormente. </w:t>
      </w:r>
    </w:p>
    <w:p>
      <w:pPr/>
      <w:r>
        <w:rPr>
          <w:lang w:val="pt_PT" w:bidi="pt_PT"/>
        </w:rPr>
      </w:r>
      <w:r>
        <w:rPr>
          <w:lang w:val="pt_PT" w:bidi="pt_PT"/>
        </w:rPr>
        <w:t xml:space="preserve">Pedro então lembrou à multidão que Deus abençoou todos eles por meio da promessa feita a Abraão. </w:t>
      </w:r>
      <w:r>
        <w:rPr>
          <w:b/>
          <w:lang w:val="pt_PT" w:bidi="pt_PT"/>
        </w:rPr>
        <w:t>Abençoado</w:t>
      </w:r>
      <w:r>
        <w:rPr>
          <w:lang w:val="pt_PT" w:bidi="pt_PT"/>
        </w:rPr>
        <w:t xml:space="preserve"> é quando Deus faz um favor por alguém. Lembre-se de usar a mesma palavra para abençoado que você usou anteriormente. Consulte o Glossário Mestre para uma definição mais completa de </w:t>
      </w:r>
      <w:r>
        <w:rPr>
          <w:lang w:val="pt_PT" w:bidi="pt_PT"/>
        </w:rPr>
        <w:t>abençoado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4:1–22</w:t>
      </w:r>
      <w:r>
        <w:rPr>
          <w:lang w:val="pt_PT" w:bidi="pt_PT"/>
        </w:rPr>
      </w:r>
    </w:p>
    <w:p>
      <w:pPr>
        <w:pStyle w:val="Heading3"/>
      </w:pPr>
      <w:r>
        <w:rPr>
          <w:lang w:val="pt_PT" w:bidi="pt_PT"/>
        </w:rPr>
        <w:t>Ouvir e Sentir</w:t>
      </w:r>
    </w:p>
    <w:p>
      <w:pPr/>
      <w:r>
        <w:rPr>
          <w:lang w:val="pt_PT" w:bidi="pt_PT"/>
        </w:rPr>
      </w:r>
      <w:r>
        <w:rPr>
          <w:lang w:val="pt_PT" w:bidi="pt_PT"/>
        </w:rPr>
        <w:t>Nesta etapa, ouçam Atos 4.1–22 e guardem em seus corações.</w:t>
      </w:r>
    </w:p>
    <w:p>
      <w:pPr/>
      <w:r>
        <w:rPr>
          <w:lang w:val="pt_PT" w:bidi="pt_PT"/>
        </w:rPr>
      </w:r>
      <w:r>
        <w:rPr>
          <w:lang w:val="pt_PT" w:bidi="pt_PT"/>
        </w:rPr>
        <w:t>Ouçam uma versão em áudio de Atos 4.1–22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4.1–2 na tradução mais fácil de entender.</w:t>
      </w:r>
    </w:p>
    <w:p>
      <w:pPr/>
      <w:r>
        <w:rPr>
          <w:lang w:val="pt_PT" w:bidi="pt_PT"/>
        </w:rPr>
      </w:r>
      <w:r>
        <w:rPr>
          <w:lang w:val="pt_PT" w:bidi="pt_PT"/>
        </w:rPr>
        <w:t>Depois que Pedro e João curam um homem coxo no templo, Pedro explica a uma grande multidão que Jesus é o salvador prometido. Muitas pessoas acreditavam em Jesus por causa de suas palavras. Os líderes religiosos ouvem o que Pedro e João estão ensinando e os prendem. Os líderes religiosos ameaçam puni-los se não pararem de ensinar sobre Jesus, então os libertam. Os apóstolos se recusam a parar de falar sobre Jesus.</w:t>
      </w:r>
    </w:p>
    <w:p>
      <w:pPr/>
      <w:r>
        <w:rPr>
          <w:lang w:val="pt_PT" w:bidi="pt_PT"/>
        </w:rPr>
      </w:r>
      <w:r>
        <w:rPr>
          <w:lang w:val="pt_PT" w:bidi="pt_PT"/>
        </w:rPr>
        <w:t>Enquanto Pedro e João estão falando com a multidão sobre Jesus na área do templo, alguns sacerdotes, o capitão da guarda do templo e alguns dos saduceus vêm até eles. Os sacerdotes serviam no templo oferecendo sacrifícios a Deus em nome das pessoas. O capitão era o líder dos guardas do templo que mantinham a ordem na área do templo. Os saduceus eram um grupo religioso ou partido judaico. Eles ensinavam que os cinco primeiros livros do Antigo Testamento eram os mais importantes, e eles não acreditavam que os anjos ou espíritos existiam. Eles não acreditavam que Deus ressuscitou, ou trouxe Jesus de volta à vida. Esses homens estavam muito irados com os apóstolos por causa de seu ensinamento. "Os apóstolos" se refere a apenas Pedro e João, não todos os 12 apóstolos.</w:t>
      </w:r>
    </w:p>
    <w:p>
      <w:pPr/>
      <w:r>
        <w:rPr>
          <w:lang w:val="pt_PT" w:bidi="pt_PT"/>
        </w:rPr>
      </w:r>
      <w:r>
        <w:rPr>
          <w:lang w:val="pt_PT" w:bidi="pt_PT"/>
        </w:rPr>
        <w:t>Como vocês se lembra, Pedro e João ensinaram que Deus ressuscitou Jesus. Esse era o primeiro exemplo de uma ressurreição mais geral que aconteceria nos últimos dias. Com o apoio dos líderes religiosos, o capitão da guarda prendeu Pedro e João. Como era tarde e não havia tempo para um julgamento, eles colocaram os apóstolos na prisão até o dia seguinte. Tantas pessoas acreditaram na mensagem dos apóstolos sobre Jesus que o grupo de crentes cresceu para mais de cinco mil. Provavelmente, esse número se refere apenas a homens, o que significa que mulheres e crianças não eram contadas. Esse teria sido um grande número de novos crentes, uma vez que o número de crentes no Pentecostes era de cerca de três mil.</w:t>
      </w:r>
    </w:p>
    <w:p>
      <w:pPr/>
      <w:r>
        <w:rPr>
          <w:lang w:val="pt_PT" w:bidi="pt_PT"/>
        </w:rPr>
      </w:r>
      <w:r>
        <w:rPr>
          <w:lang w:val="pt_PT" w:bidi="pt_PT"/>
        </w:rPr>
        <w:t>Pare aqui e discuta essa pergunta em grupo: como vocês determinam se alguém quebrou a lei onde vocês vivem? Que leis religiosas, se houver, as pessoas aplicam onde vocês vivem? Pause este áudio aqui.</w:t>
      </w:r>
    </w:p>
    <w:p>
      <w:pPr/>
      <w:r>
        <w:rPr>
          <w:lang w:val="pt_PT" w:bidi="pt_PT"/>
        </w:rPr>
      </w:r>
      <w:r>
        <w:rPr>
          <w:lang w:val="pt_PT" w:bidi="pt_PT"/>
        </w:rPr>
        <w:t>No dia seguinte, os governantes judeus, anciãos e mestres da lei se reuniram em Jerusalém — esses eram os membros do Sinédrio, ou Conselho Judaico. Governantes se refere ao sumo sacerdote e outros sacerdotes que governavam sobre o povo judeu. Os anciãos eram líderes da comunidade mais velhos e respeitados, enquanto os mestres da lei interpretavam a lei de Deus. É provável que o sumo sacerdote tenha convocado todos os membros do Sinédrio para discutir o que fazer com Pedro e João. O sumo sacerdote não era apenas o líder de todos os sacerdotes, mas ele também era o líder do supremo tribunal judaico. De uma maneira especial, ele representava o povo judeu para Deus. Anás era o ex-sumo sacerdote, mas seu genro, Caifás, era o sumo sacerdote atual. Na cultura judaica, uma vez que um homem se tornou o sumo sacerdote, ele tinha a honra de ser chamado de sumo sacerdote pelo resto de sua vida. Alexandre e João não eram apenas governantes, mas também membros da família de Anás.</w:t>
      </w:r>
    </w:p>
    <w:p>
      <w:pPr/>
      <w:r>
        <w:rPr>
          <w:lang w:val="pt_PT" w:bidi="pt_PT"/>
        </w:rPr>
      </w:r>
      <w:r>
        <w:rPr>
          <w:lang w:val="pt_PT" w:bidi="pt_PT"/>
        </w:rPr>
        <w:t>Os guardas trazem João e Pedro da prisão para ficar diante do Sinédrio. Eles também trazem o homem curado como uma testemunha. Os líderes perguntam a João e Pedro: "Por que poder ou que nome vocês fizeram isso?" Eles estão se referindo ao milagre de curar o homem coxo. Para os judeus, o nome de alguém se refere à autoridade que essa pessoa tem, ou o direito de agir. Sendo cheio do Espírito Santo, ou do Espírito de Deus, Pedro responde a eles. Aqui, estar cheio do Espírito significa que o Espírito Santo guiou claramente Pedro sobre o que dizer aos governantes. Não implica que o Espírito Santo tenha deixado Pedro depois do Pentecostes e então retornou nesse momento.</w:t>
      </w:r>
    </w:p>
    <w:p>
      <w:pPr/>
      <w:r>
        <w:rPr>
          <w:lang w:val="pt_PT" w:bidi="pt_PT"/>
        </w:rPr>
      </w:r>
      <w:r>
        <w:rPr>
          <w:lang w:val="pt_PT" w:bidi="pt_PT"/>
        </w:rPr>
        <w:t>Pedro se dirige aos governantes respeitosamente usando dois dos três títulos, governantes e anciãos, para o conselho governante judaico. Quando Pedro diz: "Se estamos sendo chamados a prestar contas hoje..." ele está apresentando uma declaração que é verdadeira. Implica que sua próxima declaração também será verdadeira. Pedro afirma claramente para o conselho e para todas as pessoas de Israel que eles curaram o homem aleijado por meio do nome, ou poder, de Jesus Cristo de Nazaré. Pedro se refere ao homem curado que estava com eles como prova do milagre. Cristo é um título que identifica Jesus como a pessoa que Deus enviou como rei e salvador prometido, enquanto Nazaré se refere à cidade natal de Jesus.</w:t>
      </w:r>
    </w:p>
    <w:p>
      <w:pPr/>
      <w:r>
        <w:rPr>
          <w:lang w:val="pt_PT" w:bidi="pt_PT"/>
        </w:rPr>
      </w:r>
      <w:r>
        <w:rPr>
          <w:lang w:val="pt_PT" w:bidi="pt_PT"/>
        </w:rPr>
        <w:t>Pedro diz ao conselho que eles são responsáveis por crucificar Jesus, ou pregá-lo em uma cruz para sofrer e morrer, mas Deus trouxe Jesus de volta à vida. Como vocês se lembram, os saduceus não acreditavam na ressurreição. Pedro cita Escrituras bem conhecidas de Salmos que falavam sobre o salvador prometido. Pedro implica que os líderes judeus rejeitaram Jesus, como os construtores que rejeitaram a pedra, mas Jesus é como a pedra angular. Uma pedra angular pode se referir a uma pedra no canto da fundação ou uma pedra no centro de uma porta arqueada. Qualquer que seja essa pedra, implica que a pedra é a mais importante e torna todo o edifício forte. Assim como os construtores, os líderes rejeitaram Jesus como o salvador prometido, mas Jesus agora se sentou com Deus em um lugar de honra.</w:t>
      </w:r>
    </w:p>
    <w:p>
      <w:pPr/>
      <w:r>
        <w:rPr>
          <w:lang w:val="pt_PT" w:bidi="pt_PT"/>
        </w:rPr>
      </w:r>
      <w:r>
        <w:rPr>
          <w:lang w:val="pt_PT" w:bidi="pt_PT"/>
        </w:rPr>
        <w:t xml:space="preserve">Pare aqui e, em grupo, olhe para uma imagem de uma </w:t>
      </w:r>
      <w:r>
        <w:rPr>
          <w:lang w:val="pt_PT" w:bidi="pt_PT"/>
        </w:rPr>
        <w:t>pedra angular</w:t>
      </w:r>
      <w:r>
        <w:rPr>
          <w:lang w:val="pt_PT" w:bidi="pt_PT"/>
        </w:rPr>
        <w:t>. Discuta como as pessoas constroem casas em sua cultura. Como as pessoas garantem que uma casa seja forte e bem construída em sua cultura? Pause este áudio aqui.</w:t>
      </w:r>
    </w:p>
    <w:p>
      <w:pPr/>
      <w:r>
        <w:rPr>
          <w:lang w:val="pt_PT" w:bidi="pt_PT"/>
        </w:rPr>
      </w:r>
      <w:r>
        <w:rPr>
          <w:lang w:val="pt_PT" w:bidi="pt_PT"/>
        </w:rPr>
        <w:t>Pedro diz que a salvação não é encontrada em ninguém mais. Especificamente, os judeus poderiam encontrar salvação, ou resgate da punição pelo pecado, em Jesus porque Jesus é o salvador prometido. Pedro diz: "Deus não deu outro nome sob o céu pelo qual devemos ser salvos". Novamente, o nome de Jesus se refere a Jesus como uma pessoa, enquanto "sob o céu" significa em todo o mundo. Então, Deus apenas salva as pessoas por meio de Jesus. Apenas Jesus pode salvar as pessoas da punição de Deus por seus pecados.</w:t>
      </w:r>
    </w:p>
    <w:p>
      <w:pPr/>
      <w:r>
        <w:rPr>
          <w:lang w:val="pt_PT" w:bidi="pt_PT"/>
        </w:rPr>
      </w:r>
      <w:r>
        <w:rPr>
          <w:lang w:val="pt_PT" w:bidi="pt_PT"/>
        </w:rPr>
        <w:t>Os líderes religiosos ficaram surpresos por Pedro e João falarem com ousadia e com confiança, porque eles reconheceram que os apóstolos não tinham educação formal ao interpretar as Escrituras. A maioria das crianças judias ia para a escola até a idade de 12 anos, mas alguns alunos continuaram a estudar em escolas judaicas avançadas onde os rabis ensinavam. O conselho provavelmente poderia ver pelas roupas de Pedro e João que eles eram homens comuns sem nenhum treinamento especializado nas escolas judaicas avançadas. Eles reconheceram Pedro e João como discípulos, ou seguidores, de Jesus. Assim como os governantes haviam visto Jesus ensinar com autoridade, ou o direito de agir, eles viram que os seguidores de Jesus estavam ensinando com a mesma autoridade de Deus.</w:t>
      </w:r>
    </w:p>
    <w:p>
      <w:pPr/>
      <w:r>
        <w:rPr>
          <w:lang w:val="pt_PT" w:bidi="pt_PT"/>
        </w:rPr>
      </w:r>
      <w:r>
        <w:rPr>
          <w:lang w:val="pt_PT" w:bidi="pt_PT"/>
        </w:rPr>
        <w:t>Os líderes queriam punir Pedro e João por pregar sobre Jesus, mas Deus havia curado o homem em nome de Jesus. Eles não poderiam se opor aos apóstolos porque o homem curado estava na frente deles. O conselho ordenou que os guardas levassem os três homens para fora da sala de reuniões do conselho para que o conselho pudesse falar em particular. Eles fazem a pergunta: "O que faremos com esses homens?" como uma maneira de expressar frustração e incerteza. Eles queriam punir Pedro e João, mas tinham medo, porque puni-los deixaria as pessoas de Jerusalém iradas com eles. Todos em Jerusalém sabiam que Deus havia curado o homem aleijado porque os apóstolos pediram a Deus para curá-lo. Esse milagre, ou ato de Deus, foi um sinal, ou sinal de que o que os apóstolos estavam ensinando sobre Jesus era verdadeiro. Os líderes não poderiam negar que o milagre havia acontecido porque pessoas demais já sabiam sobre isso. Em vez disso, os líderes decidem dizer aos apóstolos que eles os punirão se eles continuarem a ensinar as pessoas em nome de Jesus. Eles querem impedir que as notícias de Jesus se espalhem para mais pessoas.</w:t>
      </w:r>
    </w:p>
    <w:p>
      <w:pPr/>
      <w:r>
        <w:rPr>
          <w:lang w:val="pt_PT" w:bidi="pt_PT"/>
        </w:rPr>
      </w:r>
      <w:r>
        <w:rPr>
          <w:lang w:val="pt_PT" w:bidi="pt_PT"/>
        </w:rPr>
        <w:t>O conselho chama Pedro e João de volta para a sala de reuniões e ordena que eles não falem ou ensinem em nome de Jesus. Pedro diz aos líderes que eles devem julgar, ou decidir por si mesmos, o que era certo aos olhos de Deus — obedecer a Deus ou obedecer aos líderes. "Aos olhos de Deus" se refere ao que Deus considera estar certo. Isso implica que obedecer aos líderes significaria desobedecer a Deus. Pedro enfatiza que eles devem continuar dizendo aos outros o que eles viram Jesus fazer e ouviram Jesus dizer. Os líderes continuaram a ameaçar os apóstolos, mas permitiram que eles saíssem porque eles não poderiam pensar em uma maneira de puni-los sem fazer muitas pessoas ficarem iradas. As pessoas em Jerusalém continuaram a louvar a Deus pelo milagre do homem sendo curado depois de 40 anos sendo coxo.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4.1–2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Pedro e João estão na área do templo ensinando uma multidão depois de curar um homem coxo. O capitão da guarda, os sacerdotes e os saduceus vêm até eles. Os líderes estão irados porque Pedro está falando sobre a ressurreição. Eles prendem Pedro e João. Mas muitas pessoas ouviram e acreditaram nas palavras de Pedro. O número total de homens que acreditavam foi cinco mil.</w:t>
      </w:r>
    </w:p>
    <w:p>
      <w:pPr/>
      <w:r>
        <w:rPr>
          <w:lang w:val="pt_PT" w:bidi="pt_PT"/>
        </w:rPr>
      </w:r>
      <w:r>
        <w:rPr>
          <w:b/>
          <w:lang w:val="pt_PT" w:bidi="pt_PT"/>
        </w:rPr>
        <w:t>Na segunda cena:</w:t>
      </w:r>
      <w:r>
        <w:rPr>
          <w:lang w:val="pt_PT" w:bidi="pt_PT"/>
        </w:rPr>
        <w:t xml:space="preserve"> o conselho judaico se reúne no dia seguinte, incluindo os membros da família do alto sacerdote. O conselho ordena que os guardas tragam Pedro e João da prisão para o edifício do conselho. Os líderes perguntaram a eles por que nome ou poder eles curaram o homem coxo. Pedro, cheio do Espírito Santo, lhes responde.</w:t>
      </w:r>
    </w:p>
    <w:p>
      <w:pPr/>
      <w:r>
        <w:rPr>
          <w:lang w:val="pt_PT" w:bidi="pt_PT"/>
        </w:rPr>
      </w:r>
      <w:r>
        <w:rPr>
          <w:b/>
          <w:lang w:val="pt_PT" w:bidi="pt_PT"/>
        </w:rPr>
        <w:t>Na terceira cena:</w:t>
      </w:r>
      <w:r>
        <w:rPr>
          <w:lang w:val="pt_PT" w:bidi="pt_PT"/>
        </w:rPr>
        <w:t xml:space="preserve"> o conselho ficou surpreso com a ousadia de Pedro e João. Eles reconheceram que eles tinham pouca instrução e eram discípulos de Jesus. O conselho também viu o homem curado e não poderia dizer nada contra o que aconteceu. Eles fizeram Pedro, João e o homem coxo deixarem a sala.</w:t>
      </w:r>
    </w:p>
    <w:p>
      <w:pPr/>
      <w:r>
        <w:rPr>
          <w:lang w:val="pt_PT" w:bidi="pt_PT"/>
        </w:rPr>
      </w:r>
      <w:r>
        <w:rPr>
          <w:b/>
          <w:lang w:val="pt_PT" w:bidi="pt_PT"/>
        </w:rPr>
        <w:t>Na quarta cena:</w:t>
      </w:r>
      <w:r>
        <w:rPr>
          <w:lang w:val="pt_PT" w:bidi="pt_PT"/>
        </w:rPr>
        <w:t xml:space="preserve"> O conselho debate entre si e fala sobre as evidências inegáveis do milagre que os apóstolos realizaram. Eles decidiram ameaçá-los para não falar mais sobre Jesus. Quando Pedro e João reentram na sala e o conselho os adverte a não falar sobre Jesus, Pedro pergunta aos líderes o que é melhor fazer, obedecer a Deus ou a eles?</w:t>
      </w:r>
    </w:p>
    <w:p>
      <w:pPr/>
      <w:r>
        <w:rPr>
          <w:lang w:val="pt_PT" w:bidi="pt_PT"/>
        </w:rPr>
      </w:r>
      <w:r>
        <w:rPr>
          <w:b/>
          <w:lang w:val="pt_PT" w:bidi="pt_PT"/>
        </w:rPr>
        <w:t>Na quinta cena:</w:t>
      </w:r>
      <w:r>
        <w:rPr>
          <w:lang w:val="pt_PT" w:bidi="pt_PT"/>
        </w:rPr>
        <w:t xml:space="preserve"> o conselho os deixa ir porque eles não poderiam encontrar nenhuma razão para puni-los. As pessoas louvam a Deus pelo milagre porque o homem havia sido coxo por mais de 40 anos, mas o apóstolo o curou.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coxo que é curado</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Sacerdotes</w:t>
      </w:r>
    </w:p>
    <w:p>
      <w:pPr>
        <w:pStyle w:val="ListBullet"/>
        <w:spacing w:line="240" w:lineRule="auto"/>
        <w:ind w:left="720"/>
      </w:pPr>
      <w:r>
        <w:rPr>
          <w:lang w:val="pt_PT" w:bidi="pt_PT"/>
        </w:rPr>
      </w:r>
      <w:r>
        <w:rPr>
          <w:lang w:val="pt_PT" w:bidi="pt_PT"/>
        </w:rPr>
        <w:t>O capitão da Guarda do templo</w:t>
      </w:r>
    </w:p>
    <w:p>
      <w:pPr>
        <w:pStyle w:val="ListBullet"/>
        <w:spacing w:line="240" w:lineRule="auto"/>
        <w:ind w:left="720"/>
      </w:pPr>
      <w:r>
        <w:rPr>
          <w:lang w:val="pt_PT" w:bidi="pt_PT"/>
        </w:rPr>
      </w:r>
      <w:r>
        <w:rPr>
          <w:lang w:val="pt_PT" w:bidi="pt_PT"/>
        </w:rPr>
        <w:t>Saduceus</w:t>
      </w:r>
    </w:p>
    <w:p>
      <w:pPr>
        <w:pStyle w:val="ListBullet"/>
        <w:spacing w:line="240" w:lineRule="auto"/>
        <w:ind w:left="720"/>
      </w:pPr>
      <w:r>
        <w:rPr>
          <w:lang w:val="pt_PT" w:bidi="pt_PT"/>
        </w:rPr>
      </w:r>
      <w:r>
        <w:rPr>
          <w:lang w:val="pt_PT" w:bidi="pt_PT"/>
        </w:rPr>
        <w:t>Anás</w:t>
      </w:r>
    </w:p>
    <w:p>
      <w:pPr>
        <w:pStyle w:val="ListBullet"/>
        <w:spacing w:line="240" w:lineRule="auto"/>
        <w:ind w:left="720"/>
      </w:pPr>
      <w:r>
        <w:rPr>
          <w:lang w:val="pt_PT" w:bidi="pt_PT"/>
        </w:rPr>
      </w:r>
      <w:r>
        <w:rPr>
          <w:lang w:val="pt_PT" w:bidi="pt_PT"/>
        </w:rPr>
        <w:t>Caifás</w:t>
      </w:r>
    </w:p>
    <w:p>
      <w:pPr>
        <w:pStyle w:val="ListBullet"/>
        <w:spacing w:line="240" w:lineRule="auto"/>
        <w:ind w:left="720"/>
      </w:pPr>
      <w:r>
        <w:rPr>
          <w:lang w:val="pt_PT" w:bidi="pt_PT"/>
        </w:rPr>
      </w:r>
      <w:r>
        <w:rPr>
          <w:lang w:val="pt_PT" w:bidi="pt_PT"/>
        </w:rPr>
        <w:t>Família de Anás</w:t>
      </w:r>
    </w:p>
    <w:p>
      <w:pPr>
        <w:pStyle w:val="ListBullet"/>
        <w:spacing w:line="240" w:lineRule="auto"/>
        <w:ind w:left="720"/>
      </w:pPr>
      <w:r>
        <w:rPr>
          <w:lang w:val="pt_PT" w:bidi="pt_PT"/>
        </w:rPr>
      </w:r>
      <w:r>
        <w:rPr>
          <w:lang w:val="pt_PT" w:bidi="pt_PT"/>
        </w:rPr>
        <w:t>Guardas</w:t>
      </w:r>
    </w:p>
    <w:p>
      <w:pPr/>
      <w:r>
        <w:rPr>
          <w:lang w:val="pt_PT" w:bidi="pt_PT"/>
        </w:rPr>
      </w:r>
      <w:r>
        <w:rPr>
          <w:lang w:val="pt_PT" w:bidi="pt_PT"/>
        </w:rPr>
        <w:t>Em grupo, prestem atenção às partes do cenário da passagem:</w:t>
      </w:r>
    </w:p>
    <w:p>
      <w:pPr/>
      <w:r>
        <w:rPr>
          <w:lang w:val="pt_PT" w:bidi="pt_PT"/>
        </w:rPr>
      </w:r>
      <w:r>
        <w:rPr>
          <w:lang w:val="pt_PT" w:bidi="pt_PT"/>
        </w:rPr>
        <w:t>Pedro e João ainda estão se dirigindo às mesmas pessoas que na última passagem. Isso significa que eles estavam na área do templo em um lugar chamado de colunata de Salomão. Uma multidão havia se reunido em torno deles, porque eles curaram um homem que havia sido aleijado por 40 anos.</w:t>
      </w:r>
    </w:p>
    <w:p>
      <w:pPr/>
      <w:r>
        <w:rPr>
          <w:lang w:val="pt_PT" w:bidi="pt_PT"/>
        </w:rPr>
      </w:r>
      <w:r>
        <w:rPr>
          <w:lang w:val="pt_PT" w:bidi="pt_PT"/>
        </w:rPr>
        <w:t>Pedro e João são interrompidos quando os líderes religiosos e o capitão da guarda do templo vêm até eles. O capitão era como a polícia do templo. Ele era responsável por manter a ordem no templo e evitar que motins acontecessem. Os saduceus, que não acreditavam na ressurreição, estão irritados porque os apóstolos estão ensinando sobre Deus trazer Jesus de volta à vida.</w:t>
      </w:r>
    </w:p>
    <w:p>
      <w:pPr/>
      <w:r>
        <w:rPr>
          <w:lang w:val="pt_PT" w:bidi="pt_PT"/>
        </w:rPr>
      </w:r>
      <w:r>
        <w:rPr>
          <w:lang w:val="pt_PT" w:bidi="pt_PT"/>
        </w:rPr>
        <w:t>As pessoas ouviram a palavra, ou a mensagem de que Jesus era o salvador prometido, e acreditaram.</w:t>
      </w:r>
    </w:p>
    <w:p>
      <w:pPr/>
      <w:r>
        <w:rPr>
          <w:lang w:val="pt_PT" w:bidi="pt_PT"/>
        </w:rPr>
      </w:r>
      <w:r>
        <w:rPr>
          <w:lang w:val="pt_PT" w:bidi="pt_PT"/>
        </w:rPr>
        <w:t>Os líderes prendem Pedro e João e os colocam na prisão até que eles possam ser colocados em julgamento. No dia seguinte, o Sinédrio ou o conselho judaico, se reúne no tribunal em Jerusalém. O conselho incluía o sumo sacerdote e os membros de sua família. Quando o Sinédrio se reunia, eles geralmente se sentavam em semicírculos para que todos pudessem ver uns aos outros. A pessoa acusada se sentava no meio do círculo.</w:t>
      </w:r>
    </w:p>
    <w:p>
      <w:pPr/>
      <w:r>
        <w:rPr>
          <w:lang w:val="pt_PT" w:bidi="pt_PT"/>
        </w:rPr>
      </w:r>
      <w:r>
        <w:rPr>
          <w:lang w:val="pt_PT" w:bidi="pt_PT"/>
        </w:rPr>
        <w:t>O conselho perguntou a Pedro e João: "Por que nome ou poder vocês fizeram esse milagre?" A palavra "vocês" é enfatizada para desprezar ou menosprezar os apóstolos. Pedro, cheio do Espírito Santo, lhes responde.</w:t>
      </w:r>
    </w:p>
    <w:p>
      <w:pPr/>
      <w:r>
        <w:rPr>
          <w:lang w:val="pt_PT" w:bidi="pt_PT"/>
        </w:rPr>
      </w:r>
      <w:r>
        <w:rPr>
          <w:lang w:val="pt_PT" w:bidi="pt_PT"/>
        </w:rPr>
        <w:t>Pare aqui e discuta essa pergunta em grupo: como o tom de voz afeta o significado das palavras em sua cultura? Pause este áudio aqui.</w:t>
      </w:r>
    </w:p>
    <w:p>
      <w:pPr/>
      <w:r>
        <w:rPr>
          <w:lang w:val="pt_PT" w:bidi="pt_PT"/>
        </w:rPr>
      </w:r>
      <w:r>
        <w:rPr>
          <w:lang w:val="pt_PT" w:bidi="pt_PT"/>
        </w:rPr>
        <w:t>Pedro começa sua resposta se dirigindo educadamente às pessoas importantes em seu público. Pedro nomeia os governantes e anciãos para implicar que ele falará com eles. Essa é uma maneira muito respeitosa de começar sua defesa. Quando Pedro disse "se estamos sendo examinados", Pedro não está questionando se eles estão sendo realmente examinados por curar o homem ou não. Em vez disso, ele está dizendo que não há dúvida de que eles estão sendo acusados por essa razão. Outra maneira de traduzir isso seria: "Como estamos sendo examinados..." Pedro diz isso para enfatizar a verdade do milagre acontecendo por causa do poder do nome de Jesus. Depois que Pedro menciona as acusações, ele diz "que seja conhecido", ou "saiba isso", como uma maneira de começar sua resposta à acusação. Pedro quer que o conselho saiba sem dúvida que o que ele está prestes a dizer é verdade.</w:t>
      </w:r>
    </w:p>
    <w:p>
      <w:pPr/>
      <w:r>
        <w:rPr>
          <w:lang w:val="pt_PT" w:bidi="pt_PT"/>
        </w:rPr>
      </w:r>
      <w:r>
        <w:rPr>
          <w:lang w:val="pt_PT" w:bidi="pt_PT"/>
        </w:rPr>
        <w:t>Pare aqui e discuta essa pergunta em grupo: como as pessoas falam no tribunal para responder às acusações? Pause este áudio aqui.</w:t>
      </w:r>
    </w:p>
    <w:p>
      <w:pPr/>
      <w:r>
        <w:rPr>
          <w:lang w:val="pt_PT" w:bidi="pt_PT"/>
        </w:rPr>
      </w:r>
      <w:r>
        <w:rPr>
          <w:lang w:val="pt_PT" w:bidi="pt_PT"/>
        </w:rPr>
        <w:t>Pedro diz que os governantes e anciãos, que também são povo de Israel, e o resto de Israel saberão que Jesus é aquele que curou o homem aleijado.</w:t>
      </w:r>
    </w:p>
    <w:p>
      <w:pPr/>
      <w:r>
        <w:rPr>
          <w:lang w:val="pt_PT" w:bidi="pt_PT"/>
        </w:rPr>
      </w:r>
      <w:r>
        <w:rPr>
          <w:lang w:val="pt_PT" w:bidi="pt_PT"/>
        </w:rPr>
        <w:t>Pedro expressa que Jesus é a pedra angular. Pedro não está dizendo que Jesus é uma rocha ou uma estátua feita de rocha, mas em vez disso que Jesus é como uma rocha que os construtores rejeitaram. Agora essa rocha se tornou a rocha mais importante para a construção de um edifício. Isso significa que mesmo que as pessoas tenham rejeitado Jesus, Jesus é a única coisa que nos salva.</w:t>
      </w:r>
    </w:p>
    <w:p>
      <w:pPr/>
      <w:r>
        <w:rPr>
          <w:lang w:val="pt_PT" w:bidi="pt_PT"/>
        </w:rPr>
      </w:r>
      <w:r>
        <w:rPr>
          <w:lang w:val="pt_PT" w:bidi="pt_PT"/>
        </w:rPr>
        <w:t>O discurso de Pedro mostrou ao conselho a ousadia de Pedro e João.</w:t>
      </w:r>
    </w:p>
    <w:p>
      <w:pPr/>
      <w:r>
        <w:rPr>
          <w:lang w:val="pt_PT" w:bidi="pt_PT"/>
        </w:rPr>
      </w:r>
      <w:r>
        <w:rPr>
          <w:lang w:val="pt_PT" w:bidi="pt_PT"/>
        </w:rPr>
        <w:t>Então o conselho ordenou que eles deixassem a sala do conselho. É possível que os guardas os tenham levado para fora da sala.</w:t>
      </w:r>
    </w:p>
    <w:p>
      <w:pPr/>
      <w:r>
        <w:rPr>
          <w:lang w:val="pt_PT" w:bidi="pt_PT"/>
        </w:rPr>
      </w:r>
      <w:r>
        <w:rPr>
          <w:lang w:val="pt_PT" w:bidi="pt_PT"/>
        </w:rPr>
        <w:t>O conselho estava frustrado porque eles não sabiam como punir os apóstolos sem causar um motim porque as pessoas estavam felizes com o milagre. Eles decidiram advertir Pedro e João para não falar mais em nome de Jesus. Então o conselho chamou Pedro e João de volta para a sala do conselho e disse a eles para não falar mais em nome de Jesus.</w:t>
      </w:r>
    </w:p>
    <w:p>
      <w:pPr/>
      <w:r>
        <w:rPr>
          <w:lang w:val="pt_PT" w:bidi="pt_PT"/>
        </w:rPr>
      </w:r>
      <w:r>
        <w:rPr>
          <w:lang w:val="pt_PT" w:bidi="pt_PT"/>
        </w:rPr>
        <w:t>Pedro e João disseram que eles não podem parar de falar em nome de Jesus porque eles querem obedecer a Deus em vez de ao homem. O conselho não poderia encontrar uma maneira de puni-los, porque todos estavam louvando a Deus por curar um homem que havia sido coxo por 40 anos. O conselho deixa Pedro e João irem.</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4.1–2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Homem coxo que é curado</w:t>
      </w:r>
    </w:p>
    <w:p>
      <w:pPr>
        <w:pStyle w:val="ListBullet"/>
        <w:spacing w:line="240" w:lineRule="auto"/>
        <w:ind w:left="720"/>
      </w:pPr>
      <w:r>
        <w:rPr>
          <w:lang w:val="pt_PT" w:bidi="pt_PT"/>
        </w:rPr>
      </w:r>
      <w:r>
        <w:rPr>
          <w:lang w:val="pt_PT" w:bidi="pt_PT"/>
        </w:rPr>
        <w:t>Multidão</w:t>
      </w:r>
    </w:p>
    <w:p>
      <w:pPr>
        <w:pStyle w:val="ListBullet"/>
        <w:spacing w:line="240" w:lineRule="auto"/>
        <w:ind w:left="720"/>
      </w:pPr>
      <w:r>
        <w:rPr>
          <w:lang w:val="pt_PT" w:bidi="pt_PT"/>
        </w:rPr>
      </w:r>
      <w:r>
        <w:rPr>
          <w:lang w:val="pt_PT" w:bidi="pt_PT"/>
        </w:rPr>
        <w:t>Sacerdotes</w:t>
      </w:r>
    </w:p>
    <w:p>
      <w:pPr>
        <w:pStyle w:val="ListBullet"/>
        <w:spacing w:line="240" w:lineRule="auto"/>
        <w:ind w:left="720"/>
      </w:pPr>
      <w:r>
        <w:rPr>
          <w:lang w:val="pt_PT" w:bidi="pt_PT"/>
        </w:rPr>
      </w:r>
      <w:r>
        <w:rPr>
          <w:lang w:val="pt_PT" w:bidi="pt_PT"/>
        </w:rPr>
        <w:t>O capitão da Guarda do templo</w:t>
      </w:r>
    </w:p>
    <w:p>
      <w:pPr>
        <w:pStyle w:val="ListBullet"/>
        <w:spacing w:line="240" w:lineRule="auto"/>
        <w:ind w:left="720"/>
      </w:pPr>
      <w:r>
        <w:rPr>
          <w:lang w:val="pt_PT" w:bidi="pt_PT"/>
        </w:rPr>
      </w:r>
      <w:r>
        <w:rPr>
          <w:lang w:val="pt_PT" w:bidi="pt_PT"/>
        </w:rPr>
        <w:t>Saduceus</w:t>
      </w:r>
    </w:p>
    <w:p>
      <w:pPr>
        <w:pStyle w:val="ListBullet"/>
        <w:spacing w:line="240" w:lineRule="auto"/>
        <w:ind w:left="720"/>
      </w:pPr>
      <w:r>
        <w:rPr>
          <w:lang w:val="pt_PT" w:bidi="pt_PT"/>
        </w:rPr>
      </w:r>
      <w:r>
        <w:rPr>
          <w:lang w:val="pt_PT" w:bidi="pt_PT"/>
        </w:rPr>
        <w:t>Anás</w:t>
      </w:r>
    </w:p>
    <w:p>
      <w:pPr>
        <w:pStyle w:val="ListBullet"/>
        <w:spacing w:line="240" w:lineRule="auto"/>
        <w:ind w:left="720"/>
      </w:pPr>
      <w:r>
        <w:rPr>
          <w:lang w:val="pt_PT" w:bidi="pt_PT"/>
        </w:rPr>
      </w:r>
      <w:r>
        <w:rPr>
          <w:lang w:val="pt_PT" w:bidi="pt_PT"/>
        </w:rPr>
        <w:t>Caifás</w:t>
      </w:r>
    </w:p>
    <w:p>
      <w:pPr>
        <w:pStyle w:val="ListBullet"/>
        <w:spacing w:line="240" w:lineRule="auto"/>
        <w:ind w:left="720"/>
      </w:pPr>
      <w:r>
        <w:rPr>
          <w:lang w:val="pt_PT" w:bidi="pt_PT"/>
        </w:rPr>
      </w:r>
      <w:r>
        <w:rPr>
          <w:lang w:val="pt_PT" w:bidi="pt_PT"/>
        </w:rPr>
        <w:t>Família de Anás</w:t>
      </w:r>
    </w:p>
    <w:p>
      <w:pPr>
        <w:pStyle w:val="ListBullet"/>
        <w:spacing w:line="240" w:lineRule="auto"/>
        <w:ind w:left="720"/>
      </w:pPr>
      <w:r>
        <w:rPr>
          <w:lang w:val="pt_PT" w:bidi="pt_PT"/>
        </w:rPr>
      </w:r>
      <w:r>
        <w:rPr>
          <w:lang w:val="pt_PT" w:bidi="pt_PT"/>
        </w:rPr>
        <w:t>Guardas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Pedro e João ensinando uma multidão na área do templo. Alguns sacerdotes, o capitão da guarda do templo e alguns saduceus vêm até eles. Eles estão zangados porque os apóstolos estão ensinando sobre a ressurreição de Jesus. Eles prendem Pedro e João e os colocam na prisão por uma noite.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João: “O que você está sentindo ou pensando?”. A pessoa pode responder coisas como: “Desencorajado. Não é assim que imaginava que este dia terminaria”, ou “Estou feliz por ter Pedro como companhia”, ou “Esperançoso. Lembro-me do ensinamento de Jesus. Sei que ele usará nossa perseguição como uma oportunidade para compartilhar mais sobre ele”.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 reunião do Sinédrio. Os guardas trazem Pedro e João da prisão, e também trazem o homem que era coxo. O Sinédrio pergunta a eles por qual poder curaram o homem coxo. Pedro, cheio do Espírito Santo, lhes responde.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"Corajoso. É assim como Jesus disse, o Espírito Santo está me dando as palavras para dizer", ou "Encorajado. Agora os líderes de nosso povo podem saber a verdade sobre Jesus”, ou “Grato, até mesmo agora Jesus está me ajudando”.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Sinédrio ficando surpreso com a coragem dos apóstolos. Eles sabem que os apóstolos são pouco instruídos e que são discípulos de Jesus. O Sinédrio envia os três homens para fora da sala para que possam falar em particular.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Sinédrio: “O que você está sentindo ou pensando?” A pessoa pode responder coisas como: “Cansado. Como esses homens simples sabem como explicar as Escrituras?” ou “Desencorajado. Pensei que tínhamos terminado de lidar com os ensinamentos de Jesus”, ou “Frustrados. Não há nada que possamos fazer para puni-los sem causar um motim".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Sinédrio não sabendo o que fazer. Eles decidem ameaçar os apóstolos a não mais ensinar sobre Jesus. Eles ordenam que Pedro e João voltem para a sala e os advertam a não ensinar sobre Jesus. Pedro pergunta o que é melhor, obedecer a Deus ou aos governantes? Pedro e João se recusam a parar de falar sobre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Sinédrio: “O que você está sentindo ou pensando?” A pessoa pode responder coisas como: “Zangado. Quem são eles para recusar o que estamos pedindo a eles?” ou “Chocado. Eles são tão ousados!" ou “Frustrado. Não há nada mais que possamos fazer além de ameaçá-los”.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 Sinédrio continuando a ameaçá-los, mas tendo que deixá-los ir. As pessoas continuam a louvar a Deus pelo milagre do homem coxo que os apóstolos curaram.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4.1–2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sacerdotes</w:t>
      </w:r>
      <w:r>
        <w:rPr>
          <w:lang w:val="pt_PT" w:bidi="pt_PT"/>
        </w:rPr>
        <w:t xml:space="preserve">, o capitão da guarda do </w:t>
      </w:r>
      <w:r>
        <w:rPr>
          <w:b/>
          <w:lang w:val="pt_PT" w:bidi="pt_PT"/>
        </w:rPr>
        <w:t>templo</w:t>
      </w:r>
      <w:r>
        <w:rPr>
          <w:lang w:val="pt_PT" w:bidi="pt_PT"/>
        </w:rPr>
        <w:t xml:space="preserve">, e </w:t>
      </w:r>
      <w:r>
        <w:rPr>
          <w:b/>
          <w:lang w:val="pt_PT" w:bidi="pt_PT"/>
        </w:rPr>
        <w:t>saduceus</w:t>
      </w:r>
      <w:r>
        <w:rPr>
          <w:lang w:val="pt_PT" w:bidi="pt_PT"/>
        </w:rPr>
        <w:t xml:space="preserve"> vieram até Pedro e João depois que curaram o homem coxo e ensinaram sobre Jesus. Sacerdote se refere aos representantes de Deus que fizeram sacrifícios em nome das pessoas a Deus. Eles também cuidavam do templo de Deus, ou o lugar onde Deus vivia entre seu povo em Jerusalém. Use a mesma palavra ou frase para sacerdote e templo que você usou em passagens anteriores. Para mais informações sobre </w:t>
      </w:r>
      <w:r>
        <w:rPr>
          <w:lang w:val="pt_PT" w:bidi="pt_PT"/>
        </w:rPr>
        <w:t>sacerdote</w:t>
      </w:r>
      <w:r>
        <w:rPr>
          <w:lang w:val="pt_PT" w:bidi="pt_PT"/>
        </w:rPr>
        <w:t xml:space="preserve"> e </w:t>
      </w:r>
      <w:r>
        <w:rPr>
          <w:lang w:val="pt_PT" w:bidi="pt_PT"/>
        </w:rPr>
        <w:t>templo</w:t>
      </w:r>
      <w:r>
        <w:rPr>
          <w:lang w:val="pt_PT" w:bidi="pt_PT"/>
        </w:rPr>
        <w:t>, consulte o Glossário Mestre.</w:t>
      </w:r>
    </w:p>
    <w:p>
      <w:pPr/>
      <w:r>
        <w:rPr>
          <w:lang w:val="pt_PT" w:bidi="pt_PT"/>
        </w:rPr>
      </w:r>
      <w:r>
        <w:rPr>
          <w:b/>
          <w:lang w:val="pt_PT" w:bidi="pt_PT"/>
        </w:rPr>
        <w:t>Os saduceus</w:t>
      </w:r>
      <w:r>
        <w:rPr>
          <w:lang w:val="pt_PT" w:bidi="pt_PT"/>
        </w:rPr>
        <w:t xml:space="preserve"> eram líderes religiosos que pensavam que as leis do Antigo Testamento de Moisés eram as mais importantes. Eles não acreditavam nos ensinamentos orais posteriores dos fariseus, que incluíam o ensinamento sobre a ressurreição dos mortos. Eles geralmente apoiavam os poderes políticos em autoridade como o rei Herodes no tempo de Jesus.</w:t>
      </w:r>
    </w:p>
    <w:p>
      <w:pPr/>
      <w:r>
        <w:rPr>
          <w:lang w:val="pt_PT" w:bidi="pt_PT"/>
        </w:rPr>
      </w:r>
      <w:r>
        <w:rPr>
          <w:lang w:val="pt_PT" w:bidi="pt_PT"/>
        </w:rPr>
        <w:t xml:space="preserve">Pare aqui e discuta em grupo qual palavra ou frase você usará para </w:t>
      </w:r>
      <w:r>
        <w:rPr>
          <w:b/>
          <w:lang w:val="pt_PT" w:bidi="pt_PT"/>
        </w:rPr>
        <w:t>saduceu</w:t>
      </w:r>
      <w:r>
        <w:rPr>
          <w:lang w:val="pt_PT" w:bidi="pt_PT"/>
        </w:rPr>
        <w:t xml:space="preserve">. Procure </w:t>
      </w:r>
      <w:r>
        <w:rPr>
          <w:lang w:val="pt_PT" w:bidi="pt_PT"/>
        </w:rPr>
        <w:t>saduceu</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Lucas diz que os </w:t>
      </w:r>
      <w:r>
        <w:rPr>
          <w:b/>
          <w:lang w:val="pt_PT" w:bidi="pt_PT"/>
        </w:rPr>
        <w:t>apóstolos</w:t>
      </w:r>
      <w:r>
        <w:rPr>
          <w:lang w:val="pt_PT" w:bidi="pt_PT"/>
        </w:rPr>
        <w:t xml:space="preserve"> estavam ensinando, aqui, ele está se referindo a Pedro e João, não a todos os 12 dos apóstolos. Os apóstolos eram os representantes escolhidos de Jesus. Eles pregavam as boas novas, tinham autoridade espiritual e eram testemunhas da vida, morte e ressurreição de Jesus. Use a mesma palavra ou frase para apóstolo que você usou em passagens anteriores. Para mais informações sobre </w:t>
      </w:r>
      <w:r>
        <w:rPr>
          <w:lang w:val="pt_PT" w:bidi="pt_PT"/>
        </w:rPr>
        <w:t>apóstolo</w:t>
      </w:r>
      <w:r>
        <w:rPr>
          <w:lang w:val="pt_PT" w:bidi="pt_PT"/>
        </w:rPr>
        <w:t>, consulte o Glossário Mestre.</w:t>
      </w:r>
    </w:p>
    <w:p>
      <w:pPr/>
      <w:r>
        <w:rPr>
          <w:lang w:val="pt_PT" w:bidi="pt_PT"/>
        </w:rPr>
      </w:r>
      <w:r>
        <w:rPr>
          <w:lang w:val="pt_PT" w:bidi="pt_PT"/>
        </w:rPr>
        <w:t xml:space="preserve">Os líderes religiosos estavam irritados porque Pedro e João estavam ensinando sobre a </w:t>
      </w:r>
      <w:r>
        <w:rPr>
          <w:b/>
          <w:lang w:val="pt_PT" w:bidi="pt_PT"/>
        </w:rPr>
        <w:t>ressurreição</w:t>
      </w:r>
      <w:r>
        <w:rPr>
          <w:lang w:val="pt_PT" w:bidi="pt_PT"/>
        </w:rPr>
        <w:t xml:space="preserve"> dos mortos. Ressurreição significa que Deus traz alguém de volta dentre os mortos como a mesma pessoa. Nos últimos dias, Deus escolherá o tempo em que todos que morreram ressuscitarão dentre os mortos. Use a mesma palavra ou frase para ressurreição que você usou em passagens anteriores. Para mais informações sobre </w:t>
      </w:r>
      <w:r>
        <w:rPr>
          <w:lang w:val="pt_PT" w:bidi="pt_PT"/>
        </w:rPr>
        <w:t>ressurreição</w:t>
      </w:r>
      <w:r>
        <w:rPr>
          <w:lang w:val="pt_PT" w:bidi="pt_PT"/>
        </w:rPr>
        <w:t>, consulte o Glossário Mestre.</w:t>
      </w:r>
    </w:p>
    <w:p>
      <w:pPr/>
      <w:r>
        <w:rPr>
          <w:lang w:val="pt_PT" w:bidi="pt_PT"/>
        </w:rPr>
      </w:r>
      <w:r>
        <w:rPr>
          <w:lang w:val="pt_PT" w:bidi="pt_PT"/>
        </w:rPr>
        <w:t xml:space="preserve">Depois que Pedro e João foram presos e colocados na prisão, o Conselho Judaico se reuniu no dia seguinte. Isso incluía </w:t>
      </w:r>
      <w:r>
        <w:rPr>
          <w:b/>
          <w:lang w:val="pt_PT" w:bidi="pt_PT"/>
        </w:rPr>
        <w:t>anciãos</w:t>
      </w:r>
      <w:r>
        <w:rPr>
          <w:lang w:val="pt_PT" w:bidi="pt_PT"/>
        </w:rPr>
        <w:t xml:space="preserve"> judeus, </w:t>
      </w:r>
      <w:r>
        <w:rPr>
          <w:b/>
          <w:lang w:val="pt_PT" w:bidi="pt_PT"/>
        </w:rPr>
        <w:t>mestres da lei</w:t>
      </w:r>
      <w:r>
        <w:rPr>
          <w:lang w:val="pt_PT" w:bidi="pt_PT"/>
        </w:rPr>
        <w:t xml:space="preserve"> e o </w:t>
      </w:r>
      <w:r>
        <w:rPr>
          <w:b/>
          <w:lang w:val="pt_PT" w:bidi="pt_PT"/>
        </w:rPr>
        <w:t>sumo sacerdote</w:t>
      </w:r>
      <w:r>
        <w:rPr>
          <w:lang w:val="pt_PT" w:bidi="pt_PT"/>
        </w:rPr>
        <w:t>. Os anciãos eram homens mais velhos que eram líderes da comunidade não religiosa.</w:t>
      </w:r>
    </w:p>
    <w:p>
      <w:pPr/>
      <w:r>
        <w:rPr>
          <w:lang w:val="pt_PT" w:bidi="pt_PT"/>
        </w:rPr>
      </w:r>
      <w:r>
        <w:rPr>
          <w:lang w:val="pt_PT" w:bidi="pt_PT"/>
        </w:rPr>
        <w:t xml:space="preserve">Pare aqui e discuta em grupo qual palavra ou frase vocês usarão para </w:t>
      </w:r>
      <w:r>
        <w:rPr>
          <w:b/>
          <w:lang w:val="pt_PT" w:bidi="pt_PT"/>
        </w:rPr>
        <w:t>ancião</w:t>
      </w:r>
      <w:r>
        <w:rPr>
          <w:lang w:val="pt_PT" w:bidi="pt_PT"/>
        </w:rPr>
        <w:t xml:space="preserve">. Procure </w:t>
      </w:r>
      <w:r>
        <w:rPr>
          <w:lang w:val="pt_PT" w:bidi="pt_PT"/>
        </w:rPr>
        <w:t>ancião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Às vezes chamados de escribas, </w:t>
      </w:r>
      <w:r>
        <w:rPr>
          <w:b/>
          <w:lang w:val="pt_PT" w:bidi="pt_PT"/>
        </w:rPr>
        <w:t>mestres da lei</w:t>
      </w:r>
      <w:r>
        <w:rPr>
          <w:lang w:val="pt_PT" w:bidi="pt_PT"/>
        </w:rPr>
        <w:t xml:space="preserve"> se refere a líderes religiosos que eram especialistas na interpretação da lei de Deus. Essas interpretações não eram escritas, mas memorizadas e ensinadas oralmente pelos mestres.</w:t>
      </w:r>
    </w:p>
    <w:p>
      <w:pPr/>
      <w:r>
        <w:rPr>
          <w:lang w:val="pt_PT" w:bidi="pt_PT"/>
        </w:rPr>
      </w:r>
      <w:r>
        <w:rPr>
          <w:lang w:val="pt_PT" w:bidi="pt_PT"/>
        </w:rPr>
        <w:t xml:space="preserve">Pare aqui e discuta em grupo qual palavra ou frase vocês usarão para </w:t>
      </w:r>
      <w:r>
        <w:rPr>
          <w:b/>
          <w:lang w:val="pt_PT" w:bidi="pt_PT"/>
        </w:rPr>
        <w:t>mestre da lei</w:t>
      </w:r>
      <w:r>
        <w:rPr>
          <w:lang w:val="pt_PT" w:bidi="pt_PT"/>
        </w:rPr>
        <w:t xml:space="preserve">. Procure </w:t>
      </w:r>
      <w:r>
        <w:rPr>
          <w:lang w:val="pt_PT" w:bidi="pt_PT"/>
        </w:rPr>
        <w:t>mestres da lei</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w:t>
      </w:r>
      <w:r>
        <w:rPr>
          <w:b/>
          <w:lang w:val="pt_PT" w:bidi="pt_PT"/>
        </w:rPr>
        <w:t>sumo sacerdote</w:t>
      </w:r>
      <w:r>
        <w:rPr>
          <w:lang w:val="pt_PT" w:bidi="pt_PT"/>
        </w:rPr>
        <w:t xml:space="preserve"> liderava o conselho judaico. Ele não estava apenas acima dos outros sacerdotes, mas também era o líder do supremo tribunal judaico e oferecia sacrifícios especiais a Deus que apenas o sumo sacerdote poderia fazer. De uma maneira especial, ele representava o povo judeu para Deus. Certifique-se de traduzir sumo sacerdote da mesma maneira que você traduziu em outros livros da Bíblia. Para mais informações sobre sumo sacerdote, consulte </w:t>
      </w:r>
      <w:r>
        <w:rPr>
          <w:lang w:val="pt_PT" w:bidi="pt_PT"/>
        </w:rPr>
        <w:t>sacerdote</w:t>
      </w:r>
      <w:r>
        <w:rPr>
          <w:lang w:val="pt_PT" w:bidi="pt_PT"/>
        </w:rPr>
        <w:t xml:space="preserve"> no Glossário Mestre.</w:t>
      </w:r>
    </w:p>
    <w:p>
      <w:pPr/>
      <w:r>
        <w:rPr>
          <w:lang w:val="pt_PT" w:bidi="pt_PT"/>
        </w:rPr>
      </w:r>
      <w:r>
        <w:rPr>
          <w:lang w:val="pt_PT" w:bidi="pt_PT"/>
        </w:rPr>
        <w:t xml:space="preserve">Pedro está cheio do </w:t>
      </w:r>
      <w:r>
        <w:rPr>
          <w:b/>
          <w:lang w:val="pt_PT" w:bidi="pt_PT"/>
        </w:rPr>
        <w:t>Espírito Santo</w:t>
      </w:r>
      <w:r>
        <w:rPr>
          <w:lang w:val="pt_PT" w:bidi="pt_PT"/>
        </w:rPr>
        <w:t xml:space="preserve"> quando ele responde ao Conselho Judaico. Espírito Santo se refere ao Espírito de Deus que ele dá às pessoas para equipá-las com sua presença, sabedoria, autoridade e poder. Como vocês se lembra, Jesus disse a seus discípulos que não precisavam se preocupar com o que diriam quando alguém os acusasse, porque ele lhes daria palavras sábias que seus acusadores não poderiam contradizer. Aqui, vemos o Espírito Santo guiando Pedro como responder. Use a mesma palavra ou frase para "Espírito Santo" que você usou em passagens anteriores. Para mais informações sobre o </w:t>
      </w:r>
      <w:r>
        <w:rPr>
          <w:lang w:val="pt_PT" w:bidi="pt_PT"/>
        </w:rPr>
        <w:t>Espírito Santo</w:t>
      </w:r>
      <w:r>
        <w:rPr>
          <w:lang w:val="pt_PT" w:bidi="pt_PT"/>
        </w:rPr>
        <w:t>, consulte o Glossário Mestre.</w:t>
      </w:r>
    </w:p>
    <w:p>
      <w:pPr/>
      <w:r>
        <w:rPr>
          <w:lang w:val="pt_PT" w:bidi="pt_PT"/>
        </w:rPr>
      </w:r>
      <w:r>
        <w:rPr>
          <w:lang w:val="pt_PT" w:bidi="pt_PT"/>
        </w:rPr>
        <w:t xml:space="preserve">Pedro diz a verdade não apenas para o conselho, mas para todo o </w:t>
      </w:r>
      <w:r>
        <w:rPr>
          <w:b/>
          <w:lang w:val="pt_PT" w:bidi="pt_PT"/>
        </w:rPr>
        <w:t>Israel</w:t>
      </w:r>
      <w:r>
        <w:rPr>
          <w:lang w:val="pt_PT" w:bidi="pt_PT"/>
        </w:rPr>
        <w:t xml:space="preserve"> ouvir e saber. Israel se refere aos judeus, ou todos os descendentes de Jacó. Use a mesma palavra ou frase para "Israel" que você usou em passagens anteriores. Para mais informações sobre </w:t>
      </w:r>
      <w:r>
        <w:rPr>
          <w:lang w:val="pt_PT" w:bidi="pt_PT"/>
        </w:rPr>
        <w:t>Israel</w:t>
      </w:r>
      <w:r>
        <w:rPr>
          <w:lang w:val="pt_PT" w:bidi="pt_PT"/>
        </w:rPr>
        <w:t>, consulte o Glossário Mestre.</w:t>
      </w:r>
    </w:p>
    <w:p>
      <w:pPr/>
      <w:r>
        <w:rPr>
          <w:lang w:val="pt_PT" w:bidi="pt_PT"/>
        </w:rPr>
      </w:r>
      <w:r>
        <w:rPr>
          <w:lang w:val="pt_PT" w:bidi="pt_PT"/>
        </w:rPr>
        <w:t xml:space="preserve">Pedro chama Jesus de </w:t>
      </w:r>
      <w:r>
        <w:rPr>
          <w:b/>
          <w:lang w:val="pt_PT" w:bidi="pt_PT"/>
        </w:rPr>
        <w:t>Cristo</w:t>
      </w:r>
      <w:r>
        <w:rPr>
          <w:lang w:val="pt_PT" w:bidi="pt_PT"/>
        </w:rPr>
        <w:t xml:space="preserve">. Cristo ou Messias é um título que se refere à pessoa que Deus prometeu enviar como rei e salvador. Use a mesma palavra ou frase para Cristo, ou Messias que você usou em passagens anteriores. Para mais informações sobre </w:t>
      </w:r>
      <w:r>
        <w:rPr>
          <w:lang w:val="pt_PT" w:bidi="pt_PT"/>
        </w:rPr>
        <w:t>Cristo</w:t>
      </w:r>
      <w:r>
        <w:rPr>
          <w:lang w:val="pt_PT" w:bidi="pt_PT"/>
        </w:rPr>
        <w:t>, consulte o Glossário Mestre.</w:t>
      </w:r>
    </w:p>
    <w:p>
      <w:pPr/>
      <w:r>
        <w:rPr>
          <w:lang w:val="pt_PT" w:bidi="pt_PT"/>
        </w:rPr>
      </w:r>
      <w:r>
        <w:rPr>
          <w:lang w:val="pt_PT" w:bidi="pt_PT"/>
        </w:rPr>
        <w:t xml:space="preserve">Pedro acusa o conselho de </w:t>
      </w:r>
      <w:r>
        <w:rPr>
          <w:b/>
          <w:lang w:val="pt_PT" w:bidi="pt_PT"/>
        </w:rPr>
        <w:t>crucificar</w:t>
      </w:r>
      <w:r>
        <w:rPr>
          <w:lang w:val="pt_PT" w:bidi="pt_PT"/>
        </w:rPr>
        <w:t xml:space="preserve"> Jesus. Crucificação se refere à pior forma de execução durante esse tempo. Os soldados pregavam as mãos e os pés da vítima em uma cruz de madeira e eles ficavam pendurados lá sofrendo até morrerem. Use a mesma palavra ou frase para crucificar que você usou em passagens anteriores. Para mais informações sobre </w:t>
      </w:r>
      <w:r>
        <w:rPr>
          <w:lang w:val="pt_PT" w:bidi="pt_PT"/>
        </w:rPr>
        <w:t>crucificação</w:t>
      </w:r>
      <w:r>
        <w:rPr>
          <w:lang w:val="pt_PT" w:bidi="pt_PT"/>
        </w:rPr>
        <w:t>, consulte o Glossário Mestre.</w:t>
      </w:r>
    </w:p>
    <w:p>
      <w:pPr/>
      <w:r>
        <w:rPr>
          <w:lang w:val="pt_PT" w:bidi="pt_PT"/>
        </w:rPr>
      </w:r>
      <w:r>
        <w:rPr>
          <w:lang w:val="pt_PT" w:bidi="pt_PT"/>
        </w:rPr>
        <w:t xml:space="preserve">Ao falar sobre Jesus, Pedro diz que a </w:t>
      </w:r>
      <w:r>
        <w:rPr>
          <w:b/>
          <w:lang w:val="pt_PT" w:bidi="pt_PT"/>
        </w:rPr>
        <w:t>salvação</w:t>
      </w:r>
      <w:r>
        <w:rPr>
          <w:lang w:val="pt_PT" w:bidi="pt_PT"/>
        </w:rPr>
        <w:t xml:space="preserve"> não é encontrada em ninguém mais. Aqui, salvação significa resgate da punição do pecado. Nesse caso, os judeus poderiam encontrar salvação do pecado em Jesus como o salvador prometido que eles haviam esperado. Pedro está dizendo que apenas Jesus pode salvar as pessoas da punição de Deus por seus pecados.</w:t>
      </w:r>
    </w:p>
    <w:p>
      <w:pPr/>
      <w:r>
        <w:rPr>
          <w:lang w:val="pt_PT" w:bidi="pt_PT"/>
        </w:rPr>
      </w:r>
      <w:r>
        <w:rPr>
          <w:lang w:val="pt_PT" w:bidi="pt_PT"/>
        </w:rPr>
        <w:t xml:space="preserve">Pare aqui e, como um grupo, discuta qual palavra ou frase você usará para </w:t>
      </w:r>
      <w:r>
        <w:rPr>
          <w:b/>
          <w:lang w:val="pt_PT" w:bidi="pt_PT"/>
        </w:rPr>
        <w:t>salvação</w:t>
      </w:r>
      <w:r>
        <w:rPr>
          <w:lang w:val="pt_PT" w:bidi="pt_PT"/>
        </w:rPr>
        <w:t xml:space="preserve">. Procure </w:t>
      </w:r>
      <w:r>
        <w:rPr>
          <w:lang w:val="pt_PT" w:bidi="pt_PT"/>
        </w:rPr>
        <w:t>salvação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Pedro diz que não há outro nome </w:t>
      </w:r>
      <w:r>
        <w:rPr>
          <w:b/>
          <w:lang w:val="pt_PT" w:bidi="pt_PT"/>
        </w:rPr>
        <w:t>sob o céu</w:t>
      </w:r>
      <w:r>
        <w:rPr>
          <w:lang w:val="pt_PT" w:bidi="pt_PT"/>
        </w:rPr>
        <w:t xml:space="preserve">, céu se refere ao céu que vemos. Pedro está se referindo a todos os lugares da terra. Use a mesma palavra ou frase para "céu", que significa o céu que vemos, que você usou em passagens anteriores. Para mais informações sobre </w:t>
      </w:r>
      <w:r>
        <w:rPr>
          <w:lang w:val="pt_PT" w:bidi="pt_PT"/>
        </w:rPr>
        <w:t>céu</w:t>
      </w:r>
      <w:r>
        <w:rPr>
          <w:lang w:val="pt_PT" w:bidi="pt_PT"/>
        </w:rPr>
        <w:t>, consulte o Glossário Mestre.</w:t>
      </w:r>
    </w:p>
    <w:p>
      <w:pPr/>
      <w:r>
        <w:rPr>
          <w:lang w:val="pt_PT" w:bidi="pt_PT"/>
        </w:rPr>
      </w:r>
      <w:r>
        <w:rPr>
          <w:b/>
          <w:lang w:val="pt_PT" w:bidi="pt_PT"/>
        </w:rPr>
        <w:t>Sinédrio</w:t>
      </w:r>
      <w:r>
        <w:rPr>
          <w:lang w:val="pt_PT" w:bidi="pt_PT"/>
        </w:rPr>
        <w:t xml:space="preserve"> se refere ao alto Conselho Judaico. O Sinédrio inclui os principais sacerdotes, os anciãos e os mestres da lei religiosa. Há 71 membros do Sinédrio. Esse grupo ouvia casos judiciais e formulava julgamentos com base na lei religiosa.</w:t>
      </w:r>
    </w:p>
    <w:p>
      <w:pPr/>
      <w:r>
        <w:rPr>
          <w:lang w:val="pt_PT" w:bidi="pt_PT"/>
        </w:rPr>
      </w:r>
      <w:r>
        <w:rPr>
          <w:lang w:val="pt_PT" w:bidi="pt_PT"/>
        </w:rPr>
        <w:t xml:space="preserve">Pare aqui e, em grupo, discuta qual palavra ou frase vocês usarão para </w:t>
      </w:r>
      <w:r>
        <w:rPr>
          <w:b/>
          <w:lang w:val="pt_PT" w:bidi="pt_PT"/>
        </w:rPr>
        <w:t>Sinédrio</w:t>
      </w:r>
      <w:r>
        <w:rPr>
          <w:lang w:val="pt_PT" w:bidi="pt_PT"/>
        </w:rPr>
        <w:t xml:space="preserve">. Procure </w:t>
      </w:r>
      <w:r>
        <w:rPr>
          <w:lang w:val="pt_PT" w:bidi="pt_PT"/>
        </w:rPr>
        <w:t>Sinédrio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o conselho se refere ao </w:t>
      </w:r>
      <w:r>
        <w:rPr>
          <w:b/>
          <w:lang w:val="pt_PT" w:bidi="pt_PT"/>
        </w:rPr>
        <w:t>milagre</w:t>
      </w:r>
      <w:r>
        <w:rPr>
          <w:lang w:val="pt_PT" w:bidi="pt_PT"/>
        </w:rPr>
        <w:t xml:space="preserve"> notável, eles estão falando sobre a cura do homem coxo. Milagre se refere a um ato que apenas Deus pode fazer. Use a mesma palavra ou frase para milagre que você usou em passagens anteriores. Para mais informações sobre </w:t>
      </w:r>
      <w:r>
        <w:rPr>
          <w:lang w:val="pt_PT" w:bidi="pt_PT"/>
        </w:rPr>
        <w:t>milagres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4:23–31</w:t>
      </w:r>
      <w:r>
        <w:rPr>
          <w:lang w:val="pt_PT" w:bidi="pt_PT"/>
        </w:rPr>
      </w:r>
    </w:p>
    <w:p>
      <w:pPr>
        <w:pStyle w:val="Heading3"/>
      </w:pPr>
      <w:r>
        <w:rPr>
          <w:lang w:val="pt_PT" w:bidi="pt_PT"/>
        </w:rPr>
        <w:t>Ouvir e Sentir</w:t>
      </w:r>
    </w:p>
    <w:p>
      <w:pPr/>
      <w:r>
        <w:rPr>
          <w:lang w:val="pt_PT" w:bidi="pt_PT"/>
        </w:rPr>
      </w:r>
      <w:r>
        <w:rPr>
          <w:lang w:val="pt_PT" w:bidi="pt_PT"/>
        </w:rPr>
        <w:t>Nesta etapa, ouçam Atos 4.23–31 e guardem em seus corações.</w:t>
      </w:r>
    </w:p>
    <w:p>
      <w:pPr/>
      <w:r>
        <w:rPr>
          <w:lang w:val="pt_PT" w:bidi="pt_PT"/>
        </w:rPr>
      </w:r>
      <w:r>
        <w:rPr>
          <w:lang w:val="pt_PT" w:bidi="pt_PT"/>
        </w:rPr>
        <w:t>Ouçam uma versão em áudio de Atos 4.23–31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4.23–31 na tradução mais fácil de entender.</w:t>
      </w:r>
    </w:p>
    <w:p>
      <w:pPr/>
      <w:r>
        <w:rPr>
          <w:lang w:val="pt_PT" w:bidi="pt_PT"/>
        </w:rPr>
      </w:r>
      <w:r>
        <w:rPr>
          <w:lang w:val="pt_PT" w:bidi="pt_PT"/>
        </w:rPr>
        <w:t>Na última passagem, os líderes religiosos prenderam Pedro e João na área do templo por curar um homem e pregar sobre a ressurreição de Jesus. Como o Conselho Judaico não sabia como punir os apóstolos sem causar um motim, eles os ameaçaram para não pregar sobre Jesus e então os deixaram ir. Agora, os apóstolos retornam para os crentes, e eles oram juntos para pedir a Deus ajuda para falar com ousadia sobre Jesus. Deus faz tremer o lugar onde eles estão se encontrando e responde a sua oração.</w:t>
      </w:r>
    </w:p>
    <w:p>
      <w:pPr/>
      <w:r>
        <w:rPr>
          <w:lang w:val="pt_PT" w:bidi="pt_PT"/>
        </w:rPr>
      </w:r>
      <w:r>
        <w:rPr>
          <w:lang w:val="pt_PT" w:bidi="pt_PT"/>
        </w:rPr>
        <w:t>Depois que o Sinédrio, ou o Conselho Judaico, libertou Pedro e João, eles retornaram para seu próprio povo, ou aos outros crentes em Jerusalém. Eles contam aos outros crentes sobre sua conversa com os principais sacerdotes e anciãos. Principal sacerdote, ou sumo sacerdote, se refere ao líder dos sacerdotes e o líder do supremo tribunal judaico que fazia sacrifícios em nome das pessoas. Anciãos se refere a líderes da comunidade judaica mais velhos. Esses eram dois dos três grupos que compunham o Sinédrio, ou o alto Conselho judaico que colocou Pedro e João em julgamento. Esse também era o grupo que foi responsável por entregar Jesus às autoridades romanas para ser executado.</w:t>
      </w:r>
    </w:p>
    <w:p>
      <w:pPr/>
      <w:r>
        <w:rPr>
          <w:lang w:val="pt_PT" w:bidi="pt_PT"/>
        </w:rPr>
      </w:r>
      <w:r>
        <w:rPr>
          <w:lang w:val="pt_PT" w:bidi="pt_PT"/>
        </w:rPr>
        <w:t>Os crentes levantaram suas vozes juntos, ou oraram a Deus com a mesma atitude de louvor, confiança e desejo de ser ousados. Os crentes começam sua oração chamando Deus de "Senhor soberano". Esse título significa que Deus tem toda a autoridade e poder sobre todas as pessoas. Era um título comum para Deus entre as pessoas judias no Antigo Testamento. Provavelmente uma pessoa orava enquanto os outros crentes concordavam com o que estava sendo dito. Certifique-se de não implicar que todos os crentes diziam as mesmas palavras ao mesmo tempo.</w:t>
      </w:r>
    </w:p>
    <w:p>
      <w:pPr/>
      <w:r>
        <w:rPr>
          <w:lang w:val="pt_PT" w:bidi="pt_PT"/>
        </w:rPr>
      </w:r>
      <w:r>
        <w:rPr>
          <w:lang w:val="pt_PT" w:bidi="pt_PT"/>
        </w:rPr>
        <w:t>Pare aqui e discuta essa pergunta em grupo: como as pessoas oram em grupo em sua cultura? Pause este áudio aqui.</w:t>
      </w:r>
    </w:p>
    <w:p>
      <w:pPr/>
      <w:r>
        <w:rPr>
          <w:lang w:val="pt_PT" w:bidi="pt_PT"/>
        </w:rPr>
      </w:r>
      <w:r>
        <w:rPr>
          <w:lang w:val="pt_PT" w:bidi="pt_PT"/>
        </w:rPr>
        <w:t>Quando eles dizem: "Vocês fizeram todas as coisas no céu", céu se refere ao céu que vemos. Eles querem dizer que Deus criou todas as coisas vivas na terra e nos céus. Eles dizem que Deus falou por meio de seu pai, ou antepassado, o rei Davi. O Espírito Santo, ou o Espírito de Deus, deu a Davi as palavras para dizer. "Seu servo" significa que Davi serviu a Deus. Eles citam um dos Salmos que Davi escreveu. "Por que as nações se enfurecem e as pessoas conspiram em vão?" é uma pergunta que não era para ser respondida. Em vez disso, enfatiza que os gentios, ou nações não judaicas, estavam muito irados. Mesmo que eles tenham feito planos, eles nunca foram capazes de seguir esses planos e nunca obtiveram o que eles queriam. Aqui, nação se refere a um grupo de pessoas que compartilham o mesmo idioma e cultura.</w:t>
      </w:r>
    </w:p>
    <w:p>
      <w:pPr/>
      <w:r>
        <w:rPr>
          <w:lang w:val="pt_PT" w:bidi="pt_PT"/>
        </w:rPr>
      </w:r>
      <w:r>
        <w:rPr>
          <w:lang w:val="pt_PT" w:bidi="pt_PT"/>
        </w:rPr>
        <w:t>Ambos os reis e governantes na terra se reúnem para se opor ao Senhor, ou Deus, e seu Ungido. Originalmente, "o ungido" se referia ao rei judeu naquela época, centenas de anos antes de Jesus. Mas Lucas interpreta o Salmo para ser uma profecia sobre Jesus como o Cristo, ou salvador prometido. O título Cristo significa "ungido". Quando Deus ungia alguém, ou o escolhia para uma tarefa especial, o mensageiro de Deus derramaria óleo sobre sua cabeça como um símbolo de que Deus o escolheu.</w:t>
      </w:r>
    </w:p>
    <w:p>
      <w:pPr/>
      <w:r>
        <w:rPr>
          <w:lang w:val="pt_PT" w:bidi="pt_PT"/>
        </w:rPr>
      </w:r>
      <w:r>
        <w:rPr>
          <w:lang w:val="pt_PT" w:bidi="pt_PT"/>
        </w:rPr>
        <w:t>Pare aqui e discuta essa pergunta em grupo: como as pessoas reagem quando alguém tenta dizer o que acontecerá no futuro? Qual é a diferença entre imaginar algo que pode acontecer e certeza no futuro? Discuta o que é feito em sua cultura para indicar que alguém é escolhido para uma tarefa especial. Pause este áudio aqui.</w:t>
      </w:r>
    </w:p>
    <w:p>
      <w:pPr/>
      <w:r>
        <w:rPr>
          <w:lang w:val="pt_PT" w:bidi="pt_PT"/>
        </w:rPr>
      </w:r>
      <w:r>
        <w:rPr>
          <w:lang w:val="pt_PT" w:bidi="pt_PT"/>
        </w:rPr>
        <w:t>Depois da profecia sobre reis se reunindo para se opor a Deus, as pessoas dizem "de verdade" ou "de fato" isso aconteceu nessa cidade, que era Jerusalém. Os crentes acreditavam que o rei Herodes e o governador romano Pôncio Pilatos haviam cumprido a profecia. Herodes e Pôncio eram as autoridades judaicas e gentias naquela época que haviam trabalhado com os gentios e pessoas judias para matar Jesus. Quando eles chamam Jesus de "seu servo santo", isso significa que Deus separou Jesus para um propósito especial e que Jesus fez tudo o que Deus queria que ele fizesse. Deus ungiu Jesus ou o escolheu para uma tarefa especial — para ser o salvador prometido! Os crentes reconhecem que Deus já havia planejado que as autoridades matassem Jesus e que era uma parte da vontade de Deus, ou plano.</w:t>
      </w:r>
    </w:p>
    <w:p>
      <w:pPr/>
      <w:r>
        <w:rPr>
          <w:lang w:val="pt_PT" w:bidi="pt_PT"/>
        </w:rPr>
      </w:r>
      <w:r>
        <w:rPr>
          <w:lang w:val="pt_PT" w:bidi="pt_PT"/>
        </w:rPr>
        <w:t>Os crentes usam a palavra "agora" para parar de falar sobre eventos passados e começar a pedir a Deus para fazer algo. Eles pedem a Deus para considerar, ou pensar sobre, as ameaças dos líderes religiosos e dar a seus servos, ou os crentes orando, a capacidade de ensinar sobre Jesus com ousadia. Os crentes querem ensinar a palavra de Deus, ou as boas novas sobre Jesus, com ousadia. Eles querem que Deus "estique sua mão" ou realize milagres, sinais e maravilhas que apenas Deus poderia fazer. Deus curando o homem coxo por meio de Pedro e João é um exemplo de um sinal milagroso. Esses tipos de milagres eram indicações de que o que os crentes estavam dizendo sobre Jesus era verdadeiro. Os crentes reconhecem que o poder para os milagres não vinham de si mesmos. Deus faria curas, sinais e milagres porque eles chamavam o nome poderoso de Jesus. Na cultura judaica, o nome de uma pessoa representa toda a pessoa.</w:t>
      </w:r>
    </w:p>
    <w:p>
      <w:pPr/>
      <w:r>
        <w:rPr>
          <w:lang w:val="pt_PT" w:bidi="pt_PT"/>
        </w:rPr>
      </w:r>
      <w:r>
        <w:rPr>
          <w:lang w:val="pt_PT" w:bidi="pt_PT"/>
        </w:rPr>
        <w:t>Depois que eles oraram, Deus mostrou que ele havia ouvido e respondido a sua oração sacudindo o lugar onde eles estavam se encontrando. Então o Espírito Santo, ou o Espírito de Deus, encheu especialmente todos os crentes. Isso não significa que o Espírito Santo havia deixado os crentes, mas em vez disso que o Espírito Santo estava especialmente equipando os crentes com ousadia para serem capazes de compartilhar sobre Jesus. Os crentes provavelmente foram capazes de sair e compartilhar ousadamente com os outros pelos próximos dias ou semanas. Aqui, a palavra de Deus se refere às boas novas de que Jesus morreu por nossos pecados, as pessoas o enterraram em um túmulo e que ele ressuscitou. Isso significava que o Reino de Deus havia começado!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4.23–31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Pedro e João retornam de seu encontro com o Conselho Judaico para o lugar onde os crentes estão reunidos em Jerusalém. Eles dizem a eles tudo o que aconteceu com o Conselho.</w:t>
      </w:r>
    </w:p>
    <w:p>
      <w:pPr/>
      <w:r>
        <w:rPr>
          <w:lang w:val="pt_PT" w:bidi="pt_PT"/>
        </w:rPr>
      </w:r>
      <w:r>
        <w:rPr>
          <w:b/>
          <w:lang w:val="pt_PT" w:bidi="pt_PT"/>
        </w:rPr>
        <w:t>Na segunda cena:</w:t>
      </w:r>
      <w:r>
        <w:rPr>
          <w:lang w:val="pt_PT" w:bidi="pt_PT"/>
        </w:rPr>
        <w:t xml:space="preserve"> os crentes oram juntos, citam Salmos e pedem a Deus para dar a eles coragem para compartilhar sobre Jesus, mesmo que eles tenham sido ameaçados a não fazer isso.</w:t>
      </w:r>
    </w:p>
    <w:p>
      <w:pPr/>
      <w:r>
        <w:rPr>
          <w:lang w:val="pt_PT" w:bidi="pt_PT"/>
        </w:rPr>
      </w:r>
      <w:r>
        <w:rPr>
          <w:b/>
          <w:lang w:val="pt_PT" w:bidi="pt_PT"/>
        </w:rPr>
        <w:t>Na terceira cena:</w:t>
      </w:r>
      <w:r>
        <w:rPr>
          <w:lang w:val="pt_PT" w:bidi="pt_PT"/>
        </w:rPr>
        <w:t xml:space="preserve"> Deus faz tremer o lugar onde os crentes estão se encontrando. Os crentes estão cheios do Espírito Santo e todos eles têm ousadia para sair e compartilhar sobre Jesus por algum tempo.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Grupo de crentes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Pedro e João são libertos pelo Conselho Judaico. Eles voltam para seus amigos e dizem a eles o que aconteceu na reunião do conselho, incluindo a maneira como os líderes haviam ameaçado eles. Todos os seguidores de Jesus oraram juntos a Deus para ter coragem para compartilhar sobre Jesus.</w:t>
      </w:r>
    </w:p>
    <w:p>
      <w:pPr/>
      <w:r>
        <w:rPr>
          <w:lang w:val="pt_PT" w:bidi="pt_PT"/>
        </w:rPr>
      </w:r>
      <w:r>
        <w:rPr>
          <w:lang w:val="pt_PT" w:bidi="pt_PT"/>
        </w:rPr>
        <w:t>Os crentes se dirigem a Deus de uma maneira muito respeitosa chamando o "Senhor soberano". Eles reconhecem a Deus como seu Senhor e que ele é o Criador de tudo.</w:t>
      </w:r>
    </w:p>
    <w:p>
      <w:pPr/>
      <w:r>
        <w:rPr>
          <w:lang w:val="pt_PT" w:bidi="pt_PT"/>
        </w:rPr>
      </w:r>
      <w:r>
        <w:rPr>
          <w:lang w:val="pt_PT" w:bidi="pt_PT"/>
        </w:rPr>
        <w:t>Os crentes reconhecem que Deus falou por meio do rei Davi pelo Espírito Santo, e eles citaram o que Davi disse nos Salmos.</w:t>
      </w:r>
    </w:p>
    <w:p>
      <w:pPr/>
      <w:r>
        <w:rPr>
          <w:lang w:val="pt_PT" w:bidi="pt_PT"/>
        </w:rPr>
      </w:r>
      <w:r>
        <w:rPr>
          <w:lang w:val="pt_PT" w:bidi="pt_PT"/>
        </w:rPr>
        <w:t>Davi disse que os gentios e outras pessoas conspiram em vão, ou fazem planos que nunca acontecem.</w:t>
      </w:r>
    </w:p>
    <w:p>
      <w:pPr/>
      <w:r>
        <w:rPr>
          <w:lang w:val="pt_PT" w:bidi="pt_PT"/>
        </w:rPr>
      </w:r>
      <w:r>
        <w:rPr>
          <w:lang w:val="pt_PT" w:bidi="pt_PT"/>
        </w:rPr>
        <w:t>Os reis e governantes se reúnem contra Deus e seu Ungido. Os crentes pensam que o Salmo era uma profecia sobre Jesus. Os crentes terminam a citação dos Salmos. Quando eles dizem "de fato" ou "de fato isso aconteceu aqui nessa cidade", as palavras "de fato" ou "na verdade" são usadas para mostrar que Herodes e Pilatos cumpriram a profecia como os reis e governantes que se opuseram a Jesus como o Ungido de Deus. Eles aceitam que era o plano de Deus as pessoas rejeitarem Jesus como o salvador prometido.</w:t>
      </w:r>
    </w:p>
    <w:p>
      <w:pPr/>
      <w:r>
        <w:rPr>
          <w:lang w:val="pt_PT" w:bidi="pt_PT"/>
        </w:rPr>
      </w:r>
      <w:r>
        <w:rPr>
          <w:lang w:val="pt_PT" w:bidi="pt_PT"/>
        </w:rPr>
        <w:t>A palavra "agora" indica uma mudança de falar sobre eventos passados a pedir a Deus para fazer algo. Os crentes pedem a Deus coragem para ensinar sobre Jesus e pedem a Deus para esticar sua mão, ou fazer atos poderosos para que as pessoas saibam que seu ensinamento é verdadeiro.</w:t>
      </w:r>
    </w:p>
    <w:p>
      <w:pPr/>
      <w:r>
        <w:rPr>
          <w:lang w:val="pt_PT" w:bidi="pt_PT"/>
        </w:rPr>
      </w:r>
      <w:r>
        <w:rPr>
          <w:lang w:val="pt_PT" w:bidi="pt_PT"/>
        </w:rPr>
        <w:t>Deus faz tremer o lugar onde eles estão se encontrando e o Espírito Santo enche os crentes. Isso não significa que o Espírito Santo já deixou os crentes, mas em vez disso que o Espírito Santo estava equipando especialmente os crentes com ousadia para serem capazes de compartilhar sobre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4.23–31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Grupo de crentes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Pedro e João retornando de seu encontro com o Conselho Judaico para o lugar onde os crentes estão reunidos em Jerusalém. Eles dizem a eles tudo o que aconteceu com o Conselho.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grupo de crentes: "O que você está sentindo ou pensando?" A pessoa pode responder coisas como: "Com medo. O Conselho são os mesmos responsáveis por matar Jesus", ou "Determinados. Jesus disse que enfrentaríamos perseguição. Está começando a acontecer. Precisamos de sua ajuda", ou "Admirado. Quero a mesma ousadia que Pedro e João mostraram ao Conselho".</w:t>
      </w:r>
    </w:p>
    <w:p>
      <w:pPr>
        <w:pStyle w:val="ListBullet"/>
        <w:spacing w:line="240" w:lineRule="auto"/>
        <w:ind w:left="720"/>
      </w:pPr>
      <w:r>
        <w:rPr>
          <w:lang w:val="pt_PT" w:bidi="pt_PT"/>
        </w:rPr>
      </w:r>
      <w:r>
        <w:rPr>
          <w:lang w:val="pt_PT" w:bidi="pt_PT"/>
        </w:rPr>
        <w:t>Pergunte à pessoa que interpreta Pedro e João: "O que você está sentindo ou pensando?" A pessoa pode responder coisas como: "Animado. O Espírito Santo nos deu palavras para dizer exatamente quando precisávamos delas", ou "Corajoso. Quero que os outros compartilhem sobre Jesus com confiança também!" ou "Grato. Quero agradecer a Deus pelo que ele fez".</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crentes orando juntos. Eles citam Salmos e pedem a Deus para dar a eles coragem para compartilhar sobre Jesus, mesmo que eles tenham sido ameaçados a não fazer isso. Os crentes terminam a oração e Deus faz tremer o lugar onde eles estão se encontrando. O Espírito Santo enche especialmente os crentes e dá a eles ousadia para compartilhar.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 "Satisfeito. Estou feliz por dar a eles ousadia para compartilhar", ou "No controle. Os usarei de maneiras poderosas", ou "Contente. Sempre ajudarei meus filhos quando eles me chamarem". [! Continue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"Corajoso. Se Deus é conosco, quem pode ser contra nós?" ou "Alegre. Todos têm que saber sobre as boas novas de Jesus", ou "abençoado. Jesus me escolheu para ser sua testemunha e agora ele me deu poder para fazer 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4.23–31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Pedro e João retornam para os crentes em Jerusalém e dizem a eles o que os </w:t>
      </w:r>
      <w:r>
        <w:rPr>
          <w:b/>
          <w:lang w:val="pt_PT" w:bidi="pt_PT"/>
        </w:rPr>
        <w:t>principais sacerdotes</w:t>
      </w:r>
      <w:r>
        <w:rPr>
          <w:lang w:val="pt_PT" w:bidi="pt_PT"/>
        </w:rPr>
        <w:t xml:space="preserve"> e </w:t>
      </w:r>
      <w:r>
        <w:rPr>
          <w:b/>
          <w:lang w:val="pt_PT" w:bidi="pt_PT"/>
        </w:rPr>
        <w:t>anciãos</w:t>
      </w:r>
      <w:r>
        <w:rPr>
          <w:lang w:val="pt_PT" w:bidi="pt_PT"/>
        </w:rPr>
        <w:t xml:space="preserve"> disseram. Os anciãos eram homens mais velhos que eram líderes da comunidade não religiosa. O principal sacerdote ou </w:t>
      </w:r>
      <w:r>
        <w:rPr>
          <w:b/>
          <w:lang w:val="pt_PT" w:bidi="pt_PT"/>
        </w:rPr>
        <w:t>sumo sacerdote</w:t>
      </w:r>
      <w:r>
        <w:rPr>
          <w:lang w:val="pt_PT" w:bidi="pt_PT"/>
        </w:rPr>
        <w:t xml:space="preserve"> liderava o conselho judaico. Ele não estava apenas acima dos outros sacerdotes, mas também era o líder do supremo tribunal judaico e oferecia sacrifícios especiais a Deus que apenas o sumo sacerdote poderia fazer. Ambos os grupos de homens compunham o alto conselho judaico, o </w:t>
      </w:r>
      <w:r>
        <w:rPr>
          <w:lang w:val="pt_PT" w:bidi="pt_PT"/>
        </w:rPr>
        <w:t>Sinédrio</w:t>
      </w:r>
      <w:r>
        <w:rPr>
          <w:lang w:val="pt_PT" w:bidi="pt_PT"/>
        </w:rPr>
        <w:t xml:space="preserve">. Use a mesma palavra ou frase para "ancião" e "sumo sacerdote" que você usou em passagens anteriores. Para mais informações sobre </w:t>
      </w:r>
      <w:r>
        <w:rPr>
          <w:lang w:val="pt_PT" w:bidi="pt_PT"/>
        </w:rPr>
        <w:t>ancião</w:t>
      </w:r>
      <w:r>
        <w:rPr>
          <w:lang w:val="pt_PT" w:bidi="pt_PT"/>
        </w:rPr>
        <w:t xml:space="preserve"> e </w:t>
      </w:r>
      <w:r>
        <w:rPr>
          <w:lang w:val="pt_PT" w:bidi="pt_PT"/>
        </w:rPr>
        <w:t>sumo sacerdote</w:t>
      </w:r>
      <w:r>
        <w:rPr>
          <w:lang w:val="pt_PT" w:bidi="pt_PT"/>
        </w:rPr>
        <w:t>, consulte o Glossário Mestre.</w:t>
      </w:r>
    </w:p>
    <w:p>
      <w:pPr/>
      <w:r>
        <w:rPr>
          <w:lang w:val="pt_PT" w:bidi="pt_PT"/>
        </w:rPr>
      </w:r>
      <w:r>
        <w:rPr>
          <w:lang w:val="pt_PT" w:bidi="pt_PT"/>
        </w:rPr>
        <w:t xml:space="preserve">Os crentes começam sua </w:t>
      </w:r>
      <w:r>
        <w:rPr>
          <w:b/>
          <w:lang w:val="pt_PT" w:bidi="pt_PT"/>
        </w:rPr>
        <w:t>oração</w:t>
      </w:r>
      <w:r>
        <w:rPr>
          <w:lang w:val="pt_PT" w:bidi="pt_PT"/>
        </w:rPr>
        <w:t>. Orar é quando alguém se comunica com Deus. Utilize aqui uma palavra que não se refira apenas a uma comunicação ritualística, mas sim a algo mais pessoal. Alguns idiomas têm palavras separadas para orações de ação de graças e pedido ajuda.</w:t>
      </w:r>
    </w:p>
    <w:p>
      <w:pPr/>
      <w:r>
        <w:rPr>
          <w:lang w:val="pt_PT" w:bidi="pt_PT"/>
        </w:rPr>
      </w:r>
      <w:r>
        <w:rPr>
          <w:lang w:val="pt_PT" w:bidi="pt_PT"/>
        </w:rPr>
        <w:t xml:space="preserve">Pare aqui e, como um grupo, discuta qual palavra ou frase você usará para </w:t>
      </w:r>
      <w:r>
        <w:rPr>
          <w:b/>
          <w:lang w:val="pt_PT" w:bidi="pt_PT"/>
        </w:rPr>
        <w:t>oração</w:t>
      </w:r>
      <w:r>
        <w:rPr>
          <w:lang w:val="pt_PT" w:bidi="pt_PT"/>
        </w:rPr>
        <w:t xml:space="preserve">. Procure a palavra </w:t>
      </w:r>
      <w:r>
        <w:rPr>
          <w:lang w:val="pt_PT" w:bidi="pt_PT"/>
        </w:rPr>
        <w:t>oração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Eles chamam Deus de "</w:t>
      </w:r>
      <w:r>
        <w:rPr>
          <w:b/>
          <w:lang w:val="pt_PT" w:bidi="pt_PT"/>
        </w:rPr>
        <w:t>Senhor</w:t>
      </w:r>
      <w:r>
        <w:rPr>
          <w:lang w:val="pt_PT" w:bidi="pt_PT"/>
        </w:rPr>
        <w:t xml:space="preserve"> soberano". Senhor significa mestre ou alguém que tem autoridade. Deus tem todo o poder e autoridade sobre todas as pessoas. Use a mesma palavra ou frase para Senhor que você usou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Os crentes dizem que Deus criou todas as coisas sob o </w:t>
      </w:r>
      <w:r>
        <w:rPr>
          <w:b/>
          <w:lang w:val="pt_PT" w:bidi="pt_PT"/>
        </w:rPr>
        <w:t>céu</w:t>
      </w:r>
      <w:r>
        <w:rPr>
          <w:lang w:val="pt_PT" w:bidi="pt_PT"/>
        </w:rPr>
        <w:t xml:space="preserve">. Aqui, céu se refere ao céu que vemos. Use a mesma palavra ou frase para "céu", que significa o céu que vemos, que você usou em passagens anteriores. Para mais informações sobre </w:t>
      </w:r>
      <w:r>
        <w:rPr>
          <w:lang w:val="pt_PT" w:bidi="pt_PT"/>
        </w:rPr>
        <w:t>céu</w:t>
      </w:r>
      <w:r>
        <w:rPr>
          <w:lang w:val="pt_PT" w:bidi="pt_PT"/>
        </w:rPr>
        <w:t>, consulte o Glossário Mestre.</w:t>
      </w:r>
    </w:p>
    <w:p>
      <w:pPr/>
      <w:r>
        <w:rPr>
          <w:lang w:val="pt_PT" w:bidi="pt_PT"/>
        </w:rPr>
      </w:r>
      <w:r>
        <w:rPr>
          <w:lang w:val="pt_PT" w:bidi="pt_PT"/>
        </w:rPr>
        <w:t xml:space="preserve">Os crentes dizem que Deus falou por meio de Davi pelo </w:t>
      </w:r>
      <w:r>
        <w:rPr>
          <w:b/>
          <w:lang w:val="pt_PT" w:bidi="pt_PT"/>
        </w:rPr>
        <w:t>Espírito Santo</w:t>
      </w:r>
      <w:r>
        <w:rPr>
          <w:lang w:val="pt_PT" w:bidi="pt_PT"/>
        </w:rPr>
        <w:t xml:space="preserve">. Espírito Santo se refere ao Espírito de Deus que ele dá às pessoas para equipá-las com sua presença, sabedoria, autoridade e poder. Use a mesma palavra ou frase para "Espírito Santo" que você usou em passagens anteriores. Para mais informações sobre o </w:t>
      </w:r>
      <w:r>
        <w:rPr>
          <w:lang w:val="pt_PT" w:bidi="pt_PT"/>
        </w:rPr>
        <w:t>Espírito Santo</w:t>
      </w:r>
      <w:r>
        <w:rPr>
          <w:lang w:val="pt_PT" w:bidi="pt_PT"/>
        </w:rPr>
        <w:t>, consulte o Glossário Mestre.</w:t>
      </w:r>
    </w:p>
    <w:p>
      <w:pPr/>
      <w:r>
        <w:rPr>
          <w:lang w:val="pt_PT" w:bidi="pt_PT"/>
        </w:rPr>
      </w:r>
      <w:r>
        <w:rPr>
          <w:lang w:val="pt_PT" w:bidi="pt_PT"/>
        </w:rPr>
        <w:t xml:space="preserve">Eles chamam Davi de "seu </w:t>
      </w:r>
      <w:r>
        <w:rPr>
          <w:b/>
          <w:lang w:val="pt_PT" w:bidi="pt_PT"/>
        </w:rPr>
        <w:t>servo</w:t>
      </w:r>
      <w:r>
        <w:rPr>
          <w:lang w:val="pt_PT" w:bidi="pt_PT"/>
        </w:rPr>
        <w:t xml:space="preserve">". Um servo é alguém que vive na casa de seu senhor e os serve. As pessoas pensavam neles como as pessoas mais baixas e menos importantes na comunidade. Embora Davi fosse um rei, ele também era o servo de Deus, o que significava que ele fez tudo o que Deus queria que ele fizesse. Use a mesma palavra ou frase para servo que você usou em passagens anteriores. Para mais informações sobre </w:t>
      </w:r>
      <w:r>
        <w:rPr>
          <w:lang w:val="pt_PT" w:bidi="pt_PT"/>
        </w:rPr>
        <w:t>servo</w:t>
      </w:r>
      <w:r>
        <w:rPr>
          <w:lang w:val="pt_PT" w:bidi="pt_PT"/>
        </w:rPr>
        <w:t>, consulte o Glossário Mestre.</w:t>
      </w:r>
    </w:p>
    <w:p>
      <w:pPr/>
      <w:r>
        <w:rPr>
          <w:lang w:val="pt_PT" w:bidi="pt_PT"/>
        </w:rPr>
      </w:r>
      <w:r>
        <w:rPr>
          <w:lang w:val="pt_PT" w:bidi="pt_PT"/>
        </w:rPr>
        <w:t xml:space="preserve">No Salmo, Davi diz que as </w:t>
      </w:r>
      <w:r>
        <w:rPr>
          <w:b/>
          <w:lang w:val="pt_PT" w:bidi="pt_PT"/>
        </w:rPr>
        <w:t>nações</w:t>
      </w:r>
      <w:r>
        <w:rPr>
          <w:lang w:val="pt_PT" w:bidi="pt_PT"/>
        </w:rPr>
        <w:t xml:space="preserve"> estão iradas. Especificamente, ele está se referindo às nações não judaicas estando iradas. Aqui, nação se refere a um grupo de pessoas que compartilham o mesmo idioma e cultura. Use a mesma palavra ou frase para nação que você usou em passagens anteriores. Para mais informações sobre </w:t>
      </w:r>
      <w:r>
        <w:rPr>
          <w:lang w:val="pt_PT" w:bidi="pt_PT"/>
        </w:rPr>
        <w:t>nação</w:t>
      </w:r>
      <w:r>
        <w:rPr>
          <w:lang w:val="pt_PT" w:bidi="pt_PT"/>
        </w:rPr>
        <w:t>, consulte o Glossário Mestre.</w:t>
      </w:r>
    </w:p>
    <w:p>
      <w:pPr/>
      <w:r>
        <w:rPr>
          <w:lang w:val="pt_PT" w:bidi="pt_PT"/>
        </w:rPr>
      </w:r>
      <w:r>
        <w:rPr>
          <w:lang w:val="pt_PT" w:bidi="pt_PT"/>
        </w:rPr>
        <w:t xml:space="preserve">Os crentes se referem a Jesus como o </w:t>
      </w:r>
      <w:r>
        <w:rPr>
          <w:b/>
          <w:lang w:val="pt_PT" w:bidi="pt_PT"/>
        </w:rPr>
        <w:t>Ungido</w:t>
      </w:r>
      <w:r>
        <w:rPr>
          <w:lang w:val="pt_PT" w:bidi="pt_PT"/>
        </w:rPr>
        <w:t xml:space="preserve"> sobre quem Davi escreveu. Na cultura judaica, quando Deus ungia alguém, significava que eles recebiam o favor ou nomeação de Deus para um lugar, serviço ou função especial no propósito de Deus. Deus ungiu ou escolheu especialmente Jesus como o salvador prometido.</w:t>
      </w:r>
    </w:p>
    <w:p>
      <w:pPr/>
      <w:r>
        <w:rPr>
          <w:lang w:val="pt_PT" w:bidi="pt_PT"/>
        </w:rPr>
      </w:r>
      <w:r>
        <w:rPr>
          <w:lang w:val="pt_PT" w:bidi="pt_PT"/>
        </w:rPr>
        <w:t xml:space="preserve">Pare aqui e discuta em grupo qual palavra ou frase vocês usarão para </w:t>
      </w:r>
      <w:r>
        <w:rPr>
          <w:b/>
          <w:lang w:val="pt_PT" w:bidi="pt_PT"/>
        </w:rPr>
        <w:t>ungido</w:t>
      </w:r>
      <w:r>
        <w:rPr>
          <w:lang w:val="pt_PT" w:bidi="pt_PT"/>
        </w:rPr>
        <w:t xml:space="preserve">. Procure a palavra </w:t>
      </w:r>
      <w:r>
        <w:rPr>
          <w:lang w:val="pt_PT" w:bidi="pt_PT"/>
        </w:rPr>
        <w:t>ungir</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os crentes dizem que as autoridades trabalharam com os </w:t>
      </w:r>
      <w:r>
        <w:rPr>
          <w:b/>
          <w:lang w:val="pt_PT" w:bidi="pt_PT"/>
        </w:rPr>
        <w:t>gentios</w:t>
      </w:r>
      <w:r>
        <w:rPr>
          <w:lang w:val="pt_PT" w:bidi="pt_PT"/>
        </w:rPr>
        <w:t xml:space="preserve"> para matar Jesus, gentio se refere a não judeus. Nesse caso, se refere às autoridades romanas e soldados.</w:t>
      </w:r>
    </w:p>
    <w:p>
      <w:pPr/>
      <w:r>
        <w:rPr>
          <w:lang w:val="pt_PT" w:bidi="pt_PT"/>
        </w:rPr>
      </w:r>
      <w:r>
        <w:rPr>
          <w:lang w:val="pt_PT" w:bidi="pt_PT"/>
        </w:rPr>
        <w:t xml:space="preserve">Pare aqui e discuta como um grupo qual palavra ou frase você usará para </w:t>
      </w:r>
      <w:r>
        <w:rPr>
          <w:b/>
          <w:lang w:val="pt_PT" w:bidi="pt_PT"/>
        </w:rPr>
        <w:t>gentios</w:t>
      </w:r>
      <w:r>
        <w:rPr>
          <w:lang w:val="pt_PT" w:bidi="pt_PT"/>
        </w:rPr>
        <w:t xml:space="preserve">. Procure a palavra </w:t>
      </w:r>
      <w:r>
        <w:rPr>
          <w:lang w:val="pt_PT" w:bidi="pt_PT"/>
        </w:rPr>
        <w:t>gentios</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gentios trabalharam com as pessoas de Israel para matar Jesus. "Pessoas de </w:t>
      </w:r>
      <w:r>
        <w:rPr>
          <w:b/>
          <w:lang w:val="pt_PT" w:bidi="pt_PT"/>
        </w:rPr>
        <w:t>Israel</w:t>
      </w:r>
      <w:r>
        <w:rPr>
          <w:lang w:val="pt_PT" w:bidi="pt_PT"/>
        </w:rPr>
        <w:t xml:space="preserve">" se refere aos judeus, ou os descendentes de Jacó. Use a mesma palavra ou frase para "Israel" que você usou em passagens anteriores. Para mais informações sobre </w:t>
      </w:r>
      <w:r>
        <w:rPr>
          <w:lang w:val="pt_PT" w:bidi="pt_PT"/>
        </w:rPr>
        <w:t>Israel</w:t>
      </w:r>
      <w:r>
        <w:rPr>
          <w:lang w:val="pt_PT" w:bidi="pt_PT"/>
        </w:rPr>
        <w:t>, consulte o Glossário Mestre.</w:t>
      </w:r>
    </w:p>
    <w:p>
      <w:pPr/>
      <w:r>
        <w:rPr>
          <w:lang w:val="pt_PT" w:bidi="pt_PT"/>
        </w:rPr>
      </w:r>
      <w:r>
        <w:rPr>
          <w:lang w:val="pt_PT" w:bidi="pt_PT"/>
        </w:rPr>
        <w:t xml:space="preserve">Os crentes se referem a Jesus como seu servo </w:t>
      </w:r>
      <w:r>
        <w:rPr>
          <w:b/>
          <w:lang w:val="pt_PT" w:bidi="pt_PT"/>
        </w:rPr>
        <w:t>santo</w:t>
      </w:r>
      <w:r>
        <w:rPr>
          <w:lang w:val="pt_PT" w:bidi="pt_PT"/>
        </w:rPr>
        <w:t xml:space="preserve">. Santo se refere a qualquer coisa que seja separada para o serviço de Deus. Jesus foi separado por Deus para um propósito especial, ser o salvador prometido. Jesus era o servo de Deus porque ele fez tudo o que Deus queria que ele fizesse. Use a mesma palavra ou frase para santo que você usou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Os crentes pedem a Deus para realizar </w:t>
      </w:r>
      <w:r>
        <w:rPr>
          <w:b/>
          <w:lang w:val="pt_PT" w:bidi="pt_PT"/>
        </w:rPr>
        <w:t>sinais e maravilhas</w:t>
      </w:r>
      <w:r>
        <w:rPr>
          <w:lang w:val="pt_PT" w:bidi="pt_PT"/>
        </w:rPr>
        <w:t xml:space="preserve">. Milagres, sinais e maravilhas são todos atos que apenas Deus pode fazer. Sinais também indicam que algo é verdade. Um exemplo disso é Pedro e João curando o homem coxo — esse era um sinal de que seus ensinamentos sobre Jesus eram verdadeiros. Use a mesma palavra ou frase para "milagres, sinais e maravilhas que você usou em passagens anteriores. Para mais informações sobre </w:t>
      </w:r>
      <w:r>
        <w:rPr>
          <w:lang w:val="pt_PT" w:bidi="pt_PT"/>
        </w:rPr>
        <w:t>milagres, sinais e maravilhas</w:t>
      </w:r>
      <w:r>
        <w:rPr>
          <w:lang w:val="pt_PT" w:bidi="pt_PT"/>
        </w:rPr>
        <w:t>, consulte o Glossário Mestre.</w:t>
      </w:r>
    </w:p>
    <w:p>
      <w:pPr/>
      <w:r>
        <w:rPr>
          <w:lang w:val="pt_PT" w:bidi="pt_PT"/>
        </w:rPr>
      </w:r>
      <w:r>
        <w:rPr>
          <w:lang w:val="pt_PT" w:bidi="pt_PT"/>
        </w:rPr>
        <w:t xml:space="preserve">Os crentes pregaram a </w:t>
      </w:r>
      <w:r>
        <w:rPr>
          <w:b/>
          <w:lang w:val="pt_PT" w:bidi="pt_PT"/>
        </w:rPr>
        <w:t>palavra de Deus</w:t>
      </w:r>
      <w:r>
        <w:rPr>
          <w:lang w:val="pt_PT" w:bidi="pt_PT"/>
        </w:rPr>
        <w:t xml:space="preserve">, ou as boas novas de que Jesus morreu por nossos pecados, foi enterrado e ressuscitou. Use a mesma palavra ou frase para "palavra de Deus" que você usou em passagens anteriores. Para mais informações sobre </w:t>
      </w:r>
      <w:r>
        <w:rPr>
          <w:lang w:val="pt_PT" w:bidi="pt_PT"/>
        </w:rPr>
        <w:t>palavra de Deus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4:32–37</w:t>
      </w:r>
      <w:r>
        <w:rPr>
          <w:lang w:val="pt_PT" w:bidi="pt_PT"/>
        </w:rPr>
      </w:r>
    </w:p>
    <w:p>
      <w:pPr>
        <w:pStyle w:val="Heading3"/>
      </w:pPr>
      <w:r>
        <w:rPr>
          <w:lang w:val="pt_PT" w:bidi="pt_PT"/>
        </w:rPr>
        <w:t>Ouvir e Sentir</w:t>
      </w:r>
    </w:p>
    <w:p>
      <w:pPr/>
      <w:r>
        <w:rPr>
          <w:lang w:val="pt_PT" w:bidi="pt_PT"/>
        </w:rPr>
      </w:r>
      <w:r>
        <w:rPr>
          <w:lang w:val="pt_PT" w:bidi="pt_PT"/>
        </w:rPr>
        <w:t>Nessa etapa, ouçam Atos 4.32–37 e guardem em seus corações.</w:t>
      </w:r>
    </w:p>
    <w:p>
      <w:pPr/>
      <w:r>
        <w:rPr>
          <w:lang w:val="pt_PT" w:bidi="pt_PT"/>
        </w:rPr>
      </w:r>
      <w:r>
        <w:rPr>
          <w:lang w:val="pt_PT" w:bidi="pt_PT"/>
        </w:rPr>
        <w:t>Ouçam uma versão em áudio de Atos 4.32–37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4.32–37 na tradução mais fácil de entender.</w:t>
      </w:r>
    </w:p>
    <w:p>
      <w:pPr/>
      <w:r>
        <w:rPr>
          <w:lang w:val="pt_PT" w:bidi="pt_PT"/>
        </w:rPr>
      </w:r>
      <w:r>
        <w:rPr>
          <w:lang w:val="pt_PT" w:bidi="pt_PT"/>
        </w:rPr>
        <w:t>Na última passagem, Pedro e João contaram a um grupo de crentes em Jerusalém sobre compartilhar sobre Jesus na frente do Conselho Judaico. O grupo de crentes orou para que Deus desse a eles coragem para compartilhar sobre Jesus. Deus fez tremer o lugar onde eles estavam se encontrando e respondeu a sua oração. Agora, os crentes estão unidos, compartilhando todas as coisas, os apóstolos estão realizando milagres, e Deus está fornecendo tudo o que precisam.</w:t>
      </w:r>
    </w:p>
    <w:p>
      <w:pPr/>
      <w:r>
        <w:rPr>
          <w:lang w:val="pt_PT" w:bidi="pt_PT"/>
        </w:rPr>
      </w:r>
      <w:r>
        <w:rPr>
          <w:lang w:val="pt_PT" w:bidi="pt_PT"/>
        </w:rPr>
        <w:t>Lucas nos diz que todos os crentes, ou as pessoas que acreditavam e seguiam Jesus como o salvador prometido, eram um só coração e mente, ou alma. Essa frase significa que os crentes estavam unidos com todo o seu ser, incluindo seus motivos, sentimentos, desejos e pensamentos.</w:t>
      </w:r>
    </w:p>
    <w:p>
      <w:pPr/>
      <w:r>
        <w:rPr>
          <w:lang w:val="pt_PT" w:bidi="pt_PT"/>
        </w:rPr>
      </w:r>
      <w:r>
        <w:rPr>
          <w:lang w:val="pt_PT" w:bidi="pt_PT"/>
        </w:rPr>
        <w:t>Parem aqui e discutam essa pergunta em grupo: como vocês descreveriam esse tipo de unidade em sua cultura? Pause este áudio aqui.</w:t>
      </w:r>
    </w:p>
    <w:p>
      <w:pPr/>
      <w:r>
        <w:rPr>
          <w:lang w:val="pt_PT" w:bidi="pt_PT"/>
        </w:rPr>
      </w:r>
      <w:r>
        <w:rPr>
          <w:lang w:val="pt_PT" w:bidi="pt_PT"/>
        </w:rPr>
        <w:t>O Espírito Santo uniu os crentes. Eles não consideravam como suas próprias as coisas que possuíam. Em vez disso, eles compartilharam suas posses quando outros crentes estavam necessitados.</w:t>
      </w:r>
    </w:p>
    <w:p>
      <w:pPr/>
      <w:r>
        <w:rPr>
          <w:lang w:val="pt_PT" w:bidi="pt_PT"/>
        </w:rPr>
      </w:r>
      <w:r>
        <w:rPr>
          <w:lang w:val="pt_PT" w:bidi="pt_PT"/>
        </w:rPr>
        <w:t>Os 12 apóstolos, ou representantes escolhidos de Jesus, continuaram a ensinar poderosamente. Isso poderia significar que eles falaram e ensinaram fortemente e, ao mesmo tempo, realizaram milagres, ou atos que apenas Deus pode fazer. Os apóstolos continuaram a testemunhar, ou contar às pessoas sobre a ressurreição do Senhor Jesus e como ele é o salvador prometido. Ressurreição se refere a Deus fazendo Jesus viver novamente. Quando Lucas chama Jesus de Senhor, ele quer dizer que Jesus é Deus e tem autoridade sobre os outros. Durante esse tempo, Deus continuou a mostrar sua graça, ou favor, a todos os crentes e os ajudou de muitas maneiras.</w:t>
      </w:r>
    </w:p>
    <w:p>
      <w:pPr/>
      <w:r>
        <w:rPr>
          <w:lang w:val="pt_PT" w:bidi="pt_PT"/>
        </w:rPr>
      </w:r>
      <w:r>
        <w:rPr>
          <w:lang w:val="pt_PT" w:bidi="pt_PT"/>
        </w:rPr>
        <w:t>Sempre que um crente estava necessitado, alguns dos crentes mais ricos venderam suas casas ou terras e trouxeram o dinheiro da venda aos apóstolos. Colocar o dinheiro aos pés dos apóstolos, não quer dizer literalmente que eles realmente colocaram o dinheiro aos pés dos apóstolos. Em vez disso, os crentes deram o controle do dinheiro aos apóstolos para distribuir, ou dar aos crentes necessitados. Nem todos os crentes venderam sua propriedade. Não era um requisito vender a propriedade, mas as pessoas fizeram isso várias vezes e deram esses presentes livremente.</w:t>
      </w:r>
    </w:p>
    <w:p>
      <w:pPr/>
      <w:r>
        <w:rPr>
          <w:lang w:val="pt_PT" w:bidi="pt_PT"/>
        </w:rPr>
      </w:r>
      <w:r>
        <w:rPr>
          <w:lang w:val="pt_PT" w:bidi="pt_PT"/>
        </w:rPr>
        <w:t>Lucas dá o exemplo de José, que vendeu seu campo e deu o dinheiro aos apóstolos para dar a qualquer crente que estivesse necessitado. José era um judeu que era um descendente de Levi. Deus colocou os levitas responsáveis por ajudar no templo. José nasceu na ilha de Chipre, mas ele tinha parentes e terra em Jerusalém. Embora seu nome fosse José, os apóstolos o chamaram de Barnabé, que significa Filho do Encorajamento. Isso não significa que ele era o filho de alguém chamado Encorajamento. Em vez disso, essa frase significa que ele era uma pessoa que encorajou os outros. José deu esperança, coragem ou confiança às pessoas ao seu redor.</w:t>
      </w:r>
    </w:p>
    <w:p>
      <w:pPr/>
      <w:r>
        <w:rPr>
          <w:lang w:val="pt_PT" w:bidi="pt_PT"/>
        </w:rPr>
      </w:r>
      <w:r>
        <w:rPr>
          <w:lang w:val="pt_PT" w:bidi="pt_PT"/>
        </w:rPr>
        <w:t>Parem aqui e discutam essa pergunta em grupo: descrevam nomes e apelidos em sua cultura. Dê exemplos de como as pessoas se referem a alguém em vez de usar seu nome real.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4.32–37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todos os crentes em Jerusalém estavam em concordância e unidos pelo Espírito Santo. Eles diziam que todos os seus bens eram para todos. Os apóstolos ensinaram sobre a ressurreição de Jesus com grande poder e milagres.</w:t>
      </w:r>
    </w:p>
    <w:p>
      <w:pPr/>
      <w:r>
        <w:rPr>
          <w:lang w:val="pt_PT" w:bidi="pt_PT"/>
        </w:rPr>
      </w:r>
      <w:r>
        <w:rPr>
          <w:b/>
          <w:lang w:val="pt_PT" w:bidi="pt_PT"/>
        </w:rPr>
        <w:t>Na segunda cena:</w:t>
      </w:r>
      <w:r>
        <w:rPr>
          <w:lang w:val="pt_PT" w:bidi="pt_PT"/>
        </w:rPr>
        <w:t xml:space="preserve"> ninguém estava passando necessidade quando estavam todos juntos, porque se alguém precisava de algo, então um dos seguidores venderia sua propriedade ou casa, e daria o dinheiro aos apóstolos. Os apóstolos deram o dinheiro aos crentes necessitados.</w:t>
      </w:r>
    </w:p>
    <w:p>
      <w:pPr/>
      <w:r>
        <w:rPr>
          <w:lang w:val="pt_PT" w:bidi="pt_PT"/>
        </w:rPr>
      </w:r>
      <w:r>
        <w:rPr>
          <w:b/>
          <w:lang w:val="pt_PT" w:bidi="pt_PT"/>
        </w:rPr>
        <w:t>Na terceira cena:</w:t>
      </w:r>
      <w:r>
        <w:rPr>
          <w:lang w:val="pt_PT" w:bidi="pt_PT"/>
        </w:rPr>
        <w:t xml:space="preserve"> um exemplo disso era José que era de outra região. Ele era uma parte do grupo de crentes. Ele vendeu seu campo e trouxe o dinheiro da venda aos apóstolos. José, também conhecido como Barnabé, era conhecido por ser encorajador.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Não crentes que ouvem os apóstolos falarem</w:t>
      </w:r>
    </w:p>
    <w:p>
      <w:pPr>
        <w:pStyle w:val="ListBullet"/>
        <w:spacing w:line="240" w:lineRule="auto"/>
        <w:ind w:left="720"/>
      </w:pPr>
      <w:r>
        <w:rPr>
          <w:lang w:val="pt_PT" w:bidi="pt_PT"/>
        </w:rPr>
      </w:r>
      <w:r>
        <w:rPr>
          <w:lang w:val="pt_PT" w:bidi="pt_PT"/>
        </w:rPr>
        <w:t>Crentes em necessidade em Jerusalém</w:t>
      </w:r>
    </w:p>
    <w:p>
      <w:pPr>
        <w:pStyle w:val="ListBullet"/>
        <w:spacing w:line="240" w:lineRule="auto"/>
        <w:ind w:left="720"/>
      </w:pPr>
      <w:r>
        <w:rPr>
          <w:lang w:val="pt_PT" w:bidi="pt_PT"/>
        </w:rPr>
      </w:r>
      <w:r>
        <w:rPr>
          <w:lang w:val="pt_PT" w:bidi="pt_PT"/>
        </w:rPr>
        <w:t>Crentes que vendem sua propriedade</w:t>
      </w:r>
    </w:p>
    <w:p>
      <w:pPr>
        <w:pStyle w:val="ListBullet"/>
        <w:spacing w:line="240" w:lineRule="auto"/>
        <w:ind w:left="720"/>
      </w:pPr>
      <w:r>
        <w:rPr>
          <w:lang w:val="pt_PT" w:bidi="pt_PT"/>
        </w:rPr>
      </w:r>
      <w:r>
        <w:rPr>
          <w:lang w:val="pt_PT" w:bidi="pt_PT"/>
        </w:rPr>
        <w:t>José, chamado Barnabé</w:t>
      </w:r>
    </w:p>
    <w:p>
      <w:pPr/>
      <w:r>
        <w:rPr>
          <w:lang w:val="pt_PT" w:bidi="pt_PT"/>
        </w:rPr>
      </w:r>
      <w:r>
        <w:rPr>
          <w:lang w:val="pt_PT" w:bidi="pt_PT"/>
        </w:rPr>
        <w:t>Em grupo, prestem atenção às partes do cenário da passagem:</w:t>
      </w:r>
    </w:p>
    <w:p>
      <w:pPr/>
      <w:r>
        <w:rPr>
          <w:lang w:val="pt_PT" w:bidi="pt_PT"/>
        </w:rPr>
      </w:r>
      <w:r>
        <w:rPr>
          <w:lang w:val="pt_PT" w:bidi="pt_PT"/>
        </w:rPr>
        <w:t>Lucas começa a passagem usando a palavra "agora". Lucas faz isso para contrastar as ações de Barnabé com as ações de Ananias que acontecerão na próxima passagem. O Espírito Santo uniu os seguidores de Jesus na sua maneira de pensar, pelo próprio Espírito Santo, em Jerusalém. Eles não consideravam nada do que possuíam como sendo exclusivamente seu. Ao mesmo tempo, os apóstolos estavam contando às pessoas sobre a ressurreição de Jesus. Deus os ajudava, e eles tinham o respeito do povo.</w:t>
      </w:r>
    </w:p>
    <w:p>
      <w:pPr/>
      <w:r>
        <w:rPr>
          <w:lang w:val="pt_PT" w:bidi="pt_PT"/>
        </w:rPr>
      </w:r>
      <w:r>
        <w:rPr>
          <w:lang w:val="pt_PT" w:bidi="pt_PT"/>
        </w:rPr>
        <w:t>Parem aqui e discutam essa pergunta em grupo: que tipo de objetos são considerados propriedade de uma pessoa onde vocês vivem? Que objetos são considerados propriedade da comunidade? Descreva um tempo em que alguém desistiu de sua própria propriedade em favor da comunidade. Pause este áudio aqui.</w:t>
      </w:r>
    </w:p>
    <w:p>
      <w:pPr/>
      <w:r>
        <w:rPr>
          <w:lang w:val="pt_PT" w:bidi="pt_PT"/>
        </w:rPr>
      </w:r>
      <w:r>
        <w:rPr>
          <w:lang w:val="pt_PT" w:bidi="pt_PT"/>
        </w:rPr>
        <w:t>Não havia crente necessitado. Alguns dos seguidores de Jesus venderam suas propriedades e deram o dinheiro aos apóstolos para ajudar os necessitados.</w:t>
      </w:r>
    </w:p>
    <w:p>
      <w:pPr/>
      <w:r>
        <w:rPr>
          <w:lang w:val="pt_PT" w:bidi="pt_PT"/>
        </w:rPr>
      </w:r>
      <w:r>
        <w:rPr>
          <w:lang w:val="pt_PT" w:bidi="pt_PT"/>
        </w:rPr>
        <w:t>Lucas dá um resumo de como o Espírito Santo uniu os crentes para apresentar José. "E assim foi" é uma transição para a narrativa de José. José vendeu sua propriedade e colocou o dinheiro aos pés dos apóstolos. Isso significa que José colocou o dinheiro sob controle dos apóstolos para distribuir conforme necessário.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4.32–37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Não crentes que ouvem os apóstolos falarem</w:t>
      </w:r>
    </w:p>
    <w:p>
      <w:pPr>
        <w:pStyle w:val="ListBullet"/>
        <w:spacing w:line="240" w:lineRule="auto"/>
        <w:ind w:left="720"/>
      </w:pPr>
      <w:r>
        <w:rPr>
          <w:lang w:val="pt_PT" w:bidi="pt_PT"/>
        </w:rPr>
      </w:r>
      <w:r>
        <w:rPr>
          <w:lang w:val="pt_PT" w:bidi="pt_PT"/>
        </w:rPr>
        <w:t>Crentes em necessidade em Jerusalém</w:t>
      </w:r>
    </w:p>
    <w:p>
      <w:pPr>
        <w:pStyle w:val="ListBullet"/>
        <w:spacing w:line="240" w:lineRule="auto"/>
        <w:ind w:left="720"/>
      </w:pPr>
      <w:r>
        <w:rPr>
          <w:lang w:val="pt_PT" w:bidi="pt_PT"/>
        </w:rPr>
      </w:r>
      <w:r>
        <w:rPr>
          <w:lang w:val="pt_PT" w:bidi="pt_PT"/>
        </w:rPr>
        <w:t>Crentes que vendem sua propriedade</w:t>
      </w:r>
    </w:p>
    <w:p>
      <w:pPr>
        <w:pStyle w:val="ListBullet"/>
        <w:spacing w:line="240" w:lineRule="auto"/>
        <w:ind w:left="720"/>
      </w:pPr>
      <w:r>
        <w:rPr>
          <w:lang w:val="pt_PT" w:bidi="pt_PT"/>
        </w:rPr>
      </w:r>
      <w:r>
        <w:rPr>
          <w:lang w:val="pt_PT" w:bidi="pt_PT"/>
        </w:rPr>
        <w:t>José, chamado Barnabé</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todos os crentes em Jerusalém em acordo e unidos. Eles não consideraram seus pertences como próprios. Os apóstolos falaram sobre a ressurreição de Jesus com grande poder e realizaram milagres. Eles tinham a ajuda de Deus e o respeito das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 “Sinto-me aceito; isso é melhor do que estar em minha família de sangue”, ou “Estou tão feliz por ninguém estar necessitado entre nós”, ou “Sinto-me abençoado. Deus realmente deu poder e autoridade para falar sobre Jesus a muitas outras pessoas”.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que ninguém está passando necessidade, quando todos os crentes estão juntos, porque se alguém precisasse de algo, um dos seguidores venderia sua propriedade ou casa e entregaria o dinheiro aos apóstolos. Os apóstolos deram o dinheiro aos crentes necessitados.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apóstolos: “O que você está sentindo ou pensando?” A pessoa pode responder coisas como: “Estou impressionado. Vejo o rico compartilhando com os pobres, apenas por meio do poder do Espírito Santo”, ou “Sinto-me honrado. Preciso ser sábio para usar o dinheiro para que Deus seja glorificado”, ou “Essa é uma enorme responsabilidade de cuidar dos necessitados, mas Deus está fornecendo tudo o que precisamos”.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um exemplo disso. José, também chamado de Barnabé, é um homem considerado parte do grupo. José vende sua propriedade e dá o dinheiro aos apóstolos para ajudar os crentes necessitados. Os apóstolos chamam José de grande encorajador.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 “Sinto-me feliz por ser capaz de fazer um pouco por minha família em Jesus”, ou “Gostaria de poder fazer mais”, ou “Dar um pouco de dinheiro não é nada comparado ao que Jesus fez por mim”.</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4.32–37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crentes</w:t>
      </w:r>
      <w:r>
        <w:rPr>
          <w:lang w:val="pt_PT" w:bidi="pt_PT"/>
        </w:rPr>
        <w:t xml:space="preserve"> estão unidos como um grupo em Jerusalém. "Crentes" se refere às pessoas que acreditam e seguem Jesus como o salvador prometido. Use a mesma palavra ou frase para crente que você usou em passagens anteriores. Para mais informações sobre </w:t>
      </w:r>
      <w:r>
        <w:rPr>
          <w:lang w:val="pt_PT" w:bidi="pt_PT"/>
        </w:rPr>
        <w:t>crente</w:t>
      </w:r>
      <w:r>
        <w:rPr>
          <w:lang w:val="pt_PT" w:bidi="pt_PT"/>
        </w:rPr>
        <w:t>, consulte o Glossário Mestre.</w:t>
      </w:r>
    </w:p>
    <w:p>
      <w:pPr/>
      <w:r>
        <w:rPr>
          <w:lang w:val="pt_PT" w:bidi="pt_PT"/>
        </w:rPr>
      </w:r>
      <w:r>
        <w:rPr>
          <w:lang w:val="pt_PT" w:bidi="pt_PT"/>
        </w:rPr>
        <w:t xml:space="preserve">Todos os crentes eram de um só </w:t>
      </w:r>
      <w:r>
        <w:rPr>
          <w:b/>
          <w:lang w:val="pt_PT" w:bidi="pt_PT"/>
        </w:rPr>
        <w:t>coração</w:t>
      </w:r>
      <w:r>
        <w:rPr>
          <w:lang w:val="pt_PT" w:bidi="pt_PT"/>
        </w:rPr>
        <w:t xml:space="preserve"> e de uma só </w:t>
      </w:r>
      <w:r>
        <w:rPr>
          <w:b/>
          <w:lang w:val="pt_PT" w:bidi="pt_PT"/>
        </w:rPr>
        <w:t>mente</w:t>
      </w:r>
      <w:r>
        <w:rPr>
          <w:lang w:val="pt_PT" w:bidi="pt_PT"/>
        </w:rPr>
        <w:t xml:space="preserve"> ou </w:t>
      </w:r>
      <w:r>
        <w:rPr>
          <w:b/>
          <w:lang w:val="pt_PT" w:bidi="pt_PT"/>
        </w:rPr>
        <w:t>alma</w:t>
      </w:r>
      <w:r>
        <w:rPr>
          <w:lang w:val="pt_PT" w:bidi="pt_PT"/>
        </w:rPr>
        <w:t xml:space="preserve">. Os judeus usavam a palavra coração para se referir à parte de uma pessoa onde sentimentos e decisões acontecem. "Alma" se refere à parte de uma pessoa que continua a existir depois que ela morre. Use a mesma palavra ou frase para coração ou alma, que você usou em passagens anteriores. Para mais informações sobre </w:t>
      </w:r>
      <w:r>
        <w:rPr>
          <w:lang w:val="pt_PT" w:bidi="pt_PT"/>
        </w:rPr>
        <w:t>coração</w:t>
      </w:r>
      <w:r>
        <w:rPr>
          <w:lang w:val="pt_PT" w:bidi="pt_PT"/>
        </w:rPr>
        <w:t xml:space="preserve">, </w:t>
      </w:r>
      <w:r>
        <w:rPr>
          <w:lang w:val="pt_PT" w:bidi="pt_PT"/>
        </w:rPr>
        <w:t>alma</w:t>
      </w:r>
      <w:r>
        <w:rPr>
          <w:lang w:val="pt_PT" w:bidi="pt_PT"/>
        </w:rPr>
        <w:t xml:space="preserve"> ou </w:t>
      </w:r>
      <w:r>
        <w:rPr>
          <w:lang w:val="pt_PT" w:bidi="pt_PT"/>
        </w:rPr>
        <w:t>mente</w:t>
      </w:r>
      <w:r>
        <w:rPr>
          <w:lang w:val="pt_PT" w:bidi="pt_PT"/>
        </w:rPr>
        <w:t>, consulte o Glossário Mestre.</w:t>
      </w:r>
    </w:p>
    <w:p>
      <w:pPr/>
      <w:r>
        <w:rPr>
          <w:lang w:val="pt_PT" w:bidi="pt_PT"/>
        </w:rPr>
      </w:r>
      <w:r>
        <w:rPr>
          <w:lang w:val="pt_PT" w:bidi="pt_PT"/>
        </w:rPr>
        <w:t xml:space="preserve">Os </w:t>
      </w:r>
      <w:r>
        <w:rPr>
          <w:b/>
          <w:lang w:val="pt_PT" w:bidi="pt_PT"/>
        </w:rPr>
        <w:t>apóstolos</w:t>
      </w:r>
      <w:r>
        <w:rPr>
          <w:lang w:val="pt_PT" w:bidi="pt_PT"/>
        </w:rPr>
        <w:t xml:space="preserve"> continuaram a ensinar poderosamente. Os 12 apóstolos eram representantes escolhidos por Jesus, que ele enviou para pregar as boas novas, ter autoridade espiritual e serem testemunhas da vida, morte e ressurreição de Jesus. Use a mesma palavra ou frase para apóstolo que você usou em passagens anteriores.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Os apóstolos ensinaram sobre a </w:t>
      </w:r>
      <w:r>
        <w:rPr>
          <w:b/>
          <w:lang w:val="pt_PT" w:bidi="pt_PT"/>
        </w:rPr>
        <w:t>ressurreição</w:t>
      </w:r>
      <w:r>
        <w:rPr>
          <w:lang w:val="pt_PT" w:bidi="pt_PT"/>
        </w:rPr>
        <w:t xml:space="preserve"> de Jesus. Isso se refere a Deus ressuscitando Jesus dentre os mortos como a mesma pessoa. Use a mesma palavra ou frase para ressurreição que você usou em passagens anteriores. Para mais informações sobre </w:t>
      </w:r>
      <w:r>
        <w:rPr>
          <w:lang w:val="pt_PT" w:bidi="pt_PT"/>
        </w:rPr>
        <w:t>ressurreição</w:t>
      </w:r>
      <w:r>
        <w:rPr>
          <w:lang w:val="pt_PT" w:bidi="pt_PT"/>
        </w:rPr>
        <w:t>, consulte o Glossário Mestre.</w:t>
      </w:r>
    </w:p>
    <w:p>
      <w:pPr/>
      <w:r>
        <w:rPr>
          <w:lang w:val="pt_PT" w:bidi="pt_PT"/>
        </w:rPr>
      </w:r>
      <w:r>
        <w:rPr>
          <w:lang w:val="pt_PT" w:bidi="pt_PT"/>
        </w:rPr>
        <w:t xml:space="preserve">Lucas chama Jesus de "o </w:t>
      </w:r>
      <w:r>
        <w:rPr>
          <w:b/>
          <w:lang w:val="pt_PT" w:bidi="pt_PT"/>
        </w:rPr>
        <w:t>Senhor</w:t>
      </w:r>
      <w:r>
        <w:rPr>
          <w:lang w:val="pt_PT" w:bidi="pt_PT"/>
        </w:rPr>
        <w:t xml:space="preserve">". Isso significa que Lucas acredita que Jesus é Deus; ele tem autoridade sobre todas as coisas e pessoas. Use a mesma palavra ou frase para Senhor que você usou em passagens anteriores. Para mais informações sobre </w:t>
      </w:r>
      <w:r>
        <w:rPr>
          <w:lang w:val="pt_PT" w:bidi="pt_PT"/>
        </w:rPr>
        <w:t>Senhor</w:t>
      </w:r>
      <w:r>
        <w:rPr>
          <w:lang w:val="pt_PT" w:bidi="pt_PT"/>
        </w:rPr>
        <w:t>, consulte o Glossário Mestre.</w:t>
      </w:r>
    </w:p>
    <w:p>
      <w:pPr/>
      <w:r>
        <w:rPr>
          <w:lang w:val="pt_PT" w:bidi="pt_PT"/>
        </w:rPr>
      </w:r>
      <w:r>
        <w:rPr>
          <w:lang w:val="pt_PT" w:bidi="pt_PT"/>
        </w:rPr>
        <w:t xml:space="preserve">A </w:t>
      </w:r>
      <w:r>
        <w:rPr>
          <w:b/>
          <w:lang w:val="pt_PT" w:bidi="pt_PT"/>
        </w:rPr>
        <w:t>graça</w:t>
      </w:r>
      <w:r>
        <w:rPr>
          <w:lang w:val="pt_PT" w:bidi="pt_PT"/>
        </w:rPr>
        <w:t xml:space="preserve"> ou a </w:t>
      </w:r>
      <w:r>
        <w:rPr>
          <w:b/>
          <w:lang w:val="pt_PT" w:bidi="pt_PT"/>
        </w:rPr>
        <w:t>bênção</w:t>
      </w:r>
      <w:r>
        <w:rPr>
          <w:lang w:val="pt_PT" w:bidi="pt_PT"/>
        </w:rPr>
        <w:t xml:space="preserve"> de Deus estava sobre os crentes. Isso significa que o favor de Deus estava com os crentes. Ele os ajudou com o que precisassem.</w:t>
      </w:r>
    </w:p>
    <w:p>
      <w:pPr/>
      <w:r>
        <w:rPr>
          <w:lang w:val="pt_PT" w:bidi="pt_PT"/>
        </w:rPr>
      </w:r>
      <w:r>
        <w:rPr>
          <w:lang w:val="pt_PT" w:bidi="pt_PT"/>
        </w:rPr>
        <w:t xml:space="preserve">Pare aqui e discuta como um grupo qual palavra ou frase você usará para </w:t>
      </w:r>
      <w:r>
        <w:rPr>
          <w:b/>
          <w:lang w:val="pt_PT" w:bidi="pt_PT"/>
        </w:rPr>
        <w:t>graça</w:t>
      </w:r>
      <w:r>
        <w:rPr>
          <w:lang w:val="pt_PT" w:bidi="pt_PT"/>
        </w:rPr>
        <w:t xml:space="preserve">. Procure as palavras </w:t>
      </w:r>
      <w:r>
        <w:rPr>
          <w:lang w:val="pt_PT" w:bidi="pt_PT"/>
        </w:rPr>
        <w:t>graça</w:t>
      </w:r>
      <w:r>
        <w:rPr>
          <w:lang w:val="pt_PT" w:bidi="pt_PT"/>
        </w:rPr>
        <w:t xml:space="preserve"> e </w:t>
      </w:r>
      <w:r>
        <w:rPr>
          <w:lang w:val="pt_PT" w:bidi="pt_PT"/>
        </w:rPr>
        <w:t>bênção</w:t>
      </w:r>
      <w:r>
        <w:rPr>
          <w:lang w:val="pt_PT" w:bidi="pt_PT"/>
        </w:rPr>
        <w:t xml:space="preserve"> no Glossário Mestre para mais informações. Se você já traduziu essa palavra em outro livro da Bíblia, use a mesma palavra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5:1–11</w:t>
      </w:r>
      <w:r>
        <w:rPr>
          <w:lang w:val="pt_PT" w:bidi="pt_PT"/>
        </w:rPr>
      </w:r>
    </w:p>
    <w:p>
      <w:pPr>
        <w:pStyle w:val="Heading3"/>
      </w:pPr>
      <w:r>
        <w:rPr>
          <w:lang w:val="pt_PT" w:bidi="pt_PT"/>
        </w:rPr>
        <w:t>Ouvir e Sentir</w:t>
      </w:r>
    </w:p>
    <w:p>
      <w:pPr/>
      <w:r>
        <w:rPr>
          <w:lang w:val="pt_PT" w:bidi="pt_PT"/>
        </w:rPr>
      </w:r>
      <w:r>
        <w:rPr>
          <w:lang w:val="pt_PT" w:bidi="pt_PT"/>
        </w:rPr>
        <w:t>Nessa etapa, ouçam Atos 5.1–11 e guardem em seus corações.</w:t>
      </w:r>
    </w:p>
    <w:p>
      <w:pPr/>
      <w:r>
        <w:rPr>
          <w:lang w:val="pt_PT" w:bidi="pt_PT"/>
        </w:rPr>
      </w:r>
      <w:r>
        <w:rPr>
          <w:lang w:val="pt_PT" w:bidi="pt_PT"/>
        </w:rPr>
        <w:t>Ouçam uma versão em áudio de Atos 5.1–11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5.1–11 na tradução mais fácil de entender.</w:t>
      </w:r>
    </w:p>
    <w:p>
      <w:pPr/>
      <w:r>
        <w:rPr>
          <w:lang w:val="pt_PT" w:bidi="pt_PT"/>
        </w:rPr>
      </w:r>
      <w:r>
        <w:rPr>
          <w:lang w:val="pt_PT" w:bidi="pt_PT"/>
        </w:rPr>
        <w:t>Nessa narrativa, os discípulos têm vivido juntos em comunidade. Muitos discípulos vendem seus bens e entregam os recursos aos apóstolos para cuidar dos pobres. Os apóstolos então distribuem os recursos às pessoas para que ninguém tenha necessidade. Os discípulos não são obrigados a vender seus bens, mas fazem isso se quiserem.</w:t>
      </w:r>
    </w:p>
    <w:p>
      <w:pPr/>
      <w:r>
        <w:rPr>
          <w:lang w:val="pt_PT" w:bidi="pt_PT"/>
        </w:rPr>
      </w:r>
      <w:r>
        <w:rPr>
          <w:lang w:val="pt_PT" w:bidi="pt_PT"/>
        </w:rPr>
        <w:t>Essa passagem começa com a palavra "mas" ou "no entanto" para contrastar Ananias, cujo nome significa "Deus é gracioso", com Barnabé, mencionado na passagem anterior. Barnabé vendeu seus bens e deu todo o dinheiro aos apóstolos, ou "colocou o dinheiro aos pés dos apóstolos". Ananias, com pleno conhecimento de sua esposa Safira, cujo nome significa “bela”, vendeu sua propriedade e disse aos apóstolos que a vendeu por menos, para que pudessem guardar parte do dinheiro para si. O conhecimento de Safira sobre isso não era apenas entender que Ananias enganaria os apóstolos. A palavra indica que ela era uma parte do plano e deu seu consentimento para ele. Parece que Ananias e Safira estavam tentando obter crédito por um sacrifício pessoal maior do que o que era verdade.</w:t>
      </w:r>
    </w:p>
    <w:p>
      <w:pPr/>
      <w:r>
        <w:rPr>
          <w:lang w:val="pt_PT" w:bidi="pt_PT"/>
        </w:rPr>
      </w:r>
      <w:r>
        <w:rPr>
          <w:lang w:val="pt_PT" w:bidi="pt_PT"/>
        </w:rPr>
        <w:t>Parem aqui e discutam essa pergunta em grupo: o que as pessoas em sua cultura fazem para tentar ganhar um bom status em sua comunidade? Contem uma história sobre alguém, talvez até você mesmo, que pode ter mentido para tentar parecer bom para os outros. Pause este áudio aqui.</w:t>
      </w:r>
    </w:p>
    <w:p>
      <w:pPr/>
      <w:r>
        <w:rPr>
          <w:lang w:val="pt_PT" w:bidi="pt_PT"/>
        </w:rPr>
      </w:r>
      <w:r>
        <w:rPr>
          <w:lang w:val="pt_PT" w:bidi="pt_PT"/>
        </w:rPr>
        <w:t>Parem aqui e discutam essa pergunta em grupo: como as pessoas em sua cultura se sentem sobre mentir? Pause este áudio aqui.</w:t>
      </w:r>
    </w:p>
    <w:p>
      <w:pPr/>
      <w:r>
        <w:rPr>
          <w:lang w:val="pt_PT" w:bidi="pt_PT"/>
        </w:rPr>
      </w:r>
      <w:r>
        <w:rPr>
          <w:lang w:val="pt_PT" w:bidi="pt_PT"/>
        </w:rPr>
        <w:t>A pergunta de Pedro a Ananias indica que Satanás, o adversário ou diabo, encheu o coração ou os pensamentos de Ananias com a crença de que Ananias poderia mentir ao Espírito Santo. Na cultura judaica, o coração era a parte do corpo onde as pessoas acreditavam que a forte emoção estava. Ananias não apenas pensou em mentir sobre sua generosidade, mas tinha um desejo forte de fazer isso.</w:t>
      </w:r>
    </w:p>
    <w:p>
      <w:pPr/>
      <w:r>
        <w:rPr>
          <w:lang w:val="pt_PT" w:bidi="pt_PT"/>
        </w:rPr>
      </w:r>
      <w:r>
        <w:rPr>
          <w:lang w:val="pt_PT" w:bidi="pt_PT"/>
        </w:rPr>
        <w:t>Parem aqui e discutam essa pergunta em grupo: que palavra vocês usarão para traduzir "coração"? Em sua cultura, onde em seu corpo vocês consideram suas emoções profundas? Vocês podem usar essa parte do corpo em vez de "coração" se ela for diferente. Pause este áudio aqui.</w:t>
      </w:r>
    </w:p>
    <w:p>
      <w:pPr/>
      <w:r>
        <w:rPr>
          <w:lang w:val="pt_PT" w:bidi="pt_PT"/>
        </w:rPr>
      </w:r>
      <w:r>
        <w:rPr>
          <w:lang w:val="pt_PT" w:bidi="pt_PT"/>
        </w:rPr>
        <w:t>Pedro entendia que o Espírito Santo era aquele que reunia a comunidade, e também quem mantinha a comunhão dos crentes. Para Ananias, mentir sobre uma questão comunitária não foi apenas uma mentira simples a Pedro, mas ao Espírito Santo. Ananias estava tentando fazer parecer que ele estava seguindo o Espírito Santo quando não estava.</w:t>
      </w:r>
    </w:p>
    <w:p>
      <w:pPr/>
      <w:r>
        <w:rPr>
          <w:lang w:val="pt_PT" w:bidi="pt_PT"/>
        </w:rPr>
      </w:r>
      <w:r>
        <w:rPr>
          <w:lang w:val="pt_PT" w:bidi="pt_PT"/>
        </w:rPr>
        <w:t>As perguntas de Pedro também indicam que a venda de bens era voluntária. Ananias e Safira poderiam ter mantido sua terra ou vendido e mantido todo o dinheiro da venda. O pecado de Ananias é contra Deus. A maioria dos estudiosos acredita que Deus causa a morte de Ananias como um julgamento pelo pecado de Ananias. Por causa do julgamento de Deus, o medo se espalha entre todas as pessoas que ouvem sobre a morte de Ananias.</w:t>
      </w:r>
    </w:p>
    <w:p>
      <w:pPr/>
      <w:r>
        <w:rPr>
          <w:lang w:val="pt_PT" w:bidi="pt_PT"/>
        </w:rPr>
      </w:r>
      <w:r>
        <w:rPr>
          <w:lang w:val="pt_PT" w:bidi="pt_PT"/>
        </w:rPr>
        <w:t>Alguns homens jovens, provavelmente considerados jovens porque são solteiros, vêm e envolvem o corpo de Ananias em um pano e o levam para ser enterrado. Na cultura da história, eles enterrariam o corpo no chão ou em um túmulo esculpido em uma rocha.</w:t>
      </w:r>
    </w:p>
    <w:p>
      <w:pPr/>
      <w:r>
        <w:rPr>
          <w:lang w:val="pt_PT" w:bidi="pt_PT"/>
        </w:rPr>
      </w:r>
      <w:r>
        <w:rPr>
          <w:lang w:val="pt_PT" w:bidi="pt_PT"/>
        </w:rPr>
        <w:t xml:space="preserve">Parem aqui e olhem para uma foto do </w:t>
      </w:r>
      <w:r>
        <w:rPr>
          <w:lang w:val="pt_PT" w:bidi="pt_PT"/>
        </w:rPr>
        <w:t>túmulo</w:t>
      </w:r>
      <w:r>
        <w:rPr>
          <w:lang w:val="pt_PT" w:bidi="pt_PT"/>
        </w:rPr>
        <w:t xml:space="preserve"> e a foto da </w:t>
      </w:r>
      <w:r>
        <w:rPr>
          <w:lang w:val="pt_PT" w:bidi="pt_PT"/>
        </w:rPr>
        <w:t>sepultura</w:t>
      </w:r>
      <w:r>
        <w:rPr>
          <w:lang w:val="pt_PT" w:bidi="pt_PT"/>
        </w:rPr>
        <w:t xml:space="preserve"> no chão. Pause o áudio aqui.</w:t>
      </w:r>
    </w:p>
    <w:p>
      <w:pPr/>
      <w:r>
        <w:rPr>
          <w:lang w:val="pt_PT" w:bidi="pt_PT"/>
        </w:rPr>
      </w:r>
      <w:r>
        <w:rPr>
          <w:lang w:val="pt_PT" w:bidi="pt_PT"/>
        </w:rPr>
        <w:t>Era normal enterrar o corpo no mesmo dia em que a pessoa morria. Não era normal, no entanto, que a esposa de um homem não soubesse sobre sua morte e seu enterro. Quando Safira veio para a sala onde Pedro estava, cerca de três horas depois, ela não tinha conhecimento do que havia acontecido com Ananias. Algumas versões dizem que Pedro perguntou: “Vocês venderam a terra?”. O pronome "vocês" é plural aqui, se referindo a Safira e seu marido. Safira contou a mesma mentira que ela e Ananias haviam planejado juntos. Seu destino era exatamente o mesmo que o de Ananias.</w:t>
      </w:r>
    </w:p>
    <w:p>
      <w:pPr/>
      <w:r>
        <w:rPr>
          <w:lang w:val="pt_PT" w:bidi="pt_PT"/>
        </w:rPr>
      </w:r>
      <w:r>
        <w:rPr>
          <w:lang w:val="pt_PT" w:bidi="pt_PT"/>
        </w:rPr>
        <w:t>A pergunta de Pedro sobre como Ananias e Safira poderiam pôr o Senhor à prova é melhor compreendida como o desejo deles de ver até onde poderiam ir sem serem punidos. Depois da morte de Safira, o grande medo se espalhou entre a igreja. Essa palavra igreja indica o grupo de crentes, não uma construção, e é a primeira vez que a palavra igreja é usada no livro de Atos.</w:t>
      </w:r>
    </w:p>
    <w:p>
      <w:pPr/>
      <w:r>
        <w:rPr>
          <w:lang w:val="pt_PT" w:bidi="pt_PT"/>
        </w:rPr>
      </w:r>
      <w:r>
        <w:rPr>
          <w:lang w:val="pt_PT" w:bidi="pt_PT"/>
        </w:rPr>
        <w:t>Parem aqui e discutam essa pergunta em grupo: quando vocês ouvem a palavra "igreja", sobre o que vocês pensam? Como vocês traduzirão a palavra "igreja" para que as pessoas em sua cultura não a associem a uma construção, mas com o povo de Deus?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5.1–11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5 cenas.</w:t>
      </w:r>
    </w:p>
    <w:p>
      <w:pPr/>
      <w:r>
        <w:rPr>
          <w:lang w:val="pt_PT" w:bidi="pt_PT"/>
        </w:rPr>
      </w:r>
      <w:r>
        <w:rPr>
          <w:b/>
          <w:lang w:val="pt_PT" w:bidi="pt_PT"/>
        </w:rPr>
        <w:t>Na primeira cena:</w:t>
      </w:r>
      <w:r>
        <w:rPr>
          <w:lang w:val="pt_PT" w:bidi="pt_PT"/>
        </w:rPr>
        <w:t xml:space="preserve"> Ananias e Safira vendem sua terra e decidem juntos que manterão parte do dinheiro para si mesmos. Ananias traz o resto do dinheiro aos apóstolos.</w:t>
      </w:r>
    </w:p>
    <w:p>
      <w:pPr/>
      <w:r>
        <w:rPr>
          <w:lang w:val="pt_PT" w:bidi="pt_PT"/>
        </w:rPr>
      </w:r>
      <w:r>
        <w:rPr>
          <w:b/>
          <w:lang w:val="pt_PT" w:bidi="pt_PT"/>
        </w:rPr>
        <w:t>Na segunda cena:</w:t>
      </w:r>
      <w:r>
        <w:rPr>
          <w:lang w:val="pt_PT" w:bidi="pt_PT"/>
        </w:rPr>
        <w:t xml:space="preserve"> Pedro pergunta a Ananias sobre como foi que Satanás encheu seu coração e sua mente para mentir ao Espírito Santo. Pedro pergunta se a terra e o dinheiro da venda eram de Ananias para fazer o que ele queria com eles.</w:t>
      </w:r>
    </w:p>
    <w:p>
      <w:pPr/>
      <w:r>
        <w:rPr>
          <w:lang w:val="pt_PT" w:bidi="pt_PT"/>
        </w:rPr>
      </w:r>
      <w:r>
        <w:rPr>
          <w:b/>
          <w:lang w:val="pt_PT" w:bidi="pt_PT"/>
        </w:rPr>
        <w:t>Na terceira cena:</w:t>
      </w:r>
      <w:r>
        <w:rPr>
          <w:lang w:val="pt_PT" w:bidi="pt_PT"/>
        </w:rPr>
        <w:t xml:space="preserve"> Ananias ouve as acusações de Pedro e cai morto. Os jovens envolvem Ananias e o enterram. O medo se espalha entre aqueles que ouvem o que aconteceu com Ananias.</w:t>
      </w:r>
    </w:p>
    <w:p>
      <w:pPr/>
      <w:r>
        <w:rPr>
          <w:lang w:val="pt_PT" w:bidi="pt_PT"/>
        </w:rPr>
      </w:r>
      <w:r>
        <w:rPr>
          <w:b/>
          <w:lang w:val="pt_PT" w:bidi="pt_PT"/>
        </w:rPr>
        <w:t>Na quarta cena:</w:t>
      </w:r>
      <w:r>
        <w:rPr>
          <w:lang w:val="pt_PT" w:bidi="pt_PT"/>
        </w:rPr>
        <w:t xml:space="preserve"> três horas depois, Safira vem para onde Pedro está sem saber o que aconteceu com seu marido. Pedro pergunta a Safira sobre a quantia de dinheiro pela qual ela e Ananias venderam a terra. Ela também mente a Pedro. Pedro pergunta por que ela e Ananias estavam tentando pôr Deus à prova. Pedro diz a ela que os homens que enterraram Ananias estão vindo para enterrá-la também.</w:t>
      </w:r>
    </w:p>
    <w:p>
      <w:pPr/>
      <w:r>
        <w:rPr>
          <w:lang w:val="pt_PT" w:bidi="pt_PT"/>
        </w:rPr>
      </w:r>
      <w:r>
        <w:rPr>
          <w:b/>
          <w:lang w:val="pt_PT" w:bidi="pt_PT"/>
        </w:rPr>
        <w:t>Na quinta cena:</w:t>
      </w:r>
      <w:r>
        <w:rPr>
          <w:lang w:val="pt_PT" w:bidi="pt_PT"/>
        </w:rPr>
        <w:t xml:space="preserve"> Safira também morre. Os mesmos jovens enterram Safira ao lado de Ananias. O medo se espalha entre a igreja.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Ananias</w:t>
      </w:r>
    </w:p>
    <w:p>
      <w:pPr>
        <w:pStyle w:val="ListBullet"/>
        <w:spacing w:line="240" w:lineRule="auto"/>
        <w:ind w:left="720"/>
      </w:pPr>
      <w:r>
        <w:rPr>
          <w:lang w:val="pt_PT" w:bidi="pt_PT"/>
        </w:rPr>
      </w:r>
      <w:r>
        <w:rPr>
          <w:lang w:val="pt_PT" w:bidi="pt_PT"/>
        </w:rPr>
        <w:t>Safira</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Homens jovens</w:t>
      </w:r>
    </w:p>
    <w:p>
      <w:pPr>
        <w:pStyle w:val="ListBullet"/>
        <w:spacing w:line="240" w:lineRule="auto"/>
        <w:ind w:left="720"/>
      </w:pPr>
      <w:r>
        <w:rPr>
          <w:lang w:val="pt_PT" w:bidi="pt_PT"/>
        </w:rPr>
      </w:r>
      <w:r>
        <w:rPr>
          <w:lang w:val="pt_PT" w:bidi="pt_PT"/>
        </w:rPr>
        <w:t>Aqueles que ouvem o que acontece</w:t>
      </w:r>
    </w:p>
    <w:p>
      <w:pPr>
        <w:pStyle w:val="ListBullet"/>
        <w:spacing w:line="240" w:lineRule="auto"/>
        <w:ind w:left="720"/>
      </w:pPr>
      <w:r>
        <w:rPr>
          <w:lang w:val="pt_PT" w:bidi="pt_PT"/>
        </w:rPr>
      </w:r>
      <w:r>
        <w:rPr>
          <w:lang w:val="pt_PT" w:bidi="pt_PT"/>
        </w:rPr>
        <w:t>Deus/Espírito Santo</w:t>
      </w:r>
    </w:p>
    <w:p>
      <w:pPr>
        <w:pStyle w:val="ListBullet"/>
        <w:spacing w:line="240" w:lineRule="auto"/>
        <w:ind w:left="720"/>
      </w:pPr>
      <w:r>
        <w:rPr>
          <w:lang w:val="pt_PT" w:bidi="pt_PT"/>
        </w:rPr>
      </w:r>
      <w:r>
        <w:rPr>
          <w:lang w:val="pt_PT" w:bidi="pt_PT"/>
        </w:rPr>
        <w:t>A igreja</w:t>
      </w:r>
    </w:p>
    <w:p>
      <w:pPr/>
      <w:r>
        <w:rPr>
          <w:lang w:val="pt_PT" w:bidi="pt_PT"/>
        </w:rPr>
      </w:r>
      <w:r>
        <w:rPr>
          <w:lang w:val="pt_PT" w:bidi="pt_PT"/>
        </w:rPr>
        <w:t>Em grupo, prestem atenção às partes do cenário da passagem: o uso da palavra de inicial "mas" é para contrastar Ananias com o homem chamado José, ou Barnabé, na passagem anterior. Ananias e Safira vendem sua terra e decidem juntos que manterão parte do dinheiro para si mesmos. Ananias traz o resto do dinheiro aos apóstolos. Não há indicação exata de onde os apóstolos estavam ou onde ficava a terra que Ananias e Safira venderam. Sabemos que eles estavam em Jerusalém por causa de passagens anteriores. Também sabemos que os discípulos sabiam onde encontrar os apóstolos, porque eles vinham regularmente para trazer seus bens ou o dinheiro da venda de seus bens.</w:t>
      </w:r>
    </w:p>
    <w:p>
      <w:pPr/>
      <w:r>
        <w:rPr>
          <w:lang w:val="pt_PT" w:bidi="pt_PT"/>
        </w:rPr>
      </w:r>
      <w:r>
        <w:rPr>
          <w:lang w:val="pt_PT" w:bidi="pt_PT"/>
        </w:rPr>
        <w:t>Pedro fala pelos apóstolos e pergunta a Ananias sobre como foi que Satanás encheu o coração de Ananias para mentir ao Espírito Santo. Pedro faz perguntas sobre a verdade da posse da propriedade de Ananias e como Ananias poderia ter feito o que desejava com a propriedade e o dinheiro da venda, porém, Pedro não espera uma resposta. Presume-se que a resposta às perguntas de Pedro é sim.</w:t>
      </w:r>
    </w:p>
    <w:p>
      <w:pPr/>
      <w:r>
        <w:rPr>
          <w:lang w:val="pt_PT" w:bidi="pt_PT"/>
        </w:rPr>
      </w:r>
      <w:r>
        <w:rPr>
          <w:lang w:val="pt_PT" w:bidi="pt_PT"/>
        </w:rPr>
        <w:t>Ao ouvir as acusações de Pedro, Ananias cai e morre. A ordem das palavras indica que Ananias caiu primeiro e depois deu seu último suspiro. Mas não se sabe realmente se a morte de Ananias foi a causa de sua queda no chão. De qualquer forma, Ananias morreu. O medo se espalha entre aqueles que ouvem sobre isso.</w:t>
      </w:r>
    </w:p>
    <w:p>
      <w:pPr/>
      <w:r>
        <w:rPr>
          <w:lang w:val="pt_PT" w:bidi="pt_PT"/>
        </w:rPr>
      </w:r>
      <w:r>
        <w:rPr>
          <w:lang w:val="pt_PT" w:bidi="pt_PT"/>
        </w:rPr>
        <w:t>Alguns jovens vêm e envolvem o corpo de Ananias, provavelmente em um pano chamado de sudário, e enterram Ananias.</w:t>
      </w:r>
    </w:p>
    <w:p>
      <w:pPr/>
      <w:r>
        <w:rPr>
          <w:lang w:val="pt_PT" w:bidi="pt_PT"/>
        </w:rPr>
      </w:r>
      <w:r>
        <w:rPr>
          <w:lang w:val="pt_PT" w:bidi="pt_PT"/>
        </w:rPr>
        <w:t>Discutam em grupo como isso afeta o cenário onde esta história acontece. Se alguns homens têm que carregar o corpo para ser enterrado, o local de enterro está por perto? A maioria dos lugares de sepultamento em Jerusalém ficava fora dos muros da cidade. Pause o áudio aqui.</w:t>
      </w:r>
    </w:p>
    <w:p>
      <w:pPr/>
      <w:r>
        <w:rPr>
          <w:lang w:val="pt_PT" w:bidi="pt_PT"/>
        </w:rPr>
      </w:r>
      <w:r>
        <w:rPr>
          <w:lang w:val="pt_PT" w:bidi="pt_PT"/>
        </w:rPr>
        <w:t>Peça a um grupo de jovens que carregue um homem em seu grupo. Quantos homens jovens são necessários para carregar facilmente um homem de tamanho normal em sua cultura? Até onde eles podem carregá-lo? Pause o áudio aqui.</w:t>
      </w:r>
    </w:p>
    <w:p>
      <w:pPr/>
      <w:r>
        <w:rPr>
          <w:lang w:val="pt_PT" w:bidi="pt_PT"/>
        </w:rPr>
      </w:r>
      <w:r>
        <w:rPr>
          <w:lang w:val="pt_PT" w:bidi="pt_PT"/>
        </w:rPr>
        <w:t>Três horas depois, Safira vem para onde os apóstolos estão, sem nenhum conhecimento do que aconteceu com Ananias. Pedro também pergunta Safira sobre a quantia de dinheiro pela qual a terra foi vendida. Safira também mente, assim como Ananias fez. Pedro acusa Safira por meio de perguntas também, questionando ela de como poderia tentar pôr o Senhor à prova, ou seja, ver até onde poderia ir sem sofrer as consequências. Pedro diz "Eis!" ou "Ouçam!" que significa "prestem atenção!" Os pés dos homens que enterraram Ananias estão na porta. A suposição é que a porta do lugar onde os apóstolos e Safira estão possivelmente está fechada. Safira também morre. Os jovens que enterraram Ananias vêm para a sala e encontram Safira morta. Isso significa que eles não a viram morrer, mas que a encontraram dessa forma. Eles a levam e a enterram ao lado de seu marido. O medo se espalha entre o grupo de crentes que ouvem sobre tudo isso.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5.1–11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é composta por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Ananias</w:t>
      </w:r>
    </w:p>
    <w:p>
      <w:pPr>
        <w:pStyle w:val="ListBullet"/>
        <w:spacing w:line="240" w:lineRule="auto"/>
        <w:ind w:left="720"/>
      </w:pPr>
      <w:r>
        <w:rPr>
          <w:lang w:val="pt_PT" w:bidi="pt_PT"/>
        </w:rPr>
      </w:r>
      <w:r>
        <w:rPr>
          <w:lang w:val="pt_PT" w:bidi="pt_PT"/>
        </w:rPr>
        <w:t>Safira</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Homens jovens</w:t>
      </w:r>
    </w:p>
    <w:p>
      <w:pPr>
        <w:pStyle w:val="ListBullet"/>
        <w:spacing w:line="240" w:lineRule="auto"/>
        <w:ind w:left="720"/>
      </w:pPr>
      <w:r>
        <w:rPr>
          <w:lang w:val="pt_PT" w:bidi="pt_PT"/>
        </w:rPr>
      </w:r>
      <w:r>
        <w:rPr>
          <w:lang w:val="pt_PT" w:bidi="pt_PT"/>
        </w:rPr>
        <w:t>Aqueles que ouvem o que acontece</w:t>
      </w:r>
    </w:p>
    <w:p>
      <w:pPr>
        <w:pStyle w:val="ListBullet"/>
        <w:spacing w:line="240" w:lineRule="auto"/>
        <w:ind w:left="720"/>
      </w:pPr>
      <w:r>
        <w:rPr>
          <w:lang w:val="pt_PT" w:bidi="pt_PT"/>
        </w:rPr>
      </w:r>
      <w:r>
        <w:rPr>
          <w:lang w:val="pt_PT" w:bidi="pt_PT"/>
        </w:rPr>
        <w:t>Deus/Espírito Santo</w:t>
      </w:r>
    </w:p>
    <w:p>
      <w:pPr>
        <w:pStyle w:val="ListBullet"/>
        <w:spacing w:line="240" w:lineRule="auto"/>
        <w:ind w:left="720"/>
      </w:pPr>
      <w:r>
        <w:rPr>
          <w:lang w:val="pt_PT" w:bidi="pt_PT"/>
        </w:rPr>
      </w:r>
      <w:r>
        <w:rPr>
          <w:lang w:val="pt_PT" w:bidi="pt_PT"/>
        </w:rPr>
        <w:t>A igreja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Ananias e Safira vendem sua terra e decidem juntos que manterão parte do dinheiro para si.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Ananias e Safira o que eles estão sentindo e pensando. Ouçam coisas como: "Queremos o respeito que Barnabé recebeu", "Queremos ser altamente favorecidos".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Ananias traz o resto do dinheiro aos apóstolos. Pedro pergunta a Ananias sobre como foi que Satanás encheu seu coração e sua mente para mentir ao Espírito Santo. Pedro questiona se a terra e o dinheiro da venda pertenciam a Ananias para fazer o que queria com ela. Ananias ouve as acusações de Pedro e cai morto. Os jovens envolvem Ananias e o enterram. O medo se espalha entre aqueles que ouvem o que aconteceu com Ananias.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está interpretando Pedro como ele está se sentindo. Ouça coisas como: "Triste por chegar a isso", "Triste porque alguém pensou que poderia mentir a Deus!"</w:t>
      </w:r>
    </w:p>
    <w:p>
      <w:pPr>
        <w:pStyle w:val="ListBullet"/>
        <w:spacing w:line="240" w:lineRule="auto"/>
        <w:ind w:left="720"/>
      </w:pPr>
      <w:r>
        <w:rPr>
          <w:lang w:val="pt_PT" w:bidi="pt_PT"/>
        </w:rPr>
      </w:r>
      <w:r>
        <w:rPr>
          <w:lang w:val="pt_PT" w:bidi="pt_PT"/>
        </w:rPr>
        <w:t>Pergunte aos atores que interpretam os jovens como eles estão se sentindo. Ouça coisas como: "Estou com medo de morte", "Nunca mentirei!"</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Três horas depois, Safira chega ao lugar onde Pedro está, sem saber o que aconteceu com seu marido. Pedro pergunta a Safira sobre a quantia de dinheiro pela qual ela e Ananias venderam a terra. Ela também mente a Pedro. Pedro pergunta por que ela e Ananias estavam tentando pôr Deus à prova. Pedro diz a ela que os homens que enterraram Ananias estão vindo para enterrá-la também. Safira também morre. Os mesmos jovens enterram Safira ao lado de Ananias. O medo se espalha entre a igreja.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5.1–11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Nessa passagem, um marido e esposa retêm parte do dinheiro da venda de sua propriedade para dar aos </w:t>
      </w:r>
      <w:r>
        <w:rPr>
          <w:b/>
          <w:lang w:val="pt_PT" w:bidi="pt_PT"/>
        </w:rPr>
        <w:t>apóstolos</w:t>
      </w:r>
      <w:r>
        <w:rPr>
          <w:lang w:val="pt_PT" w:bidi="pt_PT"/>
        </w:rPr>
        <w:t xml:space="preserve">. Os apóstolos são aqueles enviados por Jesus ou outros apóstolos para fazer a obra de Jesus. Use a mesma palavra para apóstolo que você usou em passagens anteriores.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Pedro, um dos apóstolos, questiona o marido sobre por que </w:t>
      </w:r>
      <w:r>
        <w:rPr>
          <w:b/>
          <w:lang w:val="pt_PT" w:bidi="pt_PT"/>
        </w:rPr>
        <w:t>Satanás</w:t>
      </w:r>
      <w:r>
        <w:rPr>
          <w:lang w:val="pt_PT" w:bidi="pt_PT"/>
        </w:rPr>
        <w:t xml:space="preserve"> </w:t>
      </w:r>
      <w:r>
        <w:rPr>
          <w:b/>
          <w:lang w:val="pt_PT" w:bidi="pt_PT"/>
        </w:rPr>
        <w:t>encheu seu coração</w:t>
      </w:r>
      <w:r>
        <w:rPr>
          <w:lang w:val="pt_PT" w:bidi="pt_PT"/>
        </w:rPr>
        <w:t xml:space="preserve"> de uma maneira que </w:t>
      </w:r>
      <w:r>
        <w:rPr>
          <w:b/>
          <w:lang w:val="pt_PT" w:bidi="pt_PT"/>
        </w:rPr>
        <w:t>mentiu</w:t>
      </w:r>
      <w:r>
        <w:rPr>
          <w:lang w:val="pt_PT" w:bidi="pt_PT"/>
        </w:rPr>
        <w:t xml:space="preserve"> ao </w:t>
      </w:r>
      <w:r>
        <w:rPr>
          <w:b/>
          <w:lang w:val="pt_PT" w:bidi="pt_PT"/>
        </w:rPr>
        <w:t>Espírito Santo</w:t>
      </w:r>
      <w:r>
        <w:rPr>
          <w:lang w:val="pt_PT" w:bidi="pt_PT"/>
        </w:rPr>
        <w:t>. Satanás é o líder dos espíritos malignos.</w:t>
      </w:r>
    </w:p>
    <w:p>
      <w:pPr/>
      <w:r>
        <w:rPr>
          <w:lang w:val="pt_PT" w:bidi="pt_PT"/>
        </w:rPr>
      </w:r>
      <w:r>
        <w:rPr>
          <w:lang w:val="pt_PT" w:bidi="pt_PT"/>
        </w:rPr>
        <w:t xml:space="preserve">Pare aqui e discuta como um grupo qual palavra ou frase você usará para </w:t>
      </w:r>
      <w:r>
        <w:rPr>
          <w:b/>
          <w:lang w:val="pt_PT" w:bidi="pt_PT"/>
        </w:rPr>
        <w:t>Satanás</w:t>
      </w:r>
      <w:r>
        <w:rPr>
          <w:lang w:val="pt_PT" w:bidi="pt_PT"/>
        </w:rPr>
        <w:t xml:space="preserve">. Procure a palavra </w:t>
      </w:r>
      <w:r>
        <w:rPr>
          <w:lang w:val="pt_PT" w:bidi="pt_PT"/>
        </w:rPr>
        <w:t>Satanás</w:t>
      </w:r>
      <w:r>
        <w:rPr>
          <w:lang w:val="pt_PT" w:bidi="pt_PT"/>
        </w:rPr>
        <w:t xml:space="preserve"> no Glossário Mestre para mais informações. Pause este áudio aqui.</w:t>
      </w:r>
    </w:p>
    <w:p>
      <w:pPr/>
      <w:r>
        <w:rPr>
          <w:lang w:val="pt_PT" w:bidi="pt_PT"/>
        </w:rPr>
      </w:r>
      <w:r>
        <w:rPr>
          <w:b/>
          <w:lang w:val="pt_PT" w:bidi="pt_PT"/>
        </w:rPr>
        <w:t>Encher seu coração</w:t>
      </w:r>
      <w:r>
        <w:rPr>
          <w:lang w:val="pt_PT" w:bidi="pt_PT"/>
        </w:rPr>
        <w:t xml:space="preserve"> é dar a ele ideias e desejos. O coração é o lugar onde acontecem os sentimentos e decisões de uma pessoa. Use a mesma palavra para coração que você usou em passagens anteriores. Para mais informações sobre </w:t>
      </w:r>
      <w:r>
        <w:rPr>
          <w:lang w:val="pt_PT" w:bidi="pt_PT"/>
        </w:rPr>
        <w:t>coração</w:t>
      </w:r>
      <w:r>
        <w:rPr>
          <w:lang w:val="pt_PT" w:bidi="pt_PT"/>
        </w:rPr>
        <w:t>, consulte o Glossário Mestre.</w:t>
      </w:r>
    </w:p>
    <w:p>
      <w:pPr/>
      <w:r>
        <w:rPr>
          <w:lang w:val="pt_PT" w:bidi="pt_PT"/>
        </w:rPr>
      </w:r>
      <w:r>
        <w:rPr>
          <w:b/>
          <w:lang w:val="pt_PT" w:bidi="pt_PT"/>
        </w:rPr>
        <w:t>Mentir</w:t>
      </w:r>
      <w:r>
        <w:rPr>
          <w:lang w:val="pt_PT" w:bidi="pt_PT"/>
        </w:rPr>
        <w:t xml:space="preserve"> é falar algo que não é verdade como se fosse verdade.</w:t>
      </w:r>
    </w:p>
    <w:p>
      <w:pPr/>
      <w:r>
        <w:rPr>
          <w:lang w:val="pt_PT" w:bidi="pt_PT"/>
        </w:rPr>
      </w:r>
      <w:r>
        <w:rPr>
          <w:lang w:val="pt_PT" w:bidi="pt_PT"/>
        </w:rPr>
        <w:t xml:space="preserve">O </w:t>
      </w:r>
      <w:r>
        <w:rPr>
          <w:b/>
          <w:lang w:val="pt_PT" w:bidi="pt_PT"/>
        </w:rPr>
        <w:t>Espírito Santo</w:t>
      </w:r>
      <w:r>
        <w:rPr>
          <w:lang w:val="pt_PT" w:bidi="pt_PT"/>
        </w:rPr>
        <w:t xml:space="preserve"> é o Espírito de Deus que Deus dá àqueles que o seguem. Use a mesma palavra para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Nas acusações de Pedro, Ananias caiu e morreu. Aqueles que ouviram sobre isso estavam cheios de </w:t>
      </w:r>
      <w:r>
        <w:rPr>
          <w:b/>
          <w:lang w:val="pt_PT" w:bidi="pt_PT"/>
        </w:rPr>
        <w:t>medo</w:t>
      </w:r>
      <w:r>
        <w:rPr>
          <w:lang w:val="pt_PT" w:bidi="pt_PT"/>
        </w:rPr>
        <w:t>. Temor é o sentimento de grande angústia causado por intensa preocupação com perigo, dor ou mal.</w:t>
      </w:r>
    </w:p>
    <w:p>
      <w:pPr/>
      <w:r>
        <w:rPr>
          <w:lang w:val="pt_PT" w:bidi="pt_PT"/>
        </w:rPr>
      </w:r>
      <w:r>
        <w:rPr>
          <w:lang w:val="pt_PT" w:bidi="pt_PT"/>
        </w:rPr>
        <w:t xml:space="preserve">Parem aqui e discutam em grupo qual palavra ou frase vocês usarão para </w:t>
      </w:r>
      <w:r>
        <w:rPr>
          <w:b/>
          <w:lang w:val="pt_PT" w:bidi="pt_PT"/>
        </w:rPr>
        <w:t>medo</w:t>
      </w:r>
      <w:r>
        <w:rPr>
          <w:lang w:val="pt_PT" w:bidi="pt_PT"/>
        </w:rPr>
        <w:t>. Pause este áudio aqui.</w:t>
      </w:r>
    </w:p>
    <w:p>
      <w:pPr/>
      <w:r>
        <w:rPr>
          <w:lang w:val="pt_PT" w:bidi="pt_PT"/>
        </w:rPr>
      </w:r>
      <w:r>
        <w:rPr>
          <w:lang w:val="pt_PT" w:bidi="pt_PT"/>
        </w:rPr>
        <w:t>A esposa de Ananias vem aos apóstolos três horas depois. Pedro a questiona e ela também mente. Pedro pergunta a ela como pôde tentar o Espírito de Deus, isto é, o Espírito Santo, ou testar até onde ela e seu marido poderiam ir sem serem descobertos. Pedro diz a ela que os pés dos homens que enterraram seu marido estão à porta para vir enterrá-la também. Ela também morre. Os homens entram e a encontram morta e a levam para enterrá-la ao lado de seu marido. Grande medo se espalhou entre a comunidade de crentes.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5:12–16</w:t>
      </w:r>
      <w:r>
        <w:rPr>
          <w:lang w:val="pt_PT" w:bidi="pt_PT"/>
        </w:rPr>
      </w:r>
    </w:p>
    <w:p>
      <w:pPr>
        <w:pStyle w:val="Heading3"/>
      </w:pPr>
      <w:r>
        <w:rPr>
          <w:lang w:val="pt_PT" w:bidi="pt_PT"/>
        </w:rPr>
        <w:t>Ouvir e Sentir</w:t>
      </w:r>
    </w:p>
    <w:p>
      <w:pPr/>
      <w:r>
        <w:rPr>
          <w:lang w:val="pt_PT" w:bidi="pt_PT"/>
        </w:rPr>
      </w:r>
      <w:r>
        <w:rPr>
          <w:lang w:val="pt_PT" w:bidi="pt_PT"/>
        </w:rPr>
        <w:t>Nesta etapa, ouçam Atos 5.12–16 e a guardem em seus corações.</w:t>
      </w:r>
    </w:p>
    <w:p>
      <w:pPr/>
      <w:r>
        <w:rPr>
          <w:lang w:val="pt_PT" w:bidi="pt_PT"/>
        </w:rPr>
      </w:r>
      <w:r>
        <w:rPr>
          <w:lang w:val="pt_PT" w:bidi="pt_PT"/>
        </w:rPr>
        <w:t>Ouçam uma versão em áudio de Atos 5.12–16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5.12–16 na tradução mais fácil de entender.</w:t>
      </w:r>
    </w:p>
    <w:p>
      <w:pPr/>
      <w:r>
        <w:rPr>
          <w:lang w:val="pt_PT" w:bidi="pt_PT"/>
        </w:rPr>
      </w:r>
      <w:r>
        <w:rPr>
          <w:lang w:val="pt_PT" w:bidi="pt_PT"/>
        </w:rPr>
        <w:t>Às vezes não está claro quem está fazendo a ação nessa passagem. Muda com frequência nesses versículos. Depois da morte de Ananias e Safira, vemos que os apóstolos continuam a realizar muitos sinais e maravilhas entre as pessoas. Não temos certeza se esse grupo de pessoas são apenas os crentes que estavam juntos e vivendo em comunidade, ou se eles são todas pessoas em Jerusalém. Se entendido em conjunto com a passagem anterior, soa como se estivesse falando sobre as pessoas que estavam vivendo juntas e cuidando umas das outras.</w:t>
      </w:r>
    </w:p>
    <w:p>
      <w:pPr/>
      <w:r>
        <w:rPr>
          <w:lang w:val="pt_PT" w:bidi="pt_PT"/>
        </w:rPr>
      </w:r>
      <w:r>
        <w:rPr>
          <w:lang w:val="pt_PT" w:bidi="pt_PT"/>
        </w:rPr>
        <w:t>A colunata ou pórtico de Salomão fazia parte do complexo do templo. Cada lado do templo tinha uma varanda que era apoiada por colunas. O lado leste era chamado de pórtico ou colunata de Salomão e tinha duas fileiras de colunas. Era chamado de Salomão porque muitos acreditavam que era uma parte remanescente do templo original de Salomão.</w:t>
      </w:r>
    </w:p>
    <w:p>
      <w:pPr/>
      <w:r>
        <w:rPr>
          <w:lang w:val="pt_PT" w:bidi="pt_PT"/>
        </w:rPr>
      </w:r>
      <w:r>
        <w:rPr>
          <w:lang w:val="pt_PT" w:bidi="pt_PT"/>
        </w:rPr>
        <w:t xml:space="preserve">Parem aqui e, em grupo, olhem para uma imagem de uma </w:t>
      </w:r>
      <w:r>
        <w:rPr>
          <w:lang w:val="pt_PT" w:bidi="pt_PT"/>
        </w:rPr>
        <w:t>colunata</w:t>
      </w:r>
      <w:r>
        <w:rPr>
          <w:lang w:val="pt_PT" w:bidi="pt_PT"/>
        </w:rPr>
        <w:t xml:space="preserve">. Parem aqui e olhem também para o diagrama do </w:t>
      </w:r>
      <w:r>
        <w:rPr>
          <w:lang w:val="pt_PT" w:bidi="pt_PT"/>
        </w:rPr>
        <w:t>templo de Herodes</w:t>
      </w:r>
      <w:r>
        <w:rPr>
          <w:lang w:val="pt_PT" w:bidi="pt_PT"/>
        </w:rPr>
        <w:t xml:space="preserve">, observando onde a colunata de Salomão está. Olhem também para o mapa maior de </w:t>
      </w:r>
      <w:r>
        <w:rPr>
          <w:lang w:val="pt_PT" w:bidi="pt_PT"/>
        </w:rPr>
        <w:t>Jerusalém</w:t>
      </w:r>
      <w:r>
        <w:rPr>
          <w:lang w:val="pt_PT" w:bidi="pt_PT"/>
        </w:rPr>
        <w:t>, observando onde o templo está. Pause este áudio aqui.</w:t>
      </w:r>
    </w:p>
    <w:p>
      <w:pPr/>
      <w:r>
        <w:rPr>
          <w:lang w:val="pt_PT" w:bidi="pt_PT"/>
        </w:rPr>
      </w:r>
      <w:r>
        <w:rPr>
          <w:lang w:val="pt_PT" w:bidi="pt_PT"/>
        </w:rPr>
        <w:t>Todos os crentes se reuniriam no pórtico de Salomão. Reunir-se também indica unidade e um só propósito, como uma família. A passagem diz que nenhum outro ousaria se juntar a eles. No entanto, diz nos dois próximos versículos que muitos estavam sendo acrescentados ao seu número. A palavra juntar-se significa se aproximar deles, ou se associar com eles em termos íntimos. A maioria dos estudiosos acredita que se tratava de muitos não crentes, ou até mesmo líderes judeus, que não ousavam se aproximar dos crentes, ou se associar àqueles que estavam se reunindo. Outra maneira de entender isso é que os não crentes não fingiam ser crentes. No entanto, os não crentes, ou pessoas na comunidade geral falavam altamente dos crentes. Mesmo assim, muitas pessoas estavam se juntando ao número de crentes. Geralmente essa descrição significa que Deus estava atraindo as pessoas para crer em Jesus. Mas também poderia ser que mais crentes estivessem vindo para se juntar ao grupo de crentes em Jerusalém.</w:t>
      </w:r>
    </w:p>
    <w:p>
      <w:pPr/>
      <w:r>
        <w:rPr>
          <w:lang w:val="pt_PT" w:bidi="pt_PT"/>
        </w:rPr>
      </w:r>
      <w:r>
        <w:rPr>
          <w:lang w:val="pt_PT" w:bidi="pt_PT"/>
        </w:rPr>
        <w:t>Parem aqui e discutam essa pergunta em grupo: contem uma história onde muitos grupos diferentes de pessoas estejam fazendo coisas diferentes. Prestem atenção à forma como vocês falam sobre qual grupo de pessoas está realizando a ação. Pause este áudio aqui.</w:t>
      </w:r>
    </w:p>
    <w:p>
      <w:pPr/>
      <w:r>
        <w:rPr>
          <w:lang w:val="pt_PT" w:bidi="pt_PT"/>
        </w:rPr>
      </w:r>
      <w:r>
        <w:rPr>
          <w:lang w:val="pt_PT" w:bidi="pt_PT"/>
        </w:rPr>
        <w:t>Como resultado dos milagres que os apóstolos realizaram, o povo começou a trazer pessoas doentes para as ruas para que, enquanto Pedro caminhasse, a sombra de Pedro viesse sobre as pessoas doentes. Lucas não diz especificamente que a sombra de Pedro curava as pessoas, mas parece que a sombra de Pedro devia curá-las, já que as pessoas continuavam a levar os doentes até ele. As esteiras são camas usadas por pessoas mais pobres. Até mesmo pessoas de cidades próximas trariam pessoas que estavam doentes e possuídas por demônios e seriam curadas. Espíritos impuros ou imundos são espíritos demoníacos que tornariam uma pessoa religiosamente impura. Todas as pessoas que foram trazidas para serem curadas eram, de fato, curadas.</w:t>
      </w:r>
    </w:p>
    <w:p>
      <w:pPr/>
      <w:r>
        <w:rPr>
          <w:lang w:val="pt_PT" w:bidi="pt_PT"/>
        </w:rPr>
      </w:r>
      <w:r>
        <w:rPr>
          <w:lang w:val="pt_PT" w:bidi="pt_PT"/>
        </w:rPr>
        <w:t xml:space="preserve">Parem aqui e olhem para a foto de uma </w:t>
      </w:r>
      <w:r>
        <w:rPr>
          <w:lang w:val="pt_PT" w:bidi="pt_PT"/>
        </w:rPr>
        <w:t>esteira</w:t>
      </w:r>
      <w:r>
        <w:rPr>
          <w:lang w:val="pt_PT" w:bidi="pt_PT"/>
        </w:rPr>
        <w:t xml:space="preserve"> que as pessoas carregariam as outras. Pause este áudio aqui.</w:t>
      </w:r>
    </w:p>
    <w:p>
      <w:pPr/>
      <w:r>
        <w:rPr>
          <w:lang w:val="pt_PT" w:bidi="pt_PT"/>
        </w:rPr>
      </w:r>
      <w:r>
        <w:rPr>
          <w:lang w:val="pt_PT" w:bidi="pt_PT"/>
        </w:rPr>
        <w:t>Parem aqui e discutam essa pergunta em grupo: contem uma história de uma vez que vocês viram Deus curar alguém de uma doença ou de um demônio.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5.12–16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os apóstolos estão realizando muitos sinais e maravilhas entre as pessoas.</w:t>
      </w:r>
    </w:p>
    <w:p>
      <w:pPr/>
      <w:r>
        <w:rPr>
          <w:lang w:val="pt_PT" w:bidi="pt_PT"/>
        </w:rPr>
      </w:r>
      <w:r>
        <w:rPr>
          <w:b/>
          <w:lang w:val="pt_PT" w:bidi="pt_PT"/>
        </w:rPr>
        <w:t>Na segunda cena:</w:t>
      </w:r>
      <w:r>
        <w:rPr>
          <w:lang w:val="pt_PT" w:bidi="pt_PT"/>
        </w:rPr>
        <w:t xml:space="preserve"> os crentes se reúnem no pórtico de Salomão. Ninguém se atreveria a se juntar a eles, embora as pessoas falassem com respeito sobre os crentes. Muitos acreditavam no Senhor Jesus e se juntaram aos crentes.</w:t>
      </w:r>
    </w:p>
    <w:p>
      <w:pPr/>
      <w:r>
        <w:rPr>
          <w:lang w:val="pt_PT" w:bidi="pt_PT"/>
        </w:rPr>
      </w:r>
      <w:r>
        <w:rPr>
          <w:b/>
          <w:lang w:val="pt_PT" w:bidi="pt_PT"/>
        </w:rPr>
        <w:t>Na terceira cena:</w:t>
      </w:r>
      <w:r>
        <w:rPr>
          <w:lang w:val="pt_PT" w:bidi="pt_PT"/>
        </w:rPr>
        <w:t xml:space="preserve"> as pessoas traziam os enfermos em suas camas para que a sombra de Pedro passasse sobre eles e fossem curados. Até mesmo as pessoas de outras cidades traziam seus amigos efermos e possuídos por demônios, e todos eles eram curados.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Não crentes que não se uniam aos crentes, mas falavam muito bem deles</w:t>
      </w:r>
    </w:p>
    <w:p>
      <w:pPr>
        <w:pStyle w:val="ListBullet"/>
        <w:spacing w:line="240" w:lineRule="auto"/>
        <w:ind w:left="720"/>
      </w:pPr>
      <w:r>
        <w:rPr>
          <w:lang w:val="pt_PT" w:bidi="pt_PT"/>
        </w:rPr>
      </w:r>
      <w:r>
        <w:rPr>
          <w:lang w:val="pt_PT" w:bidi="pt_PT"/>
        </w:rPr>
        <w:t>Aqueles que se uniram aos crentes</w:t>
      </w:r>
    </w:p>
    <w:p>
      <w:pPr>
        <w:pStyle w:val="ListBullet"/>
        <w:spacing w:line="240" w:lineRule="auto"/>
        <w:ind w:left="720"/>
      </w:pPr>
      <w:r>
        <w:rPr>
          <w:lang w:val="pt_PT" w:bidi="pt_PT"/>
        </w:rPr>
      </w:r>
      <w:r>
        <w:rPr>
          <w:lang w:val="pt_PT" w:bidi="pt_PT"/>
        </w:rPr>
        <w:t>Aqueles que traziam seus amigos doentes e possuídos por demônios para serem curados</w:t>
      </w:r>
    </w:p>
    <w:p>
      <w:pPr>
        <w:pStyle w:val="ListBullet"/>
        <w:spacing w:line="240" w:lineRule="auto"/>
        <w:ind w:left="720"/>
      </w:pPr>
      <w:r>
        <w:rPr>
          <w:lang w:val="pt_PT" w:bidi="pt_PT"/>
        </w:rPr>
      </w:r>
      <w:r>
        <w:rPr>
          <w:lang w:val="pt_PT" w:bidi="pt_PT"/>
        </w:rPr>
        <w:t>Aqueles que estavam doentes e possuídos por demônios.</w:t>
      </w:r>
    </w:p>
    <w:p>
      <w:pPr/>
      <w:r>
        <w:rPr>
          <w:lang w:val="pt_PT" w:bidi="pt_PT"/>
        </w:rPr>
      </w:r>
      <w:r>
        <w:rPr>
          <w:lang w:val="pt_PT" w:bidi="pt_PT"/>
        </w:rPr>
        <w:t>Em grupo, prestem atenção a essas partes do cenário da passagem: tudo isso acontece em Jerusalém, em sua maior parte nas proximidades ou no próprio templo, em um lugar chamado Pórtico de Salomão ou Colunata de Salomão. Parte disso acontece nas ruas de Jerusalém, mas possivelmente perto do templo, porque as pessoas na comunidade sabiam que os crentes se reuniam lá.</w:t>
      </w:r>
    </w:p>
    <w:p>
      <w:pPr/>
      <w:r>
        <w:rPr>
          <w:lang w:val="pt_PT" w:bidi="pt_PT"/>
        </w:rPr>
      </w:r>
      <w:r>
        <w:rPr>
          <w:lang w:val="pt_PT" w:bidi="pt_PT"/>
        </w:rPr>
        <w:t>Os apóstolos estão realizando muitos sinais e milagres entre as pessoas. Eles, juntamente com outros crentes, se reúnem no Pórtico de Salomão. Outros, que não eram crentes não ousavam se juntar a eles, embora os crentes fossem bem vistos pelas pessoas.</w:t>
      </w:r>
    </w:p>
    <w:p>
      <w:pPr/>
      <w:r>
        <w:rPr>
          <w:lang w:val="pt_PT" w:bidi="pt_PT"/>
        </w:rPr>
      </w:r>
      <w:r>
        <w:rPr>
          <w:lang w:val="pt_PT" w:bidi="pt_PT"/>
        </w:rPr>
        <w:t xml:space="preserve">Parem aqui e olhem para o diagrama do </w:t>
      </w:r>
      <w:r>
        <w:rPr>
          <w:lang w:val="pt_PT" w:bidi="pt_PT"/>
        </w:rPr>
        <w:t>templo</w:t>
      </w:r>
      <w:r>
        <w:rPr>
          <w:lang w:val="pt_PT" w:bidi="pt_PT"/>
        </w:rPr>
        <w:t xml:space="preserve"> novamente. Onde os crentes estão se reunindo? Onde estavam as pessoas que não se juntariam a eles? Eles estavam caminhando e vendo os crentes, ou haviam acabado de ouvir sobre o que os crentes estavam fazendo? Pause o áudio aqui.</w:t>
      </w:r>
    </w:p>
    <w:p>
      <w:pPr/>
      <w:r>
        <w:rPr>
          <w:lang w:val="pt_PT" w:bidi="pt_PT"/>
        </w:rPr>
      </w:r>
      <w:r>
        <w:rPr>
          <w:lang w:val="pt_PT" w:bidi="pt_PT"/>
        </w:rPr>
        <w:t>A frase “como resultado” provavelmente se refere aos apóstolos realizando milagres. Então o resultado dos milagres é que muitas pessoas estavam crendo no Senhor e sendo acrescentadas ao número de crentes, já em Jerusalém. Por causa dos milagres que os apóstolos estavam fazendo, muitos estavam trazendo seus amigos doentes para as ruas, para que pelo menos a sombra de Pedro passasse sobre eles. Outros, de outras cidades e aldeias próximas, também trariam seus amigos doentes e possuídos por demônios para serem curados. E eles eram curados!</w:t>
      </w:r>
    </w:p>
    <w:p>
      <w:pPr/>
      <w:r>
        <w:rPr>
          <w:lang w:val="pt_PT" w:bidi="pt_PT"/>
        </w:rPr>
      </w:r>
      <w:r>
        <w:rPr>
          <w:lang w:val="pt_PT" w:bidi="pt_PT"/>
        </w:rPr>
        <w:t>Parem e discutam em grupo: contem uma história sobre alguém que vocês podem ter conhecido que estava possuído por demônios. Quão difícil ou fácil vocês acham que seria trazer alguém que estava possuído para uma cidade próxima? Discutam as crenças de sua cultura sobre pessoas que estão possuídas ou perturbadas por espíritos malignos. Como vocês apresentarão isso de uma maneira que faça sentido em sua cultura? Pause o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5.12–16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Crentes</w:t>
      </w:r>
    </w:p>
    <w:p>
      <w:pPr>
        <w:pStyle w:val="ListBullet"/>
        <w:spacing w:line="240" w:lineRule="auto"/>
        <w:ind w:left="720"/>
      </w:pPr>
      <w:r>
        <w:rPr>
          <w:lang w:val="pt_PT" w:bidi="pt_PT"/>
        </w:rPr>
      </w:r>
      <w:r>
        <w:rPr>
          <w:lang w:val="pt_PT" w:bidi="pt_PT"/>
        </w:rPr>
        <w:t>Não crentes que não se uniriam aos crentes, embora falassem bem deles</w:t>
      </w:r>
    </w:p>
    <w:p>
      <w:pPr>
        <w:pStyle w:val="ListBullet"/>
        <w:spacing w:line="240" w:lineRule="auto"/>
        <w:ind w:left="720"/>
      </w:pPr>
      <w:r>
        <w:rPr>
          <w:lang w:val="pt_PT" w:bidi="pt_PT"/>
        </w:rPr>
      </w:r>
      <w:r>
        <w:rPr>
          <w:lang w:val="pt_PT" w:bidi="pt_PT"/>
        </w:rPr>
        <w:t>Aqueles que se uniram aos crentes</w:t>
      </w:r>
    </w:p>
    <w:p>
      <w:pPr>
        <w:pStyle w:val="ListBullet"/>
        <w:spacing w:line="240" w:lineRule="auto"/>
        <w:ind w:left="720"/>
      </w:pPr>
      <w:r>
        <w:rPr>
          <w:lang w:val="pt_PT" w:bidi="pt_PT"/>
        </w:rPr>
      </w:r>
      <w:r>
        <w:rPr>
          <w:lang w:val="pt_PT" w:bidi="pt_PT"/>
        </w:rPr>
        <w:t>Aqueles que traziam seus amigos doentes e possuídos por demônios para serem curados</w:t>
      </w:r>
    </w:p>
    <w:p>
      <w:pPr>
        <w:pStyle w:val="ListBullet"/>
        <w:spacing w:line="240" w:lineRule="auto"/>
        <w:ind w:left="720"/>
      </w:pPr>
      <w:r>
        <w:rPr>
          <w:lang w:val="pt_PT" w:bidi="pt_PT"/>
        </w:rPr>
      </w:r>
      <w:r>
        <w:rPr>
          <w:lang w:val="pt_PT" w:bidi="pt_PT"/>
        </w:rPr>
        <w:t>Aqueles que estavam doentes e possuídos por demônios.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cena, pare e pergunte à pessoa que interpreta o personagem: “O que você está sentindo ou pensando?”. A pessoa que interpreta deve responder o que sentiria ou pensaria se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apóstolos estão realizando muitos sinais e milagres entre as pessoas. Eles, juntamente com outros crentes, se reúnem no Pórtico de Salomão. Outros que não são crentes, não ousariam se juntar a eles, mesmo que as pessoas falassem bem dos crentes.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não crentes: "O que você está sentindo ou pensando?" A pessoa pode responder coisas como: "Não tenho certeza do que está acontecendo com eles, mas parece que estão ajudando as pessoas", ou "Eles me assustam um pouco, não quero estar ao redor deles", ou "Parece que muitas pessoas estão sendo curadas. Preciso ir para onde eles estão".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Muitas pessoas estavam acreditando no Senhor e sendo acrescentadas ao número de crentes já em Jerusalém. Por causa dos milagres que os apóstolos estavam fazendo, muitos estavam trazendo seus amigos doentes para as ruas, para que pelo menos a sombra de Pedro passasse sobre eles. Outros de outras cidades e vilas próximas também trariam seus doentes e possuídos por demônios para serem curados. E eles eram curados!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aqueles que estavam doentes: "O que vocês estão sentindo ou pensando?" A pessoa pode responder coisas como: "Não posso acreditar que estou curado!" ou "Sou tão grato a Deus!" ou "Essas pessoas são incríveis!"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5.12–16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apóstolos</w:t>
      </w:r>
      <w:r>
        <w:rPr>
          <w:lang w:val="pt_PT" w:bidi="pt_PT"/>
        </w:rPr>
        <w:t xml:space="preserve">, ou aqueles escolhidos especificamente por Jesus, ou outros apóstolos, estavam fazendo muitos </w:t>
      </w:r>
      <w:r>
        <w:rPr>
          <w:b/>
          <w:lang w:val="pt_PT" w:bidi="pt_PT"/>
        </w:rPr>
        <w:t>sinais e maravilhas</w:t>
      </w:r>
      <w:r>
        <w:rPr>
          <w:lang w:val="pt_PT" w:bidi="pt_PT"/>
        </w:rPr>
        <w:t xml:space="preserve"> entre as pessoas. Use a mesma palavra que você usou para apóstolos em passagens anteriores. Sinais e maravilhas são ações poderosas que apenas Deus pode realizar, a fim de levar as pessoas a ficarem cheias de admiração por ele. Use as mesmas palavras para sinais e maravilhas que você usou em passagens anteriores. Para mais informações sobre </w:t>
      </w:r>
      <w:r>
        <w:rPr>
          <w:lang w:val="pt_PT" w:bidi="pt_PT"/>
        </w:rPr>
        <w:t>apóstolos</w:t>
      </w:r>
      <w:r>
        <w:rPr>
          <w:lang w:val="pt_PT" w:bidi="pt_PT"/>
        </w:rPr>
        <w:t xml:space="preserve">, bem como </w:t>
      </w:r>
      <w:r>
        <w:rPr>
          <w:lang w:val="pt_PT" w:bidi="pt_PT"/>
        </w:rPr>
        <w:t>sinais</w:t>
      </w:r>
      <w:r>
        <w:rPr>
          <w:lang w:val="pt_PT" w:bidi="pt_PT"/>
        </w:rPr>
        <w:t>, consulte o Glossário Mestre.</w:t>
      </w:r>
    </w:p>
    <w:p>
      <w:pPr/>
      <w:r>
        <w:rPr>
          <w:lang w:val="pt_PT" w:bidi="pt_PT"/>
        </w:rPr>
      </w:r>
      <w:r>
        <w:rPr>
          <w:lang w:val="pt_PT" w:bidi="pt_PT"/>
        </w:rPr>
        <w:t xml:space="preserve">Todos os </w:t>
      </w:r>
      <w:r>
        <w:rPr>
          <w:b/>
          <w:lang w:val="pt_PT" w:bidi="pt_PT"/>
        </w:rPr>
        <w:t>crentes</w:t>
      </w:r>
      <w:r>
        <w:rPr>
          <w:lang w:val="pt_PT" w:bidi="pt_PT"/>
        </w:rPr>
        <w:t xml:space="preserve"> se reuniram na </w:t>
      </w:r>
      <w:r>
        <w:rPr>
          <w:b/>
          <w:lang w:val="pt_PT" w:bidi="pt_PT"/>
        </w:rPr>
        <w:t>colunata de Salomão</w:t>
      </w:r>
      <w:r>
        <w:rPr>
          <w:lang w:val="pt_PT" w:bidi="pt_PT"/>
        </w:rPr>
        <w:t xml:space="preserve">. Os crentes são pessoas que escolheram seguir Jesus. Use a mesma palavra para crentes que você usou em passagens anteriores. Para mais informações sobre </w:t>
      </w:r>
      <w:r>
        <w:rPr>
          <w:lang w:val="pt_PT" w:bidi="pt_PT"/>
        </w:rPr>
        <w:t>crentes</w:t>
      </w:r>
      <w:r>
        <w:rPr>
          <w:lang w:val="pt_PT" w:bidi="pt_PT"/>
        </w:rPr>
        <w:t>, consulte o Glossário Mestre. A colunata de Salomão era o pórtico leste do templo de Herodes. A maioria acreditava que isso era o que restava do templo do rei Salomão.</w:t>
      </w:r>
    </w:p>
    <w:p>
      <w:pPr/>
      <w:r>
        <w:rPr>
          <w:lang w:val="pt_PT" w:bidi="pt_PT"/>
        </w:rPr>
      </w:r>
      <w:r>
        <w:rPr>
          <w:lang w:val="pt_PT" w:bidi="pt_PT"/>
        </w:rPr>
        <w:t xml:space="preserve">Nenhum dos não crentes ousava se associar aos crentes, embora os vissem bem. No entanto, muitas pessoas acreditavam no </w:t>
      </w:r>
      <w:r>
        <w:rPr>
          <w:b/>
          <w:lang w:val="pt_PT" w:bidi="pt_PT"/>
        </w:rPr>
        <w:t>Senhor</w:t>
      </w:r>
      <w:r>
        <w:rPr>
          <w:lang w:val="pt_PT" w:bidi="pt_PT"/>
        </w:rPr>
        <w:t xml:space="preserve">, ou Jesus, e ainda estavam sendo acrescentadas ao número de crentes. Use a mesma palavra para Senhor que você usou em passagens anteriores, e lembre-se de que </w:t>
      </w:r>
      <w:r>
        <w:rPr>
          <w:lang w:val="pt_PT" w:bidi="pt_PT"/>
        </w:rPr>
        <w:t>Senhor</w:t>
      </w:r>
      <w:r>
        <w:rPr>
          <w:lang w:val="pt_PT" w:bidi="pt_PT"/>
        </w:rPr>
        <w:t xml:space="preserve"> está no Glossário Mestre. Como resultado, as pessoas traziam seus amigos doentes em suas esteiras e camas esperando que a </w:t>
      </w:r>
      <w:r>
        <w:rPr>
          <w:b/>
          <w:lang w:val="pt_PT" w:bidi="pt_PT"/>
        </w:rPr>
        <w:t>sombra</w:t>
      </w:r>
      <w:r>
        <w:rPr>
          <w:lang w:val="pt_PT" w:bidi="pt_PT"/>
        </w:rPr>
        <w:t xml:space="preserve"> de Pedro pelo menos passasse sobre eles e os curasse. Uma sombra é uma forma escura no chão, produzida quando um objeto bloqueia a luz.</w:t>
      </w:r>
    </w:p>
    <w:p>
      <w:pPr/>
      <w:r>
        <w:rPr>
          <w:lang w:val="pt_PT" w:bidi="pt_PT"/>
        </w:rPr>
      </w:r>
      <w:r>
        <w:rPr>
          <w:lang w:val="pt_PT" w:bidi="pt_PT"/>
        </w:rPr>
        <w:t xml:space="preserve">Outros de cidades próximas traziam seus amigos enfermos e aqueles atormentados por </w:t>
      </w:r>
      <w:r>
        <w:rPr>
          <w:b/>
          <w:lang w:val="pt_PT" w:bidi="pt_PT"/>
        </w:rPr>
        <w:t>espíritos imundos</w:t>
      </w:r>
      <w:r>
        <w:rPr>
          <w:lang w:val="pt_PT" w:bidi="pt_PT"/>
        </w:rPr>
        <w:t xml:space="preserve"> para serem </w:t>
      </w:r>
      <w:r>
        <w:rPr>
          <w:b/>
          <w:lang w:val="pt_PT" w:bidi="pt_PT"/>
        </w:rPr>
        <w:t>curados</w:t>
      </w:r>
      <w:r>
        <w:rPr>
          <w:lang w:val="pt_PT" w:bidi="pt_PT"/>
        </w:rPr>
        <w:t>. Todos eles eram curados. Os espíritos imundos ou espíritos malignos são servos de Satanás e não são aptos para o serviço de Deus. Eles atormentam ou possuem as pessoas e as tornam impuras também. Cura é ser restaurado à plenitude ou à integridade.</w:t>
      </w:r>
    </w:p>
    <w:p>
      <w:pPr/>
      <w:r>
        <w:rPr>
          <w:lang w:val="pt_PT" w:bidi="pt_PT"/>
        </w:rPr>
      </w:r>
      <w:r>
        <w:rPr>
          <w:lang w:val="pt_PT" w:bidi="pt_PT"/>
        </w:rPr>
        <w:t xml:space="preserve">Parem aqui e discutam em grupo qual palavra ou frase vocês usarão para </w:t>
      </w:r>
      <w:r>
        <w:rPr>
          <w:b/>
          <w:lang w:val="pt_PT" w:bidi="pt_PT"/>
        </w:rPr>
        <w:t>espíritos imundos</w:t>
      </w:r>
      <w:r>
        <w:rPr>
          <w:lang w:val="pt_PT" w:bidi="pt_PT"/>
        </w:rPr>
        <w:t xml:space="preserve">. Procure em </w:t>
      </w:r>
      <w:r>
        <w:rPr>
          <w:b/>
          <w:lang w:val="pt_PT" w:bidi="pt_PT"/>
        </w:rPr>
        <w:t>espíritos imundos</w:t>
      </w:r>
      <w:r>
        <w:rPr>
          <w:lang w:val="pt_PT" w:bidi="pt_PT"/>
        </w:rPr>
        <w:t xml:space="preserve"> no Glossário Mestre para mais informações. Use a mesma palavra em todo o livro de Atos. Pause este áudio aqui.</w:t>
      </w:r>
    </w:p>
    <w:p>
      <w:pPr/>
      <w:r>
        <w:rPr>
          <w:lang w:val="pt_PT" w:bidi="pt_PT"/>
        </w:rPr>
      </w:r>
      <w:r>
        <w:rPr>
          <w:lang w:val="pt_PT" w:bidi="pt_PT"/>
        </w:rPr>
        <w:t>Essa cura era uma cura física. Deus usou os apóstolos para curar as pessoas de enfermidades e doenças, bem como se livrar dos espíritos imundos.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5:17–26</w:t>
      </w:r>
      <w:r>
        <w:rPr>
          <w:lang w:val="pt_PT" w:bidi="pt_PT"/>
        </w:rPr>
      </w:r>
    </w:p>
    <w:p>
      <w:pPr>
        <w:pStyle w:val="Heading3"/>
      </w:pPr>
      <w:r>
        <w:rPr>
          <w:lang w:val="pt_PT" w:bidi="pt_PT"/>
        </w:rPr>
        <w:t>Ouvir e Sentir</w:t>
      </w:r>
    </w:p>
    <w:p>
      <w:pPr/>
      <w:r>
        <w:rPr>
          <w:lang w:val="pt_PT" w:bidi="pt_PT"/>
        </w:rPr>
      </w:r>
      <w:r>
        <w:rPr>
          <w:lang w:val="pt_PT" w:bidi="pt_PT"/>
        </w:rPr>
        <w:t>Nessa etapa, ouçam Atos 5.17–26 e guardem em seus corações.</w:t>
      </w:r>
    </w:p>
    <w:p>
      <w:pPr/>
      <w:r>
        <w:rPr>
          <w:lang w:val="pt_PT" w:bidi="pt_PT"/>
        </w:rPr>
      </w:r>
      <w:r>
        <w:rPr>
          <w:lang w:val="pt_PT" w:bidi="pt_PT"/>
        </w:rPr>
        <w:t>Ouçam uma versão em áudio de Atos 5.17–26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5.17–26 na tradução mais fácil de entender.</w:t>
      </w:r>
    </w:p>
    <w:p>
      <w:pPr/>
      <w:r>
        <w:rPr>
          <w:lang w:val="pt_PT" w:bidi="pt_PT"/>
        </w:rPr>
      </w:r>
      <w:r>
        <w:rPr>
          <w:lang w:val="pt_PT" w:bidi="pt_PT"/>
        </w:rPr>
        <w:t>O número de seguidores de Jesus está crescendo diariamente. Os apóstolos têm realizado muitos sinais e maravilhas entre as pessoas em Jerusalém. Muitas pessoas foram curadas, mesmo quando apenas a sombra de Pedro passava sobre elas.</w:t>
      </w:r>
    </w:p>
    <w:p>
      <w:pPr/>
      <w:r>
        <w:rPr>
          <w:lang w:val="pt_PT" w:bidi="pt_PT"/>
        </w:rPr>
      </w:r>
      <w:r>
        <w:rPr>
          <w:lang w:val="pt_PT" w:bidi="pt_PT"/>
        </w:rPr>
        <w:t>Os saduceus são um grupo de judeus que acreditavam nas leis de Moisés. No entanto, eles não acreditavam na ressurreição dos mortos. O sumo sacerdote naquela época era uma parte desse grupo de saduceus. O sumo sacerdote e todos os seus oficiais, que eram saduceus, tinham muita inveja dos apóstolos. É possível que os saduceus se sentissem muito apaixonados por suas crenças religiosas e considerassem que os apóstolos estivessem pregando o que os saduceus acreditavam ser um ensino falso. Sabemos que os apóstolos estão pregando a ressurreição de Cristo, eles estão sendo usados poderosamente para realizar milagres entre as pessoas, e o número de crentes está crescendo diariamente. Os saduceus e o sumo sacerdote vão para onde os apóstolos estão e prendem os apóstolos, jogando-os em uma prisão da cidade.</w:t>
      </w:r>
    </w:p>
    <w:p>
      <w:pPr/>
      <w:r>
        <w:rPr>
          <w:lang w:val="pt_PT" w:bidi="pt_PT"/>
        </w:rPr>
      </w:r>
      <w:r>
        <w:rPr>
          <w:lang w:val="pt_PT" w:bidi="pt_PT"/>
        </w:rPr>
        <w:t>Parem aqui e discutam essa pergunta em grupo: conversem sobre uma vez que vocês sentiram ciúmes ou estiveram muito apaixonados por suas crenças, quando alguém estava ensinando algo que vocês sentiam que não era verdade. Pause este áudio aqui.</w:t>
      </w:r>
    </w:p>
    <w:p>
      <w:pPr/>
      <w:r>
        <w:rPr>
          <w:lang w:val="pt_PT" w:bidi="pt_PT"/>
        </w:rPr>
      </w:r>
      <w:r>
        <w:rPr>
          <w:lang w:val="pt_PT" w:bidi="pt_PT"/>
        </w:rPr>
        <w:t>Deus envia um anjo do Senhor, ou um mensageiro sobrenatural e espiritual, para libertar os apóstolos da prisão. Esse anjo leva os apóstolos para fora e diz a eles para retornar ao templo para pregar todas as palavras desta vida. Em outras palavras, o anjo diz a eles para contar às pessoas sobre a salvação, ou a nova vida que vem quando alguém acredita em Jesus. Enquanto o sol nasce, os apóstolos vão para o templo para continuar pregando. Os portões do templo se abriam à meia-noite, porque isso é logo depois da hora em que o dia judaico começava. No entanto, a maioria das pessoas não retornava até que o sol começasse a nascer. O templo era o lugar apropriado para essa pregação, uma vez que era onde Deus se deu a conhecer a seu povo. Agora os apóstolos estão tornando Jesus e o Espírito Santo conhecidos aos israelitas no templo.</w:t>
      </w:r>
    </w:p>
    <w:p>
      <w:pPr/>
      <w:r>
        <w:rPr>
          <w:lang w:val="pt_PT" w:bidi="pt_PT"/>
        </w:rPr>
      </w:r>
      <w:r>
        <w:rPr>
          <w:lang w:val="pt_PT" w:bidi="pt_PT"/>
        </w:rPr>
        <w:t>O julgamento dos apóstolos teria sido realizado durante o dia, uma vez que não era legal que os líderes judeus realizassem um julgamento à noite. Os saduceus são acompanhados pelo resto do conselho, também conhecido como Sinédrio. Uma versão se refere a eles como o senado dos filhos de Israel. Esse é o grupo que planejavam juntos fazer com que Jesus fosse crucificado. Suas câmaras, ou o edifício onde se reuniam, provavelmente não ficavam perto do templo, já que que eles ainda não sabiam que os apóstolos estavam pregando lá novamente. Em vez disso, eles mandam que os apóstolos sejam trazidos da prisão até eles. Os oficiais encontram e relatam que os apóstolos foram embora, mesmo que a porta da prisão estivesse trancada e vigiada. Esses guardas da prisão são parte da guarda do templo, não parte da guarda do rei Herodes. Os guardas do templo eram judeus que trabalhavam para o sumo sacerdote. Eles são provavelmente parte da tribo de Levi, a tribo judaica responsável por tudo no templo. Os guardas de Herodes eram cobrados com um padrão mais alto e teriam sido mortos por perder seus prisioneiros. Como esses eram guardas do templo e não os guardas de Herodes, suas vidas não estão em perigo por perder os prisioneiros.</w:t>
      </w:r>
    </w:p>
    <w:p>
      <w:pPr/>
      <w:r>
        <w:rPr>
          <w:lang w:val="pt_PT" w:bidi="pt_PT"/>
        </w:rPr>
      </w:r>
      <w:r>
        <w:rPr>
          <w:lang w:val="pt_PT" w:bidi="pt_PT"/>
        </w:rPr>
        <w:t>Apedrejar não era reconhecido como uma forma legal de punição, mas, às vezes, multidões zangadas apedrejavam as pessoas sem permissão. As pessoas se amontoavam ao redor de alguém e atiravam pedras até que elas morressem. O capitão, ou líder da guarda do templo, temia as pessoas que estavam ouvindo e que respeitavam os apóstolos. O capitão não queria deixar as pessoas tão iradas ao ponto delas o apedrejarem. Então o capitão não usou a força para trazer os apóstolos para o Sinédrio. Os apóstolos também não resistiram a ir com ele.</w:t>
      </w:r>
    </w:p>
    <w:p>
      <w:pPr/>
      <w:r>
        <w:rPr>
          <w:lang w:val="pt_PT" w:bidi="pt_PT"/>
        </w:rPr>
      </w:r>
      <w:r>
        <w:rPr>
          <w:lang w:val="pt_PT" w:bidi="pt_PT"/>
        </w:rPr>
        <w:t>Parem aqui e discutam essa pergunta em grupo: conversem sobre como as pessoas em sua cultura, às vezes, tentam aplicar a lei, em vez de deixar o governo cuidar de um problema. Como os grupos de pessoas iradas respondem a algo que elas não gostam ou com o que não concordam?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5.17–26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3 cenas.</w:t>
      </w:r>
    </w:p>
    <w:p>
      <w:pPr/>
      <w:r>
        <w:rPr>
          <w:lang w:val="pt_PT" w:bidi="pt_PT"/>
        </w:rPr>
      </w:r>
      <w:r>
        <w:rPr>
          <w:b/>
          <w:lang w:val="pt_PT" w:bidi="pt_PT"/>
        </w:rPr>
        <w:t>Na primeira cena:</w:t>
      </w:r>
      <w:r>
        <w:rPr>
          <w:lang w:val="pt_PT" w:bidi="pt_PT"/>
        </w:rPr>
        <w:t xml:space="preserve"> o conselho de saduceus está cheio de inveja dos apóstolos. Os saduceus prenderam e jogaram os apóstolos em uma prisão da cidade.</w:t>
      </w:r>
    </w:p>
    <w:p>
      <w:pPr/>
      <w:r>
        <w:rPr>
          <w:lang w:val="pt_PT" w:bidi="pt_PT"/>
        </w:rPr>
      </w:r>
      <w:r>
        <w:rPr>
          <w:b/>
          <w:lang w:val="pt_PT" w:bidi="pt_PT"/>
        </w:rPr>
        <w:t>Na segunda cena:</w:t>
      </w:r>
      <w:r>
        <w:rPr>
          <w:lang w:val="pt_PT" w:bidi="pt_PT"/>
        </w:rPr>
        <w:t xml:space="preserve"> um anjo do Senhor abre a porta da prisão e deixa os apóstolos irem. O anjo diz aos apóstolos para irem e ficarem no templo, pregando as palavras dessa nova vida, ou salvação. Os apóstolos vão para o templo e começam a pregar.</w:t>
      </w:r>
    </w:p>
    <w:p>
      <w:pPr/>
      <w:r>
        <w:rPr>
          <w:lang w:val="pt_PT" w:bidi="pt_PT"/>
        </w:rPr>
      </w:r>
      <w:r>
        <w:rPr>
          <w:b/>
          <w:lang w:val="pt_PT" w:bidi="pt_PT"/>
        </w:rPr>
        <w:t>Na terceira cena:</w:t>
      </w:r>
      <w:r>
        <w:rPr>
          <w:lang w:val="pt_PT" w:bidi="pt_PT"/>
        </w:rPr>
        <w:t xml:space="preserve"> o sumo sacerdote, os saduceus e o conselho se encontram e pedem que os apóstolos sejam trazidos da prisão para onde estão reunidos. Os oficiais não encontraram os apóstolos na prisão. Os oficiais disseram ao conselho que as portas da prisão estavam fechadas e vigiadas, mas não havia ninguém na prisão. O principal sacerdote e o capitão da guarda do templo estavam muito confusos sobre isso. Alguém entra e diz ao conselho que os apóstolos que estavam na prisão agora estão pregando no templo. Então o capitão foi e trouxe os apóstolos de volta sem o uso da força.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Todos os saduceus, ou o grupo religioso que acreditava apenas nas leis de Moisés</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Um anjo do Senhor</w:t>
      </w:r>
    </w:p>
    <w:p>
      <w:pPr>
        <w:pStyle w:val="ListBullet"/>
        <w:spacing w:line="240" w:lineRule="auto"/>
        <w:ind w:left="720"/>
      </w:pPr>
      <w:r>
        <w:rPr>
          <w:lang w:val="pt_PT" w:bidi="pt_PT"/>
        </w:rPr>
      </w:r>
      <w:r>
        <w:rPr>
          <w:lang w:val="pt_PT" w:bidi="pt_PT"/>
        </w:rPr>
        <w:t>O senado dos filhos de Israel (o Sinédrio)</w:t>
      </w:r>
    </w:p>
    <w:p>
      <w:pPr>
        <w:pStyle w:val="ListBullet"/>
        <w:spacing w:line="240" w:lineRule="auto"/>
        <w:ind w:left="720"/>
      </w:pPr>
      <w:r>
        <w:rPr>
          <w:lang w:val="pt_PT" w:bidi="pt_PT"/>
        </w:rPr>
      </w:r>
      <w:r>
        <w:rPr>
          <w:lang w:val="pt_PT" w:bidi="pt_PT"/>
        </w:rPr>
        <w:t>Os guardas da prisão</w:t>
      </w:r>
    </w:p>
    <w:p>
      <w:pPr>
        <w:pStyle w:val="ListBullet"/>
        <w:spacing w:line="240" w:lineRule="auto"/>
        <w:ind w:left="720"/>
      </w:pPr>
      <w:r>
        <w:rPr>
          <w:lang w:val="pt_PT" w:bidi="pt_PT"/>
        </w:rPr>
      </w:r>
      <w:r>
        <w:rPr>
          <w:lang w:val="pt_PT" w:bidi="pt_PT"/>
        </w:rPr>
        <w:t>Os oficiais da guarda do templo</w:t>
      </w:r>
    </w:p>
    <w:p>
      <w:pPr>
        <w:pStyle w:val="ListBullet"/>
        <w:spacing w:line="240" w:lineRule="auto"/>
        <w:ind w:left="720"/>
      </w:pPr>
      <w:r>
        <w:rPr>
          <w:lang w:val="pt_PT" w:bidi="pt_PT"/>
        </w:rPr>
      </w:r>
      <w:r>
        <w:rPr>
          <w:lang w:val="pt_PT" w:bidi="pt_PT"/>
        </w:rPr>
        <w:t>Alguém que diz a eles onde os apóstolos estão</w:t>
      </w:r>
    </w:p>
    <w:p>
      <w:pPr>
        <w:pStyle w:val="ListBullet"/>
        <w:spacing w:line="240" w:lineRule="auto"/>
        <w:ind w:left="720"/>
      </w:pPr>
      <w:r>
        <w:rPr>
          <w:lang w:val="pt_PT" w:bidi="pt_PT"/>
        </w:rPr>
      </w:r>
      <w:r>
        <w:rPr>
          <w:lang w:val="pt_PT" w:bidi="pt_PT"/>
        </w:rPr>
        <w:t>O capitão dos guardas do templo</w:t>
      </w:r>
    </w:p>
    <w:p>
      <w:pPr/>
      <w:r>
        <w:rPr>
          <w:lang w:val="pt_PT" w:bidi="pt_PT"/>
        </w:rPr>
      </w:r>
      <w:r>
        <w:rPr>
          <w:lang w:val="pt_PT" w:bidi="pt_PT"/>
        </w:rPr>
        <w:t>Em grupo, prestem atenção a essas partes do cenário da passagem: há três cenários nessa passagem que são mencionados algumas vezes ao longo do texto. Os apóstolos são mantidos em uma prisão, que é um cenário. As câmaras do conselho, ou sala de reuniões onde o conselho se encontra, é outro cenário. E o outro é o templo. Não se esqueçam de observar cenários menos específicos, como onde os oficiais inicialmente capturam os apóstolos, que possivelmente é enquanto eles estão no templo.</w:t>
      </w:r>
    </w:p>
    <w:p>
      <w:pPr/>
      <w:r>
        <w:rPr>
          <w:lang w:val="pt_PT" w:bidi="pt_PT"/>
        </w:rPr>
      </w:r>
      <w:r>
        <w:rPr>
          <w:lang w:val="pt_PT" w:bidi="pt_PT"/>
        </w:rPr>
        <w:t>Antes de ler esse resumo da história, designem áreas em sua sala ou espaço que representem os diferentes cenários. Enquanto vocês leem o resumo abaixo, se desloquem em grupo para a área onde a ação está acontecendo.</w:t>
      </w:r>
    </w:p>
    <w:p>
      <w:pPr/>
      <w:r>
        <w:rPr>
          <w:lang w:val="pt_PT" w:bidi="pt_PT"/>
        </w:rPr>
      </w:r>
      <w:r>
        <w:rPr>
          <w:lang w:val="pt_PT" w:bidi="pt_PT"/>
        </w:rPr>
        <w:t>O sumo sacerdote e o conselho de saduceus prendem os apóstolos, porque eles têm inveja dos apóstolos. Eles vão para onde os apóstolos estão e jogam os apóstolos em uma cidade ou prisão pública. Durante a noite, um anjo do Senhor deixa os apóstolos fora da prisão e diz a eles para irem pregar no templo. Eles vão ao templo e começam a pregar ao amanhecer.</w:t>
      </w:r>
    </w:p>
    <w:p>
      <w:pPr/>
      <w:r>
        <w:rPr>
          <w:lang w:val="pt_PT" w:bidi="pt_PT"/>
        </w:rPr>
      </w:r>
      <w:r>
        <w:rPr>
          <w:lang w:val="pt_PT" w:bidi="pt_PT"/>
        </w:rPr>
        <w:t>O lugar onde o sumo sacerdote e o Sinédrio acabam se reunindo não deveria estar perto do templo ou da prisão, pois eles ainda não tinham ouvido que os apóstolos estavam pregando no templo. Eles ficaram surpresos quando os oficiais vieram e disseram a eles que os apóstolos não estavam na prisão, mesmo que ela estivesse trancada e vigiada. Enquanto eles estavam confusos sobre os apóstolos terem ido embora, alguém entra e diz ao Sinédrio “Vejam” ou “Eis que”, que significa “Ouçam” ou “Prestem atenção!” É provável que eles não pudessem ver especificamente o templo onde os apóstolos estavam. Essa pessoa diz ao Sinédrio que os apóstolos estão pregando no templo. O capitão da guarda vai ao templo e traz os apóstolos de volta sem usar a força, porque ele tinha medo de ser apedrejado pelas pessoas.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5.17–26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3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Todos os saduceus, ou o grupo religioso que acreditava apenas nas leis de Moisés</w:t>
      </w:r>
    </w:p>
    <w:p>
      <w:pPr>
        <w:pStyle w:val="ListBullet"/>
        <w:spacing w:line="240" w:lineRule="auto"/>
        <w:ind w:left="720"/>
      </w:pPr>
      <w:r>
        <w:rPr>
          <w:lang w:val="pt_PT" w:bidi="pt_PT"/>
        </w:rPr>
      </w:r>
      <w:r>
        <w:rPr>
          <w:lang w:val="pt_PT" w:bidi="pt_PT"/>
        </w:rPr>
        <w:t>Todo o conselho de saduceus</w:t>
      </w:r>
    </w:p>
    <w:p>
      <w:pPr>
        <w:pStyle w:val="ListBullet"/>
        <w:spacing w:line="240" w:lineRule="auto"/>
        <w:ind w:left="720"/>
      </w:pPr>
      <w:r>
        <w:rPr>
          <w:lang w:val="pt_PT" w:bidi="pt_PT"/>
        </w:rPr>
      </w:r>
      <w:r>
        <w:rPr>
          <w:lang w:val="pt_PT" w:bidi="pt_PT"/>
        </w:rPr>
        <w:t>Os apóstolos</w:t>
      </w:r>
    </w:p>
    <w:p>
      <w:pPr>
        <w:pStyle w:val="ListBullet"/>
        <w:spacing w:line="240" w:lineRule="auto"/>
        <w:ind w:left="720"/>
      </w:pPr>
      <w:r>
        <w:rPr>
          <w:lang w:val="pt_PT" w:bidi="pt_PT"/>
        </w:rPr>
      </w:r>
      <w:r>
        <w:rPr>
          <w:lang w:val="pt_PT" w:bidi="pt_PT"/>
        </w:rPr>
        <w:t>Um anjo do Senhor</w:t>
      </w:r>
    </w:p>
    <w:p>
      <w:pPr>
        <w:pStyle w:val="ListBullet"/>
        <w:spacing w:line="240" w:lineRule="auto"/>
        <w:ind w:left="720"/>
      </w:pPr>
      <w:r>
        <w:rPr>
          <w:lang w:val="pt_PT" w:bidi="pt_PT"/>
        </w:rPr>
      </w:r>
      <w:r>
        <w:rPr>
          <w:lang w:val="pt_PT" w:bidi="pt_PT"/>
        </w:rPr>
        <w:t>O senado dos filhos de Israel (o Sinédrio)</w:t>
      </w:r>
    </w:p>
    <w:p>
      <w:pPr>
        <w:pStyle w:val="ListBullet"/>
        <w:spacing w:line="240" w:lineRule="auto"/>
        <w:ind w:left="720"/>
      </w:pPr>
      <w:r>
        <w:rPr>
          <w:lang w:val="pt_PT" w:bidi="pt_PT"/>
        </w:rPr>
      </w:r>
      <w:r>
        <w:rPr>
          <w:lang w:val="pt_PT" w:bidi="pt_PT"/>
        </w:rPr>
        <w:t>Os guardas da prisão</w:t>
      </w:r>
    </w:p>
    <w:p>
      <w:pPr>
        <w:pStyle w:val="ListBullet"/>
        <w:spacing w:line="240" w:lineRule="auto"/>
        <w:ind w:left="720"/>
      </w:pPr>
      <w:r>
        <w:rPr>
          <w:lang w:val="pt_PT" w:bidi="pt_PT"/>
        </w:rPr>
      </w:r>
      <w:r>
        <w:rPr>
          <w:lang w:val="pt_PT" w:bidi="pt_PT"/>
        </w:rPr>
        <w:t>Os oficiais da guarda do templo</w:t>
      </w:r>
    </w:p>
    <w:p>
      <w:pPr>
        <w:pStyle w:val="ListBullet"/>
        <w:spacing w:line="240" w:lineRule="auto"/>
        <w:ind w:left="720"/>
      </w:pPr>
      <w:r>
        <w:rPr>
          <w:lang w:val="pt_PT" w:bidi="pt_PT"/>
        </w:rPr>
      </w:r>
      <w:r>
        <w:rPr>
          <w:lang w:val="pt_PT" w:bidi="pt_PT"/>
        </w:rPr>
        <w:t>Alguém que diz a eles onde os apóstolos estão</w:t>
      </w:r>
    </w:p>
    <w:p>
      <w:pPr>
        <w:pStyle w:val="ListBullet"/>
        <w:spacing w:line="240" w:lineRule="auto"/>
        <w:ind w:left="720"/>
      </w:pPr>
      <w:r>
        <w:rPr>
          <w:lang w:val="pt_PT" w:bidi="pt_PT"/>
        </w:rPr>
      </w:r>
      <w:r>
        <w:rPr>
          <w:lang w:val="pt_PT" w:bidi="pt_PT"/>
        </w:rPr>
        <w:t>O capitão dos guardas do templo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conselho, ou grupo, de saduceus está cheio de inveja dos apóstolos.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saduceus: “O que você está sentindo ou pensando?”. A pessoa pode responder coisas como: "Não posso acreditar que tantas pessoas estão seguindo os apóstolos. Eles não sabem que somos aqueles que verdadeiramente servem a 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saduceus mandaram prender os apóstolos prender e os lançaram na prisão da cidade. Um anjo do Senhor abre a porta da prisão e deixa os apóstolos irem. O anjo diz aos apóstolos para irem ao templo pregar as palavras dessa vida. Os apóstolos vão para o templo e começam a pregar.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apóstolos: "O que vocês estão sentindo ou pensando?" A pessoa pode responder coisas como: "Não sei o que acabou de acontecer! Estávamos na prisão e de repente não estávamos mais!" ou "Foi incrível ver um anjo! E a guarda nem mesmo notou!" ou "Depois disso, definitivamente farei o que o anjo disse para fazer!"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sumo sacerdote e os saduceus e conselho, ou todo o Sinédrio, se reúnem e pedem que os apóstolos sejam trazidos da prisão para onde estão se reunindo. Os oficiais não encontraram os apóstolos na prisão. Os oficiais disseram ao conselho que as portas estavam fechadas e vigiadas, mas não havia ninguém na prisão. O principal sacerdote e o capitão da guarda do templo estavam muito confusos sobre isso. Alguém entra e diz ao conselho que os apóstolos que estavam na prisão agora estão pregando no templo. Então o capitão foi e trouxe de volta os apóstolos sem o uso da força, porque ele tinha medo de ser apedrejado pelas pessoas.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capitão da guarda do templo: "O que você está sentindo ou pensando?" A pessoa pode responder coisas como: "Não tenho ideia de como eles saíram aqui, mas devem ser pessoas muito poderosas", ou "Eles realmente parecem ter os corações da comunidade. É melhor ter cuidado com 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5.17–26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w:t>
      </w:r>
      <w:r>
        <w:rPr>
          <w:b/>
          <w:lang w:val="pt_PT" w:bidi="pt_PT"/>
        </w:rPr>
        <w:t>sumo sacerdote</w:t>
      </w:r>
      <w:r>
        <w:rPr>
          <w:lang w:val="pt_PT" w:bidi="pt_PT"/>
        </w:rPr>
        <w:t xml:space="preserve"> e o conselho de </w:t>
      </w:r>
      <w:r>
        <w:rPr>
          <w:b/>
          <w:lang w:val="pt_PT" w:bidi="pt_PT"/>
        </w:rPr>
        <w:t>saduceus</w:t>
      </w:r>
      <w:r>
        <w:rPr>
          <w:lang w:val="pt_PT" w:bidi="pt_PT"/>
        </w:rPr>
        <w:t xml:space="preserve"> prendem os </w:t>
      </w:r>
      <w:r>
        <w:rPr>
          <w:b/>
          <w:lang w:val="pt_PT" w:bidi="pt_PT"/>
        </w:rPr>
        <w:t>apóstolos</w:t>
      </w:r>
      <w:r>
        <w:rPr>
          <w:lang w:val="pt_PT" w:bidi="pt_PT"/>
        </w:rPr>
        <w:t xml:space="preserve"> e os colocam na prisão, porque eles têm inveja dos apóstolos. O </w:t>
      </w:r>
      <w:r>
        <w:rPr>
          <w:lang w:val="pt_PT" w:bidi="pt_PT"/>
        </w:rPr>
        <w:t>sumo sacerdote</w:t>
      </w:r>
      <w:r>
        <w:rPr>
          <w:lang w:val="pt_PT" w:bidi="pt_PT"/>
        </w:rPr>
        <w:t xml:space="preserve"> era o líder do alto tribunal religioso judaico conhecido como Sinédrio. Ele também era parte do grupo de saduceus. Os saduceus eram um grupo de judeus que se apegavam à lei de Moisés, mas não consideravam o ensinamento dos fariseus em suas crenças. Os saduceus são conhecidos por não crerem na ressurreição dos mortos. Use a mesma palavra para saduceus que você usou antes. Para mais informações sobre </w:t>
      </w:r>
      <w:r>
        <w:rPr>
          <w:lang w:val="pt_PT" w:bidi="pt_PT"/>
        </w:rPr>
        <w:t>saduceus</w:t>
      </w:r>
      <w:r>
        <w:rPr>
          <w:lang w:val="pt_PT" w:bidi="pt_PT"/>
        </w:rPr>
        <w:t xml:space="preserve">, consulte o Glossário Mestre. Os apóstolos eram aqueles que foram especificamente nomeados por Jesus ou por outros apóstolos para levar a mensagem de Jesus para o mundo conhecido. Use a mesma palavra para apóstolos que você usou antes.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Durante a noite, um </w:t>
      </w:r>
      <w:r>
        <w:rPr>
          <w:b/>
          <w:lang w:val="pt_PT" w:bidi="pt_PT"/>
        </w:rPr>
        <w:t>anjo do Senhor</w:t>
      </w:r>
      <w:r>
        <w:rPr>
          <w:lang w:val="pt_PT" w:bidi="pt_PT"/>
        </w:rPr>
        <w:t xml:space="preserve"> deixa os apóstolos fora da prisão e diz a eles para irem pregar no </w:t>
      </w:r>
      <w:r>
        <w:rPr>
          <w:b/>
          <w:lang w:val="pt_PT" w:bidi="pt_PT"/>
        </w:rPr>
        <w:t>templo</w:t>
      </w:r>
      <w:r>
        <w:rPr>
          <w:lang w:val="pt_PT" w:bidi="pt_PT"/>
        </w:rPr>
        <w:t xml:space="preserve">. Eles vão ao templo e começam a pregar ao amanhecer. Um anjo é um mensageiro enviado de Deus com uma mensagem específica para as pessoas. Nesse caso, “anjo do Senhor” simplesmente significa que Deus, ou o Senhor, enviou o anjo. Para mais informações sobre </w:t>
      </w:r>
      <w:r>
        <w:rPr>
          <w:lang w:val="pt_PT" w:bidi="pt_PT"/>
        </w:rPr>
        <w:t>anjos</w:t>
      </w:r>
      <w:r>
        <w:rPr>
          <w:lang w:val="pt_PT" w:bidi="pt_PT"/>
        </w:rPr>
        <w:t xml:space="preserve">, consulte o Glossário Mestre. Os judeus iam ao templo para adorar a Deus, porque acreditavam que a presença de Deus habitava lá. Use a mesma palavra para templo que você usou antes. Para mais informações sobre o </w:t>
      </w:r>
      <w:r>
        <w:rPr>
          <w:lang w:val="pt_PT" w:bidi="pt_PT"/>
        </w:rPr>
        <w:t>Templo</w:t>
      </w:r>
      <w:r>
        <w:rPr>
          <w:lang w:val="pt_PT" w:bidi="pt_PT"/>
        </w:rPr>
        <w:t>, consulte o Glossário Mestre.</w:t>
      </w:r>
    </w:p>
    <w:p>
      <w:pPr/>
      <w:r>
        <w:rPr>
          <w:lang w:val="pt_PT" w:bidi="pt_PT"/>
        </w:rPr>
      </w:r>
      <w:r>
        <w:rPr>
          <w:lang w:val="pt_PT" w:bidi="pt_PT"/>
        </w:rPr>
        <w:t xml:space="preserve">Os anciãos dos filhos de </w:t>
      </w:r>
      <w:r>
        <w:rPr>
          <w:b/>
          <w:lang w:val="pt_PT" w:bidi="pt_PT"/>
        </w:rPr>
        <w:t>Israel</w:t>
      </w:r>
      <w:r>
        <w:rPr>
          <w:lang w:val="pt_PT" w:bidi="pt_PT"/>
        </w:rPr>
        <w:t xml:space="preserve">, às vezes traduzidos como </w:t>
      </w:r>
      <w:r>
        <w:rPr>
          <w:b/>
          <w:lang w:val="pt_PT" w:bidi="pt_PT"/>
        </w:rPr>
        <w:t>Sinédrio</w:t>
      </w:r>
      <w:r>
        <w:rPr>
          <w:lang w:val="pt_PT" w:bidi="pt_PT"/>
        </w:rPr>
        <w:t xml:space="preserve">, se reúnem e pedem que os apóstolos sejam trazidos da prisão até eles. Israel é a terra dada por Deus a Abraão e seus descendentes que eram o povo escolhido. Use a mesma palavra para Israel que você usou antes. Para mais informações sobre </w:t>
      </w:r>
      <w:r>
        <w:rPr>
          <w:lang w:val="pt_PT" w:bidi="pt_PT"/>
        </w:rPr>
        <w:t>Israel</w:t>
      </w:r>
      <w:r>
        <w:rPr>
          <w:lang w:val="pt_PT" w:bidi="pt_PT"/>
        </w:rPr>
        <w:t xml:space="preserve">, consulte o Glossário Mestre. O Sinédrio é o conselho completo dos líderes religiosos judeus. O grupo incluía o sumo sacerdote, os principais sacerdotes, anciãos e mestres da lei. Use a mesma palavra que você usou antes para Sinédrio. Para mais informações sobre o </w:t>
      </w:r>
      <w:r>
        <w:rPr>
          <w:lang w:val="pt_PT" w:bidi="pt_PT"/>
        </w:rPr>
        <w:t>Sinédrio</w:t>
      </w:r>
      <w:r>
        <w:rPr>
          <w:lang w:val="pt_PT" w:bidi="pt_PT"/>
        </w:rPr>
        <w:t>, consulte o Glossário Mestre.</w:t>
      </w:r>
    </w:p>
    <w:p>
      <w:pPr/>
      <w:r>
        <w:rPr>
          <w:lang w:val="pt_PT" w:bidi="pt_PT"/>
        </w:rPr>
      </w:r>
      <w:r>
        <w:rPr>
          <w:lang w:val="pt_PT" w:bidi="pt_PT"/>
        </w:rPr>
        <w:t>Eles ficaram surpresos quando os funcionários da prisão vieram e disseram a eles que os apóstolos não estavam na prisão, mesmo que ela estivesse trancada e vigiada. Então alguém entra para dizer ao Sinédrio que os apóstolos estão pregando no templo. O capitão da guarda vai ao templo e traz os apóstolos de volta sem usar a força, porque ele tinha medo de ser apedrejado pelas pessoas.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5:27–42</w:t>
      </w:r>
      <w:r>
        <w:rPr>
          <w:lang w:val="pt_PT" w:bidi="pt_PT"/>
        </w:rPr>
      </w:r>
    </w:p>
    <w:p>
      <w:pPr>
        <w:pStyle w:val="Heading3"/>
      </w:pPr>
      <w:r>
        <w:rPr>
          <w:lang w:val="pt_PT" w:bidi="pt_PT"/>
        </w:rPr>
        <w:t>Ouvir e Sentir</w:t>
      </w:r>
    </w:p>
    <w:p>
      <w:pPr/>
      <w:r>
        <w:rPr>
          <w:lang w:val="pt_PT" w:bidi="pt_PT"/>
        </w:rPr>
      </w:r>
      <w:r>
        <w:rPr>
          <w:lang w:val="pt_PT" w:bidi="pt_PT"/>
        </w:rPr>
        <w:t>Nessa etapa, ouçam Atos 5.27–42 e guardem em seus corações.</w:t>
      </w:r>
    </w:p>
    <w:p>
      <w:pPr/>
      <w:r>
        <w:rPr>
          <w:lang w:val="pt_PT" w:bidi="pt_PT"/>
        </w:rPr>
      </w:r>
      <w:r>
        <w:rPr>
          <w:lang w:val="pt_PT" w:bidi="pt_PT"/>
        </w:rPr>
        <w:t>Ouçam uma versão em áudio de Atos 5.27–42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5.27–42 na tradução mais fácil de entender.</w:t>
      </w:r>
    </w:p>
    <w:p>
      <w:pPr/>
      <w:r>
        <w:rPr>
          <w:lang w:val="pt_PT" w:bidi="pt_PT"/>
        </w:rPr>
      </w:r>
      <w:r>
        <w:rPr>
          <w:lang w:val="pt_PT" w:bidi="pt_PT"/>
        </w:rPr>
        <w:t>Essa passagem é a narrativa continuada da segunda prisão dos apóstolos pelo sumo sacerdote. Os saduceus originalmente prenderam os apóstolos e os colocaram na prisão local. No entanto, um anjo do Senhor libertou os apóstolos e disse a eles para irem pregar no templo. Quando o sumo sacerdote reuniu todo o Sinédrio para questionar os apóstolos, eles não os encontraram na prisão. Alguém entra na câmara deles para avisar que os apóstolos estão pregando no templo. O Sinédrio é o grupo judaico de líderes religiosos que incluía a seita religiosa dos fariseus, saduceus, anciãos e sacerdotes. Esse é o grupo que planejou fazer com que Jesus fosse crucificado.</w:t>
      </w:r>
    </w:p>
    <w:p>
      <w:pPr/>
      <w:r>
        <w:rPr>
          <w:lang w:val="pt_PT" w:bidi="pt_PT"/>
        </w:rPr>
      </w:r>
      <w:r>
        <w:rPr>
          <w:lang w:val="pt_PT" w:bidi="pt_PT"/>
        </w:rPr>
        <w:t xml:space="preserve">O sumo sacerdote era o líder do Sinédrio e questionou os apóstolos sobre seu ensinamento. O sumo sacerdote perguntou: "Não dissemos a vocês para não ensinar em nome </w:t>
      </w:r>
      <w:r>
        <w:rPr>
          <w:b/>
          <w:lang w:val="pt_PT" w:bidi="pt_PT"/>
        </w:rPr>
        <w:t>desse homem</w:t>
      </w:r>
      <w:r>
        <w:rPr>
          <w:lang w:val="pt_PT" w:bidi="pt_PT"/>
        </w:rPr>
        <w:t>? No entanto, você espalhou seu ensinamento por toda a Jerusalém e tentou trazer seu sangue sobre nós". "Esse homem" a quem o sacerdote está se referindo é Jesus. O sumo sacerdote nem mesmo diria o nome de Jesus. O sumo sacerdote está dizendo que os apóstolos estão tentando responsabilizar o Sinédrio pela morte de Jesus. O Sinédrio foi, de fato, o responsável humano pela morte de Jesus.</w:t>
      </w:r>
    </w:p>
    <w:p>
      <w:pPr/>
      <w:r>
        <w:rPr>
          <w:lang w:val="pt_PT" w:bidi="pt_PT"/>
        </w:rPr>
      </w:r>
      <w:r>
        <w:rPr>
          <w:lang w:val="pt_PT" w:bidi="pt_PT"/>
        </w:rPr>
        <w:t>Pedro é o único apóstolo especificamente nomeado aqui. É provável que Pedro esteja respondendo em nome de todo o grupo, mas todos os apóstolos estão concordando. Pedro afirma que é mais importante obedecer a Deus do que ao homem. Pedro culpa o Sinédrio por matar Jesus, mas declara que é o Deus de seus antepassados que ressuscitou Jesus. Alegar que é o Deus de seus antepassados seria reconhecer que esse era o Deus de Abraão, Isaque e Jacó, que o Sinédrio disse que eles adoravam. Pedro diz que Deus colocou Jesus à direita de Deus. Na cultura judaica, esse era considerado um lugar de alta honra ou a posição mais alta.</w:t>
      </w:r>
    </w:p>
    <w:p>
      <w:pPr/>
      <w:r>
        <w:rPr>
          <w:lang w:val="pt_PT" w:bidi="pt_PT"/>
        </w:rPr>
      </w:r>
      <w:r>
        <w:rPr>
          <w:lang w:val="pt_PT" w:bidi="pt_PT"/>
        </w:rPr>
        <w:t>Parem aqui e discutam essa pergunta em grupo: como sua cultura fala sobre uma posição de alta honra? Pause este áudio aqui.</w:t>
      </w:r>
    </w:p>
    <w:p>
      <w:pPr/>
      <w:r>
        <w:rPr>
          <w:lang w:val="pt_PT" w:bidi="pt_PT"/>
        </w:rPr>
      </w:r>
      <w:r>
        <w:rPr>
          <w:lang w:val="pt_PT" w:bidi="pt_PT"/>
        </w:rPr>
        <w:t>Quando Pedro disse que Deus exaltou Jesus como príncipe e salvador, Pedro provavelmente estava se referindo à realeza do Messias que os judeus estavam esperando. Os judeus haviam esperado por salvação militar. Os judeus em Israel eram oprimidos pelos romanos e viviam sob o governo romano. Muitos judeus acreditavam que o Messias ou salvador viria e derrubaria o governo romano e libertaria os judeus. No entanto, Jesus ofereceu a salvação espiritual por meio de arrependimento e perdão dos pecados. Pedro declarou que os apóstolos viram tudo o que Jesus fez, e então o apóstolo falou sobre isso. O Espírito Santo, a quem Deus deu àqueles que o seguiam, também falou sobre as coisas que Jesus fez. Aqui, os apóstolos têm claramente uma compreensão profunda do Espírito Santo que está se movendo e trabalhando entre eles.</w:t>
      </w:r>
    </w:p>
    <w:p>
      <w:pPr/>
      <w:r>
        <w:rPr>
          <w:lang w:val="pt_PT" w:bidi="pt_PT"/>
        </w:rPr>
      </w:r>
      <w:r>
        <w:rPr>
          <w:lang w:val="pt_PT" w:bidi="pt_PT"/>
        </w:rPr>
        <w:t>A declaração de Pedro sobre a culpa do Sinédrio, bem como de Jesus ser o Messias, ou salvador, irritou o Sinédrio a ponto de eles quererem matar os apóstolos. Gamaliel, que era um mestre judeu altamente respeitado, ou fariseu, na época, pediu aos apóstolos para deixarem a sala para que ele pudesse falar em particular com o Sinédrio.</w:t>
      </w:r>
    </w:p>
    <w:p>
      <w:pPr/>
      <w:r>
        <w:rPr>
          <w:lang w:val="pt_PT" w:bidi="pt_PT"/>
        </w:rPr>
      </w:r>
      <w:r>
        <w:rPr>
          <w:lang w:val="pt_PT" w:bidi="pt_PT"/>
        </w:rPr>
        <w:t>Gamaliel oferece conselhos ao Sinédrio, citando dois outros fanáticos religiosos que começaram rebeliões que falharam. Não sabemos nada sobre Teudas, além do que Gamaliel diz. Judas, o galileu, começou uma revolta de impostos por volta de 6 d.C. Ele se tornou o fundador do grupo chamado de "zelotes". No entanto, no momento em que Gamaliel falou, ele pensou que a revolta de Judas havia falhado. Gamaliel usa ambos os exemplos como movimentos que morreram. Ele encoraja o Sinédrio a deixar os apóstolos irem, pois, se eles não forem de Deus, tanto eles quanto o seu movimento morrerão. No entanto, se os apóstolos forem de Deus, então o Sinédrio estaria lutando contra o próprio Deus.</w:t>
      </w:r>
    </w:p>
    <w:p>
      <w:pPr/>
      <w:r>
        <w:rPr>
          <w:lang w:val="pt_PT" w:bidi="pt_PT"/>
        </w:rPr>
      </w:r>
      <w:r>
        <w:rPr>
          <w:lang w:val="pt_PT" w:bidi="pt_PT"/>
        </w:rPr>
        <w:t>Parem aqui e discutam essa pergunta em grupo: contem histórias de grupos religiosos ou até mesmo políticos que tentaram se levantar ou ter sucesso em sua cultura, mas falharam. Pause este áudio aqui.</w:t>
      </w:r>
    </w:p>
    <w:p>
      <w:pPr/>
      <w:r>
        <w:rPr>
          <w:lang w:val="pt_PT" w:bidi="pt_PT"/>
        </w:rPr>
      </w:r>
      <w:r>
        <w:rPr>
          <w:lang w:val="pt_PT" w:bidi="pt_PT"/>
        </w:rPr>
        <w:t>Gamaliel provavelmente representava a visão geral dos fariseus. Os fariseus teriam ouvido alguém tão respeitado quanto Gamaliel. Todo o Sinédrio seguiu o conselho de Gamaliel, mas decidiu bater, ou chicotear os apóstolos. É provável que o açoite judaico era de 39 chicotadas no corpo. O chicote usado era uma vara com tiras de couro. As tiras de couro tinham pedaços de osso ou metal presos no final. Os romanos usavam esses para chicotear os escravos ou não romanos. Eles chicoteavam uma pessoa até o soldado romano se cansar. Os judeus, para não serem como os romanos, restringiram o número de chicotadas a 13 no peito e 26 nas costas. As pessoas muitas vezes morriam por causa desses espancamentos. Os líderes religiosos judeus usavam essa punição regularmente para advertir as pessoas a não fazerem certas coisas. O Sinédrio teria pedido que os guardas chicoteassem os apóstolos. Então o Sinédrio ordenou que os apóstolos não pregassem em nome de Jesus novamente.</w:t>
      </w:r>
    </w:p>
    <w:p>
      <w:pPr/>
      <w:r>
        <w:rPr>
          <w:lang w:val="pt_PT" w:bidi="pt_PT"/>
        </w:rPr>
      </w:r>
      <w:r>
        <w:rPr>
          <w:lang w:val="pt_PT" w:bidi="pt_PT"/>
        </w:rPr>
        <w:t xml:space="preserve">Parem aqui e, em grupo, olhem para a imagem do </w:t>
      </w:r>
      <w:r>
        <w:rPr>
          <w:lang w:val="pt_PT" w:bidi="pt_PT"/>
        </w:rPr>
        <w:t>chicote</w:t>
      </w:r>
      <w:r>
        <w:rPr>
          <w:lang w:val="pt_PT" w:bidi="pt_PT"/>
        </w:rPr>
        <w:t>. Pause este áudio aqui.</w:t>
      </w:r>
    </w:p>
    <w:p>
      <w:pPr/>
      <w:r>
        <w:rPr>
          <w:lang w:val="pt_PT" w:bidi="pt_PT"/>
        </w:rPr>
      </w:r>
      <w:r>
        <w:rPr>
          <w:lang w:val="pt_PT" w:bidi="pt_PT"/>
        </w:rPr>
        <w:t>Enquanto os apóstolos deixavam o conselho, eles se alegraram porque Deus os considerou dignos de sofrer açoites por causa de Jesus. Então os apóstolos ignoram a ordem do Sinédrio e continuam pregando que Jesus é o Messias, nas casas e no templo.</w:t>
      </w:r>
    </w:p>
    <w:p>
      <w:pPr/>
      <w:r>
        <w:rPr>
          <w:lang w:val="pt_PT" w:bidi="pt_PT"/>
        </w:rPr>
      </w:r>
      <w:r>
        <w:rPr>
          <w:lang w:val="pt_PT" w:bidi="pt_PT"/>
        </w:rPr>
        <w:t>Parem aqui e discutam essa pergunta em grupo: contem uma história de uma vez que você ou alguém que você conheceu foi perseguido por sua fé. Como você ou eles responderam?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5.27–42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 sumo sacerdote questiona os apóstolos, dizendo: “Demos a vocês ordens estritas de não pregar em nome desse homem e, ainda assim, vocês encheram Jerusalém com seu ensinamento e estão tentando nos culpar pela morte dele”. Pedro responde aos principais sacerdotes que eles devem obedecer a Deus e não ao homem. Pedro diz a eles que foi Deus quem exaltou Jesus, o ergueu e o pôs sentado à direita de Deus. Eles são apenas testemunhas do que aconteceu. O Espírito Santo, que Deus dá àqueles que seguem e obedecem a Deus, também é uma testemunha do que aconteceu.</w:t>
      </w:r>
    </w:p>
    <w:p>
      <w:pPr/>
      <w:r>
        <w:rPr>
          <w:lang w:val="pt_PT" w:bidi="pt_PT"/>
        </w:rPr>
      </w:r>
      <w:r>
        <w:rPr>
          <w:b/>
          <w:lang w:val="pt_PT" w:bidi="pt_PT"/>
        </w:rPr>
        <w:t>Na segunda cena:</w:t>
      </w:r>
      <w:r>
        <w:rPr>
          <w:lang w:val="pt_PT" w:bidi="pt_PT"/>
        </w:rPr>
        <w:t xml:space="preserve"> o Sinédrio está tão irado que quer matar os apóstolos, mas Gamaliel, um mestre respeitado, aparece. Gamaliel convence o Sinédrio que, se esse não for um movimento de Deus, ele morrerá como outros que houveram antes. Gamaliel diz que se esse for um movimento de Deus, eles estariam se opondo ao próprio Deus.</w:t>
      </w:r>
    </w:p>
    <w:p>
      <w:pPr/>
      <w:r>
        <w:rPr>
          <w:lang w:val="pt_PT" w:bidi="pt_PT"/>
        </w:rPr>
      </w:r>
      <w:r>
        <w:rPr>
          <w:b/>
          <w:lang w:val="pt_PT" w:bidi="pt_PT"/>
        </w:rPr>
        <w:t>Na terceira cena:</w:t>
      </w:r>
      <w:r>
        <w:rPr>
          <w:lang w:val="pt_PT" w:bidi="pt_PT"/>
        </w:rPr>
        <w:t xml:space="preserve"> o Sinédrio concorda em deixar os apóstolos em paz e os deixou irem. Então eles bateram neles e os deixaram ir.</w:t>
      </w:r>
    </w:p>
    <w:p>
      <w:pPr/>
      <w:r>
        <w:rPr>
          <w:lang w:val="pt_PT" w:bidi="pt_PT"/>
        </w:rPr>
      </w:r>
      <w:r>
        <w:rPr>
          <w:b/>
          <w:lang w:val="pt_PT" w:bidi="pt_PT"/>
        </w:rPr>
        <w:t>Na quarta cena:</w:t>
      </w:r>
      <w:r>
        <w:rPr>
          <w:lang w:val="pt_PT" w:bidi="pt_PT"/>
        </w:rPr>
        <w:t xml:space="preserve"> os apóstolos se afastam alegres por serem considerados dignos de sofrer em nome de Jesus. Então os apóstolos continuam pregando Jesus como o Messias, ou salvador, todos os dias no templo.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senado dos filhos de Israel (o Sinédrio)</w:t>
      </w:r>
    </w:p>
    <w:p>
      <w:pPr>
        <w:pStyle w:val="ListBullet"/>
        <w:spacing w:line="240" w:lineRule="auto"/>
        <w:ind w:left="720"/>
      </w:pPr>
      <w:r>
        <w:rPr>
          <w:lang w:val="pt_PT" w:bidi="pt_PT"/>
        </w:rPr>
      </w:r>
      <w:r>
        <w:rPr>
          <w:lang w:val="pt_PT" w:bidi="pt_PT"/>
        </w:rPr>
        <w:t>Os apóstolos (Pedro especificamente)</w:t>
      </w:r>
    </w:p>
    <w:p>
      <w:pPr>
        <w:pStyle w:val="ListBullet"/>
        <w:spacing w:line="240" w:lineRule="auto"/>
        <w:ind w:left="720"/>
      </w:pPr>
      <w:r>
        <w:rPr>
          <w:lang w:val="pt_PT" w:bidi="pt_PT"/>
        </w:rPr>
      </w:r>
      <w:r>
        <w:rPr>
          <w:lang w:val="pt_PT" w:bidi="pt_PT"/>
        </w:rPr>
        <w:t>Gamaliel</w:t>
      </w:r>
    </w:p>
    <w:p>
      <w:pPr/>
      <w:r>
        <w:rPr>
          <w:lang w:val="pt_PT" w:bidi="pt_PT"/>
        </w:rPr>
      </w:r>
      <w:r>
        <w:rPr>
          <w:lang w:val="pt_PT" w:bidi="pt_PT"/>
        </w:rPr>
        <w:t>Em grupo, prestem atenção a essas partes do cenário da passagem: não temos certeza exatamente onde a câmara do conselho do Sinédrio está. O Sinédrio questiona os apóstolos pela manhã, depois que eles foram jogados na prisão e soltos por um anjo do Senhor. Certifique-se de observar que o cenário onde os apóstolos são espancados não é necessariamente mencionado. Não sabemos se isso ocorre na sala onde eles foram questionados ou em outro lugar.</w:t>
      </w:r>
    </w:p>
    <w:p>
      <w:pPr/>
      <w:r>
        <w:rPr>
          <w:lang w:val="pt_PT" w:bidi="pt_PT"/>
        </w:rPr>
      </w:r>
      <w:r>
        <w:rPr>
          <w:lang w:val="pt_PT" w:bidi="pt_PT"/>
        </w:rPr>
        <w:t>O sumo sacerdote questiona os apóstolos sobre por que eles continuam a ensinar em nome de “aquele homem”, e tentam trazer seu sangue sobre eles. Essa é uma maneira de dizer que o sumo sacerdote sentiu que os apóstolos estavam tentando culpar o Sinédrio pela morte de Jesus.</w:t>
      </w:r>
    </w:p>
    <w:p>
      <w:pPr/>
      <w:r>
        <w:rPr>
          <w:lang w:val="pt_PT" w:bidi="pt_PT"/>
        </w:rPr>
      </w:r>
      <w:r>
        <w:rPr>
          <w:lang w:val="pt_PT" w:bidi="pt_PT"/>
        </w:rPr>
        <w:t>Parem aqui e discutam essa pergunta em equipe: como vocês falam sobre pessoas culpando as outras pela morte de alguém? Pause o áudio aqui.</w:t>
      </w:r>
    </w:p>
    <w:p>
      <w:pPr/>
      <w:r>
        <w:rPr>
          <w:lang w:val="pt_PT" w:bidi="pt_PT"/>
        </w:rPr>
      </w:r>
      <w:r>
        <w:rPr>
          <w:lang w:val="pt_PT" w:bidi="pt_PT"/>
        </w:rPr>
        <w:t>Pedro diz a eles que devem obedecer a Deus e não às regras ou opiniões do homem. Pedro diz a eles que Deus é quem ressuscitou Jesus dentre os mortos, depois que o Sinédrio o havia crucificado. Foi Deus quem colocou Jesus à sua direita, e que é por meio de Jesus que Deus oferece perdão dos pecados e salvação.</w:t>
      </w:r>
    </w:p>
    <w:p>
      <w:pPr/>
      <w:r>
        <w:rPr>
          <w:lang w:val="pt_PT" w:bidi="pt_PT"/>
        </w:rPr>
      </w:r>
      <w:r>
        <w:rPr>
          <w:lang w:val="pt_PT" w:bidi="pt_PT"/>
        </w:rPr>
        <w:t>Quando eles ouvem as palavras de Pedro, o Sinédrio fica tão irado que deseja matar os apóstolos.</w:t>
      </w:r>
    </w:p>
    <w:p>
      <w:pPr/>
      <w:r>
        <w:rPr>
          <w:lang w:val="pt_PT" w:bidi="pt_PT"/>
        </w:rPr>
      </w:r>
      <w:r>
        <w:rPr>
          <w:lang w:val="pt_PT" w:bidi="pt_PT"/>
        </w:rPr>
        <w:t>Parem aqui e discutam: o que alguém poderia dizer que deixaria você tão irado a ponto de considerar machucá-los? Pause o áudio aqui.</w:t>
      </w:r>
    </w:p>
    <w:p>
      <w:pPr/>
      <w:r>
        <w:rPr>
          <w:lang w:val="pt_PT" w:bidi="pt_PT"/>
        </w:rPr>
      </w:r>
      <w:r>
        <w:rPr>
          <w:lang w:val="pt_PT" w:bidi="pt_PT"/>
        </w:rPr>
        <w:t>Gamaliel, um mestre da lei respeitado, um fariseu, pede aos apóstolos para esperarem fora das câmaras. Gamaliel então convence o conselho de que se esse não for um movimento de Deus, ele morrerá. No entanto, se for um movimento de Deus, o conselho estaria se opondo ao próprio Deus. O Sinédrio concorda em deixar os apóstolos em paz, mas os bate severamente e os adverte a não pregar mais. É provável que tenham levado os apóstolos para fora da câmara para serem espancados. Eles teriam recebido 39 chicotadas, ou açoites. Os apóstolos saem se alegrando por serem considerados dignos de sofrer pelo nome de Jesus, ou para que a mensagem de Jesus e seu nome se espalhasse por toda a área. Eles continuam diariamente pregando Jesus como o Messias nas casas das pessoas e no templo.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5.27–42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senado dos filhos de Israel (o Sinédrio)</w:t>
      </w:r>
    </w:p>
    <w:p>
      <w:pPr>
        <w:pStyle w:val="ListBullet"/>
        <w:spacing w:line="240" w:lineRule="auto"/>
        <w:ind w:left="720"/>
      </w:pPr>
      <w:r>
        <w:rPr>
          <w:lang w:val="pt_PT" w:bidi="pt_PT"/>
        </w:rPr>
      </w:r>
      <w:r>
        <w:rPr>
          <w:lang w:val="pt_PT" w:bidi="pt_PT"/>
        </w:rPr>
        <w:t>Os apóstolos (Pedro especificamente)</w:t>
      </w:r>
    </w:p>
    <w:p>
      <w:pPr>
        <w:pStyle w:val="ListBullet"/>
        <w:spacing w:line="240" w:lineRule="auto"/>
        <w:ind w:left="720"/>
      </w:pPr>
      <w:r>
        <w:rPr>
          <w:lang w:val="pt_PT" w:bidi="pt_PT"/>
        </w:rPr>
      </w:r>
      <w:r>
        <w:rPr>
          <w:lang w:val="pt_PT" w:bidi="pt_PT"/>
        </w:rPr>
        <w:t>Gamaliel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sumo sacerdote questiona os apóstolos, dizendo: “Demos a vocês ordens expressas para não pregar em nome desse homem e, ainda assim, vocês encheram Jerusalém com seu ensino e estão tentando trazer seu sangue sobre nós”. Pedro responde aos principais sacerdotes que eles devem obedecer a Deus e não ao homem. Pedro diz a eles que foi Deus quem exaltou Jesus, o ergueu e o pôs sentado à direita de Deus. Eles são apenas testemunhas do que aconteceu e têm o Espírito Santo que Deus dá àqueles que o seguem e o obedecem.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 “Essas pessoas não podem lidar com a verdade”, ou “Eles realmente pensam que temos medo deles ou que pararemos?” ou “Não há como eu parar de contar às pessoas sobre Jesus por causa de quem ele é e o que fez por mim!”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Sinédrio está tão irado que quer matar os apóstolos, mas Gamaliel, um mestre respeitado, aparece. Gamaliel convence o Sinédrio que, se esse não for um movimento de Deus, ele morrerá como outros que houveram antes. Gamaliel diz que se esse for um movimento de Deus, eles estariam se opondo ao próprio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Gamaliel: “O que você está sentindo ou pensando?” A pessoa pode responder coisas como: “Isso poderia ter sido terrível. Claramente, alguma força poderosa está agindo com esses homens”, ou “Acho que estaríamos indo contra o próprio Deus se continuássemos a ferir esses homens. Esse não é um lugar onde quero estar”.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Sinédrio concorda em deixar os apóstolos em paz e os soltou. Então eles os açoitaram e os soltaram, ordenando que nunca pregassem em nome de Jesus novamente. Os apóstolos se retiraram alegres, por terem sido considerados dignos de sofrer por causa do nome de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apóstolos: “O que você está sentindo ou pensando?” A pessoa pode responder coisas como: “Sou grato por poder sofrer de forma semelhante a Jesus”, ou “Estou com tanta dor, não posso imaginar a dor que Jesus passou por mim”, ou “É estranho eu estar tão alegre, mesmo quando estou com dor física”, ou “Tenho medo de continuar contando às pessoas sobre Jesus, mas sei que tenho que fazê-lo!”</w:t>
      </w:r>
    </w:p>
    <w:p>
      <w:pPr/>
      <w:r>
        <w:rPr>
          <w:lang w:val="pt_PT" w:bidi="pt_PT"/>
        </w:rPr>
      </w:r>
      <w:r>
        <w:rPr>
          <w:lang w:val="pt_PT" w:bidi="pt_PT"/>
        </w:rPr>
        <w:t>Então os apóstolos continuaram pregando Jesus como o Cristo todos os dias no templo e nas casas das pessoas.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5.27–42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w:t>
      </w:r>
      <w:r>
        <w:rPr>
          <w:b/>
          <w:lang w:val="pt_PT" w:bidi="pt_PT"/>
        </w:rPr>
        <w:t>sumo sacerdote</w:t>
      </w:r>
      <w:r>
        <w:rPr>
          <w:lang w:val="pt_PT" w:bidi="pt_PT"/>
        </w:rPr>
        <w:t xml:space="preserve">, juntamente com o conselho completo do </w:t>
      </w:r>
      <w:r>
        <w:rPr>
          <w:b/>
          <w:lang w:val="pt_PT" w:bidi="pt_PT"/>
        </w:rPr>
        <w:t>Sinédrio</w:t>
      </w:r>
      <w:r>
        <w:rPr>
          <w:lang w:val="pt_PT" w:bidi="pt_PT"/>
        </w:rPr>
        <w:t xml:space="preserve">, questiona os </w:t>
      </w:r>
      <w:r>
        <w:rPr>
          <w:b/>
          <w:lang w:val="pt_PT" w:bidi="pt_PT"/>
        </w:rPr>
        <w:t>apóstolos</w:t>
      </w:r>
      <w:r>
        <w:rPr>
          <w:lang w:val="pt_PT" w:bidi="pt_PT"/>
        </w:rPr>
        <w:t xml:space="preserve"> sobre por que eles continuam a ensinar em nome de “aquele homem”. O sumo sacerdote era o líder do alto tribunal religioso judaico conhecido como Sinédrio. O Sinédrio é o conselho completo dos líderes religiosos judeus. O grupo incluía o sumo sacerdote, os principais sacerdotes, anciãos e mestres da lei. Use a mesma palavra que você usou antes para Sinédrio. Os apóstolos eram aqueles que foram especificamente nomeados por Jesus ou por outros apóstolos para levar a mensagem de Jesus para o mundo conhecido. Use a mesma palavra para apóstolos que você usou antes. Para mais informações sobre </w:t>
      </w:r>
      <w:r>
        <w:rPr>
          <w:lang w:val="pt_PT" w:bidi="pt_PT"/>
        </w:rPr>
        <w:t>sacerdotes</w:t>
      </w:r>
      <w:r>
        <w:rPr>
          <w:lang w:val="pt_PT" w:bidi="pt_PT"/>
        </w:rPr>
        <w:t xml:space="preserve">, </w:t>
      </w:r>
      <w:r>
        <w:rPr>
          <w:lang w:val="pt_PT" w:bidi="pt_PT"/>
        </w:rPr>
        <w:t>Sinédrio</w:t>
      </w:r>
      <w:r>
        <w:rPr>
          <w:lang w:val="pt_PT" w:bidi="pt_PT"/>
        </w:rPr>
        <w:t xml:space="preserve"> e </w:t>
      </w:r>
      <w:r>
        <w:rPr>
          <w:lang w:val="pt_PT" w:bidi="pt_PT"/>
        </w:rPr>
        <w:t>apóstolos</w:t>
      </w:r>
      <w:r>
        <w:rPr>
          <w:lang w:val="pt_PT" w:bidi="pt_PT"/>
        </w:rPr>
        <w:t>, consulte o Glossário Mestre.</w:t>
      </w:r>
    </w:p>
    <w:p>
      <w:pPr/>
      <w:r>
        <w:rPr>
          <w:lang w:val="pt_PT" w:bidi="pt_PT"/>
        </w:rPr>
      </w:r>
      <w:r>
        <w:rPr>
          <w:lang w:val="pt_PT" w:bidi="pt_PT"/>
        </w:rPr>
        <w:t xml:space="preserve">Pedro diz ao conselho que eles devem obedecer a </w:t>
      </w:r>
      <w:r>
        <w:rPr>
          <w:b/>
          <w:lang w:val="pt_PT" w:bidi="pt_PT"/>
        </w:rPr>
        <w:t>Deus</w:t>
      </w:r>
      <w:r>
        <w:rPr>
          <w:lang w:val="pt_PT" w:bidi="pt_PT"/>
        </w:rPr>
        <w:t xml:space="preserve"> e não ao homem. Deus é o criador de todas as coisas e digno de adoração. Use a mesma palavra para Deus que você usou antes. Para mais informações sobre </w:t>
      </w:r>
      <w:r>
        <w:rPr>
          <w:lang w:val="pt_PT" w:bidi="pt_PT"/>
        </w:rPr>
        <w:t>Deus</w:t>
      </w:r>
      <w:r>
        <w:rPr>
          <w:lang w:val="pt_PT" w:bidi="pt_PT"/>
        </w:rPr>
        <w:t xml:space="preserve">, consulte o Glossário Mestre. Pedro diz a eles que Deus é aquele que ressuscitou Jesus dentre os mortos, depois que o Sinédrio o pendurou em uma </w:t>
      </w:r>
      <w:r>
        <w:rPr>
          <w:b/>
          <w:lang w:val="pt_PT" w:bidi="pt_PT"/>
        </w:rPr>
        <w:t>cruz</w:t>
      </w:r>
      <w:r>
        <w:rPr>
          <w:lang w:val="pt_PT" w:bidi="pt_PT"/>
        </w:rPr>
        <w:t xml:space="preserve">. Uma cruz era a forma romana de execução. Use a mesma palavra para cruz que você usou antes. Para mais informações sobre </w:t>
      </w:r>
      <w:r>
        <w:rPr>
          <w:lang w:val="pt_PT" w:bidi="pt_PT"/>
        </w:rPr>
        <w:t>cruz</w:t>
      </w:r>
      <w:r>
        <w:rPr>
          <w:lang w:val="pt_PT" w:bidi="pt_PT"/>
        </w:rPr>
        <w:t>, consulte o Glossário Mestre.</w:t>
      </w:r>
    </w:p>
    <w:p>
      <w:pPr/>
      <w:r>
        <w:rPr>
          <w:lang w:val="pt_PT" w:bidi="pt_PT"/>
        </w:rPr>
      </w:r>
      <w:r>
        <w:rPr>
          <w:lang w:val="pt_PT" w:bidi="pt_PT"/>
        </w:rPr>
        <w:t xml:space="preserve">Foi Deus que colocou Jesus em sua direita como príncipe e </w:t>
      </w:r>
      <w:r>
        <w:rPr>
          <w:b/>
          <w:lang w:val="pt_PT" w:bidi="pt_PT"/>
        </w:rPr>
        <w:t>salvador</w:t>
      </w:r>
      <w:r>
        <w:rPr>
          <w:lang w:val="pt_PT" w:bidi="pt_PT"/>
        </w:rPr>
        <w:t>. Um salvador é alguém que resgata ou liberta as pessoas do perigo ou mal.</w:t>
      </w:r>
    </w:p>
    <w:p>
      <w:pPr/>
      <w:r>
        <w:rPr>
          <w:lang w:val="pt_PT" w:bidi="pt_PT"/>
        </w:rPr>
      </w:r>
      <w:r>
        <w:rPr>
          <w:lang w:val="pt_PT" w:bidi="pt_PT"/>
        </w:rPr>
        <w:t xml:space="preserve">Parem aqui e, como um grupo, discutam qual palavra ou frase vocês usarão para </w:t>
      </w:r>
      <w:r>
        <w:rPr>
          <w:b/>
          <w:lang w:val="pt_PT" w:bidi="pt_PT"/>
        </w:rPr>
        <w:t>Salvador</w:t>
      </w:r>
      <w:r>
        <w:rPr>
          <w:lang w:val="pt_PT" w:bidi="pt_PT"/>
        </w:rPr>
        <w:t xml:space="preserve">. Procure </w:t>
      </w:r>
      <w:r>
        <w:rPr>
          <w:lang w:val="pt_PT" w:bidi="pt_PT"/>
        </w:rPr>
        <w:t>salvador</w:t>
      </w:r>
      <w:r>
        <w:rPr>
          <w:lang w:val="pt_PT" w:bidi="pt_PT"/>
        </w:rPr>
        <w:t xml:space="preserve"> no Glossário Mestre para mais informações. Use essa mesma palavra para salvador ao decorrer de todo o livro de Atos. Pause este áudio aqui.</w:t>
      </w:r>
    </w:p>
    <w:p>
      <w:pPr/>
      <w:r>
        <w:rPr>
          <w:lang w:val="pt_PT" w:bidi="pt_PT"/>
        </w:rPr>
      </w:r>
      <w:r>
        <w:rPr>
          <w:lang w:val="pt_PT" w:bidi="pt_PT"/>
        </w:rPr>
        <w:t xml:space="preserve">É por meio de Jesus que Deus concede </w:t>
      </w:r>
      <w:r>
        <w:rPr>
          <w:b/>
          <w:lang w:val="pt_PT" w:bidi="pt_PT"/>
        </w:rPr>
        <w:t>arrependimento</w:t>
      </w:r>
      <w:r>
        <w:rPr>
          <w:lang w:val="pt_PT" w:bidi="pt_PT"/>
        </w:rPr>
        <w:t xml:space="preserve"> a Israel e o </w:t>
      </w:r>
      <w:r>
        <w:rPr>
          <w:b/>
          <w:lang w:val="pt_PT" w:bidi="pt_PT"/>
        </w:rPr>
        <w:t>perdão dos pecados</w:t>
      </w:r>
      <w:r>
        <w:rPr>
          <w:lang w:val="pt_PT" w:bidi="pt_PT"/>
        </w:rPr>
        <w:t>. Arrependimento é se afastar do pecado ou mudar de ideia e começar a seguir a Deus.</w:t>
      </w:r>
    </w:p>
    <w:p>
      <w:pPr/>
      <w:r>
        <w:rPr>
          <w:lang w:val="pt_PT" w:bidi="pt_PT"/>
        </w:rPr>
      </w:r>
      <w:r>
        <w:rPr>
          <w:lang w:val="pt_PT" w:bidi="pt_PT"/>
        </w:rPr>
        <w:t xml:space="preserve">Parem aqui e discutam em grupo qual palavra ou frase vocês usarão para </w:t>
      </w:r>
      <w:r>
        <w:rPr>
          <w:b/>
          <w:lang w:val="pt_PT" w:bidi="pt_PT"/>
        </w:rPr>
        <w:t>arrependimento</w:t>
      </w:r>
      <w:r>
        <w:rPr>
          <w:lang w:val="pt_PT" w:bidi="pt_PT"/>
        </w:rPr>
        <w:t xml:space="preserve">. Procure </w:t>
      </w:r>
      <w:r>
        <w:rPr>
          <w:lang w:val="pt_PT" w:bidi="pt_PT"/>
        </w:rPr>
        <w:t>arrependimento</w:t>
      </w:r>
      <w:r>
        <w:rPr>
          <w:lang w:val="pt_PT" w:bidi="pt_PT"/>
        </w:rPr>
        <w:t xml:space="preserve"> no Glossário Mestre para mais informações. Use essa mesma palavra para arrependimento ao decorrer de todo o livro de Atos. Pause este áudio aqui.</w:t>
      </w:r>
    </w:p>
    <w:p>
      <w:pPr/>
      <w:r>
        <w:rPr>
          <w:lang w:val="pt_PT" w:bidi="pt_PT"/>
        </w:rPr>
      </w:r>
      <w:r>
        <w:rPr>
          <w:b/>
          <w:lang w:val="pt_PT" w:bidi="pt_PT"/>
        </w:rPr>
        <w:t>Perdão dos pecados</w:t>
      </w:r>
      <w:r>
        <w:rPr>
          <w:lang w:val="pt_PT" w:bidi="pt_PT"/>
        </w:rPr>
        <w:t xml:space="preserve"> é a maneira de Deus de nos libertar da punição de nossa desobediência a Deus. Use as mesmas palavras para perdão dos pecados que você usou antes. Para mais informações sobre </w:t>
      </w:r>
      <w:r>
        <w:rPr>
          <w:lang w:val="pt_PT" w:bidi="pt_PT"/>
        </w:rPr>
        <w:t>perdão</w:t>
      </w:r>
      <w:r>
        <w:rPr>
          <w:lang w:val="pt_PT" w:bidi="pt_PT"/>
        </w:rPr>
        <w:t xml:space="preserve"> e </w:t>
      </w:r>
      <w:r>
        <w:rPr>
          <w:lang w:val="pt_PT" w:bidi="pt_PT"/>
        </w:rPr>
        <w:t>pecados</w:t>
      </w:r>
      <w:r>
        <w:rPr>
          <w:lang w:val="pt_PT" w:bidi="pt_PT"/>
        </w:rPr>
        <w:t>, consulte o Glossário Mestre.</w:t>
      </w:r>
    </w:p>
    <w:p>
      <w:pPr/>
      <w:r>
        <w:rPr>
          <w:lang w:val="pt_PT" w:bidi="pt_PT"/>
        </w:rPr>
      </w:r>
      <w:r>
        <w:rPr>
          <w:lang w:val="pt_PT" w:bidi="pt_PT"/>
        </w:rPr>
        <w:t xml:space="preserve">Pedro também diz que eles são testemunhas dessas coisas, assim como o </w:t>
      </w:r>
      <w:r>
        <w:rPr>
          <w:b/>
          <w:lang w:val="pt_PT" w:bidi="pt_PT"/>
        </w:rPr>
        <w:t>Espírito Santo</w:t>
      </w:r>
      <w:r>
        <w:rPr>
          <w:lang w:val="pt_PT" w:bidi="pt_PT"/>
        </w:rPr>
        <w:t xml:space="preserve">. O Espírito Santo é o Espírito de Deus que Deus dá àqueles que obedecem a ele, para sabedoria, orientação e conforto. Use a mesma palavra para Espírito Santo que você usou antes.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Quando o conselho, às vezes traduzido como </w:t>
      </w:r>
      <w:r>
        <w:rPr>
          <w:lang w:val="pt_PT" w:bidi="pt_PT"/>
        </w:rPr>
        <w:t>Sinédrio</w:t>
      </w:r>
      <w:r>
        <w:rPr>
          <w:lang w:val="pt_PT" w:bidi="pt_PT"/>
        </w:rPr>
        <w:t>, ouve as palavras de Pedro, o Sinédrio fica tão irado que desejam matar os apóstolos.</w:t>
      </w:r>
    </w:p>
    <w:p>
      <w:pPr/>
      <w:r>
        <w:rPr>
          <w:lang w:val="pt_PT" w:bidi="pt_PT"/>
        </w:rPr>
      </w:r>
      <w:r>
        <w:rPr>
          <w:lang w:val="pt_PT" w:bidi="pt_PT"/>
        </w:rPr>
        <w:t xml:space="preserve">Gamaliel, um </w:t>
      </w:r>
      <w:r>
        <w:rPr>
          <w:b/>
          <w:lang w:val="pt_PT" w:bidi="pt_PT"/>
        </w:rPr>
        <w:t>mestre da lei</w:t>
      </w:r>
      <w:r>
        <w:rPr>
          <w:lang w:val="pt_PT" w:bidi="pt_PT"/>
        </w:rPr>
        <w:t xml:space="preserve"> respeitado e um </w:t>
      </w:r>
      <w:r>
        <w:rPr>
          <w:b/>
          <w:lang w:val="pt_PT" w:bidi="pt_PT"/>
        </w:rPr>
        <w:t>fariseu</w:t>
      </w:r>
      <w:r>
        <w:rPr>
          <w:lang w:val="pt_PT" w:bidi="pt_PT"/>
        </w:rPr>
        <w:t>, pede aos apóstolos para esperar fora das câmaras. Um mestre da lei geralmente é conhecido como um escriba que era especialista em interpretar a lei. Um fariseu era um líder religioso judeu que se manteve separado das pessoas, mas era dedicado à lei de Deus e altamente influente.</w:t>
      </w:r>
    </w:p>
    <w:p>
      <w:pPr/>
      <w:r>
        <w:rPr>
          <w:lang w:val="pt_PT" w:bidi="pt_PT"/>
        </w:rPr>
      </w:r>
      <w:r>
        <w:rPr>
          <w:lang w:val="pt_PT" w:bidi="pt_PT"/>
        </w:rPr>
        <w:t xml:space="preserve">Parem aqui e discutam em grupo qual palavra ou frase vocês usarão para </w:t>
      </w:r>
      <w:r>
        <w:rPr>
          <w:b/>
          <w:lang w:val="pt_PT" w:bidi="pt_PT"/>
        </w:rPr>
        <w:t>mestre da lei</w:t>
      </w:r>
      <w:r>
        <w:rPr>
          <w:lang w:val="pt_PT" w:bidi="pt_PT"/>
        </w:rPr>
        <w:t xml:space="preserve"> e </w:t>
      </w:r>
      <w:r>
        <w:rPr>
          <w:b/>
          <w:lang w:val="pt_PT" w:bidi="pt_PT"/>
        </w:rPr>
        <w:t>fariseu</w:t>
      </w:r>
      <w:r>
        <w:rPr>
          <w:lang w:val="pt_PT" w:bidi="pt_PT"/>
        </w:rPr>
        <w:t xml:space="preserve">. Procure </w:t>
      </w:r>
      <w:r>
        <w:rPr>
          <w:lang w:val="pt_PT" w:bidi="pt_PT"/>
        </w:rPr>
        <w:t>mestre da lei</w:t>
      </w:r>
      <w:r>
        <w:rPr>
          <w:lang w:val="pt_PT" w:bidi="pt_PT"/>
        </w:rPr>
        <w:t xml:space="preserve">, e também </w:t>
      </w:r>
      <w:r>
        <w:rPr>
          <w:lang w:val="pt_PT" w:bidi="pt_PT"/>
        </w:rPr>
        <w:t>fariseu</w:t>
      </w:r>
      <w:r>
        <w:rPr>
          <w:lang w:val="pt_PT" w:bidi="pt_PT"/>
        </w:rPr>
        <w:t xml:space="preserve"> no Glossário Mestre para mais informações. Use as mesmas palavras para mestre da lei, e a mesma palavra para fariseu ao decorrer do livro de Atos. Pause este áudio aqui.</w:t>
      </w:r>
    </w:p>
    <w:p>
      <w:pPr/>
      <w:r>
        <w:rPr>
          <w:lang w:val="pt_PT" w:bidi="pt_PT"/>
        </w:rPr>
      </w:r>
      <w:r>
        <w:rPr>
          <w:lang w:val="pt_PT" w:bidi="pt_PT"/>
        </w:rPr>
        <w:t xml:space="preserve">Gamaliel então fala com o conselho, ou Sinédrio, chamando-os de “homens de Israel”. Israel é a terra dada por Deus a Abraão e seus descendentes que eram o povo escolhido. Use a mesma palavra para Israel que você usou antes. Para mais informações sobre </w:t>
      </w:r>
      <w:r>
        <w:rPr>
          <w:lang w:val="pt_PT" w:bidi="pt_PT"/>
        </w:rPr>
        <w:t>Israel</w:t>
      </w:r>
      <w:r>
        <w:rPr>
          <w:lang w:val="pt_PT" w:bidi="pt_PT"/>
        </w:rPr>
        <w:t>, consulte o Glossário Mestre.</w:t>
      </w:r>
    </w:p>
    <w:p>
      <w:pPr/>
      <w:r>
        <w:rPr>
          <w:lang w:val="pt_PT" w:bidi="pt_PT"/>
        </w:rPr>
      </w:r>
      <w:r>
        <w:rPr>
          <w:lang w:val="pt_PT" w:bidi="pt_PT"/>
        </w:rPr>
        <w:t>Gamaliel diz que, se isso não for um movimento de Deus, acabará morrendo. No entanto, se for um movimento de Deus, o conselho estaria se opondo ao próprio Deus. O Sinédrio concorda em deixar os apóstolos em paz, mas os bate severamente e os adverte a não pregar mais em nome de Jesus.</w:t>
      </w:r>
    </w:p>
    <w:p>
      <w:pPr/>
      <w:r>
        <w:rPr>
          <w:lang w:val="pt_PT" w:bidi="pt_PT"/>
        </w:rPr>
      </w:r>
      <w:r>
        <w:rPr>
          <w:lang w:val="pt_PT" w:bidi="pt_PT"/>
        </w:rPr>
        <w:t xml:space="preserve">Os apóstolos deixam a presença do Sinédrio, regozijando por eles serem importantes o suficiente para sofrer por Cristo. Eles continuam diariamente pregando Jesus como o </w:t>
      </w:r>
      <w:r>
        <w:rPr>
          <w:b/>
          <w:lang w:val="pt_PT" w:bidi="pt_PT"/>
        </w:rPr>
        <w:t>Messias</w:t>
      </w:r>
      <w:r>
        <w:rPr>
          <w:lang w:val="pt_PT" w:bidi="pt_PT"/>
        </w:rPr>
        <w:t xml:space="preserve"> nas casas das pessoas e no </w:t>
      </w:r>
      <w:r>
        <w:rPr>
          <w:b/>
          <w:lang w:val="pt_PT" w:bidi="pt_PT"/>
        </w:rPr>
        <w:t>templo</w:t>
      </w:r>
      <w:r>
        <w:rPr>
          <w:lang w:val="pt_PT" w:bidi="pt_PT"/>
        </w:rPr>
        <w:t xml:space="preserve">. Messias significa “Deus salva” e era uma pessoa que Deus nomeou ou ungiu com uma tarefa especial. O templo era o lugar de adoração em Jerusalém, onde se dizia que a presença de Deus habitava. Use a mesma palavra para templo que você usou antes. Para mais informações sobre </w:t>
      </w:r>
      <w:r>
        <w:rPr>
          <w:lang w:val="pt_PT" w:bidi="pt_PT"/>
        </w:rPr>
        <w:t>Messias</w:t>
      </w:r>
      <w:r>
        <w:rPr>
          <w:lang w:val="pt_PT" w:bidi="pt_PT"/>
        </w:rPr>
        <w:t xml:space="preserve">, ou </w:t>
      </w:r>
      <w:r>
        <w:rPr>
          <w:lang w:val="pt_PT" w:bidi="pt_PT"/>
        </w:rPr>
        <w:t>templo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6:1–7</w:t>
      </w:r>
      <w:r>
        <w:rPr>
          <w:lang w:val="pt_PT" w:bidi="pt_PT"/>
        </w:rPr>
      </w:r>
    </w:p>
    <w:p>
      <w:pPr>
        <w:pStyle w:val="Heading3"/>
      </w:pPr>
      <w:r>
        <w:rPr>
          <w:lang w:val="pt_PT" w:bidi="pt_PT"/>
        </w:rPr>
        <w:t>Ouvir e Sentir</w:t>
      </w:r>
    </w:p>
    <w:p>
      <w:pPr/>
      <w:r>
        <w:rPr>
          <w:lang w:val="pt_PT" w:bidi="pt_PT"/>
        </w:rPr>
      </w:r>
      <w:r>
        <w:rPr>
          <w:lang w:val="pt_PT" w:bidi="pt_PT"/>
        </w:rPr>
        <w:t>Nessa etapa, ouçam Atos 6.1–7 e guardem em seus corações.</w:t>
      </w:r>
    </w:p>
    <w:p>
      <w:pPr/>
      <w:r>
        <w:rPr>
          <w:lang w:val="pt_PT" w:bidi="pt_PT"/>
        </w:rPr>
      </w:r>
      <w:r>
        <w:rPr>
          <w:lang w:val="pt_PT" w:bidi="pt_PT"/>
        </w:rPr>
        <w:t>Ouçam uma versão em áudio de Atos 6.1–7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6.1–7 na tradução mais fácil de entender.</w:t>
      </w:r>
    </w:p>
    <w:p>
      <w:pPr/>
      <w:r>
        <w:rPr>
          <w:lang w:val="pt_PT" w:bidi="pt_PT"/>
        </w:rPr>
      </w:r>
      <w:r>
        <w:rPr>
          <w:lang w:val="pt_PT" w:bidi="pt_PT"/>
        </w:rPr>
        <w:t>Os apóstolos têm feito muitos milagres entre o povo. Eles também estavam ensinando as palavras de Jesus no templo. Por causa de seu ensinamento, eles foram presos e espancados, e foi dito para não mais ensinar em nome de Jesus. No entanto, os apóstolos continuaram a pregar em nome de Jesus e muitos crentes ou discípulos foram adicionados a seus números.</w:t>
      </w:r>
    </w:p>
    <w:p>
      <w:pPr/>
      <w:r>
        <w:rPr>
          <w:lang w:val="pt_PT" w:bidi="pt_PT"/>
        </w:rPr>
      </w:r>
      <w:r>
        <w:rPr>
          <w:lang w:val="pt_PT" w:bidi="pt_PT"/>
        </w:rPr>
        <w:t>Esta é a primeira vez no livro de Atos que a palavra "discípulos" é usada para descrever os seguidores de Jesus. Aqui se refere a qualquer um que segue Jesus, não apenas aqueles que Jesus ensinou diretamente. Esses seguidores de Jesus continuam a crescer em número.</w:t>
      </w:r>
    </w:p>
    <w:p>
      <w:pPr/>
      <w:r>
        <w:rPr>
          <w:lang w:val="pt_PT" w:bidi="pt_PT"/>
        </w:rPr>
      </w:r>
      <w:r>
        <w:rPr>
          <w:lang w:val="pt_PT" w:bidi="pt_PT"/>
        </w:rPr>
        <w:t>Os judeus helenistas eram judeus que haviam adotado muitas práticas gregas, bem como o idioma. Esses helenistas eram diferentes dos judeus hebreus, pois haviam vindo de áreas onde os judeus haviam se dispersado ao redor do Mar Mediterrâneo, mais perto da Grécia. Os judeus hebreus eram de Israel, ou Palestina.</w:t>
      </w:r>
    </w:p>
    <w:p>
      <w:pPr/>
      <w:r>
        <w:rPr>
          <w:lang w:val="pt_PT" w:bidi="pt_PT"/>
        </w:rPr>
      </w:r>
      <w:r>
        <w:rPr>
          <w:lang w:val="pt_PT" w:bidi="pt_PT"/>
        </w:rPr>
        <w:t xml:space="preserve">Parem aqui e, em grupo, olhem para o mapa da </w:t>
      </w:r>
      <w:r>
        <w:rPr>
          <w:lang w:val="pt_PT" w:bidi="pt_PT"/>
        </w:rPr>
        <w:t>área ao redor do Mar Mediterrâneo</w:t>
      </w:r>
      <w:r>
        <w:rPr>
          <w:lang w:val="pt_PT" w:bidi="pt_PT"/>
        </w:rPr>
        <w:t>. Pause este áudio aqui.</w:t>
      </w:r>
    </w:p>
    <w:p>
      <w:pPr/>
      <w:r>
        <w:rPr>
          <w:lang w:val="pt_PT" w:bidi="pt_PT"/>
        </w:rPr>
      </w:r>
      <w:r>
        <w:rPr>
          <w:lang w:val="pt_PT" w:bidi="pt_PT"/>
        </w:rPr>
        <w:t>Muitos judeus hebreus não gostavam dos judeus helenistas e os desprezavam porque eles não falavam hebraico ou aramaico. No entanto, muitos dos judeus hebreus falavam um pouco de grego porque era o idioma comum da época.</w:t>
      </w:r>
    </w:p>
    <w:p>
      <w:pPr/>
      <w:r>
        <w:rPr>
          <w:lang w:val="pt_PT" w:bidi="pt_PT"/>
        </w:rPr>
      </w:r>
      <w:r>
        <w:rPr>
          <w:lang w:val="pt_PT" w:bidi="pt_PT"/>
        </w:rPr>
        <w:t>Parem aqui e discutam essa pergunta em grupo: falem sobre crentes de uma cultura próxima que falam um idioma diferente e têm costumes diferentes. As duas culturas se dão bem? Como eles tratam uns aos outros? Pause este áudio aqui.</w:t>
      </w:r>
    </w:p>
    <w:p>
      <w:pPr/>
      <w:r>
        <w:rPr>
          <w:lang w:val="pt_PT" w:bidi="pt_PT"/>
        </w:rPr>
      </w:r>
      <w:r>
        <w:rPr>
          <w:lang w:val="pt_PT" w:bidi="pt_PT"/>
        </w:rPr>
        <w:t>Nesse período, quando os discípulos estão crescendo em número, vemos que há divisão entre os discípulos que eram helenistas e os de Israel que eram hebreus. Ambos os grupos haviam vindo para se juntar aos discípulos, ou seguidores de Jesus, em Jerusalém.</w:t>
      </w:r>
    </w:p>
    <w:p>
      <w:pPr/>
      <w:r>
        <w:rPr>
          <w:lang w:val="pt_PT" w:bidi="pt_PT"/>
        </w:rPr>
      </w:r>
      <w:r>
        <w:rPr>
          <w:lang w:val="pt_PT" w:bidi="pt_PT"/>
        </w:rPr>
        <w:t>Havia várias viúvas que tinham ido morar fora de Jerusalém para morrer e serem sepultadas lá. Muitas vezes, os homens judeus viviam seus últimos dias em Jerusalém para serem sepultados perto da cidade. Suas esposas viriam com eles para viver seus últimos dias também depois que seus maridos morressem. Se elas não tivessem meios de sustento, esperariam ser cuidadas por alguém ou que alguém ajudasse a sepultá-las. Os judeus estabeleceram um sistema para dar às viúvas uma quantia diária de dinheiro para cuidarem de suas necessidades. Os seguidores de Jesus haviam adotado a mesma prática. Lembrem-se de que os crentes estavam vivendo juntos e traziam seus bens e dinheiro aos apóstolos para distribuírem aos outros, para que ninguém precisasse de nada. Os crentes deveriam dar a todas as viúvas comida ou dinheiro todos os dias. No entanto, as viúvas dos discípulos helenistas não estavam recebendo essa comida ou dinheiro.</w:t>
      </w:r>
    </w:p>
    <w:p>
      <w:pPr/>
      <w:r>
        <w:rPr>
          <w:lang w:val="pt_PT" w:bidi="pt_PT"/>
        </w:rPr>
      </w:r>
      <w:r>
        <w:rPr>
          <w:lang w:val="pt_PT" w:bidi="pt_PT"/>
        </w:rPr>
        <w:t>Parem aqui e discutam essa pergunta em grupo: como as pessoas em sua cultura cuidam das viúvas? Pause este áudio aqui.</w:t>
      </w:r>
    </w:p>
    <w:p>
      <w:pPr/>
      <w:r>
        <w:rPr>
          <w:lang w:val="pt_PT" w:bidi="pt_PT"/>
        </w:rPr>
      </w:r>
      <w:r>
        <w:rPr>
          <w:lang w:val="pt_PT" w:bidi="pt_PT"/>
        </w:rPr>
        <w:t>Os doze apóstolos chamaram todo o grupo de discípulos. Lembrem-se de que a Bíblia muitas vezes chama os doze apóstolos de "os Doze". Além disso, "os Doze" agora inclui Matias em vez de Judas. Os Doze eram dedicados a ensinar os outros sobre as coisas que Jesus disse e fez, e não os assuntos financeiros. Os apóstolos regularmente diziam às pessoas sobre como Jesus oferece a salvação a todos por meio de sua morte e ressurreição, bem como ensinava os discípulos sobre como Jesus os instruiu a viver. Os apóstolos não estavam dizendo que servir não era importante, mas que eles foram chamados para se dedicar à oração e à pregação da Palavra de Deus. Os apóstolos queriam corrigir a situação, então pediram que o grupo selecionasse 7 homens para garantir que as viúvas fossem cuidadas. Era comum na cultura judaica os líderes escolherem 7 homens para cuidarem de uma tarefa. Os homens selecionados tinham que ser sábios, ouvir e obedecer ao Espírito Santo e ter uma boa reputação entre o povo.</w:t>
      </w:r>
    </w:p>
    <w:p>
      <w:pPr/>
      <w:r>
        <w:rPr>
          <w:lang w:val="pt_PT" w:bidi="pt_PT"/>
        </w:rPr>
      </w:r>
      <w:r>
        <w:rPr>
          <w:lang w:val="pt_PT" w:bidi="pt_PT"/>
        </w:rPr>
        <w:t>Parem aqui e discutam essa pergunta em grupo: descrevam esses tipos de homens em sua cultura. Que tipos de coisas os homens que obedecem ao Espírito Santo e têm uma boa reputação fazem? Pause este áudio aqui.</w:t>
      </w:r>
    </w:p>
    <w:p>
      <w:pPr/>
      <w:r>
        <w:rPr>
          <w:lang w:val="pt_PT" w:bidi="pt_PT"/>
        </w:rPr>
      </w:r>
      <w:r>
        <w:rPr>
          <w:lang w:val="pt_PT" w:bidi="pt_PT"/>
        </w:rPr>
        <w:t>Os discípulos concordaram que essa era uma boa ideia. Alguns estudiosos pensam que os homens foram selecionados especificamente do grupo de helenistas, porque todos os sete nomes que aparecem são gregos. No entanto, não era incomum os homens terem um nome grego e um hebraico. Pouco se sabe sobre esses homens, exceto o que ouvimos nesse versículo. Estêvão acreditava completamente em Jesus e permitiu que o Espírito Santo o levasse, e Nicolau era um gentio, ou um não judeu, que se converteu ao judaísmo e depois escolheu seguir Jesus. Nicolau era de uma cidade chamada Antioquia.</w:t>
      </w:r>
    </w:p>
    <w:p>
      <w:pPr/>
      <w:r>
        <w:rPr>
          <w:lang w:val="pt_PT" w:bidi="pt_PT"/>
        </w:rPr>
      </w:r>
      <w:r>
        <w:rPr>
          <w:lang w:val="pt_PT" w:bidi="pt_PT"/>
        </w:rPr>
        <w:t>A imposição de mãos também era uma prática que veio da cultura judaica. Simbolizava a transmissão de responsabilidade, além de conferir força e a bênção da comunidade. Os apóstolos oraram pelos sete homens, e então colocaram as mãos sobre eles, provavelmente em cada uma de suas cabeças.</w:t>
      </w:r>
    </w:p>
    <w:p>
      <w:pPr/>
      <w:r>
        <w:rPr>
          <w:lang w:val="pt_PT" w:bidi="pt_PT"/>
        </w:rPr>
      </w:r>
      <w:r>
        <w:rPr>
          <w:lang w:val="pt_PT" w:bidi="pt_PT"/>
        </w:rPr>
        <w:t>Parem aqui e discutam essa pergunta em grupo: como as pessoas em sua cultura escolhem homens para cumprir uma tarefa? Quais são os requisitos para esses homens? Discutam qualquer maneira simbólica de vocês passarem a responsabilidade e dar a bênção. Pause este áudio aqui.</w:t>
      </w:r>
    </w:p>
    <w:p>
      <w:pPr/>
      <w:r>
        <w:rPr>
          <w:lang w:val="pt_PT" w:bidi="pt_PT"/>
        </w:rPr>
      </w:r>
      <w:r>
        <w:rPr>
          <w:lang w:val="pt_PT" w:bidi="pt_PT"/>
        </w:rPr>
        <w:t>Parece que em resposta a essa nomeação, os apóstolos foram mais capazes de se dedicar a pregar a palavra de Deus. Por causa disso, a palavra de Deus continuou se espalhando e o número de pessoas que começaram a seguir Jesus aumentou em Jerusalém. Muitos sacerdotes judeus também começaram a seguir os ensinamentos de Jesus.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6.1–7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 número de discípulos está aumentando regularmente. Os judeus helenistas reclamaram contra os judeus hebreus que as viúvas helenistas não estavam recebendo sua quantidade diária de comida.</w:t>
      </w:r>
    </w:p>
    <w:p>
      <w:pPr/>
      <w:r>
        <w:rPr>
          <w:lang w:val="pt_PT" w:bidi="pt_PT"/>
        </w:rPr>
      </w:r>
      <w:r>
        <w:rPr>
          <w:b/>
          <w:lang w:val="pt_PT" w:bidi="pt_PT"/>
        </w:rPr>
        <w:t>Na segunda cena:</w:t>
      </w:r>
      <w:r>
        <w:rPr>
          <w:lang w:val="pt_PT" w:bidi="pt_PT"/>
        </w:rPr>
        <w:t xml:space="preserve"> os doze apóstolos chamam toda a congregação de discípulos para que eles nomeiem sete homens para cuidar das viúvas. Isso permite que os apóstolos se dediquem à oração e à pregação da palavra de Deus.</w:t>
      </w:r>
    </w:p>
    <w:p>
      <w:pPr/>
      <w:r>
        <w:rPr>
          <w:lang w:val="pt_PT" w:bidi="pt_PT"/>
        </w:rPr>
      </w:r>
      <w:r>
        <w:rPr>
          <w:b/>
          <w:lang w:val="pt_PT" w:bidi="pt_PT"/>
        </w:rPr>
        <w:t>Na terceira cena:</w:t>
      </w:r>
      <w:r>
        <w:rPr>
          <w:lang w:val="pt_PT" w:bidi="pt_PT"/>
        </w:rPr>
        <w:t xml:space="preserve"> isso foi aprovado pela congregação e então eles escolheram sete homens. Eles os trouxeram diante dos apóstolos, oraram por eles e impuseram as mãos sobre eles.</w:t>
      </w:r>
    </w:p>
    <w:p>
      <w:pPr/>
      <w:r>
        <w:rPr>
          <w:lang w:val="pt_PT" w:bidi="pt_PT"/>
        </w:rPr>
      </w:r>
      <w:r>
        <w:rPr>
          <w:b/>
          <w:lang w:val="pt_PT" w:bidi="pt_PT"/>
        </w:rPr>
        <w:t>Na quarta cena:</w:t>
      </w:r>
      <w:r>
        <w:rPr>
          <w:lang w:val="pt_PT" w:bidi="pt_PT"/>
        </w:rPr>
        <w:t xml:space="preserve"> a palavra de Deus continuou a se espalhar e o número de discípulos continuou a aumentar em Jerusalém. Vieram até mesmo muitos sacerdotes para seguir Jesus em obediência.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Judeus helenistas</w:t>
      </w:r>
    </w:p>
    <w:p>
      <w:pPr>
        <w:pStyle w:val="ListBullet"/>
        <w:spacing w:line="240" w:lineRule="auto"/>
        <w:ind w:left="720"/>
      </w:pPr>
      <w:r>
        <w:rPr>
          <w:lang w:val="pt_PT" w:bidi="pt_PT"/>
        </w:rPr>
      </w:r>
      <w:r>
        <w:rPr>
          <w:lang w:val="pt_PT" w:bidi="pt_PT"/>
        </w:rPr>
        <w:t>Judeus hebreus</w:t>
      </w:r>
    </w:p>
    <w:p>
      <w:pPr>
        <w:pStyle w:val="ListBullet"/>
        <w:spacing w:line="240" w:lineRule="auto"/>
        <w:ind w:left="720"/>
      </w:pPr>
      <w:r>
        <w:rPr>
          <w:lang w:val="pt_PT" w:bidi="pt_PT"/>
        </w:rPr>
      </w:r>
      <w:r>
        <w:rPr>
          <w:lang w:val="pt_PT" w:bidi="pt_PT"/>
        </w:rPr>
        <w:t>Viúvas</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Todos os discípulos</w:t>
      </w:r>
    </w:p>
    <w:p>
      <w:pPr>
        <w:pStyle w:val="ListBullet"/>
        <w:spacing w:line="240" w:lineRule="auto"/>
        <w:ind w:left="720"/>
      </w:pPr>
      <w:r>
        <w:rPr>
          <w:lang w:val="pt_PT" w:bidi="pt_PT"/>
        </w:rPr>
      </w:r>
      <w:r>
        <w:rPr>
          <w:lang w:val="pt_PT" w:bidi="pt_PT"/>
        </w:rPr>
        <w:t>Os sete homens</w:t>
      </w:r>
    </w:p>
    <w:p>
      <w:pPr>
        <w:pStyle w:val="ListBullet"/>
        <w:spacing w:line="240" w:lineRule="auto"/>
        <w:ind w:left="720"/>
      </w:pPr>
      <w:r>
        <w:rPr>
          <w:lang w:val="pt_PT" w:bidi="pt_PT"/>
        </w:rPr>
      </w:r>
      <w:r>
        <w:rPr>
          <w:lang w:val="pt_PT" w:bidi="pt_PT"/>
        </w:rPr>
        <w:t>Sacerdotes judeus</w:t>
      </w:r>
    </w:p>
    <w:p>
      <w:pPr/>
      <w:r>
        <w:rPr>
          <w:lang w:val="pt_PT" w:bidi="pt_PT"/>
        </w:rPr>
      </w:r>
      <w:r>
        <w:rPr>
          <w:lang w:val="pt_PT" w:bidi="pt_PT"/>
        </w:rPr>
        <w:t>Em grupo, prestem atenção a essas partes do cenário da passagem: não há cenário específico mencionado nessa passagem, além de Jerusalém. Sabemos que os apóstolos muitas vezes passavam tempo na colunata de Salomão no templo. A colunata de Salomão estava no lado leste do templo e era a única parte do templo original de Salomão ainda de pé. Era uma área de pórtico com duas fileiras de colunas. Considerando que, em certo momento, toda a congregação foi convocada, deve haver um espaço grande o suficiente para que todos se reunissem. No entanto, também há muito movimento e pessoas indo e vindo até outras. Esteja ciente de como isso pode acontecer nas cenas.</w:t>
      </w:r>
    </w:p>
    <w:p>
      <w:pPr/>
      <w:r>
        <w:rPr>
          <w:lang w:val="pt_PT" w:bidi="pt_PT"/>
        </w:rPr>
      </w:r>
      <w:r>
        <w:rPr>
          <w:lang w:val="pt_PT" w:bidi="pt_PT"/>
        </w:rPr>
        <w:t>Enquanto os discípulos estavam crescendo em número, os judeus helenistas reclamaram sobre os judeus hebreus que as viúvas helenistas não estavam recebendo suas quantidades diárias de comida.</w:t>
      </w:r>
    </w:p>
    <w:p>
      <w:pPr/>
      <w:r>
        <w:rPr>
          <w:lang w:val="pt_PT" w:bidi="pt_PT"/>
        </w:rPr>
      </w:r>
      <w:r>
        <w:rPr>
          <w:lang w:val="pt_PT" w:bidi="pt_PT"/>
        </w:rPr>
        <w:t>Os doze apóstolos se reuniram com toda a congregação de discípulos. Os doze pediram aos discípulos para selecionar ou escolher sete homens de boa reputação, cheios do Espírito, e que fossem sábios, para serem responsáveis pela tarefa de garantir que todas as viúvas fossem cuidadas. Essa palavra “selecionar” ou “escolher” significa escolher com base em ter investigado plenamente. Então, esses homens deveriam ser escolhidos depois de uma inspeção completa. Isso permitiu que os discípulos ficassem focados na oração e no ministério, ou ensinamento da Palavra de Deus.</w:t>
      </w:r>
    </w:p>
    <w:p>
      <w:pPr/>
      <w:r>
        <w:rPr>
          <w:lang w:val="pt_PT" w:bidi="pt_PT"/>
        </w:rPr>
      </w:r>
      <w:r>
        <w:rPr>
          <w:lang w:val="pt_PT" w:bidi="pt_PT"/>
        </w:rPr>
        <w:t>Essa ideia foi aprovada por toda a congregação e eles escolheram sete homens. Esses homens foram trazidos aos apóstolos, que oraram e impuseram as mãos sobre eles, simbolizando uma transferência de responsabilidade a esses sete homens.</w:t>
      </w:r>
    </w:p>
    <w:p>
      <w:pPr/>
      <w:r>
        <w:rPr>
          <w:lang w:val="pt_PT" w:bidi="pt_PT"/>
        </w:rPr>
      </w:r>
      <w:r>
        <w:rPr>
          <w:lang w:val="pt_PT" w:bidi="pt_PT"/>
        </w:rPr>
        <w:t>Como os sete homens foram escolhidos para cuidar das viúvas, a palavra de Deus continuou se espalhando e o número de discípulos em Jerusalém continuou aumentando. Muitos dos sacerdotes judeus também começaram a seguir e a ser obedientes a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6.1–7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Judeus helenistas</w:t>
      </w:r>
    </w:p>
    <w:p>
      <w:pPr>
        <w:pStyle w:val="ListBullet"/>
        <w:spacing w:line="240" w:lineRule="auto"/>
        <w:ind w:left="720"/>
      </w:pPr>
      <w:r>
        <w:rPr>
          <w:lang w:val="pt_PT" w:bidi="pt_PT"/>
        </w:rPr>
      </w:r>
      <w:r>
        <w:rPr>
          <w:lang w:val="pt_PT" w:bidi="pt_PT"/>
        </w:rPr>
        <w:t>Judeus hebreus</w:t>
      </w:r>
    </w:p>
    <w:p>
      <w:pPr>
        <w:pStyle w:val="ListBullet"/>
        <w:spacing w:line="240" w:lineRule="auto"/>
        <w:ind w:left="720"/>
      </w:pPr>
      <w:r>
        <w:rPr>
          <w:lang w:val="pt_PT" w:bidi="pt_PT"/>
        </w:rPr>
      </w:r>
      <w:r>
        <w:rPr>
          <w:lang w:val="pt_PT" w:bidi="pt_PT"/>
        </w:rPr>
        <w:t>Viúvas</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Todos os discípulos</w:t>
      </w:r>
    </w:p>
    <w:p>
      <w:pPr>
        <w:pStyle w:val="ListBullet"/>
        <w:spacing w:line="240" w:lineRule="auto"/>
        <w:ind w:left="720"/>
      </w:pPr>
      <w:r>
        <w:rPr>
          <w:lang w:val="pt_PT" w:bidi="pt_PT"/>
        </w:rPr>
      </w:r>
      <w:r>
        <w:rPr>
          <w:lang w:val="pt_PT" w:bidi="pt_PT"/>
        </w:rPr>
        <w:t>Os sete homens</w:t>
      </w:r>
    </w:p>
    <w:p>
      <w:pPr>
        <w:pStyle w:val="ListBullet"/>
        <w:spacing w:line="240" w:lineRule="auto"/>
        <w:ind w:left="720"/>
      </w:pPr>
      <w:r>
        <w:rPr>
          <w:lang w:val="pt_PT" w:bidi="pt_PT"/>
        </w:rPr>
      </w:r>
      <w:r>
        <w:rPr>
          <w:lang w:val="pt_PT" w:bidi="pt_PT"/>
        </w:rPr>
        <w:t>Sacerdotes judeus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Enquanto os discípulos estavam crescendo em número, os judeus helenistas reclamaram sobre os judeus hebreus que as viúvas helenistas não estavam recebendo suas quantidades diárias de comida.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helenistas: "O que vocês estão sentindo ou pensando?" A pessoa pode responder coisas como: "Por que as outras viúvas estão recebendo comida e as nossas não? Não é justo", ou "Eles pensam que não somos bons o suficiente? Por que nossas viúvas são negligenciadas? Elas precisam de ajuda também".</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doze apóstolos se reuniram com toda a congregação de discípulos. Os doze pediram aos discípulos para selecionar ou escolher sete homens de boa reputação, cheios do Espírito, e que fossem sábios, para serem responsáveis pela tarefa de garantir que todas as viúvas fossem cuidadas. Isso permitiu que os discípulos estivessem focados na oração e ministério, ou ensino, da Palavra de Deus.</w:t>
      </w:r>
    </w:p>
    <w:p>
      <w:pPr/>
      <w:r>
        <w:rPr>
          <w:lang w:val="pt_PT" w:bidi="pt_PT"/>
        </w:rPr>
      </w:r>
      <w:r>
        <w:rPr>
          <w:lang w:val="pt_PT" w:bidi="pt_PT"/>
        </w:rPr>
        <w:t>Essa ideia foi aprovada por toda a congregação e eles escolheram sete homens. Esses homens foram trazidos aos apóstolos, que oraram e impuseram as mãos sobre eles, simbolizando uma transferência de responsabilidade para esses sete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sete homens: "O que vocês estão sentindo ou pensando?" As pessoas podem responder coisas como: "Sinto-me tão honrado por eles me escolherem", ou "Quero fazer bem e garantir que todos sejam tratados igualmente", ou "Estou um pouco nervoso, porque isso é muita responsabilidade".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disso, a palavra de Deus continuou se espalhando e o número de discípulos em Jerusalém continuou aumentando. Muitos dos sacerdotes também começaram a seguir e ser obedientes a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6.1–7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Enquanto os </w:t>
      </w:r>
      <w:r>
        <w:rPr>
          <w:b/>
          <w:lang w:val="pt_PT" w:bidi="pt_PT"/>
        </w:rPr>
        <w:t>discípulos</w:t>
      </w:r>
      <w:r>
        <w:rPr>
          <w:lang w:val="pt_PT" w:bidi="pt_PT"/>
        </w:rPr>
        <w:t xml:space="preserve"> estavam crescendo em número, os </w:t>
      </w:r>
      <w:r>
        <w:rPr>
          <w:b/>
          <w:lang w:val="pt_PT" w:bidi="pt_PT"/>
        </w:rPr>
        <w:t>judeus helenistas</w:t>
      </w:r>
      <w:r>
        <w:rPr>
          <w:lang w:val="pt_PT" w:bidi="pt_PT"/>
        </w:rPr>
        <w:t xml:space="preserve"> reclamaram sobre os judeus </w:t>
      </w:r>
      <w:r>
        <w:rPr>
          <w:b/>
          <w:lang w:val="pt_PT" w:bidi="pt_PT"/>
        </w:rPr>
        <w:t>hebreus</w:t>
      </w:r>
      <w:r>
        <w:rPr>
          <w:lang w:val="pt_PT" w:bidi="pt_PT"/>
        </w:rPr>
        <w:t xml:space="preserve"> que as </w:t>
      </w:r>
      <w:r>
        <w:rPr>
          <w:b/>
          <w:lang w:val="pt_PT" w:bidi="pt_PT"/>
        </w:rPr>
        <w:t>viúvas</w:t>
      </w:r>
      <w:r>
        <w:rPr>
          <w:lang w:val="pt_PT" w:bidi="pt_PT"/>
        </w:rPr>
        <w:t xml:space="preserve"> helenistas não estavam recebendo suas quantidades diárias de comida.</w:t>
      </w:r>
    </w:p>
    <w:p>
      <w:pPr/>
      <w:r>
        <w:rPr>
          <w:lang w:val="pt_PT" w:bidi="pt_PT"/>
        </w:rPr>
      </w:r>
      <w:r>
        <w:rPr>
          <w:lang w:val="pt_PT" w:bidi="pt_PT"/>
        </w:rPr>
        <w:t xml:space="preserve">Parem aqui e discutam em grupo qual palavra ou frase vocês usarão para </w:t>
      </w:r>
      <w:r>
        <w:rPr>
          <w:b/>
          <w:lang w:val="pt_PT" w:bidi="pt_PT"/>
        </w:rPr>
        <w:t>discípulos</w:t>
      </w:r>
      <w:r>
        <w:rPr>
          <w:lang w:val="pt_PT" w:bidi="pt_PT"/>
        </w:rPr>
        <w:t xml:space="preserve">. Procure </w:t>
      </w:r>
      <w:r>
        <w:rPr>
          <w:lang w:val="pt_PT" w:bidi="pt_PT"/>
        </w:rPr>
        <w:t>discípulos</w:t>
      </w:r>
      <w:r>
        <w:rPr>
          <w:lang w:val="pt_PT" w:bidi="pt_PT"/>
        </w:rPr>
        <w:t xml:space="preserve"> no Glossário Mestre para mais informações. Pause este áudio aqui.</w:t>
      </w:r>
    </w:p>
    <w:p>
      <w:pPr/>
      <w:r>
        <w:rPr>
          <w:lang w:val="pt_PT" w:bidi="pt_PT"/>
        </w:rPr>
      </w:r>
      <w:r>
        <w:rPr>
          <w:lang w:val="pt_PT" w:bidi="pt_PT"/>
        </w:rPr>
        <w:t xml:space="preserve">Os </w:t>
      </w:r>
      <w:r>
        <w:rPr>
          <w:b/>
          <w:lang w:val="pt_PT" w:bidi="pt_PT"/>
        </w:rPr>
        <w:t>judeus helenistas</w:t>
      </w:r>
      <w:r>
        <w:rPr>
          <w:lang w:val="pt_PT" w:bidi="pt_PT"/>
        </w:rPr>
        <w:t xml:space="preserve"> eram descendentes de Jacó, o neto de Abraão. Eles haviam adotado práticas gregas e eram parte dos judeus que haviam se dispersado para outras áreas, mas voltaram para viver em Jerusalém.</w:t>
      </w:r>
    </w:p>
    <w:p>
      <w:pPr/>
      <w:r>
        <w:rPr>
          <w:lang w:val="pt_PT" w:bidi="pt_PT"/>
        </w:rPr>
      </w:r>
      <w:r>
        <w:rPr>
          <w:lang w:val="pt_PT" w:bidi="pt_PT"/>
        </w:rPr>
        <w:t xml:space="preserve">Os </w:t>
      </w:r>
      <w:r>
        <w:rPr>
          <w:b/>
          <w:lang w:val="pt_PT" w:bidi="pt_PT"/>
        </w:rPr>
        <w:t>judeus hebreus</w:t>
      </w:r>
      <w:r>
        <w:rPr>
          <w:lang w:val="pt_PT" w:bidi="pt_PT"/>
        </w:rPr>
        <w:t xml:space="preserve"> eram nativos da região israelense ou palestina. Use a mesma palavra para judeus que você usou antes. Para mais informações sobre </w:t>
      </w:r>
      <w:r>
        <w:rPr>
          <w:lang w:val="pt_PT" w:bidi="pt_PT"/>
        </w:rPr>
        <w:t>judeus</w:t>
      </w:r>
      <w:r>
        <w:rPr>
          <w:lang w:val="pt_PT" w:bidi="pt_PT"/>
        </w:rPr>
        <w:t>, consulte o Glossário Mestre.</w:t>
      </w:r>
    </w:p>
    <w:p>
      <w:pPr/>
      <w:r>
        <w:rPr>
          <w:lang w:val="pt_PT" w:bidi="pt_PT"/>
        </w:rPr>
      </w:r>
      <w:r>
        <w:rPr>
          <w:b/>
          <w:lang w:val="pt_PT" w:bidi="pt_PT"/>
        </w:rPr>
        <w:t>Viúvas</w:t>
      </w:r>
      <w:r>
        <w:rPr>
          <w:lang w:val="pt_PT" w:bidi="pt_PT"/>
        </w:rPr>
        <w:t xml:space="preserve"> são mulheres cujos maridos já faleceram.</w:t>
      </w:r>
    </w:p>
    <w:p>
      <w:pPr/>
      <w:r>
        <w:rPr>
          <w:lang w:val="pt_PT" w:bidi="pt_PT"/>
        </w:rPr>
      </w:r>
      <w:r>
        <w:rPr>
          <w:lang w:val="pt_PT" w:bidi="pt_PT"/>
        </w:rPr>
        <w:t xml:space="preserve">Os doze </w:t>
      </w:r>
      <w:r>
        <w:rPr>
          <w:b/>
          <w:lang w:val="pt_PT" w:bidi="pt_PT"/>
        </w:rPr>
        <w:t>apóstolos</w:t>
      </w:r>
      <w:r>
        <w:rPr>
          <w:lang w:val="pt_PT" w:bidi="pt_PT"/>
        </w:rPr>
        <w:t xml:space="preserve"> se reuniram com toda a congregação de discípulos. Os apóstolos são os doze que foram nomeados pelo próprio Jesus, ou pelos apóstolos, como representantes de Jesus. Use a mesma palavra que você usou para apóstolos em passagens anteriores. Para mais informações sobre </w:t>
      </w:r>
      <w:r>
        <w:rPr>
          <w:lang w:val="pt_PT" w:bidi="pt_PT"/>
        </w:rPr>
        <w:t>apóstolos</w:t>
      </w:r>
      <w:r>
        <w:rPr>
          <w:lang w:val="pt_PT" w:bidi="pt_PT"/>
        </w:rPr>
        <w:t>, consulte o Glossário Mestre.</w:t>
      </w:r>
    </w:p>
    <w:p>
      <w:pPr/>
      <w:r>
        <w:rPr>
          <w:lang w:val="pt_PT" w:bidi="pt_PT"/>
        </w:rPr>
      </w:r>
      <w:r>
        <w:rPr>
          <w:lang w:val="pt_PT" w:bidi="pt_PT"/>
        </w:rPr>
        <w:t xml:space="preserve">Os doze pediram aos discípulos para selecionar ou escolher sete homens de boa reputação, cheios do </w:t>
      </w:r>
      <w:r>
        <w:rPr>
          <w:b/>
          <w:lang w:val="pt_PT" w:bidi="pt_PT"/>
        </w:rPr>
        <w:t>Espírito</w:t>
      </w:r>
      <w:r>
        <w:rPr>
          <w:lang w:val="pt_PT" w:bidi="pt_PT"/>
        </w:rPr>
        <w:t xml:space="preserve">, ou </w:t>
      </w:r>
      <w:r>
        <w:rPr>
          <w:b/>
          <w:lang w:val="pt_PT" w:bidi="pt_PT"/>
        </w:rPr>
        <w:t>Espírito Santo</w:t>
      </w:r>
      <w:r>
        <w:rPr>
          <w:lang w:val="pt_PT" w:bidi="pt_PT"/>
        </w:rPr>
        <w:t xml:space="preserve">, e que fossem sábios, para serem responsáveis pela tarefa de garantir que todas as viúvas fossem cuidadas. Isso permitiu que os discípulos ficassem focados na </w:t>
      </w:r>
      <w:r>
        <w:rPr>
          <w:b/>
          <w:lang w:val="pt_PT" w:bidi="pt_PT"/>
        </w:rPr>
        <w:t>oração</w:t>
      </w:r>
      <w:r>
        <w:rPr>
          <w:lang w:val="pt_PT" w:bidi="pt_PT"/>
        </w:rPr>
        <w:t xml:space="preserve"> e no ministério, ou ensino, da </w:t>
      </w:r>
      <w:r>
        <w:rPr>
          <w:b/>
          <w:lang w:val="pt_PT" w:bidi="pt_PT"/>
        </w:rPr>
        <w:t>Palavra de Deus</w:t>
      </w:r>
      <w:r>
        <w:rPr>
          <w:lang w:val="pt_PT" w:bidi="pt_PT"/>
        </w:rPr>
        <w:t xml:space="preserve">. O Espírito Santo é o Espírito de Deus que Deus dá para guiar e confortar as pessoas. Use a mesma palavra para Espírito Santo que você usou antes em passagens anteriores. Oração é a comunicação com Deus. Use a mesma palavra que você usou para oração em passagens anteriores. A Palavra de Deus aqui se refere às boas novas de Jesus morrendo por nossos pecados, e sendo ressuscitado. Use a mesma palavra para Palavra de Deus que você usou em passagens anteriores. Para mais informações sobre </w:t>
      </w:r>
      <w:r>
        <w:rPr>
          <w:lang w:val="pt_PT" w:bidi="pt_PT"/>
        </w:rPr>
        <w:t>Espírito Santo</w:t>
      </w:r>
      <w:r>
        <w:rPr>
          <w:lang w:val="pt_PT" w:bidi="pt_PT"/>
        </w:rPr>
        <w:t xml:space="preserve">, </w:t>
      </w:r>
      <w:r>
        <w:rPr>
          <w:lang w:val="pt_PT" w:bidi="pt_PT"/>
        </w:rPr>
        <w:t>oração</w:t>
      </w:r>
      <w:r>
        <w:rPr>
          <w:lang w:val="pt_PT" w:bidi="pt_PT"/>
        </w:rPr>
        <w:t xml:space="preserve"> e </w:t>
      </w:r>
      <w:r>
        <w:rPr>
          <w:lang w:val="pt_PT" w:bidi="pt_PT"/>
        </w:rPr>
        <w:t>Palavra de Deus</w:t>
      </w:r>
      <w:r>
        <w:rPr>
          <w:lang w:val="pt_PT" w:bidi="pt_PT"/>
        </w:rPr>
        <w:t>, consulte o Glossário Mestre.</w:t>
      </w:r>
    </w:p>
    <w:p>
      <w:pPr/>
      <w:r>
        <w:rPr>
          <w:lang w:val="pt_PT" w:bidi="pt_PT"/>
        </w:rPr>
      </w:r>
      <w:r>
        <w:rPr>
          <w:lang w:val="pt_PT" w:bidi="pt_PT"/>
        </w:rPr>
        <w:t xml:space="preserve">Essa ideia foi aprovada por toda a congregação e eles escolheram sete homens. Esses homens foram trazidos aos apóstolos, que oraram e </w:t>
      </w:r>
      <w:r>
        <w:rPr>
          <w:b/>
          <w:lang w:val="pt_PT" w:bidi="pt_PT"/>
        </w:rPr>
        <w:t>impuseram as mãos</w:t>
      </w:r>
      <w:r>
        <w:rPr>
          <w:lang w:val="pt_PT" w:bidi="pt_PT"/>
        </w:rPr>
        <w:t xml:space="preserve"> sobre eles, simbolizando uma passagem de responsabilidade a esses sete homens. Impor as mãos sobre alguém era um símbolo de transferir responsabilidade e conceder bênção a outra pessoa.</w:t>
      </w:r>
    </w:p>
    <w:p>
      <w:pPr/>
      <w:r>
        <w:rPr>
          <w:lang w:val="pt_PT" w:bidi="pt_PT"/>
        </w:rPr>
      </w:r>
      <w:r>
        <w:rPr>
          <w:lang w:val="pt_PT" w:bidi="pt_PT"/>
        </w:rPr>
        <w:t xml:space="preserve">Depois disso, a palavra de Deus continuou se espalhando e o número de discípulos em Jerusalém continuou aumentando. Muitos dos </w:t>
      </w:r>
      <w:r>
        <w:rPr>
          <w:b/>
          <w:lang w:val="pt_PT" w:bidi="pt_PT"/>
        </w:rPr>
        <w:t>sacerdotes</w:t>
      </w:r>
      <w:r>
        <w:rPr>
          <w:lang w:val="pt_PT" w:bidi="pt_PT"/>
        </w:rPr>
        <w:t xml:space="preserve"> também começaram a seguir e ser obedientes a Jesus. Os sacerdotes eram os líderes religiosos judeus que conectavam as pessoas a Deus por meio de sacrifícios. Use a mesma palavra que você usou para sacerdotes em passagens anteriores. Para mais informações sobre </w:t>
      </w:r>
      <w:r>
        <w:rPr>
          <w:lang w:val="pt_PT" w:bidi="pt_PT"/>
        </w:rPr>
        <w:t>sacerdotes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6:8–15</w:t>
      </w:r>
      <w:r>
        <w:rPr>
          <w:lang w:val="pt_PT" w:bidi="pt_PT"/>
        </w:rPr>
      </w:r>
    </w:p>
    <w:p>
      <w:pPr>
        <w:pStyle w:val="Heading3"/>
      </w:pPr>
      <w:r>
        <w:rPr>
          <w:lang w:val="pt_PT" w:bidi="pt_PT"/>
        </w:rPr>
        <w:t>Ouvir e Sentir</w:t>
      </w:r>
    </w:p>
    <w:p>
      <w:pPr/>
      <w:r>
        <w:rPr>
          <w:lang w:val="pt_PT" w:bidi="pt_PT"/>
        </w:rPr>
      </w:r>
      <w:r>
        <w:rPr>
          <w:lang w:val="pt_PT" w:bidi="pt_PT"/>
        </w:rPr>
        <w:t>Nessa etapa, ouçam Atos 6.8–15 e guardem em seus corações.</w:t>
      </w:r>
    </w:p>
    <w:p>
      <w:pPr/>
      <w:r>
        <w:rPr>
          <w:lang w:val="pt_PT" w:bidi="pt_PT"/>
        </w:rPr>
      </w:r>
      <w:r>
        <w:rPr>
          <w:lang w:val="pt_PT" w:bidi="pt_PT"/>
        </w:rPr>
        <w:t>Ouçam uma versão em áudio de Atos 6.8–15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6.8–15 na tradução mais fácil de entender.</w:t>
      </w:r>
    </w:p>
    <w:p>
      <w:pPr/>
      <w:r>
        <w:rPr>
          <w:lang w:val="pt_PT" w:bidi="pt_PT"/>
        </w:rPr>
      </w:r>
      <w:r>
        <w:rPr>
          <w:lang w:val="pt_PT" w:bidi="pt_PT"/>
        </w:rPr>
        <w:t>Na última passagem, os apóstolos escolheram sete homens do grupo de discípulos para serem líderes e cuidarem das viúvas no grupo. Estêvão era um dos homens que os apóstolos escolheram. Agora, Estêvão ensina com poder e realiza milagres em Jerusalém. Isso causa problemas com outros judeus que mentem sobre Estêvão e o trazem para o Sinédrio.</w:t>
      </w:r>
    </w:p>
    <w:p>
      <w:pPr/>
      <w:r>
        <w:rPr>
          <w:lang w:val="pt_PT" w:bidi="pt_PT"/>
        </w:rPr>
      </w:r>
      <w:r>
        <w:rPr>
          <w:lang w:val="pt_PT" w:bidi="pt_PT"/>
        </w:rPr>
        <w:t>Lucas usa uma palavra como "agora" para apresentar uma história sobre Estêvão. Lucas nos diz que Estêvão estava cheio de graça, ou do favor de Deus, e poder, isto é, da capacidade de agir. Sabemos da passagem anterior que Estêvão estava cheio do Espírito Santo, ou do Espírito de Deus. Deus deu a ele o poder de fazer sinais e maravilhas, ou atos que apenas Deus pode fazer. Sinais são indicações que mostram que algo é verdade. Aqui, os sinais mostraram que o que Estêvão estava ensinando sobre Jesus era verdade. Mas logo, os judeus da Sinagoga dos Libertos se opuseram a Estêvão — esses adoradores eram das regiões de Cirene, Alexandria, Cilícia e Ásia.</w:t>
      </w:r>
    </w:p>
    <w:p>
      <w:pPr/>
      <w:r>
        <w:rPr>
          <w:lang w:val="pt_PT" w:bidi="pt_PT"/>
        </w:rPr>
      </w:r>
      <w:r>
        <w:rPr>
          <w:lang w:val="pt_PT" w:bidi="pt_PT"/>
        </w:rPr>
        <w:t xml:space="preserve">Parem aqui e, em grupo, olhem para o mapa mostrando </w:t>
      </w:r>
      <w:r>
        <w:rPr>
          <w:lang w:val="pt_PT" w:bidi="pt_PT"/>
        </w:rPr>
        <w:t>Cirene, Alexandria, Cilícia e a Ásia em relação a Jerusalém</w:t>
      </w:r>
      <w:r>
        <w:rPr>
          <w:lang w:val="pt_PT" w:bidi="pt_PT"/>
        </w:rPr>
        <w:t>. Pause este áudio aqui.</w:t>
      </w:r>
    </w:p>
    <w:p>
      <w:pPr/>
      <w:r>
        <w:rPr>
          <w:lang w:val="pt_PT" w:bidi="pt_PT"/>
        </w:rPr>
      </w:r>
      <w:r>
        <w:rPr>
          <w:lang w:val="pt_PT" w:bidi="pt_PT"/>
        </w:rPr>
        <w:t>A Sinagoga dos Libertos, ou o local de culto judaico, estava cheia de judeus que já haviam sido escravos dos romanos, mas os romanos os libertaram. O nome não significa que todos os libertos frequentassem a sinagoga ou que apenas os libertos poderiam participar. Esses judeus eram judeus helenistas, ou judeus que falavam grego e haviam adotado muitas práticas gregas. Essas pessoas não eram de Israel, mas vieram de outros países onde os judeus haviam se estabelecido. Os judeus libertos estavam com raiva dos ensinamentos de Estêvão, mas não poderiam resistir, nem provar que Estêvão estava errado, porque o Espírito de Deus deu a ele sabedoria. A ideia de sabedoria significa ter pensamentos que são verdadeiros e fazer coisas que são boas.</w:t>
      </w:r>
    </w:p>
    <w:p>
      <w:pPr/>
      <w:r>
        <w:rPr>
          <w:lang w:val="pt_PT" w:bidi="pt_PT"/>
        </w:rPr>
      </w:r>
      <w:r>
        <w:rPr>
          <w:lang w:val="pt_PT" w:bidi="pt_PT"/>
        </w:rPr>
        <w:t>Parem aqui e discutam essa pergunta em grupo: discuta como alguém com sabedoria age e fala. Por que é difícil discutir, com eles? Pause este áudio aqui.</w:t>
      </w:r>
    </w:p>
    <w:p>
      <w:pPr/>
      <w:r>
        <w:rPr>
          <w:lang w:val="pt_PT" w:bidi="pt_PT"/>
        </w:rPr>
      </w:r>
      <w:r>
        <w:rPr>
          <w:lang w:val="pt_PT" w:bidi="pt_PT"/>
        </w:rPr>
        <w:t>Os judeus convencem outros homens a mentir sobre Estêvão e dizer que ele blasfemou, ou insultou, Moisés e Deus. Essa era uma acusação séria, uma vez que Moisés era um grande profeta judeu e Deus deu ao seu povo suas leis por meio de Moisés. Os judeus fizeram outras pessoas ficarem zangadas com Estêvão, incluindo os anciãos, ou líderes respeitados da comunidade judaica, e os mestres da lei. Os mestres da lei eram líderes religiosos que interpretavam e ensinavam a lei de Deus. Dizer que Estêvão estava ameaçando o templo e seus costumes, organização e regras teria deixado muitas pessoas zangadas, uma vez que o templo era o centro religioso e econômico da vida dos judeus. A comunidade judaica estava tão zangada com Estêvão que o agarraram e o levaram para o Sinédrio, ou o conselho governante judaico. O conselho judaico ouviu os casos judiciais e proferia julgamentos com base na lei religiosa.</w:t>
      </w:r>
    </w:p>
    <w:p>
      <w:pPr/>
      <w:r>
        <w:rPr>
          <w:lang w:val="pt_PT" w:bidi="pt_PT"/>
        </w:rPr>
      </w:r>
      <w:r>
        <w:rPr>
          <w:lang w:val="pt_PT" w:bidi="pt_PT"/>
        </w:rPr>
        <w:t>Os mesmos judeus da sinagoga organizaram que as pessoas fossem falsas testemunhas do conselho judaico. Uma falsa testemunha é uma pessoa que mente sobre o que sabe sobre uma pessoa ou evento. Essas falsas testemunhas mudaram a verdade o suficiente para fazer acusações sérias contra Estêvão — elas o acusaram de ameaçar o templo.</w:t>
      </w:r>
    </w:p>
    <w:p>
      <w:pPr/>
      <w:r>
        <w:rPr>
          <w:lang w:val="pt_PT" w:bidi="pt_PT"/>
        </w:rPr>
      </w:r>
      <w:r>
        <w:rPr>
          <w:lang w:val="pt_PT" w:bidi="pt_PT"/>
        </w:rPr>
        <w:t>Parem aqui e discutam essa pergunta em grupo: quando alguém acusa uma pessoa de algo, como são os julgamentos em sua cultura? Como as autoridades ou juízes chegam a uma decisão sobre quem está dizendo a verdade? Pause este áudio aqui.</w:t>
      </w:r>
    </w:p>
    <w:p>
      <w:pPr/>
      <w:r>
        <w:rPr>
          <w:lang w:val="pt_PT" w:bidi="pt_PT"/>
        </w:rPr>
      </w:r>
      <w:r>
        <w:rPr>
          <w:lang w:val="pt_PT" w:bidi="pt_PT"/>
        </w:rPr>
        <w:t>As falsas testemunhas não se referem a Estêvão pelo nome, mas o chamam de "aquele sujeito" ou "esse homem" para mostrar desrespeito. Eles exageram, dizendo que Estêvão está sempre falando contra o lugar santo, ou o templo, e a lei de Deus. Eles estão se referindo ao ensinamento de Estêvão que Jesus de Nazaré destruiria o templo e mudaria os costumes dados por Moisés. Esses eram conceitos que o próprio Jesus havia ensinado. Como o templo e a lei eram as coisas mais importantes para os judeus, falar contra essas coisas ou falar sobre mudá-las teria deixado os judeus muito zangados. A palavra "costumes" se refere a regras para os judeus seguirem. Mestres religiosos judeus escreveram ou falaram essas regras que eram baseadas nas leis de Moisés.</w:t>
      </w:r>
    </w:p>
    <w:p>
      <w:pPr/>
      <w:r>
        <w:rPr>
          <w:lang w:val="pt_PT" w:bidi="pt_PT"/>
        </w:rPr>
      </w:r>
      <w:r>
        <w:rPr>
          <w:lang w:val="pt_PT" w:bidi="pt_PT"/>
        </w:rPr>
        <w:t>Quando o Sinédrio olhou cuidadosamente para Estêvão, eles viram que seu rosto era brilhante ou como o rosto de um anjo. Um anjo é um espírito que serve a Deus. Lucas não nos diz como o rosto de Estêvão parecia um anjo, mas sabemos que Estêvão estava cheio do Espírito Santo.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6.8–15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Estêvão ensina sobre Jesus e realiza milagres em Jerusalém. Os judeus da Sinagoga dos Libertos ficam irados com seus ensinamentos. Os judeus tentam discutir com Estêvão, mas ele responde com sabedoria.</w:t>
      </w:r>
    </w:p>
    <w:p>
      <w:pPr/>
      <w:r>
        <w:rPr>
          <w:lang w:val="pt_PT" w:bidi="pt_PT"/>
        </w:rPr>
      </w:r>
      <w:r>
        <w:rPr>
          <w:b/>
          <w:lang w:val="pt_PT" w:bidi="pt_PT"/>
        </w:rPr>
        <w:t>Na segunda cena:</w:t>
      </w:r>
      <w:r>
        <w:rPr>
          <w:lang w:val="pt_PT" w:bidi="pt_PT"/>
        </w:rPr>
        <w:t xml:space="preserve"> como eles não podem provar que ele estava errado, os mesmos judeus convencem outros judeus na cidade a ficarem irados com Estêvão, incluindo anciãos e mestres da lei. As pessoas ficam tão iradas que agarram Estêvão e o levam para ser julgado pelo Sinédrio.</w:t>
      </w:r>
    </w:p>
    <w:p>
      <w:pPr/>
      <w:r>
        <w:rPr>
          <w:lang w:val="pt_PT" w:bidi="pt_PT"/>
        </w:rPr>
      </w:r>
      <w:r>
        <w:rPr>
          <w:b/>
          <w:lang w:val="pt_PT" w:bidi="pt_PT"/>
        </w:rPr>
        <w:t>Na terceira cena:</w:t>
      </w:r>
      <w:r>
        <w:rPr>
          <w:lang w:val="pt_PT" w:bidi="pt_PT"/>
        </w:rPr>
        <w:t xml:space="preserve"> Estêvão fica diante do Sinédrio. As falsas testemunhas exageram seus testemunhos sobre Estêvão — elas dizem que ele está sempre falando contra o templo e contra a lei de Deus. O Sinédrio olha para Estêvão e vê que seu rosto é brilhante como o rosto de um anjo.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Judeus da Sinagoga dos Libertos</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Membros do conselho do Sinédrio</w:t>
      </w:r>
    </w:p>
    <w:p>
      <w:pPr>
        <w:pStyle w:val="ListBullet"/>
        <w:spacing w:line="240" w:lineRule="auto"/>
        <w:ind w:left="720"/>
      </w:pPr>
      <w:r>
        <w:rPr>
          <w:lang w:val="pt_PT" w:bidi="pt_PT"/>
        </w:rPr>
      </w:r>
      <w:r>
        <w:rPr>
          <w:lang w:val="pt_PT" w:bidi="pt_PT"/>
        </w:rPr>
        <w:t>Falsas testemunhas</w:t>
      </w:r>
    </w:p>
    <w:p>
      <w:pPr/>
      <w:r>
        <w:rPr>
          <w:lang w:val="pt_PT" w:bidi="pt_PT"/>
        </w:rPr>
      </w:r>
      <w:r>
        <w:rPr>
          <w:lang w:val="pt_PT" w:bidi="pt_PT"/>
        </w:rPr>
        <w:t>Em grupo, prestem atenção às partes do cenário da passagem:</w:t>
      </w:r>
    </w:p>
    <w:p>
      <w:pPr/>
      <w:r>
        <w:rPr>
          <w:lang w:val="pt_PT" w:bidi="pt_PT"/>
        </w:rPr>
      </w:r>
      <w:r>
        <w:rPr>
          <w:lang w:val="pt_PT" w:bidi="pt_PT"/>
        </w:rPr>
        <w:t>Na última passagem, Lucas mostrou os discípulos se multiplicando e a palavra de Deus continuando a se espalhar em Jerusalém. Os apóstolos escolheram Estêvão como um líder no grupo de discípulos para cuidar das viúvas. Estêvão estava cheio do Espírito Santo.</w:t>
      </w:r>
    </w:p>
    <w:p>
      <w:pPr/>
      <w:r>
        <w:rPr>
          <w:lang w:val="pt_PT" w:bidi="pt_PT"/>
        </w:rPr>
      </w:r>
      <w:r>
        <w:rPr>
          <w:lang w:val="pt_PT" w:bidi="pt_PT"/>
        </w:rPr>
        <w:t>Essa passagem começa com a palavra “agora” ou “e”. A palavra usada aqui não expressa tempo, mas apresenta a história de Estêvão.</w:t>
      </w:r>
    </w:p>
    <w:p>
      <w:pPr/>
      <w:r>
        <w:rPr>
          <w:lang w:val="pt_PT" w:bidi="pt_PT"/>
        </w:rPr>
      </w:r>
      <w:r>
        <w:rPr>
          <w:lang w:val="pt_PT" w:bidi="pt_PT"/>
        </w:rPr>
        <w:t>No início, Lucas descreve Estêvão. Estêvão está cheio da bondade de Deus. Estêvão realizou sinais incríveis entre as pessoas.</w:t>
      </w:r>
    </w:p>
    <w:p>
      <w:pPr/>
      <w:r>
        <w:rPr>
          <w:lang w:val="pt_PT" w:bidi="pt_PT"/>
        </w:rPr>
      </w:r>
      <w:r>
        <w:rPr>
          <w:lang w:val="pt_PT" w:bidi="pt_PT"/>
        </w:rPr>
        <w:t>Agora a história mostra um contraste forte entre as coisas maravilhosas que Estêvão estava fazendo e a maneira como os judeus responderam a Estêvão. Essa é a primeira vez em Atos que as pessoas não reagem positivamente aos sinais e maravilhas.</w:t>
      </w:r>
    </w:p>
    <w:p>
      <w:pPr/>
      <w:r>
        <w:rPr>
          <w:lang w:val="pt_PT" w:bidi="pt_PT"/>
        </w:rPr>
      </w:r>
      <w:r>
        <w:rPr>
          <w:lang w:val="pt_PT" w:bidi="pt_PT"/>
        </w:rPr>
        <w:t>Enquanto Estêvão está ensinando, os judeus da Sinagoga dos Libertos se opõem juntos e discutem com ele. Os mesmos judeus não puderam resistir, enfrentar ou refutar os ensinamentos de Estêvão. Isso significa que eles não tinham bons argumentos contra Estêvão, porque Estêvão estava falando com sabedoria e tinha o espírito, ou o Espírito Santo.</w:t>
      </w:r>
    </w:p>
    <w:p>
      <w:pPr/>
      <w:r>
        <w:rPr>
          <w:lang w:val="pt_PT" w:bidi="pt_PT"/>
        </w:rPr>
      </w:r>
      <w:r>
        <w:rPr>
          <w:lang w:val="pt_PT" w:bidi="pt_PT"/>
        </w:rPr>
        <w:t>Como os judeus não poderiam provar que Estêvão estava errado, eles persuadiram outras pessoas a dizer que Estêvão falou contra Moisés e Deus.</w:t>
      </w:r>
    </w:p>
    <w:p>
      <w:pPr/>
      <w:r>
        <w:rPr>
          <w:lang w:val="pt_PT" w:bidi="pt_PT"/>
        </w:rPr>
      </w:r>
      <w:r>
        <w:rPr>
          <w:lang w:val="pt_PT" w:bidi="pt_PT"/>
        </w:rPr>
        <w:t>Os mesmos judeus deixaram as pessoas, os anciãos e os escribas irados com Estêvão. Os anciãos e escribas tinham representantes no conselho. Eles agarraram Estêvão e o trouxeram para o conselho, ou Sinédrio, para julgá-lo.</w:t>
      </w:r>
    </w:p>
    <w:p>
      <w:pPr/>
      <w:r>
        <w:rPr>
          <w:lang w:val="pt_PT" w:bidi="pt_PT"/>
        </w:rPr>
      </w:r>
      <w:r>
        <w:rPr>
          <w:lang w:val="pt_PT" w:bidi="pt_PT"/>
        </w:rPr>
        <w:t>Os mesmos judeus montaram falsas testemunhas para dizer que Estêvão estava falando contra o lugar santo e a lei, se referindo à lei que Deus deu a Moisés para seu povo. O lugar santo se refere ao templo. Em ensinamentos anteriores, Jesus falou sobre a destruição vindoura do templo e como as pessoas não teriam que ir até os sacerdotes para fazer sacrifícios em seu nome para ter um bom relacionamento com Deus. Estêvão provavelmente repetiu esses ensinamentos. As falsas testemunhas disseram que Estêvão falava de como Jesus de Nazaré destruiria o templo e mudaria os costumes que Moisés deixou.</w:t>
      </w:r>
    </w:p>
    <w:p>
      <w:pPr/>
      <w:r>
        <w:rPr>
          <w:lang w:val="pt_PT" w:bidi="pt_PT"/>
        </w:rPr>
      </w:r>
      <w:r>
        <w:rPr>
          <w:lang w:val="pt_PT" w:bidi="pt_PT"/>
        </w:rPr>
        <w:t>Os membros do conselho olharam diretamente para o rosto de Estêvão. O rosto de Estêvão era como o rosto de um anjo.</w:t>
      </w:r>
    </w:p>
    <w:p>
      <w:pPr/>
      <w:r>
        <w:rPr>
          <w:lang w:val="pt_PT" w:bidi="pt_PT"/>
        </w:rPr>
      </w:r>
      <w:r>
        <w:rPr>
          <w:lang w:val="pt_PT" w:bidi="pt_PT"/>
        </w:rPr>
        <w:t>Parem aqui e discutam essa pergunta em grupo: por que vocês acham que Estêvão tinha um rosto como o de um anjo? Como você acha que é o rosto de um anjo?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6.8–15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Judeus da Sinagoga dos Libertos</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Mestres da lei</w:t>
      </w:r>
    </w:p>
    <w:p>
      <w:pPr>
        <w:pStyle w:val="ListBullet"/>
        <w:spacing w:line="240" w:lineRule="auto"/>
        <w:ind w:left="720"/>
      </w:pPr>
      <w:r>
        <w:rPr>
          <w:lang w:val="pt_PT" w:bidi="pt_PT"/>
        </w:rPr>
      </w:r>
      <w:r>
        <w:rPr>
          <w:lang w:val="pt_PT" w:bidi="pt_PT"/>
        </w:rPr>
        <w:t>Membros do conselho do Sinédrio</w:t>
      </w:r>
    </w:p>
    <w:p>
      <w:pPr>
        <w:pStyle w:val="ListBullet"/>
        <w:spacing w:line="240" w:lineRule="auto"/>
        <w:ind w:left="720"/>
      </w:pPr>
      <w:r>
        <w:rPr>
          <w:lang w:val="pt_PT" w:bidi="pt_PT"/>
        </w:rPr>
      </w:r>
      <w:r>
        <w:rPr>
          <w:lang w:val="pt_PT" w:bidi="pt_PT"/>
        </w:rPr>
        <w:t>Falsas testemunhas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Estêvão ensinando com poder e sabedoria. Ele faz sinais e maravilhas. O ator do Espírito Santo pode ajudar Estêvão a realizar esses milagres. Estêvão ensina e os judeus da Sinagoga dos Libertos ficam irados com seus ensinamentos.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judeus na sinagoga: "O que vocês estão sentindo ou pensando?" A pessoa pode responder coisas como: "O que ele quer dizer com o templo será destruído? É o centro de nossas vidas!" ou "Estêvão não sabe o que ele está dizendo. A lei de Moisés não pode ser mudada", ou "Surpreso. Como Estêvão pode falar com tanta sabedoria se o seu mestre está morto?"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os judeus da sinagoga tentando se opor a Estêvão, mas eles não podem provar que ele estava errado. Em vez disso, os judeus começam a provocar raiva nos judeus da cidade, incluindo os anciãos e mestres da lei. As pessoas estão tão iradas que agarram Estêvão e o levam para ser julgado pelo Sinédrio, o conselho governante judaico. O ator do Espírito Santo pode ficar ao lado de Estêvão durante seu julgamento.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Estêvão: “O que você está sentindo ou pensando?” A pessoa pode responder coisas como: "Calma. Isso é o que Jesus nos ensinou a esperar. Sei que o Espírito Santo está comigo", ou "Abençoado por ser capaz de compartilhar na frente do Conselho", ou "Triste pelas pessoas não acreditarem nos ensinamentos de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os judeus da sinagoga trazendo falsas testemunhas para o julgamento de Estêvão. As falsas testemunhas exageram e dizem que Estêvão está sempre falando sobre a destruição do templo e mudando as leis de Moisés. Os membros do conselho olham para Estêvão intensamente e veem que seu rosto é brilhante como o rosto de um anjo.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conselho: "O que você está sentindo ou pensando?" A pessoa pode responder coisas como: “Chocado. Há algo de diferente nesse homem", ou "Confuso. Como ele pode estar tão calmo quando as acusações contra ele são tão sérias?" ou “Frustrado. Pensei que já tínhamos ouvido o último dos ensinamentos de Jesus".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6.8–15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Lucas nos diz que Estêvão estava cheio de </w:t>
      </w:r>
      <w:r>
        <w:rPr>
          <w:b/>
          <w:lang w:val="pt_PT" w:bidi="pt_PT"/>
        </w:rPr>
        <w:t>graça</w:t>
      </w:r>
      <w:r>
        <w:rPr>
          <w:lang w:val="pt_PT" w:bidi="pt_PT"/>
        </w:rPr>
        <w:t xml:space="preserve"> e </w:t>
      </w:r>
      <w:r>
        <w:rPr>
          <w:b/>
          <w:lang w:val="pt_PT" w:bidi="pt_PT"/>
        </w:rPr>
        <w:t>poder</w:t>
      </w:r>
      <w:r>
        <w:rPr>
          <w:lang w:val="pt_PT" w:bidi="pt_PT"/>
        </w:rPr>
        <w:t xml:space="preserve">. Graça se refere a Deus mostrando favor a alguém que é indigno, enquanto poder se refere à capacidade de agir. Deus deu a Estêvão o favor e a capacidade de agir. Use a mesma palavra ou frase para graça que você usou em passagens anteriores. Para mais informações sobre </w:t>
      </w:r>
      <w:r>
        <w:rPr>
          <w:lang w:val="pt_PT" w:bidi="pt_PT"/>
        </w:rPr>
        <w:t>graça</w:t>
      </w:r>
      <w:r>
        <w:rPr>
          <w:lang w:val="pt_PT" w:bidi="pt_PT"/>
        </w:rPr>
        <w:t>, consulte o Glossário Mestre.</w:t>
      </w:r>
    </w:p>
    <w:p>
      <w:pPr/>
      <w:r>
        <w:rPr>
          <w:lang w:val="pt_PT" w:bidi="pt_PT"/>
        </w:rPr>
      </w:r>
      <w:r>
        <w:rPr>
          <w:lang w:val="pt_PT" w:bidi="pt_PT"/>
        </w:rPr>
        <w:t xml:space="preserve">Estêvão foi capaz de fazer </w:t>
      </w:r>
      <w:r>
        <w:rPr>
          <w:b/>
          <w:lang w:val="pt_PT" w:bidi="pt_PT"/>
        </w:rPr>
        <w:t>maravilhas</w:t>
      </w:r>
      <w:r>
        <w:rPr>
          <w:lang w:val="pt_PT" w:bidi="pt_PT"/>
        </w:rPr>
        <w:t xml:space="preserve"> e </w:t>
      </w:r>
      <w:r>
        <w:rPr>
          <w:b/>
          <w:lang w:val="pt_PT" w:bidi="pt_PT"/>
        </w:rPr>
        <w:t>sinais</w:t>
      </w:r>
      <w:r>
        <w:rPr>
          <w:lang w:val="pt_PT" w:bidi="pt_PT"/>
        </w:rPr>
        <w:t xml:space="preserve">. Ambas as palavras se referem a atos que apenas Deus pode fazer. Sinais são indicações que mostram que algo é verdade. Nesse caso, os sinais mostravam que o que Estêvão estava ensinando sobre Jesus era verdade. Use a mesma palavra ou frase para maravilhas e sinais que você usou em passagens anteriores. Para mais informações sobre </w:t>
      </w:r>
      <w:r>
        <w:rPr>
          <w:lang w:val="pt_PT" w:bidi="pt_PT"/>
        </w:rPr>
        <w:t>milagres, sinais e maravilhas</w:t>
      </w:r>
      <w:r>
        <w:rPr>
          <w:lang w:val="pt_PT" w:bidi="pt_PT"/>
        </w:rPr>
        <w:t>, consultem o Glossário-Mestre.</w:t>
      </w:r>
    </w:p>
    <w:p>
      <w:pPr/>
      <w:r>
        <w:rPr>
          <w:lang w:val="pt_PT" w:bidi="pt_PT"/>
        </w:rPr>
      </w:r>
      <w:r>
        <w:rPr>
          <w:lang w:val="pt_PT" w:bidi="pt_PT"/>
        </w:rPr>
        <w:t xml:space="preserve">Mas os judeus da </w:t>
      </w:r>
      <w:r>
        <w:rPr>
          <w:b/>
          <w:lang w:val="pt_PT" w:bidi="pt_PT"/>
        </w:rPr>
        <w:t>Sinagoga</w:t>
      </w:r>
      <w:r>
        <w:rPr>
          <w:lang w:val="pt_PT" w:bidi="pt_PT"/>
        </w:rPr>
        <w:t xml:space="preserve"> dos Libertos estavam irados com os ensinamentos de Estêvão. Sinagoga se refere a um lugar de adoração judaico onde as pessoas em aldeias poderiam se encontrar em vez de ir para o templo principal em Jerusalém. As pessoas não faziam sacrifícios nas sinagogas, mas se reuniam no sábado para orar, ler as Escrituras, ouvir o ensinamento e, às vezes, julgar disputas da comunidade. Cada sinagoga tinha um grupo de anciãos e um líder principal. Esses homens não eram sacerdotes ou mestres, mas eram altamente respeitados e influentes em suas comunidades.</w:t>
      </w:r>
    </w:p>
    <w:p>
      <w:pPr/>
      <w:r>
        <w:rPr>
          <w:lang w:val="pt_PT" w:bidi="pt_PT"/>
        </w:rPr>
      </w:r>
      <w:r>
        <w:rPr>
          <w:lang w:val="pt_PT" w:bidi="pt_PT"/>
        </w:rPr>
        <w:t xml:space="preserve">Parem aqui e discutam em grupo qual palavra ou frase vocês usarão para </w:t>
      </w:r>
      <w:r>
        <w:rPr>
          <w:b/>
          <w:lang w:val="pt_PT" w:bidi="pt_PT"/>
        </w:rPr>
        <w:t>sinagoga</w:t>
      </w:r>
      <w:r>
        <w:rPr>
          <w:lang w:val="pt_PT" w:bidi="pt_PT"/>
        </w:rPr>
        <w:t xml:space="preserve">. Procure a palavra </w:t>
      </w:r>
      <w:r>
        <w:rPr>
          <w:lang w:val="pt_PT" w:bidi="pt_PT"/>
        </w:rPr>
        <w:t>sinagoga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judeus libertos tentaram discutir com Estêvão, mas não poderiam se opor a ele porque ele estava cheio de </w:t>
      </w:r>
      <w:r>
        <w:rPr>
          <w:b/>
          <w:lang w:val="pt_PT" w:bidi="pt_PT"/>
        </w:rPr>
        <w:t>sabedoria</w:t>
      </w:r>
      <w:r>
        <w:rPr>
          <w:lang w:val="pt_PT" w:bidi="pt_PT"/>
        </w:rPr>
        <w:t xml:space="preserve"> e do Espírito. Somente Deus pode dar a sabedoria a uma pessoa. Se refere a ter pensamentos que são verdadeiros e fazer coisas que são boas. Use a mesma palavra ou frase para sabedoria que você usou em passagens anteriores. Para mais informações sobre </w:t>
      </w:r>
      <w:r>
        <w:rPr>
          <w:lang w:val="pt_PT" w:bidi="pt_PT"/>
        </w:rPr>
        <w:t>sabedoria</w:t>
      </w:r>
      <w:r>
        <w:rPr>
          <w:lang w:val="pt_PT" w:bidi="pt_PT"/>
        </w:rPr>
        <w:t>, consulte o Glossário Mestre.</w:t>
      </w:r>
    </w:p>
    <w:p>
      <w:pPr/>
      <w:r>
        <w:rPr>
          <w:lang w:val="pt_PT" w:bidi="pt_PT"/>
        </w:rPr>
      </w:r>
      <w:r>
        <w:rPr>
          <w:lang w:val="pt_PT" w:bidi="pt_PT"/>
        </w:rPr>
        <w:t xml:space="preserve">Estêvão também estava cheio do </w:t>
      </w:r>
      <w:r>
        <w:rPr>
          <w:b/>
          <w:lang w:val="pt_PT" w:bidi="pt_PT"/>
        </w:rPr>
        <w:t>Espírito</w:t>
      </w:r>
      <w:r>
        <w:rPr>
          <w:lang w:val="pt_PT" w:bidi="pt_PT"/>
        </w:rPr>
        <w:t xml:space="preserve">. O Espírito Santo é o Espírito de Deus que ele dá às pessoas para equipá-las com sua presença, sabedoria, autoridade e poder. Use a mesma palavra ou frase para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Os judeus mentem e acusam Estêvão de </w:t>
      </w:r>
      <w:r>
        <w:rPr>
          <w:b/>
          <w:lang w:val="pt_PT" w:bidi="pt_PT"/>
        </w:rPr>
        <w:t>blasfemar</w:t>
      </w:r>
      <w:r>
        <w:rPr>
          <w:lang w:val="pt_PT" w:bidi="pt_PT"/>
        </w:rPr>
        <w:t xml:space="preserve"> contra Deus e contra Moisés. Blasfêmia significa desonrar ou insultar a Deus tornando ele menos majestoso.</w:t>
      </w:r>
    </w:p>
    <w:p>
      <w:pPr/>
      <w:r>
        <w:rPr>
          <w:lang w:val="pt_PT" w:bidi="pt_PT"/>
        </w:rPr>
      </w:r>
      <w:r>
        <w:rPr>
          <w:lang w:val="pt_PT" w:bidi="pt_PT"/>
        </w:rPr>
        <w:t xml:space="preserve">Parem aqui e discutam em grupo qual palavra ou frase vocês usarão para </w:t>
      </w:r>
      <w:r>
        <w:rPr>
          <w:b/>
          <w:lang w:val="pt_PT" w:bidi="pt_PT"/>
        </w:rPr>
        <w:t>blasfêmia</w:t>
      </w:r>
      <w:r>
        <w:rPr>
          <w:lang w:val="pt_PT" w:bidi="pt_PT"/>
        </w:rPr>
        <w:t xml:space="preserve">. Se você já traduziu essa palavra em outro livro da Bíblia, use a mesma palavra que você usou lá. Procure </w:t>
      </w:r>
      <w:r>
        <w:rPr>
          <w:lang w:val="pt_PT" w:bidi="pt_PT"/>
        </w:rPr>
        <w:t>blasfêmia</w:t>
      </w:r>
      <w:r>
        <w:rPr>
          <w:lang w:val="pt_PT" w:bidi="pt_PT"/>
        </w:rPr>
        <w:t xml:space="preserve"> no Glossário Mestre para mais informações. Pause este áudio aqui.</w:t>
      </w:r>
    </w:p>
    <w:p>
      <w:pPr/>
      <w:r>
        <w:rPr>
          <w:lang w:val="pt_PT" w:bidi="pt_PT"/>
        </w:rPr>
      </w:r>
      <w:r>
        <w:rPr>
          <w:lang w:val="pt_PT" w:bidi="pt_PT"/>
        </w:rPr>
        <w:t xml:space="preserve">Os judeus chegaram a instigar os </w:t>
      </w:r>
      <w:r>
        <w:rPr>
          <w:b/>
          <w:lang w:val="pt_PT" w:bidi="pt_PT"/>
        </w:rPr>
        <w:t>anciãos</w:t>
      </w:r>
      <w:r>
        <w:rPr>
          <w:lang w:val="pt_PT" w:bidi="pt_PT"/>
        </w:rPr>
        <w:t xml:space="preserve"> e </w:t>
      </w:r>
      <w:r>
        <w:rPr>
          <w:b/>
          <w:lang w:val="pt_PT" w:bidi="pt_PT"/>
        </w:rPr>
        <w:t>escribas</w:t>
      </w:r>
      <w:r>
        <w:rPr>
          <w:lang w:val="pt_PT" w:bidi="pt_PT"/>
        </w:rPr>
        <w:t xml:space="preserve"> com os ensinamentos de Estêvão. Os anciãos eram líderes velhos e respeitados da comunidade judaica, enquanto os escribas, ou mestres da lei, estudavam, ensinavam e interpretavam a lei de Deus. Ambos os grupos de pessoas teriam conexões com o Sinédrio para que Estêvão fosse colocado em julgamento. Use a mesma palavra ou frase para anciãos e escribas que você usou em passagens anteriores. Para mais informações sobre </w:t>
      </w:r>
      <w:r>
        <w:rPr>
          <w:lang w:val="pt_PT" w:bidi="pt_PT"/>
        </w:rPr>
        <w:t>ancião</w:t>
      </w:r>
      <w:r>
        <w:rPr>
          <w:lang w:val="pt_PT" w:bidi="pt_PT"/>
        </w:rPr>
        <w:t xml:space="preserve"> e </w:t>
      </w:r>
      <w:r>
        <w:rPr>
          <w:lang w:val="pt_PT" w:bidi="pt_PT"/>
        </w:rPr>
        <w:t>escriba</w:t>
      </w:r>
      <w:r>
        <w:rPr>
          <w:lang w:val="pt_PT" w:bidi="pt_PT"/>
        </w:rPr>
        <w:t>, consulte o Glossário Mestre.</w:t>
      </w:r>
    </w:p>
    <w:p>
      <w:pPr/>
      <w:r>
        <w:rPr>
          <w:lang w:val="pt_PT" w:bidi="pt_PT"/>
        </w:rPr>
      </w:r>
      <w:r>
        <w:rPr>
          <w:lang w:val="pt_PT" w:bidi="pt_PT"/>
        </w:rPr>
        <w:t xml:space="preserve">Os judeus agarram Estêvão e o levam para ser julgado pelo conselho, ou </w:t>
      </w:r>
      <w:r>
        <w:rPr>
          <w:b/>
          <w:lang w:val="pt_PT" w:bidi="pt_PT"/>
        </w:rPr>
        <w:t>Sinédrio</w:t>
      </w:r>
      <w:r>
        <w:rPr>
          <w:lang w:val="pt_PT" w:bidi="pt_PT"/>
        </w:rPr>
        <w:t xml:space="preserve">. O Sinédrio era o conselho governante judaico que julgava casos religiosos. Era composto pelos principais sacerdotes, anciãos e mestres da lei. Use a mesma palavra ou frase para Sinédrio que você usou em passagens anteriores. Para mais informações sobre o </w:t>
      </w:r>
      <w:r>
        <w:rPr>
          <w:lang w:val="pt_PT" w:bidi="pt_PT"/>
        </w:rPr>
        <w:t>Sinédrio</w:t>
      </w:r>
      <w:r>
        <w:rPr>
          <w:lang w:val="pt_PT" w:bidi="pt_PT"/>
        </w:rPr>
        <w:t>, consulte o Glossário Mestre.</w:t>
      </w:r>
    </w:p>
    <w:p>
      <w:pPr/>
      <w:r>
        <w:rPr>
          <w:lang w:val="pt_PT" w:bidi="pt_PT"/>
        </w:rPr>
      </w:r>
      <w:r>
        <w:rPr>
          <w:lang w:val="pt_PT" w:bidi="pt_PT"/>
        </w:rPr>
        <w:t xml:space="preserve">Quando as falsas testemunhas dizem que Estêvão falou contra esse lugar </w:t>
      </w:r>
      <w:r>
        <w:rPr>
          <w:b/>
          <w:lang w:val="pt_PT" w:bidi="pt_PT"/>
        </w:rPr>
        <w:t>santo</w:t>
      </w:r>
      <w:r>
        <w:rPr>
          <w:lang w:val="pt_PT" w:bidi="pt_PT"/>
        </w:rPr>
        <w:t xml:space="preserve">, elas estão falando sobre o templo, ou o lugar onde Deus vive entre seu povo em Jerusalém. Muitas traduções da Bíblia usam a palavra templo em vez de lugar santo; isso pode ser mais fácil para seu idioma. Santo significa que o templo é separado para um propósito especial de Deus. Use a mesma palavra ou frase para santo que você usou em passagens anteriores. Para mais informações sobre </w:t>
      </w:r>
      <w:r>
        <w:rPr>
          <w:lang w:val="pt_PT" w:bidi="pt_PT"/>
        </w:rPr>
        <w:t>santo</w:t>
      </w:r>
      <w:r>
        <w:rPr>
          <w:lang w:val="pt_PT" w:bidi="pt_PT"/>
        </w:rPr>
        <w:t>, consulte o Glossário Mestre.</w:t>
      </w:r>
    </w:p>
    <w:p>
      <w:pPr/>
      <w:r>
        <w:rPr>
          <w:lang w:val="pt_PT" w:bidi="pt_PT"/>
        </w:rPr>
      </w:r>
      <w:r>
        <w:rPr>
          <w:lang w:val="pt_PT" w:bidi="pt_PT"/>
        </w:rPr>
        <w:t xml:space="preserve">Quando o conselho olha para Estêvão, eles veem que seu rosto é brilhante como o de um </w:t>
      </w:r>
      <w:r>
        <w:rPr>
          <w:b/>
          <w:lang w:val="pt_PT" w:bidi="pt_PT"/>
        </w:rPr>
        <w:t>anjo</w:t>
      </w:r>
      <w:r>
        <w:rPr>
          <w:lang w:val="pt_PT" w:bidi="pt_PT"/>
        </w:rPr>
        <w:t xml:space="preserve">, ou um ser espiritual sobrenatural que serve a Deus. Use a mesma palavra ou frase para anjo que você usou em passagens anteriores. Para mais informações sobre </w:t>
      </w:r>
      <w:r>
        <w:rPr>
          <w:lang w:val="pt_PT" w:bidi="pt_PT"/>
        </w:rPr>
        <w:t>anjo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7:1–8</w:t>
      </w:r>
      <w:r>
        <w:rPr>
          <w:lang w:val="pt_PT" w:bidi="pt_PT"/>
        </w:rPr>
      </w:r>
    </w:p>
    <w:p>
      <w:pPr>
        <w:pStyle w:val="Heading3"/>
      </w:pPr>
      <w:r>
        <w:rPr>
          <w:lang w:val="pt_PT" w:bidi="pt_PT"/>
        </w:rPr>
        <w:t>Ouvir e Sentir</w:t>
      </w:r>
    </w:p>
    <w:p>
      <w:pPr/>
      <w:r>
        <w:rPr>
          <w:lang w:val="pt_PT" w:bidi="pt_PT"/>
        </w:rPr>
      </w:r>
      <w:r>
        <w:rPr>
          <w:lang w:val="pt_PT" w:bidi="pt_PT"/>
        </w:rPr>
        <w:t>Ouçam Atos 7.1–8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última passagem, os líderes religiosos prenderam Estêvão. Eles o trouxeram para o Sinédrio, o supremo conselho judaico que julgava casos religiosos. Falsas testemunhas acusaram Estêvão de falar contra o templo e as leis judaicas. O rosto de Estêvão ficou radiante.</w:t>
      </w:r>
    </w:p>
    <w:p>
      <w:pPr/>
      <w:r>
        <w:rPr>
          <w:lang w:val="pt_PT" w:bidi="pt_PT"/>
        </w:rPr>
      </w:r>
      <w:r>
        <w:rPr>
          <w:lang w:val="pt_PT" w:bidi="pt_PT"/>
        </w:rPr>
        <w:t>Essa história começa com o sumo sacerdote perguntando a Estêvão se as acusações contra ele são verdadeiras. O sumo sacerdote provavelmente ainda era Caifás, o mesmo sumo sacerdote que estava no julgamento de Jesus. Em cada julgamento, o tribunal era obrigado a declarar a razão da acusação contra a pessoa, e dar à pessoa uma oportunidade de responder. O sumo sacerdote dá a Estêvão uma chance de se defender.</w:t>
      </w:r>
    </w:p>
    <w:p>
      <w:pPr/>
      <w:r>
        <w:rPr>
          <w:lang w:val="pt_PT" w:bidi="pt_PT"/>
        </w:rPr>
      </w:r>
      <w:r>
        <w:rPr>
          <w:lang w:val="pt_PT" w:bidi="pt_PT"/>
        </w:rPr>
        <w:t>Desde o início, é óbvio que Estêvão não está tentando provar sua inocência — ele já sabe que o tribunal o condenará, e ele está pronto para isso. No entanto, Estêvão quer garantir que o Sinédrio ouça as razões completas para as suas ações e realmente entenda o que Jesus veio fazer.</w:t>
      </w:r>
    </w:p>
    <w:p>
      <w:pPr/>
      <w:r>
        <w:rPr>
          <w:lang w:val="pt_PT" w:bidi="pt_PT"/>
        </w:rPr>
      </w:r>
      <w:r>
        <w:rPr>
          <w:lang w:val="pt_PT" w:bidi="pt_PT"/>
        </w:rPr>
        <w:t>Estêvão começa um longo discurso que responde indiretamente às acusações. Essa passagem é o início desse discurso. O longo discurso de Estêvão tem dois temas principais.</w:t>
      </w:r>
    </w:p>
    <w:p>
      <w:pPr/>
      <w:r>
        <w:rPr>
          <w:lang w:val="pt_PT" w:bidi="pt_PT"/>
        </w:rPr>
      </w:r>
      <w:r>
        <w:rPr>
          <w:lang w:val="pt_PT" w:bidi="pt_PT"/>
        </w:rPr>
        <w:t>Em primeiro lugar, Estêvão quer responder à acusação de que ele fala contra o templo de Deus, o lugar de adoração judaico. Estêvão quer deixar claro que essa nova crença em Jesus não requer que as pessoas adorem a Deus em um lugar específico. Na verdade, quando Deus escolheu seu povo especial, o povo de Deus nem mesmo tinha um lugar especial para adorar a Deus. Curiosamente, o povo de Deus parece estar mais perto dele quando eles são peregrinos, viajando de um lugar para outro, ou quando eles são estrangeiros em uma terra estrangeira. Estêvão traça essas jornadas do povo de Deus pelas linhas de Abraão, José e Moisés. Abraão era um estrangeiro e nunca recebeu a terra. José foi um escravo e depois um líder em uma terra estrangeira. Deus deu a Moisés suas leis enquanto seu povo estava vagando no deserto por 40 anos. Agora, com a vinda de Jesus, o fato de que o povo de Deus pode adorá-lo em qualquer lugar é enfatizado novamente.</w:t>
      </w:r>
    </w:p>
    <w:p>
      <w:pPr/>
      <w:r>
        <w:rPr>
          <w:lang w:val="pt_PT" w:bidi="pt_PT"/>
        </w:rPr>
      </w:r>
      <w:r>
        <w:rPr>
          <w:lang w:val="pt_PT" w:bidi="pt_PT"/>
        </w:rPr>
        <w:t>Em segundo lugar, Estêvão lembra ao tribunal que em toda a história judaica, os líderes religiosos judeus perseguiram os profetas ou mensageiros que Deus enviou para advertir seu povo a continuar seguindo a Deus. Por exemplo, os irmãos de José o odiavam. O povo judeu no deserto estava constantemente zangado com Moisés. O povo judeu matou repetidamente os profetas de Deus.</w:t>
      </w:r>
    </w:p>
    <w:p>
      <w:pPr/>
      <w:r>
        <w:rPr>
          <w:lang w:val="pt_PT" w:bidi="pt_PT"/>
        </w:rPr>
      </w:r>
      <w:r>
        <w:rPr>
          <w:lang w:val="pt_PT" w:bidi="pt_PT"/>
        </w:rPr>
        <w:t>Estêvão traz a história do povo judeu diretamente das Escrituras judaicas, muitas vezes citando-a diretamente. Obviamente, Estêvão conhece bem a história judaica.</w:t>
      </w:r>
    </w:p>
    <w:p>
      <w:pPr/>
      <w:r>
        <w:rPr>
          <w:lang w:val="pt_PT" w:bidi="pt_PT"/>
        </w:rPr>
      </w:r>
      <w:r>
        <w:rPr>
          <w:lang w:val="pt_PT" w:bidi="pt_PT"/>
        </w:rPr>
        <w:t>Essa passagem é a introdução ao discurso de Estêvão. Estêvão se dirige respeitosamente ao seu público como "irmãos e pais, ouçam!" Os companheiros judeus de Estêvão que ouvem esse discurso são como seus irmãos. Os líderes no Sinédrio, ou corte judaica, são como os pais de Estêvão e ele deve tratá-los como homens sábios mais velhos. Essa era uma maneira típica judaica de mostrar respeito quando se começa um discurso.</w:t>
      </w:r>
    </w:p>
    <w:p>
      <w:pPr/>
      <w:r>
        <w:rPr>
          <w:lang w:val="pt_PT" w:bidi="pt_PT"/>
        </w:rPr>
      </w:r>
      <w:r>
        <w:rPr>
          <w:lang w:val="pt_PT" w:bidi="pt_PT"/>
        </w:rPr>
        <w:t>Estêvão começa com a história de Abraão. Abraão é considerado o pai, ou antepassado, de todo o povo judeu. Abraão e a família de seu pai viviam em Ur dos caldeus, que está na região da Mesopotâmia. A família deixou a Mesopotâmia e foi para Harã, uma cidade de comércio importante. Estêvão diz que o Deus da glória apareceu a Abraão enquanto ele ainda estava na Mesopotâmia, antes de ele e a família de seu pai deixarem a Mesopotâmia e se estabelecerem em Harã. Estêvão chama Deus de "o Deus da glória", querendo dizer que Estêvão considera que Deus majestoso e poderoso. A história de Gênesis sobre Abraão parece nos dizer que Abraão ouviu de Deus quando ele estava em Harã. No entanto, o relato de Gênesis implica que Deus pode ter aparecido a Abraão quando ele vivia na Mesopotâmia. Isso é aparentemente o que Estêvão acredita, e ele acredita que Deus estava no controle do deslocamento de Abraão desde o início. Sabemos que depois que o pai de Abraão morreu, Abraão deixou Harã e viajou para Canaã, a terra que Deus disse a ele para ir. Em nenhum lugar ao longo do caminho Abraão possuiu sua própria terra. Deus nunca deu a Abraão uma terra como sua herança, ou para sua posse. Na verdade, ele nem sequer possuía "um palmo de terra", o que significa um pedaço de terra com cerca de um metro de comprimento. Abraão tinha apenas a promessa de Deus de que um dia seus descendentes possuiriam essa terra. Isso era realmente algo para o qual Abraão precisava confiar em Deus — porque naquele momento Abraão nem sequer tinha um filho! Então como seus descendentes poderiam possuir essa terra um dia?</w:t>
      </w:r>
    </w:p>
    <w:p>
      <w:pPr/>
      <w:r>
        <w:rPr>
          <w:lang w:val="pt_PT" w:bidi="pt_PT"/>
        </w:rPr>
      </w:r>
      <w:r>
        <w:rPr>
          <w:lang w:val="pt_PT" w:bidi="pt_PT"/>
        </w:rPr>
        <w:t xml:space="preserve">Pare aqui e mostre à sua equipe de tradução um mapa de </w:t>
      </w:r>
      <w:r>
        <w:rPr>
          <w:lang w:val="pt_PT" w:bidi="pt_PT"/>
        </w:rPr>
        <w:t>Ur na Mesopotâmia, Harã e Canaã</w:t>
      </w:r>
      <w:r>
        <w:rPr>
          <w:lang w:val="pt_PT" w:bidi="pt_PT"/>
        </w:rPr>
        <w:t>, a terra prometida para a qual Deus enviou Abraão.</w:t>
      </w:r>
    </w:p>
    <w:p>
      <w:pPr/>
      <w:r>
        <w:rPr>
          <w:lang w:val="pt_PT" w:bidi="pt_PT"/>
        </w:rPr>
      </w:r>
      <w:r>
        <w:rPr>
          <w:lang w:val="pt_PT" w:bidi="pt_PT"/>
        </w:rPr>
        <w:t>Discuta com sua equipe: fale sobre quem possui terra em sua cultura. Que tipos de pessoas possuem terra? O que eles fazem com sua terra? Como eles obtêm sua terra? Discutam a importância das pessoas ou comunidades possuindo terra em sua cultura.</w:t>
      </w:r>
    </w:p>
    <w:p>
      <w:pPr/>
      <w:r>
        <w:rPr>
          <w:lang w:val="pt_PT" w:bidi="pt_PT"/>
        </w:rPr>
      </w:r>
      <w:r>
        <w:rPr>
          <w:lang w:val="pt_PT" w:bidi="pt_PT"/>
        </w:rPr>
        <w:t>Deus advertiu a Abraão que os descendentes de Abraão teriam muitos problemas — eles seriam até mesmo escravos em uma terra estrangeira por 400 anos! Novamente, os descendentes de Abraão ainda não teriam uma terra para chamar de própria. Naquele tempo, Abraão vivia em tendas nessa terra estrangeira. Mas Deus prometeu que a terra em que Abraão acampou em tendas pertenceria um dia à nação de Israel, e que eles voltariam da escravidão e adorariam a Deus lá.</w:t>
      </w:r>
    </w:p>
    <w:p>
      <w:pPr/>
      <w:r>
        <w:rPr>
          <w:lang w:val="pt_PT" w:bidi="pt_PT"/>
        </w:rPr>
      </w:r>
      <w:r>
        <w:rPr>
          <w:lang w:val="pt_PT" w:bidi="pt_PT"/>
        </w:rPr>
        <w:t>Agora Estêvão sai da história e aponta à corte que eles estão nessa terra que Deus prometera a Abraão, naquele exato momento em que Estêvão está falando. Nessa parte da história de Israel que Estêvão nos conta, ele está realmente dizendo que a posse da terra não era o propósito real de Deus ao traze-los para essa terra — o propósito real era que eles adorassem a Deus lá. Veremos mais tarde no discurso de Estêvão que mesmo o templo onde eles adoram não era o fim do propósito de Deus — Jesus era!</w:t>
      </w:r>
    </w:p>
    <w:p>
      <w:pPr/>
      <w:r>
        <w:rPr>
          <w:lang w:val="pt_PT" w:bidi="pt_PT"/>
        </w:rPr>
      </w:r>
      <w:r>
        <w:rPr>
          <w:lang w:val="pt_PT" w:bidi="pt_PT"/>
        </w:rPr>
        <w:t>Parem aqui e discutam em equipe: quão importante para seu povo é o lugar onde eles adoram seus deuses ou Deus? Que tipos de lugares de encontro vocês têm? Onde vocês adoram seus deuses ou o Deus Criador?</w:t>
      </w:r>
    </w:p>
    <w:p>
      <w:pPr/>
      <w:r>
        <w:rPr>
          <w:lang w:val="pt_PT" w:bidi="pt_PT"/>
        </w:rPr>
      </w:r>
      <w:r>
        <w:rPr>
          <w:lang w:val="pt_PT" w:bidi="pt_PT"/>
        </w:rPr>
        <w:t>Estêvão lembra à corte que Abraão seguiu os mandamentos de Deus e circuncidou seu filho Isaque para mostrar que Deus havia feito uma aliança consigo para dar a ele a terra e tornar o povo de Abraão em uma grande nação. A circuncisão era um ritual onde alguém cortava a pele solta no final do pênis de um homem. A circuncisão era um sinal dessa aliança, ou promessa forte, que Deus deu ao seu povo. O filho de Abraão, Isaque, tinha Jacó, e Jacó tinha doze filhos que se tornariam os líderes das doze tribos de Israel. Todos esses homens eram circuncidados e esse ritual continuou durante toda a história de Israel. Esses líderes eram chamados de patriarcas de Israel — os doze homens que começaram a família e a enorme nação de Israel e foram pais de seus descendentes que se tornaram as doze tribos de Israel.</w:t>
      </w:r>
    </w:p>
    <w:p>
      <w:pPr/>
      <w:r>
        <w:rPr>
          <w:lang w:val="pt_PT" w:bidi="pt_PT"/>
        </w:rPr>
      </w:r>
      <w:r>
        <w:rPr>
          <w:lang w:val="pt_PT" w:bidi="pt_PT"/>
        </w:rPr>
        <w:t>Durante o tempo das viagens de Abraão e do estabelecimento na terra que Deus prometeu a ele, não havia lugar santo onde Abraão adorava. Abraão obedeceu a Deus e em todos os lugares que ele ia, adorava a Deus. Abraão e sua família tinham a marca da aliança, a circuncisão, em seus corpos como um ato de confiança e adoração a Deus. Esse sinal ou marca da aliança era transmitido pelas gerações de homens judeus.</w:t>
      </w:r>
    </w:p>
    <w:p>
      <w:pPr/>
      <w:r>
        <w:rPr>
          <w:lang w:val="pt_PT" w:bidi="pt_PT"/>
        </w:rPr>
      </w:r>
      <w:r>
        <w:rPr>
          <w:lang w:val="pt_PT" w:bidi="pt_PT"/>
        </w:rPr>
        <w:t>Parem aqui e discutam em grupo: que tipos de rituais ou símbolos vocês têm em sua cultura para mostrar que vocês são parte da família de Deus, ou que vocês pertencem a um grupo especial de pessoas?</w:t>
      </w:r>
    </w:p>
    <w:p>
      <w:pPr/>
      <w:r>
        <w:rPr>
          <w:lang w:val="pt_PT" w:bidi="pt_PT"/>
        </w:rPr>
      </w:r>
      <w:r>
        <w:rPr>
          <w:lang w:val="pt_PT" w:bidi="pt_PT"/>
        </w:rPr>
        <w:t>Nessa introdução, Estêvão montou a linhagem familiar de Israel para continuar contando ao Sinédrio sua história do povo judeu.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7.1–8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xml:space="preserve"> o sumo sacerdote pergunta a Estêvão se as acusações contra ele são verdadeiras. Estêvão se dirige à multidão e aos líderes judeus e diz a eles que Deus apareceu a Abraão e disse a ele para ir para a terra prometida.</w:t>
      </w:r>
    </w:p>
    <w:p>
      <w:pPr/>
      <w:r>
        <w:rPr>
          <w:lang w:val="pt_PT" w:bidi="pt_PT"/>
        </w:rPr>
      </w:r>
      <w:r>
        <w:rPr>
          <w:b/>
          <w:lang w:val="pt_PT" w:bidi="pt_PT"/>
        </w:rPr>
        <w:t>Na segunda cena:</w:t>
      </w:r>
      <w:r>
        <w:rPr>
          <w:lang w:val="pt_PT" w:bidi="pt_PT"/>
        </w:rPr>
        <w:t xml:space="preserve"> Abraão foi para Harã e então para a terra prometida. Deus prometeu a Abraão a terra, mas Abraão continuou a viver como um estrangeiro. Deus disse a Abraão que um dia seus descendentes passariam 400 anos em uma terra estrangeira como escravos, mas então eles voltariam para obter essa terra e adorar lá.</w:t>
      </w:r>
    </w:p>
    <w:p>
      <w:pPr/>
      <w:r>
        <w:rPr>
          <w:lang w:val="pt_PT" w:bidi="pt_PT"/>
        </w:rPr>
      </w:r>
      <w:r>
        <w:rPr>
          <w:b/>
          <w:lang w:val="pt_PT" w:bidi="pt_PT"/>
        </w:rPr>
        <w:t>Na terceira cena:</w:t>
      </w:r>
      <w:r>
        <w:rPr>
          <w:lang w:val="pt_PT" w:bidi="pt_PT"/>
        </w:rPr>
        <w:t xml:space="preserve"> Deus deu a Abraão a marca da aliança, ou promessa, por meio da circuncisão, e Abraão, seu filho Isaque, o filho de Isaque, Jacó e todos os 12 filhos de Jacó foram circuncidados. Os 12 filhos de Jacó se tornaram os patriarcas de Israel.</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12 filhos de Jacó, os patriarcas de Israel</w:t>
      </w:r>
    </w:p>
    <w:p>
      <w:pPr/>
      <w:r>
        <w:rPr>
          <w:lang w:val="pt_PT" w:bidi="pt_PT"/>
        </w:rPr>
      </w:r>
      <w:r>
        <w:rPr>
          <w:lang w:val="pt_PT" w:bidi="pt_PT"/>
        </w:rPr>
        <w:t>Nesta sessão, peça ao grupo para criar um roteiro, desenhar ou usar algum tipo de materiais manipuláveis que você possa mover, tais como pedras, gravetos, brinquedos infantis para visualizar a história e a ação nela.</w:t>
      </w:r>
    </w:p>
    <w:p>
      <w:pPr/>
      <w:r>
        <w:rPr>
          <w:lang w:val="pt_PT" w:bidi="pt_PT"/>
        </w:rPr>
      </w:r>
      <w:r>
        <w:rPr>
          <w:lang w:val="pt_PT" w:bidi="pt_PT"/>
        </w:rPr>
        <w:t>Essa história acontece onde a última história termina. Estêvão está no lugar onde o sinédrio se encontra. O sinédrio é composto pelos anciãos judeus e mestres da lei. O sumo sacerdote lidera a reunião. Esse provavelmente é Caifás, o mesmo sumo sacerdote que julgou Jesus. Anás, o ex-sumo sacerdote, também pode ter estado lá.</w:t>
      </w:r>
    </w:p>
    <w:p>
      <w:pPr/>
      <w:r>
        <w:rPr>
          <w:lang w:val="pt_PT" w:bidi="pt_PT"/>
        </w:rPr>
      </w:r>
      <w:r>
        <w:rPr>
          <w:lang w:val="pt_PT" w:bidi="pt_PT"/>
        </w:rPr>
        <w:t>O sumo sacerdote fez a Estêvão uma pergunta que ele queria que Estêvão respondesse. Em um julgamento diante do sinédrio, os líderes dão à pessoa acusada uma chance de se defender. Estêvão não responde a sua pergunta diretamente. Em vez disso, Estêvão começa um discurso sobre a longa história do povo judeu. Estêvão mostra grande respeito pela história judaica.</w:t>
      </w:r>
    </w:p>
    <w:p>
      <w:pPr/>
      <w:r>
        <w:rPr>
          <w:lang w:val="pt_PT" w:bidi="pt_PT"/>
        </w:rPr>
      </w:r>
      <w:r>
        <w:rPr>
          <w:lang w:val="pt_PT" w:bidi="pt_PT"/>
        </w:rPr>
        <w:t>Estêvão chama as pessoas na sala de "irmãos e pais" para mostrar respeito. As pessoas não são realmente seus irmãos e pais, mas essa é uma maneira respeitosa de os judeus se dirigirem a outros que estão em autoridade.</w:t>
      </w:r>
    </w:p>
    <w:p>
      <w:pPr/>
      <w:r>
        <w:rPr>
          <w:lang w:val="pt_PT" w:bidi="pt_PT"/>
        </w:rPr>
      </w:r>
      <w:r>
        <w:rPr>
          <w:lang w:val="pt_PT" w:bidi="pt_PT"/>
        </w:rPr>
        <w:t>Parem aqui e discutam em grupo: como vocês se dirigem aos homens com autoridade de uma maneira respeitosa em sua cultura? Estêvão quer responder às acusações que as pessoas fizeram contra ele. Fale sobre como você se defende em sua cultura. Como você fala com os líderes quando você quer que eles entendam que você é inocente? Pause este áudio aqui.</w:t>
      </w:r>
    </w:p>
    <w:p>
      <w:pPr/>
      <w:r>
        <w:rPr>
          <w:lang w:val="pt_PT" w:bidi="pt_PT"/>
        </w:rPr>
      </w:r>
      <w:r>
        <w:rPr>
          <w:lang w:val="pt_PT" w:bidi="pt_PT"/>
        </w:rPr>
        <w:t>Estêvão diz que o Deus da glória apareceu a Abraão na Mesopotâmia. Estêvão usa um título respeitoso para Deus.</w:t>
      </w:r>
    </w:p>
    <w:p>
      <w:pPr/>
      <w:r>
        <w:rPr>
          <w:lang w:val="pt_PT" w:bidi="pt_PT"/>
        </w:rPr>
      </w:r>
      <w:r>
        <w:rPr>
          <w:lang w:val="pt_PT" w:bidi="pt_PT"/>
        </w:rPr>
        <w:t>Parem aqui e discutam em grupo: como vocês se dirigem a Deus? Que títulos vocês usam para ele que mostram que ele é todo-poderoso e majestoso? Pause este áudio aqui.</w:t>
      </w:r>
    </w:p>
    <w:p>
      <w:pPr/>
      <w:r>
        <w:rPr>
          <w:lang w:val="pt_PT" w:bidi="pt_PT"/>
        </w:rPr>
      </w:r>
      <w:r>
        <w:rPr>
          <w:lang w:val="pt_PT" w:bidi="pt_PT"/>
        </w:rPr>
        <w:t>Estêvão está contando a história de Abraão. Estêvão diz que Deus apareceu a Abraão antes de ir para Harã. Antes de Harã, Abraão vivia em Ur, que ficava na Mesopotâmia. Aparentemente, Deus apareceu a Abraão lá e disse a ele para ir para a terra que Deus prometeu a ele. Estêvão cita diretamente das Escrituras judaicas quando diz que Deus disse: "Deixe seu país e seu povo e vá para a terra que mostrarei a vocês". Então Abraão foi para Harã e se estabeleceu lá por um tempo com sua esposa, seu pai e seu sobrinho Ló. Harã ainda não era a terra que Deus havia prometido a ele. Em Harã, o pai de Abraão morreu. Então Abraão deixou Harã com sua esposa e Ló, e finalmente foi para a terra que Deus prometeu a ele. Deus mostrou a Abraão exatamente para onde ir. Estêvão deixa claro que a terra para onde Abraão foi é a terra onde Estêvão e o sinédrio estão, naquele momento, muitos anos depois.</w:t>
      </w:r>
    </w:p>
    <w:p>
      <w:pPr/>
      <w:r>
        <w:rPr>
          <w:lang w:val="pt_PT" w:bidi="pt_PT"/>
        </w:rPr>
      </w:r>
      <w:r>
        <w:rPr>
          <w:lang w:val="pt_PT" w:bidi="pt_PT"/>
        </w:rPr>
        <w:t xml:space="preserve">Pare aqui e mostre à sua equipe um mapa que inclui </w:t>
      </w:r>
      <w:r>
        <w:rPr>
          <w:lang w:val="pt_PT" w:bidi="pt_PT"/>
        </w:rPr>
        <w:t>Ur na Mesopotâmia, Harã e a terra de Israel para onde Abraão foi</w:t>
      </w:r>
      <w:r>
        <w:rPr>
          <w:lang w:val="pt_PT" w:bidi="pt_PT"/>
        </w:rPr>
        <w:t>, e onde o sinédrio está neste momento. Pause este áudio aqui.</w:t>
      </w:r>
    </w:p>
    <w:p>
      <w:pPr/>
      <w:r>
        <w:rPr>
          <w:lang w:val="pt_PT" w:bidi="pt_PT"/>
        </w:rPr>
      </w:r>
      <w:r>
        <w:rPr>
          <w:lang w:val="pt_PT" w:bidi="pt_PT"/>
        </w:rPr>
        <w:t>Estêvão falou sobre o que Deus disse a Abraão que lhe daria. Então Estêvão disse que Deus não deu a Abraão nem mesmo "um palmo de terra para ele pisar". Essa é uma linguagem figurada, o que significa que Abraão não recebeu sequer um pedaço muito pequeno de terra onde ele pudesse ficar de pé.</w:t>
      </w:r>
    </w:p>
    <w:p>
      <w:pPr/>
      <w:r>
        <w:rPr>
          <w:lang w:val="pt_PT" w:bidi="pt_PT"/>
        </w:rPr>
      </w:r>
      <w:r>
        <w:rPr>
          <w:lang w:val="pt_PT" w:bidi="pt_PT"/>
        </w:rPr>
        <w:t>Parem aqui e discutam em grupo: como vocês falam sobre pedaços muito pequenos de terra? Como vocês falarão sobre esse pequeno pedaço de terra em sua tradução? Pause este áudio aqui.</w:t>
      </w:r>
    </w:p>
    <w:p>
      <w:pPr/>
      <w:r>
        <w:rPr>
          <w:lang w:val="pt_PT" w:bidi="pt_PT"/>
        </w:rPr>
      </w:r>
      <w:r>
        <w:rPr>
          <w:lang w:val="pt_PT" w:bidi="pt_PT"/>
        </w:rPr>
        <w:t>Então Estêvão cita novamente diretamente das Escrituras judaicas. Estêvão cita o que Deus diz sobre os descendentes de Abraão sendo escravos em uma terra estrangeira por 400 anos. Estêvão intercala entre falar sobre o que Deus disse em um discurso indireto e citar diretamente o Antigo Testamento.</w:t>
      </w:r>
    </w:p>
    <w:p>
      <w:pPr/>
      <w:r>
        <w:rPr>
          <w:lang w:val="pt_PT" w:bidi="pt_PT"/>
        </w:rPr>
      </w:r>
      <w:r>
        <w:rPr>
          <w:lang w:val="pt_PT" w:bidi="pt_PT"/>
        </w:rPr>
        <w:t xml:space="preserve">Parem aqui e discutam em grupo: como vocês intercalariam entre falar </w:t>
      </w:r>
      <w:r>
        <w:rPr>
          <w:b/>
          <w:lang w:val="pt_PT" w:bidi="pt_PT"/>
        </w:rPr>
        <w:t>sobre</w:t>
      </w:r>
      <w:r>
        <w:rPr>
          <w:lang w:val="pt_PT" w:bidi="pt_PT"/>
        </w:rPr>
        <w:t xml:space="preserve"> o que alguém disse e citar diretamente o que ele disse? Vocês iriam intercalar, ou diriam tudo em um discurso indireto ou direto? Conte uma história em que alguém esteja falando e preste atenção a como você relata aquilo que aquela pessoa disse. Pause este áudio aqui.</w:t>
      </w:r>
    </w:p>
    <w:p>
      <w:pPr/>
      <w:r>
        <w:rPr>
          <w:lang w:val="pt_PT" w:bidi="pt_PT"/>
        </w:rPr>
      </w:r>
      <w:r>
        <w:rPr>
          <w:lang w:val="pt_PT" w:bidi="pt_PT"/>
        </w:rPr>
        <w:t>Agora Estêvão fala sobre a aliança, ou promessa firme, que Deus fez com Abraão. Deus fez a aliança ou promessa de que ele daria a Abraão essa terra como um lugar para adorar a Deus e como um lugar onde a grande nação de Israel viveria. Deus deu a Abraão a cerimônia especial da circuncisão como um sinal ou lembrança da aliança. Vocês podem precisar dizer que a circuncisão era um sinal da aliança em sua tradução. Os homens de Israel eram circuncidados para mostrar que eles queriam seguir a Deus e receber a promessa que Deus fez a eles para lhes dar a terra. A circuncisão não é a aliança em si. É um sinal da aliança.</w:t>
      </w:r>
    </w:p>
    <w:p>
      <w:pPr/>
      <w:r>
        <w:rPr>
          <w:lang w:val="pt_PT" w:bidi="pt_PT"/>
        </w:rPr>
      </w:r>
      <w:r>
        <w:rPr>
          <w:lang w:val="pt_PT" w:bidi="pt_PT"/>
        </w:rPr>
        <w:t>Então Abraão finalmente teve um filho! Abraão deu a Isaque esse sinal de circuncisão também. A circuncisão era feita normalmente 8 dias depois do nascimento do bebê, e é quando Abraão fez isso por Isaque. Mais tarde, Isaque se tornou o pai de Jacó. Mais tarde, Jacó se tornou o pai dos 12 patriarcas, ou líderes das 12 tribos de Israel.</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12 filhos de Jacó, os patriarcas de Israel</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Estêvão está na sala onde o Sinédrio se reúne. O Sinédrio, as falsas testemunhas e quaisquer outros que eles tenham chamado estão assistindo. As falsas testemunhas acabaram de acusar Estêvão de falar contra o templo judaico e a lei de Moisés. O sumo sacerdote pergunta a Estêvão: “Essas acusações são verdadeiras?”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Estêvão: “Como você está se sentindo?” Você pode ouvir coisas como: “Orando para que o Espírito Santo me dê as palavras para dizer”, “Lamento por essas pessoas não entenderem como Deus sempre quis que as pessoas o adorem em seus corações”, “Esperando desesperadamente que pelo menos uma pessoa nessa sala me ouça e entenda os propósitos reais de Deus na história de Israel”, ou “Esperando poder dizer tudo o que preciso antes de começarem a me matar”.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Estêvão começa a falar. Estêvão diz: “Irmãos e pais, ouçam-me!” Estêvão começa com Abraão. Ele diz ao Sinédrio que o Deus da glória apareceu a Abraão quando ele ainda estava em Ur, na Mesopotâmia. Deus disse a Abraão: “Deixe sua terra natal e a sua família e vá para a terra que mostrarei a você”. Então Abraão se estabeleceu em Harã. Então o pai de Abraão morreu, e Abraão foi para a terra que Deus mostrou a ele. Deus não deu a Abraão nada da terra. Abraão vivia como um estrangeiro na terra para a qual Deus o enviou. Deus disse a Abraão que um dia, os descendentes de Abraão seriam escravos por 400 anos em uma terra estrangeira. Mas Deus punirá a terra que os escraviza e eles voltarão para a terra que Deus lhes prometeu e adorarão a Deus lá. Essa terra é onde o povo judeu estava naquele dia do julgamento.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 Sinédrio: “O que vocês estão sentindo?” Você pode ouvir coisas como:</w:t>
      </w:r>
    </w:p>
    <w:p>
      <w:pPr>
        <w:pStyle w:val="ListBullet"/>
        <w:spacing w:line="240" w:lineRule="auto"/>
        <w:ind w:left="720"/>
      </w:pPr>
      <w:r>
        <w:rPr>
          <w:lang w:val="pt_PT" w:bidi="pt_PT"/>
        </w:rPr>
      </w:r>
      <w:r>
        <w:rPr>
          <w:lang w:val="pt_PT" w:bidi="pt_PT"/>
        </w:rPr>
        <w:t>Pergunte à pessoa que interpreta Estêvão: “O que você está sentindo?”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Deus deu a Abraão um sinal de sua aliança com ele, por meio da marca da circuncisão. Abraão circuncidou seu filho Isaque no oitavo dia, depois que ele nasceu. Então mais tarde, Isaque circuncidou seu filho Jacó. Jacó circuncidou seus 12 filhos que se tornaram os patriarcas de Israel.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 Sinédrio: “O que vocês estão sentindo?” Você pode ouvir coisas como: “Somos pessoas especiais, nós judeus. Qual é o ponto de Estêvão ao nos dizer essas coisas que já sabemos?”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 </w:t>
      </w:r>
      <w:r>
        <w:rPr>
          <w:b/>
          <w:lang w:val="pt_PT" w:bidi="pt_PT"/>
        </w:rPr>
        <w:t>sumo sacerdote</w:t>
      </w:r>
      <w:r>
        <w:rPr>
          <w:lang w:val="pt_PT" w:bidi="pt_PT"/>
        </w:rPr>
        <w:t xml:space="preserve"> perguntou a Estêvão se as acusações eram verdadeiras. O </w:t>
      </w:r>
      <w:r>
        <w:rPr>
          <w:b/>
          <w:lang w:val="pt_PT" w:bidi="pt_PT"/>
        </w:rPr>
        <w:t>sumo sacerdote</w:t>
      </w:r>
      <w:r>
        <w:rPr>
          <w:lang w:val="pt_PT" w:bidi="pt_PT"/>
        </w:rPr>
        <w:t xml:space="preserve"> é o principal sacerdote de todos os sacerdotes judeus. Use o mesmo termo para </w:t>
      </w:r>
      <w:r>
        <w:rPr>
          <w:b/>
          <w:lang w:val="pt_PT" w:bidi="pt_PT"/>
        </w:rPr>
        <w:t>sumos</w:t>
      </w:r>
      <w:r>
        <w:rPr>
          <w:lang w:val="pt_PT" w:bidi="pt_PT"/>
        </w:rPr>
        <w:t xml:space="preserve"> </w:t>
      </w:r>
      <w:r>
        <w:rPr>
          <w:b/>
          <w:lang w:val="pt_PT" w:bidi="pt_PT"/>
        </w:rPr>
        <w:t>sacerdotes</w:t>
      </w:r>
      <w:r>
        <w:rPr>
          <w:lang w:val="pt_PT" w:bidi="pt_PT"/>
        </w:rPr>
        <w:t xml:space="preserve"> que você usou em passagens anteriores, e lembre-se de que o </w:t>
      </w:r>
      <w:r>
        <w:rPr>
          <w:b/>
          <w:lang w:val="pt_PT" w:bidi="pt_PT"/>
        </w:rPr>
        <w:t>sumo</w:t>
      </w:r>
      <w:r>
        <w:rPr>
          <w:lang w:val="pt_PT" w:bidi="pt_PT"/>
        </w:rPr>
        <w:t xml:space="preserve"> </w:t>
      </w:r>
      <w:r>
        <w:rPr>
          <w:b/>
          <w:lang w:val="pt_PT" w:bidi="pt_PT"/>
        </w:rPr>
        <w:t>sacerdote</w:t>
      </w:r>
      <w:r>
        <w:rPr>
          <w:lang w:val="pt_PT" w:bidi="pt_PT"/>
        </w:rPr>
        <w:t xml:space="preserve"> está no Glossário Mestre.</w:t>
      </w:r>
    </w:p>
    <w:p>
      <w:pPr/>
      <w:r>
        <w:rPr>
          <w:lang w:val="pt_PT" w:bidi="pt_PT"/>
        </w:rPr>
      </w:r>
      <w:r>
        <w:rPr>
          <w:lang w:val="pt_PT" w:bidi="pt_PT"/>
        </w:rPr>
        <w:t xml:space="preserve">Estêvão diz que o Deus da </w:t>
      </w:r>
      <w:r>
        <w:rPr>
          <w:b/>
          <w:lang w:val="pt_PT" w:bidi="pt_PT"/>
        </w:rPr>
        <w:t>glória</w:t>
      </w:r>
      <w:r>
        <w:rPr>
          <w:lang w:val="pt_PT" w:bidi="pt_PT"/>
        </w:rPr>
        <w:t xml:space="preserve"> apareceu a Abraão na Mesopotâmia. Use a mesma palavra para </w:t>
      </w:r>
      <w:r>
        <w:rPr>
          <w:b/>
          <w:lang w:val="pt_PT" w:bidi="pt_PT"/>
        </w:rPr>
        <w:t>glória</w:t>
      </w:r>
      <w:r>
        <w:rPr>
          <w:lang w:val="pt_PT" w:bidi="pt_PT"/>
        </w:rPr>
        <w:t xml:space="preserve"> que você usou em passagens anteriores, e lembre-se de que </w:t>
      </w:r>
      <w:r>
        <w:rPr>
          <w:b/>
          <w:lang w:val="pt_PT" w:bidi="pt_PT"/>
        </w:rPr>
        <w:t>glória</w:t>
      </w:r>
      <w:r>
        <w:rPr>
          <w:lang w:val="pt_PT" w:bidi="pt_PT"/>
        </w:rPr>
        <w:t xml:space="preserve"> está no Glossário Mestre.</w:t>
      </w:r>
    </w:p>
    <w:p>
      <w:pPr/>
      <w:r>
        <w:rPr>
          <w:lang w:val="pt_PT" w:bidi="pt_PT"/>
        </w:rPr>
      </w:r>
      <w:r>
        <w:rPr>
          <w:lang w:val="pt_PT" w:bidi="pt_PT"/>
        </w:rPr>
        <w:t xml:space="preserve">Deus deu a Abraão um sinal de sua </w:t>
      </w:r>
      <w:r>
        <w:rPr>
          <w:b/>
          <w:lang w:val="pt_PT" w:bidi="pt_PT"/>
        </w:rPr>
        <w:t>aliança</w:t>
      </w:r>
      <w:r>
        <w:rPr>
          <w:lang w:val="pt_PT" w:bidi="pt_PT"/>
        </w:rPr>
        <w:t xml:space="preserve">. Use a mesma palavra para </w:t>
      </w:r>
      <w:r>
        <w:rPr>
          <w:b/>
          <w:lang w:val="pt_PT" w:bidi="pt_PT"/>
        </w:rPr>
        <w:t>aliança</w:t>
      </w:r>
      <w:r>
        <w:rPr>
          <w:lang w:val="pt_PT" w:bidi="pt_PT"/>
        </w:rPr>
        <w:t xml:space="preserve"> que Pedro usou em seu discurso aos líderes religiosos anteriormente em Atos. Lembre-se de que </w:t>
      </w:r>
      <w:r>
        <w:rPr>
          <w:b/>
          <w:lang w:val="pt_PT" w:bidi="pt_PT"/>
        </w:rPr>
        <w:t>aliança</w:t>
      </w:r>
      <w:r>
        <w:rPr>
          <w:lang w:val="pt_PT" w:bidi="pt_PT"/>
        </w:rPr>
        <w:t xml:space="preserve"> é um acordo permanente que duas pessoas ou grupos fazem para estabelecer paz ou amizade. Se necessário, procure </w:t>
      </w:r>
      <w:r>
        <w:rPr>
          <w:b/>
          <w:lang w:val="pt_PT" w:bidi="pt_PT"/>
        </w:rPr>
        <w:t>aliança</w:t>
      </w:r>
      <w:r>
        <w:rPr>
          <w:lang w:val="pt_PT" w:bidi="pt_PT"/>
        </w:rPr>
        <w:t xml:space="preserve"> no Glossário Mestre.</w:t>
      </w:r>
    </w:p>
    <w:p>
      <w:pPr/>
      <w:r>
        <w:rPr>
          <w:lang w:val="pt_PT" w:bidi="pt_PT"/>
        </w:rPr>
      </w:r>
      <w:r>
        <w:rPr>
          <w:lang w:val="pt_PT" w:bidi="pt_PT"/>
        </w:rPr>
        <w:t xml:space="preserve">O sinal da aliança era a </w:t>
      </w:r>
      <w:r>
        <w:rPr>
          <w:b/>
          <w:lang w:val="pt_PT" w:bidi="pt_PT"/>
        </w:rPr>
        <w:t>circuncisão</w:t>
      </w:r>
      <w:r>
        <w:rPr>
          <w:lang w:val="pt_PT" w:bidi="pt_PT"/>
        </w:rPr>
        <w:t xml:space="preserve">. Circuncisão é quando alguém corta a pele na extremidade do pênis de um homem. Consulte o Glossário Mestre para uma definição completa de </w:t>
      </w:r>
      <w:r>
        <w:rPr>
          <w:b/>
          <w:lang w:val="pt_PT" w:bidi="pt_PT"/>
        </w:rPr>
        <w:t>circuncisão</w:t>
      </w:r>
      <w:r>
        <w:rPr>
          <w:lang w:val="pt_PT" w:bidi="pt_PT"/>
        </w:rPr>
        <w:t>.</w:t>
      </w:r>
    </w:p>
    <w:p>
      <w:pPr/>
      <w:r>
        <w:rPr>
          <w:lang w:val="pt_PT" w:bidi="pt_PT"/>
        </w:rPr>
      </w:r>
      <w:r>
        <w:rPr>
          <w:lang w:val="pt_PT" w:bidi="pt_PT"/>
        </w:rPr>
        <w:t xml:space="preserve">Jacó se tornou o pai dos doze </w:t>
      </w:r>
      <w:r>
        <w:rPr>
          <w:b/>
          <w:lang w:val="pt_PT" w:bidi="pt_PT"/>
        </w:rPr>
        <w:t>patriarcas</w:t>
      </w:r>
      <w:r>
        <w:rPr>
          <w:lang w:val="pt_PT" w:bidi="pt_PT"/>
        </w:rPr>
        <w:t xml:space="preserve">, ou líderes, das doze tribos de Israel. </w:t>
      </w:r>
      <w:r>
        <w:rPr>
          <w:b/>
          <w:lang w:val="pt_PT" w:bidi="pt_PT"/>
        </w:rPr>
        <w:t>Patriarcas</w:t>
      </w:r>
      <w:r>
        <w:rPr>
          <w:lang w:val="pt_PT" w:bidi="pt_PT"/>
        </w:rPr>
        <w:t xml:space="preserve"> pode significar antepassados conhecidos. Nesse caso, esses 12 homens se tornaram os antepassados de cada uma das 12 tribos de Israel.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7:9–19</w:t>
      </w:r>
      <w:r>
        <w:rPr>
          <w:lang w:val="pt_PT" w:bidi="pt_PT"/>
        </w:rPr>
      </w:r>
    </w:p>
    <w:p>
      <w:pPr>
        <w:pStyle w:val="Heading3"/>
      </w:pPr>
      <w:r>
        <w:rPr>
          <w:lang w:val="pt_PT" w:bidi="pt_PT"/>
        </w:rPr>
        <w:t>Ouvir e Sentir</w:t>
      </w:r>
    </w:p>
    <w:p>
      <w:pPr/>
      <w:r>
        <w:rPr>
          <w:lang w:val="pt_PT" w:bidi="pt_PT"/>
        </w:rPr>
      </w:r>
      <w:r>
        <w:rPr>
          <w:lang w:val="pt_PT" w:bidi="pt_PT"/>
        </w:rPr>
        <w:t>Ouçam Atos 7.9–19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Estêvão começou a se defender diante do Sinédrio judaico, ou conselho de líderes religiosos judeus. Estêvão começou sua história judaica com a narrativa de Abraão. Embora Abraão não tivesse casa ou um templo no qual adorar, ele adorava a Deus onde quer que estivesse.</w:t>
      </w:r>
    </w:p>
    <w:p>
      <w:pPr/>
      <w:r>
        <w:rPr>
          <w:lang w:val="pt_PT" w:bidi="pt_PT"/>
        </w:rPr>
      </w:r>
      <w:r>
        <w:rPr>
          <w:lang w:val="pt_PT" w:bidi="pt_PT"/>
        </w:rPr>
        <w:t>Agora Estêvão continua a narrativa do descendente de Abraão, José. Estêvão começa a mostrar como as pessoas muitas vezes odiavam e rejeitavam os mensageiros de Deus. Estêvão diz que os patriarcas, os 12 bisnetos de Abraão, eram invejosos de José. Estêvão então dá um resumo da história de José — como os irmãos de José o venderam como um escravo para o Egito, mas também como Deus esteve sempre com José e o resgatou. Deus deu a José sabedoria, ou entendimento de como agir de uma maneira piedosa. Por causa disso, o faraó, ou rei do Egito, gostou de José e fez dele um governante sobre o Egito e seu palácio, ou casa.</w:t>
      </w:r>
    </w:p>
    <w:p>
      <w:pPr/>
      <w:r>
        <w:rPr>
          <w:lang w:val="pt_PT" w:bidi="pt_PT"/>
        </w:rPr>
      </w:r>
      <w:r>
        <w:rPr>
          <w:lang w:val="pt_PT" w:bidi="pt_PT"/>
        </w:rPr>
        <w:t>Parem aqui e discutam em grupo: contem uma história sobre pessoas traindo um membro da família ou amigo inocente. O que aconteceu com a pessoa inocente? Como vocês falam sobre pessoas traindo outras pessoas?</w:t>
      </w:r>
    </w:p>
    <w:p>
      <w:pPr/>
      <w:r>
        <w:rPr>
          <w:lang w:val="pt_PT" w:bidi="pt_PT"/>
        </w:rPr>
      </w:r>
      <w:r>
        <w:rPr>
          <w:lang w:val="pt_PT" w:bidi="pt_PT"/>
        </w:rPr>
        <w:t>Estêvão continua mostrando como a jornada de José ao Egito era um presente para sua família. Uma grande fome veio por todo o Egito e Canaã, onde a família de José vivia. Jacó enviou seus filhos para o Egito para comprar grãos, porque sua família não tinha o suficiente para comer. Estêvão agora pula para a segunda visita dos irmãos ao Egito para comprar grãos. Na segunda visita, José diz a seus irmãos quem ele é. O faraó aprendeu sobre a família de José, e José foi capaz de enviar seu pai e toda a sua família para vir e viver no Egito. Estêvão diz que 75 membros da família vieram. Isso teria incluído o pai de José, Jacó, seus 11 irmãos, suas esposas e seus filhos. Jacó foi morar no Egito. Jacó morreu no Egito, e o mesmo aconteceu com todos os seus filhos. Estêvão diz que os descendentes de Jacó mantiveram os ossos de José, pelo menos, e os trouxeram de volta para Siquém, o lugar onde Abraão e sua família estavam sepultados. É possível que os descendentes de Abraão tenham trazido os ossos de todos os filhos de Jacó de volta para Siquém. Jacó já havia sido enterrado em Hebrom muitos anos antes. Na verdade, Abraão havia comprado um túmulo em Hebrom e as pessoas enterraram Abraão lá. No entanto, Estêvão está resumindo uma história muito longa das Escrituras judaicas. Para Estêvão, os detalhes não eram tão importantes quanto a ideia de que Jacó e seus descendentes estavam enterrados na terra que Deus havia prometido aos descendentes de Abraão. Para Estêvão, isso mostra que Deus mantém suas promessas e dá a seu povo a terra que ele prometeu a eles.</w:t>
      </w:r>
    </w:p>
    <w:p>
      <w:pPr/>
      <w:r>
        <w:rPr>
          <w:lang w:val="pt_PT" w:bidi="pt_PT"/>
        </w:rPr>
      </w:r>
      <w:r>
        <w:rPr>
          <w:lang w:val="pt_PT" w:bidi="pt_PT"/>
        </w:rPr>
        <w:t xml:space="preserve">Pare aqui e mostre à equipe de tradução um mapa que inclui </w:t>
      </w:r>
      <w:r>
        <w:rPr>
          <w:lang w:val="pt_PT" w:bidi="pt_PT"/>
        </w:rPr>
        <w:t>Canaã, o Egito e as áreas de Siquém e Hebrom</w:t>
      </w:r>
      <w:r>
        <w:rPr>
          <w:lang w:val="pt_PT" w:bidi="pt_PT"/>
        </w:rPr>
        <w:t>.</w:t>
      </w:r>
    </w:p>
    <w:p>
      <w:pPr/>
      <w:r>
        <w:rPr>
          <w:lang w:val="pt_PT" w:bidi="pt_PT"/>
        </w:rPr>
      </w:r>
      <w:r>
        <w:rPr>
          <w:lang w:val="pt_PT" w:bidi="pt_PT"/>
        </w:rPr>
        <w:t>Parem aqui e discutam em grupo: contem uma história sobre as origens de seu grupo de pessoas ou sua tribo. Quem eram os líderes no início? Como vocês falam sobre seus antepassados?</w:t>
      </w:r>
    </w:p>
    <w:p>
      <w:pPr/>
      <w:r>
        <w:rPr>
          <w:lang w:val="pt_PT" w:bidi="pt_PT"/>
        </w:rPr>
      </w:r>
      <w:r>
        <w:rPr>
          <w:lang w:val="pt_PT" w:bidi="pt_PT"/>
        </w:rPr>
        <w:t>O número de descendentes de Jacó aumentou muito. Estêvão havia dito anteriormente que Deus dissera a Abraão que seus descendentes viveriam em terra estrangeira por 400 anos. Estêvão diz ao Sinédrio que estava se aproximando do fim daquele tempo e era próxima a hora de Deus cumprir sua promessa de dar a seu povo a terra que ele havia prometido a eles. Um novo rei estava no Egito, e o rei não se importava com o quanto José havia ajudado o povo do Egito. O rei “agiu de forma traiçoeira” com os descendentes de Jacó. Isso significa que o rei mentiu para eles e lhes causou danos. Ele fez as pessoas abandonarem seus bebês para que morressem.</w:t>
      </w:r>
    </w:p>
    <w:p>
      <w:pPr/>
      <w:r>
        <w:rPr>
          <w:lang w:val="pt_PT" w:bidi="pt_PT"/>
        </w:rPr>
      </w:r>
      <w:r>
        <w:rPr>
          <w:lang w:val="pt_PT" w:bidi="pt_PT"/>
        </w:rPr>
        <w:t>Estêvão está escolhendo continuamente contar detalhes na história que mostram que Deus é fiel a seu povo.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xml:space="preserve"> Estêvão continua a história de José, contando como os irmãos de José o venderam para a escravidão no Egito e como Deus fez José governador sobre todo o Egito.</w:t>
      </w:r>
    </w:p>
    <w:p>
      <w:pPr/>
      <w:r>
        <w:rPr>
          <w:lang w:val="pt_PT" w:bidi="pt_PT"/>
        </w:rPr>
      </w:r>
      <w:r>
        <w:rPr>
          <w:b/>
          <w:lang w:val="pt_PT" w:bidi="pt_PT"/>
        </w:rPr>
        <w:t>Na segunda cena:</w:t>
      </w:r>
      <w:r>
        <w:rPr>
          <w:lang w:val="pt_PT" w:bidi="pt_PT"/>
        </w:rPr>
        <w:t xml:space="preserve"> a família de Jacó estava com fome por causa da falta de comida no Egito, então ele enviou seus filhos, os irmãos de José, para o Egito para comprar comida. José trouxe seu pai e as famílias dos irmãos para viver no Egito. Jacó e seus filhos eventualmente morreram e foram enterrados na terra que Deus havia prometido a eles.</w:t>
      </w:r>
    </w:p>
    <w:p>
      <w:pPr/>
      <w:r>
        <w:rPr>
          <w:lang w:val="pt_PT" w:bidi="pt_PT"/>
        </w:rPr>
      </w:r>
      <w:r>
        <w:rPr>
          <w:b/>
          <w:lang w:val="pt_PT" w:bidi="pt_PT"/>
        </w:rPr>
        <w:t>Na terceira cena:</w:t>
      </w:r>
      <w:r>
        <w:rPr>
          <w:lang w:val="pt_PT" w:bidi="pt_PT"/>
        </w:rPr>
        <w:t xml:space="preserve"> enquanto isso, os descendentes de Jacó no Egito se tornaram grandes em número e o rei os maltratou.</w:t>
      </w:r>
    </w:p>
    <w:p>
      <w:pPr/>
      <w:r>
        <w:rPr>
          <w:lang w:val="pt_PT" w:bidi="pt_PT"/>
        </w:rPr>
      </w:r>
      <w:r>
        <w:rPr>
          <w:lang w:val="pt_PT" w:bidi="pt_PT"/>
        </w:rPr>
        <w:t>Os personagens dessa história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irmãos de José, os patriarcas</w:t>
      </w:r>
    </w:p>
    <w:p>
      <w:pPr>
        <w:pStyle w:val="ListBullet"/>
        <w:spacing w:line="240" w:lineRule="auto"/>
        <w:ind w:left="720"/>
      </w:pPr>
      <w:r>
        <w:rPr>
          <w:lang w:val="pt_PT" w:bidi="pt_PT"/>
        </w:rPr>
      </w:r>
      <w:r>
        <w:rPr>
          <w:lang w:val="pt_PT" w:bidi="pt_PT"/>
        </w:rPr>
        <w:t>Faraó, rei do Egito que gostava de José</w:t>
      </w:r>
    </w:p>
    <w:p>
      <w:pPr>
        <w:pStyle w:val="ListBullet"/>
        <w:spacing w:line="240" w:lineRule="auto"/>
        <w:ind w:left="720"/>
      </w:pPr>
      <w:r>
        <w:rPr>
          <w:lang w:val="pt_PT" w:bidi="pt_PT"/>
        </w:rPr>
      </w:r>
      <w:r>
        <w:rPr>
          <w:lang w:val="pt_PT" w:bidi="pt_PT"/>
        </w:rPr>
        <w:t>Jacó e as famílias de seus filhos</w:t>
      </w:r>
    </w:p>
    <w:p>
      <w:pPr>
        <w:pStyle w:val="ListBullet"/>
        <w:spacing w:line="240" w:lineRule="auto"/>
        <w:ind w:left="720"/>
      </w:pPr>
      <w:r>
        <w:rPr>
          <w:lang w:val="pt_PT" w:bidi="pt_PT"/>
        </w:rPr>
      </w:r>
      <w:r>
        <w:rPr>
          <w:lang w:val="pt_PT" w:bidi="pt_PT"/>
        </w:rPr>
        <w:t>Novo rei do Egito que não conhecia os descendentes de Jacó</w:t>
      </w:r>
    </w:p>
    <w:p>
      <w:pPr/>
      <w:r>
        <w:rPr>
          <w:lang w:val="pt_PT" w:bidi="pt_PT"/>
        </w:rPr>
      </w:r>
      <w:r>
        <w:rPr>
          <w:lang w:val="pt_PT" w:bidi="pt_PT"/>
        </w:rPr>
        <w:t>Nesta sessão, peça ao grupo para criar um roteiro, desenhar ou usar algum tipo de materiais manipuláveis que você possa mover, tais como pedras, gravetos, brinquedos infantis para visualizar a história e a ação nela.</w:t>
      </w:r>
    </w:p>
    <w:p>
      <w:pPr/>
      <w:r>
        <w:rPr>
          <w:lang w:val="pt_PT" w:bidi="pt_PT"/>
        </w:rPr>
      </w:r>
      <w:r>
        <w:rPr>
          <w:lang w:val="pt_PT" w:bidi="pt_PT"/>
        </w:rPr>
        <w:t>Essa história acontece onde a última história termina. Estêvão está no lugar onde o sinédrio se encontra. O sinédrio é composto pelos anciãos judeus e mestres da lei. O sumo sacerdote lidera a reunião. Esse provavelmente é Caifás, o mesmo sumo sacerdote que julgou Jesus. Anás, o ex-sumo sacerdote, também pode ter estado lá.</w:t>
      </w:r>
    </w:p>
    <w:p>
      <w:pPr/>
      <w:r>
        <w:rPr>
          <w:lang w:val="pt_PT" w:bidi="pt_PT"/>
        </w:rPr>
      </w:r>
      <w:r>
        <w:rPr>
          <w:lang w:val="pt_PT" w:bidi="pt_PT"/>
        </w:rPr>
        <w:t>Estêvão continua sua história sem pausar. Ele continua falando sobre os 12 patriarcas, os filhos de Jacó. Onze desses irmãos, ou patriarcas, odiavam seu irmão José e o venderam para a escravidão.</w:t>
      </w:r>
    </w:p>
    <w:p>
      <w:pPr/>
      <w:r>
        <w:rPr>
          <w:lang w:val="pt_PT" w:bidi="pt_PT"/>
        </w:rPr>
      </w:r>
      <w:r>
        <w:rPr>
          <w:lang w:val="pt_PT" w:bidi="pt_PT"/>
        </w:rPr>
        <w:t>É importante lembrar que Estêvão está tentando contar toda a história do povo judeu em um curto período de tempo. Ele resume e reúne eventos. Embora vocês possam saber todos os detalhes dessa história, vocês devem traduzir essa passagem da maneira como Estêvão a conta.</w:t>
      </w:r>
    </w:p>
    <w:p>
      <w:pPr/>
      <w:r>
        <w:rPr>
          <w:lang w:val="pt_PT" w:bidi="pt_PT"/>
        </w:rPr>
      </w:r>
      <w:r>
        <w:rPr>
          <w:lang w:val="pt_PT" w:bidi="pt_PT"/>
        </w:rPr>
        <w:t>Estêvão deixa claro que, embora José fosse um escravo, Deus estava com ele. Certifique-se de que esteja claro em sua tradução que há um contraste entre o estado de escravidão em que José estava e o fato de que Deus estava com ele.</w:t>
      </w:r>
    </w:p>
    <w:p>
      <w:pPr/>
      <w:r>
        <w:rPr>
          <w:lang w:val="pt_PT" w:bidi="pt_PT"/>
        </w:rPr>
      </w:r>
      <w:r>
        <w:rPr>
          <w:lang w:val="pt_PT" w:bidi="pt_PT"/>
        </w:rPr>
        <w:t>Deus deu a José favor com o rei, ou faraó, do Egito, o que significa que o rei gostava dele. Deus também deu a José uma sabedoria incomum ou grande. A sabedoria de José fez o rei colocar José como responsável por sua própria casa, ou todos que viviam em seus palácios, e seu país do Egito.</w:t>
      </w:r>
    </w:p>
    <w:p>
      <w:pPr/>
      <w:r>
        <w:rPr>
          <w:lang w:val="pt_PT" w:bidi="pt_PT"/>
        </w:rPr>
      </w:r>
      <w:r>
        <w:rPr>
          <w:lang w:val="pt_PT" w:bidi="pt_PT"/>
        </w:rPr>
        <w:t>A próxima parte da história mostra que os eventos mudaram. As coisas estavam indo bem, e então uma grande fome veio ao Egito, onde José estava, e também a Canaã, onde Jacó e seus filhos remanescentes estavam. Jacó enviou seus filhos ao Egito para comprar grãos. Estêvão não conta todos os detalhes do que aconteceu quando eles foram comprar comida. Ele pula diretamente para a segunda vez que os irmãos vão ao Egito, quando José se mostra a eles como sendo José. José os apresentou ao faraó, e então ele foi capaz de convidá-los, suas famílias e seu pai para retornarem ao Egito para morar. Estêvão diz que 75 pessoas da família de Jacó vieram para viver no Egito.</w:t>
      </w:r>
    </w:p>
    <w:p>
      <w:pPr/>
      <w:r>
        <w:rPr>
          <w:lang w:val="pt_PT" w:bidi="pt_PT"/>
        </w:rPr>
      </w:r>
      <w:r>
        <w:rPr>
          <w:lang w:val="pt_PT" w:bidi="pt_PT"/>
        </w:rPr>
        <w:t>Jacó veio ao Egito, morou lá e morreu. Seus filhos todos eventualmente morreram lá também. Sabemos que José e seus irmãos enterraram Jacó em Hebrom. Muitos anos depois, quando Deus resgatou os descendentes de Jacó do Egito e os levou de volta para Canaã, eles carregaram os ossos de José e o enterraram em Siquém. Algumas pessoas acreditam que eles enterraram os ossos dos irmãos de José em Siquém também. Esse é um exemplo de Estêvão colocando dois eventos em um evento. O ponto principal de Estêvão era que a família de Jacó estava enterrada em Canaã para mostrar que Deus realmente estava dando a eles a terra para seus descendentes.</w:t>
      </w:r>
    </w:p>
    <w:p>
      <w:pPr/>
      <w:r>
        <w:rPr>
          <w:lang w:val="pt_PT" w:bidi="pt_PT"/>
        </w:rPr>
      </w:r>
      <w:r>
        <w:rPr>
          <w:lang w:val="pt_PT" w:bidi="pt_PT"/>
        </w:rPr>
        <w:t>Vocês podem precisar reorganizar os eventos na próxima seção. O número de pessoas entre os descendentes de Jacó aumentou muito. Então o momento em que Deus daria a terra de volta a seu povo se aproximou. Mas ainda faltava acontecer mais uma coisa. Um novo rei passou a governar o Egito, e ele não conhecia José. Esse rei oprimiu as pessoas e fez elas abandonarem seus bebês para que morressem. Estêvão encurta essa parte da história, porque a família de Jacó estava no Egito por 400 anos — havia mais de um rei que oprimiu os descendentes de Jacó.</w:t>
      </w:r>
    </w:p>
    <w:p>
      <w:pPr/>
      <w:r>
        <w:rPr>
          <w:lang w:val="pt_PT" w:bidi="pt_PT"/>
        </w:rPr>
      </w:r>
      <w:r>
        <w:rPr>
          <w:lang w:val="pt_PT" w:bidi="pt_PT"/>
        </w:rPr>
        <w:t>Estêvão constrói a linha da narrativa aqui para mostrar suspense. As coisas estão acontecendo assim como Deus disse a Abraão que elas aconteceriam. Agora, a hora de Deus ajudar seu povo está se aproximando.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dessa história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irmãos de José, os patriarcas</w:t>
      </w:r>
    </w:p>
    <w:p>
      <w:pPr>
        <w:pStyle w:val="ListBullet"/>
        <w:spacing w:line="240" w:lineRule="auto"/>
        <w:ind w:left="720"/>
      </w:pPr>
      <w:r>
        <w:rPr>
          <w:lang w:val="pt_PT" w:bidi="pt_PT"/>
        </w:rPr>
      </w:r>
      <w:r>
        <w:rPr>
          <w:lang w:val="pt_PT" w:bidi="pt_PT"/>
        </w:rPr>
        <w:t>Faraó, o rei do Egito que gostava de José</w:t>
      </w:r>
    </w:p>
    <w:p>
      <w:pPr>
        <w:pStyle w:val="ListBullet"/>
        <w:spacing w:line="240" w:lineRule="auto"/>
        <w:ind w:left="720"/>
      </w:pPr>
      <w:r>
        <w:rPr>
          <w:lang w:val="pt_PT" w:bidi="pt_PT"/>
        </w:rPr>
      </w:r>
      <w:r>
        <w:rPr>
          <w:lang w:val="pt_PT" w:bidi="pt_PT"/>
        </w:rPr>
        <w:t>Jacó e as famílias de seus filhos</w:t>
      </w:r>
    </w:p>
    <w:p>
      <w:pPr>
        <w:pStyle w:val="ListBullet"/>
        <w:spacing w:line="240" w:lineRule="auto"/>
        <w:ind w:left="720"/>
      </w:pPr>
      <w:r>
        <w:rPr>
          <w:lang w:val="pt_PT" w:bidi="pt_PT"/>
        </w:rPr>
      </w:r>
      <w:r>
        <w:rPr>
          <w:lang w:val="pt_PT" w:bidi="pt_PT"/>
        </w:rPr>
        <w:t>Novo rei do Egito que não conhecia os descendentes de Jacó</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Estêvão ainda está falando com o Sinédrio. Ele continua a falar sobre os patriarcas. Ele diz que esses patriarcas estão com inveja de seu irmão José, e o vendem como um escravo para o Egito. Mas Deus estava com José, e o resgatou. Deus concedeu a José favor diante do faraó, o rei do Egito. José tinha grande sabedoria, e o rei do Egito o colocou responsável por todos em seu palácio e por todo o Egito.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José: "Como você está se sentindo?" Você pode ouvir coisas como: "Deus está verdadeiramente cuidando de mim!"</w:t>
      </w:r>
    </w:p>
    <w:p>
      <w:pPr>
        <w:pStyle w:val="ListBullet"/>
        <w:spacing w:line="240" w:lineRule="auto"/>
        <w:ind w:left="720"/>
      </w:pPr>
      <w:r>
        <w:rPr>
          <w:lang w:val="pt_PT" w:bidi="pt_PT"/>
        </w:rPr>
      </w:r>
      <w:r>
        <w:rPr>
          <w:lang w:val="pt_PT" w:bidi="pt_PT"/>
        </w:rPr>
        <w:t>Pergunte às pessoas que interpretam o Sinédrio: "Como vocês estão se sentindo?" Você pode ouvir coisas como: "Confuso, por que Estêvão continua falando sobre nossos patriarcas? Sabemos essa história! Ele está nos tratando como crianças!"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uma fome veio para o Egito e para Canaã, onde a família de Jacó estava. Todos estavam na miséria, e nossos antepassados ficaram sem comida. Jacó ouviu sobre os grãos no Egito, então ele enviou seus filhos até lá para comprar grãos. Eles foram duas vezes. Na segunda vez que eles foram, José disse a eles quem ele era, e o faraó ficou sabendo sobre a família de José. Então José mandou buscar seu pai e as famílias de seus irmãos para virem morar no Egito. Jacó e os patriarcas morreram, e seus descendentes trouxeram seus corpos de volta para Siquém, onde Abraão havia comprado um túmulo dos filhos de Hamor.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 Sinédrio: “O que vocês estão sentindo?” Você pode ouvir coisas como: "Já conheço essa história, por que ele está nos contando isso?" "Frustrado, por que ele não responde à pergunta?"</w:t>
      </w:r>
    </w:p>
    <w:p>
      <w:pPr>
        <w:pStyle w:val="ListBullet"/>
        <w:spacing w:line="240" w:lineRule="auto"/>
        <w:ind w:left="720"/>
      </w:pPr>
      <w:r>
        <w:rPr>
          <w:lang w:val="pt_PT" w:bidi="pt_PT"/>
        </w:rPr>
      </w:r>
      <w:r>
        <w:rPr>
          <w:lang w:val="pt_PT" w:bidi="pt_PT"/>
        </w:rPr>
        <w:t>Pergunte à pessoa que interpreta Estêvão: “O que você está sentindo?” Você pode ouvir coisas como: "Quero que eles entendam que Deus cuidou dos patriarcas. Deus é fiel onde quer que estejamos, mesmo quando não tínhamos nossa própria terra".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tempo passou, e o número de descendentes de Jacó no Egito se tornou cada vez mais. Logo era hora de Deus manter sua promessa a Abraão e dar a seu povo a terra que ele lhes havia prometido. Mas um novo rei passou a governar o Egito, e ele não conhecia José nem sabia como José havia ajudado seu povo. O novo rei mentiu para os descendentes de Jacó e os oprimiu. Ele os fez abandonar seus bebês recém-nascidos para que morressem.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às pessoas que interpretam o Sinédrio: “O que vocês estão sentindo?” Você pode ouvir coisas como: "Triste. Esse foi um tempo triste em nossa história".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w:t>
      </w:r>
      <w:r>
        <w:rPr>
          <w:b/>
          <w:lang w:val="pt_PT" w:bidi="pt_PT"/>
        </w:rPr>
        <w:t>patriarcas</w:t>
      </w:r>
      <w:r>
        <w:rPr>
          <w:lang w:val="pt_PT" w:bidi="pt_PT"/>
        </w:rPr>
        <w:t xml:space="preserve"> tinham inveja de seu irmão José. Lembre-se de que os patriarcas se referem aos 12 filhos de Jacó que se tornaram os antepassados das 12 tribos de Israel. Use a mesma palavra para patriarcas que você usou em passagens anteriores.</w:t>
      </w:r>
    </w:p>
    <w:p>
      <w:pPr/>
      <w:r>
        <w:rPr>
          <w:lang w:val="pt_PT" w:bidi="pt_PT"/>
        </w:rPr>
      </w:r>
      <w:r>
        <w:rPr>
          <w:lang w:val="pt_PT" w:bidi="pt_PT"/>
        </w:rPr>
        <w:t xml:space="preserve">Deus deu a José </w:t>
      </w:r>
      <w:r>
        <w:rPr>
          <w:b/>
          <w:lang w:val="pt_PT" w:bidi="pt_PT"/>
        </w:rPr>
        <w:t>favor</w:t>
      </w:r>
      <w:r>
        <w:rPr>
          <w:lang w:val="pt_PT" w:bidi="pt_PT"/>
        </w:rPr>
        <w:t xml:space="preserve"> diante do </w:t>
      </w:r>
      <w:r>
        <w:rPr>
          <w:b/>
          <w:lang w:val="pt_PT" w:bidi="pt_PT"/>
        </w:rPr>
        <w:t>faraó</w:t>
      </w:r>
      <w:r>
        <w:rPr>
          <w:lang w:val="pt_PT" w:bidi="pt_PT"/>
        </w:rPr>
        <w:t xml:space="preserve"> do Egito. Isso significa que o faraó gostava de José e fez coisas boas por ele. Faraó é o título do rei do Egito. Você pode usar esse título ou apenas dizer "rei do Egito". Se você já traduziu essa palavra, certifique-se de usar a mesma palavra que você usou antes.</w:t>
      </w:r>
    </w:p>
    <w:p>
      <w:pPr/>
      <w:r>
        <w:rPr>
          <w:lang w:val="pt_PT" w:bidi="pt_PT"/>
        </w:rPr>
      </w:r>
      <w:r>
        <w:rPr>
          <w:lang w:val="pt_PT" w:bidi="pt_PT"/>
        </w:rPr>
        <w:t xml:space="preserve">Parem aqui e discutam como vocês traduzirão </w:t>
      </w:r>
      <w:r>
        <w:rPr>
          <w:b/>
          <w:lang w:val="pt_PT" w:bidi="pt_PT"/>
        </w:rPr>
        <w:t>concedendo favor</w:t>
      </w:r>
      <w:r>
        <w:rPr>
          <w:lang w:val="pt_PT" w:bidi="pt_PT"/>
        </w:rPr>
        <w:t xml:space="preserve"> e o título do rei do Egito, </w:t>
      </w:r>
      <w:r>
        <w:rPr>
          <w:b/>
          <w:lang w:val="pt_PT" w:bidi="pt_PT"/>
        </w:rPr>
        <w:t>faraó</w:t>
      </w:r>
      <w:r>
        <w:rPr>
          <w:lang w:val="pt_PT" w:bidi="pt_PT"/>
        </w:rPr>
        <w:t>.</w:t>
      </w:r>
    </w:p>
    <w:p>
      <w:pPr/>
      <w:r>
        <w:rPr>
          <w:lang w:val="pt_PT" w:bidi="pt_PT"/>
        </w:rPr>
      </w:r>
      <w:r>
        <w:rPr>
          <w:lang w:val="pt_PT" w:bidi="pt_PT"/>
        </w:rPr>
        <w:t xml:space="preserve">Lembre-se de que em toda essa passagem, Estêvão se refere a José e seus irmãos como patriarcas, ou </w:t>
      </w:r>
      <w:r>
        <w:rPr>
          <w:b/>
          <w:lang w:val="pt_PT" w:bidi="pt_PT"/>
        </w:rPr>
        <w:t>nossos antepassados</w:t>
      </w:r>
      <w:r>
        <w:rPr>
          <w:lang w:val="pt_PT" w:bidi="pt_PT"/>
        </w:rPr>
        <w:t>. Esses doze irmãos se tornaram os principais antepassados de cada uma das doze tribos de Israel. Eles eram bem conhecidos em toda a Israel durante o tempo de Estêvão, porque cada judeu sabia a qual tribo pertencia.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7:20–34</w:t>
      </w:r>
      <w:r>
        <w:rPr>
          <w:lang w:val="pt_PT" w:bidi="pt_PT"/>
        </w:rPr>
      </w:r>
    </w:p>
    <w:p>
      <w:pPr>
        <w:pStyle w:val="Heading3"/>
      </w:pPr>
      <w:r>
        <w:rPr>
          <w:lang w:val="pt_PT" w:bidi="pt_PT"/>
        </w:rPr>
        <w:t>Ouvir e Sentir</w:t>
      </w:r>
    </w:p>
    <w:p>
      <w:pPr/>
      <w:r>
        <w:rPr>
          <w:lang w:val="pt_PT" w:bidi="pt_PT"/>
        </w:rPr>
      </w:r>
      <w:r>
        <w:rPr>
          <w:lang w:val="pt_PT" w:bidi="pt_PT"/>
        </w:rPr>
        <w:t>Ouçam Atos 7.20–34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Estêvão continua contando ao Sinédrio a história do povo judeu. Ele passa a maior parte do tempo falando sobre Moisés, o homem que Deus escolheu para resgatar seu povo da escravidão no Egito. Estêvão ainda está falando na frente do Sinédrio, e essa é uma continuação do discurso que ele tem feito.</w:t>
      </w:r>
    </w:p>
    <w:p>
      <w:pPr/>
      <w:r>
        <w:rPr>
          <w:lang w:val="pt_PT" w:bidi="pt_PT"/>
        </w:rPr>
      </w:r>
      <w:r>
        <w:rPr>
          <w:lang w:val="pt_PT" w:bidi="pt_PT"/>
        </w:rPr>
        <w:t>O rei egípcio estava oprimindo os descendentes de Jacó e fazendo eles abandonarem seus bebês recém-nascidos. Mas, naquele momento, Deus tinha um plano para resgatar seu povo, e Moisés nasceu. Moisés era "formoso para Deus", o que provavelmente significa que ele era muito especial e Deus se agradava dele. A família de Moisés o escondeu e cuidou dele por 3 meses, até que sua mãe teve que colocá-lo do lado de fora. Mas a filha de Faraó encontrou Moisés e o adotou, e ele aprendeu a sabedoria e a educação dos egípcios. Moisés era poderoso em "discurso e ação". Moisés se tornou um homem poderoso que fez grandes coisas, tanto no que fez quanto no que disse.</w:t>
      </w:r>
    </w:p>
    <w:p>
      <w:pPr/>
      <w:r>
        <w:rPr>
          <w:lang w:val="pt_PT" w:bidi="pt_PT"/>
        </w:rPr>
      </w:r>
      <w:r>
        <w:rPr>
          <w:lang w:val="pt_PT" w:bidi="pt_PT"/>
        </w:rPr>
        <w:t>Estêvão avança até Moisés como um adulto — ele agora tem 40 anos. Moisés sai para observar seu povo trabalhando. Moisés sabia que ele era um israelita — um descendente de Jacó. Moisés viu um egípcio maltratando um israelita, e matou o egípcio. Essa era a maneira de Moisés tentar ajudar seu povo. No entanto, o povo de Moisés não reconheceu que Moisés estava tentando ajudar. Sabemos isso porque no dia seguinte Moisés saiu novamente. Ele viu dois israelitas lutando, e perguntou a eles por que estavam lutando. Ele disse: "Homens, vocês são irmãos." Por que vocês querem machucar uns aos outros?" Moisés está realmente dizendo que, como israelitas do mesmo povo, os dois homens não deveriam machucar um ao outro. No entanto, o israelita que cometia o erro perguntou a Moisés: "Quem tornou você governante e juiz sobre nós? Você vai me matar também?" Naquele momento, Moisés percebeu que outras pessoas sabiam que ele havia matado um homem no dia anterior. Moisés percebeu que poderia ter problemas com o faraó, se o faraó, rei do Egito, soubesse que Moisés havia matado um homem.</w:t>
      </w:r>
    </w:p>
    <w:p>
      <w:pPr/>
      <w:r>
        <w:rPr>
          <w:lang w:val="pt_PT" w:bidi="pt_PT"/>
        </w:rPr>
      </w:r>
      <w:r>
        <w:rPr>
          <w:lang w:val="pt_PT" w:bidi="pt_PT"/>
        </w:rPr>
        <w:t>Parem aqui e discutam em grupo: contem uma história sobre alguém que tentou ajudar os outros e foi rejeitado. Como essa pessoa respondeu? Por que o povo os rejeitou?</w:t>
      </w:r>
    </w:p>
    <w:p>
      <w:pPr/>
      <w:r>
        <w:rPr>
          <w:lang w:val="pt_PT" w:bidi="pt_PT"/>
        </w:rPr>
      </w:r>
      <w:r>
        <w:rPr>
          <w:lang w:val="pt_PT" w:bidi="pt_PT"/>
        </w:rPr>
        <w:t>Então Moisés imediatamente "fugiu" para um país vizinho chamado Midiã. Moisés se estabeleceu lá, o que significa que ele se casou e teve filhos. Estêvão nos diz que Moisés tinha dois filhos.</w:t>
      </w:r>
    </w:p>
    <w:p>
      <w:pPr/>
      <w:r>
        <w:rPr>
          <w:lang w:val="pt_PT" w:bidi="pt_PT"/>
        </w:rPr>
      </w:r>
      <w:r>
        <w:rPr>
          <w:lang w:val="pt_PT" w:bidi="pt_PT"/>
        </w:rPr>
        <w:t xml:space="preserve">Pare aqui e mostre à equipe um mapa do </w:t>
      </w:r>
      <w:r>
        <w:rPr>
          <w:lang w:val="pt_PT" w:bidi="pt_PT"/>
        </w:rPr>
        <w:t>Egito e Midiã</w:t>
      </w:r>
      <w:r>
        <w:rPr>
          <w:lang w:val="pt_PT" w:bidi="pt_PT"/>
        </w:rPr>
        <w:t>.</w:t>
      </w:r>
    </w:p>
    <w:p>
      <w:pPr/>
      <w:r>
        <w:rPr>
          <w:lang w:val="pt_PT" w:bidi="pt_PT"/>
        </w:rPr>
      </w:r>
      <w:r>
        <w:rPr>
          <w:lang w:val="pt_PT" w:bidi="pt_PT"/>
        </w:rPr>
        <w:t>Outros 40 anos se passaram, e agora Moisés tem 80 anos. Sabemos pela história judaica de Moisés que ele era um pastor e estava cuidando das ovelhas do pai de sua esposa perto do Monte Sinai. Moisés estava no deserto perto do Monte Sinai e um anjo apareceu a ele nas chamas de uma sarça ardente. Moisés se aproximou, e uma voz disse: "Eu Sou o Deus de seus pais, o Deus de Abraão, Isaque e Jacó". Deus está dizendo a Moisés aqui que ele é o Deus que Moisés sempre ouviu falar — o Deus que esteve com seu povo e que Abraão, Isaque e Jacó adoraram. Esse é o Deus em que Moisés pode confiar. Esse é o Deus que trouxe Abraão para a terra que ele lhe havia prometido e deu a ele um filho, chamado Isaque. Esse é o Deus que estava com Isaque e deu a ele um filho, chamado Jacó. Esse é o Deus que estava com Jacó, deu-lhe 12 filhos e o levou para o Egito. Moisés percebeu que esse era o Deus criador falando com ele e ficou com medo. Ele mostrou seu medo quando seu corpo tremeu. Moisés teve tanto medo de olhar para Deus que não olhou para a sarça.</w:t>
      </w:r>
    </w:p>
    <w:p>
      <w:pPr/>
      <w:r>
        <w:rPr>
          <w:lang w:val="pt_PT" w:bidi="pt_PT"/>
        </w:rPr>
      </w:r>
      <w:r>
        <w:rPr>
          <w:lang w:val="pt_PT" w:bidi="pt_PT"/>
        </w:rPr>
        <w:t>Deus disse a Moisés para tirar suas sandálias. Na cultura de Moisés, as pessoas tiravam seus sapatos quando estavam em terra santa, ou uma terra separada para Deus.</w:t>
      </w:r>
    </w:p>
    <w:p>
      <w:pPr/>
      <w:r>
        <w:rPr>
          <w:lang w:val="pt_PT" w:bidi="pt_PT"/>
        </w:rPr>
      </w:r>
      <w:r>
        <w:rPr>
          <w:lang w:val="pt_PT" w:bidi="pt_PT"/>
        </w:rPr>
        <w:t xml:space="preserve">Pare aqui e mostre à sua equipe uma foto de um </w:t>
      </w:r>
      <w:r>
        <w:rPr>
          <w:lang w:val="pt_PT" w:bidi="pt_PT"/>
        </w:rPr>
        <w:t>par de sandálias</w:t>
      </w:r>
      <w:r>
        <w:rPr>
          <w:lang w:val="pt_PT" w:bidi="pt_PT"/>
        </w:rPr>
        <w:t>.</w:t>
      </w:r>
    </w:p>
    <w:p>
      <w:pPr/>
      <w:r>
        <w:rPr>
          <w:lang w:val="pt_PT" w:bidi="pt_PT"/>
        </w:rPr>
      </w:r>
      <w:r>
        <w:rPr>
          <w:lang w:val="pt_PT" w:bidi="pt_PT"/>
        </w:rPr>
        <w:t>Estêvão está usando essa parte da história para lembrar aos seus ouvintes que qualquer lugar que Deus considera santo, ou separado para si mesmo, é onde podemos adorá-lo. Midiã estava longe de onde o templo em Jerusalém ficava, mas Moisés adorou a Deus em Midiã.</w:t>
      </w:r>
    </w:p>
    <w:p>
      <w:pPr/>
      <w:r>
        <w:rPr>
          <w:lang w:val="pt_PT" w:bidi="pt_PT"/>
        </w:rPr>
      </w:r>
      <w:r>
        <w:rPr>
          <w:lang w:val="pt_PT" w:bidi="pt_PT"/>
        </w:rPr>
        <w:t>Deus revela a Moisés que ele viu a opressão de seu povo no Egito. Deus diz que ele ouviu os gemidos de seu povo. Ele ouviu os sons que as pessoas fazem quando estão muito tristes ou desencorajadas. Agora é o tempo, Deus está pronto para resgatar seu povo. Deus revela que ele resgatará seu povo por meio de Moisés, e Deus o envia de volta para o Egito.</w:t>
      </w:r>
    </w:p>
    <w:p>
      <w:pPr/>
      <w:r>
        <w:rPr>
          <w:lang w:val="pt_PT" w:bidi="pt_PT"/>
        </w:rPr>
      </w:r>
      <w:r>
        <w:rPr>
          <w:lang w:val="pt_PT" w:bidi="pt_PT"/>
        </w:rPr>
        <w:t>Parem aqui e discutam em grupo: como vocês sabem, em sua cultura, quando Deus está falando com vocês? Quando vocês sentem que Deus está falando com vocês, como vocês respondem? O que vocês fazem para mostrar respeito ou honra a Deus quando estão ouvindo ele ou adorando?</w:t>
      </w:r>
    </w:p>
    <w:p>
      <w:pPr/>
      <w:r>
        <w:rPr>
          <w:lang w:val="pt_PT" w:bidi="pt_PT"/>
        </w:rPr>
      </w:r>
      <w:r>
        <w:rPr>
          <w:lang w:val="pt_PT" w:bidi="pt_PT"/>
        </w:rPr>
        <w:t>Também discutam em grupo: Deus diz que ele ouviu os gemidos de seu povo. Esses são sons que as pessoas fazem quando estão muito tristes. Como vocês descrevem os sons ou gritos que as pessoas fazem quando estão tristes?</w:t>
      </w:r>
    </w:p>
    <w:p>
      <w:pPr/>
      <w:r>
        <w:rPr>
          <w:lang w:val="pt_PT" w:bidi="pt_PT"/>
        </w:rPr>
      </w:r>
      <w:r>
        <w:rPr>
          <w:lang w:val="pt_PT" w:bidi="pt_PT"/>
        </w:rPr>
        <w:t>Estêvão continua a mostrar que Deus estava fazendo um plano para trazer seu povo de volta para a terra que ele prometeu a eles. Estêvão nos mostra como Deus planejou a vida de Moisés e garantiu que ele tivesse formação, a criação e a capacidade para resgatar o seu povo.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Na primeira cena:</w:t>
      </w:r>
      <w:r>
        <w:rPr>
          <w:lang w:val="pt_PT" w:bidi="pt_PT"/>
        </w:rPr>
        <w:t xml:space="preserve"> Moisés nasce, e a filha do faraó o adota. Moisés cresce na família do faraó e é educado como um egípcio.</w:t>
      </w:r>
    </w:p>
    <w:p>
      <w:pPr/>
      <w:r>
        <w:rPr>
          <w:lang w:val="pt_PT" w:bidi="pt_PT"/>
        </w:rPr>
      </w:r>
      <w:r>
        <w:rPr>
          <w:b/>
          <w:lang w:val="pt_PT" w:bidi="pt_PT"/>
        </w:rPr>
        <w:t>Na segunda cena:</w:t>
      </w:r>
      <w:r>
        <w:rPr>
          <w:lang w:val="pt_PT" w:bidi="pt_PT"/>
        </w:rPr>
        <w:t xml:space="preserve"> Moisés começa a ajudar seu povo como um adulto de 40 anos. Ele mata um egípcio que maltrata um israelita, mas então o próprio povo de Moisés o rejeita quando ele tenta ajudá-los. Moisés foge para Midiã.</w:t>
      </w:r>
    </w:p>
    <w:p>
      <w:pPr/>
      <w:r>
        <w:rPr>
          <w:lang w:val="pt_PT" w:bidi="pt_PT"/>
        </w:rPr>
      </w:r>
      <w:r>
        <w:rPr>
          <w:b/>
          <w:lang w:val="pt_PT" w:bidi="pt_PT"/>
        </w:rPr>
        <w:t>Na terceira cena:</w:t>
      </w:r>
      <w:r>
        <w:rPr>
          <w:lang w:val="pt_PT" w:bidi="pt_PT"/>
        </w:rPr>
        <w:t xml:space="preserve"> Deus aparece a Moisés em uma sarça ardente. Deus se identifica como o Deus dos antepassados de Moisés e envia Moisés de volta para o Egito para resgatar o seu povo.</w:t>
      </w:r>
    </w:p>
    <w:p>
      <w:pPr/>
      <w:r>
        <w:rPr>
          <w:lang w:val="pt_PT" w:bidi="pt_PT"/>
        </w:rPr>
      </w:r>
      <w:r>
        <w:rPr>
          <w:lang w:val="pt_PT" w:bidi="pt_PT"/>
        </w:rPr>
        <w:t>Os personagens dessa história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Os pais de Moisés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 filha do faraó</w:t>
      </w:r>
    </w:p>
    <w:p>
      <w:pPr>
        <w:pStyle w:val="ListBullet"/>
        <w:spacing w:line="240" w:lineRule="auto"/>
        <w:ind w:left="720"/>
      </w:pPr>
      <w:r>
        <w:rPr>
          <w:lang w:val="pt_PT" w:bidi="pt_PT"/>
        </w:rPr>
      </w:r>
      <w:r>
        <w:rPr>
          <w:lang w:val="pt_PT" w:bidi="pt_PT"/>
        </w:rPr>
        <w:t>Homem egípcio que maltrata um israelita</w:t>
      </w:r>
    </w:p>
    <w:p>
      <w:pPr>
        <w:pStyle w:val="ListBullet"/>
        <w:spacing w:line="240" w:lineRule="auto"/>
        <w:ind w:left="720"/>
      </w:pPr>
      <w:r>
        <w:rPr>
          <w:lang w:val="pt_PT" w:bidi="pt_PT"/>
        </w:rPr>
      </w:r>
      <w:r>
        <w:rPr>
          <w:lang w:val="pt_PT" w:bidi="pt_PT"/>
        </w:rPr>
        <w:t>Israelita maltratado</w:t>
      </w:r>
    </w:p>
    <w:p>
      <w:pPr>
        <w:pStyle w:val="ListBullet"/>
        <w:spacing w:line="240" w:lineRule="auto"/>
        <w:ind w:left="720"/>
      </w:pPr>
      <w:r>
        <w:rPr>
          <w:lang w:val="pt_PT" w:bidi="pt_PT"/>
        </w:rPr>
      </w:r>
      <w:r>
        <w:rPr>
          <w:lang w:val="pt_PT" w:bidi="pt_PT"/>
        </w:rPr>
        <w:t>Dois israelitas lutando</w:t>
      </w:r>
    </w:p>
    <w:p>
      <w:pPr>
        <w:pStyle w:val="ListBullet"/>
        <w:spacing w:line="240" w:lineRule="auto"/>
        <w:ind w:left="720"/>
      </w:pPr>
      <w:r>
        <w:rPr>
          <w:lang w:val="pt_PT" w:bidi="pt_PT"/>
        </w:rPr>
      </w:r>
      <w:r>
        <w:rPr>
          <w:lang w:val="pt_PT" w:bidi="pt_PT"/>
        </w:rPr>
        <w:t>O anjo de Deus na sarça ardente</w:t>
      </w:r>
    </w:p>
    <w:p>
      <w:pPr/>
      <w:r>
        <w:rPr>
          <w:lang w:val="pt_PT" w:bidi="pt_PT"/>
        </w:rPr>
      </w:r>
      <w:r>
        <w:rPr>
          <w:lang w:val="pt_PT" w:bidi="pt_PT"/>
        </w:rPr>
        <w:t>Nesta sessão, peça ao grupo para criar um roteiro, desenhar ou usar algum tipo de materiais manipuláveis que você possa mover, tais como pedras, gravetos, brinquedos infantis para visualizar a história e a ação nela.</w:t>
      </w:r>
    </w:p>
    <w:p>
      <w:pPr/>
      <w:r>
        <w:rPr>
          <w:lang w:val="pt_PT" w:bidi="pt_PT"/>
        </w:rPr>
      </w:r>
      <w:r>
        <w:rPr>
          <w:lang w:val="pt_PT" w:bidi="pt_PT"/>
        </w:rPr>
        <w:t>Estêvão começa essa parte de sua história judaica dizendo: "Esta é a época em que Moisés nasceu", mostrando que o nascimento de Moisés veio na hora certa da história judaica. Moisés nasceu na época em que o rei egípcio estava oprimindo o povo judeu. Estêvão resume o nascimento e a infância de Moisés. Estêvão diz duas coisas sobre Moisés. Primeiro ele diz que Moisés era "formoso aos olhos de Deus". Isso significava que Deus estava satisfeito com Moisés, ou que Moisés era uma criança muito especial com um propósito especial.</w:t>
      </w:r>
    </w:p>
    <w:p>
      <w:pPr/>
      <w:r>
        <w:rPr>
          <w:lang w:val="pt_PT" w:bidi="pt_PT"/>
        </w:rPr>
      </w:r>
      <w:r>
        <w:rPr>
          <w:lang w:val="pt_PT" w:bidi="pt_PT"/>
        </w:rPr>
        <w:t>Parem aqui e discutam em grupo: como vocês descrevem as crianças que as pessoas pensam que serão especiais ou terão um grande propósito quando crescerem?</w:t>
      </w:r>
    </w:p>
    <w:p>
      <w:pPr/>
      <w:r>
        <w:rPr>
          <w:lang w:val="pt_PT" w:bidi="pt_PT"/>
        </w:rPr>
      </w:r>
      <w:r>
        <w:rPr>
          <w:lang w:val="pt_PT" w:bidi="pt_PT"/>
        </w:rPr>
        <w:t>Estêvão também diz que Moisés era "poderoso em discurso e ação". Isso significa que as coisas que Moisés disse e as coisas que ele fez enquanto crescia eram poderosas.</w:t>
      </w:r>
    </w:p>
    <w:p>
      <w:pPr/>
      <w:r>
        <w:rPr>
          <w:lang w:val="pt_PT" w:bidi="pt_PT"/>
        </w:rPr>
      </w:r>
      <w:r>
        <w:rPr>
          <w:lang w:val="pt_PT" w:bidi="pt_PT"/>
        </w:rPr>
        <w:t>Parem aqui e discutam em grupo: como vocês descrevem alguém cujo discurso e ações são poderosas ou fazem grandes coisas acontecerem?</w:t>
      </w:r>
    </w:p>
    <w:p>
      <w:pPr/>
      <w:r>
        <w:rPr>
          <w:lang w:val="pt_PT" w:bidi="pt_PT"/>
        </w:rPr>
      </w:r>
      <w:r>
        <w:rPr>
          <w:lang w:val="pt_PT" w:bidi="pt_PT"/>
        </w:rPr>
        <w:t>Então Estêvão pula para quando Moisés tem 40 anos. Moisés sabe que ele é um israelita, e sai para visitar seu povo, os israelitas, que estavam trabalhando como escravos no Egito. Estêvão deixou bem claro que quando Moisés matou o egípcio que havia matado o israelita, Moisés estava agindo em defesa de seu próprio povo. Moisés pensou que seu próprio povo o reconheceria tentando ajudar, mas eles não reconheceram. Estêvão então nos dá um exemplo de como o povo de Moisés não reconheceu a ajuda de Moisés. Estêvão nos diz que no dia seguinte, Moisés pergunta a dois homens israelitas que estão lutando por que estão fazendo isso. Moisés chama os dois homens de irmãos, embora eles não sejam irmãos de sangue da mesma mãe e pai. Eles são irmãos porque ambos são israelitas. Moisés não espera que os dois homens respondam à sua pergunta. Moisés está dizendo a eles que não deveriam lutar um contra o outro porque são do mesmo grupo de pessoas.</w:t>
      </w:r>
    </w:p>
    <w:p>
      <w:pPr/>
      <w:r>
        <w:rPr>
          <w:lang w:val="pt_PT" w:bidi="pt_PT"/>
        </w:rPr>
      </w:r>
      <w:r>
        <w:rPr>
          <w:lang w:val="pt_PT" w:bidi="pt_PT"/>
        </w:rPr>
        <w:t>Parem aqui e discutam em grupo: falem sobre exemplos em que vocês deram conselhos às pessoas ou instruíram o que elas deveriam ou não fazer. Vocês costumam fazer perguntas quando fazem isso? Se não, como você os informa que não devem fazer algo? Como vocês traduzirão essa pergunta nesta passagem?</w:t>
      </w:r>
    </w:p>
    <w:p>
      <w:pPr/>
      <w:r>
        <w:rPr>
          <w:lang w:val="pt_PT" w:bidi="pt_PT"/>
        </w:rPr>
      </w:r>
      <w:r>
        <w:rPr>
          <w:lang w:val="pt_PT" w:bidi="pt_PT"/>
        </w:rPr>
        <w:t>Um dos israelitas respondeu a Moisés com duas outras perguntas que ele também não espera que Moisés responda. Ele pergunta a Moisés: "Quem fez de você governante ou juiz sobre nós? Você está pensando em me matar também? Ele está dizendo a Moisés que Moisés não tem o direito de dizer a eles o que fazer. Ele também está dizendo a Moisés que sabe que Moisés matou o egípcio no dia anterior.</w:t>
      </w:r>
    </w:p>
    <w:p>
      <w:pPr/>
      <w:r>
        <w:rPr>
          <w:lang w:val="pt_PT" w:bidi="pt_PT"/>
        </w:rPr>
      </w:r>
      <w:r>
        <w:rPr>
          <w:lang w:val="pt_PT" w:bidi="pt_PT"/>
        </w:rPr>
        <w:t>Moisés fugiu para Midiã e o tempo passa. Estêvão nos diz que mais 40 anos se passaram; assim, agora sabemos que Moisés tem 80 anos. Moisés deve ser casado, porque Estêvão nos diz que ele tem 2 filhos. Estêvão então vai para a parte mais importante da história e nos diz que um anjo apareceu a Moisés nas chamas de uma sarça ardente. Ele nos diz que Moisés está perto do Monte Sinai em um deserto, provavelmente na região de Midiã. Moisés provavelmente está cuidando do rebanho de ovelhas do pai de sua esposa. Moisés vai para perto da sarça, e ouve o Senhor, ou Deus, falar com ele. Moisés treme de medo e não olha para a sarça.</w:t>
      </w:r>
    </w:p>
    <w:p>
      <w:pPr/>
      <w:r>
        <w:rPr>
          <w:lang w:val="pt_PT" w:bidi="pt_PT"/>
        </w:rPr>
      </w:r>
      <w:r>
        <w:rPr>
          <w:lang w:val="pt_PT" w:bidi="pt_PT"/>
        </w:rPr>
        <w:t>Então Deus disse a Moisés para tirar seus sapatos porque ele estava em solo santo, ou separado. Deus diz a Moisés que ele ouviu os gritos de seu povo, e "desceu" para libertá-los. Deus quer dizer que ele está falando com Moisés agora para que ele possa resgatar seu povo. Deus não desceu do céu em forma física.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dessa história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 incluem:</w:t>
      </w:r>
    </w:p>
    <w:p>
      <w:pPr>
        <w:pStyle w:val="ListBullet"/>
        <w:spacing w:line="240" w:lineRule="auto"/>
        <w:ind w:left="720"/>
      </w:pPr>
      <w:r>
        <w:rPr>
          <w:lang w:val="pt_PT" w:bidi="pt_PT"/>
        </w:rPr>
      </w:r>
      <w:r>
        <w:rPr>
          <w:lang w:val="pt_PT" w:bidi="pt_PT"/>
        </w:rPr>
        <w:t>Os pais de Moisés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 filha do faraó</w:t>
      </w:r>
    </w:p>
    <w:p>
      <w:pPr>
        <w:pStyle w:val="ListBullet"/>
        <w:spacing w:line="240" w:lineRule="auto"/>
        <w:ind w:left="720"/>
      </w:pPr>
      <w:r>
        <w:rPr>
          <w:lang w:val="pt_PT" w:bidi="pt_PT"/>
        </w:rPr>
      </w:r>
      <w:r>
        <w:rPr>
          <w:lang w:val="pt_PT" w:bidi="pt_PT"/>
        </w:rPr>
        <w:t>Homem egípcio que maltrata um israelita</w:t>
      </w:r>
    </w:p>
    <w:p>
      <w:pPr>
        <w:pStyle w:val="ListBullet"/>
        <w:spacing w:line="240" w:lineRule="auto"/>
        <w:ind w:left="720"/>
      </w:pPr>
      <w:r>
        <w:rPr>
          <w:lang w:val="pt_PT" w:bidi="pt_PT"/>
        </w:rPr>
      </w:r>
      <w:r>
        <w:rPr>
          <w:lang w:val="pt_PT" w:bidi="pt_PT"/>
        </w:rPr>
        <w:t>Israelita maltratado</w:t>
      </w:r>
    </w:p>
    <w:p>
      <w:pPr>
        <w:pStyle w:val="ListBullet"/>
        <w:spacing w:line="240" w:lineRule="auto"/>
        <w:ind w:left="720"/>
      </w:pPr>
      <w:r>
        <w:rPr>
          <w:lang w:val="pt_PT" w:bidi="pt_PT"/>
        </w:rPr>
      </w:r>
      <w:r>
        <w:rPr>
          <w:lang w:val="pt_PT" w:bidi="pt_PT"/>
        </w:rPr>
        <w:t>Dois israelitas lutando</w:t>
      </w:r>
    </w:p>
    <w:p>
      <w:pPr>
        <w:pStyle w:val="ListBullet"/>
        <w:spacing w:line="240" w:lineRule="auto"/>
        <w:ind w:left="720"/>
      </w:pPr>
      <w:r>
        <w:rPr>
          <w:lang w:val="pt_PT" w:bidi="pt_PT"/>
        </w:rPr>
      </w:r>
      <w:r>
        <w:rPr>
          <w:lang w:val="pt_PT" w:bidi="pt_PT"/>
        </w:rPr>
        <w:t>O anjo de Deus na sarça ardente</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Estêvão ainda está falando com o Sinédrio. Agora ele diz que na época em que os egípcios estavam oprimindo os israelitas, Moisés nasceu. Moisés era um filho belo, ou especial, de Deus. Os pais de Moisés o esconderam por 3 meses, e então eles tiveram que abandoná-lo. A filha do faraó adotou Moisés, e ele cresceu como seu filho. Ela ensinou a Moisés toda a sabedoria dos egípcios, e Moisés era poderoso na maneira como ele falava e agia.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Moisés: “Como você está se sentindo?” Você pode ouvir coisas como: “Sou abençoado por Deus me salvar e me dar essa oportunidade. Devo ser salvo para ajudar meu povo”.</w:t>
      </w:r>
    </w:p>
    <w:p>
      <w:pPr>
        <w:pStyle w:val="ListBullet"/>
        <w:spacing w:line="240" w:lineRule="auto"/>
        <w:ind w:left="720"/>
      </w:pPr>
      <w:r>
        <w:rPr>
          <w:lang w:val="pt_PT" w:bidi="pt_PT"/>
        </w:rPr>
      </w:r>
      <w:r>
        <w:rPr>
          <w:lang w:val="pt_PT" w:bidi="pt_PT"/>
        </w:rPr>
        <w:t>Pergunte à pessoa que interpreta Estêvão: “Como você está se sentindo?” Você pode ouvir coisas como: “Feliz! Amo essa história de Moisés. Deus usou Moisés e ele seguia a Deus, mesmo quando estava em um país estrangeiro”.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Moisés tinha 40 anos, e decidiu que visitaria o povo de Israel enquanto ele trabalhava. Moisés viu um egípcio maltratando um israelita. Moisés defendeu o israelita e matou o egípcio. Moisés pensou que os israelitas reconheceriam que ele havia vindo para salvá-los, mas não o fizeram. Em vez disso, no dia seguinte, Moisés saiu novamente e impediu que dois israelitas lutassem entre si. Ele perguntou a eles: “Vocês são irmãos, por que estão lutando?” Um homem disse: “Quem fez de você governante e juiz sobre nós? Você me matará como matou o egípcio ontem?” Moisés percebeu que as pessoas sabiam o que ele havia feito, e fugiu do Egito.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Moisés: “Como você está se sentindo?” Você pode ouvir coisas como: “Triste e confuso. Por que meu povo não pode entender que estou tentando ajudá-los? “Com medo, o faraó pode me matar agora também!”</w:t>
      </w:r>
    </w:p>
    <w:p>
      <w:pPr>
        <w:pStyle w:val="ListBullet"/>
        <w:spacing w:line="240" w:lineRule="auto"/>
        <w:ind w:left="720"/>
      </w:pPr>
      <w:r>
        <w:rPr>
          <w:lang w:val="pt_PT" w:bidi="pt_PT"/>
        </w:rPr>
      </w:r>
      <w:r>
        <w:rPr>
          <w:lang w:val="pt_PT" w:bidi="pt_PT"/>
        </w:rPr>
        <w:t>Pergunte à pessoa que interpreta Estêvão: “Como você está se sentindo?” Você pode ouvir coisas como: “Espero que o Sinédrio veja como as pessoas rejeitaram Moisés”.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Moisés foi viver em Midiã. Ele tinha dois filhos. Um dia, ele estava perto do Monte Sinai no deserto. Um anjo apareceu a Moisés em uma sarça ardente. Moisés se aproximou, e então o Senhor, ou Deus, falou com ele. Deus disse: “Sou o Deus de seus antepassados, Abraão, Isaque e Jacó”. Moisés tinha muito medo e tremeu em temor. Ele não olhou para a sarça, porque estava com muito medo. Então Deus disse: “Tire suas sandálias, porque o lugar onde você está é santo, ou é o solo separado. Vi a opressão de meu povo. Ouvi seus gemidos e desci para resgatá-los. Agora vá, estou enviando você de volta ao Egito”.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à pessoa que interpreta Moisés: “Como você está se sentindo?” Você pode ouvir coisas como: “Com medo — meu povo me rejeitou antes”, “Grato a Deus — ele se lembrou de nosso povo!” “Surpreso por Deus me escolher para resgatar meu povo”.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Moisés era uma </w:t>
      </w:r>
      <w:r>
        <w:rPr>
          <w:b/>
          <w:lang w:val="pt_PT" w:bidi="pt_PT"/>
        </w:rPr>
        <w:t>bela</w:t>
      </w:r>
      <w:r>
        <w:rPr>
          <w:lang w:val="pt_PT" w:bidi="pt_PT"/>
        </w:rPr>
        <w:t xml:space="preserve"> criança aos olhos de Deus. Isso significa que Deus achou Moisés belo de se ver, ou simplesmente que Deus se agradou de Moisés.</w:t>
      </w:r>
    </w:p>
    <w:p>
      <w:pPr/>
      <w:r>
        <w:rPr>
          <w:lang w:val="pt_PT" w:bidi="pt_PT"/>
        </w:rPr>
      </w:r>
      <w:r>
        <w:rPr>
          <w:lang w:val="pt_PT" w:bidi="pt_PT"/>
        </w:rPr>
        <w:t>Parem aqui e discutam em grupo: como vocês traduzirão que Deus estava satisfeito com Moisés, ou que Moisés era belo para Deus?</w:t>
      </w:r>
    </w:p>
    <w:p>
      <w:pPr/>
      <w:r>
        <w:rPr>
          <w:lang w:val="pt_PT" w:bidi="pt_PT"/>
        </w:rPr>
      </w:r>
      <w:r>
        <w:rPr>
          <w:lang w:val="pt_PT" w:bidi="pt_PT"/>
        </w:rPr>
        <w:t xml:space="preserve">A filha do </w:t>
      </w:r>
      <w:r>
        <w:rPr>
          <w:b/>
          <w:lang w:val="pt_PT" w:bidi="pt_PT"/>
        </w:rPr>
        <w:t>faraó</w:t>
      </w:r>
      <w:r>
        <w:rPr>
          <w:lang w:val="pt_PT" w:bidi="pt_PT"/>
        </w:rPr>
        <w:t xml:space="preserve"> adotou Moisés. Certifique-se de traduzir faraó da mesma maneira que vocês traduziram antes. Faraó é um título para o rei do Egito.</w:t>
      </w:r>
    </w:p>
    <w:p>
      <w:pPr/>
      <w:r>
        <w:rPr>
          <w:lang w:val="pt_PT" w:bidi="pt_PT"/>
        </w:rPr>
      </w:r>
      <w:r>
        <w:rPr>
          <w:lang w:val="pt_PT" w:bidi="pt_PT"/>
        </w:rPr>
        <w:t xml:space="preserve">Moisés visita seus parentes, que são chamados de povo de </w:t>
      </w:r>
      <w:r>
        <w:rPr>
          <w:b/>
          <w:lang w:val="pt_PT" w:bidi="pt_PT"/>
        </w:rPr>
        <w:t>Israel</w:t>
      </w:r>
      <w:r>
        <w:rPr>
          <w:lang w:val="pt_PT" w:bidi="pt_PT"/>
        </w:rPr>
        <w:t xml:space="preserve">. Israel é o nome que Deus deu a Jacó, e os descendentes de Jacó eram chamados de </w:t>
      </w:r>
      <w:r>
        <w:rPr>
          <w:b/>
          <w:lang w:val="pt_PT" w:bidi="pt_PT"/>
        </w:rPr>
        <w:t>israelitas</w:t>
      </w:r>
      <w:r>
        <w:rPr>
          <w:lang w:val="pt_PT" w:bidi="pt_PT"/>
        </w:rPr>
        <w:t xml:space="preserve">. A terra que Deus prometeu a Abraão, e que os descendentes de Jacó finalmente conquistaram como sua passou a ser chamada de Israel. Traduza israelitas da mesma maneira que vocês traduziram antes, e lembre-se de que </w:t>
      </w:r>
      <w:r>
        <w:rPr>
          <w:lang w:val="pt_PT" w:bidi="pt_PT"/>
        </w:rPr>
        <w:t>Israel</w:t>
      </w:r>
      <w:r>
        <w:rPr>
          <w:lang w:val="pt_PT" w:bidi="pt_PT"/>
        </w:rPr>
        <w:t xml:space="preserve"> está no Glossário Mestre.</w:t>
      </w:r>
    </w:p>
    <w:p>
      <w:pPr/>
      <w:r>
        <w:rPr>
          <w:lang w:val="pt_PT" w:bidi="pt_PT"/>
        </w:rPr>
      </w:r>
      <w:r>
        <w:rPr>
          <w:lang w:val="pt_PT" w:bidi="pt_PT"/>
        </w:rPr>
        <w:t xml:space="preserve">Moisés fugiu para Midiã quando outras pessoas descobriram que ele havia matado um egípcio. Quarenta anos depois, um </w:t>
      </w:r>
      <w:r>
        <w:rPr>
          <w:b/>
          <w:lang w:val="pt_PT" w:bidi="pt_PT"/>
        </w:rPr>
        <w:t>anjo</w:t>
      </w:r>
      <w:r>
        <w:rPr>
          <w:lang w:val="pt_PT" w:bidi="pt_PT"/>
        </w:rPr>
        <w:t xml:space="preserve"> apareceu a Moisés em uma sarça ardente. Deus apareceu a Moisés e falou com ele na forma de um anjo. Você pode dizer em sua tradução que Deus apareceu a Moisés na forma de um anjo, se desejar. Use a mesma palavra para anjo que você usou em passagens anteriores, e lembre-se de que </w:t>
      </w:r>
      <w:r>
        <w:rPr>
          <w:lang w:val="pt_PT" w:bidi="pt_PT"/>
        </w:rPr>
        <w:t>anjo</w:t>
      </w:r>
      <w:r>
        <w:rPr>
          <w:lang w:val="pt_PT" w:bidi="pt_PT"/>
        </w:rPr>
        <w:t xml:space="preserve"> está no Glossário Mestre.</w:t>
      </w:r>
    </w:p>
    <w:p>
      <w:pPr/>
      <w:r>
        <w:rPr>
          <w:lang w:val="pt_PT" w:bidi="pt_PT"/>
        </w:rPr>
      </w:r>
      <w:r>
        <w:rPr>
          <w:lang w:val="pt_PT" w:bidi="pt_PT"/>
        </w:rPr>
        <w:t xml:space="preserve">A voz do </w:t>
      </w:r>
      <w:r>
        <w:rPr>
          <w:b/>
          <w:lang w:val="pt_PT" w:bidi="pt_PT"/>
        </w:rPr>
        <w:t>Senhor</w:t>
      </w:r>
      <w:r>
        <w:rPr>
          <w:lang w:val="pt_PT" w:bidi="pt_PT"/>
        </w:rPr>
        <w:t xml:space="preserve">, ou a voz de Deus, chamou Moisés. Use a mesma palavra para Senhor que você usou em passagens anteriores, e lembre-se de que esse termo para Senhor se refere a Deus. </w:t>
      </w:r>
      <w:r>
        <w:rPr>
          <w:lang w:val="pt_PT" w:bidi="pt_PT"/>
        </w:rPr>
        <w:t>Senhor</w:t>
      </w:r>
      <w:r>
        <w:rPr>
          <w:lang w:val="pt_PT" w:bidi="pt_PT"/>
        </w:rPr>
        <w:t xml:space="preserve"> está no Glossário Mestre.</w:t>
      </w:r>
    </w:p>
    <w:p>
      <w:pPr/>
      <w:r>
        <w:rPr>
          <w:lang w:val="pt_PT" w:bidi="pt_PT"/>
        </w:rPr>
      </w:r>
      <w:r>
        <w:rPr>
          <w:lang w:val="pt_PT" w:bidi="pt_PT"/>
        </w:rPr>
        <w:t xml:space="preserve">Deus disse a Moisés que Moisés estava em terra </w:t>
      </w:r>
      <w:r>
        <w:rPr>
          <w:b/>
          <w:lang w:val="pt_PT" w:bidi="pt_PT"/>
        </w:rPr>
        <w:t>santa</w:t>
      </w:r>
      <w:r>
        <w:rPr>
          <w:lang w:val="pt_PT" w:bidi="pt_PT"/>
        </w:rPr>
        <w:t xml:space="preserve">. Isso significa que o chão em que Moisés estava era separado e especial para Deus, porque Deus estava lá. Esse era um lugar onde Moisés poderia adorar a Deus, porque Deus estava lá. Use a mesma palavra para santo que você usou em passagens anteriores, e lembre-se de que </w:t>
      </w:r>
      <w:r>
        <w:rPr>
          <w:lang w:val="pt_PT" w:bidi="pt_PT"/>
        </w:rPr>
        <w:t>santo</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7:35–43</w:t>
      </w:r>
      <w:r>
        <w:rPr>
          <w:lang w:val="pt_PT" w:bidi="pt_PT"/>
        </w:rPr>
      </w:r>
    </w:p>
    <w:p>
      <w:pPr>
        <w:pStyle w:val="Heading3"/>
      </w:pPr>
      <w:r>
        <w:rPr>
          <w:lang w:val="pt_PT" w:bidi="pt_PT"/>
        </w:rPr>
        <w:t>Ouvir e Sentir</w:t>
      </w:r>
    </w:p>
    <w:p>
      <w:pPr/>
      <w:r>
        <w:rPr>
          <w:lang w:val="pt_PT" w:bidi="pt_PT"/>
        </w:rPr>
      </w:r>
      <w:r>
        <w:rPr>
          <w:lang w:val="pt_PT" w:bidi="pt_PT"/>
        </w:rPr>
        <w:t>Nessa etapa, ouçam Atos 7.35–43 e guardem em seus corações.</w:t>
      </w:r>
    </w:p>
    <w:p>
      <w:pPr/>
      <w:r>
        <w:rPr>
          <w:lang w:val="pt_PT" w:bidi="pt_PT"/>
        </w:rPr>
      </w:r>
      <w:r>
        <w:rPr>
          <w:lang w:val="pt_PT" w:bidi="pt_PT"/>
        </w:rPr>
        <w:t>Ouçam uma versão em áudio de Atos 7.35–43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7.35–43 na tradução mais fácil de entender.</w:t>
      </w:r>
    </w:p>
    <w:p>
      <w:pPr/>
      <w:r>
        <w:rPr>
          <w:lang w:val="pt_PT" w:bidi="pt_PT"/>
        </w:rPr>
      </w:r>
      <w:r>
        <w:rPr>
          <w:lang w:val="pt_PT" w:bidi="pt_PT"/>
        </w:rPr>
        <w:t>Na última passagem, Estêvão contou a história de como Moisés cresceu e como Deus o chamou para resgatar seu povo. Agora a história muda para como os israelitas rejeitaram Moisés, mesmo quando ele os resgatou do Egito.</w:t>
      </w:r>
    </w:p>
    <w:p>
      <w:pPr/>
      <w:r>
        <w:rPr>
          <w:lang w:val="pt_PT" w:bidi="pt_PT"/>
        </w:rPr>
      </w:r>
      <w:r>
        <w:rPr>
          <w:lang w:val="pt_PT" w:bidi="pt_PT"/>
        </w:rPr>
        <w:t>Na passagem anterior, Deus estava falando. Agora Estêvão retoma a história novamente e lembra aos seus ouvintes que Moisés, o resgatador escolhido por Deus, é o homem que o povo rejeitou e disse: "Quem fez de você governante e juiz?" Mas o próprio Deus enviou Moisés por meio de sua mensagem, através do anjo que lhe apareceu na sarça.</w:t>
      </w:r>
    </w:p>
    <w:p>
      <w:pPr/>
      <w:r>
        <w:rPr>
          <w:lang w:val="pt_PT" w:bidi="pt_PT"/>
        </w:rPr>
      </w:r>
      <w:r>
        <w:rPr>
          <w:lang w:val="pt_PT" w:bidi="pt_PT"/>
        </w:rPr>
        <w:t>Moisés levou o povo de Deus, os descendentes de Jacó, para fora do Egito. Ele realizou maravilhas, ou milagres, e sinais no Egito, no Mar Vermelho, e pelos 40 anos os israelitas vagaram no deserto. Os sinais que Moisés realizou mostraram ao povo coisas especiais sobre quem Deus é e as promessas de Deus a seu povo.</w:t>
      </w:r>
    </w:p>
    <w:p>
      <w:pPr/>
      <w:r>
        <w:rPr>
          <w:lang w:val="pt_PT" w:bidi="pt_PT"/>
        </w:rPr>
      </w:r>
      <w:r>
        <w:rPr>
          <w:lang w:val="pt_PT" w:bidi="pt_PT"/>
        </w:rPr>
        <w:t>Agora Estêvão continua explicando as coisas significativas que Moisés fez. Primeiro, Moisés é aquele que disse que um profeta, ou mensageiro de Deus, viria entre os israelitas. O povo judeu acreditava que esse profeta seria o Messias, ou o salvador prometido de Deus. Então Moisés estava com o povo, os israelitas, que estavam reunidos no deserto. Moisés recebeu palavras vivas, ou mensagens de Deus. O anjo de Deus deu a Moisés essas mensagens de Deus enquanto ele estava no Monte Sinai.</w:t>
      </w:r>
    </w:p>
    <w:p>
      <w:pPr/>
      <w:r>
        <w:rPr>
          <w:lang w:val="pt_PT" w:bidi="pt_PT"/>
        </w:rPr>
      </w:r>
      <w:r>
        <w:rPr>
          <w:lang w:val="pt_PT" w:bidi="pt_PT"/>
        </w:rPr>
        <w:t xml:space="preserve">Pare aqui e mostre ao seu grupo uma foto do </w:t>
      </w:r>
      <w:r>
        <w:rPr>
          <w:lang w:val="pt_PT" w:bidi="pt_PT"/>
        </w:rPr>
        <w:t>deserto</w:t>
      </w:r>
      <w:r>
        <w:rPr>
          <w:lang w:val="pt_PT" w:bidi="pt_PT"/>
        </w:rPr>
        <w:t>. Pause este áudio aqui.</w:t>
      </w:r>
    </w:p>
    <w:p>
      <w:pPr/>
      <w:r>
        <w:rPr>
          <w:lang w:val="pt_PT" w:bidi="pt_PT"/>
        </w:rPr>
      </w:r>
      <w:r>
        <w:rPr>
          <w:lang w:val="pt_PT" w:bidi="pt_PT"/>
        </w:rPr>
        <w:t>Mas então o povo de Deus, que também era ancestral do Sinédrio, rejeitou tudo o que Moisés havia ensinado a eles. Eles não ouviram ou obedeceram mais a Moisés. Em vez disso, eles queriam voltar para o Egito. Estêvão volta a contar a história de quando os israelitas pediram a Aarão, o irmão de Moisés, para fazer a eles deuses que os liderariam. Moisés estava no Monte Sinai recebendo as mensagens de Deus, mas o povo não sabia onde ele estava. Estêvão lembra ao Sinédrio que o povo de Deus fez um ídolo na forma de um bezerro, ou vitelo. O povo trouxe sacrifícios ao bezerro, o que significa que mataram animais na frente da forma de um bezerro para que pudessem adorá-lo. Eles estavam felizes com o que haviam feito por si mesmos.</w:t>
      </w:r>
    </w:p>
    <w:p>
      <w:pPr/>
      <w:r>
        <w:rPr>
          <w:lang w:val="pt_PT" w:bidi="pt_PT"/>
        </w:rPr>
      </w:r>
      <w:r>
        <w:rPr>
          <w:lang w:val="pt_PT" w:bidi="pt_PT"/>
        </w:rPr>
        <w:t>Parem aqui e discutam em grupo: contem uma história sobre uma vez em que as pessoas em sua cultura rejeitaram seus deuses ou figuras de autoridade. Que tipos de coisas eles fizeram para mostrar que rejeitaram sua autoridade? Pause este áudio aqui.</w:t>
      </w:r>
    </w:p>
    <w:p>
      <w:pPr/>
      <w:r>
        <w:rPr>
          <w:lang w:val="pt_PT" w:bidi="pt_PT"/>
        </w:rPr>
      </w:r>
      <w:r>
        <w:rPr>
          <w:lang w:val="pt_PT" w:bidi="pt_PT"/>
        </w:rPr>
        <w:t xml:space="preserve">Pare aqui e mostre uma imagem do </w:t>
      </w:r>
      <w:r>
        <w:rPr>
          <w:lang w:val="pt_PT" w:bidi="pt_PT"/>
        </w:rPr>
        <w:t>bezerro de ouro</w:t>
      </w:r>
      <w:r>
        <w:rPr>
          <w:lang w:val="pt_PT" w:bidi="pt_PT"/>
        </w:rPr>
        <w:t xml:space="preserve"> que os israelitas fizeram para levá-los. Pause este áudio aqui.</w:t>
      </w:r>
    </w:p>
    <w:p>
      <w:pPr/>
      <w:r>
        <w:rPr>
          <w:lang w:val="pt_PT" w:bidi="pt_PT"/>
        </w:rPr>
      </w:r>
      <w:r>
        <w:rPr>
          <w:lang w:val="pt_PT" w:bidi="pt_PT"/>
        </w:rPr>
        <w:t>Deus então se afastou dos israelitas. Ele permitiu que os israelitas adorassem a "hoste do céu", o que significa o sol, a lua e as estrelas. Estêvão então compara isso ao que está escrito no "livro dos profetas". O "livro dos profetas" é um pergaminho que contém o trabalho de todos os profetas que não escreveram tanto quanto outros profetas principais. Estêvão usa uma citação do livro do profeta Amós. Ele começa com uma pergunta que Deus fez: "Vocês me trouxeram sacrifícios e ofertas por quarenta anos no deserto, povo de Israel?" Estêvão acredita que a resposta é "não". Estêvão acredita que os israelitas não ofereceram a Deus os sacrifícios que eles deveriam ter oferecido durante seu tempo no deserto. Estêvão continua citando o profeta Amós quando ele diz: "Você tomou o tabernáculo de Moloque e a estrela de seu deus Renfã, os ídolos que você fez para adorar". Moloque era o deus cananeu do sol e do céu, e Renfã pode ter sido o deus egípcio de um planeta chamado Saturno. É por isso que Deus disse que ele deu aos israelitas, ou permitiu que eles adorassem as "hostes celestiais", ou o sol, a lua e as estrelas. Amós está falando sobre como os israelitas desobedeceram a Deus muitos anos depois. Muitos anos depois, os israelitas colocaram um ídolo do falso deus Moloque em uma tenda e o adoraram lá. Eles adoraram uma estrela que simbolizava o falso deus Renfã. No entanto, Estêvão quer lembrar ao Sinédrio que, mesmo no deserto, os israelitas começaram a parar de seguir a Deus. A rejeição dos israelitas a Moisés, às leis de Deus que Moisés lhes comunicou e a Deus mesmo os levou a adorar falsos deuses. E Deus disse, por meio do profeta Amós, que ele os enviaria para o exílio na Babilônia, um país próximo. Deus fez exatamente isso muitos anos antes de Estêvão estar na frente do Sinédrio.</w:t>
      </w:r>
    </w:p>
    <w:p>
      <w:pPr/>
      <w:r>
        <w:rPr>
          <w:lang w:val="pt_PT" w:bidi="pt_PT"/>
        </w:rPr>
      </w:r>
      <w:r>
        <w:rPr>
          <w:lang w:val="pt_PT" w:bidi="pt_PT"/>
        </w:rPr>
        <w:t>Estêvão usa essa história do povo de Deus para mostrar ao Sinédrio que os israelitas rejeitaram a Deus e seus profetas durante todo o curso de sua história. No entanto, Deus deu aos israelitas suas mensagens em todos os lugares que estavam, incluindo durante o tempo que vagaram no deserto.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7.35–43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Estêvão continua a história de quando Deus enviou Moisés para o Egito para resgatar seu povo. Moisés realizou maravilhas e sinais no Egito, no Mar Vermelho e no deserto.</w:t>
      </w:r>
    </w:p>
    <w:p>
      <w:pPr/>
      <w:r>
        <w:rPr>
          <w:lang w:val="pt_PT" w:bidi="pt_PT"/>
        </w:rPr>
      </w:r>
      <w:r>
        <w:rPr>
          <w:b/>
          <w:lang w:val="pt_PT" w:bidi="pt_PT"/>
        </w:rPr>
        <w:t>Na segunda cena:</w:t>
      </w:r>
      <w:r>
        <w:rPr>
          <w:lang w:val="pt_PT" w:bidi="pt_PT"/>
        </w:rPr>
        <w:t xml:space="preserve"> Moisés está no deserto com o povo. Moisés diz ao povo que Deus enviará um profeta como ele. Moisés também recebeu a mensagem de Deus para passar ao povo no deserto.</w:t>
      </w:r>
    </w:p>
    <w:p>
      <w:pPr/>
      <w:r>
        <w:rPr>
          <w:lang w:val="pt_PT" w:bidi="pt_PT"/>
        </w:rPr>
      </w:r>
      <w:r>
        <w:rPr>
          <w:b/>
          <w:lang w:val="pt_PT" w:bidi="pt_PT"/>
        </w:rPr>
        <w:t>Na terceira cena:</w:t>
      </w:r>
      <w:r>
        <w:rPr>
          <w:lang w:val="pt_PT" w:bidi="pt_PT"/>
        </w:rPr>
        <w:t xml:space="preserve"> os israelitas se recusam a obedecer a Moisés. Eles adoram ídolos.</w:t>
      </w:r>
    </w:p>
    <w:p>
      <w:pPr/>
      <w:r>
        <w:rPr>
          <w:lang w:val="pt_PT" w:bidi="pt_PT"/>
        </w:rPr>
      </w:r>
      <w:r>
        <w:rPr>
          <w:b/>
          <w:lang w:val="pt_PT" w:bidi="pt_PT"/>
        </w:rPr>
        <w:t>Na quarta cena:</w:t>
      </w:r>
      <w:r>
        <w:rPr>
          <w:lang w:val="pt_PT" w:bidi="pt_PT"/>
        </w:rPr>
        <w:t xml:space="preserve"> Deus se afasta dos israelitas e os entrega para adorar o sol, a lua e as estrelas. Ele permitirá que eles experimentem as consequências de sua desobediência.</w:t>
      </w:r>
    </w:p>
    <w:p>
      <w:pPr/>
      <w:r>
        <w:rPr>
          <w:lang w:val="pt_PT" w:bidi="pt_PT"/>
        </w:rPr>
      </w:r>
      <w:r>
        <w:rPr>
          <w:lang w:val="pt_PT" w:bidi="pt_PT"/>
        </w:rPr>
        <w:t>Os personagens dessa história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Anjo de Deus que deu a Moisés as mensagens de Deus, ou as palavras vivas de Deus</w:t>
      </w:r>
    </w:p>
    <w:p>
      <w:pPr>
        <w:pStyle w:val="ListBullet"/>
        <w:spacing w:line="240" w:lineRule="auto"/>
        <w:ind w:left="720"/>
      </w:pPr>
      <w:r>
        <w:rPr>
          <w:lang w:val="pt_PT" w:bidi="pt_PT"/>
        </w:rPr>
      </w:r>
      <w:r>
        <w:rPr>
          <w:lang w:val="pt_PT" w:bidi="pt_PT"/>
        </w:rPr>
        <w:t>Aarão, irmão de Moisés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uma continuação da história que Estêvão está contando ao Sinédrio. Estêvão acabou de dizer ao Sinédrio como Deus chamou Moisés para resgatar seu povo do Egito. Agora Estêvão começa essa parte da história dizendo: "Esse Moisés é o mesmo homem que o povo rejeitou quando disse: 'Quem fez de você governante e juiz?'" No entanto, Deus mais tarde enviou Moisés como seu governante! Estêvão está mostrando novamente que os israelitas muitas vezes rejeitaram o povo que Deus os enviou para ajudá-los. Ao longo dessa passagem, o fato de que foi Moisés quem conduziu os israelitas para fora do Egito é enfatizado. O homem que o povo havia rejeitado antes agora se tornou seu salvador! Essa passagem deixa isso claro, e vocês podem querer enfatizar o nome de Moisés sempre que ele aparecer nessa passagem.</w:t>
      </w:r>
    </w:p>
    <w:p>
      <w:pPr/>
      <w:r>
        <w:rPr>
          <w:lang w:val="pt_PT" w:bidi="pt_PT"/>
        </w:rPr>
      </w:r>
      <w:r>
        <w:rPr>
          <w:lang w:val="pt_PT" w:bidi="pt_PT"/>
        </w:rPr>
        <w:t>Parem aqui e discutam em grupo: contem uma história sobre um herói famoso em sua história. Como vocês enfatizam que essa pessoa é aquela que fez as coisas famosas? Pause este áudio aqui.</w:t>
      </w:r>
    </w:p>
    <w:p>
      <w:pPr/>
      <w:r>
        <w:rPr>
          <w:lang w:val="pt_PT" w:bidi="pt_PT"/>
        </w:rPr>
      </w:r>
      <w:r>
        <w:rPr>
          <w:lang w:val="pt_PT" w:bidi="pt_PT"/>
        </w:rPr>
        <w:t>Deus enviou Moisés "pela mão do anjo que apareceu a ele". Essa é uma linguagem especial que significa "com a ajuda de" ou "por meio da mensagem do anjo que apareceu a ele". Então Estêvão descreve o que acontece. Você pode querer reorganizar os eventos na ordem em que eles aconteceram. Primeiro, Moisés realizou maravilhas e sinais no Egito, então ele os levou para fora do Egito, e depois realizou maravilhas e sinais no Mar Vermelho e no deserto por quarenta anos.</w:t>
      </w:r>
    </w:p>
    <w:p>
      <w:pPr/>
      <w:r>
        <w:rPr>
          <w:lang w:val="pt_PT" w:bidi="pt_PT"/>
        </w:rPr>
      </w:r>
      <w:r>
        <w:rPr>
          <w:lang w:val="pt_PT" w:bidi="pt_PT"/>
        </w:rPr>
        <w:t>A segunda cena descreve as coisas que Moisés disse ao povo no deserto. Novamente, o nome de Moisés é enfatizado. Estêvão está lembrando ao Sinédrio que, embora os israelitas tenham rejeitado Moisés no início, ele agora é famoso e altamente respeitado por causa dessas coisas que fez. Primeiro, Moisés disse ao povo que outro profeta como ele viria para o povo. Então, Moisés estava no deserto com o anjo de Deus no Monte Sinai. O anjo deu a ele os mandamentos de Deus, e Moisés os passou ao povo. Estêvão chama os mandamentos de Deus de "palavras vivas". Essas palavras não estão realmente vivas, mas são regras importantes de Deus que são boas para o povo. Quando as pessoas seguem essas regras, elas têm uma vida real e completa com Deus.</w:t>
      </w:r>
    </w:p>
    <w:p>
      <w:pPr/>
      <w:r>
        <w:rPr>
          <w:lang w:val="pt_PT" w:bidi="pt_PT"/>
        </w:rPr>
      </w:r>
      <w:r>
        <w:rPr>
          <w:lang w:val="pt_PT" w:bidi="pt_PT"/>
        </w:rPr>
        <w:t>Parem aqui e discutam em grupo: como vocês descreverão "palavras vivas" em sua tradução? Pause este áudio aqui.</w:t>
      </w:r>
    </w:p>
    <w:p>
      <w:pPr/>
      <w:r>
        <w:rPr>
          <w:lang w:val="pt_PT" w:bidi="pt_PT"/>
        </w:rPr>
      </w:r>
      <w:r>
        <w:rPr>
          <w:lang w:val="pt_PT" w:bidi="pt_PT"/>
        </w:rPr>
        <w:t>Mas novamente o povo se recusou a obedecer Moisés. Eles rejeitaram Moisés e "seus corações se voltaram para o Egito". Isso significa que eles pensaram muito no Egito e queriam voltar para lá. Eles preferiam ser escravos no Egito do que obedecer às leis de Deus que Moisés trouxe a eles! Estêvão não dá muitos detalhes sobre os israelitas adorando ídolos no deserto, mas podemos presumir que Moisés estava longe, e os israelitas não sabiam quando ele iria voltar. Eles pediram a Aarão, que é o irmão de Moisés, para construirem um ídolo, ou uma estátua que representasse um ser divino. Eles queriam adorar algo, e queriam que um ser divino os levasse pelo deserto. Aarão fez um ídolo na forma de um bezerro. O povo trouxe sacrifícios para o ídolo de bezerro e celebrou que eles mesmos haviam feito algo.</w:t>
      </w:r>
    </w:p>
    <w:p>
      <w:pPr/>
      <w:r>
        <w:rPr>
          <w:lang w:val="pt_PT" w:bidi="pt_PT"/>
        </w:rPr>
      </w:r>
      <w:r>
        <w:rPr>
          <w:lang w:val="pt_PT" w:bidi="pt_PT"/>
        </w:rPr>
        <w:t>Na última cena, Deus se afasta dos israelitas. Isso significa que Deus permite que os israelitas experimentem as consequências de seu pecado. Ele permite que eles adorem as "hostes celestiais", o que significa o sol, a lua e as estrelas. Estêvão então para de contar a história e nos conta um resumo de como os israelitas começaram a adorar ídolos no deserto e continuaram, mesmo na terra que Deus havia prometido a eles. Estêvão cita o profeta Amós. A pergunta: "Vocês me trouxerem sacrifícios e ofertas por quarenta anos no deserto, povo de Israel?" Espera-se que a resposta seja "não". Estêvão acredita que os israelitas trouxeram sacrifícios a outros deuses, além do Deus criador verdadeiro, o Deus de Israel. Estêvão dá exemplos das "hostes celestiais" que os israelitas eventualmente adoraram. Os israelitas adoraram deuses como Moloque e Renfã centenas de anos depois de estarem no deserto, mas tudo começou com eles fazendo e adorando falsos deuses no deserto antes mesmo de chegarem à terra prometida. Eventualmente, como os israelitas adoravam falsos deuses, Deus os enviou para o exílio na Babilônia, com seus inimigos.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7.35–43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Povo de Israel</w:t>
      </w:r>
    </w:p>
    <w:p>
      <w:pPr>
        <w:pStyle w:val="ListBullet"/>
        <w:spacing w:line="240" w:lineRule="auto"/>
        <w:ind w:left="720"/>
      </w:pPr>
      <w:r>
        <w:rPr>
          <w:lang w:val="pt_PT" w:bidi="pt_PT"/>
        </w:rPr>
      </w:r>
      <w:r>
        <w:rPr>
          <w:lang w:val="pt_PT" w:bidi="pt_PT"/>
        </w:rPr>
        <w:t>Anjo de Deus que deu a Moisés as mensagens de Deus, ou as palavras vivas de Deus</w:t>
      </w:r>
    </w:p>
    <w:p>
      <w:pPr>
        <w:pStyle w:val="ListBullet"/>
        <w:spacing w:line="240" w:lineRule="auto"/>
        <w:ind w:left="720"/>
      </w:pPr>
      <w:r>
        <w:rPr>
          <w:lang w:val="pt_PT" w:bidi="pt_PT"/>
        </w:rPr>
      </w:r>
      <w:r>
        <w:rPr>
          <w:lang w:val="pt_PT" w:bidi="pt_PT"/>
        </w:rPr>
        <w:t>Aarão, irmão de Moisés</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Estêvão continua sua história. Ele diz: “Esse é o mesmo Moisés que você rejeitou e disse: ‘Quem fez de você governante e juiz?’” Mas então Deus enviou Moisés para governá-los e salvá-los, por meio do anjo que apareceu a Moisés na sarça ardente. Moisés realizou maravilhas e sinais no Egito. Então Moisés levou o povo para fora do Egito. Então Moisés realizou maravilhas e sinais no Mar Vermelho, e no deserto.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“Como você está se sentindo?” Você pode ouvir coisas como: “Estou surpreso por Deus estar usando esse homem”, “Estou feliz por Deus estar nos ajudando. Não tenho certeza de quanto tempo durará”.</w:t>
      </w:r>
    </w:p>
    <w:p>
      <w:pPr>
        <w:pStyle w:val="ListBullet"/>
        <w:spacing w:line="240" w:lineRule="auto"/>
        <w:ind w:left="720"/>
      </w:pPr>
      <w:r>
        <w:rPr>
          <w:lang w:val="pt_PT" w:bidi="pt_PT"/>
        </w:rPr>
      </w:r>
      <w:r>
        <w:rPr>
          <w:lang w:val="pt_PT" w:bidi="pt_PT"/>
        </w:rPr>
        <w:t>Pergunte à pessoa que interpreta o Sinédrio: “Como você está se sentindo?” Você pode ouvir coisas como: “Irado. Por que Estêvão continua mencionando que os israelitas rejeitaram Moisés?”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Esse Moisés disse aos israelitas que Deus enviaria outro profeta como ele mesmo, entre os israelitas. Moisés estava com as pessoas no deserto. O anjo deu a Moisés palavras vivas de Deus, ou mensagens de Deus, para o povo. Moisés as transmitiu ao povo.</w:t>
      </w:r>
    </w:p>
    <w:p>
      <w:pPr/>
      <w:r>
        <w:rPr>
          <w:lang w:val="pt_PT" w:bidi="pt_PT"/>
        </w:rPr>
      </w:r>
      <w:r>
        <w:rPr>
          <w:lang w:val="pt_PT" w:bidi="pt_PT"/>
        </w:rPr>
        <w:t>Mas os israelitas se recusaram a obedecer Moisés. Eles o rejeitaram, e queriam voltar ao Egito. Eles disseram a Aarão: “Faça para nós deuses que nos liderarão. Não sabemos nem mesmo onde Moisés está!” E eles fizeram um ídolo na forma de um bezerro. Eles trouxeram sacrifícios ao ídolo e celebraram o que haviam feito.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pensando ou sentindo?” Você pode ouvir coisas como: “Sabíamos que Moisés nos abandonaria algum dia! Estamos desesperados. Em quem podemos confiar?”</w:t>
      </w:r>
    </w:p>
    <w:p>
      <w:pPr>
        <w:pStyle w:val="ListBullet"/>
        <w:spacing w:line="240" w:lineRule="auto"/>
        <w:ind w:left="720"/>
      </w:pPr>
      <w:r>
        <w:rPr>
          <w:lang w:val="pt_PT" w:bidi="pt_PT"/>
        </w:rPr>
      </w:r>
      <w:r>
        <w:rPr>
          <w:lang w:val="pt_PT" w:bidi="pt_PT"/>
        </w:rPr>
        <w:t>Pergunte à pessoa que interpreta Moisés: “Como você está se sentindo?” Você pode ouvir coisas como: “Estou tão triste por as pessoas não serem pacientes. Estou sempre aqui para eles. Por que eles continuam me rejeitando?”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se afastou dos israelitas. Ele permitiu que eles experimentassem as consequências de seu pecado quando começaram a adorar o sol, a lua e as estrelas. É como o que os profetas escreveram em seu livro: “Vocês me trouxeram sacrifícios e ofertas quarenta anos no deserto, povo de Israel? Vocês adoraram no tabernáculo, ou tenda, do deus Molaque. Vocês adoraram a estrela do deus Renfã. Vocês fizeram ídolos para adorá-los. Assim, eu, Deus, os enviarei para o exílio, tão longe quanto a Babilônia”.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“Como você está se sentindo?” Você pode ouvir coisas como: “Estou tão triste por as pessoas continuarem me rejeitando. Não quero me afastar deles, mas não tenho escolha”, “Realmente quero que meu povo volte para mim!”</w:t>
      </w:r>
    </w:p>
    <w:p>
      <w:pPr>
        <w:pStyle w:val="ListBullet"/>
        <w:spacing w:line="240" w:lineRule="auto"/>
        <w:ind w:left="720"/>
      </w:pPr>
      <w:r>
        <w:rPr>
          <w:lang w:val="pt_PT" w:bidi="pt_PT"/>
        </w:rPr>
      </w:r>
      <w:r>
        <w:rPr>
          <w:lang w:val="pt_PT" w:bidi="pt_PT"/>
        </w:rPr>
        <w:t>Pergunte à pessoa que interpreta Estêvão: “Como você está se sentindo?” Você pode ouvir coisas como: “Estou satisfeito por mostrar ao Sinédrio como os israelitas sempre rejeitaram os mensageiros de Deus”, “Espero que o Sinédrio entenda que Jesus pode mudar a rebelião do povo!”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7.35–43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Estêvão disse que Deus enviou Moisés para governar e salvar seu povo, por meio da mão do </w:t>
      </w:r>
      <w:r>
        <w:rPr>
          <w:b/>
          <w:lang w:val="pt_PT" w:bidi="pt_PT"/>
        </w:rPr>
        <w:t>anjo</w:t>
      </w:r>
      <w:r>
        <w:rPr>
          <w:lang w:val="pt_PT" w:bidi="pt_PT"/>
        </w:rPr>
        <w:t xml:space="preserve">. “Mão do anjo” significa que o anjo ajudou Moisés, ou que o anjo disse a Moisés as mensagens de Deus. Traduza anjo da mesma maneira que você traduziu em passagens anteriores, e lembre-se de que </w:t>
      </w:r>
      <w:r>
        <w:rPr>
          <w:lang w:val="pt_PT" w:bidi="pt_PT"/>
        </w:rPr>
        <w:t>anjo</w:t>
      </w:r>
      <w:r>
        <w:rPr>
          <w:lang w:val="pt_PT" w:bidi="pt_PT"/>
        </w:rPr>
        <w:t xml:space="preserve"> está no Glossário Mestre.</w:t>
      </w:r>
    </w:p>
    <w:p>
      <w:pPr/>
      <w:r>
        <w:rPr>
          <w:lang w:val="pt_PT" w:bidi="pt_PT"/>
        </w:rPr>
      </w:r>
      <w:r>
        <w:rPr>
          <w:lang w:val="pt_PT" w:bidi="pt_PT"/>
        </w:rPr>
        <w:t xml:space="preserve">Deus enviou Moisés aos israelitas como seu governante e </w:t>
      </w:r>
      <w:r>
        <w:rPr>
          <w:b/>
          <w:lang w:val="pt_PT" w:bidi="pt_PT"/>
        </w:rPr>
        <w:t>salvador</w:t>
      </w:r>
      <w:r>
        <w:rPr>
          <w:lang w:val="pt_PT" w:bidi="pt_PT"/>
        </w:rPr>
        <w:t xml:space="preserve">. Use a mesma palavra que você usou antes para salvador, e lembre-se de que </w:t>
      </w:r>
      <w:r>
        <w:rPr>
          <w:lang w:val="pt_PT" w:bidi="pt_PT"/>
        </w:rPr>
        <w:t>salvador</w:t>
      </w:r>
      <w:r>
        <w:rPr>
          <w:lang w:val="pt_PT" w:bidi="pt_PT"/>
        </w:rPr>
        <w:t xml:space="preserve"> está no Glossário Mestre.</w:t>
      </w:r>
    </w:p>
    <w:p>
      <w:pPr/>
      <w:r>
        <w:rPr>
          <w:lang w:val="pt_PT" w:bidi="pt_PT"/>
        </w:rPr>
      </w:r>
      <w:r>
        <w:rPr>
          <w:lang w:val="pt_PT" w:bidi="pt_PT"/>
        </w:rPr>
        <w:t xml:space="preserve">Moisés realizou muitas </w:t>
      </w:r>
      <w:r>
        <w:rPr>
          <w:b/>
          <w:lang w:val="pt_PT" w:bidi="pt_PT"/>
        </w:rPr>
        <w:t>maravilhas</w:t>
      </w:r>
      <w:r>
        <w:rPr>
          <w:lang w:val="pt_PT" w:bidi="pt_PT"/>
        </w:rPr>
        <w:t xml:space="preserve"> e </w:t>
      </w:r>
      <w:r>
        <w:rPr>
          <w:b/>
          <w:lang w:val="pt_PT" w:bidi="pt_PT"/>
        </w:rPr>
        <w:t>sinais milagrosos</w:t>
      </w:r>
      <w:r>
        <w:rPr>
          <w:lang w:val="pt_PT" w:bidi="pt_PT"/>
        </w:rPr>
        <w:t xml:space="preserve"> no Egito e no </w:t>
      </w:r>
      <w:r>
        <w:rPr>
          <w:b/>
          <w:lang w:val="pt_PT" w:bidi="pt_PT"/>
        </w:rPr>
        <w:t>deserto</w:t>
      </w:r>
      <w:r>
        <w:rPr>
          <w:lang w:val="pt_PT" w:bidi="pt_PT"/>
        </w:rPr>
        <w:t xml:space="preserve">. Maravilhas são como milagres, pois não são ações usuais, e as pessoas ficam surpresas quando as veem. Você poderia dizer que maravilhas são situações incríveis. Sinais são situações que acontecem para mostrar algo de Deus — eles têm significado especial. </w:t>
      </w:r>
      <w:r>
        <w:rPr>
          <w:lang w:val="pt_PT" w:bidi="pt_PT"/>
        </w:rPr>
        <w:t>Sinais</w:t>
      </w:r>
      <w:r>
        <w:rPr>
          <w:lang w:val="pt_PT" w:bidi="pt_PT"/>
        </w:rPr>
        <w:t xml:space="preserve"> está no Glossário Mestre. Traduza sinais e maravilhas da mesma maneira que você traduziu em passagens anteriores. Moisés estava com as pessoas no </w:t>
      </w:r>
      <w:r>
        <w:rPr>
          <w:b/>
          <w:lang w:val="pt_PT" w:bidi="pt_PT"/>
        </w:rPr>
        <w:t>lugar desabitado</w:t>
      </w:r>
      <w:r>
        <w:rPr>
          <w:lang w:val="pt_PT" w:bidi="pt_PT"/>
        </w:rPr>
        <w:t xml:space="preserve"> ou </w:t>
      </w:r>
      <w:r>
        <w:rPr>
          <w:b/>
          <w:lang w:val="pt_PT" w:bidi="pt_PT"/>
        </w:rPr>
        <w:t>deserto</w:t>
      </w:r>
      <w:r>
        <w:rPr>
          <w:lang w:val="pt_PT" w:bidi="pt_PT"/>
        </w:rPr>
        <w:t>. O deserto nessa passagem se refere a uma área estéril de terra onde não há muita comida e água.</w:t>
      </w:r>
    </w:p>
    <w:p>
      <w:pPr/>
      <w:r>
        <w:rPr>
          <w:lang w:val="pt_PT" w:bidi="pt_PT"/>
        </w:rPr>
      </w:r>
      <w:r>
        <w:rPr>
          <w:lang w:val="pt_PT" w:bidi="pt_PT"/>
        </w:rPr>
        <w:t xml:space="preserve">Parem aqui e discutam qual palavra vocês usarão para </w:t>
      </w:r>
      <w:r>
        <w:rPr>
          <w:b/>
          <w:lang w:val="pt_PT" w:bidi="pt_PT"/>
        </w:rPr>
        <w:t>lugar desabitado</w:t>
      </w:r>
      <w:r>
        <w:rPr>
          <w:lang w:val="pt_PT" w:bidi="pt_PT"/>
        </w:rPr>
        <w:t xml:space="preserve">. Use a mesma palavra para lugar desabitado que você usou em outras partes da Bíblia. Para mais informações sobre </w:t>
      </w:r>
      <w:r>
        <w:rPr>
          <w:lang w:val="pt_PT" w:bidi="pt_PT"/>
        </w:rPr>
        <w:t>lugar desabitado</w:t>
      </w:r>
      <w:r>
        <w:rPr>
          <w:lang w:val="pt_PT" w:bidi="pt_PT"/>
        </w:rPr>
        <w:t>, consulte o Glossário Mestre. Pause este áudio aqui.</w:t>
      </w:r>
    </w:p>
    <w:p>
      <w:pPr/>
      <w:r>
        <w:rPr>
          <w:lang w:val="pt_PT" w:bidi="pt_PT"/>
        </w:rPr>
      </w:r>
      <w:r>
        <w:rPr>
          <w:lang w:val="pt_PT" w:bidi="pt_PT"/>
        </w:rPr>
        <w:t xml:space="preserve">Moisés disse ao povo que Deus lhes traria ou levantaria para eles um </w:t>
      </w:r>
      <w:r>
        <w:rPr>
          <w:b/>
          <w:lang w:val="pt_PT" w:bidi="pt_PT"/>
        </w:rPr>
        <w:t xml:space="preserve">profeta </w:t>
      </w:r>
      <w:r>
        <w:rPr>
          <w:lang w:val="pt_PT" w:bidi="pt_PT"/>
        </w:rPr>
        <w:t xml:space="preserve"> entre os israelitas que seria como Moisés. Esse profeta seria um salvador. Traduza profeta da mesma maneira que você traduziu em passagens anteriores, e lembre-se de que </w:t>
      </w:r>
      <w:r>
        <w:rPr>
          <w:lang w:val="pt_PT" w:bidi="pt_PT"/>
        </w:rPr>
        <w:t>profeta</w:t>
      </w:r>
      <w:r>
        <w:rPr>
          <w:lang w:val="pt_PT" w:bidi="pt_PT"/>
        </w:rPr>
        <w:t xml:space="preserve"> está no Glossário Mestre.</w:t>
      </w:r>
    </w:p>
    <w:p>
      <w:pPr/>
      <w:r>
        <w:rPr>
          <w:lang w:val="pt_PT" w:bidi="pt_PT"/>
        </w:rPr>
      </w:r>
      <w:r>
        <w:rPr>
          <w:lang w:val="pt_PT" w:bidi="pt_PT"/>
        </w:rPr>
        <w:t xml:space="preserve">Quando Moisés estava longe, os israelitas pediram a Aarão para lhes fazer um </w:t>
      </w:r>
      <w:r>
        <w:rPr>
          <w:b/>
          <w:lang w:val="pt_PT" w:bidi="pt_PT"/>
        </w:rPr>
        <w:t>deus</w:t>
      </w:r>
      <w:r>
        <w:rPr>
          <w:lang w:val="pt_PT" w:bidi="pt_PT"/>
        </w:rPr>
        <w:t xml:space="preserve">, ou um </w:t>
      </w:r>
      <w:r>
        <w:rPr>
          <w:b/>
          <w:lang w:val="pt_PT" w:bidi="pt_PT"/>
        </w:rPr>
        <w:t>ídolo</w:t>
      </w:r>
      <w:r>
        <w:rPr>
          <w:lang w:val="pt_PT" w:bidi="pt_PT"/>
        </w:rPr>
        <w:t xml:space="preserve"> na forma de um bezerro. Um deus, nesse caso, é um ser espiritual que as pessoas adoram que não é o único Deus criador verdadeiro. As pessoas muitas vezes faziam ídolos ou estátuas de prata ou ouro para representar esses falsos deuses.</w:t>
      </w:r>
    </w:p>
    <w:p>
      <w:pPr/>
      <w:r>
        <w:rPr>
          <w:lang w:val="pt_PT" w:bidi="pt_PT"/>
        </w:rPr>
      </w:r>
      <w:r>
        <w:rPr>
          <w:lang w:val="pt_PT" w:bidi="pt_PT"/>
        </w:rPr>
        <w:t xml:space="preserve">Parem aqui e discutam qual palavra vocês usarão para ídolos ou deuses. </w:t>
      </w:r>
      <w:r>
        <w:rPr>
          <w:lang w:val="pt_PT" w:bidi="pt_PT"/>
        </w:rPr>
        <w:t>Ídolos</w:t>
      </w:r>
      <w:r>
        <w:rPr>
          <w:lang w:val="pt_PT" w:bidi="pt_PT"/>
        </w:rPr>
        <w:t xml:space="preserve"> e </w:t>
      </w:r>
      <w:r>
        <w:rPr>
          <w:lang w:val="pt_PT" w:bidi="pt_PT"/>
        </w:rPr>
        <w:t>deuses</w:t>
      </w:r>
      <w:r>
        <w:rPr>
          <w:lang w:val="pt_PT" w:bidi="pt_PT"/>
        </w:rPr>
        <w:t xml:space="preserve"> estão no Glossário Mestre. Pause este áudio aqui.</w:t>
      </w:r>
    </w:p>
    <w:p>
      <w:pPr/>
      <w:r>
        <w:rPr>
          <w:lang w:val="pt_PT" w:bidi="pt_PT"/>
        </w:rPr>
      </w:r>
      <w:r>
        <w:rPr>
          <w:lang w:val="pt_PT" w:bidi="pt_PT"/>
        </w:rPr>
        <w:t xml:space="preserve">Deus perguntou aos israelitas por meio dos profetas: “Vocês me trouxeram </w:t>
      </w:r>
      <w:r>
        <w:rPr>
          <w:b/>
          <w:lang w:val="pt_PT" w:bidi="pt_PT"/>
        </w:rPr>
        <w:t>sacrifícios</w:t>
      </w:r>
      <w:r>
        <w:rPr>
          <w:lang w:val="pt_PT" w:bidi="pt_PT"/>
        </w:rPr>
        <w:t xml:space="preserve"> ou </w:t>
      </w:r>
      <w:r>
        <w:rPr>
          <w:b/>
          <w:lang w:val="pt_PT" w:bidi="pt_PT"/>
        </w:rPr>
        <w:t>ofertas</w:t>
      </w:r>
      <w:r>
        <w:rPr>
          <w:lang w:val="pt_PT" w:bidi="pt_PT"/>
        </w:rPr>
        <w:t xml:space="preserve"> durante esses quarenta anos no deserto, povo de Israel?” Ambos os sacrifícios e ofertas se referem a animais que as pessoas trariam aos deuses e os queimariam em adoração. As pessoas trariam sacrifícios e ofertas para dar graças a Deus ou pedir perdão a Deus.</w:t>
      </w:r>
    </w:p>
    <w:p>
      <w:pPr/>
      <w:r>
        <w:rPr>
          <w:lang w:val="pt_PT" w:bidi="pt_PT"/>
        </w:rPr>
      </w:r>
      <w:r>
        <w:rPr>
          <w:lang w:val="pt_PT" w:bidi="pt_PT"/>
        </w:rPr>
        <w:t xml:space="preserve">Parem aqui e discutam qual palavra vocês usarão para </w:t>
      </w:r>
      <w:r>
        <w:rPr>
          <w:lang w:val="pt_PT" w:bidi="pt_PT"/>
        </w:rPr>
        <w:t>sacrifícios</w:t>
      </w:r>
      <w:r>
        <w:rPr>
          <w:lang w:val="pt_PT" w:bidi="pt_PT"/>
        </w:rPr>
        <w:t xml:space="preserve"> e </w:t>
      </w:r>
      <w:r>
        <w:rPr>
          <w:lang w:val="pt_PT" w:bidi="pt_PT"/>
        </w:rPr>
        <w:t>ofertas</w:t>
      </w:r>
      <w:r>
        <w:rPr>
          <w:lang w:val="pt_PT" w:bidi="pt_PT"/>
        </w:rPr>
        <w:t>. Essas palavras estão no Glossário Mestre. Pause este áudio aqui.</w:t>
      </w:r>
    </w:p>
    <w:p>
      <w:pPr/>
      <w:r>
        <w:rPr>
          <w:lang w:val="pt_PT" w:bidi="pt_PT"/>
        </w:rPr>
      </w:r>
      <w:r>
        <w:rPr>
          <w:lang w:val="pt_PT" w:bidi="pt_PT"/>
        </w:rPr>
        <w:t xml:space="preserve">Deus diz que os israelitas carregaram o deus Moloque em uma </w:t>
      </w:r>
      <w:r>
        <w:rPr>
          <w:b/>
          <w:lang w:val="pt_PT" w:bidi="pt_PT"/>
        </w:rPr>
        <w:t>tenda</w:t>
      </w:r>
      <w:r>
        <w:rPr>
          <w:lang w:val="pt_PT" w:bidi="pt_PT"/>
        </w:rPr>
        <w:t xml:space="preserve"> ou </w:t>
      </w:r>
      <w:r>
        <w:rPr>
          <w:b/>
          <w:lang w:val="pt_PT" w:bidi="pt_PT"/>
        </w:rPr>
        <w:t>tabernáculo</w:t>
      </w:r>
      <w:r>
        <w:rPr>
          <w:lang w:val="pt_PT" w:bidi="pt_PT"/>
        </w:rPr>
        <w:t>. Um tabernáculo era uma tenda ou cobertura que as pessoas usavam para carregar seus ídolos.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7:44–53</w:t>
      </w:r>
      <w:r>
        <w:rPr>
          <w:lang w:val="pt_PT" w:bidi="pt_PT"/>
        </w:rPr>
      </w:r>
    </w:p>
    <w:p>
      <w:pPr>
        <w:pStyle w:val="Heading3"/>
      </w:pPr>
      <w:r>
        <w:rPr>
          <w:lang w:val="pt_PT" w:bidi="pt_PT"/>
        </w:rPr>
        <w:t>Ouvir e Sentir</w:t>
      </w:r>
    </w:p>
    <w:p>
      <w:pPr/>
      <w:r>
        <w:rPr>
          <w:lang w:val="pt_PT" w:bidi="pt_PT"/>
        </w:rPr>
      </w:r>
      <w:r>
        <w:rPr>
          <w:lang w:val="pt_PT" w:bidi="pt_PT"/>
        </w:rPr>
        <w:t>Nessa etapa, ouçam Atos 7.44–53 e guardem em seus corações.</w:t>
      </w:r>
    </w:p>
    <w:p>
      <w:pPr/>
      <w:r>
        <w:rPr>
          <w:lang w:val="pt_PT" w:bidi="pt_PT"/>
        </w:rPr>
      </w:r>
      <w:r>
        <w:rPr>
          <w:lang w:val="pt_PT" w:bidi="pt_PT"/>
        </w:rPr>
        <w:t>Ouçam uma versão em áudio de Atos 7.44–53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7.44–53 na tradução mais fácil de entender.</w:t>
      </w:r>
    </w:p>
    <w:p>
      <w:pPr/>
      <w:r>
        <w:rPr>
          <w:lang w:val="pt_PT" w:bidi="pt_PT"/>
        </w:rPr>
      </w:r>
      <w:r>
        <w:rPr>
          <w:lang w:val="pt_PT" w:bidi="pt_PT"/>
        </w:rPr>
        <w:t xml:space="preserve">Estêvão continua a contar ao Sinédrio sua narrativa da história judaica. Estêvão acabou de explicar como Moisés levou o povo no </w:t>
      </w:r>
      <w:r>
        <w:rPr>
          <w:lang w:val="pt_PT" w:bidi="pt_PT"/>
        </w:rPr>
        <w:t>deserto</w:t>
      </w:r>
      <w:r>
        <w:rPr>
          <w:lang w:val="pt_PT" w:bidi="pt_PT"/>
        </w:rPr>
        <w:t>, realizou maravilhas e sinais e deu aos israelitas mensagens de Deus que trariam a eles a vida completa com Deus.</w:t>
      </w:r>
    </w:p>
    <w:p>
      <w:pPr/>
      <w:r>
        <w:rPr>
          <w:lang w:val="pt_PT" w:bidi="pt_PT"/>
        </w:rPr>
      </w:r>
      <w:r>
        <w:rPr>
          <w:lang w:val="pt_PT" w:bidi="pt_PT"/>
        </w:rPr>
        <w:t>Agora Estêvão lembra ao Sinédrio que os israelitas tinham uma tenda especial, chamada de tabernáculo. Às vezes, as pessoas chamavam essa tenda especial de "tenda da presença de Deus" ou "Tenda do Testemunho". Deus havia instruído Moisés sobre como construir essa tenda, e os israelitas carregavam essa tenda com eles para onde quer que fossem. A tenda especial é onde os israelitas mantinham a lei escrita que Deus havia dado a Moisés. Dessa maneira, eles poderiam sempre carregar as mensagens de Deus. Então, 40 anos depois, os israelitas foram para a terra prometida. Moisés morreu e Josué era seu novo líder. Josué conduziu os israelitas na batalha contra as pessoas que viviam na terra. Quando eles conquistaram a terra, Josué trouxe a Tenda do Testemunho, ou tabernáculo, com eles para a nova terra. Essa Tenda do Testemunho estava com os israelitas por muitos anos, até o tempo do rei Davi.</w:t>
      </w:r>
    </w:p>
    <w:p>
      <w:pPr/>
      <w:r>
        <w:rPr>
          <w:lang w:val="pt_PT" w:bidi="pt_PT"/>
        </w:rPr>
      </w:r>
      <w:r>
        <w:rPr>
          <w:lang w:val="pt_PT" w:bidi="pt_PT"/>
        </w:rPr>
        <w:t xml:space="preserve">Pare aqui e mostre à equipe uma foto do </w:t>
      </w:r>
      <w:r>
        <w:rPr>
          <w:lang w:val="pt_PT" w:bidi="pt_PT"/>
        </w:rPr>
        <w:t>tabernáculo</w:t>
      </w:r>
      <w:r>
        <w:rPr>
          <w:lang w:val="pt_PT" w:bidi="pt_PT"/>
        </w:rPr>
        <w:t>, ou Tenda do Testemunho. Pause este áudio aqui.</w:t>
      </w:r>
    </w:p>
    <w:p>
      <w:pPr/>
      <w:r>
        <w:rPr>
          <w:lang w:val="pt_PT" w:bidi="pt_PT"/>
        </w:rPr>
      </w:r>
      <w:r>
        <w:rPr>
          <w:lang w:val="pt_PT" w:bidi="pt_PT"/>
        </w:rPr>
        <w:t>O rei Davi era o segundo rei de Israel. As pessoas consideravam o rei Davi o maior de todos os reis israelitas. Deus se agradou de Davi por causa de suas atitudes. Davi perguntou a Deus se ele poderia construir uma edificação mais permanente, ou templo, para o Deus de Jacó, ou o Deus que Jacó e seus descendentes adoravam. Estêvão está apontando que os israelitas construíram o templo para seu Deus, aquele que seus antepassados sempre adoraram.</w:t>
      </w:r>
    </w:p>
    <w:p>
      <w:pPr/>
      <w:r>
        <w:rPr>
          <w:lang w:val="pt_PT" w:bidi="pt_PT"/>
        </w:rPr>
      </w:r>
      <w:r>
        <w:rPr>
          <w:lang w:val="pt_PT" w:bidi="pt_PT"/>
        </w:rPr>
        <w:t>No entanto, o filho do rei Davi, o rei Salomão, é o rei que realmente construiu o templo.</w:t>
      </w:r>
    </w:p>
    <w:p>
      <w:pPr/>
      <w:r>
        <w:rPr>
          <w:lang w:val="pt_PT" w:bidi="pt_PT"/>
        </w:rPr>
      </w:r>
      <w:r>
        <w:rPr>
          <w:lang w:val="pt_PT" w:bidi="pt_PT"/>
        </w:rPr>
        <w:t>Estêvão explica imediatamente que o Deus Altíssimo não vive em templos que os humanos constroem. "O Deus Altíssimo" é o nome de Deus que os israelitas usavam quando queriam deixar claro que adoravam o único Deus criador verdadeiro. Embora os israelitas tentassem construir um lugar ou casa para o Deus Altíssimo por meio da construção de um templo, eles não poderiam construir um lugar bom o suficiente para Deus. O próprio Deus disse, por meio do profeta Isaías, que o céu é o trono de Deus. Céu é o lugar onde Deus vive. A terra é o estrado de seus pés, o que significa que a terra é muito pequena e insignificante em comparação com o próprio Deus. Nenhum ser humano pode construir para Deus uma casa tão grande quanto o céu! Deus faz as perguntas: "Vocês podem construir para mim um templo tão bom quanto esse? Não fiz o céu e a terra?" Deus está mostrando que como o criador do céu e da terra, nada do que fazemos pode ser adequado para ele.</w:t>
      </w:r>
    </w:p>
    <w:p>
      <w:pPr/>
      <w:r>
        <w:rPr>
          <w:lang w:val="pt_PT" w:bidi="pt_PT"/>
        </w:rPr>
      </w:r>
      <w:r>
        <w:rPr>
          <w:lang w:val="pt_PT" w:bidi="pt_PT"/>
        </w:rPr>
        <w:t>Parem aqui e discutam em grupo: em sua cultura, que tipo de estruturas ou templos seu povo constrói para seus espíritos tradicionais ou seus deuses? Que tipo de coisas as pessoas fazem nesses lugares de adoração? Pause este áudio aqui.</w:t>
      </w:r>
    </w:p>
    <w:p>
      <w:pPr/>
      <w:r>
        <w:rPr>
          <w:lang w:val="pt_PT" w:bidi="pt_PT"/>
        </w:rPr>
      </w:r>
      <w:r>
        <w:rPr>
          <w:lang w:val="pt_PT" w:bidi="pt_PT"/>
        </w:rPr>
        <w:t>Agora Estêvão interrompe sua narrativa do povo judeu e se volta para o Sinédrio. Ele se dirige diretamente ao Sinédrio como "pessoas de dura cerviz", o que significa pessoas que são muito teimosas e não mudam seus caminhos. Então Estêvão diz que o Sinédrio é "incircunciso de coração e de ouvidos". Vocês se lembrarão de que Deus usou a circuncisão como um sinal no corpo das pessoas da forte promessa, ou aliança, que ele havia feito com seu povo. Todos os homens israelitas eram circuncidados quando tinham 8 dias de idade como um sinal de ser o povo especial de Deus. Mas agora Estêvão está dizendo que os corações e os ouvidos desses israelitas não são circuncidados! Isso parece impossível. Estêvão está realmente dizendo que, embora eles possam ser circuncidados fisicamente, seus corações ou intenções não estão com Deus. Eles são como os não judeus que não seguem a Deus e não são circuncidados. Eles também são como seus antepassados que não seguiam o Espírito Santo de Deus. Seus antepassados perseguiram os profetas — de fato, Estêvão pergunta: "Já houve algum profeta que seus antepassados não perseguiram?" Estêvão está implicando que os líderes judeus perseguiram cada profeta de Deus durante toda a sua história. Estêvão diz que os líderes judeus até mesmo perseguiram os profetas que profetizaram a vinda do Messias, ou do salvador. Estêvão chama o salvador de "Justo". Estêvão está dizendo que o salvador é um servo que segue o que Deus quer. Não apenas eles perseguiram os profetas que profetizaram sobre o salvador, mas traíram e assassinaram o Justo! Estêvão parece surpreso novamente pelo fato dos líderes judeus terem feito essas coisas — afinal, foram próprios anjos que lhe entregaram a lei de Deus! Mas ainda assim, os líderes judeus não obedeceram. Eles não têm desculpa.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7.44–53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Deus orientou Moisés sobre como construir o tabernáculo, ou Tenda do Testemunho. Os antepassados de Estêvão e do sinédrio carregaram a Tenda do Testemunho com eles no deserto e quando entraram na terra prometida. Os israelitas tinham a Tenda do Testemunho com eles até o tempo do rei Davi.</w:t>
      </w:r>
    </w:p>
    <w:p>
      <w:pPr/>
      <w:r>
        <w:rPr>
          <w:lang w:val="pt_PT" w:bidi="pt_PT"/>
        </w:rPr>
      </w:r>
      <w:r>
        <w:rPr>
          <w:b/>
          <w:lang w:val="pt_PT" w:bidi="pt_PT"/>
        </w:rPr>
        <w:t>Na segunda cena:</w:t>
      </w:r>
      <w:r>
        <w:rPr>
          <w:lang w:val="pt_PT" w:bidi="pt_PT"/>
        </w:rPr>
        <w:t xml:space="preserve"> o rei Davi pediu para construir a Deus uma casa permanente, mas foi seu filho Salomão que construiu a casa permanente, ou o templo, para Deus.</w:t>
      </w:r>
    </w:p>
    <w:p>
      <w:pPr/>
      <w:r>
        <w:rPr>
          <w:lang w:val="pt_PT" w:bidi="pt_PT"/>
        </w:rPr>
      </w:r>
      <w:r>
        <w:rPr>
          <w:b/>
          <w:lang w:val="pt_PT" w:bidi="pt_PT"/>
        </w:rPr>
        <w:t>Na terceira cena:</w:t>
      </w:r>
      <w:r>
        <w:rPr>
          <w:lang w:val="pt_PT" w:bidi="pt_PT"/>
        </w:rPr>
        <w:t xml:space="preserve"> Estêvão diz ao sinédrio que, apesar de Salomão ter construído o templo para Deus, Deus não vive em edifícios que os humanos constroem. Deus é grande demais para edifícios feitos por humanos.</w:t>
      </w:r>
    </w:p>
    <w:p>
      <w:pPr/>
      <w:r>
        <w:rPr>
          <w:lang w:val="pt_PT" w:bidi="pt_PT"/>
        </w:rPr>
      </w:r>
      <w:r>
        <w:rPr>
          <w:b/>
          <w:lang w:val="pt_PT" w:bidi="pt_PT"/>
        </w:rPr>
        <w:t>Na quarta cena:</w:t>
      </w:r>
      <w:r>
        <w:rPr>
          <w:lang w:val="pt_PT" w:bidi="pt_PT"/>
        </w:rPr>
        <w:t xml:space="preserve"> Estêvão diz que os líderes judeus, assim como seus antepassados, resistem ao Espírito Santo. Eles perseguiram e mataram os profetas, e até mesmo assassinaram Jesus, o Justo. Eles não têm desculpa, porque os anjos lhes deram a lei de Deus, mas eles não obedeceram a ela.</w:t>
      </w:r>
    </w:p>
    <w:p>
      <w:pPr/>
      <w:r>
        <w:rPr>
          <w:lang w:val="pt_PT" w:bidi="pt_PT"/>
        </w:rPr>
      </w:r>
      <w:r>
        <w:rPr>
          <w:lang w:val="pt_PT" w:bidi="pt_PT"/>
        </w:rPr>
        <w:t>Os personagens dessa passagem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 que são os antepassados</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Justo ou, o Salvador</w:t>
      </w:r>
    </w:p>
    <w:p>
      <w:pPr/>
      <w:r>
        <w:rPr>
          <w:lang w:val="pt_PT" w:bidi="pt_PT"/>
        </w:rPr>
      </w:r>
      <w:r>
        <w:rPr>
          <w:lang w:val="pt_PT" w:bidi="pt_PT"/>
        </w:rPr>
        <w:t>Em grupo, prestem atenção às partes do cenário da passagem:</w:t>
      </w:r>
    </w:p>
    <w:p>
      <w:pPr/>
      <w:r>
        <w:rPr>
          <w:lang w:val="pt_PT" w:bidi="pt_PT"/>
        </w:rPr>
      </w:r>
      <w:r>
        <w:rPr>
          <w:lang w:val="pt_PT" w:bidi="pt_PT"/>
        </w:rPr>
        <w:t>Estêvão continua sua história do povo judeu. Estêvão acabou de explicar como os israelitas se afastaram de Deus enquanto estavam no deserto, e às vezes adoravam outros deuses falsos. Agora ele mostra que esses israelitas verdadeiramente tinham tudo o que precisavam para seguir a Deus. Eles tinham o tabernáculo, ou a Tenda do Testemunho, com eles o tempo todo no deserto. Moisés seguiu as instruções de Deus e fez a tenda exatamente como Deus havia dito a ele. Os israelitas carregaram a Tenda do Testemunho até mesmo para a terra que Deus havia prometido a eles. Estêvão diz que eles tomaram a terra das nações que Deus "expulsou" diante deles. Isso significa que Deus permitiu que os israelitas conquistassem as nações que viviam na terra que ele lhes havia prometido. A Tenda do Testemunho permaneceu na terra, ou na terra de Israel, até que o rei Davi reinasse. Deus mostrou graça, ou bondade imerecida, a Davi. Davi perguntou se ele poderia construir uma casa mais permanente, ou templo, para Deus. Estêvão não nos conta o resto dessa história ou por que Davi não construiu o templo. Ele diz apenas que Salomão construiu a casa, ou templo, em vez disso.</w:t>
      </w:r>
    </w:p>
    <w:p>
      <w:pPr/>
      <w:r>
        <w:rPr>
          <w:lang w:val="pt_PT" w:bidi="pt_PT"/>
        </w:rPr>
      </w:r>
      <w:r>
        <w:rPr>
          <w:lang w:val="pt_PT" w:bidi="pt_PT"/>
        </w:rPr>
        <w:t>Estêvão começa a próxima cena com uma palavra de contraste: "no entanto". Ele quer lembrar ao sinédrio que, apesar do templo que Salomão construiu, o Altíssimo, ou Deus, não vive em casas que os humanos construíram. Deus é o "Altíssimo", ou tão grande e majestoso que o céu é sua casa, e a terra poderia até mesmo ser o lugar onde ele descansa seus pés! Deus então pergunta, por meio do profeta Isaías: "Que tipo de casa vocês construirão para mim? Onde estará meu lugar de descanso? Não fiz todo o céu e a terra?" Deus não espera uma resposta para essas perguntas. Em vez disso, Deus está dizendo que ninguém pode construir uma casa que seja suficiente para ele. Ele fez todo o céu e a terra, e ele sozinho pode suprir suas próprias necessidades.</w:t>
      </w:r>
    </w:p>
    <w:p>
      <w:pPr/>
      <w:r>
        <w:rPr>
          <w:lang w:val="pt_PT" w:bidi="pt_PT"/>
        </w:rPr>
      </w:r>
      <w:r>
        <w:rPr>
          <w:lang w:val="pt_PT" w:bidi="pt_PT"/>
        </w:rPr>
        <w:t>Na próxima cena, Estêvão para de falar sobre a história dos israelitas, ou povo judeu. Agora ele fala diretamente com o sinédrio. Ele os chama de "pessoas de dura cerviz". Isso não significa que eles não podem mover sua cerviz. Essa é uma linguagem figurada para dizer que os israelitas são pessoas teimosas. Eles não querem mudar seus caminhos.</w:t>
      </w:r>
    </w:p>
    <w:p>
      <w:pPr/>
      <w:r>
        <w:rPr>
          <w:lang w:val="pt_PT" w:bidi="pt_PT"/>
        </w:rPr>
      </w:r>
      <w:r>
        <w:rPr>
          <w:lang w:val="pt_PT" w:bidi="pt_PT"/>
        </w:rPr>
        <w:t>Parem aqui e discutam em grupo: contem uma história sobre uma pessoa realmente teimosa. Como vocês falam sobre eles? Que palavras vocês usam para descrevê-los? Pause este áudio aqui.</w:t>
      </w:r>
    </w:p>
    <w:p>
      <w:pPr/>
      <w:r>
        <w:rPr>
          <w:lang w:val="pt_PT" w:bidi="pt_PT"/>
        </w:rPr>
      </w:r>
      <w:r>
        <w:rPr>
          <w:lang w:val="pt_PT" w:bidi="pt_PT"/>
        </w:rPr>
        <w:t>Estêvão então diz aos membros do sinédrio que eles não são circuncidados, que é um ritual judeu onde as pessoas cortam a pele solta no final do pênis de um homem. Novamente, isso não significa literalmente que eles não são circuncidados — essa é uma linguagem figurada. A circuncisão é um sinal de que os israelitas estão seguindo a Deus e são uma parte do povo especial de Deus. Mas Estêvão diz que, mesmo que eles possam ser fisicamente circuncidados, isso não significa que eles estão seguindo a Deus com seus pensamentos ou intenções. Estêvão diz isso dizendo que seus corações e seus ouvidos não são circuncidados, ou que eles não estão seguindo a Deus. Na verdade, Estêvão diz que eles resistem diretamente ao Espírito Santo. Seus antepassados perseguiram cada profeta, até mesmo aqueles que profetizaram sobre o Salvador, ou o Justo, que viria para salvá-los. Agora, os israelitas assassinaram o próprio Salvador! Isso é surpreendente, porque Deus deu aos israelitas sua lei por meio de anjos! Mas eles ainda desobedeceram a ele!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7.44–53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incluem aqueles que contam e ouvem a história:</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 e outros no Sinédrio</w:t>
      </w:r>
    </w:p>
    <w:p>
      <w:pPr/>
      <w:r>
        <w:rPr>
          <w:lang w:val="pt_PT" w:bidi="pt_PT"/>
        </w:rPr>
      </w:r>
      <w:r>
        <w:rPr>
          <w:lang w:val="pt_PT" w:bidi="pt_PT"/>
        </w:rPr>
        <w:t>Os personagens da história que Estêvão conta:</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 que são os antepassados</w:t>
      </w:r>
    </w:p>
    <w:p>
      <w:pPr>
        <w:pStyle w:val="ListBullet"/>
        <w:spacing w:line="240" w:lineRule="auto"/>
        <w:ind w:left="720"/>
      </w:pPr>
      <w:r>
        <w:rPr>
          <w:lang w:val="pt_PT" w:bidi="pt_PT"/>
        </w:rPr>
      </w:r>
      <w:r>
        <w:rPr>
          <w:lang w:val="pt_PT" w:bidi="pt_PT"/>
        </w:rPr>
        <w:t>Rei Davi</w:t>
      </w:r>
    </w:p>
    <w:p>
      <w:pPr>
        <w:pStyle w:val="ListBullet"/>
        <w:spacing w:line="240" w:lineRule="auto"/>
        <w:ind w:left="720"/>
      </w:pPr>
      <w:r>
        <w:rPr>
          <w:lang w:val="pt_PT" w:bidi="pt_PT"/>
        </w:rPr>
      </w:r>
      <w:r>
        <w:rPr>
          <w:lang w:val="pt_PT" w:bidi="pt_PT"/>
        </w:rPr>
        <w:t>Rei Salomão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Justo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Estêvão continua sua história. Ele explica que os israelitas tinham a Tenda do Testemunho com eles durante todo o tempo que estavam no deserto. Moisés fez a tenda exatamente como Deus o havia instruído. Os israelitas receberam a tenda, e a levaram consigo quando Josué os conduziu para conquistar e entrar na terra que Deus havia prometido a eles. A tenda permaneceu com eles até o tempo do rei Davi, muitos anos depois.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 pessoa que interpreta Deus: “Como você está se sentindo?” Você pode ouvir coisas como: “Estou triste. Essas pessoas não têm desculpa. Eles sempre tiveram minhas leis com eles”.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Deus ficou satisfeito com Davi e lhe deu bondade imerecida. Davi perguntou se ele poderia construir uma casa permanente para Deus, o Deus de Jacó, o Deus de seus antepassados. Mas o filho de Davi, Salomão, construiu a casa permanente, o templo, para Deus.</w:t>
      </w:r>
    </w:p>
    <w:p>
      <w:pPr/>
      <w:r>
        <w:rPr>
          <w:lang w:val="pt_PT" w:bidi="pt_PT"/>
        </w:rPr>
      </w:r>
      <w:r>
        <w:rPr>
          <w:lang w:val="pt_PT" w:bidi="pt_PT"/>
        </w:rPr>
        <w:t>Mas o Deus Altíssimo não habita em casas que os humanos construíram. O profeta disse: “O céu é meu trono, e a terra é meu estrado, ou o lugar onde descanso meus pés. Você não pode construir uma casa para mim onde posso verdadeiramente descansar. Eu mesmo fiz tudo nessa terra”.</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pessoas que interpretam o Sinédrio: "Como vocês estão se sentindo?" Você pode ouvir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Agora, Estêvão se dirige ao Sinédrio diretamente. Ele diz: “Vocês de dura cerviz, povo teimoso! Seus corações e ouvidos são incircuncisos! Vocês são como aqueles que não seguem a Deus! Vocês são como seus antepassados! Vocês resistem ao Espírito Santo! Seus antepassados perseguiram cada profeta, mesmo aqueles que previram a vinda do Justo, o salvador. E agora vocês traíram e assassinaram o Justo. Vocês não obedecem à lei, mesmo que os anjos a tenham dado a vocês”.</w:t>
      </w:r>
    </w:p>
    <w:p>
      <w:pPr>
        <w:pStyle w:val="ListBullet"/>
        <w:spacing w:line="240" w:lineRule="auto"/>
        <w:ind w:left="720"/>
      </w:pPr>
      <w:r>
        <w:rPr>
          <w:lang w:val="pt_PT" w:bidi="pt_PT"/>
        </w:rPr>
      </w:r>
      <w:r>
        <w:rPr>
          <w:lang w:val="pt_PT" w:bidi="pt_PT"/>
        </w:rPr>
        <w:t xml:space="preserve">Pause a encenação. </w:t>
      </w:r>
    </w:p>
    <w:p>
      <w:pPr>
        <w:pStyle w:val="ListBullet"/>
        <w:spacing w:line="240" w:lineRule="auto"/>
        <w:ind w:left="720"/>
      </w:pPr>
      <w:r>
        <w:rPr>
          <w:lang w:val="pt_PT" w:bidi="pt_PT"/>
        </w:rPr>
      </w:r>
      <w:r>
        <w:rPr>
          <w:lang w:val="pt_PT" w:bidi="pt_PT"/>
        </w:rPr>
        <w:t>Pergunte às pessoas que interpretam o Sinédrio: "Como vocês estão se sentindo?" Você pode ouvir coisas como:</w:t>
      </w:r>
    </w:p>
    <w:p>
      <w:pPr>
        <w:pStyle w:val="ListBullet"/>
        <w:spacing w:line="240" w:lineRule="auto"/>
        <w:ind w:left="720"/>
      </w:pPr>
      <w:r>
        <w:rPr>
          <w:lang w:val="pt_PT" w:bidi="pt_PT"/>
        </w:rPr>
      </w:r>
      <w:r>
        <w:rPr>
          <w:lang w:val="pt_PT" w:bidi="pt_PT"/>
        </w:rPr>
        <w:t>Pergunte à pessoa que interpreta Estêvão: “Como você está se sentindo?” Você pode ouvir coisas como:</w:t>
      </w:r>
    </w:p>
    <w:p>
      <w:pPr>
        <w:pStyle w:val="ListBullet"/>
        <w:spacing w:line="240" w:lineRule="auto"/>
        <w:ind w:left="720"/>
      </w:pPr>
      <w:r>
        <w:rPr>
          <w:lang w:val="pt_PT" w:bidi="pt_PT"/>
        </w:rPr>
      </w:r>
      <w:r>
        <w:rPr>
          <w:lang w:val="pt_PT" w:bidi="pt_PT"/>
        </w:rPr>
        <w:t>Pergunte à pessoa que interpreta Deus: “Como você está se sentindo?”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7.44–53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antepassados, ou pais, dos israelitas tinham o </w:t>
      </w:r>
      <w:r>
        <w:rPr>
          <w:b/>
          <w:lang w:val="pt_PT" w:bidi="pt_PT"/>
        </w:rPr>
        <w:t>tabernáculo</w:t>
      </w:r>
      <w:r>
        <w:rPr>
          <w:lang w:val="pt_PT" w:bidi="pt_PT"/>
        </w:rPr>
        <w:t xml:space="preserve">, ou </w:t>
      </w:r>
      <w:r>
        <w:rPr>
          <w:b/>
          <w:lang w:val="pt_PT" w:bidi="pt_PT"/>
        </w:rPr>
        <w:t>Tenda do Testemunho</w:t>
      </w:r>
      <w:r>
        <w:rPr>
          <w:lang w:val="pt_PT" w:bidi="pt_PT"/>
        </w:rPr>
        <w:t>, com eles durante todo o tempo que estavam no deserto e quando conquistaram os povos que habitavam a terra que Deus havia prometido a eles. O tabernáculo é a tenda especial que Deus instruiu Moisés a fazer. Deus deu a Moisés medidas e instruções muito específicas sobre o que colocar na tenda. As leis que Deus havia dado a Moisés estavam na tenda, e as pessoas faziam sacrifícios lá. Nessa passagem, é chamada de "Tenda do Testemunho" porque era a tenda onde as pessoas mantinham as leis de Deus e era seu testemunho de que Deus estava com elas. Algumas traduções usam a palavra tabernáculo, e algumas usam as palavras Tenda do Testemunho ou Tabernáculo do Testemunho.</w:t>
      </w:r>
    </w:p>
    <w:p>
      <w:pPr/>
      <w:r>
        <w:rPr>
          <w:lang w:val="pt_PT" w:bidi="pt_PT"/>
        </w:rPr>
      </w:r>
      <w:r>
        <w:rPr>
          <w:lang w:val="pt_PT" w:bidi="pt_PT"/>
        </w:rPr>
        <w:t xml:space="preserve">Parem aqui e discutam em grupo: como vocês traduzirão </w:t>
      </w:r>
      <w:r>
        <w:rPr>
          <w:b/>
          <w:lang w:val="pt_PT" w:bidi="pt_PT"/>
        </w:rPr>
        <w:t>tabernáculo</w:t>
      </w:r>
      <w:r>
        <w:rPr>
          <w:lang w:val="pt_PT" w:bidi="pt_PT"/>
        </w:rPr>
        <w:t xml:space="preserve"> ou </w:t>
      </w:r>
      <w:r>
        <w:rPr>
          <w:b/>
          <w:lang w:val="pt_PT" w:bidi="pt_PT"/>
        </w:rPr>
        <w:t>Tenda do Testemunho</w:t>
      </w:r>
      <w:r>
        <w:rPr>
          <w:lang w:val="pt_PT" w:bidi="pt_PT"/>
        </w:rPr>
        <w:t xml:space="preserve">? </w:t>
      </w:r>
      <w:r>
        <w:rPr>
          <w:b/>
          <w:lang w:val="pt_PT" w:bidi="pt_PT"/>
        </w:rPr>
        <w:t>Tabernáculo</w:t>
      </w:r>
      <w:r>
        <w:rPr>
          <w:lang w:val="pt_PT" w:bidi="pt_PT"/>
        </w:rPr>
        <w:t xml:space="preserve"> está no Glossário Mestre. Pause este áudio aqui.</w:t>
      </w:r>
    </w:p>
    <w:p>
      <w:pPr/>
      <w:r>
        <w:rPr>
          <w:lang w:val="pt_PT" w:bidi="pt_PT"/>
        </w:rPr>
      </w:r>
      <w:r>
        <w:rPr>
          <w:lang w:val="pt_PT" w:bidi="pt_PT"/>
        </w:rPr>
        <w:t xml:space="preserve">Use a mesma palavra para </w:t>
      </w:r>
      <w:r>
        <w:rPr>
          <w:b/>
          <w:lang w:val="pt_PT" w:bidi="pt_PT"/>
        </w:rPr>
        <w:t>deserto</w:t>
      </w:r>
      <w:r>
        <w:rPr>
          <w:lang w:val="pt_PT" w:bidi="pt_PT"/>
        </w:rPr>
        <w:t xml:space="preserve"> que você usou em passagens anteriores, e lembre-se de que </w:t>
      </w:r>
      <w:r>
        <w:rPr>
          <w:b/>
          <w:lang w:val="pt_PT" w:bidi="pt_PT"/>
        </w:rPr>
        <w:t>deserto</w:t>
      </w:r>
      <w:r>
        <w:rPr>
          <w:lang w:val="pt_PT" w:bidi="pt_PT"/>
        </w:rPr>
        <w:t xml:space="preserve"> está no Glossário Mestre.</w:t>
      </w:r>
    </w:p>
    <w:p>
      <w:pPr/>
      <w:r>
        <w:rPr>
          <w:lang w:val="pt_PT" w:bidi="pt_PT"/>
        </w:rPr>
      </w:r>
      <w:r>
        <w:rPr>
          <w:lang w:val="pt_PT" w:bidi="pt_PT"/>
        </w:rPr>
        <w:t>Se necessário, pare aqui e mostre a foto do deserto novamente. Pause este áudio aqui.</w:t>
      </w:r>
    </w:p>
    <w:p>
      <w:pPr/>
      <w:r>
        <w:rPr>
          <w:lang w:val="pt_PT" w:bidi="pt_PT"/>
        </w:rPr>
      </w:r>
      <w:r>
        <w:rPr>
          <w:lang w:val="pt_PT" w:bidi="pt_PT"/>
        </w:rPr>
        <w:t xml:space="preserve">Josué levou as pessoas para a terra, e Deus expulsou as </w:t>
      </w:r>
      <w:r>
        <w:rPr>
          <w:b/>
          <w:lang w:val="pt_PT" w:bidi="pt_PT"/>
        </w:rPr>
        <w:t>nações</w:t>
      </w:r>
      <w:r>
        <w:rPr>
          <w:lang w:val="pt_PT" w:bidi="pt_PT"/>
        </w:rPr>
        <w:t xml:space="preserve">, ou grupo de pessoas, que viviam lá. Use a mesma palavra para nações que você usou em passagens anteriores e lembre-se de que </w:t>
      </w:r>
      <w:r>
        <w:rPr>
          <w:b/>
          <w:lang w:val="pt_PT" w:bidi="pt_PT"/>
        </w:rPr>
        <w:t>nações</w:t>
      </w:r>
      <w:r>
        <w:rPr>
          <w:lang w:val="pt_PT" w:bidi="pt_PT"/>
        </w:rPr>
        <w:t xml:space="preserve"> está no Glossário Mestre.</w:t>
      </w:r>
    </w:p>
    <w:p>
      <w:pPr/>
      <w:r>
        <w:rPr>
          <w:lang w:val="pt_PT" w:bidi="pt_PT"/>
        </w:rPr>
      </w:r>
      <w:r>
        <w:rPr>
          <w:lang w:val="pt_PT" w:bidi="pt_PT"/>
        </w:rPr>
        <w:t xml:space="preserve">Estêvão disse que o </w:t>
      </w:r>
      <w:r>
        <w:rPr>
          <w:b/>
          <w:lang w:val="pt_PT" w:bidi="pt_PT"/>
        </w:rPr>
        <w:t>Altíssimo</w:t>
      </w:r>
      <w:r>
        <w:rPr>
          <w:lang w:val="pt_PT" w:bidi="pt_PT"/>
        </w:rPr>
        <w:t xml:space="preserve"> não mora em casas que os humanos construíram. O Altíssimo se refere ao próprio Deus. Essa é uma maneira de mostrar que Deus é majestoso e grande — ele é o maior ser no universo.</w:t>
      </w:r>
    </w:p>
    <w:p>
      <w:pPr/>
      <w:r>
        <w:rPr>
          <w:lang w:val="pt_PT" w:bidi="pt_PT"/>
        </w:rPr>
      </w:r>
      <w:r>
        <w:rPr>
          <w:lang w:val="pt_PT" w:bidi="pt_PT"/>
        </w:rPr>
        <w:t xml:space="preserve">O </w:t>
      </w:r>
      <w:r>
        <w:rPr>
          <w:b/>
          <w:lang w:val="pt_PT" w:bidi="pt_PT"/>
        </w:rPr>
        <w:t>profeta</w:t>
      </w:r>
      <w:r>
        <w:rPr>
          <w:lang w:val="pt_PT" w:bidi="pt_PT"/>
        </w:rPr>
        <w:t xml:space="preserve"> diz que Deus afirma que o </w:t>
      </w:r>
      <w:r>
        <w:rPr>
          <w:b/>
          <w:lang w:val="pt_PT" w:bidi="pt_PT"/>
        </w:rPr>
        <w:t>céu</w:t>
      </w:r>
      <w:r>
        <w:rPr>
          <w:lang w:val="pt_PT" w:bidi="pt_PT"/>
        </w:rPr>
        <w:t xml:space="preserve"> é o </w:t>
      </w:r>
      <w:r>
        <w:rPr>
          <w:b/>
          <w:lang w:val="pt_PT" w:bidi="pt_PT"/>
        </w:rPr>
        <w:t>trono</w:t>
      </w:r>
      <w:r>
        <w:rPr>
          <w:lang w:val="pt_PT" w:bidi="pt_PT"/>
        </w:rPr>
        <w:t xml:space="preserve"> de Deus, ou o lugar onde Deus se senta e governa como rei. Céu é o lugar onde Deus vive. Um trono geralmente é um assento especial onde os reis se sentam quando julgam. Trono pode significar simplesmente o lugar do qual um rei governa. Traduza profeta, céu e trono da mesma maneira que você traduziu em passagens anteriores, e lembre-se de que </w:t>
      </w:r>
      <w:r>
        <w:rPr>
          <w:b/>
          <w:lang w:val="pt_PT" w:bidi="pt_PT"/>
        </w:rPr>
        <w:t>profeta</w:t>
      </w:r>
      <w:r>
        <w:rPr>
          <w:lang w:val="pt_PT" w:bidi="pt_PT"/>
        </w:rPr>
        <w:t xml:space="preserve"> e </w:t>
      </w:r>
      <w:r>
        <w:rPr>
          <w:b/>
          <w:lang w:val="pt_PT" w:bidi="pt_PT"/>
        </w:rPr>
        <w:t>céu</w:t>
      </w:r>
      <w:r>
        <w:rPr>
          <w:lang w:val="pt_PT" w:bidi="pt_PT"/>
        </w:rPr>
        <w:t xml:space="preserve"> estão no Glossário Mestre.</w:t>
      </w:r>
    </w:p>
    <w:p>
      <w:pPr/>
      <w:r>
        <w:rPr>
          <w:lang w:val="pt_PT" w:bidi="pt_PT"/>
        </w:rPr>
      </w:r>
      <w:r>
        <w:rPr>
          <w:lang w:val="pt_PT" w:bidi="pt_PT"/>
        </w:rPr>
        <w:t xml:space="preserve">Deus, ou o </w:t>
      </w:r>
      <w:r>
        <w:rPr>
          <w:b/>
          <w:lang w:val="pt_PT" w:bidi="pt_PT"/>
        </w:rPr>
        <w:t>Senhor</w:t>
      </w:r>
      <w:r>
        <w:rPr>
          <w:lang w:val="pt_PT" w:bidi="pt_PT"/>
        </w:rPr>
        <w:t xml:space="preserve">, pergunta que tipo de casa as pessoas podem construir para ele, uma vez que ele criou tudo. O Senhor é um título especial que as pessoas usavam para Deus para mostrar respeito a ele como o mestre e dono de todas as coisas. Use a mesma palavra que você usou para Senhor em passagens anteriores e lembre-se de que </w:t>
      </w:r>
      <w:r>
        <w:rPr>
          <w:b/>
          <w:lang w:val="pt_PT" w:bidi="pt_PT"/>
        </w:rPr>
        <w:t>Senhor</w:t>
      </w:r>
      <w:r>
        <w:rPr>
          <w:lang w:val="pt_PT" w:bidi="pt_PT"/>
        </w:rPr>
        <w:t xml:space="preserve"> está no Glossário Mestre.</w:t>
      </w:r>
    </w:p>
    <w:p>
      <w:pPr/>
      <w:r>
        <w:rPr>
          <w:lang w:val="pt_PT" w:bidi="pt_PT"/>
        </w:rPr>
      </w:r>
      <w:r>
        <w:rPr>
          <w:lang w:val="pt_PT" w:bidi="pt_PT"/>
        </w:rPr>
        <w:t xml:space="preserve">Estêvão diz que o povo judeu é de dura cerviz, ou obstinado. Ele diz que seus corações e ouvidos são </w:t>
      </w:r>
      <w:r>
        <w:rPr>
          <w:b/>
          <w:lang w:val="pt_PT" w:bidi="pt_PT"/>
        </w:rPr>
        <w:t>incircuncisos</w:t>
      </w:r>
      <w:r>
        <w:rPr>
          <w:lang w:val="pt_PT" w:bidi="pt_PT"/>
        </w:rPr>
        <w:t xml:space="preserve">. Estêvão não está falando sobre circuncisão literal, mas sobre o estado dos corações das pessoas. No entanto, </w:t>
      </w:r>
      <w:r>
        <w:rPr>
          <w:b/>
          <w:lang w:val="pt_PT" w:bidi="pt_PT"/>
        </w:rPr>
        <w:t>circuncisão</w:t>
      </w:r>
      <w:r>
        <w:rPr>
          <w:lang w:val="pt_PT" w:bidi="pt_PT"/>
        </w:rPr>
        <w:t xml:space="preserve"> se refere ao ato de cortar o prepúcio, que é a pele na extremidade do pênis de um homem. Algumas traduções simplesmente dizem que o povo judeu é pagão ou como essas pessoas que não seguem a Deus. Se você usar o termo circuncisão, traduza da mesma maneira que você traduziu em passagens anteriores e lembre-se de que </w:t>
      </w:r>
      <w:r>
        <w:rPr>
          <w:b/>
          <w:lang w:val="pt_PT" w:bidi="pt_PT"/>
        </w:rPr>
        <w:t>circuncisão</w:t>
      </w:r>
      <w:r>
        <w:rPr>
          <w:lang w:val="pt_PT" w:bidi="pt_PT"/>
        </w:rPr>
        <w:t xml:space="preserve"> está no Glossário Mestre.</w:t>
      </w:r>
    </w:p>
    <w:p>
      <w:pPr/>
      <w:r>
        <w:rPr>
          <w:lang w:val="pt_PT" w:bidi="pt_PT"/>
        </w:rPr>
      </w:r>
      <w:r>
        <w:rPr>
          <w:lang w:val="pt_PT" w:bidi="pt_PT"/>
        </w:rPr>
        <w:t xml:space="preserve">Estêvão diz que o povo judeu resiste ao </w:t>
      </w:r>
      <w:r>
        <w:rPr>
          <w:b/>
          <w:lang w:val="pt_PT" w:bidi="pt_PT"/>
        </w:rPr>
        <w:t>Espírito Santo</w:t>
      </w:r>
      <w:r>
        <w:rPr>
          <w:lang w:val="pt_PT" w:bidi="pt_PT"/>
        </w:rPr>
        <w:t xml:space="preserve"> de Deus. Traduza Espírito Santo da mesma maneira que você traduziu em passagens anteriores e lembre-se de que </w:t>
      </w:r>
      <w:r>
        <w:rPr>
          <w:b/>
          <w:lang w:val="pt_PT" w:bidi="pt_PT"/>
        </w:rPr>
        <w:t>Espírito Santo</w:t>
      </w:r>
      <w:r>
        <w:rPr>
          <w:lang w:val="pt_PT" w:bidi="pt_PT"/>
        </w:rPr>
        <w:t xml:space="preserve"> está no Glossário Mestre.</w:t>
      </w:r>
    </w:p>
    <w:p>
      <w:pPr/>
      <w:r>
        <w:rPr>
          <w:lang w:val="pt_PT" w:bidi="pt_PT"/>
        </w:rPr>
      </w:r>
      <w:r>
        <w:rPr>
          <w:lang w:val="pt_PT" w:bidi="pt_PT"/>
        </w:rPr>
        <w:t xml:space="preserve">Estêvão diz que o povo judeu matou, até mesmo, os profetas que prediziam que o </w:t>
      </w:r>
      <w:r>
        <w:rPr>
          <w:b/>
          <w:lang w:val="pt_PT" w:bidi="pt_PT"/>
        </w:rPr>
        <w:t>Justo</w:t>
      </w:r>
      <w:r>
        <w:rPr>
          <w:lang w:val="pt_PT" w:bidi="pt_PT"/>
        </w:rPr>
        <w:t xml:space="preserve"> estava chegando. O Justo se refere ao servo que segue Deus. A maioria dos estudiosos entende que isso significa o salvador prometido, Jesus. Lembre-se de que </w:t>
      </w:r>
      <w:r>
        <w:rPr>
          <w:b/>
          <w:lang w:val="pt_PT" w:bidi="pt_PT"/>
        </w:rPr>
        <w:t>justo</w:t>
      </w:r>
      <w:r>
        <w:rPr>
          <w:lang w:val="pt_PT" w:bidi="pt_PT"/>
        </w:rPr>
        <w:t xml:space="preserve"> se refere a alguém que é santo, em posição reta ou em um relacionamento com Deus, e não tem culpa. Traduza justo da mesma maneira que você traduziu antes e lembre-se de que </w:t>
      </w:r>
      <w:r>
        <w:rPr>
          <w:b/>
          <w:lang w:val="pt_PT" w:bidi="pt_PT"/>
        </w:rPr>
        <w:t>justo</w:t>
      </w:r>
      <w:r>
        <w:rPr>
          <w:lang w:val="pt_PT" w:bidi="pt_PT"/>
        </w:rPr>
        <w:t xml:space="preserve"> está no Glossário Mestre.</w:t>
      </w:r>
    </w:p>
    <w:p>
      <w:pPr/>
      <w:r>
        <w:rPr>
          <w:lang w:val="pt_PT" w:bidi="pt_PT"/>
        </w:rPr>
      </w:r>
      <w:r>
        <w:rPr>
          <w:lang w:val="pt_PT" w:bidi="pt_PT"/>
        </w:rPr>
        <w:t xml:space="preserve">Os antepassados receberam a </w:t>
      </w:r>
      <w:r>
        <w:rPr>
          <w:b/>
          <w:lang w:val="pt_PT" w:bidi="pt_PT"/>
        </w:rPr>
        <w:t>lei</w:t>
      </w:r>
      <w:r>
        <w:rPr>
          <w:lang w:val="pt_PT" w:bidi="pt_PT"/>
        </w:rPr>
        <w:t xml:space="preserve">, ou lei de Deus, dos </w:t>
      </w:r>
      <w:r>
        <w:rPr>
          <w:b/>
          <w:lang w:val="pt_PT" w:bidi="pt_PT"/>
        </w:rPr>
        <w:t>anjos</w:t>
      </w:r>
      <w:r>
        <w:rPr>
          <w:lang w:val="pt_PT" w:bidi="pt_PT"/>
        </w:rPr>
        <w:t xml:space="preserve">. Traduza lei, ou lei de Deus, e anjos da mesma maneira que você traduziu antes e lembre-se de que </w:t>
      </w:r>
      <w:r>
        <w:rPr>
          <w:b/>
          <w:lang w:val="pt_PT" w:bidi="pt_PT"/>
        </w:rPr>
        <w:t>lei</w:t>
      </w:r>
      <w:r>
        <w:rPr>
          <w:lang w:val="pt_PT" w:bidi="pt_PT"/>
        </w:rPr>
        <w:t xml:space="preserve"> e </w:t>
      </w:r>
      <w:r>
        <w:rPr>
          <w:b/>
          <w:lang w:val="pt_PT" w:bidi="pt_PT"/>
        </w:rPr>
        <w:t>anjos</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7:54–8:3</w:t>
      </w:r>
      <w:r>
        <w:rPr>
          <w:lang w:val="pt_PT" w:bidi="pt_PT"/>
        </w:rPr>
      </w:r>
    </w:p>
    <w:p>
      <w:pPr>
        <w:pStyle w:val="Heading3"/>
      </w:pPr>
      <w:r>
        <w:rPr>
          <w:lang w:val="pt_PT" w:bidi="pt_PT"/>
        </w:rPr>
        <w:t>Ouvir e Sentir</w:t>
      </w:r>
    </w:p>
    <w:p>
      <w:pPr/>
      <w:r>
        <w:rPr>
          <w:lang w:val="pt_PT" w:bidi="pt_PT"/>
        </w:rPr>
      </w:r>
      <w:r>
        <w:rPr>
          <w:lang w:val="pt_PT" w:bidi="pt_PT"/>
        </w:rPr>
        <w:t>Nessa etapa, ouçam Atos 7.54–8.3 e guardem em seus corações.</w:t>
      </w:r>
    </w:p>
    <w:p>
      <w:pPr/>
      <w:r>
        <w:rPr>
          <w:lang w:val="pt_PT" w:bidi="pt_PT"/>
        </w:rPr>
      </w:r>
      <w:r>
        <w:rPr>
          <w:lang w:val="pt_PT" w:bidi="pt_PT"/>
        </w:rPr>
        <w:t>Ouçam uma versão em áudio de Atos 7.54–8.3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7.54–8.3 na tradução mais fácil de entender.</w:t>
      </w:r>
    </w:p>
    <w:p>
      <w:pPr/>
      <w:r>
        <w:rPr>
          <w:lang w:val="pt_PT" w:bidi="pt_PT"/>
        </w:rPr>
      </w:r>
      <w:r>
        <w:rPr>
          <w:lang w:val="pt_PT" w:bidi="pt_PT"/>
        </w:rPr>
        <w:t>Nas passagens anteriores, Estêvão acabou de terminar seu discurso diante do Sinédrio, o conselho judaico. Estêvão havia sido falsamente acusado e forçado a ir diante dos líderes religiosos judeus para responder a essas acusações e explicar sua crença em Jesus. Estêvão terminou seu discurso acusando os líderes religiosos. Ele lhes diz que seus corações não são para Deus, que eles perseguem os profetas de Deus e que mataram o salvador prometido.</w:t>
      </w:r>
    </w:p>
    <w:p>
      <w:pPr/>
      <w:r>
        <w:rPr>
          <w:lang w:val="pt_PT" w:bidi="pt_PT"/>
        </w:rPr>
      </w:r>
      <w:r>
        <w:rPr>
          <w:lang w:val="pt_PT" w:bidi="pt_PT"/>
        </w:rPr>
        <w:t>Quando o Sinédrio ouviu a queixa de Estêvão contra eles, ficaram extremamente zangados e rangeram os dentes contra ele. Ranger de dentes é uma expressão ou figura de linguagem, que significa que alguém está extremamente zangado.</w:t>
      </w:r>
    </w:p>
    <w:p>
      <w:pPr/>
      <w:r>
        <w:rPr>
          <w:lang w:val="pt_PT" w:bidi="pt_PT"/>
        </w:rPr>
      </w:r>
      <w:r>
        <w:rPr>
          <w:lang w:val="pt_PT" w:bidi="pt_PT"/>
        </w:rPr>
        <w:t>Parem aqui e discutam: o que as pessoas fazem em sua cultura que mostra que estão muito zangadas? Que palavras ou frases especiais vocês têm em seu idioma que indicam diferentes tipos de raiva? Qual delas explica o tipo de raiva mais extremo? Pause este áudio aqui.</w:t>
      </w:r>
    </w:p>
    <w:p>
      <w:pPr/>
      <w:r>
        <w:rPr>
          <w:lang w:val="pt_PT" w:bidi="pt_PT"/>
        </w:rPr>
      </w:r>
      <w:r>
        <w:rPr>
          <w:lang w:val="pt_PT" w:bidi="pt_PT"/>
        </w:rPr>
        <w:t>Mas Estêvão permaneceu calmo porque ele estava cheio do Espírito Santo. O Espírito de Deus estava controlando Estêvão para que ele fosse capaz de ver o céu, o lugar onde Deus habita. Estêvão viu a glória de Deus. Estêvão não viu a Deus, mas uma luz brilhante e deslumbrante que brilhou de Deus, mostrando que Deus está presente. A glória de Deus é o poder e a majestade de Deus. Estêvão também viu Jesus de pé à direita de Deus, o lugar de mais alta honra.</w:t>
      </w:r>
    </w:p>
    <w:p>
      <w:pPr/>
      <w:r>
        <w:rPr>
          <w:lang w:val="pt_PT" w:bidi="pt_PT"/>
        </w:rPr>
      </w:r>
      <w:r>
        <w:rPr>
          <w:lang w:val="pt_PT" w:bidi="pt_PT"/>
        </w:rPr>
        <w:t>Estêvão disse ao grupo o que o Espírito Santo permitiu que ele visse. Ninguém mais poderia ver isso, mas era tão incrível e inesperado que Estêvão teve que dizer a todos o que ele viu. Estêvão disse "Eis que" ou "Olhem" para chamar a atenção de todos e deixar que eles soubessem que algo inesperado estava acontecendo. Estêvão disse a eles: "Vejo os céus abertos", o que significa que Deus havia aberto uma entrada ou uma porta para o céu, permitindo que Estêvão visse dentro do céu. Estêvão disse que viu o Filho do Homem, Jesus, à direita de Deus, ou o lugar de mais alta honra. Vocês se lembrarão dos Evangelhos que "Filho do Homem" era o título favorito de Jesus para si mesmo. "Filho do Homem" é um título que os judeus associavam ao Salvador Prometido, que Deus enviaria.</w:t>
      </w:r>
    </w:p>
    <w:p>
      <w:pPr/>
      <w:r>
        <w:rPr>
          <w:lang w:val="pt_PT" w:bidi="pt_PT"/>
        </w:rPr>
      </w:r>
      <w:r>
        <w:rPr>
          <w:lang w:val="pt_PT" w:bidi="pt_PT"/>
        </w:rPr>
        <w:t>Essa é a única passagem na Bíblia que afirma que Jesus está à direita de Deus. Outras referências descrevem Jesus sentado, se houver qualquer menção da postura de Jesus. Muitos estudiosos acreditam que aqui Jesus estava para receber Estêvão, e assim, estar com ele no céu.</w:t>
      </w:r>
    </w:p>
    <w:p>
      <w:pPr/>
      <w:r>
        <w:rPr>
          <w:lang w:val="pt_PT" w:bidi="pt_PT"/>
        </w:rPr>
      </w:r>
      <w:r>
        <w:rPr>
          <w:lang w:val="pt_PT" w:bidi="pt_PT"/>
        </w:rPr>
        <w:t>Os ouvintes de Estêvão teriam entendido que ele estava alegando que Jesus era Deus. Eles consideravam que ele estava blasfemando ou insultando a Deus. As pessoas expressaram sua raiva gritando e cobrindo seus ouvidos. Eles avançaram contra Estêvão e o arrastaram para fora da cidade, para que pudessem matá-lo com pedras. A lei judaica autorizava as pessoas a matar uma pessoa que insultou a Deus. Eles fizeram isso jogando pedras nessa pessoa.</w:t>
      </w:r>
    </w:p>
    <w:p>
      <w:pPr/>
      <w:r>
        <w:rPr>
          <w:lang w:val="pt_PT" w:bidi="pt_PT"/>
        </w:rPr>
      </w:r>
      <w:r>
        <w:rPr>
          <w:lang w:val="pt_PT" w:bidi="pt_PT"/>
        </w:rPr>
        <w:t>Parem aqui e discutam essa pergunta em grupo: qual é a punição por blasfêmia em sua cultura? Conte uma história de um tempo em que você observou ou fez parte de uma multidão zangada. Pause este áudio aqui.</w:t>
      </w:r>
    </w:p>
    <w:p>
      <w:pPr/>
      <w:r>
        <w:rPr>
          <w:lang w:val="pt_PT" w:bidi="pt_PT"/>
        </w:rPr>
      </w:r>
      <w:r>
        <w:rPr>
          <w:lang w:val="pt_PT" w:bidi="pt_PT"/>
        </w:rPr>
        <w:t>As pessoas que jogaram pedras em Estêvão removeram suas túnicas ou casacos e os colocaram aos pés de um jovem chamado Saulo. Eles provavelmente removeram suas túnicas para que pudessem jogar as pedras mais facilmente. Ao colocarem suas túnicas aos pés de Saulo, eles estavam pedindo a Saulo para proteger as suas túnicas. Matar uma pessoa jogando pedras levou algum tempo. Enquanto eles ainda estavam jogando pedras, Estêvão chamou ou orou a Jesus, dizendo: "Senhor Jesus, por favor, receba meu espírito". O espírito de uma pessoa é a parte que continua a existir depois que ela morre. Estêvão estava pedindo a Jesus que o recebesse para estar com Jesus. Ao chamar Jesus de "Senhor", Estêvão está chamando Jesus de mestre, bem como dizendo que Jesus é Deus.</w:t>
      </w:r>
    </w:p>
    <w:p>
      <w:pPr/>
      <w:r>
        <w:rPr>
          <w:lang w:val="pt_PT" w:bidi="pt_PT"/>
        </w:rPr>
      </w:r>
      <w:r>
        <w:rPr>
          <w:lang w:val="pt_PT" w:bidi="pt_PT"/>
        </w:rPr>
        <w:t>Nesse momento, Estêvão se ajoelha. Não sabemos se Estêvão se ajoelha porque está tão ferido que não pode mais permanecer em pé ou porque está orando. Estêvão continua falando com Jesus, dizendo: "Senhor, não lhes impute esse pecado". Estêvão está pedindo a Jesus que perdoe as pessoas que estão jogando pedras nele. Vocês se lembrarão de que isso é semelhante às palavras de Jesus na cruz: "Pai, perdoe-os". Então Estêvão dormiu, o que significa que ele morreu.</w:t>
      </w:r>
    </w:p>
    <w:p>
      <w:pPr/>
      <w:r>
        <w:rPr>
          <w:lang w:val="pt_PT" w:bidi="pt_PT"/>
        </w:rPr>
      </w:r>
      <w:r>
        <w:rPr>
          <w:lang w:val="pt_PT" w:bidi="pt_PT"/>
        </w:rPr>
        <w:t>Parem aqui e discutam essa pergunta em grupo: quais são algumas expressões em seu idioma que são usadas como uma maneira educada de dizer que alguém morreu? Pause este áudio aqui.</w:t>
      </w:r>
    </w:p>
    <w:p>
      <w:pPr/>
      <w:r>
        <w:rPr>
          <w:lang w:val="pt_PT" w:bidi="pt_PT"/>
        </w:rPr>
      </w:r>
      <w:r>
        <w:rPr>
          <w:lang w:val="pt_PT" w:bidi="pt_PT"/>
        </w:rPr>
        <w:t>Saulo aprovou a morte de Estêvão. No mesmo dia em que a multidão zangada matou Estêvão, eles começaram a perseguir ou tratar duramente a igreja em Jerusalém. A igreja no Novo Testamento sempre se refere aos seguidores de Jesus, nunca a um edifício. Muitos dos crentes na igreja de Jerusalém deixaram a cidade e foram para áreas da Judeia e Samaria. No entanto, todos os apóstolos permaneceram em Jerusalém.</w:t>
      </w:r>
    </w:p>
    <w:p>
      <w:pPr/>
      <w:r>
        <w:rPr>
          <w:lang w:val="pt_PT" w:bidi="pt_PT"/>
        </w:rPr>
      </w:r>
      <w:r>
        <w:rPr>
          <w:lang w:val="pt_PT" w:bidi="pt_PT"/>
        </w:rPr>
        <w:t xml:space="preserve">Parem aqui e olhem para um mapa da </w:t>
      </w:r>
      <w:r>
        <w:rPr>
          <w:lang w:val="pt_PT" w:bidi="pt_PT"/>
        </w:rPr>
        <w:t>Judeia e Samaria em relação a Jerusalém</w:t>
      </w:r>
      <w:r>
        <w:rPr>
          <w:lang w:val="pt_PT" w:bidi="pt_PT"/>
        </w:rPr>
        <w:t>.</w:t>
      </w:r>
    </w:p>
    <w:p>
      <w:pPr/>
      <w:r>
        <w:rPr>
          <w:lang w:val="pt_PT" w:bidi="pt_PT"/>
        </w:rPr>
      </w:r>
      <w:r>
        <w:rPr>
          <w:lang w:val="pt_PT" w:bidi="pt_PT"/>
        </w:rPr>
        <w:t>Discutam em grupo: de que maneiras os seguidores de Jesus são maltratados por causa de sua crença em Jesus? Como a igreja local responde quando há perseguição? Como as autoridades locais respondem à perseguição religiosa? Pause este áudio aqui.</w:t>
      </w:r>
    </w:p>
    <w:p>
      <w:pPr/>
      <w:r>
        <w:rPr>
          <w:lang w:val="pt_PT" w:bidi="pt_PT"/>
        </w:rPr>
      </w:r>
      <w:r>
        <w:rPr>
          <w:lang w:val="pt_PT" w:bidi="pt_PT"/>
        </w:rPr>
        <w:t>Homens devotos ou piedosos enterraram Estêvão e choraram profundamente por ele. Esses eram homens que tentaram agradar a Deus obedecendo às leis judaicas. Não está claro se esses homens acreditavam em Jesus. O costume judaico era que as pessoas enterrassem o corpo de uma pessoa no dia em que ele morreu. Então, eles provavelmente enterraram Estêvão no dia em que as pessoas o mataram. A lei judaica permitia que as pessoas enterrassem a pessoa executada, mas a lei desencorajava as pessoas que lamentassem publicamente por ela. No entanto, esses homens piedosos choraram profundamente, o que significa que eles provavelmente bateram em seus peitos e choraram em voz alta para expressar o quão chateados estavam por Estêvão ter sido morto. Também mostra que eles sabiam que Estêvão era um homem bom e inocente.</w:t>
      </w:r>
    </w:p>
    <w:p>
      <w:pPr/>
      <w:r>
        <w:rPr>
          <w:lang w:val="pt_PT" w:bidi="pt_PT"/>
        </w:rPr>
      </w:r>
      <w:r>
        <w:rPr>
          <w:lang w:val="pt_PT" w:bidi="pt_PT"/>
        </w:rPr>
        <w:t>Saulo começou a ir de casa em casa, tentando devastar ou destruir a igreja. Saulo foi de casa em casa de maneira planejada, procurando crentes em Jesus. Quando ele os encontrava, arrastava, ou removia à força, homens e mulheres de suas casas e os colocava na prisão. Saulo não fazia isso sozinho, mas era um líder que organizava a perseguição.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7.54–8.3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4 cenas.</w:t>
      </w:r>
    </w:p>
    <w:p>
      <w:pPr/>
      <w:r>
        <w:rPr>
          <w:lang w:val="pt_PT" w:bidi="pt_PT"/>
        </w:rPr>
      </w:r>
      <w:r>
        <w:rPr>
          <w:b/>
          <w:lang w:val="pt_PT" w:bidi="pt_PT"/>
        </w:rPr>
        <w:t>Na primeira cena:</w:t>
      </w:r>
      <w:r>
        <w:rPr>
          <w:lang w:val="pt_PT" w:bidi="pt_PT"/>
        </w:rPr>
        <w:t xml:space="preserve"> o Sinédrio, o conselho religioso, está muito irado com Estêvão. Estêvão vê Jesus no céu e diz à multidão. Eles arrastam Estêvão para fora da cidade.</w:t>
      </w:r>
    </w:p>
    <w:p>
      <w:pPr/>
      <w:r>
        <w:rPr>
          <w:lang w:val="pt_PT" w:bidi="pt_PT"/>
        </w:rPr>
      </w:r>
      <w:r>
        <w:rPr>
          <w:b/>
          <w:lang w:val="pt_PT" w:bidi="pt_PT"/>
        </w:rPr>
        <w:t>Na segunda cena:</w:t>
      </w:r>
      <w:r>
        <w:rPr>
          <w:lang w:val="pt_PT" w:bidi="pt_PT"/>
        </w:rPr>
        <w:t xml:space="preserve"> a multidão mata Estêvão com pedras. Estêvão ora a Jesus, então morre.</w:t>
      </w:r>
    </w:p>
    <w:p>
      <w:pPr/>
      <w:r>
        <w:rPr>
          <w:lang w:val="pt_PT" w:bidi="pt_PT"/>
        </w:rPr>
      </w:r>
      <w:r>
        <w:rPr>
          <w:b/>
          <w:lang w:val="pt_PT" w:bidi="pt_PT"/>
        </w:rPr>
        <w:t>Na terceira cena:</w:t>
      </w:r>
      <w:r>
        <w:rPr>
          <w:lang w:val="pt_PT" w:bidi="pt_PT"/>
        </w:rPr>
        <w:t xml:space="preserve"> homens devotos enterram Estêvão. O povo judeu persegue os crentes de Jerusalém. Muitos crentes deixam Jerusalém e se espalham por toda a Judeia e Samaria.</w:t>
      </w:r>
    </w:p>
    <w:p>
      <w:pPr/>
      <w:r>
        <w:rPr>
          <w:lang w:val="pt_PT" w:bidi="pt_PT"/>
        </w:rPr>
      </w:r>
      <w:r>
        <w:rPr>
          <w:b/>
          <w:lang w:val="pt_PT" w:bidi="pt_PT"/>
        </w:rPr>
        <w:t>Na quarta cena:</w:t>
      </w:r>
      <w:r>
        <w:rPr>
          <w:lang w:val="pt_PT" w:bidi="pt_PT"/>
        </w:rPr>
        <w:t xml:space="preserve"> Saulo vai de casa em casa procurando seguidores de Jesus. Ele os remove de suas casas e os coloca na prisão.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Aqueles que ouviram o discurso de Estêvão, incluindo: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w:t>
      </w:r>
    </w:p>
    <w:p>
      <w:pPr>
        <w:pStyle w:val="ListBullet"/>
        <w:spacing w:line="240" w:lineRule="auto"/>
        <w:ind w:left="720"/>
      </w:pPr>
      <w:r>
        <w:rPr>
          <w:lang w:val="pt_PT" w:bidi="pt_PT"/>
        </w:rPr>
      </w:r>
      <w:r>
        <w:rPr>
          <w:lang w:val="pt_PT" w:bidi="pt_PT"/>
        </w:rPr>
        <w:t>Jesus, o Filho do Homem</w:t>
      </w:r>
    </w:p>
    <w:p>
      <w:pPr>
        <w:pStyle w:val="ListBullet"/>
        <w:spacing w:line="240" w:lineRule="auto"/>
        <w:ind w:left="720"/>
      </w:pPr>
      <w:r>
        <w:rPr>
          <w:lang w:val="pt_PT" w:bidi="pt_PT"/>
        </w:rPr>
      </w:r>
      <w:r>
        <w:rPr>
          <w:lang w:val="pt_PT" w:bidi="pt_PT"/>
        </w:rPr>
        <w:t>A Glória de Deus, que representa o próprio Deus</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Homens devotos que enterraram Estêvão</w:t>
      </w:r>
    </w:p>
    <w:p>
      <w:pPr>
        <w:pStyle w:val="ListBullet"/>
        <w:spacing w:line="240" w:lineRule="auto"/>
        <w:ind w:left="720"/>
      </w:pPr>
      <w:r>
        <w:rPr>
          <w:lang w:val="pt_PT" w:bidi="pt_PT"/>
        </w:rPr>
      </w:r>
      <w:r>
        <w:rPr>
          <w:lang w:val="pt_PT" w:bidi="pt_PT"/>
        </w:rPr>
        <w:t>Crentes na igreja de Jerusalém</w:t>
      </w:r>
    </w:p>
    <w:p>
      <w:pPr>
        <w:pStyle w:val="ListBullet"/>
        <w:spacing w:line="240" w:lineRule="auto"/>
        <w:ind w:left="720"/>
      </w:pPr>
      <w:r>
        <w:rPr>
          <w:lang w:val="pt_PT" w:bidi="pt_PT"/>
        </w:rPr>
      </w:r>
      <w:r>
        <w:rPr>
          <w:lang w:val="pt_PT" w:bidi="pt_PT"/>
        </w:rPr>
        <w:t>Os apóstolos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Estêvão acabou de fazer um discurso muito longo que resume a história de Deus e do povo judeu. No final de seu discurso, ele acusa os líderes religiosos. Ele lhes diz que seus corações não são para Deus, que eles perseguem os profetas de Deus e que mataram o salvador prometido.</w:t>
      </w:r>
    </w:p>
    <w:p>
      <w:pPr/>
      <w:r>
        <w:rPr>
          <w:lang w:val="pt_PT" w:bidi="pt_PT"/>
        </w:rPr>
      </w:r>
      <w:r>
        <w:rPr>
          <w:lang w:val="pt_PT" w:bidi="pt_PT"/>
        </w:rPr>
        <w:t>É importante lembrar que o Sinédrio ficou irado com Estêvão, porque ele o acusou de assassinar mensageiros de Deus, incluindo o Messias, e não manter a lei de Deus.</w:t>
      </w:r>
    </w:p>
    <w:p>
      <w:pPr/>
      <w:r>
        <w:rPr>
          <w:lang w:val="pt_PT" w:bidi="pt_PT"/>
        </w:rPr>
      </w:r>
      <w:r>
        <w:rPr>
          <w:lang w:val="pt_PT" w:bidi="pt_PT"/>
        </w:rPr>
        <w:t>Estêvão disse ao grupo o que o Espírito Santo permitiu que ele visse. Ninguém mais poderia ver isso, mas era tão incrível e inesperado que Estêvão teve que dizer a todos o que ele viu. Estêvão disse "Eis que" ou "Olhem" para chamar a atenção de todos e deixar que eles soubessem que algo inesperado estava acontecendo. Estêvão disse a eles: “Vejo os céus abertos”, o que significa que Deus havia aberto uma entrada ou uma porta para o céu, permitindo que Estêvão visse dentro do céu.</w:t>
      </w:r>
    </w:p>
    <w:p>
      <w:pPr/>
      <w:r>
        <w:rPr>
          <w:lang w:val="pt_PT" w:bidi="pt_PT"/>
        </w:rPr>
      </w:r>
      <w:r>
        <w:rPr>
          <w:lang w:val="pt_PT" w:bidi="pt_PT"/>
        </w:rPr>
        <w:t>É importante lembrar o que Estêvão viu e disse quando ele olhou para o céu.</w:t>
      </w:r>
    </w:p>
    <w:p>
      <w:pPr/>
      <w:r>
        <w:rPr>
          <w:lang w:val="pt_PT" w:bidi="pt_PT"/>
        </w:rPr>
      </w:r>
      <w:r>
        <w:rPr>
          <w:lang w:val="pt_PT" w:bidi="pt_PT"/>
        </w:rPr>
        <w:t>O Sinédrio acreditava que Estêvão estava blasfemando ou desonrando a Deus. Eles arrastaram Estêvão para fora da cidade para que pudessem matar Estêvão com pedras. Nesse contexto, significa que eles o agarraram e o levaram à força da cidade de Jerusalém. Eles começaram a jogar pedras em Estêvão para matá-lo. O que eles fizeram parece ser a ação de uma multidão irada, em vez do resultado do Sinédrio decidindo formalmente puni-lo.</w:t>
      </w:r>
    </w:p>
    <w:p>
      <w:pPr/>
      <w:r>
        <w:rPr>
          <w:lang w:val="pt_PT" w:bidi="pt_PT"/>
        </w:rPr>
      </w:r>
      <w:r>
        <w:rPr>
          <w:lang w:val="pt_PT" w:bidi="pt_PT"/>
        </w:rPr>
        <w:t>É importante lembrar que os homens que jogaram pedras em Estêvão removeram suas roupas externas e as colocaram aos pés de Saulo.</w:t>
      </w:r>
    </w:p>
    <w:p>
      <w:pPr/>
      <w:r>
        <w:rPr>
          <w:lang w:val="pt_PT" w:bidi="pt_PT"/>
        </w:rPr>
      </w:r>
      <w:r>
        <w:rPr>
          <w:lang w:val="pt_PT" w:bidi="pt_PT"/>
        </w:rPr>
        <w:t>É importante lembrar o que Estêvão disse e fez enquanto as pessoas jogavam pedras nele. Quando Estêvão morreu, Lucas descreve como “caindo no sono”. Os primeiros crentes em Jesus muitas vezes usavam a ideia de “sono” para se referir a “morte”. Essa expressão simbólica é uma imagem verbal que mostra que eles acreditavam que um dia Jesus os traria de volta à vida.</w:t>
      </w:r>
    </w:p>
    <w:p>
      <w:pPr/>
      <w:r>
        <w:rPr>
          <w:lang w:val="pt_PT" w:bidi="pt_PT"/>
        </w:rPr>
      </w:r>
      <w:r>
        <w:rPr>
          <w:lang w:val="pt_PT" w:bidi="pt_PT"/>
        </w:rPr>
        <w:t>Parem aqui e discutam essa pergunta em grupo: como vocês traduzirão a ideia de que Estêvão caindo no sono realmente significa que ele morreu? As pessoas em sua cultura também podem preferir evitar falar diretamente sobre a morte. No entanto, o que você usar para traduzir isso deve indicar claramente que Estêvão havia morrido. Pause este áudio aqui.</w:t>
      </w:r>
    </w:p>
    <w:p>
      <w:pPr/>
      <w:r>
        <w:rPr>
          <w:lang w:val="pt_PT" w:bidi="pt_PT"/>
        </w:rPr>
      </w:r>
      <w:r>
        <w:rPr>
          <w:lang w:val="pt_PT" w:bidi="pt_PT"/>
        </w:rPr>
        <w:t>É importante lembrar que no mesmo dia em que Estêvão morreu, duas coisas aconteceram. Primeiro, a multidão irada que matou Estêvão começou a perseguir ou tratar duramente a igreja em Jerusalém. A igreja no Novo Testamento sempre se refere aos seguidores de Jesus, nunca a um edifício. Em segundo lugar, homens devotos ou piedosos enterraram Estêvão e choraram por ele.</w:t>
      </w:r>
    </w:p>
    <w:p>
      <w:pPr/>
      <w:r>
        <w:rPr>
          <w:lang w:val="pt_PT" w:bidi="pt_PT"/>
        </w:rPr>
      </w:r>
      <w:r>
        <w:rPr>
          <w:lang w:val="pt_PT" w:bidi="pt_PT"/>
        </w:rPr>
        <w:t>Parem aqui e discutam essa pergunta em grupo: como vocês traduzirão a palavra “igreja” para que signifique o grupo de seguidores de Jesus e não o edifício onde os crentes se reunem? Pause este áudio aqui.</w:t>
      </w:r>
    </w:p>
    <w:p>
      <w:pPr/>
      <w:r>
        <w:rPr>
          <w:lang w:val="pt_PT" w:bidi="pt_PT"/>
        </w:rPr>
      </w:r>
      <w:r>
        <w:rPr>
          <w:lang w:val="pt_PT" w:bidi="pt_PT"/>
        </w:rPr>
        <w:t>É importante lembrar que a passagem diz: “Todos os crentes estavam espalhados por toda a região, exceto os apóstolos”. Isso provavelmente é um exagero usado para enfatizar a gravidade da perseguição. Muitos dos crentes na igreja de Jerusalém deixaram a cidade e foram para áreas da Judeia e Samaria. Saulo participou da perseguição. Ele levou à força os seguidores de Jesus de suas casas e os colocou na prisão.</w:t>
      </w:r>
    </w:p>
    <w:p>
      <w:pPr/>
      <w:r>
        <w:rPr>
          <w:lang w:val="pt_PT" w:bidi="pt_PT"/>
        </w:rPr>
      </w:r>
      <w:r>
        <w:rPr>
          <w:lang w:val="pt_PT" w:bidi="pt_PT"/>
        </w:rPr>
        <w:t xml:space="preserve">Parem aqui e olhem para um mapa da </w:t>
      </w:r>
      <w:r>
        <w:rPr>
          <w:lang w:val="pt_PT" w:bidi="pt_PT"/>
        </w:rPr>
        <w:t>Judeia e Samaria em relação a Jerusalém</w:t>
      </w:r>
      <w:r>
        <w:rPr>
          <w:lang w:val="pt_PT" w:bidi="pt_PT"/>
        </w:rPr>
        <w:t>.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7.54–8.3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4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Estêvão</w:t>
      </w:r>
    </w:p>
    <w:p>
      <w:pPr>
        <w:pStyle w:val="ListBullet"/>
        <w:spacing w:line="240" w:lineRule="auto"/>
        <w:ind w:left="720"/>
      </w:pPr>
      <w:r>
        <w:rPr>
          <w:lang w:val="pt_PT" w:bidi="pt_PT"/>
        </w:rPr>
      </w:r>
      <w:r>
        <w:rPr>
          <w:lang w:val="pt_PT" w:bidi="pt_PT"/>
        </w:rPr>
        <w:t>Aqueles que ouviram o discurso de Estêvão, incluindo: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 Sinédrio</w:t>
      </w:r>
    </w:p>
    <w:p>
      <w:pPr>
        <w:pStyle w:val="ListBullet"/>
        <w:spacing w:line="240" w:lineRule="auto"/>
        <w:ind w:left="720"/>
      </w:pPr>
      <w:r>
        <w:rPr>
          <w:lang w:val="pt_PT" w:bidi="pt_PT"/>
        </w:rPr>
      </w:r>
      <w:r>
        <w:rPr>
          <w:lang w:val="pt_PT" w:bidi="pt_PT"/>
        </w:rPr>
        <w:t>As falsas testemunhas</w:t>
      </w:r>
    </w:p>
    <w:p>
      <w:pPr>
        <w:pStyle w:val="ListBullet"/>
        <w:spacing w:line="240" w:lineRule="auto"/>
        <w:ind w:left="720"/>
      </w:pPr>
      <w:r>
        <w:rPr>
          <w:lang w:val="pt_PT" w:bidi="pt_PT"/>
        </w:rPr>
      </w:r>
      <w:r>
        <w:rPr>
          <w:lang w:val="pt_PT" w:bidi="pt_PT"/>
        </w:rPr>
        <w:t>Jesus, o Filho do Homem</w:t>
      </w:r>
    </w:p>
    <w:p>
      <w:pPr>
        <w:pStyle w:val="ListBullet"/>
        <w:spacing w:line="240" w:lineRule="auto"/>
        <w:ind w:left="720"/>
      </w:pPr>
      <w:r>
        <w:rPr>
          <w:lang w:val="pt_PT" w:bidi="pt_PT"/>
        </w:rPr>
      </w:r>
      <w:r>
        <w:rPr>
          <w:lang w:val="pt_PT" w:bidi="pt_PT"/>
        </w:rPr>
        <w:t>A Glória de Deus, que representa o próprio Deus</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Homens devotos que enterraram Estêvão</w:t>
      </w:r>
    </w:p>
    <w:p>
      <w:pPr>
        <w:pStyle w:val="ListBullet"/>
        <w:spacing w:line="240" w:lineRule="auto"/>
        <w:ind w:left="720"/>
      </w:pPr>
      <w:r>
        <w:rPr>
          <w:lang w:val="pt_PT" w:bidi="pt_PT"/>
        </w:rPr>
      </w:r>
      <w:r>
        <w:rPr>
          <w:lang w:val="pt_PT" w:bidi="pt_PT"/>
        </w:rPr>
        <w:t>Crentes na igreja de Jerusalém</w:t>
      </w:r>
    </w:p>
    <w:p>
      <w:pPr>
        <w:pStyle w:val="ListBullet"/>
        <w:spacing w:line="240" w:lineRule="auto"/>
        <w:ind w:left="720"/>
      </w:pPr>
      <w:r>
        <w:rPr>
          <w:lang w:val="pt_PT" w:bidi="pt_PT"/>
        </w:rPr>
      </w:r>
      <w:r>
        <w:rPr>
          <w:lang w:val="pt_PT" w:bidi="pt_PT"/>
        </w:rPr>
        <w:t>Os apóstolos</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o Sinédrio ficando muito irado com Estêvão e rangendo os dentes. Estêvão está cheio do Espírito Santo. Deus permite que Estêvão veja o céu aberto. Ele vê Jesus no céu ao lado direito de Deus. Estêvão diz à multidão. O Sinédrio grita e cobre seus ouvidos. Eles avançam contra Estêvão e o arrastam para fora da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Estêvão: “O que você está sentindo ou pensando?” A pessoa pode responder coisas como: “Honrado por Deus me permitir ver um vislumbre do céu”, ou “Animado. Preciso dizer a todos que posso ver Jesus no céu”.</w:t>
      </w:r>
    </w:p>
    <w:p>
      <w:pPr>
        <w:pStyle w:val="ListBullet"/>
        <w:spacing w:line="240" w:lineRule="auto"/>
        <w:ind w:left="720"/>
      </w:pPr>
      <w:r>
        <w:rPr>
          <w:lang w:val="pt_PT" w:bidi="pt_PT"/>
        </w:rPr>
      </w:r>
      <w:r>
        <w:rPr>
          <w:lang w:val="pt_PT" w:bidi="pt_PT"/>
        </w:rPr>
        <w:t>Pergunte à pessoa que interpreta o Sinédrio: “O que você está sentindo ou pensando?” A pessoa pode responder coisas como: “Indignado. Como ele ousa dizer essas coisas sobre nós!” ou “Chocado! Quem ele pensa que é para falar conosco dessa forma? Ele não sabe quem somos?!” ou “Ele está dizendo blasfêmias sobre Deus. Precisamos fazer algo sobre esse agitador!”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a multidão removendo suas roupas externas e colocando-as aos pés de Saulo. A multidão então pega pedras e as joga em Estêvão. Estêvão ora a Jesus, então morre.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multidão: “O que você está sentindo ou pensando?”. A pessoa pode responder coisas como: “Furioso! Precisamos impedir que esse cara fale assim novamente!” ou “Não tenho certeza do que esse cara fez de errado, mas deve ser ruim, uma vez que todos estão irados. Os ajudarei a puni-lo”, ou “Ódio. Estamos apenas começando. Há mais dessas pessoas ao redor que precisamos parar”.</w:t>
      </w:r>
    </w:p>
    <w:p>
      <w:pPr>
        <w:pStyle w:val="ListBullet"/>
        <w:spacing w:line="240" w:lineRule="auto"/>
        <w:ind w:left="720"/>
      </w:pPr>
      <w:r>
        <w:rPr>
          <w:lang w:val="pt_PT" w:bidi="pt_PT"/>
        </w:rPr>
      </w:r>
      <w:r>
        <w:rPr>
          <w:lang w:val="pt_PT" w:bidi="pt_PT"/>
        </w:rPr>
        <w:t>Pergunte à pessoa que interpreta Saulo: “O que você está sentindo ou pensando?” A pessoa pode responder coisas como: “Feliz que alguém esteja fazendo algo para parar Estêvão. Ele causou muitos problemas”, ou “Feliz por poder servir a esses homens cuidando de seus casacos. É o mínimo que posso fazer para ajudá-los”, ou “Inspirado. Preciso criar um plano para ajudar a impedir que essas pessoas arruinem nossa religião”.</w:t>
      </w:r>
    </w:p>
    <w:p>
      <w:pPr>
        <w:pStyle w:val="ListBullet"/>
        <w:spacing w:line="240" w:lineRule="auto"/>
        <w:ind w:left="720"/>
      </w:pPr>
      <w:r>
        <w:rPr>
          <w:lang w:val="pt_PT" w:bidi="pt_PT"/>
        </w:rPr>
      </w:r>
      <w:r>
        <w:rPr>
          <w:lang w:val="pt_PT" w:bidi="pt_PT"/>
        </w:rPr>
        <w:t>Pergunte à pessoa que interpreta Estêvão: “O que você está sentindo ou pensando?” A pessoa pode responder coisas como: “Perdão. Eles não sabem que estão realmente se opondo ao Messias”, ou “Feliz por estar com Jesus no céu em breve”, ou “Em paz. Servi fielmente a Jesus e testemunhei que ele é o Messias”.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homens devotos enterrando Estêvão. O povo judeu persegue os crentes de Jerusalém. Muitos crentes deixam Jerusalém e se espalham por toda a Judeia e Samaria. Os apóstolos ficam em Jerusalém.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homens devotos: “O que você está sentindo ou pensando?” A pessoa pode responder coisas como: “Tristeza. Estêvão era um homem piedoso. Ele não merecia morrer assim”, ou “Corajoso. Sei que poderíamos ter problemas com as autoridades, mas Estêvão merece um sepultamento adequado”.</w:t>
      </w:r>
    </w:p>
    <w:p>
      <w:pPr>
        <w:pStyle w:val="ListBullet"/>
        <w:spacing w:line="240" w:lineRule="auto"/>
        <w:ind w:left="720"/>
      </w:pPr>
      <w:r>
        <w:rPr>
          <w:lang w:val="pt_PT" w:bidi="pt_PT"/>
        </w:rPr>
      </w:r>
      <w:r>
        <w:rPr>
          <w:lang w:val="pt_PT" w:bidi="pt_PT"/>
        </w:rPr>
        <w:t>Pergunte à pessoa que interpreta os crentes que deixam Jerusalém: “O que você está sentindo ou pensando?” A pessoa pode responder coisas como: “Com medo. Por que as pessoas estão tentando nos ferir por causa do que acreditamos?” ou “Cauteloso. Sei que Deus está comigo, mas ele também quer que eu seja sábio. Devo evitar essas pessoas iradas, se possível”, ou “Otimista. Talvez se eu for para outro lugar, encontrarei pessoas que estão dispostas a ouvir e crer sobre Jesus”.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Saulo indo de casa em casa procurando seguidores de Jesus. Ele os remove de suas casas e os coloca na prisão.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Saulo: “O que você está sentindo ou pensando?” A pessoa pode responder coisas como: “Determinado. Preciso punir esses seguidores de Jesus”, ou “Estou fazendo o trabalho de Deus me livrando desses blasfemadores”, ou “Orgulhoso. Isso me tornará popular com o Sinédrio”.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7.54–8.3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 </w:t>
      </w:r>
      <w:r>
        <w:rPr>
          <w:b/>
          <w:lang w:val="pt_PT" w:bidi="pt_PT"/>
        </w:rPr>
        <w:t>Sinédrio</w:t>
      </w:r>
      <w:r>
        <w:rPr>
          <w:lang w:val="pt_PT" w:bidi="pt_PT"/>
        </w:rPr>
        <w:t xml:space="preserve"> ficou irado com as coisas que Estêvão havia dito. Eles rangeram os dentes para mostrar sua raiva. Use a mesma palavra ou frase para Sinédrio que você usou em passagens anteriores. Para mais informações sobre </w:t>
      </w:r>
      <w:r>
        <w:rPr>
          <w:lang w:val="pt_PT" w:bidi="pt_PT"/>
        </w:rPr>
        <w:t>Sinédrio</w:t>
      </w:r>
      <w:r>
        <w:rPr>
          <w:lang w:val="pt_PT" w:bidi="pt_PT"/>
        </w:rPr>
        <w:t>, consulte o Glossário Mestre.</w:t>
      </w:r>
    </w:p>
    <w:p>
      <w:pPr/>
      <w:r>
        <w:rPr>
          <w:lang w:val="pt_PT" w:bidi="pt_PT"/>
        </w:rPr>
      </w:r>
      <w:r>
        <w:rPr>
          <w:lang w:val="pt_PT" w:bidi="pt_PT"/>
        </w:rPr>
        <w:t xml:space="preserve">Estêvão estava cheio ou controlado pelo </w:t>
      </w:r>
      <w:r>
        <w:rPr>
          <w:b/>
          <w:lang w:val="pt_PT" w:bidi="pt_PT"/>
        </w:rPr>
        <w:t>Espírito Santo</w:t>
      </w:r>
      <w:r>
        <w:rPr>
          <w:lang w:val="pt_PT" w:bidi="pt_PT"/>
        </w:rPr>
        <w:t xml:space="preserve">, o Espírito de Deus. O Espírito Santo permitiu que Estêvão visse o </w:t>
      </w:r>
      <w:r>
        <w:rPr>
          <w:b/>
          <w:lang w:val="pt_PT" w:bidi="pt_PT"/>
        </w:rPr>
        <w:t>céu</w:t>
      </w:r>
      <w:r>
        <w:rPr>
          <w:lang w:val="pt_PT" w:bidi="pt_PT"/>
        </w:rPr>
        <w:t xml:space="preserve">, o lugar onde Deus habita. Estêvão viu a </w:t>
      </w:r>
      <w:r>
        <w:rPr>
          <w:b/>
          <w:lang w:val="pt_PT" w:bidi="pt_PT"/>
        </w:rPr>
        <w:t>glória</w:t>
      </w:r>
      <w:r>
        <w:rPr>
          <w:lang w:val="pt_PT" w:bidi="pt_PT"/>
        </w:rPr>
        <w:t xml:space="preserve"> de Deus, o poder e o esplendor de Deus. Use a mesma palavra ou frase para </w:t>
      </w:r>
      <w:r>
        <w:rPr>
          <w:lang w:val="pt_PT" w:bidi="pt_PT"/>
        </w:rPr>
        <w:t>Espírito Santo</w:t>
      </w:r>
      <w:r>
        <w:rPr>
          <w:lang w:val="pt_PT" w:bidi="pt_PT"/>
        </w:rPr>
        <w:t xml:space="preserve">, </w:t>
      </w:r>
      <w:r>
        <w:rPr>
          <w:lang w:val="pt_PT" w:bidi="pt_PT"/>
        </w:rPr>
        <w:t>céu</w:t>
      </w:r>
      <w:r>
        <w:rPr>
          <w:lang w:val="pt_PT" w:bidi="pt_PT"/>
        </w:rPr>
        <w:t xml:space="preserve"> e </w:t>
      </w:r>
      <w:r>
        <w:rPr>
          <w:lang w:val="pt_PT" w:bidi="pt_PT"/>
        </w:rPr>
        <w:t>glória</w:t>
      </w:r>
      <w:r>
        <w:rPr>
          <w:lang w:val="pt_PT" w:bidi="pt_PT"/>
        </w:rPr>
        <w:t xml:space="preserve"> que você usou em passagens anteriores. Para mais informações sobre essas palavras, consulte o Glossário Mestre.</w:t>
      </w:r>
    </w:p>
    <w:p>
      <w:pPr/>
      <w:r>
        <w:rPr>
          <w:lang w:val="pt_PT" w:bidi="pt_PT"/>
        </w:rPr>
      </w:r>
      <w:r>
        <w:rPr>
          <w:lang w:val="pt_PT" w:bidi="pt_PT"/>
        </w:rPr>
        <w:t xml:space="preserve">Estêvão também viu o </w:t>
      </w:r>
      <w:r>
        <w:rPr>
          <w:b/>
          <w:lang w:val="pt_PT" w:bidi="pt_PT"/>
        </w:rPr>
        <w:t>Filho do Homem</w:t>
      </w:r>
      <w:r>
        <w:rPr>
          <w:lang w:val="pt_PT" w:bidi="pt_PT"/>
        </w:rPr>
        <w:t xml:space="preserve">, ou Jesus, em pé à </w:t>
      </w:r>
      <w:r>
        <w:rPr>
          <w:b/>
          <w:lang w:val="pt_PT" w:bidi="pt_PT"/>
        </w:rPr>
        <w:t>direita</w:t>
      </w:r>
      <w:r>
        <w:rPr>
          <w:lang w:val="pt_PT" w:bidi="pt_PT"/>
        </w:rPr>
        <w:t xml:space="preserve"> de Deus. A direita é o lugar de mais alta honra e autoridade. Vocês se lembrarão dos Evangelhos que o Filho do Homem era o título favorito de Jesus para si mesmo. Esse título Filho do Homem se refere à humanidade de Jesus, bem como à singularidade de Jesus de ser plenamente Deus e plenamente humano. O Filho do Homem é um título que os judeus associavam com o Messias, ou salvador prometido que Deus enviaria para ajudá-los.</w:t>
      </w:r>
    </w:p>
    <w:p>
      <w:pPr/>
      <w:r>
        <w:rPr>
          <w:lang w:val="pt_PT" w:bidi="pt_PT"/>
        </w:rPr>
      </w:r>
      <w:r>
        <w:rPr>
          <w:lang w:val="pt_PT" w:bidi="pt_PT"/>
        </w:rPr>
        <w:t xml:space="preserve">Pare aqui e, como um grupo, discuta qual palavra ou frase você usará para </w:t>
      </w:r>
      <w:r>
        <w:rPr>
          <w:b/>
          <w:lang w:val="pt_PT" w:bidi="pt_PT"/>
        </w:rPr>
        <w:t>Filho do Homem</w:t>
      </w:r>
      <w:r>
        <w:rPr>
          <w:lang w:val="pt_PT" w:bidi="pt_PT"/>
        </w:rPr>
        <w:t xml:space="preserve">. Procure a palavra </w:t>
      </w:r>
      <w:r>
        <w:rPr>
          <w:lang w:val="pt_PT" w:bidi="pt_PT"/>
        </w:rPr>
        <w:t>Filho do Homem</w:t>
      </w:r>
      <w:r>
        <w:rPr>
          <w:lang w:val="pt_PT" w:bidi="pt_PT"/>
        </w:rPr>
        <w:t xml:space="preserve"> no Glossário Mestre para mais informações. Se você já traduziu essa frase em outro livro da Bíblia, use a mesma palavra que você usou lá. Pause este áudio aqui.</w:t>
      </w:r>
    </w:p>
    <w:p>
      <w:pPr/>
      <w:r>
        <w:rPr>
          <w:lang w:val="pt_PT" w:bidi="pt_PT"/>
        </w:rPr>
      </w:r>
      <w:r>
        <w:rPr>
          <w:lang w:val="pt_PT" w:bidi="pt_PT"/>
        </w:rPr>
        <w:t xml:space="preserve">As pessoas que queriam apedrejar Estêvão removeram suas </w:t>
      </w:r>
      <w:r>
        <w:rPr>
          <w:b/>
          <w:lang w:val="pt_PT" w:bidi="pt_PT"/>
        </w:rPr>
        <w:t>túnica</w:t>
      </w:r>
      <w:r>
        <w:rPr>
          <w:lang w:val="pt_PT" w:bidi="pt_PT"/>
        </w:rPr>
        <w:t xml:space="preserve">, ou roupas externas. Eles os colocaram aos pés de Saulo. Use a mesma palavra ou frase para túnica que você usou em passagens anteriores. Para mais informações sobre </w:t>
      </w:r>
      <w:r>
        <w:rPr>
          <w:lang w:val="pt_PT" w:bidi="pt_PT"/>
        </w:rPr>
        <w:t>túnicas</w:t>
      </w:r>
      <w:r>
        <w:rPr>
          <w:lang w:val="pt_PT" w:bidi="pt_PT"/>
        </w:rPr>
        <w:t>, consulte o Glossário Mestre.</w:t>
      </w:r>
    </w:p>
    <w:p>
      <w:pPr/>
      <w:r>
        <w:rPr>
          <w:lang w:val="pt_PT" w:bidi="pt_PT"/>
        </w:rPr>
      </w:r>
      <w:r>
        <w:rPr>
          <w:lang w:val="pt_PT" w:bidi="pt_PT"/>
        </w:rPr>
        <w:t>Enquanto ele estava sendo apedrejado, Estêvão orou: “</w:t>
      </w:r>
      <w:r>
        <w:rPr>
          <w:b/>
          <w:lang w:val="pt_PT" w:bidi="pt_PT"/>
        </w:rPr>
        <w:t>Senhor</w:t>
      </w:r>
      <w:r>
        <w:rPr>
          <w:lang w:val="pt_PT" w:bidi="pt_PT"/>
        </w:rPr>
        <w:t xml:space="preserve"> Jesus, receba meu </w:t>
      </w:r>
      <w:r>
        <w:rPr>
          <w:b/>
          <w:lang w:val="pt_PT" w:bidi="pt_PT"/>
        </w:rPr>
        <w:t>espírito</w:t>
      </w:r>
      <w:r>
        <w:rPr>
          <w:lang w:val="pt_PT" w:bidi="pt_PT"/>
        </w:rPr>
        <w:t xml:space="preserve">”. Estêvão está chamando Jesus de Deus e Mestre. Use a mesma palavra ou frase para Senhor que você usou em passagens anteriores. Para mais informações sobre </w:t>
      </w:r>
      <w:r>
        <w:rPr>
          <w:lang w:val="pt_PT" w:bidi="pt_PT"/>
        </w:rPr>
        <w:t>Senhor</w:t>
      </w:r>
      <w:r>
        <w:rPr>
          <w:lang w:val="pt_PT" w:bidi="pt_PT"/>
        </w:rPr>
        <w:t>, consulte o Glossário Mestre. Espírito, nessa instância, se refere ao espírito de uma pessoa. O espírito de uma pessoa é a parte que continua a existir depois que ela morre.</w:t>
      </w:r>
    </w:p>
    <w:p>
      <w:pPr/>
      <w:r>
        <w:rPr>
          <w:lang w:val="pt_PT" w:bidi="pt_PT"/>
        </w:rPr>
      </w:r>
      <w:r>
        <w:rPr>
          <w:lang w:val="pt_PT" w:bidi="pt_PT"/>
        </w:rPr>
        <w:t xml:space="preserve">Parem aqui e discutam como um grupo qual palavra ou frase vocês usarão para </w:t>
      </w:r>
      <w:r>
        <w:rPr>
          <w:b/>
          <w:lang w:val="pt_PT" w:bidi="pt_PT"/>
        </w:rPr>
        <w:t>espírito</w:t>
      </w:r>
      <w:r>
        <w:rPr>
          <w:lang w:val="pt_PT" w:bidi="pt_PT"/>
        </w:rPr>
        <w:t xml:space="preserve">. Procure </w:t>
      </w:r>
      <w:r>
        <w:rPr>
          <w:lang w:val="pt_PT" w:bidi="pt_PT"/>
        </w:rPr>
        <w:t>espírito de uma pessoa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No dia em que Estêvão morreu, os judeus começaram a </w:t>
      </w:r>
      <w:r>
        <w:rPr>
          <w:b/>
          <w:lang w:val="pt_PT" w:bidi="pt_PT"/>
        </w:rPr>
        <w:t>perseguir</w:t>
      </w:r>
      <w:r>
        <w:rPr>
          <w:lang w:val="pt_PT" w:bidi="pt_PT"/>
        </w:rPr>
        <w:t xml:space="preserve"> a </w:t>
      </w:r>
      <w:r>
        <w:rPr>
          <w:b/>
          <w:lang w:val="pt_PT" w:bidi="pt_PT"/>
        </w:rPr>
        <w:t>igreja</w:t>
      </w:r>
      <w:r>
        <w:rPr>
          <w:lang w:val="pt_PT" w:bidi="pt_PT"/>
        </w:rPr>
        <w:t>. Isso significa que outros ferirão o povo de Deus ou os farão sofrer. Esse tipo de sofrimento poderia ser sofrimento físico ou sofrimento por não ter dinheiro. Lembre-se de que “igreja” no Novo Testamento sempre se refere aos seguidores de Jesus, nunca um edifício.</w:t>
      </w:r>
    </w:p>
    <w:p>
      <w:pPr/>
      <w:r>
        <w:rPr>
          <w:lang w:val="pt_PT" w:bidi="pt_PT"/>
        </w:rPr>
      </w:r>
      <w:r>
        <w:rPr>
          <w:lang w:val="pt_PT" w:bidi="pt_PT"/>
        </w:rPr>
        <w:t xml:space="preserve">Parem aqui e discutam em grupo quais palavras ou frases vocês usarão para </w:t>
      </w:r>
      <w:r>
        <w:rPr>
          <w:b/>
          <w:lang w:val="pt_PT" w:bidi="pt_PT"/>
        </w:rPr>
        <w:t>perseguição</w:t>
      </w:r>
      <w:r>
        <w:rPr>
          <w:lang w:val="pt_PT" w:bidi="pt_PT"/>
        </w:rPr>
        <w:t xml:space="preserve"> e </w:t>
      </w:r>
      <w:r>
        <w:rPr>
          <w:b/>
          <w:lang w:val="pt_PT" w:bidi="pt_PT"/>
        </w:rPr>
        <w:t>igreja</w:t>
      </w:r>
      <w:r>
        <w:rPr>
          <w:lang w:val="pt_PT" w:bidi="pt_PT"/>
        </w:rPr>
        <w:t xml:space="preserve">. Procure </w:t>
      </w:r>
      <w:r>
        <w:rPr>
          <w:lang w:val="pt_PT" w:bidi="pt_PT"/>
        </w:rPr>
        <w:t>perseguição</w:t>
      </w:r>
      <w:r>
        <w:rPr>
          <w:lang w:val="pt_PT" w:bidi="pt_PT"/>
        </w:rPr>
        <w:t xml:space="preserve"> e </w:t>
      </w:r>
      <w:r>
        <w:rPr>
          <w:lang w:val="pt_PT" w:bidi="pt_PT"/>
        </w:rPr>
        <w:t>igreja</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Por causa da perseguição, muitos crentes deixaram Jerusalém e foram para muitos lugares na região. No entanto, os </w:t>
      </w:r>
      <w:r>
        <w:rPr>
          <w:b/>
          <w:lang w:val="pt_PT" w:bidi="pt_PT"/>
        </w:rPr>
        <w:t>apóstolos</w:t>
      </w:r>
      <w:r>
        <w:rPr>
          <w:lang w:val="pt_PT" w:bidi="pt_PT"/>
        </w:rPr>
        <w:t xml:space="preserve">, ou os 12 seguidores mais próximos de Jesus, permaneceram em Jerusalém. Use a mesma palavra ou frase para apóstolos que você usou em passagens anteriores. Para mais informações sobre </w:t>
      </w:r>
      <w:r>
        <w:rPr>
          <w:lang w:val="pt_PT" w:bidi="pt_PT"/>
        </w:rPr>
        <w:t>apóstolos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8:4–25</w:t>
      </w:r>
      <w:r>
        <w:rPr>
          <w:lang w:val="pt_PT" w:bidi="pt_PT"/>
        </w:rPr>
      </w:r>
    </w:p>
    <w:p>
      <w:pPr>
        <w:pStyle w:val="Heading3"/>
      </w:pPr>
      <w:r>
        <w:rPr>
          <w:lang w:val="pt_PT" w:bidi="pt_PT"/>
        </w:rPr>
        <w:t>Ouvir e Sentir</w:t>
      </w:r>
    </w:p>
    <w:p>
      <w:pPr/>
      <w:r>
        <w:rPr>
          <w:lang w:val="pt_PT" w:bidi="pt_PT"/>
        </w:rPr>
      </w:r>
      <w:r>
        <w:rPr>
          <w:lang w:val="pt_PT" w:bidi="pt_PT"/>
        </w:rPr>
        <w:t>Ouçam Atos 8.4–25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história anterior, os líderes judeus e outros judeus que ouviram o discurso de Estêvão estavam furiosos. Eles apedrejaram Estêvão e o mataram. No dia em que Estêvão foi morto, as pessoas que o mataram também começaram a perseguir e matar os outros crentes. Então a maioria dos crentes fugiu de Jerusalém para lugares na Judeia e Samaria.</w:t>
      </w:r>
    </w:p>
    <w:p>
      <w:pPr/>
      <w:r>
        <w:rPr>
          <w:lang w:val="pt_PT" w:bidi="pt_PT"/>
        </w:rPr>
      </w:r>
      <w:r>
        <w:rPr>
          <w:lang w:val="pt_PT" w:bidi="pt_PT"/>
        </w:rPr>
        <w:t>Os crentes que fugiram de Jerusalém porque foram atacados por acreditar em Jesus, foram de um lugar a outro e continuaram a anunciar às pessoas a mensagem sobre Jesus. Filipe era um dos crentes que escaparam de Jerusalém. Ele foi para a cidade principal de Samaria, que provavelmente era a capital da região também chamada de Samaria. Samaria era uma província romana colocada na costa leste do Mar Mediterrâneo, ao norte da Judeia. Filipe caminhou uma distância de cerca de 100 quilômetros. Teria levado a ele cerca de 2 a 3 dias.</w:t>
      </w:r>
    </w:p>
    <w:p>
      <w:pPr/>
      <w:r>
        <w:rPr>
          <w:lang w:val="pt_PT" w:bidi="pt_PT"/>
        </w:rPr>
      </w:r>
      <w:r>
        <w:rPr>
          <w:lang w:val="pt_PT" w:bidi="pt_PT"/>
        </w:rPr>
        <w:t xml:space="preserve">Pare aqui e mostre à equipe de tradução um mapa mostrando a </w:t>
      </w:r>
      <w:r>
        <w:rPr>
          <w:lang w:val="pt_PT" w:bidi="pt_PT"/>
        </w:rPr>
        <w:t>jornada que Filipe fez de Jerusalém para a cidade principal de Samaria</w:t>
      </w:r>
      <w:r>
        <w:rPr>
          <w:lang w:val="pt_PT" w:bidi="pt_PT"/>
        </w:rPr>
        <w:t>.</w:t>
      </w:r>
    </w:p>
    <w:p>
      <w:pPr/>
      <w:r>
        <w:rPr>
          <w:lang w:val="pt_PT" w:bidi="pt_PT"/>
        </w:rPr>
      </w:r>
      <w:r>
        <w:rPr>
          <w:lang w:val="pt_PT" w:bidi="pt_PT"/>
        </w:rPr>
        <w:t>Quando ele chegou à cidade, ele estava contando às pessoas as boas novas de que Jesus é o Messias, o salvador prometido. As pessoas que viviam em Samaria eram descendentes de judeus que haviam se casado com não judeus. Por causa disso, os judeus odiavam o povo de Samaria, ou os samaritanos, e os consideravam "impuros", ou inaptos para o serviço a Deus. No entanto, como os judeus, os samaritanos também estavam esperando que Deus enviasse o Messias a eles. Filipe falou com as pessoas na cidade e fez sinais sobrenaturais, ou coisas incomuns que Deus permitiu que ele fizesse que mostraram que Deus estava trabalhando lá. Por exemplo, Filipe havia ordenado que os espíritos imundos, ou demônios deixassem essas pessoas. Além disso, Deus capacitou que Filipe curasse muitos paralíticos e pessoas coxas. Os paralíticos e as pessoas coxas são pessoas que não podem mover seus corpos ou partes de seus corpos.</w:t>
      </w:r>
    </w:p>
    <w:p>
      <w:pPr/>
      <w:r>
        <w:rPr>
          <w:lang w:val="pt_PT" w:bidi="pt_PT"/>
        </w:rPr>
      </w:r>
      <w:r>
        <w:rPr>
          <w:lang w:val="pt_PT" w:bidi="pt_PT"/>
        </w:rPr>
        <w:t>Quando as multidões na cidade viram os sinais sobrenaturais que ele estava fazendo e o ouviram falar sobre Jesus, todos eles ouviram cuidadosamente o que ele estava dizendo e foram fortemente afetados pelo que ele disse e o que fez. E as pessoas na cidade estavam felizes em seus corações.</w:t>
      </w:r>
    </w:p>
    <w:p>
      <w:pPr/>
      <w:r>
        <w:rPr>
          <w:lang w:val="pt_PT" w:bidi="pt_PT"/>
        </w:rPr>
      </w:r>
      <w:r>
        <w:rPr>
          <w:lang w:val="pt_PT" w:bidi="pt_PT"/>
        </w:rPr>
        <w:t>Pare aqui e converse com a equipe de tradução sobre um momento em que alguém introduziu uma nova grande ideia em sua comunidade. O que eles fizeram que fez você ouvir e acreditar em sua ideia?</w:t>
      </w:r>
    </w:p>
    <w:p>
      <w:pPr/>
      <w:r>
        <w:rPr>
          <w:lang w:val="pt_PT" w:bidi="pt_PT"/>
        </w:rPr>
      </w:r>
      <w:r>
        <w:rPr>
          <w:lang w:val="pt_PT" w:bidi="pt_PT"/>
        </w:rPr>
        <w:t>No momento da visita de Filipe à cidade samaritana, havia um homem lá chamado Simão. Simão praticava feitiçaria, ou magia. Magia, ou feitiçaria se refere ao uso do poder sobrenatural sobre os outros por meio da ajuda de espíritos malignos e não por meio do poder do Deus criador. Simão surpreendeu as pessoas de Samaria quando elas viram o que ele fez e ouviram o que ele disse. Ele estava se vangloriando o tempo todo de que era alguém importante.</w:t>
      </w:r>
    </w:p>
    <w:p>
      <w:pPr/>
      <w:r>
        <w:rPr>
          <w:lang w:val="pt_PT" w:bidi="pt_PT"/>
        </w:rPr>
      </w:r>
      <w:r>
        <w:rPr>
          <w:lang w:val="pt_PT" w:bidi="pt_PT"/>
        </w:rPr>
        <w:t>Todos os samaritanos, do menor ao mais importante, ouviam continuamente Simão e ele os influenciou continuamente. Eles disseram: "Esse homem é o poder de Deus que é chamado de 'Grande'". Eles provavelmente pensavam nele como o representante ou mensageiro de Deus mais poderoso e importante. Eles pensaram cuidadosamente sobre o que Simão disse, porque ele os havia surpreendido realizando magia por um longo tempo.</w:t>
      </w:r>
    </w:p>
    <w:p>
      <w:pPr/>
      <w:r>
        <w:rPr>
          <w:lang w:val="pt_PT" w:bidi="pt_PT"/>
        </w:rPr>
      </w:r>
      <w:r>
        <w:rPr>
          <w:lang w:val="pt_PT" w:bidi="pt_PT"/>
        </w:rPr>
        <w:t>Pare aqui e conte uma história sobre como você foi enganado por alguém que estava alegando que era especial ou importante, mas não era.</w:t>
      </w:r>
    </w:p>
    <w:p>
      <w:pPr/>
      <w:r>
        <w:rPr>
          <w:lang w:val="pt_PT" w:bidi="pt_PT"/>
        </w:rPr>
      </w:r>
      <w:r>
        <w:rPr>
          <w:lang w:val="pt_PT" w:bidi="pt_PT"/>
        </w:rPr>
        <w:t>Mas quando Filipe contou a eles as boas novas sobre o reino de Deus e Jesus ser o Messias, os samaritanos acreditaram nele e Filipe os batizou, tanto homens quanto mulheres. O batismo é um ritual cristão, que envolve um crente imergindo um novo crente na água. O batismo é uma demonstração pública do compromisso de alguém em seguir Jesus como seu mestre. É um símbolo do sepultamento e da ressurreição de Jesus. Mostra que quando começamos a seguir Jesus, morremos para nossa antiga vida, ou paramos de fazer as coisas ruins que fazíamos antes. Então vivemos uma nova vida — começamos a fazer coisas que Jesus quer que façamos!</w:t>
      </w:r>
    </w:p>
    <w:p>
      <w:pPr/>
      <w:r>
        <w:rPr>
          <w:lang w:val="pt_PT" w:bidi="pt_PT"/>
        </w:rPr>
      </w:r>
      <w:r>
        <w:rPr>
          <w:lang w:val="pt_PT" w:bidi="pt_PT"/>
        </w:rPr>
        <w:t xml:space="preserve">O próprio Simão também acreditou no que Filipe disse sobre Jesus e Filipe o batizou. Simão começou a acompanhar Filipe para onde quer que ele fosse. Simão viu todos os grandes sinais e milagres, que Filipe realizou por meio do poder de Deus todo o tempo. Ver esses sinais o surpreendeu continuamente. Sinais e milagres são coisas semelhantes e se referem a ações poderosas que apenas Deus pode realizar e fazer as pessoas temerem a Deus. Um sinal significa um milagre que acontece para mostrar às pessoas algo importante. </w:t>
      </w:r>
    </w:p>
    <w:p>
      <w:pPr/>
      <w:r>
        <w:rPr>
          <w:lang w:val="pt_PT" w:bidi="pt_PT"/>
        </w:rPr>
      </w:r>
      <w:r>
        <w:rPr>
          <w:lang w:val="pt_PT" w:bidi="pt_PT"/>
        </w:rPr>
        <w:t>Pare aqui e conte uma história sobre como alguém de seu grupo de pessoas que costumava praticar magia ou que era um feiticeiro se afastou de seu pecado quando acreditou em Jesus como seu salvador.</w:t>
      </w:r>
    </w:p>
    <w:p>
      <w:pPr/>
      <w:r>
        <w:rPr>
          <w:lang w:val="pt_PT" w:bidi="pt_PT"/>
        </w:rPr>
      </w:r>
      <w:r>
        <w:rPr>
          <w:lang w:val="pt_PT" w:bidi="pt_PT"/>
        </w:rPr>
        <w:t>Os doze apóstolos em Jerusalém ouviram que o povo samaritano havia acreditado na mensagem de Deus sobre Jesus, que Filipe havia pregado. Os apóstolos são o grupo original dos seguidores de Jesus que ele escolheu para serem seus representantes. Eles estavam ajudando a liderar a igreja em Jerusalém no momento. Em resposta a esse relato, os apóstolos decidiram enviar dois deles, Pedro e João, para ir até os novos crentes na província de Samaria. Quando eles chegaram, Pedro e João oraram especificamente para que o Espírito Santo, ou o Espírito de Deus, viesse para estar com esses crentes. O Espírito Santo é o Espírito de Deus, que ele dá às pessoas para equipá-las com sua presença, sabedoria, autoridade e poder. Deus havia prometido a Israel por meio de vários de seus mensageiros que Deus colocaria seu Espírito dentro de todos os crentes e derramaria seu Espírito em manifestações poderosas. Quando alguém recebe o Espírito Santo, Deus pode dar a ele um dom, como ser capaz de falar em um idioma diferente ou ser capaz de dar mensagens de Deus aos outros.</w:t>
      </w:r>
    </w:p>
    <w:p>
      <w:pPr/>
      <w:r>
        <w:rPr>
          <w:lang w:val="pt_PT" w:bidi="pt_PT"/>
        </w:rPr>
      </w:r>
      <w:r>
        <w:rPr>
          <w:lang w:val="pt_PT" w:bidi="pt_PT"/>
        </w:rPr>
        <w:t>Até esse ponto, o Espírito Santo ainda não havia vindo sobre nenhum dos samaritanos. Filipe ou outros haviam batizado os samaritanos em nome do Senhor Jesus, mas eles não haviam recebido o Espírito Santo. O atraso na descida do Espírito Santo sobre os samaritanos não significa que o ensinamento de Filipe sobre Jesus era incompleto. Era o plano de Deus envolver os líderes dos crentes judeus, quando ele enviou o Espírito Santo para estar com os crentes samaritanos. Dessa maneira, Deus deixou claro que ele havia aceitado os crentes samaritanos como seu povo, assim como ele havia aceitado judeus que acreditavam em Jesus.</w:t>
      </w:r>
    </w:p>
    <w:p>
      <w:pPr/>
      <w:r>
        <w:rPr>
          <w:lang w:val="pt_PT" w:bidi="pt_PT"/>
        </w:rPr>
      </w:r>
      <w:r>
        <w:rPr>
          <w:lang w:val="pt_PT" w:bidi="pt_PT"/>
        </w:rPr>
        <w:t>Então Pedro e João colocaram suas mãos nos muitos crentes samaritanos e o Espírito Santo caiu sobre eles. Simão observou que Deus havia dado o Espírito Santo aos crentes quando os apóstolos colocaram suas mãos neles. Ele pode ter ouvido os crentes louvar a Deus, falar em um novo idioma ou contar aos outros uma mensagem de Deus.</w:t>
      </w:r>
    </w:p>
    <w:p>
      <w:pPr/>
      <w:r>
        <w:rPr>
          <w:lang w:val="pt_PT" w:bidi="pt_PT"/>
        </w:rPr>
      </w:r>
      <w:r>
        <w:rPr>
          <w:lang w:val="pt_PT" w:bidi="pt_PT"/>
        </w:rPr>
        <w:t>E Simão pediu a Pedro e João para fazer ele ser capaz de dar o Espírito Santo a qualquer um em que ele colocasse suas mãos e ele ofereceu dinheiro a eles por isso. Ele queria ser capaz de dar o Espírito Santo a qualquer pessoa, independentemente de essa pessoa acreditar em Jesus como seu salvador.</w:t>
      </w:r>
    </w:p>
    <w:p>
      <w:pPr/>
      <w:r>
        <w:rPr>
          <w:lang w:val="pt_PT" w:bidi="pt_PT"/>
        </w:rPr>
      </w:r>
      <w:r>
        <w:rPr>
          <w:lang w:val="pt_PT" w:bidi="pt_PT"/>
        </w:rPr>
        <w:t>Pedro respondeu a Simão: "Que você e seu dinheiro vão para o inferno, porque você pensou que poderia comprar a dádiva de Deus com dinheiro!" Pedro esperava que Deus julgasse severamente Simão, porque ele pensava que poderia comprar algum tipo de poder que ele chamou de Espírito Santo. As palavras "o dom de Deus" se referem ao próprio Espírito Santo a quem Deus dá apenas àqueles que acreditam em seu Filho. Pedro disse a Simão que ele não poderia trabalhar com eles e Deus não permitiria que ele tivesse nada a ver com conceder seu Espírito a outras pessoas. A razão para isso era que Simão estava pensando e agindo totalmente errado sobre Deus e seu Espírito. Pedro reconheceu que Simão era muito amargo por inveja, ou extremamente invejoso dos dois apóstolos e por causa de seu pecado, ele estava amarrado como um prisioneiro. Então ele disse a Simão que ele deveria se arrepender, ou parar de pensar e tramar perversamente, como ele vinha fazendo. E ele deveria orar para que Deus o perdoasse.</w:t>
      </w:r>
    </w:p>
    <w:p>
      <w:pPr/>
      <w:r>
        <w:rPr>
          <w:lang w:val="pt_PT" w:bidi="pt_PT"/>
        </w:rPr>
      </w:r>
      <w:r>
        <w:rPr>
          <w:lang w:val="pt_PT" w:bidi="pt_PT"/>
        </w:rPr>
        <w:t>Em resposta, Simão implorou a Pedro e João para orar por ele ao Senhor Deus para que Deus não o condenasse ao inferno por causa da coisa terrível que ele havia proposto.</w:t>
      </w:r>
    </w:p>
    <w:p>
      <w:pPr/>
      <w:r>
        <w:rPr>
          <w:lang w:val="pt_PT" w:bidi="pt_PT"/>
        </w:rPr>
      </w:r>
      <w:r>
        <w:rPr>
          <w:lang w:val="pt_PT" w:bidi="pt_PT"/>
        </w:rPr>
        <w:t>Quando Pedro e João haviam declarado solenemente o que eles sabiam pessoalmente sobre Jesus e contou às pessoas o que Deus queria que eles dissessem sobre o Senhor Jesus, eles partiram em sua jornada de volta para Jerusalém. Em seu caminho, eles estavam compartilhando as boas novas sobre Jesus em muitas vilas samaritanas.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dez cenas.</w:t>
      </w:r>
    </w:p>
    <w:p>
      <w:pPr/>
      <w:r>
        <w:rPr>
          <w:lang w:val="pt_PT" w:bidi="pt_PT"/>
        </w:rPr>
      </w:r>
      <w:r>
        <w:rPr>
          <w:b/>
          <w:lang w:val="pt_PT" w:bidi="pt_PT"/>
        </w:rPr>
        <w:t>Primeira cena:</w:t>
      </w:r>
      <w:r>
        <w:rPr>
          <w:lang w:val="pt_PT" w:bidi="pt_PT"/>
        </w:rPr>
        <w:t xml:space="preserve"> os crentes que fogem de Jerusalém por causa da perseguição continuam contando às pessoas a mensagem sobre Jesus.</w:t>
      </w:r>
    </w:p>
    <w:p>
      <w:pPr/>
      <w:r>
        <w:rPr>
          <w:lang w:val="pt_PT" w:bidi="pt_PT"/>
        </w:rPr>
      </w:r>
      <w:r>
        <w:rPr>
          <w:b/>
          <w:lang w:val="pt_PT" w:bidi="pt_PT"/>
        </w:rPr>
        <w:t>Segunda cena:</w:t>
      </w:r>
      <w:r>
        <w:rPr>
          <w:lang w:val="pt_PT" w:bidi="pt_PT"/>
        </w:rPr>
        <w:t xml:space="preserve"> Filipe, um dos crentes, vai para a cidade principal de Samaria e conta às pessoas as boas novas de Jesus. Deus confirma a mensagem de Filipe permitindo que ele faça sinais sobrenaturais como expulsar demônios das pessoas e curar paralíticos e aleijados.</w:t>
      </w:r>
    </w:p>
    <w:p>
      <w:pPr/>
      <w:r>
        <w:rPr>
          <w:lang w:val="pt_PT" w:bidi="pt_PT"/>
        </w:rPr>
      </w:r>
      <w:r>
        <w:rPr>
          <w:b/>
          <w:lang w:val="pt_PT" w:bidi="pt_PT"/>
        </w:rPr>
        <w:t>Terceira cena:</w:t>
      </w:r>
      <w:r>
        <w:rPr>
          <w:lang w:val="pt_PT" w:bidi="pt_PT"/>
        </w:rPr>
        <w:t xml:space="preserve"> quando as multidões na cidade ouvem Filipe falar sobre Jesus e veem os sinais sobrenaturais que ele realiza, eles abrem seus ouvidos para sua mensagem, ficam muito impressionados e ficam muito felizes em seus corações.</w:t>
      </w:r>
    </w:p>
    <w:p>
      <w:pPr/>
      <w:r>
        <w:rPr>
          <w:lang w:val="pt_PT" w:bidi="pt_PT"/>
        </w:rPr>
      </w:r>
      <w:r>
        <w:rPr>
          <w:b/>
          <w:lang w:val="pt_PT" w:bidi="pt_PT"/>
        </w:rPr>
        <w:t>Quarta cena:</w:t>
      </w:r>
      <w:r>
        <w:rPr>
          <w:lang w:val="pt_PT" w:bidi="pt_PT"/>
        </w:rPr>
        <w:t xml:space="preserve"> Simão é apresentado à história. Simão vive na cidade. Ele costumava praticar feitiçaria, ou magia. Ele surpreendeu o povo de Samaria com o que ele fez e disse. Ele estava se gabando o tempo todo de ser alguém grande. Todas as pessoas prestaram atenção a ele e pensaram que ele era o poder de Deus.</w:t>
      </w:r>
    </w:p>
    <w:p>
      <w:pPr/>
      <w:r>
        <w:rPr>
          <w:lang w:val="pt_PT" w:bidi="pt_PT"/>
        </w:rPr>
      </w:r>
      <w:r>
        <w:rPr>
          <w:b/>
          <w:lang w:val="pt_PT" w:bidi="pt_PT"/>
        </w:rPr>
        <w:t>Quinta cena:</w:t>
      </w:r>
      <w:r>
        <w:rPr>
          <w:lang w:val="pt_PT" w:bidi="pt_PT"/>
        </w:rPr>
        <w:t xml:space="preserve"> as pessoas na cidade acreditam nas boas novas que Filipe pregou sobre o reino de Deus e Jesus sendo o Messias, e Filipe as batiza.</w:t>
      </w:r>
    </w:p>
    <w:p>
      <w:pPr/>
      <w:r>
        <w:rPr>
          <w:lang w:val="pt_PT" w:bidi="pt_PT"/>
        </w:rPr>
      </w:r>
      <w:r>
        <w:rPr>
          <w:b/>
          <w:lang w:val="pt_PT" w:bidi="pt_PT"/>
        </w:rPr>
        <w:t>Sexta cena:</w:t>
      </w:r>
      <w:r>
        <w:rPr>
          <w:lang w:val="pt_PT" w:bidi="pt_PT"/>
        </w:rPr>
        <w:t xml:space="preserve"> Simão acredita nas boas novas de Jesus e Filipe o batiza. Simão continua a seguir Filipe e testemunha os grandes milagres que Filipe realiza.</w:t>
      </w:r>
    </w:p>
    <w:p>
      <w:pPr/>
      <w:r>
        <w:rPr>
          <w:lang w:val="pt_PT" w:bidi="pt_PT"/>
        </w:rPr>
      </w:r>
      <w:r>
        <w:rPr>
          <w:b/>
          <w:lang w:val="pt_PT" w:bidi="pt_PT"/>
        </w:rPr>
        <w:t>Sétima cena:</w:t>
      </w:r>
      <w:r>
        <w:rPr>
          <w:lang w:val="pt_PT" w:bidi="pt_PT"/>
        </w:rPr>
        <w:t xml:space="preserve"> os doze apóstolos em Jerusalém ouvem sobre as pessoas em Samaria acreditando nas boas novas sobre Jesus e enviam Pedro e João para eles. Pedro e João oram pelos crentes e colocam suas mãos sobre eles e Deus lhes dá o Espírito Santo.</w:t>
      </w:r>
    </w:p>
    <w:p>
      <w:pPr/>
      <w:r>
        <w:rPr>
          <w:lang w:val="pt_PT" w:bidi="pt_PT"/>
        </w:rPr>
      </w:r>
      <w:r>
        <w:rPr>
          <w:b/>
          <w:lang w:val="pt_PT" w:bidi="pt_PT"/>
        </w:rPr>
        <w:t>Oitava cena:</w:t>
      </w:r>
      <w:r>
        <w:rPr>
          <w:lang w:val="pt_PT" w:bidi="pt_PT"/>
        </w:rPr>
        <w:t xml:space="preserve"> Simão vê que o Espírito Santo vem sobre as pessoas quando os apóstolos colocam suas mãos sobre elas e ele pede a Pedro e João para tornarem ele capaz de dar o Espírito Santo a qualquer um em quem ele colocar suas mãos. Ele lhes oferece dinheiro por isso.</w:t>
      </w:r>
    </w:p>
    <w:p>
      <w:pPr/>
      <w:r>
        <w:rPr>
          <w:lang w:val="pt_PT" w:bidi="pt_PT"/>
        </w:rPr>
      </w:r>
      <w:r>
        <w:rPr>
          <w:b/>
          <w:lang w:val="pt_PT" w:bidi="pt_PT"/>
        </w:rPr>
        <w:t>Nona cena:</w:t>
      </w:r>
      <w:r>
        <w:rPr>
          <w:lang w:val="pt_PT" w:bidi="pt_PT"/>
        </w:rPr>
        <w:t xml:space="preserve"> Pedro repreende severamente Simão por pensar que ele poderia comprar a dádiva de Deus com dinheiro. Ele diz a Simão que não pode trabalhar com eles porque seu coração não está bem diante de Deus. Pedro diz a Simão que ele deve se arrepender de suas ações erradas e orar para que Deus o perdoe. Simão implora a Pedro e João para orarem por ele ao Senhor Deus.</w:t>
      </w:r>
    </w:p>
    <w:p>
      <w:pPr/>
      <w:r>
        <w:rPr>
          <w:lang w:val="pt_PT" w:bidi="pt_PT"/>
        </w:rPr>
      </w:r>
      <w:r>
        <w:rPr>
          <w:b/>
          <w:lang w:val="pt_PT" w:bidi="pt_PT"/>
        </w:rPr>
        <w:t>Décima cena:</w:t>
      </w:r>
      <w:r>
        <w:rPr>
          <w:lang w:val="pt_PT" w:bidi="pt_PT"/>
        </w:rPr>
        <w:t xml:space="preserve"> depois que Pedro e João terminaram de testemunhar sobre Jesus e disseram às pessoas tudo o que Deus queria que eles fizessem, eles começam sua jornada de volta para Jerusalém. Eles compartilham as boas novas de Jesus nas vilas samaritanas em seu caminho de volta.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Crentes de Jerusalém que fugiram da perseguição</w:t>
      </w:r>
    </w:p>
    <w:p>
      <w:pPr>
        <w:pStyle w:val="ListBullet"/>
        <w:spacing w:line="240" w:lineRule="auto"/>
        <w:ind w:left="720"/>
      </w:pPr>
      <w:r>
        <w:rPr>
          <w:lang w:val="pt_PT" w:bidi="pt_PT"/>
        </w:rPr>
      </w:r>
      <w:r>
        <w:rPr>
          <w:lang w:val="pt_PT" w:bidi="pt_PT"/>
        </w:rPr>
        <w:t>Filipe, um dos crentes de Jerusalém</w:t>
      </w:r>
    </w:p>
    <w:p>
      <w:pPr>
        <w:pStyle w:val="ListBullet"/>
        <w:spacing w:line="240" w:lineRule="auto"/>
        <w:ind w:left="720"/>
      </w:pPr>
      <w:r>
        <w:rPr>
          <w:lang w:val="pt_PT" w:bidi="pt_PT"/>
        </w:rPr>
      </w:r>
      <w:r>
        <w:rPr>
          <w:lang w:val="pt_PT" w:bidi="pt_PT"/>
        </w:rPr>
        <w:t>Multidões, ou pessoas na cidade principal de Samaria com quem Filipe falou</w:t>
      </w:r>
    </w:p>
    <w:p>
      <w:pPr>
        <w:pStyle w:val="ListBullet"/>
        <w:spacing w:line="240" w:lineRule="auto"/>
        <w:ind w:left="720"/>
      </w:pPr>
      <w:r>
        <w:rPr>
          <w:lang w:val="pt_PT" w:bidi="pt_PT"/>
        </w:rPr>
      </w:r>
      <w:r>
        <w:rPr>
          <w:lang w:val="pt_PT" w:bidi="pt_PT"/>
        </w:rPr>
        <w:t>Espíritos impuros que saíam das pessoas</w:t>
      </w:r>
    </w:p>
    <w:p>
      <w:pPr>
        <w:pStyle w:val="ListBullet"/>
        <w:spacing w:line="240" w:lineRule="auto"/>
        <w:ind w:left="720"/>
      </w:pPr>
      <w:r>
        <w:rPr>
          <w:lang w:val="pt_PT" w:bidi="pt_PT"/>
        </w:rPr>
      </w:r>
      <w:r>
        <w:rPr>
          <w:lang w:val="pt_PT" w:bidi="pt_PT"/>
        </w:rPr>
        <w:t>Pessoas paralíticas e aleijadas que Filipe curou</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Os doze apóstolos em Jerusalém</w:t>
      </w:r>
    </w:p>
    <w:p>
      <w:pPr>
        <w:pStyle w:val="ListBullet"/>
        <w:spacing w:line="240" w:lineRule="auto"/>
        <w:ind w:left="720"/>
      </w:pPr>
      <w:r>
        <w:rPr>
          <w:lang w:val="pt_PT" w:bidi="pt_PT"/>
        </w:rPr>
      </w:r>
      <w:r>
        <w:rPr>
          <w:lang w:val="pt_PT" w:bidi="pt_PT"/>
        </w:rPr>
        <w:t>Apóstolos Pedro e João</w:t>
      </w:r>
    </w:p>
    <w:p>
      <w:pPr>
        <w:pStyle w:val="ListBullet"/>
        <w:spacing w:line="240" w:lineRule="auto"/>
        <w:ind w:left="720"/>
      </w:pPr>
      <w:r>
        <w:rPr>
          <w:lang w:val="pt_PT" w:bidi="pt_PT"/>
        </w:rPr>
      </w:r>
      <w:r>
        <w:rPr>
          <w:lang w:val="pt_PT" w:bidi="pt_PT"/>
        </w:rPr>
        <w:t>O Espírito Santo, ou o Espírito de Deus</w:t>
      </w:r>
    </w:p>
    <w:p>
      <w:pPr>
        <w:pStyle w:val="ListBullet"/>
        <w:spacing w:line="240" w:lineRule="auto"/>
        <w:ind w:left="720"/>
      </w:pPr>
      <w:r>
        <w:rPr>
          <w:lang w:val="pt_PT" w:bidi="pt_PT"/>
        </w:rPr>
      </w:r>
      <w:r>
        <w:rPr>
          <w:lang w:val="pt_PT" w:bidi="pt_PT"/>
        </w:rPr>
        <w:t>Pessoas em vilas samaritanas com quem Pedro e João falaram sobre as boas novas de Jesus.</w:t>
      </w:r>
    </w:p>
    <w:p>
      <w:pPr/>
      <w:r>
        <w:rPr>
          <w:lang w:val="pt_PT" w:bidi="pt_PT"/>
        </w:rPr>
      </w:r>
      <w:r>
        <w:rPr>
          <w:lang w:val="pt_PT" w:bidi="pt_PT"/>
        </w:rPr>
        <w:t>Nesta sessão, peça ao grupo para fazer um esboço, desenhar ou usar algum tipo de materiais manipuláveis (objetos que possam ser movidos, tais como pedras, gravetos, brinquedos infantis) para visualizar a história e as ações nela.</w:t>
      </w:r>
    </w:p>
    <w:p>
      <w:pPr/>
      <w:r>
        <w:rPr>
          <w:lang w:val="pt_PT" w:bidi="pt_PT"/>
        </w:rPr>
      </w:r>
      <w:r>
        <w:rPr>
          <w:lang w:val="pt_PT" w:bidi="pt_PT"/>
        </w:rPr>
        <w:t>Os crentes que fugiram de Jerusalém por causa da perseguição foram de cidade em cidade contando às pessoas as boas novas de Jesus.</w:t>
      </w:r>
    </w:p>
    <w:p>
      <w:pPr/>
      <w:r>
        <w:rPr>
          <w:lang w:val="pt_PT" w:bidi="pt_PT"/>
        </w:rPr>
      </w:r>
      <w:r>
        <w:rPr>
          <w:lang w:val="pt_PT" w:bidi="pt_PT"/>
        </w:rPr>
        <w:t>Filipe, que era um dos líderes escolhidos pelos apóstolos que escaparam de Jerusalém, foi para a cidade principal de Samaria. Samaria era uma província romana colocada na costa leste do Mar Mediterrâneo, ao norte da Judeia. Filipe caminhou uma distância de cerca de 100 quilômetros. Teria levado cerca de 2 a 3 dias. A cidade para onde ele foi provavelmente a capital de Samaria, também chamada de Samaria, ou nos tempos romanos, Sebaste. Filipe estava contando às pessoas lá as boas novas sobre Jesus ser o Messias, o salvador prometido. As pessoas que viviam lá eram os descendentes de judeus que se casaram com não judeus. Os judeus os consideravam como impuros. É importante observar que Samaria era o primeiro lugar onde os crentes compartilharam as boas novas de Jesus com não judeus depois que Jesus foi para o céu.</w:t>
      </w:r>
    </w:p>
    <w:p>
      <w:pPr/>
      <w:r>
        <w:rPr>
          <w:lang w:val="pt_PT" w:bidi="pt_PT"/>
        </w:rPr>
      </w:r>
      <w:r>
        <w:rPr>
          <w:lang w:val="pt_PT" w:bidi="pt_PT"/>
        </w:rPr>
        <w:t xml:space="preserve">Pare aqui e mostre à equipe de tradução um mapa mostrando a </w:t>
      </w:r>
      <w:r>
        <w:rPr>
          <w:lang w:val="pt_PT" w:bidi="pt_PT"/>
        </w:rPr>
        <w:t>jornada que Filipe fez de Jerusalém para a cidade principal de Samaria</w:t>
      </w:r>
      <w:r>
        <w:rPr>
          <w:lang w:val="pt_PT" w:bidi="pt_PT"/>
        </w:rPr>
        <w:t>.</w:t>
      </w:r>
    </w:p>
    <w:p>
      <w:pPr/>
      <w:r>
        <w:rPr>
          <w:lang w:val="pt_PT" w:bidi="pt_PT"/>
        </w:rPr>
      </w:r>
      <w:r>
        <w:rPr>
          <w:lang w:val="pt_PT" w:bidi="pt_PT"/>
        </w:rPr>
        <w:t>Filipe realizou muitos sinais e milagres, incluindo expulsar demônios das pessoas e curar os paralíticos e os aleijados. É importante observar que o texto original da Bíblia indica que Filipe estava realizando os sinais sobrenaturais com muita frequência. É importante observar que Deus havia dado a ele a capacidade de realizar esses sinais. Quando as multidões na cidade viram os sinais sobrenaturais que ele estava fazendo e ouviram o que ele disse sobre Jesus sendo o Messias, todos, de comum acordo, prestaram muita atenção a sua mensagem. É importante saber que a frase "as multidões" significa que uma grande quantidade de pessoas na cidade ouviam Filipe.</w:t>
      </w:r>
    </w:p>
    <w:p>
      <w:pPr/>
      <w:r>
        <w:rPr>
          <w:lang w:val="pt_PT" w:bidi="pt_PT"/>
        </w:rPr>
      </w:r>
      <w:r>
        <w:rPr>
          <w:lang w:val="pt_PT" w:bidi="pt_PT"/>
        </w:rPr>
        <w:t>É importante saber que quando as pessoas testemunharam todos os sinais milagrosos e ouviram a mensagem sobre Jesus sendo seu salvador, todos eles estavam muito felizes em seus corações. Eles teriam ficado felizes ao ver sua família e amigos sendo libertos. Os problemas físicos foram curados e os espíritos impuros foram expulsos. Eles também teriam ficado tão felizes por saber que seus pecados agora podem ser perdoados e eles podem ter vida eterna por causa da morte e ressurreição de Jesus.</w:t>
      </w:r>
    </w:p>
    <w:p>
      <w:pPr/>
      <w:r>
        <w:rPr>
          <w:lang w:val="pt_PT" w:bidi="pt_PT"/>
        </w:rPr>
      </w:r>
      <w:r>
        <w:rPr>
          <w:lang w:val="pt_PT" w:bidi="pt_PT"/>
        </w:rPr>
        <w:t>Na época em que Filipe estava na cidade, havia um homem lá chamado Simão. Simão praticava feitiçaria, ou magia. Ele havia surpreendido o povo da província de Samaria com os sinais que realizou por um longo tempo. Ele falou de si mesmo como alguém grande e todas as pessoas, do menor ao maior realmente o ouviram e disseram: "Esse homem é o poder de Deus que é chamado de 'Grande!'" É importante observar que Simão praticava a feitiçaria com o poder dos espíritos malignos e não por meio do poder do Deus criador.</w:t>
      </w:r>
    </w:p>
    <w:p>
      <w:pPr/>
      <w:r>
        <w:rPr>
          <w:lang w:val="pt_PT" w:bidi="pt_PT"/>
        </w:rPr>
      </w:r>
      <w:r>
        <w:rPr>
          <w:lang w:val="pt_PT" w:bidi="pt_PT"/>
        </w:rPr>
        <w:t>Mas quando os samaritanos acreditaram na mensagem de Filipe sobre o reino de Deus e as boas novas sobre Jesus, Filipe os batizou. A palavra "mas" indica que quando eles acreditaram no nome de Jesus, eles pararam de seguir Simão. Então o próprio Simão acreditou e Filipe o batizou. O batismo é um ritual, que naquele momento envolvia um crente imergindo completamente outro crente na água como um símbolo da morte e ressurreição de Jesus. A palavra grega para batismo significa colocar dentro ou sob a água. As pessoas realizavam batismos em piscinas de purificação ritual em cidades, em um rio, em um lago ou no mar.</w:t>
      </w:r>
    </w:p>
    <w:p>
      <w:pPr/>
      <w:r>
        <w:rPr>
          <w:lang w:val="pt_PT" w:bidi="pt_PT"/>
        </w:rPr>
      </w:r>
      <w:r>
        <w:rPr>
          <w:lang w:val="pt_PT" w:bidi="pt_PT"/>
        </w:rPr>
        <w:t>Os apóstolos em Jerusalém ouviram que o povo samaritano havia acreditado na mensagem de Deus sobre Jesus, que Filipe havia pregado. Possivelmente Filipe enviou uma mensagem com alguém e relatou aos apóstolos que as pessoas em Samaria haviam acreditado em Jesus. Então os apóstolos enviaram Pedro e João para a cidade samaritana onde Filipe estava. É importante observar que Pedro e João sabiam que o Espírito Santo ainda não havia vindo sobre os crentes samaritanos. Algumas versões da Bíblia dizem que o Espírito Santo ainda não havia "caído" sobre eles. "Caído" é a tradução exata do texto grego e significa entrar em alguém. Os apóstolos podem ter sabido que o Espírito Santo ainda não havia caído sobre os crentes por meio de um possível relato enviado aos apóstolos em Jerusalém, ou eles podem ter percebido isso ao falar com Filipe e os crentes. Portanto, eles oraram a Deus para enviar o Espírito Santo. Então eles colocaram suas mãos sobre os crentes e o Espírito Santo veio sobre eles. Os apóstolos provavelmente teriam colocado suas mãos nas cabeças dos crentes. Teria levado um longo tempo, uma vez que havia apenas dois apóstolos e muitos crentes.</w:t>
      </w:r>
    </w:p>
    <w:p>
      <w:pPr/>
      <w:r>
        <w:rPr>
          <w:lang w:val="pt_PT" w:bidi="pt_PT"/>
        </w:rPr>
      </w:r>
      <w:r>
        <w:rPr>
          <w:lang w:val="pt_PT" w:bidi="pt_PT"/>
        </w:rPr>
        <w:t>Quando Simão viu que o Espírito Santo veio sobre os crentes quando os apóstolos colocaram suas mãos nas pessoas, ele ofereceu a eles dinheiro para comprar esse poder. Ele queria ser capaz de dar o Espírito Santo a qualquer pessoa, independentemente de ser um crente ou não. É importante observar que Simão provavelmente não havia se afastado plenamente de seu pecado em primeiro lugar e provavelmente estava ansiando por sua reputação anterior de ser "o Grande Poder".</w:t>
      </w:r>
    </w:p>
    <w:p>
      <w:pPr/>
      <w:r>
        <w:rPr>
          <w:lang w:val="pt_PT" w:bidi="pt_PT"/>
        </w:rPr>
      </w:r>
      <w:r>
        <w:rPr>
          <w:lang w:val="pt_PT" w:bidi="pt_PT"/>
        </w:rPr>
        <w:t>Pedro repreendeu fortemente Simão por pensar que ele poderia obter a dádiva de Deus pagando dinheiro. Ele disse que Simão e seu dinheiro mereciam ir para o inferno. Ele disse a Simão que não poderia participar de seu trabalho porque seu coração não estava bem diante de Deus. Pedro disse a ele para se arrepender de seu comportamento perverso e orar ao Senhor Deus, para que, se fosse possível, ele perdoasse a Simão pelo que pretendia fazer.</w:t>
      </w:r>
    </w:p>
    <w:p>
      <w:pPr/>
      <w:r>
        <w:rPr>
          <w:lang w:val="pt_PT" w:bidi="pt_PT"/>
        </w:rPr>
      </w:r>
      <w:r>
        <w:rPr>
          <w:lang w:val="pt_PT" w:bidi="pt_PT"/>
        </w:rPr>
        <w:t>Simão pediu a Pedro e João para orar por ele, para que Deus não o punisse por oferecer pagar pelo Espírito Santo.</w:t>
      </w:r>
    </w:p>
    <w:p>
      <w:pPr/>
      <w:r>
        <w:rPr>
          <w:lang w:val="pt_PT" w:bidi="pt_PT"/>
        </w:rPr>
      </w:r>
      <w:r>
        <w:rPr>
          <w:lang w:val="pt_PT" w:bidi="pt_PT"/>
        </w:rPr>
        <w:t>Quando Pedro e João haviam terminado de dizer aos samaritanos as coisas que eles sabiam sobre Jesus e explicar a mensagem de Deus a eles, eles retornaram para Jerusalém. É importante observar que ver tantos samaritanos acreditarem em Jesus os encorajou e no caminho de volta, eles compartilharam as boas novas sobre Jesus em muitas vilas.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dez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Crentes de Jerusalém que fugiram da perseguição</w:t>
      </w:r>
    </w:p>
    <w:p>
      <w:pPr>
        <w:pStyle w:val="ListBullet"/>
        <w:spacing w:line="240" w:lineRule="auto"/>
        <w:ind w:left="720"/>
      </w:pPr>
      <w:r>
        <w:rPr>
          <w:lang w:val="pt_PT" w:bidi="pt_PT"/>
        </w:rPr>
      </w:r>
      <w:r>
        <w:rPr>
          <w:lang w:val="pt_PT" w:bidi="pt_PT"/>
        </w:rPr>
        <w:t>Filipe, um dos crentes de Jerusalém</w:t>
      </w:r>
    </w:p>
    <w:p>
      <w:pPr>
        <w:pStyle w:val="ListBullet"/>
        <w:spacing w:line="240" w:lineRule="auto"/>
        <w:ind w:left="720"/>
      </w:pPr>
      <w:r>
        <w:rPr>
          <w:lang w:val="pt_PT" w:bidi="pt_PT"/>
        </w:rPr>
      </w:r>
      <w:r>
        <w:rPr>
          <w:lang w:val="pt_PT" w:bidi="pt_PT"/>
        </w:rPr>
        <w:t>Multidões, ou pessoas na cidade principal de Samaria com quem Filipe falou</w:t>
      </w:r>
    </w:p>
    <w:p>
      <w:pPr>
        <w:pStyle w:val="ListBullet"/>
        <w:spacing w:line="240" w:lineRule="auto"/>
        <w:ind w:left="720"/>
      </w:pPr>
      <w:r>
        <w:rPr>
          <w:lang w:val="pt_PT" w:bidi="pt_PT"/>
        </w:rPr>
      </w:r>
      <w:r>
        <w:rPr>
          <w:lang w:val="pt_PT" w:bidi="pt_PT"/>
        </w:rPr>
        <w:t>Espíritos imundos ou malignos que saíam das pessoas</w:t>
      </w:r>
    </w:p>
    <w:p>
      <w:pPr>
        <w:pStyle w:val="ListBullet"/>
        <w:spacing w:line="240" w:lineRule="auto"/>
        <w:ind w:left="720"/>
      </w:pPr>
      <w:r>
        <w:rPr>
          <w:lang w:val="pt_PT" w:bidi="pt_PT"/>
        </w:rPr>
      </w:r>
      <w:r>
        <w:rPr>
          <w:lang w:val="pt_PT" w:bidi="pt_PT"/>
        </w:rPr>
        <w:t>Pessoas paralíticas e aleijadas que Filipe curou</w:t>
      </w:r>
    </w:p>
    <w:p>
      <w:pPr>
        <w:pStyle w:val="ListBullet"/>
        <w:spacing w:line="240" w:lineRule="auto"/>
        <w:ind w:left="720"/>
      </w:pPr>
      <w:r>
        <w:rPr>
          <w:lang w:val="pt_PT" w:bidi="pt_PT"/>
        </w:rPr>
      </w:r>
      <w:r>
        <w:rPr>
          <w:lang w:val="pt_PT" w:bidi="pt_PT"/>
        </w:rPr>
        <w:t>Simão</w:t>
      </w:r>
    </w:p>
    <w:p>
      <w:pPr>
        <w:pStyle w:val="ListBullet"/>
        <w:spacing w:line="240" w:lineRule="auto"/>
        <w:ind w:left="720"/>
      </w:pPr>
      <w:r>
        <w:rPr>
          <w:lang w:val="pt_PT" w:bidi="pt_PT"/>
        </w:rPr>
      </w:r>
      <w:r>
        <w:rPr>
          <w:lang w:val="pt_PT" w:bidi="pt_PT"/>
        </w:rPr>
        <w:t>Os doze apóstolos em Jerusalém</w:t>
      </w:r>
    </w:p>
    <w:p>
      <w:pPr>
        <w:pStyle w:val="ListBullet"/>
        <w:spacing w:line="240" w:lineRule="auto"/>
        <w:ind w:left="720"/>
      </w:pPr>
      <w:r>
        <w:rPr>
          <w:lang w:val="pt_PT" w:bidi="pt_PT"/>
        </w:rPr>
      </w:r>
      <w:r>
        <w:rPr>
          <w:lang w:val="pt_PT" w:bidi="pt_PT"/>
        </w:rPr>
        <w:t>Apóstolos Pedro e João</w:t>
      </w:r>
    </w:p>
    <w:p>
      <w:pPr>
        <w:pStyle w:val="ListBullet"/>
        <w:spacing w:line="240" w:lineRule="auto"/>
        <w:ind w:left="720"/>
      </w:pPr>
      <w:r>
        <w:rPr>
          <w:lang w:val="pt_PT" w:bidi="pt_PT"/>
        </w:rPr>
      </w:r>
      <w:r>
        <w:rPr>
          <w:lang w:val="pt_PT" w:bidi="pt_PT"/>
        </w:rPr>
        <w:t>O Espírito Santo, ou o Espírito de Deus</w:t>
      </w:r>
    </w:p>
    <w:p>
      <w:pPr>
        <w:pStyle w:val="ListBullet"/>
        <w:spacing w:line="240" w:lineRule="auto"/>
        <w:ind w:left="720"/>
      </w:pPr>
      <w:r>
        <w:rPr>
          <w:lang w:val="pt_PT" w:bidi="pt_PT"/>
        </w:rPr>
      </w:r>
      <w:r>
        <w:rPr>
          <w:lang w:val="pt_PT" w:bidi="pt_PT"/>
        </w:rPr>
        <w:t>Pessoas em vilas samaritanas com quem Pedro e João falaram sobre as boas novas de Jesus.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Os crentes que fugiram de Jerusalém pregavam as boas novas sobre Jesus para onde quer que fossem.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crentes de Jerusalém: “Como vocês estão se sentindo?”. Você pode ouvir coisas como: “Era tão difícil ver nossos irmãos e irmãs mortos em Jerusalém!” “Deus deve ter um propósito ao nos fazer fugir”, e “Devemos compartilhar as boas novas sobre Jesus para onde quer que formos! Queremos que as outras pessoas saibam que podem ter vida eterna quando confiam em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Filipe, que era um dos crentes, foi para a cidade principal em Samaria e contou às pessoas lá sobre Jesus sendo o Messias. Deus capacitou Filipe a realizar muitos sinais. Ele expulsou muitos espíritos imundos das pessoas e curou muitos paralíticos e pessoas coxas. Quando as multidões o ouviram falar e viram os sinais milagrosos que ele realizou, todos o ouviram atentamente. E o povo tinha o coração cheio de alegria.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as pessoas na cidade: “Como vocês estão se sentindo?” Você pode ouvir coisas como: “Uau, os sinais que Filipe está realizando são incríveis! Apenas Deus poderia dar a ele esse poder!" "Estou tão feliz por poder caminhar novamente!" “Amo as notícias de que Jesus é o Messias — temos esperado por ele!” e “Devemos prestar atenção ao que Filipe está dizendo!”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 homem chamado Simão estava na cidade e praticava feitiçaria por muitos anos. Ele surpreendeu as pessoas, alegando que era alguém importante. Todos, do menor ao maior, muitas vezes falavam dele como "o Grande" — o Poder de Deus. Eles o ouviram atentamente, porque por muito tempo ele os surpreendeu com sua magia.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Simão: “Como você está se sentindo?” Você pode ouvir coisas como: “Amo me sentir importante!” “Posso fazer esses milagres incríveis, e ninguém mais sabe como fazê-los!” e “As pessoas pensam que tenho o poder de Deus. Posso ganhar muito dinheiro com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agora as pessoas creram na mensagem de boas novas de Filipe sobre o reino de Deus e do nome de Jesus Cristo. Como resultado, Filipe batizou muitos homens e mulheres. E Simão também creu e Filipe o batizou. Ele começou a seguir Filipe para onde quer que fosse, e os sinais e os grandes milagres que Filipe realizava o surpreenderam.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os crentes samaritanos: “Como você está se sentindo?” Você pode ouvir coisas como: “Louvado seja Deus — nossos pecados estão perdoados!” “Não podemos mais seguir Simão! Seus milagres não eram de Deus!" e “Vejam! Até mesmo Simão se tornou um crente! Ele parou de fazer sua magia!"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os apóstolos em Jerusalém ouviram que o povo de Samaria havia aceitado a mensagem de Deus, eles enviaram Pedro e João para lá. Assim que chegaram, oraram para que esses novos crentes recebessem o Espírito Santo. O Espírito Santo ainda não havia vindo sobre nenhum deles, porque eles haviam sido batizados apenas em nome do Senhor Jesus. Então Pedro e João colocaram suas mãos sobre esses crentes, e eles receberam o Espírito Santo.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os apóstolos: “Como você está se sentindo?” Você pode ouvir coisas como: “É incrível ver os samaritanos crerem em Jesus também!” “Louvado seja Deus por agora estar lhes dando o Espírito Santo por meio de nós”, e “Agora os samaritanos sabem que são como todos os outros crentes”.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Simão viu que o Espírito era dado quando os apóstolos colocavam suas mãos nas pessoas, ele lhes ofereceu dinheiro para comprar esse poder. “Deixe me ter esse poder também”, ele exclamou, “para que quando eu colocar minhas mãos sobre as pessoas, elas recebam o Espírito Santo!”</w:t>
      </w:r>
    </w:p>
    <w:p>
      <w:pPr/>
      <w:r>
        <w:rPr>
          <w:lang w:val="pt_PT" w:bidi="pt_PT"/>
        </w:rPr>
      </w:r>
      <w:r>
        <w:rPr>
          <w:lang w:val="pt_PT" w:bidi="pt_PT"/>
        </w:rPr>
        <w:t>Mas Pedro respondeu: “Que seu dinheiro seja destruído com você por pensar que a dádiva de Deus pode ser comprada! Você não pode ter parte nisso, porque seu coração não está reto diante de Deus. Arrependa-se de sua perversão e ore ao Senhor. Talvez ele perdoe seus pensamentos maus, porque posso ver que você está cheio de inveja amarga e é mantido cativo pelo pecado".</w:t>
      </w:r>
    </w:p>
    <w:p>
      <w:pPr/>
      <w:r>
        <w:rPr>
          <w:lang w:val="pt_PT" w:bidi="pt_PT"/>
        </w:rPr>
      </w:r>
      <w:r>
        <w:rPr>
          <w:lang w:val="pt_PT" w:bidi="pt_PT"/>
        </w:rPr>
        <w:t>Simão implorou a eles para orar ao Senhor Deus por ele, para que “essas coisas terríveis que vocês disseram não aconteçam comigo!”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Simão: “Como você está se sentindo?” Você pode ouvir coisas como: “Estou tão arrependido por ter pecado contra Deus dessa maneira!” “Foi tão tolo e egoísta da minha parte!” e “Realmente espero que Deus possa me perdoar!”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Depois de testemunhar e pregar a palavra do Senhor em Samaria, Pedro e João retornaram para Jerusalém. E eles pararam em muitas aldeias samaritanas ao longo do caminho para pregar as boas novas.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Filipe desceu para a cidade de Samaria e proclamou a eles o </w:t>
      </w:r>
      <w:r>
        <w:rPr>
          <w:b/>
          <w:lang w:val="pt_PT" w:bidi="pt_PT"/>
        </w:rPr>
        <w:t>Cristo</w:t>
      </w:r>
      <w:r>
        <w:rPr>
          <w:lang w:val="pt_PT" w:bidi="pt_PT"/>
        </w:rPr>
        <w:t xml:space="preserve">. Lembre-se de usar a mesma palavra que você usou anteriormente para Cristo. Uma definição completa de </w:t>
      </w:r>
      <w:r>
        <w:rPr>
          <w:lang w:val="pt_PT" w:bidi="pt_PT"/>
        </w:rPr>
        <w:t>Cristo</w:t>
      </w:r>
      <w:r>
        <w:rPr>
          <w:lang w:val="pt_PT" w:bidi="pt_PT"/>
        </w:rPr>
        <w:t xml:space="preserve"> pode ser encontrada no Glossário Mestre.</w:t>
      </w:r>
    </w:p>
    <w:p>
      <w:pPr/>
      <w:r>
        <w:rPr>
          <w:lang w:val="pt_PT" w:bidi="pt_PT"/>
        </w:rPr>
      </w:r>
      <w:r>
        <w:rPr>
          <w:lang w:val="pt_PT" w:bidi="pt_PT"/>
        </w:rPr>
        <w:t xml:space="preserve">Porque </w:t>
      </w:r>
      <w:r>
        <w:rPr>
          <w:b/>
          <w:lang w:val="pt_PT" w:bidi="pt_PT"/>
        </w:rPr>
        <w:t>espíritos imundos</w:t>
      </w:r>
      <w:r>
        <w:rPr>
          <w:lang w:val="pt_PT" w:bidi="pt_PT"/>
        </w:rPr>
        <w:t xml:space="preserve">, gritando em alta voz, saíam de muitos que os tinham. Lembre-se de usar as mesmas palavras que você usou anteriormente para espírito imundo. Uma definição completa de </w:t>
      </w:r>
      <w:r>
        <w:rPr>
          <w:b/>
          <w:lang w:val="pt_PT" w:bidi="pt_PT"/>
        </w:rPr>
        <w:t>espírito imundo</w:t>
      </w:r>
      <w:r>
        <w:rPr>
          <w:lang w:val="pt_PT" w:bidi="pt_PT"/>
        </w:rPr>
        <w:t xml:space="preserve"> pode ser encontrada no Glossário Mestre.</w:t>
      </w:r>
    </w:p>
    <w:p>
      <w:pPr/>
      <w:r>
        <w:rPr>
          <w:lang w:val="pt_PT" w:bidi="pt_PT"/>
        </w:rPr>
      </w:r>
      <w:r>
        <w:rPr>
          <w:lang w:val="pt_PT" w:bidi="pt_PT"/>
        </w:rPr>
        <w:t xml:space="preserve">Mas quando eles creram em Filipe, que anunciava as boas-novas acerca do </w:t>
      </w:r>
      <w:r>
        <w:rPr>
          <w:b/>
          <w:lang w:val="pt_PT" w:bidi="pt_PT"/>
        </w:rPr>
        <w:t>reino de Deus</w:t>
      </w:r>
      <w:r>
        <w:rPr>
          <w:lang w:val="pt_PT" w:bidi="pt_PT"/>
        </w:rPr>
        <w:t xml:space="preserve"> e do nome de Jesus Cristo, eram </w:t>
      </w:r>
      <w:r>
        <w:rPr>
          <w:b/>
          <w:lang w:val="pt_PT" w:bidi="pt_PT"/>
        </w:rPr>
        <w:t>batizados</w:t>
      </w:r>
      <w:r>
        <w:rPr>
          <w:lang w:val="pt_PT" w:bidi="pt_PT"/>
        </w:rPr>
        <w:t>, tanto homens como mulheres.</w:t>
      </w:r>
    </w:p>
    <w:p>
      <w:pPr/>
      <w:r>
        <w:rPr>
          <w:lang w:val="pt_PT" w:bidi="pt_PT"/>
        </w:rPr>
      </w:r>
      <w:r>
        <w:rPr>
          <w:lang w:val="pt_PT" w:bidi="pt_PT"/>
        </w:rPr>
        <w:t xml:space="preserve">Lembre-se de usar a mesma palavra que você usou anteriormente para </w:t>
      </w:r>
      <w:r>
        <w:rPr>
          <w:b/>
          <w:lang w:val="pt_PT" w:bidi="pt_PT"/>
        </w:rPr>
        <w:t>reino de Deus</w:t>
      </w:r>
      <w:r>
        <w:rPr>
          <w:lang w:val="pt_PT" w:bidi="pt_PT"/>
        </w:rPr>
        <w:t xml:space="preserve">. Uma definição completa de </w:t>
      </w:r>
      <w:r>
        <w:rPr>
          <w:lang w:val="pt_PT" w:bidi="pt_PT"/>
        </w:rPr>
        <w:t>reino de Deus</w:t>
      </w:r>
      <w:r>
        <w:rPr>
          <w:lang w:val="pt_PT" w:bidi="pt_PT"/>
        </w:rPr>
        <w:t xml:space="preserve"> pode ser encontrada no Glossário Mestre.</w:t>
      </w:r>
    </w:p>
    <w:p>
      <w:pPr/>
      <w:r>
        <w:rPr>
          <w:lang w:val="pt_PT" w:bidi="pt_PT"/>
        </w:rPr>
      </w:r>
      <w:r>
        <w:rPr>
          <w:b/>
          <w:lang w:val="pt_PT" w:bidi="pt_PT"/>
        </w:rPr>
        <w:t>Batismo</w:t>
      </w:r>
      <w:r>
        <w:rPr>
          <w:lang w:val="pt_PT" w:bidi="pt_PT"/>
        </w:rPr>
        <w:t xml:space="preserve"> é uma cerimônia realizada uma vez por todas quando um novo crente faz uma demonstração pública de seu compromisso com Jesus e da sua união com ele. O batismo, que significa colocar dentro ou debaixo d'água, é um símbolo do sepultamento e da ressurreição de Jesus, bem como da nossa morte para a antiga vida e da nossa ressurreição para a nova vida com Jesus. Lembre-se de usar a mesma palavra que você usou anteriormente para batizado. Uma definição completa de </w:t>
      </w:r>
      <w:r>
        <w:rPr>
          <w:lang w:val="pt_PT" w:bidi="pt_PT"/>
        </w:rPr>
        <w:t>batismo</w:t>
      </w:r>
      <w:r>
        <w:rPr>
          <w:lang w:val="pt_PT" w:bidi="pt_PT"/>
        </w:rPr>
        <w:t xml:space="preserve"> pode ser encontrada no Glossário Mestre.</w:t>
      </w:r>
    </w:p>
    <w:p>
      <w:pPr/>
      <w:r>
        <w:rPr>
          <w:lang w:val="pt_PT" w:bidi="pt_PT"/>
        </w:rPr>
      </w:r>
      <w:r>
        <w:rPr>
          <w:lang w:val="pt_PT" w:bidi="pt_PT"/>
        </w:rPr>
        <w:t xml:space="preserve">E, ao ver </w:t>
      </w:r>
      <w:r>
        <w:rPr>
          <w:b/>
          <w:lang w:val="pt_PT" w:bidi="pt_PT"/>
        </w:rPr>
        <w:t>sinais</w:t>
      </w:r>
      <w:r>
        <w:rPr>
          <w:lang w:val="pt_PT" w:bidi="pt_PT"/>
        </w:rPr>
        <w:t xml:space="preserve"> e os grandes </w:t>
      </w:r>
      <w:r>
        <w:rPr>
          <w:b/>
          <w:lang w:val="pt_PT" w:bidi="pt_PT"/>
        </w:rPr>
        <w:t>milagres</w:t>
      </w:r>
      <w:r>
        <w:rPr>
          <w:lang w:val="pt_PT" w:bidi="pt_PT"/>
        </w:rPr>
        <w:t xml:space="preserve"> que eram realizados, ele ficou maravilhado. Essas palavras se referem a ações poderosas que apenas Deus pode realizar, e que levam as pessoas a ficarem em reverente admiração de Deus. Milagres, sinais e maravilhas se referem a coisas semelhantes. Um sinal significa um milagre que acontece para mostrar às pessoas algo importante. Lembre-se de usar as mesmas palavras que você usou anteriormente para sinais e milagres. Uma definição completa de </w:t>
      </w:r>
      <w:r>
        <w:rPr>
          <w:lang w:val="pt_PT" w:bidi="pt_PT"/>
        </w:rPr>
        <w:t>sinais</w:t>
      </w:r>
      <w:r>
        <w:rPr>
          <w:lang w:val="pt_PT" w:bidi="pt_PT"/>
        </w:rPr>
        <w:t xml:space="preserve"> e </w:t>
      </w:r>
      <w:r>
        <w:rPr>
          <w:lang w:val="pt_PT" w:bidi="pt_PT"/>
        </w:rPr>
        <w:t>milagres</w:t>
      </w:r>
      <w:r>
        <w:rPr>
          <w:lang w:val="pt_PT" w:bidi="pt_PT"/>
        </w:rPr>
        <w:t xml:space="preserve"> pode ser encontrada no Glossário Mestre.</w:t>
      </w:r>
    </w:p>
    <w:p>
      <w:pPr/>
      <w:r>
        <w:rPr>
          <w:lang w:val="pt_PT" w:bidi="pt_PT"/>
        </w:rPr>
      </w:r>
      <w:r>
        <w:rPr>
          <w:lang w:val="pt_PT" w:bidi="pt_PT"/>
        </w:rPr>
        <w:t xml:space="preserve">Agora, quando os </w:t>
      </w:r>
      <w:r>
        <w:rPr>
          <w:b/>
          <w:lang w:val="pt_PT" w:bidi="pt_PT"/>
        </w:rPr>
        <w:t>apóstolos</w:t>
      </w:r>
      <w:r>
        <w:rPr>
          <w:lang w:val="pt_PT" w:bidi="pt_PT"/>
        </w:rPr>
        <w:t xml:space="preserve"> em Jerusalém ouviram que Samaria havia recebido a palavra de Deus, eles lhes enviaram Pedro e João. Os apóstolos são o grupo original de seguidores de Jesus escolhidos por ele como seus representantes. Eles estavam ajudando a liderar a igreja em Jerusalém na época desse relato. Lembrem-se de usar a mesma palavra que você usou anteriormente para apóstolos. Uma definição completa de </w:t>
      </w:r>
      <w:r>
        <w:rPr>
          <w:lang w:val="pt_PT" w:bidi="pt_PT"/>
        </w:rPr>
        <w:t>apóstolos</w:t>
      </w:r>
      <w:r>
        <w:rPr>
          <w:lang w:val="pt_PT" w:bidi="pt_PT"/>
        </w:rPr>
        <w:t xml:space="preserve"> pode ser encontrada no Glossário Mestre.</w:t>
      </w:r>
    </w:p>
    <w:p>
      <w:pPr/>
      <w:r>
        <w:rPr>
          <w:lang w:val="pt_PT" w:bidi="pt_PT"/>
        </w:rPr>
      </w:r>
      <w:r>
        <w:rPr>
          <w:lang w:val="pt_PT" w:bidi="pt_PT"/>
        </w:rPr>
        <w:t xml:space="preserve">Os apóstolos lhes enviaram Pedro e João, que desceram e oraram por eles para que pudessem receber o </w:t>
      </w:r>
      <w:r>
        <w:rPr>
          <w:b/>
          <w:lang w:val="pt_PT" w:bidi="pt_PT"/>
        </w:rPr>
        <w:t>Espírito Santo</w:t>
      </w:r>
      <w:r>
        <w:rPr>
          <w:lang w:val="pt_PT" w:bidi="pt_PT"/>
        </w:rPr>
        <w:t xml:space="preserve">. Lembre-se de usar as mesmas palavras que você usou anteriormente para Espírito Santo. Uma definição completa de </w:t>
      </w:r>
      <w:r>
        <w:rPr>
          <w:lang w:val="pt_PT" w:bidi="pt_PT"/>
        </w:rPr>
        <w:t>Espírito Santo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8:26–40</w:t>
      </w:r>
      <w:r>
        <w:rPr>
          <w:lang w:val="pt_PT" w:bidi="pt_PT"/>
        </w:rPr>
      </w:r>
    </w:p>
    <w:p>
      <w:pPr>
        <w:pStyle w:val="Heading3"/>
      </w:pPr>
      <w:r>
        <w:rPr>
          <w:lang w:val="pt_PT" w:bidi="pt_PT"/>
        </w:rPr>
        <w:t>Ouvir e Sentir</w:t>
      </w:r>
    </w:p>
    <w:p>
      <w:pPr/>
      <w:r>
        <w:rPr>
          <w:lang w:val="pt_PT" w:bidi="pt_PT"/>
        </w:rPr>
      </w:r>
      <w:r>
        <w:rPr>
          <w:lang w:val="pt_PT" w:bidi="pt_PT"/>
        </w:rPr>
        <w:t>Ouçam Atos 8.26–40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história anterior, Filipe foi para a cidade principal em Samaria e compartilhou as boas novas sobre Jesus com muitas pessoas. As pessoas lá ficaram surpresas com o que ele disse e pelos milagres que ele realizou por meio do poder de Deus. Muitos samaritanos creram em Jesus como seu salvador e Filipe os batizara. Dois apóstolos, Pedro e João, vieram de Jerusalém e Deus deu aos crentes o Espírito Santo quando os apóstolos colocaram suas mãos sobre eles.</w:t>
      </w:r>
    </w:p>
    <w:p>
      <w:pPr/>
      <w:r>
        <w:rPr>
          <w:lang w:val="pt_PT" w:bidi="pt_PT"/>
        </w:rPr>
      </w:r>
      <w:r>
        <w:rPr>
          <w:lang w:val="pt_PT" w:bidi="pt_PT"/>
        </w:rPr>
        <w:t>Um dia, quando Filipe estava na cidade principal de Samaria, um anjo do Senhor, ou um ser espiritual, que o Senhor Deus enviou com uma mensagem, ordenou a Filipe: “Levante-se e continue indo para o sul para a estrada que desce de Jerusalém para Gaza”. Essa estrada, que começava em Jerusalém tinha cerca de 100 quilômetros de comprimento. Filipe teria caminhado 100 quilômetros da capital samaritana para Jerusalém primeiro e então ele se juntaria à estrada descrita pelo anjo. Toda a estrada, ou possivelmente apenas a parte dela perto de Gaza, ficava no deserto.</w:t>
      </w:r>
    </w:p>
    <w:p>
      <w:pPr/>
      <w:r>
        <w:rPr>
          <w:lang w:val="pt_PT" w:bidi="pt_PT"/>
        </w:rPr>
      </w:r>
      <w:r>
        <w:rPr>
          <w:lang w:val="pt_PT" w:bidi="pt_PT"/>
        </w:rPr>
        <w:t xml:space="preserve">Pare aqui e mostre à equipe de tradução um mapa mostrando </w:t>
      </w:r>
      <w:r>
        <w:rPr>
          <w:b/>
          <w:lang w:val="pt_PT" w:bidi="pt_PT"/>
        </w:rPr>
        <w:t>a jornada de Filipe de Samaria para a estrada do deserto que leva de Jerusalém para Gaza</w:t>
      </w:r>
      <w:r>
        <w:rPr>
          <w:lang w:val="pt_PT" w:bidi="pt_PT"/>
        </w:rPr>
        <w:t>.</w:t>
      </w:r>
    </w:p>
    <w:p>
      <w:pPr/>
      <w:r>
        <w:rPr>
          <w:lang w:val="pt_PT" w:bidi="pt_PT"/>
        </w:rPr>
      </w:r>
      <w:r>
        <w:rPr>
          <w:lang w:val="pt_PT" w:bidi="pt_PT"/>
        </w:rPr>
        <w:t>Então Filipe respondeu prontamente ao que o anjo pediu a ele para fazer, ele se levantou e partiu imediatamente. Enquanto ele caminhava na estrada do deserto, Filipe viu um homem etíope que era um eunuco e um oficial do tribunal responsável por todo o tesouro, ou todo o dinheiro do reino de Candace, rainha dos etíopes. A Etiópia era um reino localizado no alto vale do Nilo, no norte da África, no país atual do Sudão. A palavra eunuco geralmente significa alguém que é incapaz de ter relações sexuais normais porque ele foi esterilizado. No Antigo Testamento, as pessoas usavam a palavra eunuco para significar um alto oficial político ou militar. Os governantes muitas vezes empregavam funcionários importantes que eram eunucos para proteger as mulheres em sua casa. Candace era o título oficial das rainhas, ou mulheres governantes da Etiópia. O etíope era um oficial importante autorizado a comandar as pessoas. Ele tinha um trabalho muito importante de cuidar do ouro e da prata, que pertenciam à rainha.</w:t>
      </w:r>
    </w:p>
    <w:p>
      <w:pPr/>
      <w:r>
        <w:rPr>
          <w:lang w:val="pt_PT" w:bidi="pt_PT"/>
        </w:rPr>
      </w:r>
      <w:r>
        <w:rPr>
          <w:lang w:val="pt_PT" w:bidi="pt_PT"/>
        </w:rPr>
        <w:t xml:space="preserve">Pare aqui e mostre à equipe de tradução um mapa mostrando o </w:t>
      </w:r>
      <w:r>
        <w:rPr>
          <w:b/>
          <w:lang w:val="pt_PT" w:bidi="pt_PT"/>
        </w:rPr>
        <w:t>reino da Etiópia</w:t>
      </w:r>
      <w:r>
        <w:rPr>
          <w:lang w:val="pt_PT" w:bidi="pt_PT"/>
        </w:rPr>
        <w:t>.</w:t>
      </w:r>
    </w:p>
    <w:p>
      <w:pPr/>
      <w:r>
        <w:rPr>
          <w:lang w:val="pt_PT" w:bidi="pt_PT"/>
        </w:rPr>
      </w:r>
      <w:r>
        <w:rPr>
          <w:lang w:val="pt_PT" w:bidi="pt_PT"/>
        </w:rPr>
        <w:t>O oficial provavelmente era um não judeu que acreditava no Deus criador. Ele havia vindo para Jerusalém para mostrar seu respeito e reverência por Deus. De acordo com a lei judaica, os eunucos não eram capazes de se tornar homens plenamente judeus. No entanto, o próprio Deus recebeu e abençoou esses eunucos que obedeceram às leis de seu acordo especial com o povo de Deus, Israel. O etíope estava em seu caminho para casa e estava sentado em sua carruagem, um veículo de duas rodas puxado por dois cavalos, bois ou burros selvagens. Um oficial tão importante também teria um motorista sentado na frente da carruagem guiando os animais que estavam puxando a carruagem. O reino etíope ficava a cerca de 2.900 quilômetros de distância de Jerusalém. Teria levado o oficial entre 45 a 60 dias para chegar da Etiópia para Jerusalém em uma carruagem. Ele teve que viajar a mesma distância para voltar para a Etiópia.</w:t>
      </w:r>
    </w:p>
    <w:p>
      <w:pPr/>
      <w:r>
        <w:rPr>
          <w:lang w:val="pt_PT" w:bidi="pt_PT"/>
        </w:rPr>
      </w:r>
      <w:r>
        <w:rPr>
          <w:lang w:val="pt_PT" w:bidi="pt_PT"/>
        </w:rPr>
        <w:t xml:space="preserve">Pare aqui e mostre à equipe de tradução uma imagem de uma </w:t>
      </w:r>
      <w:r>
        <w:rPr>
          <w:b/>
          <w:lang w:val="pt_PT" w:bidi="pt_PT"/>
        </w:rPr>
        <w:t>carruagem</w:t>
      </w:r>
      <w:r>
        <w:rPr>
          <w:lang w:val="pt_PT" w:bidi="pt_PT"/>
        </w:rPr>
        <w:t>.</w:t>
      </w:r>
    </w:p>
    <w:p>
      <w:pPr/>
      <w:r>
        <w:rPr>
          <w:lang w:val="pt_PT" w:bidi="pt_PT"/>
        </w:rPr>
      </w:r>
      <w:r>
        <w:rPr>
          <w:lang w:val="pt_PT" w:bidi="pt_PT"/>
        </w:rPr>
        <w:t>Pare aqui e discuta se as pessoas em sua cultura viajam uma longa distância para adorar um deus. Se assim for, para onde eles vão? O que eles fazem quando chegam lá?</w:t>
      </w:r>
    </w:p>
    <w:p>
      <w:pPr/>
      <w:r>
        <w:rPr>
          <w:lang w:val="pt_PT" w:bidi="pt_PT"/>
        </w:rPr>
      </w:r>
      <w:r>
        <w:rPr>
          <w:lang w:val="pt_PT" w:bidi="pt_PT"/>
        </w:rPr>
        <w:t>O oficial estava lendo em voz alta palavras que o profeta judeu Isaías escreveu. Ele provavelmente estava lendo as Escrituras de um rolo. O Espírito Santo falou com Filipe e ordenou que ele fosse para a carruagem do oficial. O comando: “Vá e se junte a essa carruagem”, realmente significa chegar e ficar perto do oficial, não apenas sua carruagem. O Espírito de Deus ordenou que Filipe se associasse a uma pessoa não judaica, o que era contrário ao costume dos judeus.</w:t>
      </w:r>
    </w:p>
    <w:p>
      <w:pPr/>
      <w:r>
        <w:rPr>
          <w:lang w:val="pt_PT" w:bidi="pt_PT"/>
        </w:rPr>
      </w:r>
      <w:r>
        <w:rPr>
          <w:lang w:val="pt_PT" w:bidi="pt_PT"/>
        </w:rPr>
        <w:t xml:space="preserve">Pare aqui e mostre à equipe de tradução uma imagem de um </w:t>
      </w:r>
      <w:r>
        <w:rPr>
          <w:b/>
          <w:lang w:val="pt_PT" w:bidi="pt_PT"/>
        </w:rPr>
        <w:t>rolo das Escrituras judaicas</w:t>
      </w:r>
      <w:r>
        <w:rPr>
          <w:lang w:val="pt_PT" w:bidi="pt_PT"/>
        </w:rPr>
        <w:t>.</w:t>
      </w:r>
    </w:p>
    <w:p>
      <w:pPr/>
      <w:r>
        <w:rPr>
          <w:lang w:val="pt_PT" w:bidi="pt_PT"/>
        </w:rPr>
      </w:r>
      <w:r>
        <w:rPr>
          <w:lang w:val="pt_PT" w:bidi="pt_PT"/>
        </w:rPr>
        <w:t>Então Filipe correu para a carruagem e, enquanto ele permaneceu perto dele, ouviu a leitura oficial do livro que Isaías, o profeta havia escrito. Então Filipe perguntou ao oficial se ele entendia o que ele estava lendo. Filipe estava ciente de que o oficial sabia como ler e que ele entendia as palavras individuais que ele estava lendo. No entanto, Filipe indubitavelmente percebeu que o oficial provavelmente não entendia o significado do que ele estava lendo.</w:t>
      </w:r>
    </w:p>
    <w:p>
      <w:pPr/>
      <w:r>
        <w:rPr>
          <w:lang w:val="pt_PT" w:bidi="pt_PT"/>
        </w:rPr>
      </w:r>
      <w:r>
        <w:rPr>
          <w:lang w:val="pt_PT" w:bidi="pt_PT"/>
        </w:rPr>
        <w:t>O etíope respondeu: "Como eu posso, a menos que alguém explique isto para mim?" Essa era uma pergunta retórica, ou uma pergunta para a qual o homem não esperava uma resposta. Ele estava realmente dizendo: “Não! Não posso entender isso”. Ele queria dizer que ele precisava de um mestre para explicar a profecia de Isaías para ele. Então ele disse a Filipe: “Por favor, suba e monte na carruagem comigo”.</w:t>
      </w:r>
    </w:p>
    <w:p>
      <w:pPr/>
      <w:r>
        <w:rPr>
          <w:lang w:val="pt_PT" w:bidi="pt_PT"/>
        </w:rPr>
      </w:r>
      <w:r>
        <w:rPr>
          <w:lang w:val="pt_PT" w:bidi="pt_PT"/>
        </w:rPr>
        <w:t>O homem estava lendo uma passagem das Escrituras, que o profeta Isaías escreveu cerca de 700 anos antes do nascimento de Jesus. Foi uma profecia, ou previsão de eventos futuros, que Deus revelou a Isaías. Essa profecia é sobre o Servo Sofredor de Deus, uma expressão que Isaías usou para se referir ao Messias ou salvador prometido. Isaías escreveu como se os eventos que ele descreveu já aconteceram.</w:t>
      </w:r>
    </w:p>
    <w:p>
      <w:pPr/>
      <w:r>
        <w:rPr>
          <w:lang w:val="pt_PT" w:bidi="pt_PT"/>
        </w:rPr>
      </w:r>
      <w:r>
        <w:rPr>
          <w:lang w:val="pt_PT" w:bidi="pt_PT"/>
        </w:rPr>
        <w:t>Isso é o que o etíope estava lendo: “As pessoas o levaram a ser morto como uma ovelha”. Uma ovelha é um animal lanoso. A maioria dos estudiosos pensa que isso significa que as pessoas levariam o Messias para um lugar onde elas o matariam. É assim como as pessoas levam uma ovelha para um lugar onde elas a matariam. “E como um cordeiro diante do tosquiador em silêncio, então ele não abriu sua boca”. Aqui Isaías comparou o Messias a um cordeiro, ou ovelha jovem, que se submete silenciosamente à pessoa que corta sua lã. Isaías previu que, da mesma forma, o Messias se submeteria silenciosamente a aqueles que fariam ele sofrer e morrer. Ele não lutaria para se afastar de seus inimigos e ele não falaria contra eles.</w:t>
      </w:r>
    </w:p>
    <w:p>
      <w:pPr/>
      <w:r>
        <w:rPr>
          <w:lang w:val="pt_PT" w:bidi="pt_PT"/>
        </w:rPr>
      </w:r>
      <w:r>
        <w:rPr>
          <w:lang w:val="pt_PT" w:bidi="pt_PT"/>
        </w:rPr>
        <w:t xml:space="preserve">Pare aqui e mostre à equipe de tradução um vídeo e uma foto mostrando uma </w:t>
      </w:r>
      <w:r>
        <w:rPr>
          <w:b/>
          <w:lang w:val="pt_PT" w:bidi="pt_PT"/>
        </w:rPr>
        <w:t>ovelha com cordeiros</w:t>
      </w:r>
      <w:r>
        <w:rPr>
          <w:lang w:val="pt_PT" w:bidi="pt_PT"/>
        </w:rPr>
        <w:t>.</w:t>
      </w:r>
    </w:p>
    <w:p>
      <w:pPr/>
      <w:r>
        <w:rPr>
          <w:lang w:val="pt_PT" w:bidi="pt_PT"/>
        </w:rPr>
      </w:r>
      <w:r>
        <w:rPr>
          <w:lang w:val="pt_PT" w:bidi="pt_PT"/>
        </w:rPr>
        <w:t>As Escrituras continuam dizendo: “As pessoas o humilharam, e as pessoas não permitiriam que ninguém o julgasse de forma justa”. A palavra “humilhado” significa que as pessoas insultariam e maltratariam o Messias quando o trouxessem para aqueles que o julgaram.</w:t>
      </w:r>
    </w:p>
    <w:p>
      <w:pPr/>
      <w:r>
        <w:rPr>
          <w:lang w:val="pt_PT" w:bidi="pt_PT"/>
        </w:rPr>
      </w:r>
      <w:r>
        <w:rPr>
          <w:lang w:val="pt_PT" w:bidi="pt_PT"/>
        </w:rPr>
        <w:t>“Quem pode falar de seus descendentes? Isso é porque as pessoas levaram sua vida para longe dessa terra”. Essa é uma pergunta retórica, que não precisa de uma resposta. Significa que ninguém será capaz de contar sobre seus filhos e os filhos deles. Isso é porque as pessoas matariam violentamente o Messias, em vez de Deus levá-lo para o céu.</w:t>
      </w:r>
    </w:p>
    <w:p>
      <w:pPr/>
      <w:r>
        <w:rPr>
          <w:lang w:val="pt_PT" w:bidi="pt_PT"/>
        </w:rPr>
      </w:r>
      <w:r>
        <w:rPr>
          <w:lang w:val="pt_PT" w:bidi="pt_PT"/>
        </w:rPr>
        <w:t>O oficial etíope perguntou a Filipe: “O profeta estava falando sobre si mesmo ou ele estava falando sobre outra pessoa?” O etíope não sabia que essa passagem se referia ao Messias. E Filipe começou a falar com o oficial. Ele começou explicando o significado da passagem de Isaías. Ele teria deixado claro que se referia ao Messias, não ao profeta. Então ele teria dito ao oficial que Jesus era o Messias. Filipe provavelmente usou muitas outras passagens das Escrituras, além daquela em Isaías. Filipe teria deixado muito claro ao oficial que Jesus cumpriu as profecias das Escrituras sobre o Messias. Ele também teria dito ao oficial o que ele precisava fazer como resultado de saber isso — se arrepender de seus pecados, confiar em Jesus como seu salvador e ter alguém o batizando.</w:t>
      </w:r>
    </w:p>
    <w:p>
      <w:pPr/>
      <w:r>
        <w:rPr>
          <w:lang w:val="pt_PT" w:bidi="pt_PT"/>
        </w:rPr>
      </w:r>
      <w:r>
        <w:rPr>
          <w:lang w:val="pt_PT" w:bidi="pt_PT"/>
        </w:rPr>
        <w:t>Enquanto eles estavam continuando a viajar ao longo da estrada na carruagem do oficial, eles vieram para um lugar onde havia alguma água perto da estrada. Provavelmente a água estava na forma de uma lagoa, possivelmente em um canal de rio seco, porque eles estavam viajando por uma área muito seca. E o oficial disse a Filipe: “Há qualquer razão pela qual você não deve me batizar agora?” O batismo é um ritual, que naquele momento envolvia um crente imergindo completamente outro crente na água como um símbolo da morte e ressurreição de Jesus. A palavra grega para batismo significa colocar dentro ou sob a água. As pessoas realizavam batismos em piscinas rituais de purificação em cidades, ou em um rio, ou um lago, ou o mar.</w:t>
      </w:r>
    </w:p>
    <w:p>
      <w:pPr/>
      <w:r>
        <w:rPr>
          <w:lang w:val="pt_PT" w:bidi="pt_PT"/>
        </w:rPr>
      </w:r>
      <w:r>
        <w:rPr>
          <w:lang w:val="pt_PT" w:bidi="pt_PT"/>
        </w:rPr>
        <w:t>O versículo a seguir não está nos manuscritos gregos mais antigos e melhores Portanto, não é incluído em muitas traduções da Bíblia. No entanto, registra uma conversa, que poderia ter acontecido e é consistente com o resto de Atos. O versículo lê como segue: “E Filipe disse: ‘Se você acredita com todo o seu coração em Jesus, você pode’. E o oficial respondeu: ‘Acredito que Jesus Cristo é o Filho de Deus’”.</w:t>
      </w:r>
    </w:p>
    <w:p>
      <w:pPr/>
      <w:r>
        <w:rPr>
          <w:lang w:val="pt_PT" w:bidi="pt_PT"/>
        </w:rPr>
      </w:r>
      <w:r>
        <w:rPr>
          <w:lang w:val="pt_PT" w:bidi="pt_PT"/>
        </w:rPr>
        <w:t>E o oficial ordenou que o condutor da carruagem fizesse que os cavalos ou bois que puxavam a carruagem parasse. Isso implica que Filipe concordou em batizá-lo, porque ele sabia que o oficial havia se tornado um verdadeiro crente em Jesus. E tanto Filipe quanto o etíope desceram e entraram na água e Filipe o batizou. Quando ambos caminharam para fora da água, o Espírito de Deus de repente levou Filipe para longe. O Espírito Santo transportou Filipe para outro lugar. O contexto implica que Filipe não resistiu ao Espírito levando-o para longe. Ele completou sua missão na estrada do deserto e Deus levou Filipe rapidamente e sem esforço para o próximo lugar onde ele queria que ele trabalhasse. E o oficial não viu Filipe novamente. Apesar disso, o oficial estava muito feliz enquanto ele continuou a viajar de volta para a Etiópia. Alegria encheu seu coração porque ele havia vindo a conhecer Jesus como seu Senhor e salvador e Jesus perdoou os seus pecados.</w:t>
      </w:r>
    </w:p>
    <w:p>
      <w:pPr/>
      <w:r>
        <w:rPr>
          <w:lang w:val="pt_PT" w:bidi="pt_PT"/>
        </w:rPr>
      </w:r>
      <w:r>
        <w:rPr>
          <w:lang w:val="pt_PT" w:bidi="pt_PT"/>
        </w:rPr>
        <w:t>Depois que o Espírito Santo o transportou milagrosamente, Filipe percebeu que ele estava em Azoto, que é o nome grego para a cidade de Asdode. Azoto, estava a cerca de 40 quilômetros ao norte de Gaza no Mar Mediterrâneo. Filipe não ficou em Azoto, mas caminhou para o norte até que ele chegou a Cesareia. Cesareia era a capital de Israel naquele momento e ficava a cerca de 88 quilômetros de distância de Azoto. Filipe compartilhou continuamente as boas novas sobre Jesus com pessoas em todas as cidades que ele passou. Teria levado cerca de 4 a 5 dias para caminhar de Azoto para Cesareia. Filipe não parou de pregar o evangelho quando ele chegou a Cesareia. A cidade provavelmente se tornou sua base principal e cidade natal, pois há uma referência para ele vivendo lá mais tarde em Atos.</w:t>
      </w:r>
    </w:p>
    <w:p>
      <w:pPr/>
      <w:r>
        <w:rPr>
          <w:lang w:val="pt_PT" w:bidi="pt_PT"/>
        </w:rPr>
      </w:r>
      <w:r>
        <w:rPr>
          <w:lang w:val="pt_PT" w:bidi="pt_PT"/>
        </w:rPr>
        <w:t xml:space="preserve">Pare aqui e mostre à equipe de tradução um mapa mostrando a </w:t>
      </w:r>
      <w:r>
        <w:rPr>
          <w:b/>
          <w:lang w:val="pt_PT" w:bidi="pt_PT"/>
        </w:rPr>
        <w:t>jornada de Filipe de Azoto, para Cesareia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oito cenas.</w:t>
      </w:r>
    </w:p>
    <w:p>
      <w:pPr/>
      <w:r>
        <w:rPr>
          <w:lang w:val="pt_PT" w:bidi="pt_PT"/>
        </w:rPr>
      </w:r>
      <w:r>
        <w:rPr>
          <w:b/>
          <w:lang w:val="pt_PT" w:bidi="pt_PT"/>
        </w:rPr>
        <w:t>Primeira cena:</w:t>
      </w:r>
      <w:r>
        <w:rPr>
          <w:lang w:val="pt_PT" w:bidi="pt_PT"/>
        </w:rPr>
        <w:t xml:space="preserve"> Um anjo fala com Filipe que estava em Samaria e instrui ele a partir imediatamente e viajar em uma estrada do deserto que leva de Jerusalém para Gaza.</w:t>
      </w:r>
    </w:p>
    <w:p>
      <w:pPr/>
      <w:r>
        <w:rPr>
          <w:lang w:val="pt_PT" w:bidi="pt_PT"/>
        </w:rPr>
      </w:r>
      <w:r>
        <w:rPr>
          <w:b/>
          <w:lang w:val="pt_PT" w:bidi="pt_PT"/>
        </w:rPr>
        <w:t>Segunda cena:</w:t>
      </w:r>
      <w:r>
        <w:rPr>
          <w:lang w:val="pt_PT" w:bidi="pt_PT"/>
        </w:rPr>
        <w:t xml:space="preserve"> Filipe sai imediatamente e se encontra com um oficial etíope importante, um tesoureiro da rainha dos etíopes. Ele está viajando em uma carruagem de Jerusalém, para onde ele foi para adorar o Deus judeu, de volta para a Etiópia.</w:t>
      </w:r>
    </w:p>
    <w:p>
      <w:pPr/>
      <w:r>
        <w:rPr>
          <w:lang w:val="pt_PT" w:bidi="pt_PT"/>
        </w:rPr>
      </w:r>
      <w:r>
        <w:rPr>
          <w:b/>
          <w:lang w:val="pt_PT" w:bidi="pt_PT"/>
        </w:rPr>
        <w:t>Terceira cena:</w:t>
      </w:r>
      <w:r>
        <w:rPr>
          <w:lang w:val="pt_PT" w:bidi="pt_PT"/>
        </w:rPr>
        <w:t xml:space="preserve"> O oficial está lendo em voz alta as palavras do profeta judeu Isaías. As Escrituras estão falando sobre pessoas levando o Messias para ser morto como uma ovelha. Ele não se defende, as pessoas o julgam injustamente, e ele morre. O Espírito Santo diz a Filipe para se aproximar da carruagem e ficar por perto. Então Filipe corre para a carruagem e ouve o que o oficial está lendo.</w:t>
      </w:r>
    </w:p>
    <w:p>
      <w:pPr/>
      <w:r>
        <w:rPr>
          <w:lang w:val="pt_PT" w:bidi="pt_PT"/>
        </w:rPr>
      </w:r>
      <w:r>
        <w:rPr>
          <w:b/>
          <w:lang w:val="pt_PT" w:bidi="pt_PT"/>
        </w:rPr>
        <w:t>Quarta cena:</w:t>
      </w:r>
      <w:r>
        <w:rPr>
          <w:lang w:val="pt_PT" w:bidi="pt_PT"/>
        </w:rPr>
        <w:t xml:space="preserve"> Filipe pergunta ao oficial se ele entende o que ele está lendo. O oficial diz que ele não pode entender as Escrituras, a menos que alguém as explique a ele. Ele convida Filipe a vir e viajar com ele na carruagem. O oficial pergunta a Filipe se as Escrituras estavam falando sobre Isaías ou outra pessoa.</w:t>
      </w:r>
    </w:p>
    <w:p>
      <w:pPr/>
      <w:r>
        <w:rPr>
          <w:lang w:val="pt_PT" w:bidi="pt_PT"/>
        </w:rPr>
      </w:r>
      <w:r>
        <w:rPr>
          <w:b/>
          <w:lang w:val="pt_PT" w:bidi="pt_PT"/>
        </w:rPr>
        <w:t>Quinta cena:</w:t>
      </w:r>
      <w:r>
        <w:rPr>
          <w:lang w:val="pt_PT" w:bidi="pt_PT"/>
        </w:rPr>
        <w:t xml:space="preserve"> Filipe explica as Escrituras ao oficial e conta a ele as boas novas sobre Jesus sendo o Messias sobre quem Isaías está falando.</w:t>
      </w:r>
    </w:p>
    <w:p>
      <w:pPr/>
      <w:r>
        <w:rPr>
          <w:lang w:val="pt_PT" w:bidi="pt_PT"/>
        </w:rPr>
      </w:r>
      <w:r>
        <w:rPr>
          <w:b/>
          <w:lang w:val="pt_PT" w:bidi="pt_PT"/>
        </w:rPr>
        <w:t>Sexta cena:</w:t>
      </w:r>
      <w:r>
        <w:rPr>
          <w:lang w:val="pt_PT" w:bidi="pt_PT"/>
        </w:rPr>
        <w:t xml:space="preserve"> Enquanto eles se deparam com uma poça de água perto da estrada, o etíope pergunta se Filipe pode batizá-lo. O oficial ordena que o motorista da carruagem faça os animais que a puxam parar. Filipe e o oficial caminham para a água e Filipe o batiza.</w:t>
      </w:r>
    </w:p>
    <w:p>
      <w:pPr/>
      <w:r>
        <w:rPr>
          <w:lang w:val="pt_PT" w:bidi="pt_PT"/>
        </w:rPr>
      </w:r>
      <w:r>
        <w:rPr>
          <w:b/>
          <w:lang w:val="pt_PT" w:bidi="pt_PT"/>
        </w:rPr>
        <w:t>Sétima cena:</w:t>
      </w:r>
      <w:r>
        <w:rPr>
          <w:lang w:val="pt_PT" w:bidi="pt_PT"/>
        </w:rPr>
        <w:t xml:space="preserve"> Quando eles saem da água, o Espírito Santo leva Filipe embora e o oficial continua em seu caminho de volta para a Etiópia. Ele está se alegrando porque ele conheceu e creu em Jesus como seu salvador.</w:t>
      </w:r>
    </w:p>
    <w:p>
      <w:pPr/>
      <w:r>
        <w:rPr>
          <w:lang w:val="pt_PT" w:bidi="pt_PT"/>
        </w:rPr>
      </w:r>
      <w:r>
        <w:rPr>
          <w:b/>
          <w:lang w:val="pt_PT" w:bidi="pt_PT"/>
        </w:rPr>
        <w:t>Oitava cena:</w:t>
      </w:r>
      <w:r>
        <w:rPr>
          <w:lang w:val="pt_PT" w:bidi="pt_PT"/>
        </w:rPr>
        <w:t xml:space="preserve"> Filipe percebe que o Espírito Santo o levou para a cidade de Azoto. Filipe começa sua jornada para Cesareia. Ele compartilha as boas novas sobre Jesus com as pessoas em todas as cidades que ele passa ao longo do caminho.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anjo do Senhor</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O oficial etíope</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Agora um anjo do Senhor falou com Filipe e ordenou que ele se levantasse imediatamente e fosse para o sul, para a estrada que desce de Jerusalém para Gaza. Observe a palavra “agora” nessa frase. Isso não mostra o tempo aqui, mas é uma palavra introdutória, que mostra que uma nova história está começando.</w:t>
      </w:r>
    </w:p>
    <w:p>
      <w:pPr/>
      <w:r>
        <w:rPr>
          <w:lang w:val="pt_PT" w:bidi="pt_PT"/>
        </w:rPr>
      </w:r>
      <w:r>
        <w:rPr>
          <w:lang w:val="pt_PT" w:bidi="pt_PT"/>
        </w:rPr>
        <w:t>Então Filipe parte imediatamente. É importante observar que Filipe ouviu o anjo e obedeceu a seu mandamento imediatamente. Ele sabia que o mandamento vinha do próprio Deus e que o anjo era o mensageiro de Deus. Enquanto ele ainda estava em Samaria, ele provavelmente teria caminhado 100 quilômetros ao sul para chegar a Jerusalém. Essa jornada teria levado cerca de 2 ou 3 dias caminhando.</w:t>
      </w:r>
    </w:p>
    <w:p>
      <w:pPr/>
      <w:r>
        <w:rPr>
          <w:lang w:val="pt_PT" w:bidi="pt_PT"/>
        </w:rPr>
      </w:r>
      <w:r>
        <w:rPr>
          <w:lang w:val="pt_PT" w:bidi="pt_PT"/>
        </w:rPr>
        <w:t xml:space="preserve">Pare aqui e mostre à equipe de tradução um mapa mostrando </w:t>
      </w:r>
      <w:r>
        <w:rPr>
          <w:b/>
          <w:lang w:val="pt_PT" w:bidi="pt_PT"/>
        </w:rPr>
        <w:t>a jornada de Filipe de Samaria para a estrada do deserto que leva de Jerusalém para Gaza</w:t>
      </w:r>
      <w:r>
        <w:rPr>
          <w:lang w:val="pt_PT" w:bidi="pt_PT"/>
        </w:rPr>
        <w:t>.</w:t>
      </w:r>
    </w:p>
    <w:p>
      <w:pPr/>
      <w:r>
        <w:rPr>
          <w:lang w:val="pt_PT" w:bidi="pt_PT"/>
        </w:rPr>
      </w:r>
      <w:r>
        <w:rPr>
          <w:lang w:val="pt_PT" w:bidi="pt_PT"/>
        </w:rPr>
        <w:t>Então, algum tempo depois de começar a caminhar na estrada que leva de Jerusalém para Gaza, ele viu um oficial etíope viajando em uma carruagem. Ele era um eunuco, responsável por todo o tesouro de Candace, a rainha dos etíopes. O oficial provavelmente era um não judeu que acreditava no Deus criador. Ele havia vindo para Jerusalém para mostrar seu respeito e reverência por Deus. O etíope estava em seu caminho para casa e estava sentado em sua carruagem, um veículo de duas rodas puxado por dois cavalos, bois ou burros selvagens. Um oficial tão importante também teria um motorista sentado na frente da carruagem guiando os animais que estavam puxando a carruagem. É importante observar que a viagem para Jerusalém para adorar a Deus deve ter sido muito importante para o oficial. O reino etíope ficava a cerca de 2.900 quilômetros de distância de Jerusalém. Teria levado o oficial entre 45 a 60 dias para chegar da Etiópia para Jerusalém em uma carruagem. Ele teve que viajar a mesma distância de volta para a Etiópia.</w:t>
      </w:r>
    </w:p>
    <w:p>
      <w:pPr/>
      <w:r>
        <w:rPr>
          <w:lang w:val="pt_PT" w:bidi="pt_PT"/>
        </w:rPr>
      </w:r>
      <w:r>
        <w:rPr>
          <w:lang w:val="pt_PT" w:bidi="pt_PT"/>
        </w:rPr>
        <w:t xml:space="preserve">Pare aqui e mostre à equipe de tradução um mapa mostrando o </w:t>
      </w:r>
      <w:r>
        <w:rPr>
          <w:b/>
          <w:lang w:val="pt_PT" w:bidi="pt_PT"/>
        </w:rPr>
        <w:t>reino da Etiópia</w:t>
      </w:r>
      <w:r>
        <w:rPr>
          <w:lang w:val="pt_PT" w:bidi="pt_PT"/>
        </w:rPr>
        <w:t>.</w:t>
      </w:r>
    </w:p>
    <w:p>
      <w:pPr/>
      <w:r>
        <w:rPr>
          <w:lang w:val="pt_PT" w:bidi="pt_PT"/>
        </w:rPr>
      </w:r>
      <w:r>
        <w:rPr>
          <w:lang w:val="pt_PT" w:bidi="pt_PT"/>
        </w:rPr>
        <w:t xml:space="preserve">Pare aqui e mostre à equipe de tradução uma imagem de uma </w:t>
      </w:r>
      <w:r>
        <w:rPr>
          <w:b/>
          <w:lang w:val="pt_PT" w:bidi="pt_PT"/>
        </w:rPr>
        <w:t>carruagem</w:t>
      </w:r>
      <w:r>
        <w:rPr>
          <w:lang w:val="pt_PT" w:bidi="pt_PT"/>
        </w:rPr>
        <w:t>.</w:t>
      </w:r>
    </w:p>
    <w:p>
      <w:pPr/>
      <w:r>
        <w:rPr>
          <w:lang w:val="pt_PT" w:bidi="pt_PT"/>
        </w:rPr>
      </w:r>
      <w:r>
        <w:rPr>
          <w:lang w:val="pt_PT" w:bidi="pt_PT"/>
        </w:rPr>
        <w:t>O oficial estava lendo as Escrituras que o profeta Isaías escreveu. Ele provavelmente estava lendo as Escrituras de um rolo. Sabemos que o oficial estava lendo em voz alta porque Filipe o ouviu. Naqueles dias, as pessoas liam principalmente em voz alta em vez de em silêncio.</w:t>
      </w:r>
    </w:p>
    <w:p>
      <w:pPr/>
      <w:r>
        <w:rPr>
          <w:lang w:val="pt_PT" w:bidi="pt_PT"/>
        </w:rPr>
      </w:r>
      <w:r>
        <w:rPr>
          <w:lang w:val="pt_PT" w:bidi="pt_PT"/>
        </w:rPr>
        <w:t xml:space="preserve">Pare aqui e mostre à equipe de tradução uma imagem de um </w:t>
      </w:r>
      <w:r>
        <w:rPr>
          <w:b/>
          <w:lang w:val="pt_PT" w:bidi="pt_PT"/>
        </w:rPr>
        <w:t>rolo das Escrituras judaicas</w:t>
      </w:r>
      <w:r>
        <w:rPr>
          <w:lang w:val="pt_PT" w:bidi="pt_PT"/>
        </w:rPr>
        <w:t>.</w:t>
      </w:r>
    </w:p>
    <w:p>
      <w:pPr/>
      <w:r>
        <w:rPr>
          <w:lang w:val="pt_PT" w:bidi="pt_PT"/>
        </w:rPr>
      </w:r>
      <w:r>
        <w:rPr>
          <w:lang w:val="pt_PT" w:bidi="pt_PT"/>
        </w:rPr>
        <w:t>O Espírito Santo falou com Filipe e ordenou que ele fosse para a carruagem do oficial. Mesmo que o texto da Bíblia não diga Espírito Santo, mas Espírito, está claro que Lucas, o escritor de Atos, fala sobre o Espírito Santo aqui. Deus queria que Filipe se aproximasse e ficasse perto do oficial, não apenas da sua carruagem. O Espírito de Deus ordenou que Filipe se associasse a uma pessoa não judaica, o que era contrário ao costume dos judeus.</w:t>
      </w:r>
    </w:p>
    <w:p>
      <w:pPr/>
      <w:r>
        <w:rPr>
          <w:lang w:val="pt_PT" w:bidi="pt_PT"/>
        </w:rPr>
      </w:r>
      <w:r>
        <w:rPr>
          <w:lang w:val="pt_PT" w:bidi="pt_PT"/>
        </w:rPr>
        <w:t>É importante observar que Deus usa um anjo e o Espírito Santo para instruir Filipe o que fazer nesta história.</w:t>
      </w:r>
    </w:p>
    <w:p>
      <w:pPr/>
      <w:r>
        <w:rPr>
          <w:lang w:val="pt_PT" w:bidi="pt_PT"/>
        </w:rPr>
      </w:r>
      <w:r>
        <w:rPr>
          <w:lang w:val="pt_PT" w:bidi="pt_PT"/>
        </w:rPr>
        <w:t>Então Filipe correu para a carruagem e, enquanto ele permaneceu perto dele, ouviu a leitura oficial do livro que Isaías, o profeta havia escrito. Então Filipe perguntou ao oficial se ele entendia o que ele estava lendo. Filipe indubitavelmente percebeu que o oficial provavelmente não entendia o significado do texto.</w:t>
      </w:r>
    </w:p>
    <w:p>
      <w:pPr/>
      <w:r>
        <w:rPr>
          <w:lang w:val="pt_PT" w:bidi="pt_PT"/>
        </w:rPr>
      </w:r>
      <w:r>
        <w:rPr>
          <w:lang w:val="pt_PT" w:bidi="pt_PT"/>
        </w:rPr>
        <w:t>O etíope respondeu: "Como eu posso, a menos que alguém explique isto para mim?" Essa era uma pergunta retórica, ou uma pergunta para a qual o homem não esperava uma resposta. Ele estava realmente dizendo: “Não! Não posso entender isso”. Ele queria dizer que ele precisava de um mestre para explicar a profecia de Isaías para ele. Então ele convidou Filipe a subir e viajar na carruagem com ele.</w:t>
      </w:r>
    </w:p>
    <w:p>
      <w:pPr/>
      <w:r>
        <w:rPr>
          <w:lang w:val="pt_PT" w:bidi="pt_PT"/>
        </w:rPr>
      </w:r>
      <w:r>
        <w:rPr>
          <w:lang w:val="pt_PT" w:bidi="pt_PT"/>
        </w:rPr>
        <w:t>O homem estava lendo uma passagem das Escrituras, que era uma profecia, ou previsão de eventos futuros, que Deus revelou a Isaías cerca de 700 anos antes do nascimento do Messias. Essa profecia é sobre o Servo Sofredor de Deus, uma expressão que Isaías usou para se referir ao Messias. Isaías escreveu como se os eventos que ele descreveu já aconteceram. As Escrituras estão falando sobre pessoas que levam um homem para ser morto como uma ovelha. Ele não se defende, as pessoas o julgam injustamente, e ele morre.</w:t>
      </w:r>
    </w:p>
    <w:p>
      <w:pPr/>
      <w:r>
        <w:rPr>
          <w:lang w:val="pt_PT" w:bidi="pt_PT"/>
        </w:rPr>
      </w:r>
      <w:r>
        <w:rPr>
          <w:lang w:val="pt_PT" w:bidi="pt_PT"/>
        </w:rPr>
        <w:t>Isso é o que o etíope estava lendo: “As pessoas o levaram a ser morto como uma ovelha. E como um cordeiro diante do tosquiador em silêncio, então ele não abriu sua boca. As pessoas o humilharam, e não permitiram que ninguém o julgasse de forma justa. Quem pode falar de seus descendentes? Isso é porque as pessoas levaram a vida dele para longe dessa terra".</w:t>
      </w:r>
    </w:p>
    <w:p>
      <w:pPr/>
      <w:r>
        <w:rPr>
          <w:lang w:val="pt_PT" w:bidi="pt_PT"/>
        </w:rPr>
      </w:r>
      <w:r>
        <w:rPr>
          <w:lang w:val="pt_PT" w:bidi="pt_PT"/>
        </w:rPr>
        <w:t xml:space="preserve">Pare aqui e mostre à equipe de tradução um vídeo e uma foto mostrando uma </w:t>
      </w:r>
      <w:r>
        <w:rPr>
          <w:b/>
          <w:lang w:val="pt_PT" w:bidi="pt_PT"/>
        </w:rPr>
        <w:t>ovelha com cordeiros</w:t>
      </w:r>
      <w:r>
        <w:rPr>
          <w:lang w:val="pt_PT" w:bidi="pt_PT"/>
        </w:rPr>
        <w:t>.</w:t>
      </w:r>
    </w:p>
    <w:p>
      <w:pPr/>
      <w:r>
        <w:rPr>
          <w:lang w:val="pt_PT" w:bidi="pt_PT"/>
        </w:rPr>
      </w:r>
      <w:r>
        <w:rPr>
          <w:lang w:val="pt_PT" w:bidi="pt_PT"/>
        </w:rPr>
        <w:t>O oficial perguntou a Filipe se Isaías estava falando sobre si mesmo ou outra pessoa.</w:t>
      </w:r>
    </w:p>
    <w:p>
      <w:pPr/>
      <w:r>
        <w:rPr>
          <w:lang w:val="pt_PT" w:bidi="pt_PT"/>
        </w:rPr>
      </w:r>
      <w:r>
        <w:rPr>
          <w:lang w:val="pt_PT" w:bidi="pt_PT"/>
        </w:rPr>
        <w:t>E Filipe começou a falar com o oficial. Ele começou explicando o significado da passagem de Isaías. Ele teria deixado claro que se referia ao Messias, não ao profeta. Então ele teria dito ao oficial que Jesus era o Messias. Filipe provavelmente usou muitas outras passagens das Escrituras, além daquela em Isaías. Filipe teria deixado muito claro ao oficial que Jesus cumpriu as profecias das Escrituras sobre o Messias. Ele também teria dito ao oficial o que ele precisava fazer como resultado de saber isso — se arrepender de seus pecados, confiar em Jesus como seu salvador e ter alguém o batizando.</w:t>
      </w:r>
    </w:p>
    <w:p>
      <w:pPr/>
      <w:r>
        <w:rPr>
          <w:lang w:val="pt_PT" w:bidi="pt_PT"/>
        </w:rPr>
      </w:r>
      <w:r>
        <w:rPr>
          <w:lang w:val="pt_PT" w:bidi="pt_PT"/>
        </w:rPr>
        <w:t>Pare aqui e conte uma história sobre uma situação em que você estava lendo algo importante que não entendia e teve que pedir a alguém para explicar isso a você. Sua nova compreensão do texto teve um impacto em suas ações? Se sim, o que você fez de forma diferente?</w:t>
      </w:r>
    </w:p>
    <w:p>
      <w:pPr/>
      <w:r>
        <w:rPr>
          <w:lang w:val="pt_PT" w:bidi="pt_PT"/>
        </w:rPr>
      </w:r>
      <w:r>
        <w:rPr>
          <w:lang w:val="pt_PT" w:bidi="pt_PT"/>
        </w:rPr>
        <w:t>E quando eles se depararam com alguma água perto da estrada, o etíope disse: “Veja, aqui tem água! O que me impede que você me batize?” É importante entender que essa é evidência de que o oficial aceitou o ensinamento de Filipe, confiava em Jesus como seu salvador e estava ansioso para obedecer ao mandamento de Deus sobre batismo. O oficial ordenou que o condutor da carruagem fizesse que os animais que a puxavam parassem. Filipe e o oficial desceram ate a água e Filipe o batizou. O batismo é um ritual, que naquele momento envolvia um crente imergindo completamente outro crente na água como um símbolo da morte e ressurreição de Jesus. A palavra grega para batismo significa colocar dentro ou sob a água. O texto em grego também indica que havia uma certa profundidade da água onde Filipe batizou o oficial.</w:t>
      </w:r>
    </w:p>
    <w:p>
      <w:pPr/>
      <w:r>
        <w:rPr>
          <w:lang w:val="pt_PT" w:bidi="pt_PT"/>
        </w:rPr>
      </w:r>
      <w:r>
        <w:rPr>
          <w:lang w:val="pt_PT" w:bidi="pt_PT"/>
        </w:rPr>
        <w:t>Quando eles saíram da água, o Espírito Santo levou Filipe para longe. É importante saber que isto foi um evento totalmente sobrenatural, algo que nem Filipe nem o etíope experimentaram antes. Depois disso, o oficial continuou em seu caminho de volta para casa se alegrando porque ele veio a acreditar em Jesus como seu salvador.</w:t>
      </w:r>
    </w:p>
    <w:p>
      <w:pPr/>
      <w:r>
        <w:rPr>
          <w:lang w:val="pt_PT" w:bidi="pt_PT"/>
        </w:rPr>
      </w:r>
      <w:r>
        <w:rPr>
          <w:lang w:val="pt_PT" w:bidi="pt_PT"/>
        </w:rPr>
        <w:t>No entanto, Filipe percebeu que ele estava em Azoto, que ficava a cerca de 40 quilômetros ao norte de Gaza no Mar Mediterrâneo. Filipe não ficou em Azoto, mas caminhou para o norte até que ele chegou a Cesareia, que ficava a cerca de 88 quilômetros de distância de Azoto. Filipe compartilhou continuamente as boas novas sobre Jesus com pessoas em todas as cidades que ele passou. Teria levado cerca de 4 a 5 dias para caminhar de Azoto, para Cesareia.</w:t>
      </w:r>
    </w:p>
    <w:p>
      <w:pPr/>
      <w:r>
        <w:rPr>
          <w:lang w:val="pt_PT" w:bidi="pt_PT"/>
        </w:rPr>
      </w:r>
      <w:r>
        <w:rPr>
          <w:lang w:val="pt_PT" w:bidi="pt_PT"/>
        </w:rPr>
        <w:t xml:space="preserve">Pare aqui e mostre à equipe de tradução um mapa mostrando a </w:t>
      </w:r>
      <w:r>
        <w:rPr>
          <w:b/>
          <w:lang w:val="pt_PT" w:bidi="pt_PT"/>
        </w:rPr>
        <w:t>jornada de Filipe de Azoto para Cesareia</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oito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O anjo do Senhor</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O oficial etíope</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Um dia quando Filipe estava na cidade principal de Samaria, um anjo do Senhor ordenou que Filipe se levantasse e saísse e fosse para o sul para a estrada que desce de Jerusalém para Gaza.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Filipe: “Como você está se sentindo?”. Vocês podem ouvir coisas como: “Estou tão animado. Deus tem uma nova tarefa para mim!” Me pergunto o que ele quer que eu faça? Minha tarefa deve ser muito importante porque Deus enviou um anjo para me contar sobre isso", e "tenho que sair imediatamente como o anjo disse".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Filipe respondeu prontamente ao que o anjo pediu que ele fizesse. Ele se levantou e partiu imediatamente. Enquanto ele caminhava na estrada do deserto de Jerusalém para Gaza, Filipe viu um homem etíope que era um eunuco e um oficial do tribunal, responsável por todo o tesouro, ou todo o dinheiro do reino de Candace, rainha dos etíopes. Ele tinha vindo para Jerusalém para adorar a Deus. O etíope estava em seu caminho para casa e estava sentado em sua carruagem. O oficial estava lendo palavras em voz alta que o profeta judeu Isaías escreveu.</w:t>
      </w:r>
    </w:p>
    <w:p>
      <w:pPr/>
      <w:r>
        <w:rPr>
          <w:lang w:val="pt_PT" w:bidi="pt_PT"/>
        </w:rPr>
      </w:r>
      <w:r>
        <w:rPr>
          <w:lang w:val="pt_PT" w:bidi="pt_PT"/>
        </w:rPr>
        <w:t>O Espírito Santo falou com Filipe e ordenou que ele fosse para a carruagem do oficial e ficar perto dele. Então Filipe correu para a carruagem e, enquanto ele permaneceu perto dele, ouviu a leitura oficial do livro que Isaías, o profeta havia escrito. Então Filipe perguntou ao oficial se ele entendia o que estava lendo.</w:t>
      </w:r>
    </w:p>
    <w:p>
      <w:pPr/>
      <w:r>
        <w:rPr>
          <w:lang w:val="pt_PT" w:bidi="pt_PT"/>
        </w:rPr>
      </w:r>
      <w:r>
        <w:rPr>
          <w:lang w:val="pt_PT" w:bidi="pt_PT"/>
        </w:rPr>
        <w:t>O etíope respondeu: "Como eu posso, a menos que alguém explique isto para mim?" Então ele convidou Filipe a subir e viajar na carruagem com ele.</w:t>
      </w:r>
    </w:p>
    <w:p>
      <w:pPr/>
      <w:r>
        <w:rPr>
          <w:lang w:val="pt_PT" w:bidi="pt_PT"/>
        </w:rPr>
      </w:r>
      <w:r>
        <w:rPr>
          <w:lang w:val="pt_PT" w:bidi="pt_PT"/>
        </w:rPr>
        <w:t>Isso é o que o etíope estava lendo: "As pessoas o levaram, para ser morto como uma ovelha. E como um cordeiro diante do tosquiador em silêncio, então ele não abriu sua boca. As pessoas o humilharam, e não permitiram que ninguém o julgasse de forma justa. Quem pode falar de seus descendentes? Isso é porque as pessoas levaram a vida dele para longe dessa terra".</w:t>
      </w:r>
    </w:p>
    <w:p>
      <w:pPr/>
      <w:r>
        <w:rPr>
          <w:lang w:val="pt_PT" w:bidi="pt_PT"/>
        </w:rPr>
      </w:r>
      <w:r>
        <w:rPr>
          <w:lang w:val="pt_PT" w:bidi="pt_PT"/>
        </w:rPr>
        <w:t>O oficial perguntou a Filipe se o profeta estava falando sobre si mesmo ou se ele estava falando sobre outra pessoa. E Filipe começou a falar com o oficial e explicou para ele através das Escrituras as boas novas sobre Jesus ser o Messias.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Filipe: “Como você está se sentindo?”. Você pode ouvir coisas como: "Agora sei por que Deus queria que eu viajasse para a estrada do deserto!" "Esse homem conhece Deus, mas ele ainda não conhece Jesus como seu salvador", e "Não posso esperar para compartilhar as boas novas sobre Jesus com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eles estavam continuando a viajar ao longo da estrada na carruagem do oficial, eles vieram para um lugar onde havia alguma água perto da estrada. E o oficial perguntou a Filipe se ele poderia batizá-lo.</w:t>
      </w:r>
    </w:p>
    <w:p>
      <w:pPr/>
      <w:r>
        <w:rPr>
          <w:lang w:val="pt_PT" w:bidi="pt_PT"/>
        </w:rPr>
      </w:r>
      <w:r>
        <w:rPr>
          <w:lang w:val="pt_PT" w:bidi="pt_PT"/>
        </w:rPr>
        <w:t>E o oficial ordenou que o condutor da carruagem fizesse que os cavalos ou bois que puxavam a carruagem parasse. E tanto Filipe quanto o etíope desceram e entraram na água e Filipe o batizou.</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oficial etíope: “Como você está se sentindo?” Vocês podem ouvir coisas como: "Louvado seja Deus por Jesus! Por causa dele, Deus perdoou meus pecados!” "Deus foi tão misericordioso comigo Ele enviou Filipe para falar comigo!” and “Deus é tão misericordioso e ele me ama tanto!”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ambos caminharam para fora da água, o Espírito de Deus de repente levou Filipe para longe. E o oficial não viu Filipe novamente. Apesar disso, o oficial estava muito feliz em seu coração enquanto ele continuava a viajar de volta para a Etiópia.</w:t>
      </w:r>
    </w:p>
    <w:p>
      <w:pPr/>
      <w:r>
        <w:rPr>
          <w:lang w:val="pt_PT" w:bidi="pt_PT"/>
        </w:rPr>
      </w:r>
      <w:r>
        <w:rPr>
          <w:lang w:val="pt_PT" w:bidi="pt_PT"/>
        </w:rPr>
        <w:t>No entanto, Filipe percebeu que ele estava em Azoto. Filipe não ficou lá, mas caminhou pelo norte até que ele chegou a Cesareia. Filipe compartilhou continuamente as boas novas sobre Jesus com pessoas em todas as cidades que ele passou.</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Filipe: “Como você está se sentindo?”. Vocês podem ouvir coisas como: “Uau! Como isso aconteceu?! Estou em Azoto agora e não caminhei aqui!” "Deus tem uma nova tarefa para mim!" e "Tudo o que sei é que Deus quer que eu compartilhe as boas novas sobre Jesus para onde quer que ele me levar! É tanta alegria ver as pessoas confiarem em Jesus”.</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Agora um </w:t>
      </w:r>
      <w:r>
        <w:rPr>
          <w:b/>
          <w:lang w:val="pt_PT" w:bidi="pt_PT"/>
        </w:rPr>
        <w:t>anjo</w:t>
      </w:r>
      <w:r>
        <w:rPr>
          <w:lang w:val="pt_PT" w:bidi="pt_PT"/>
        </w:rPr>
        <w:t xml:space="preserve"> do </w:t>
      </w:r>
      <w:r>
        <w:rPr>
          <w:b/>
          <w:lang w:val="pt_PT" w:bidi="pt_PT"/>
        </w:rPr>
        <w:t>Senhor</w:t>
      </w:r>
      <w:r>
        <w:rPr>
          <w:lang w:val="pt_PT" w:bidi="pt_PT"/>
        </w:rPr>
        <w:t xml:space="preserve"> disse a Filipe: “Levante-se e vá para o sul para a estrada que desce de Jerusalém para Gaza”. O termo “anjo do Senhor” denota que o anjo e, portanto, a mensagem também, é diretamente de Deus, ou o Senhor. Lembrem-se de usar a mesma palavra que vocês usaram anteriormente para anjo e Senhor. Uma definição completa de </w:t>
      </w:r>
      <w:r>
        <w:rPr>
          <w:b/>
          <w:lang w:val="pt_PT" w:bidi="pt_PT"/>
        </w:rPr>
        <w:t>anjo</w:t>
      </w:r>
      <w:r>
        <w:rPr>
          <w:lang w:val="pt_PT" w:bidi="pt_PT"/>
        </w:rPr>
        <w:t xml:space="preserve"> e </w:t>
      </w:r>
      <w:r>
        <w:rPr>
          <w:b/>
          <w:lang w:val="pt_PT" w:bidi="pt_PT"/>
        </w:rPr>
        <w:t>Senhor</w:t>
      </w:r>
      <w:r>
        <w:rPr>
          <w:lang w:val="pt_PT" w:bidi="pt_PT"/>
        </w:rPr>
        <w:t xml:space="preserve"> pode ser encontrada no Glossário Mestre.</w:t>
      </w:r>
    </w:p>
    <w:p>
      <w:pPr/>
      <w:r>
        <w:rPr>
          <w:lang w:val="pt_PT" w:bidi="pt_PT"/>
        </w:rPr>
      </w:r>
      <w:r>
        <w:rPr>
          <w:lang w:val="pt_PT" w:bidi="pt_PT"/>
        </w:rPr>
        <w:t xml:space="preserve">Ele havia vindo para Jerusalém e estava retornando sentado em sua </w:t>
      </w:r>
      <w:r>
        <w:rPr>
          <w:b/>
          <w:lang w:val="pt_PT" w:bidi="pt_PT"/>
        </w:rPr>
        <w:t>carruagem</w:t>
      </w:r>
      <w:r>
        <w:rPr>
          <w:lang w:val="pt_PT" w:bidi="pt_PT"/>
        </w:rPr>
        <w:t>. Uma carruagem era um veículo de duas rodas puxado por dois cavalos, bois ou burros selvagens.</w:t>
      </w:r>
    </w:p>
    <w:p>
      <w:pPr/>
      <w:r>
        <w:rPr>
          <w:lang w:val="pt_PT" w:bidi="pt_PT"/>
        </w:rPr>
      </w:r>
      <w:r>
        <w:rPr>
          <w:lang w:val="pt_PT" w:bidi="pt_PT"/>
        </w:rPr>
        <w:t xml:space="preserve">Pare aqui e mostre à equipe de tradução uma imagem de uma </w:t>
      </w:r>
      <w:r>
        <w:rPr>
          <w:b/>
          <w:lang w:val="pt_PT" w:bidi="pt_PT"/>
        </w:rPr>
        <w:t>carruagem</w:t>
      </w:r>
      <w:r>
        <w:rPr>
          <w:lang w:val="pt_PT" w:bidi="pt_PT"/>
        </w:rPr>
        <w:t>.</w:t>
      </w:r>
    </w:p>
    <w:p>
      <w:pPr/>
      <w:r>
        <w:rPr>
          <w:lang w:val="pt_PT" w:bidi="pt_PT"/>
        </w:rPr>
      </w:r>
      <w:r>
        <w:rPr>
          <w:lang w:val="pt_PT" w:bidi="pt_PT"/>
        </w:rPr>
        <w:t xml:space="preserve">E o </w:t>
      </w:r>
      <w:r>
        <w:rPr>
          <w:b/>
          <w:lang w:val="pt_PT" w:bidi="pt_PT"/>
        </w:rPr>
        <w:t>Espírito</w:t>
      </w:r>
      <w:r>
        <w:rPr>
          <w:lang w:val="pt_PT" w:bidi="pt_PT"/>
        </w:rPr>
        <w:t xml:space="preserve"> disse a Filipe: “Vá e se junte a essa carruagem”. Aqui “o Espírito” significa o </w:t>
      </w:r>
      <w:r>
        <w:rPr>
          <w:b/>
          <w:lang w:val="pt_PT" w:bidi="pt_PT"/>
        </w:rPr>
        <w:t>Espírito Santo</w:t>
      </w:r>
      <w:r>
        <w:rPr>
          <w:lang w:val="pt_PT" w:bidi="pt_PT"/>
        </w:rPr>
        <w:t xml:space="preserve">. Lembrem-se de usar a mesma palavra que você usou anteriormente para Espírito Santo. Uma definição completa de </w:t>
      </w:r>
      <w:r>
        <w:rPr>
          <w:b/>
          <w:lang w:val="pt_PT" w:bidi="pt_PT"/>
        </w:rPr>
        <w:t>Espírito Santo</w:t>
      </w:r>
      <w:r>
        <w:rPr>
          <w:lang w:val="pt_PT" w:bidi="pt_PT"/>
        </w:rPr>
        <w:t xml:space="preserve"> pode ser encontrada no Glossário Mestre.</w:t>
      </w:r>
    </w:p>
    <w:p>
      <w:pPr/>
      <w:r>
        <w:rPr>
          <w:lang w:val="pt_PT" w:bidi="pt_PT"/>
        </w:rPr>
      </w:r>
      <w:r>
        <w:rPr>
          <w:lang w:val="pt_PT" w:bidi="pt_PT"/>
        </w:rPr>
        <w:t xml:space="preserve">Agora a passagem das </w:t>
      </w:r>
      <w:r>
        <w:rPr>
          <w:b/>
          <w:lang w:val="pt_PT" w:bidi="pt_PT"/>
        </w:rPr>
        <w:t>Escrituras</w:t>
      </w:r>
      <w:r>
        <w:rPr>
          <w:lang w:val="pt_PT" w:bidi="pt_PT"/>
        </w:rPr>
        <w:t xml:space="preserve"> que ele estava lendo era essa. Lembrem-se de usar a mesma palavra que você usou anteriormente para Escrituras. Uma definição completa de </w:t>
      </w:r>
      <w:r>
        <w:rPr>
          <w:b/>
          <w:lang w:val="pt_PT" w:bidi="pt_PT"/>
        </w:rPr>
        <w:t>Escrituras</w:t>
      </w:r>
      <w:r>
        <w:rPr>
          <w:lang w:val="pt_PT" w:bidi="pt_PT"/>
        </w:rPr>
        <w:t xml:space="preserve"> pode ser encontrada no Glossário Mestre.</w:t>
      </w:r>
    </w:p>
    <w:p>
      <w:pPr/>
      <w:r>
        <w:rPr>
          <w:lang w:val="pt_PT" w:bidi="pt_PT"/>
        </w:rPr>
      </w:r>
      <w:r>
        <w:rPr>
          <w:lang w:val="pt_PT" w:bidi="pt_PT"/>
        </w:rPr>
        <w:t xml:space="preserve">Como uma </w:t>
      </w:r>
      <w:r>
        <w:rPr>
          <w:b/>
          <w:lang w:val="pt_PT" w:bidi="pt_PT"/>
        </w:rPr>
        <w:t>ovelha</w:t>
      </w:r>
      <w:r>
        <w:rPr>
          <w:lang w:val="pt_PT" w:bidi="pt_PT"/>
        </w:rPr>
        <w:t xml:space="preserve">, ele foi levado para o abate e como um </w:t>
      </w:r>
      <w:r>
        <w:rPr>
          <w:b/>
          <w:lang w:val="pt_PT" w:bidi="pt_PT"/>
        </w:rPr>
        <w:t>cordeiro</w:t>
      </w:r>
      <w:r>
        <w:rPr>
          <w:lang w:val="pt_PT" w:bidi="pt_PT"/>
        </w:rPr>
        <w:t xml:space="preserve"> diante de seu tosquiador que fica em silêncio, então ele não abriu sua boca. Uma ovelha é um animal lanoso. Um cordeiro é uma ovelha jovem.</w:t>
      </w:r>
    </w:p>
    <w:p>
      <w:pPr/>
      <w:r>
        <w:rPr>
          <w:lang w:val="pt_PT" w:bidi="pt_PT"/>
        </w:rPr>
      </w:r>
      <w:r>
        <w:rPr>
          <w:lang w:val="pt_PT" w:bidi="pt_PT"/>
        </w:rPr>
        <w:t xml:space="preserve">Pare aqui e mostre à equipe de tradução um vídeo e uma foto mostrando uma </w:t>
      </w:r>
      <w:r>
        <w:rPr>
          <w:b/>
          <w:lang w:val="pt_PT" w:bidi="pt_PT"/>
        </w:rPr>
        <w:t>ovelha com cordeiros</w:t>
      </w:r>
      <w:r>
        <w:rPr>
          <w:lang w:val="pt_PT" w:bidi="pt_PT"/>
        </w:rPr>
        <w:t>.</w:t>
      </w:r>
    </w:p>
    <w:p>
      <w:pPr/>
      <w:r>
        <w:rPr>
          <w:lang w:val="pt_PT" w:bidi="pt_PT"/>
        </w:rPr>
      </w:r>
      <w:r>
        <w:rPr>
          <w:lang w:val="pt_PT" w:bidi="pt_PT"/>
        </w:rPr>
        <w:t xml:space="preserve">E o eunuco disse a Filipe: “Sobre quem, pergunto a vocês, o </w:t>
      </w:r>
      <w:r>
        <w:rPr>
          <w:b/>
          <w:lang w:val="pt_PT" w:bidi="pt_PT"/>
        </w:rPr>
        <w:t>profeta</w:t>
      </w:r>
      <w:r>
        <w:rPr>
          <w:lang w:val="pt_PT" w:bidi="pt_PT"/>
        </w:rPr>
        <w:t xml:space="preserve"> diz isso, sobre si mesmo ou sobre outra pessoa?” Lembrem-se de usar a mesma palavra que vocês usaram anteriormente para profeta. Uma definição complet</w:t>
      </w:r>
      <w:r>
        <w:rPr>
          <w:b/>
          <w:lang w:val="pt_PT" w:bidi="pt_PT"/>
        </w:rPr>
        <w:t>a de profeta</w:t>
      </w:r>
      <w:r>
        <w:rPr>
          <w:lang w:val="pt_PT" w:bidi="pt_PT"/>
        </w:rPr>
        <w:t xml:space="preserve"> pode ser encontrada no Glossário Mestre.</w:t>
      </w:r>
    </w:p>
    <w:p>
      <w:pPr/>
      <w:r>
        <w:rPr>
          <w:lang w:val="pt_PT" w:bidi="pt_PT"/>
        </w:rPr>
      </w:r>
      <w:r>
        <w:rPr>
          <w:lang w:val="pt_PT" w:bidi="pt_PT"/>
        </w:rPr>
        <w:t xml:space="preserve">E o eunuco disse: “Veja, aqui está água! O que me impede de ser </w:t>
      </w:r>
      <w:r>
        <w:rPr>
          <w:b/>
          <w:lang w:val="pt_PT" w:bidi="pt_PT"/>
        </w:rPr>
        <w:t>batizado</w:t>
      </w:r>
      <w:r>
        <w:rPr>
          <w:lang w:val="pt_PT" w:bidi="pt_PT"/>
        </w:rPr>
        <w:t xml:space="preserve">?” Lembre-se de usar a mesma palavra que você usou anteriormente para batizado. Uma definição completa de </w:t>
      </w:r>
      <w:r>
        <w:rPr>
          <w:b/>
          <w:lang w:val="pt_PT" w:bidi="pt_PT"/>
        </w:rPr>
        <w:t>batismo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9:1–19</w:t>
      </w:r>
      <w:r>
        <w:rPr>
          <w:lang w:val="pt_PT" w:bidi="pt_PT"/>
        </w:rPr>
      </w:r>
    </w:p>
    <w:p>
      <w:pPr>
        <w:pStyle w:val="Heading3"/>
      </w:pPr>
      <w:r>
        <w:rPr>
          <w:lang w:val="pt_PT" w:bidi="pt_PT"/>
        </w:rPr>
        <w:t>Ouvir e Sentir</w:t>
      </w:r>
    </w:p>
    <w:p>
      <w:pPr/>
      <w:r>
        <w:rPr>
          <w:lang w:val="pt_PT" w:bidi="pt_PT"/>
        </w:rPr>
      </w:r>
      <w:r>
        <w:rPr>
          <w:lang w:val="pt_PT" w:bidi="pt_PT"/>
        </w:rPr>
        <w:t>Ouçam Atos 9.1–19a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Nas passagens anteriores, Filipe estava compartilhando as boas novas sobre Jesus em Samaria e com o oficial etíope. Lucas nos diz que os eventos que ocorrem nessa passagem estão acontecendo ao mesmo tempo que os eventos com Filipe. Nas traduções em português algumas omitem essa relação, a Bíblia NVI, por outro lado, aponta essa relação com as palavras “enquanto isso”, e a Bíblia ARC usa "e Saulo”.</w:t>
      </w:r>
    </w:p>
    <w:p>
      <w:pPr/>
      <w:r>
        <w:rPr>
          <w:lang w:val="pt_PT" w:bidi="pt_PT"/>
        </w:rPr>
      </w:r>
      <w:r>
        <w:rPr>
          <w:lang w:val="pt_PT" w:bidi="pt_PT"/>
        </w:rPr>
        <w:t>Pare e discuta como vocês falam sobre eventos que estão acontecendo ao mesmo tempo, mas em lugares diferentes. Que palavras ou frases especiais vocês usam em seu idioma para que o ouvinte saiba que essa história está acontecendo ao mesmo tempo que a última história que você contou?</w:t>
      </w:r>
    </w:p>
    <w:p>
      <w:pPr/>
      <w:r>
        <w:rPr>
          <w:lang w:val="pt_PT" w:bidi="pt_PT"/>
        </w:rPr>
      </w:r>
      <w:r>
        <w:rPr>
          <w:lang w:val="pt_PT" w:bidi="pt_PT"/>
        </w:rPr>
        <w:t>Depois da morte de Estêvão, Saulo estava ameaçando os seguidores de Jesus e queria que mais deles fossem mortos. Vocês se lembrarão que as pessoas que mataram Estêvão por apedrejamento colocaram suas roupas externas aos pés de Saulo. Depois desse evento, vocês se lembrarão que os seguidores de Jesus fugiram para outros lugares por causa da perseguição contra a igreja em Jerusalém.</w:t>
      </w:r>
    </w:p>
    <w:p>
      <w:pPr/>
      <w:r>
        <w:rPr>
          <w:lang w:val="pt_PT" w:bidi="pt_PT"/>
        </w:rPr>
      </w:r>
      <w:r>
        <w:rPr>
          <w:lang w:val="pt_PT" w:bidi="pt_PT"/>
        </w:rPr>
        <w:t>Saulo foi até o sumo sacerdote em Jerusalém pedindo permissão para encontrar os seguidores de Jesus. Vocês se lembrarão que o sumo sacerdote era o principal líder religioso dos judeus e chefe do Conselho judaico. Saulo pediu cartas do sumo sacerdote autorizando ele a prender qualquer um pertencente ao Caminho, ou seja, os seguidores de Jesus. Essas cartas eram para os líderes da sinagoga em Damasco, pedindo a eles para ajudar Saulo a prender quaisquer crentes encontrados em sua cidade. Damasco é a cidade principal no país da Síria. Fica a cerca de 240 quilômetros a nordeste de Jerusalém. Essa jornada demandaria a uma pessoa cerca de 6 dias para viajar a pé. Lucas não diz se Saulo está caminhando ou viajando sobre um animal.</w:t>
      </w:r>
    </w:p>
    <w:p>
      <w:pPr/>
      <w:r>
        <w:rPr>
          <w:lang w:val="pt_PT" w:bidi="pt_PT"/>
        </w:rPr>
      </w:r>
      <w:r>
        <w:rPr>
          <w:lang w:val="pt_PT" w:bidi="pt_PT"/>
        </w:rPr>
        <w:t xml:space="preserve">Pare e mostre um mapa que inclua </w:t>
      </w:r>
      <w:r>
        <w:rPr>
          <w:lang w:val="pt_PT" w:bidi="pt_PT"/>
        </w:rPr>
        <w:t>Jerusalém e Damasco e a possível rota que Saulo teria tomado</w:t>
      </w:r>
      <w:r>
        <w:rPr>
          <w:lang w:val="pt_PT" w:bidi="pt_PT"/>
        </w:rPr>
        <w:t>.</w:t>
      </w:r>
    </w:p>
    <w:p>
      <w:pPr/>
      <w:r>
        <w:rPr>
          <w:lang w:val="pt_PT" w:bidi="pt_PT"/>
        </w:rPr>
      </w:r>
      <w:r>
        <w:rPr>
          <w:lang w:val="pt_PT" w:bidi="pt_PT"/>
        </w:rPr>
        <w:t>Saulo provavelmente estava procurando os seguidores de Jesus que haviam fugido anteriormente de Jerusalém para outros lugares na região. Ele queria trazê-los de volta para Jerusalém para serem julgados diante do Conselho judaico. Saulo foi autorizado a prender homens e mulheres pertencentes ao Caminho. “O Caminho” era como os primeiros crentes em Jesus chamavam a si mesmos. Esse título poderia vir de quando Jesus havia dito de si mesmo: “Sou o caminho… para o Pai”, indicando que ele é aquele que torna possível um relacionamento correto com Deus. Outra explicação poderia ser que os seguidores de Jesus se viam como o verdadeiro caminho dentro da grande comunidade de fé judaica.</w:t>
      </w:r>
    </w:p>
    <w:p>
      <w:pPr/>
      <w:r>
        <w:rPr>
          <w:lang w:val="pt_PT" w:bidi="pt_PT"/>
        </w:rPr>
      </w:r>
      <w:r>
        <w:rPr>
          <w:lang w:val="pt_PT" w:bidi="pt_PT"/>
        </w:rPr>
        <w:t>Pare e discuta: Como os grupos de pessoas se identificam em sua cultura? Como eles inventam nomes para seus grupos?</w:t>
      </w:r>
    </w:p>
    <w:p>
      <w:pPr/>
      <w:r>
        <w:rPr>
          <w:lang w:val="pt_PT" w:bidi="pt_PT"/>
        </w:rPr>
      </w:r>
      <w:r>
        <w:rPr>
          <w:lang w:val="pt_PT" w:bidi="pt_PT"/>
        </w:rPr>
        <w:t>Enquanto Saulo e seus companheiros se aproximavam de Damasco, uma luz brilhante brilhou do céu e o cegou. A maioria das pessoas concorda que a luz era sobrenatural. Não está claro se a luz era do céu, o lugar onde Deus e seus anjos vivem, ou o céu físico, que vemos. Saulo cai no chão e então ouve uma voz perguntando a ele: “Saulo, Saulo, por que você está me perseguindo?” O nome de Saulo é dito duas vezes. Essa é uma maneira de chamar a atenção de uma pessoa e dizer a ela que ela precisa ouvir de perto. A pergunta não era uma pergunta que exigia uma resposta, mas era uma maneira de repreender Saulo e fazer ele pensar sobre o que ele estava fazendo. Perseguir significa ferir as pessoas ou fazer elas sofrer.</w:t>
      </w:r>
    </w:p>
    <w:p>
      <w:pPr/>
      <w:r>
        <w:rPr>
          <w:lang w:val="pt_PT" w:bidi="pt_PT"/>
        </w:rPr>
      </w:r>
      <w:r>
        <w:rPr>
          <w:lang w:val="pt_PT" w:bidi="pt_PT"/>
        </w:rPr>
        <w:t>Saulo responde perguntando: “Quem é você, Senhor?” Saulo não reconhece a voz daquele que fala com ele. O uso que Saulo faz do título Senhor não vem apenas de respeito, mas também do reconhecimento de que ele não estava falando com uma pessoa comum. A voz disse: “Sou Jesus, a quem você está perseguindo”. Saulo agora sabe que Jesus está falando com ele. Ao dizer isso, Jesus também deixa Saulo saber que, ao perseguir os seguidores de Jesus, ele estava perseguindo Jesus. Jesus então diz a Saulo para entrar em Damasco e será dito a ele o que fazer. As pessoas que viajam com Saulo ouvem uma voz, mas não veem ninguém. Saulo se levanta, mas não pode ver. Seus companheiros de viagem o levam para Damasco.</w:t>
      </w:r>
    </w:p>
    <w:p>
      <w:pPr/>
      <w:r>
        <w:rPr>
          <w:lang w:val="pt_PT" w:bidi="pt_PT"/>
        </w:rPr>
      </w:r>
      <w:r>
        <w:rPr>
          <w:lang w:val="pt_PT" w:bidi="pt_PT"/>
        </w:rPr>
        <w:t>Parem e discutam: Como as pessoas em sua cultura ajudam uma pessoa cega a ir de um lugar para outro? Você já ajudou uma pessoa cega a caminhar? Se sim, descreva como foi essa experiência para você.</w:t>
      </w:r>
    </w:p>
    <w:p>
      <w:pPr/>
      <w:r>
        <w:rPr>
          <w:lang w:val="pt_PT" w:bidi="pt_PT"/>
        </w:rPr>
      </w:r>
      <w:r>
        <w:rPr>
          <w:lang w:val="pt_PT" w:bidi="pt_PT"/>
        </w:rPr>
        <w:t>Possível atividade: Dividam a equipe em pares. Peça a uma pessoa que cubra seus olhos com algo como uma venda para que ela não possa ver. Peça à outra pessoa que ajude a pessoa temporariamente cega a caminhar por uma distância curta. Depois de alguns minutos, troquem os papéis. Discutam em equipe: Como se sentiu estando temporariamente cego? Como se sentiu ser responsável por liderar a pessoa cega?</w:t>
      </w:r>
    </w:p>
    <w:p>
      <w:pPr/>
      <w:r>
        <w:rPr>
          <w:lang w:val="pt_PT" w:bidi="pt_PT"/>
        </w:rPr>
      </w:r>
      <w:r>
        <w:rPr>
          <w:lang w:val="pt_PT" w:bidi="pt_PT"/>
        </w:rPr>
        <w:t>Saulo fica sem comida ou água por três dias. Acredita-se que Saulo não comeu ou bebeu por causa do choque do que ele havia acabado de experimentar. Também é possível que Saulo não tenha comido porque ele estava perturbado com o que ele havia feito e estava arrependido. Ele não estava jejuando, ficando sem comida ou água, no sentido religioso da palavra.</w:t>
      </w:r>
    </w:p>
    <w:p>
      <w:pPr/>
      <w:r>
        <w:rPr>
          <w:lang w:val="pt_PT" w:bidi="pt_PT"/>
        </w:rPr>
      </w:r>
      <w:r>
        <w:rPr>
          <w:lang w:val="pt_PT" w:bidi="pt_PT"/>
        </w:rPr>
        <w:t xml:space="preserve">Uma definição de </w:t>
      </w:r>
      <w:r>
        <w:rPr>
          <w:lang w:val="pt_PT" w:bidi="pt_PT"/>
        </w:rPr>
        <w:t>jejum</w:t>
      </w:r>
      <w:r>
        <w:rPr>
          <w:lang w:val="pt_PT" w:bidi="pt_PT"/>
        </w:rPr>
        <w:t xml:space="preserve"> pode ser encontrada no Glossário Mestre, se necessário.</w:t>
      </w:r>
    </w:p>
    <w:p>
      <w:pPr/>
      <w:r>
        <w:rPr>
          <w:lang w:val="pt_PT" w:bidi="pt_PT"/>
        </w:rPr>
      </w:r>
      <w:r>
        <w:rPr>
          <w:lang w:val="pt_PT" w:bidi="pt_PT"/>
        </w:rPr>
        <w:t>Ananias era um seguidor de Jesus que vivia em Damasco. Jesus veio até Ananias em uma visão e disse a ele para ir e encontrar Saulo. Uma visão é uma experiência sobrenatural na qual uma mensagem de Deus é dada a uma pessoa quando ela está acordada. Jesus disse a Ananias que Saulo também teve uma visão e estava esperando que Ananias viesse para onde ele estava hospedado. Na visão de Saulo, Ananias colocaria suas mãos sobre Saulo e Saulo recuperaria sua visão. Saulo estava hospedado na casa de Judas que vivia na Rua Reta. Judas é um nome judaico comum, então ele é identificado como aquele que vive na Rua Reta.</w:t>
      </w:r>
    </w:p>
    <w:p>
      <w:pPr/>
      <w:r>
        <w:rPr>
          <w:lang w:val="pt_PT" w:bidi="pt_PT"/>
        </w:rPr>
      </w:r>
      <w:r>
        <w:rPr>
          <w:lang w:val="pt_PT" w:bidi="pt_PT"/>
        </w:rPr>
        <w:t>Pare aqui e discuta: como as pessoas em sua cultura falam sobre pessoas que compartilham o mesmo nome? Discuta as maneiras que você pode falar sobre eles para ajudar os outros a entender exatamente sobre quem você está falando.</w:t>
      </w:r>
    </w:p>
    <w:p>
      <w:pPr/>
      <w:r>
        <w:rPr>
          <w:lang w:val="pt_PT" w:bidi="pt_PT"/>
        </w:rPr>
      </w:r>
      <w:r>
        <w:rPr>
          <w:lang w:val="pt_PT" w:bidi="pt_PT"/>
        </w:rPr>
        <w:t>Jesus disse que Saulo teve uma visão de Ananias vindo para orar por ele para que ele pudesse ver novamente. Ananias sabia sobre Saulo provavelmente das notícias trazidas pelos crentes que haviam fugido de Jerusalém. Ananias estava inseguro sobre ir por causa disso. Jesus ordenou que Ananias fosse porque Saulo era um instrumento escolhido por Jesus para levar as boas novas de salvação em Jesus para os gentios, aqueles que não eram judeus. “Instrumento escolhido” significa que Jesus havia escolhido Saulo para servi-lo. Saulo também falaria sobre Jesus aos reis e aos judeus também. Jesus deixará Saulo saber que ele sofrerá por causa do nome de Jesus. Isso significa que Saulo sofrerá porque ele segue Jesus. Aquele que perseguiu os seguidores de Jesus agora também será perseguido porque ele segue Jesus.</w:t>
      </w:r>
    </w:p>
    <w:p>
      <w:pPr/>
      <w:r>
        <w:rPr>
          <w:lang w:val="pt_PT" w:bidi="pt_PT"/>
        </w:rPr>
      </w:r>
      <w:r>
        <w:rPr>
          <w:lang w:val="pt_PT" w:bidi="pt_PT"/>
        </w:rPr>
        <w:t>Ananias obedeceu a Jesus e foi para a casa onde Saulo estava hospedado. Ananias foi até Saulo, colocou sua mão sobre ele. Ele chamou Saulo de “irmão”. Isso provavelmente significa que Ananias está se dirigindo a Saulo como um colega crente em Jesus. Ananias diz a Saulo que o Senhor Jesus que apareceu a ele na estrada enviou Ananias para que Saulo possa recuperar sua visão e ser cheio do Espírito Santo.</w:t>
      </w:r>
    </w:p>
    <w:p>
      <w:pPr/>
      <w:r>
        <w:rPr>
          <w:lang w:val="pt_PT" w:bidi="pt_PT"/>
        </w:rPr>
      </w:r>
      <w:r>
        <w:rPr>
          <w:lang w:val="pt_PT" w:bidi="pt_PT"/>
        </w:rPr>
        <w:t>Parem e discutam: Vocês usam termos familiares em sua cultura com pessoas com as quais vocês não são relacionados? Discuta quais palavras ou termos são usados em sua cultura para se dirigir a alguém que é querido a você, mas não é relacionado por parentesco.</w:t>
      </w:r>
    </w:p>
    <w:p>
      <w:pPr/>
      <w:r>
        <w:rPr>
          <w:lang w:val="pt_PT" w:bidi="pt_PT"/>
        </w:rPr>
      </w:r>
      <w:r>
        <w:rPr>
          <w:lang w:val="pt_PT" w:bidi="pt_PT"/>
        </w:rPr>
        <w:t>Depois que Ananias tocou e falou com Saulo, algo como escamas caíram dos olhos de Saulo e ele pôde ver novamente. Escamas são flocos de pele ou semelhantes ao que é encontrado na pele de muitos peixes. Saulo foi então batizado, uma lavagem cerimonial para mostrar que ele seguia Jesus. Saulo provavelmente foi batizado por Ananias, uma vez que nenhuma outra pessoa é mencionada. Lucas nos diz que Saulo então levou comida, o que significa que ele comeu e recuperou sua força.</w:t>
      </w:r>
    </w:p>
    <w:p>
      <w:pPr/>
      <w:r>
        <w:rPr>
          <w:lang w:val="pt_PT" w:bidi="pt_PT"/>
        </w:rPr>
      </w:r>
      <w:r>
        <w:rPr>
          <w:lang w:val="pt_PT" w:bidi="pt_PT"/>
        </w:rPr>
        <w:t xml:space="preserve">Mostre uma imagem de </w:t>
      </w:r>
      <w:r>
        <w:rPr>
          <w:lang w:val="pt_PT" w:bidi="pt_PT"/>
        </w:rPr>
        <w:t>escamas de peixe</w:t>
      </w:r>
      <w:r>
        <w:rPr>
          <w:lang w:val="pt_PT" w:bidi="pt_PT"/>
        </w:rPr>
        <w:t xml:space="preserve"> se sua equipe nunca as tiver visto.</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Os seguidores de Jesus são perseguidos por Saulo e outros. Eles fogem de Jerusalém e vão para muitos lugares na região, incluindo Damasco.</w:t>
      </w:r>
    </w:p>
    <w:p>
      <w:pPr/>
      <w:r>
        <w:rPr>
          <w:lang w:val="pt_PT" w:bidi="pt_PT"/>
        </w:rPr>
      </w:r>
      <w:r>
        <w:rPr>
          <w:b/>
          <w:lang w:val="pt_PT" w:bidi="pt_PT"/>
        </w:rPr>
        <w:t>Segunda cena:</w:t>
      </w:r>
      <w:r>
        <w:rPr>
          <w:lang w:val="pt_PT" w:bidi="pt_PT"/>
        </w:rPr>
        <w:t xml:space="preserve"> Saulo vai para o sumo sacerdote. Ele pede permissão para prender os seguidores de Jesus em Damasco. O sumo sacerdote dá cartas a Saulo instruindo os líderes da sinagoga de Damasco a ajudá-lo.</w:t>
      </w:r>
    </w:p>
    <w:p>
      <w:pPr/>
      <w:r>
        <w:rPr>
          <w:lang w:val="pt_PT" w:bidi="pt_PT"/>
        </w:rPr>
      </w:r>
      <w:r>
        <w:rPr>
          <w:b/>
          <w:lang w:val="pt_PT" w:bidi="pt_PT"/>
        </w:rPr>
        <w:t>Terceira cena:</w:t>
      </w:r>
      <w:r>
        <w:rPr>
          <w:lang w:val="pt_PT" w:bidi="pt_PT"/>
        </w:rPr>
        <w:t xml:space="preserve"> Saulo e seus companheiros viajam de Jerusalém para Damasco. Antes de chegar a Damasco, Saulo é atingido de cegueira por uma luz do céu e vê uma visão de Jesus. Os companheiros de Saulo o levam para a cidade, para a casa de Judas na Rua Direita.</w:t>
      </w:r>
    </w:p>
    <w:p>
      <w:pPr/>
      <w:r>
        <w:rPr>
          <w:lang w:val="pt_PT" w:bidi="pt_PT"/>
        </w:rPr>
      </w:r>
      <w:r>
        <w:rPr>
          <w:b/>
          <w:lang w:val="pt_PT" w:bidi="pt_PT"/>
        </w:rPr>
        <w:t>Quarta cena:</w:t>
      </w:r>
      <w:r>
        <w:rPr>
          <w:lang w:val="pt_PT" w:bidi="pt_PT"/>
        </w:rPr>
        <w:t xml:space="preserve"> Ananias tem uma visão de Jesus. Jesus instrui Ananias a ir até Saulo em Damasco.</w:t>
      </w:r>
    </w:p>
    <w:p>
      <w:pPr/>
      <w:r>
        <w:rPr>
          <w:lang w:val="pt_PT" w:bidi="pt_PT"/>
        </w:rPr>
      </w:r>
      <w:r>
        <w:rPr>
          <w:b/>
          <w:lang w:val="pt_PT" w:bidi="pt_PT"/>
        </w:rPr>
        <w:t>Quinta cena:</w:t>
      </w:r>
      <w:r>
        <w:rPr>
          <w:lang w:val="pt_PT" w:bidi="pt_PT"/>
        </w:rPr>
        <w:t xml:space="preserve"> Ananias vai até Saulo e põe suas mãos sobre Saulo. Saulo passa a ver novamente. Saulo é batizado.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Sumo sacerdote</w:t>
      </w:r>
    </w:p>
    <w:p>
      <w:pPr>
        <w:pStyle w:val="ListBullet"/>
        <w:spacing w:line="240" w:lineRule="auto"/>
        <w:ind w:left="720"/>
      </w:pPr>
      <w:r>
        <w:rPr>
          <w:lang w:val="pt_PT" w:bidi="pt_PT"/>
        </w:rPr>
      </w:r>
      <w:r>
        <w:rPr>
          <w:lang w:val="pt_PT" w:bidi="pt_PT"/>
        </w:rPr>
        <w:t>Homens viajando com Saulo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Ananias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Seguidores de Jesus</w:t>
      </w:r>
    </w:p>
    <w:p>
      <w:pPr>
        <w:pStyle w:val="ListBullet"/>
        <w:spacing w:line="240" w:lineRule="auto"/>
        <w:ind w:left="720"/>
      </w:pPr>
      <w:r>
        <w:rPr>
          <w:lang w:val="pt_PT" w:bidi="pt_PT"/>
        </w:rPr>
      </w:r>
      <w:r>
        <w:rPr>
          <w:lang w:val="pt_PT" w:bidi="pt_PT"/>
        </w:rPr>
        <w:t>Líderes da sinagoga em Damasco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Saulo estava presente quando Estêvão foi apedrejado. Ele então começou a perseguir, ou causar dano aos seguidores de Jesus. Também é importante lembrar que essas coisas aconteceram durante o mesmo tempo que Filipe esteve falando sobre Jesus em Samaria e com o etíope.</w:t>
      </w:r>
    </w:p>
    <w:p>
      <w:pPr/>
      <w:r>
        <w:rPr>
          <w:lang w:val="pt_PT" w:bidi="pt_PT"/>
        </w:rPr>
      </w:r>
      <w:r>
        <w:rPr>
          <w:lang w:val="pt_PT" w:bidi="pt_PT"/>
        </w:rPr>
        <w:t>Muitos seguidores de Jesus em Jerusalém deixaram a cidade por causa da perseguição. Eles vão para vários lugares na região, incluindo Damasco. Saulo pede ao sumo sacerdote permissão para prender os seguidores de Jesus, também chamados de O Caminho, em Damasco e trazê-los de volta para Jerusalém.</w:t>
      </w:r>
    </w:p>
    <w:p>
      <w:pPr/>
      <w:r>
        <w:rPr>
          <w:lang w:val="pt_PT" w:bidi="pt_PT"/>
        </w:rPr>
      </w:r>
      <w:r>
        <w:rPr>
          <w:lang w:val="pt_PT" w:bidi="pt_PT"/>
        </w:rPr>
        <w:t>Enquanto viajava para Damasco, Saulo é cegado por uma luz do céu e tem uma visão de Jesus. A voz de Jesus fala com Saulo. É importante lembrar o que Jesus e Saulo dizem um ao outro. Também é importante lembrar que seus companheiros de viagem ouvem uma voz e veem a luz, mas não veem ninguém. Saulo é levado para Damasco por seus companheiros de viagem.</w:t>
      </w:r>
    </w:p>
    <w:p>
      <w:pPr/>
      <w:r>
        <w:rPr>
          <w:lang w:val="pt_PT" w:bidi="pt_PT"/>
        </w:rPr>
      </w:r>
      <w:r>
        <w:rPr>
          <w:lang w:val="pt_PT" w:bidi="pt_PT"/>
        </w:rPr>
        <w:t>Saulo ficou cego por três dias e não comeu ou bebeu durante esse tempo. Jesus aparece a Ananias e Saulo em visões separadas, dizendo a eles a mesma coisa. Ananias estava relutante em ir até Saulo por causa de sua reputação de perseguir, causar dano aos seguidores de Jesus. Jesus ordenou que Ananias fosse porque Jesus tinha um plano especial para Saulo.</w:t>
      </w:r>
    </w:p>
    <w:p>
      <w:pPr/>
      <w:r>
        <w:rPr>
          <w:lang w:val="pt_PT" w:bidi="pt_PT"/>
        </w:rPr>
      </w:r>
      <w:r>
        <w:rPr>
          <w:lang w:val="pt_PT" w:bidi="pt_PT"/>
        </w:rPr>
        <w:t>Ananias obedece a Jesus. Ananias foi para a casa onde Saulo estava ficando. Ele colocou suas mãos em Saulo. Ananias diz a Saulo que o Senhor Jesus que apareceu a ele na estrada, enviou Ananias para que Saulo possa recuperar sua visão e ser cheio do Espírito Santo. Saulo pode ver novamente. Ele é batizado, uma lavagem cerimonial para mostrar que ele seguiu Jesus.</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Sumo sacerdote</w:t>
      </w:r>
    </w:p>
    <w:p>
      <w:pPr>
        <w:pStyle w:val="ListBullet"/>
        <w:spacing w:line="240" w:lineRule="auto"/>
        <w:ind w:left="720"/>
      </w:pPr>
      <w:r>
        <w:rPr>
          <w:lang w:val="pt_PT" w:bidi="pt_PT"/>
        </w:rPr>
      </w:r>
      <w:r>
        <w:rPr>
          <w:lang w:val="pt_PT" w:bidi="pt_PT"/>
        </w:rPr>
        <w:t>Homens viajando com Saulo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Ananias</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Seguidores de Jesus</w:t>
      </w:r>
    </w:p>
    <w:p>
      <w:pPr>
        <w:pStyle w:val="ListBullet"/>
        <w:spacing w:line="240" w:lineRule="auto"/>
        <w:ind w:left="720"/>
      </w:pPr>
      <w:r>
        <w:rPr>
          <w:lang w:val="pt_PT" w:bidi="pt_PT"/>
        </w:rPr>
      </w:r>
      <w:r>
        <w:rPr>
          <w:lang w:val="pt_PT" w:bidi="pt_PT"/>
        </w:rPr>
        <w:t>Líderes da sinagoga em Damasco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Encenem seguidores de Jesus em Jerusalém sendo perseguidos, sendo feridos por pessoas em Jerusalém. Encenem eles fugindo de Jerusalém para outros lugares, como Damasco.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seguidores de Jesus: “Como você está se sentindo?” Você pode ouvir coisas como: “Com medo. Temo por minha vida”, ou “Temo por minha família”, e “Seguirei Jesus, não importa o que”.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Saulo indo para o sumo sacerdote pedindo permissão para ir para Damasco para prender os seguidores de Jesus, também chamado de Caminho, e trazê-los de volta para Jerusalém. O sumo sacerdote dá a Saulo cartas aos líderes da sinagoga em Damasco.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Saulo: “Como você está se sentindo?” Vocês podem ouvir coisas como: “Justo. Preciso proteger a fé judaica”, ou “Sempre faço o que é certo”, e “Preciso parar essas pessoas espalhando falso ensinamento”.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viajava para Damasco, Saulo é cegado por uma luz do céu e tem uma visão de Jesus. Saulo ouve a voz de Jesus dizendo: “Saulo, por que você está me perseguindo?” Saulo não reconhece a voz e pergunta: “Quem é você Senhor?” Jesus diz a Saulo: “É Jesus, aquele que você está perseguindo”. É importante lembrar que seus companheiros de viagem ouvem uma voz e veem a luz, mas não veem ninguém. Saulo é levado para Damasco por seus companheiros de viagem.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companheiros de viagem de Saulo: “Como vocês estão se sentindo?” Vocês podem ouvir coisas como: “O que está acontecendo? Vejo a luz e ouço uma voz, mas vejo apenas Saulo!” ou “O que está acontecendo com Saulo?” e “Precisamos ajudar Saulo a entrar em Damasco”. Pergunte ao ator que interpreta Saulo: “Como você está se sentindo?” Vocês podem ouvir coisas como: “Não posso ver! Estou tão arrependido. Acho que estou sendo punido”, ou “Pensava que essas pessoas estavam fazendo errado. Não percebi que estava perseguindo Jesus”, e “Sei agora que Jesus é Senhor”.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Saulo ficou cego por três dias e não comeu ou bebeu durante esse tempo. Jesus aparece a Ananias e Saulo em visões separadas, dizendo a eles a mesma coisa. Ananias estava relutante em ir até Saulo por causa de sua reputação de perseguir, ferir os seguidores de Jesus. Jesus ordenou que Ananias fosse porque Jesus tinha um plano especial para Saulo.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Ananias: “Como você está se sentindo?”. Vocês podem ouvir coisas como: “Estou com medo por causa de todas as coisas ruins que ouvi sobre esse homem Saulo”, e “Relutante, mas confio em Jesus, então preciso obedecer a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Ananias obedece a Jesus. Ananias foi para a casa onde Saulo estava ficando. Ele colocou suas mãos em Saulo. Ananias diz a Saulo que o Senhor Jesus que apareceu a ele na estrada enviou Ananias para que Saulo possa recuperar sua visão e ser cheio do Espírito Santo. Saulo pode ver novamente. Ele é batizado, uma lavagem cerimonial para mostrar que ele seguiu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Saulo: “Como você está se sentindo?” Vocês podem ouvir coisas como: “Posso ver novamente!” ou “Jesus é o salvador prometido. Preciso segui-lo”, e “Honrado por Jesus me usar depois de todas as coisas ruins que fiz com seus seguidores”.</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Saulo obteve cartas do </w:t>
      </w:r>
      <w:r>
        <w:rPr>
          <w:b/>
          <w:lang w:val="pt_PT" w:bidi="pt_PT"/>
        </w:rPr>
        <w:t>sumo sacerdote</w:t>
      </w:r>
      <w:r>
        <w:rPr>
          <w:lang w:val="pt_PT" w:bidi="pt_PT"/>
        </w:rPr>
        <w:t xml:space="preserve">, o líder do alto </w:t>
      </w:r>
      <w:r>
        <w:rPr>
          <w:b/>
          <w:lang w:val="pt_PT" w:bidi="pt_PT"/>
        </w:rPr>
        <w:t>Conselho</w:t>
      </w:r>
      <w:r>
        <w:rPr>
          <w:lang w:val="pt_PT" w:bidi="pt_PT"/>
        </w:rPr>
        <w:t xml:space="preserve"> judaico, dando a ele permissão para prender os seguidores de Jesus que haviam ido para Damasco. Essas cartas eram endereçadas aos líderes das </w:t>
      </w:r>
      <w:r>
        <w:rPr>
          <w:b/>
          <w:lang w:val="pt_PT" w:bidi="pt_PT"/>
        </w:rPr>
        <w:t>sinagogas</w:t>
      </w:r>
      <w:r>
        <w:rPr>
          <w:lang w:val="pt_PT" w:bidi="pt_PT"/>
        </w:rPr>
        <w:t xml:space="preserve">. Lembrem-se de usar as mesmas palavras que você usou anteriormente para </w:t>
      </w:r>
      <w:r>
        <w:rPr>
          <w:lang w:val="pt_PT" w:bidi="pt_PT"/>
        </w:rPr>
        <w:t>sacerdote</w:t>
      </w:r>
      <w:r>
        <w:rPr>
          <w:lang w:val="pt_PT" w:bidi="pt_PT"/>
        </w:rPr>
        <w:t xml:space="preserve"> e </w:t>
      </w:r>
      <w:r>
        <w:rPr>
          <w:lang w:val="pt_PT" w:bidi="pt_PT"/>
        </w:rPr>
        <w:t>sinagoga</w:t>
      </w:r>
      <w:r>
        <w:rPr>
          <w:lang w:val="pt_PT" w:bidi="pt_PT"/>
        </w:rPr>
        <w:t>. Definições completas dessas palavras podem ser encontradas no Glossário Mestre.</w:t>
      </w:r>
    </w:p>
    <w:p>
      <w:pPr/>
      <w:r>
        <w:rPr>
          <w:lang w:val="pt_PT" w:bidi="pt_PT"/>
        </w:rPr>
      </w:r>
      <w:r>
        <w:rPr>
          <w:lang w:val="pt_PT" w:bidi="pt_PT"/>
        </w:rPr>
        <w:t xml:space="preserve">Paulo foi autorizado a prender homens e mulheres pertencentes </w:t>
      </w:r>
      <w:r>
        <w:rPr>
          <w:b/>
          <w:lang w:val="pt_PT" w:bidi="pt_PT"/>
        </w:rPr>
        <w:t>ao Caminho</w:t>
      </w:r>
      <w:r>
        <w:rPr>
          <w:lang w:val="pt_PT" w:bidi="pt_PT"/>
        </w:rPr>
        <w:t>. “O Caminho” era como os primeiros crentes em Jesus chamavam a si mesmos. Esse título poderia vir de quando Jesus havia dito de si mesmo: “Sou o caminho… para o Pai”, indicando que ele é aquele que torna possível um relacionamento correto com Deus. Outra explicação poderia ser que os seguidores de Jesus se viam como o verdadeiro caminho dentro da grande comunidade de fé judaica.</w:t>
      </w:r>
    </w:p>
    <w:p>
      <w:pPr/>
      <w:r>
        <w:rPr>
          <w:lang w:val="pt_PT" w:bidi="pt_PT"/>
        </w:rPr>
      </w:r>
      <w:r>
        <w:rPr>
          <w:lang w:val="pt_PT" w:bidi="pt_PT"/>
        </w:rPr>
        <w:t xml:space="preserve">Enquanto Saulo se aproximava de Damasco, uma luz brilhante brilhou do </w:t>
      </w:r>
      <w:r>
        <w:rPr>
          <w:b/>
          <w:lang w:val="pt_PT" w:bidi="pt_PT"/>
        </w:rPr>
        <w:t>céu</w:t>
      </w:r>
      <w:r>
        <w:rPr>
          <w:lang w:val="pt_PT" w:bidi="pt_PT"/>
        </w:rPr>
        <w:t xml:space="preserve"> e o cegou. </w:t>
      </w:r>
      <w:r>
        <w:rPr>
          <w:b/>
          <w:lang w:val="pt_PT" w:bidi="pt_PT"/>
        </w:rPr>
        <w:t>Céu</w:t>
      </w:r>
      <w:r>
        <w:rPr>
          <w:lang w:val="pt_PT" w:bidi="pt_PT"/>
        </w:rPr>
        <w:t xml:space="preserve"> pode se referir ao céu, ou ao lugar onde Deus e seus anjos vivem. Nesse contexto, é mais provável que é o lugar onde Deus vive, uma vez que a luz foi causada por Jesus. Lembrem-se de usar a mesma palavra para </w:t>
      </w:r>
      <w:r>
        <w:rPr>
          <w:b/>
          <w:lang w:val="pt_PT" w:bidi="pt_PT"/>
        </w:rPr>
        <w:t>céu</w:t>
      </w:r>
      <w:r>
        <w:rPr>
          <w:lang w:val="pt_PT" w:bidi="pt_PT"/>
        </w:rPr>
        <w:t xml:space="preserve"> que vocês usaram anteriormente. Vocês podem encontrar uma definição de </w:t>
      </w:r>
      <w:r>
        <w:rPr>
          <w:lang w:val="pt_PT" w:bidi="pt_PT"/>
        </w:rPr>
        <w:t>céu</w:t>
      </w:r>
      <w:r>
        <w:rPr>
          <w:lang w:val="pt_PT" w:bidi="pt_PT"/>
        </w:rPr>
        <w:t xml:space="preserve"> no Glossário Mestre.</w:t>
      </w:r>
    </w:p>
    <w:p>
      <w:pPr/>
      <w:r>
        <w:rPr>
          <w:lang w:val="pt_PT" w:bidi="pt_PT"/>
        </w:rPr>
      </w:r>
      <w:r>
        <w:rPr>
          <w:lang w:val="pt_PT" w:bidi="pt_PT"/>
        </w:rPr>
        <w:t xml:space="preserve">Saulo cai no chão e então ouve uma voz perguntando a ele: “Por que você está me </w:t>
      </w:r>
      <w:r>
        <w:rPr>
          <w:b/>
          <w:lang w:val="pt_PT" w:bidi="pt_PT"/>
        </w:rPr>
        <w:t>perseguindo</w:t>
      </w:r>
      <w:r>
        <w:rPr>
          <w:lang w:val="pt_PT" w:bidi="pt_PT"/>
        </w:rPr>
        <w:t xml:space="preserve">?” Perseguir significa ferir as pessoas ou fazer elas sofrer. Lembrem-se de usar a mesma palavra para perseguir que vocês usaram em passagens anteriores. Uma definição de </w:t>
      </w:r>
      <w:r>
        <w:rPr>
          <w:lang w:val="pt_PT" w:bidi="pt_PT"/>
        </w:rPr>
        <w:t>perseguição</w:t>
      </w:r>
      <w:r>
        <w:rPr>
          <w:lang w:val="pt_PT" w:bidi="pt_PT"/>
        </w:rPr>
        <w:t xml:space="preserve"> pode ser encontrada no Glossário Mestre.</w:t>
      </w:r>
    </w:p>
    <w:p>
      <w:pPr/>
      <w:r>
        <w:rPr>
          <w:lang w:val="pt_PT" w:bidi="pt_PT"/>
        </w:rPr>
      </w:r>
      <w:r>
        <w:rPr>
          <w:lang w:val="pt_PT" w:bidi="pt_PT"/>
        </w:rPr>
        <w:t xml:space="preserve">Saulo responde com: “Quem é você, </w:t>
      </w:r>
      <w:r>
        <w:rPr>
          <w:b/>
          <w:lang w:val="pt_PT" w:bidi="pt_PT"/>
        </w:rPr>
        <w:t>Senhor</w:t>
      </w:r>
      <w:r>
        <w:rPr>
          <w:lang w:val="pt_PT" w:bidi="pt_PT"/>
        </w:rPr>
        <w:t xml:space="preserve">?” O uso que Saulo faz do título Senhor não vem apenas de respeito, mas também do reconhecimento de que ele não estava falando com uma pessoa comum. Lembrem-se de usar a mesma palavra para Senhor que você usou em passagens anteriores. Uma definição de </w:t>
      </w:r>
      <w:r>
        <w:rPr>
          <w:lang w:val="pt_PT" w:bidi="pt_PT"/>
        </w:rPr>
        <w:t>Senhor</w:t>
      </w:r>
      <w:r>
        <w:rPr>
          <w:lang w:val="pt_PT" w:bidi="pt_PT"/>
        </w:rPr>
        <w:t xml:space="preserve"> pode ser encontrada no Glossário Mestre.</w:t>
      </w:r>
    </w:p>
    <w:p>
      <w:pPr/>
      <w:r>
        <w:rPr>
          <w:lang w:val="pt_PT" w:bidi="pt_PT"/>
        </w:rPr>
      </w:r>
      <w:r>
        <w:rPr>
          <w:lang w:val="pt_PT" w:bidi="pt_PT"/>
        </w:rPr>
        <w:t xml:space="preserve">Saulo é instruido a ir para Damasco e seria dito a ele o que fazer. Jesus aparece a Ananias, um </w:t>
      </w:r>
      <w:r>
        <w:rPr>
          <w:b/>
          <w:lang w:val="pt_PT" w:bidi="pt_PT"/>
        </w:rPr>
        <w:t>discípulo</w:t>
      </w:r>
      <w:r>
        <w:rPr>
          <w:lang w:val="pt_PT" w:bidi="pt_PT"/>
        </w:rPr>
        <w:t xml:space="preserve"> ou seguidor de Jesus, em uma </w:t>
      </w:r>
      <w:r>
        <w:rPr>
          <w:b/>
          <w:lang w:val="pt_PT" w:bidi="pt_PT"/>
        </w:rPr>
        <w:t>visão</w:t>
      </w:r>
      <w:r>
        <w:rPr>
          <w:lang w:val="pt_PT" w:bidi="pt_PT"/>
        </w:rPr>
        <w:t xml:space="preserve">, dizendo a ele para ir até Saulo. Ele diz a Ananias que Saulo também teve uma visão. Visões se referem a uma experiência sobrenatural na qual uma mensagem de Deus é dada a uma pessoa quando ela está acordada. Os sonhos são o que Deus faz com que as pessoas vejam quando estão dormindo. Se seu idioma tem apenas uma palavra para visão e sonho, vocês podem querer especificar que Ananias e Saulo estavam acordados quando eles receberam a mensagem de Jesus. Lembrem-se de usar as mesmas palavras para discípulo e visão que vocês usaram em passagens anteriores. Definições de </w:t>
      </w:r>
      <w:r>
        <w:rPr>
          <w:lang w:val="pt_PT" w:bidi="pt_PT"/>
        </w:rPr>
        <w:t>discípulo</w:t>
      </w:r>
      <w:r>
        <w:rPr>
          <w:lang w:val="pt_PT" w:bidi="pt_PT"/>
        </w:rPr>
        <w:t xml:space="preserve"> e </w:t>
      </w:r>
      <w:r>
        <w:rPr>
          <w:lang w:val="pt_PT" w:bidi="pt_PT"/>
        </w:rPr>
        <w:t>visão</w:t>
      </w:r>
      <w:r>
        <w:rPr>
          <w:lang w:val="pt_PT" w:bidi="pt_PT"/>
        </w:rPr>
        <w:t xml:space="preserve"> podem ser encontradas no Glossário Mestre.</w:t>
      </w:r>
    </w:p>
    <w:p>
      <w:pPr/>
      <w:r>
        <w:rPr>
          <w:lang w:val="pt_PT" w:bidi="pt_PT"/>
        </w:rPr>
      </w:r>
      <w:r>
        <w:rPr>
          <w:lang w:val="pt_PT" w:bidi="pt_PT"/>
        </w:rPr>
        <w:t xml:space="preserve">Ananias estava hesitante em ir porque ele ouviu sobre Saulo perseguindo os seguidores de Jesus. Jesus ordenou que Ananias fosse porque Saulo era um instrumento escolhido por Jesus para levar as boas novas de salvação em Jesus para os </w:t>
      </w:r>
      <w:r>
        <w:rPr>
          <w:b/>
          <w:lang w:val="pt_PT" w:bidi="pt_PT"/>
        </w:rPr>
        <w:t>gentios</w:t>
      </w:r>
      <w:r>
        <w:rPr>
          <w:lang w:val="pt_PT" w:bidi="pt_PT"/>
        </w:rPr>
        <w:t xml:space="preserve">, aqueles que não eram judeus. “Instrumento escolhido” significa que Jesus havia escolhido Saulo para servi-lo. Use a mesma palavra para gentio que vocês usaram anteriormente. Vocês podem encontrar uma definição de </w:t>
      </w:r>
      <w:r>
        <w:rPr>
          <w:lang w:val="pt_PT" w:bidi="pt_PT"/>
        </w:rPr>
        <w:t>gentio</w:t>
      </w:r>
      <w:r>
        <w:rPr>
          <w:lang w:val="pt_PT" w:bidi="pt_PT"/>
        </w:rPr>
        <w:t xml:space="preserve"> no Glossário Mestre.</w:t>
      </w:r>
    </w:p>
    <w:p>
      <w:pPr/>
      <w:r>
        <w:rPr>
          <w:lang w:val="pt_PT" w:bidi="pt_PT"/>
        </w:rPr>
      </w:r>
      <w:r>
        <w:rPr>
          <w:lang w:val="pt_PT" w:bidi="pt_PT"/>
        </w:rPr>
        <w:t xml:space="preserve">Ananias obedeceu a Jesus e foi para a casa onde Saulo estava hospedado. Ananias foi até Saulo, colocou sua mão sobre ele. Ananias diz a Saulo que o Senhor Jesus que apareceu a ele na estrada, enviou Ananias para que Saulo possa recuperar sua visão e ser cheio do </w:t>
      </w:r>
      <w:r>
        <w:rPr>
          <w:b/>
          <w:lang w:val="pt_PT" w:bidi="pt_PT"/>
        </w:rPr>
        <w:t>Espírito Santo</w:t>
      </w:r>
      <w:r>
        <w:rPr>
          <w:lang w:val="pt_PT" w:bidi="pt_PT"/>
        </w:rPr>
        <w:t xml:space="preserve">. Lembrem-se de usar a mesma palavra para Espírito Santo que vocês usaram em passagens anteriores. Uma definição de </w:t>
      </w:r>
      <w:r>
        <w:rPr>
          <w:lang w:val="pt_PT" w:bidi="pt_PT"/>
        </w:rPr>
        <w:t>Espírito Santo</w:t>
      </w:r>
      <w:r>
        <w:rPr>
          <w:lang w:val="pt_PT" w:bidi="pt_PT"/>
        </w:rPr>
        <w:t xml:space="preserve"> pode ser encontrada no Glossário Mestre.</w:t>
      </w:r>
    </w:p>
    <w:p>
      <w:pPr/>
      <w:r>
        <w:rPr>
          <w:lang w:val="pt_PT" w:bidi="pt_PT"/>
        </w:rPr>
      </w:r>
      <w:r>
        <w:rPr>
          <w:lang w:val="pt_PT" w:bidi="pt_PT"/>
        </w:rPr>
        <w:t xml:space="preserve">Depois que Ananias tocou e falou com Saulo, algo como </w:t>
      </w:r>
      <w:r>
        <w:rPr>
          <w:b/>
          <w:lang w:val="pt_PT" w:bidi="pt_PT"/>
        </w:rPr>
        <w:t>escamas</w:t>
      </w:r>
      <w:r>
        <w:rPr>
          <w:lang w:val="pt_PT" w:bidi="pt_PT"/>
        </w:rPr>
        <w:t xml:space="preserve"> caíram dos olhos de Saulo e ele pôde ver novamente. Escamas são flocos de pele ou semelhantes ao que é encontrado na pele de muitos peixes. Saulo foi então </w:t>
      </w:r>
      <w:r>
        <w:rPr>
          <w:b/>
          <w:lang w:val="pt_PT" w:bidi="pt_PT"/>
        </w:rPr>
        <w:t>batizado</w:t>
      </w:r>
      <w:r>
        <w:rPr>
          <w:lang w:val="pt_PT" w:bidi="pt_PT"/>
        </w:rPr>
        <w:t xml:space="preserve">, uma lavagem cerimonial para mostrar que ele seguia Jesus. Lembrem-se de usar a mesma palavra para batismo que vocês usaram em passagens anteriores. Uma definição de </w:t>
      </w:r>
      <w:r>
        <w:rPr>
          <w:lang w:val="pt_PT" w:bidi="pt_PT"/>
        </w:rPr>
        <w:t>batismo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recitar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9:19–31</w:t>
      </w:r>
      <w:r>
        <w:rPr>
          <w:lang w:val="pt_PT" w:bidi="pt_PT"/>
        </w:rPr>
      </w:r>
    </w:p>
    <w:p>
      <w:pPr>
        <w:pStyle w:val="Heading3"/>
      </w:pPr>
      <w:r>
        <w:rPr>
          <w:lang w:val="pt_PT" w:bidi="pt_PT"/>
        </w:rPr>
        <w:t>Ouvir e Sentir</w:t>
      </w:r>
    </w:p>
    <w:p>
      <w:pPr/>
      <w:r>
        <w:rPr>
          <w:lang w:val="pt_PT" w:bidi="pt_PT"/>
        </w:rPr>
      </w:r>
      <w:r>
        <w:rPr>
          <w:lang w:val="pt_PT" w:bidi="pt_PT"/>
        </w:rPr>
        <w:t>Ouçam Atos 9.19b-31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Na passagem anterior, Saulo foi para prender os seguidores de Jesus em Damasco. Em sua jornada, ele encontrou Jesus em uma visão e, como resultado, se tornou um seguidor de Jesus. No final da passagem, Saulo foi batizado, uma lavagem cerimonial para mostrar que ele seguia Jesus.</w:t>
      </w:r>
    </w:p>
    <w:p>
      <w:pPr/>
      <w:r>
        <w:rPr>
          <w:lang w:val="pt_PT" w:bidi="pt_PT"/>
        </w:rPr>
      </w:r>
      <w:r>
        <w:rPr>
          <w:lang w:val="pt_PT" w:bidi="pt_PT"/>
        </w:rPr>
        <w:t>Por vários dias, Saulo ficou com os crentes ou discípulos, seguidores de Jesus, em Damasco. Essas pessoas eram provavelmente as mesmas que ele havia planejado prender e levar de volta para Jerusalém. Assim que Saulo recuperou sua força, ele começou a proclamar nas sinagogas, o lugar judaico de oração, que Jesus era o Filho de Deus. Proclamar significa anunciar ou declarar abertamente.</w:t>
      </w:r>
    </w:p>
    <w:p>
      <w:pPr/>
      <w:r>
        <w:rPr>
          <w:lang w:val="pt_PT" w:bidi="pt_PT"/>
        </w:rPr>
      </w:r>
      <w:r>
        <w:rPr>
          <w:lang w:val="pt_PT" w:bidi="pt_PT"/>
        </w:rPr>
        <w:t>Filho de Deus é um título usado para Jesus. Esse título era muitas vezes usado para se referir ao salvador que seria um descendente do rei Davi. Deus enviaria esse salvador para resgatar seu povo. Essa pessoa era muitas vezes referida como o “Messias” ou “Cristo”. O título “Filho de Deus” também indica que Jesus tem a mesma natureza e caráter que Deus. Isso se refere ao relacionamento especial entre Deus e Jesus. Precisa ser entendido que ele não era o resultado de uma união física de Deus com uma mulher.</w:t>
      </w:r>
    </w:p>
    <w:p>
      <w:pPr/>
      <w:r>
        <w:rPr>
          <w:lang w:val="pt_PT" w:bidi="pt_PT"/>
        </w:rPr>
      </w:r>
      <w:r>
        <w:rPr>
          <w:lang w:val="pt_PT" w:bidi="pt_PT"/>
        </w:rPr>
        <w:t xml:space="preserve">Uma definição completa de </w:t>
      </w:r>
      <w:r>
        <w:rPr>
          <w:b/>
          <w:lang w:val="pt_PT" w:bidi="pt_PT"/>
        </w:rPr>
        <w:t>Filho de Deus</w:t>
      </w:r>
      <w:r>
        <w:rPr>
          <w:lang w:val="pt_PT" w:bidi="pt_PT"/>
        </w:rPr>
        <w:t xml:space="preserve"> pode ser encontrada no Glossário Mestre.</w:t>
      </w:r>
    </w:p>
    <w:p>
      <w:pPr/>
      <w:r>
        <w:rPr>
          <w:lang w:val="pt_PT" w:bidi="pt_PT"/>
        </w:rPr>
      </w:r>
      <w:r>
        <w:rPr>
          <w:lang w:val="pt_PT" w:bidi="pt_PT"/>
        </w:rPr>
        <w:t>Todos que ouviam Saulo falar ficavam surpresos. Eles diziam: “Essa não é a mesma pessoa que causou problemas entre os seguidores de Jesus em Jerusalém? Ele não veio aqui para prender os seguidores de Jesus?” Essas eram perguntas que não se espera que sejam respondidas. Eles sabiam sobre a reputação de Saulo como alguém que perseguia ou fazia os seguidores de Jesus sofrer. Eles sabiam dos planos de Saulo para prender os seguidores de Jesus e levá-los de volta para Jerusalém como prisioneiros para ser julgados pelos principais sacerdotes do Conselho judaico.</w:t>
      </w:r>
    </w:p>
    <w:p>
      <w:pPr/>
      <w:r>
        <w:rPr>
          <w:lang w:val="pt_PT" w:bidi="pt_PT"/>
        </w:rPr>
      </w:r>
      <w:r>
        <w:rPr>
          <w:lang w:val="pt_PT" w:bidi="pt_PT"/>
        </w:rPr>
        <w:t>Saulo aumentou sua força, ou sua pregação se tornou mais e mais poderosa. Isso não significa a força física de Saulo. Essa é uma expressão que significa que a capacidade de Saulo de convencer as pessoas sobre Jesus melhorou a cada dia. Saulo provaria aos judeus de Damasco que Jesus era o Messias, ou salvador prometido. Provar significa que Saulo usou as passagens do Antigo Testamento sobre o Messias para convencer as pessoas que Jesus é o Messias. Os judeus estavam confusos, ou não conseguiam refutar o que Saulo dizia. Isso significa que eles não eram capazes de rebater a prova de Saulo sobre Jesus.</w:t>
      </w:r>
    </w:p>
    <w:p>
      <w:pPr/>
      <w:r>
        <w:rPr>
          <w:lang w:val="pt_PT" w:bidi="pt_PT"/>
        </w:rPr>
      </w:r>
      <w:r>
        <w:rPr>
          <w:lang w:val="pt_PT" w:bidi="pt_PT"/>
        </w:rPr>
        <w:t>A passagem diz “depois de muitos dias”. Não está claro quanto tempo passou. Muitos estudiosos acreditam que foi tão longo quanto três anos, com base na carta que Saulo, mais tarde chamado de Paulo, escreveu aos seguidores de Jesus em outra região. Depois que essa tempo passou, os judeus conspiraram para matar Saulo. Isso provavelmente significa que os líderes dos judeus fizeram o plano para matar Saulo. Os judeus não tiveram sucesso em discutir com Saulo, então eles decidiram matá-lo. Eles tinham pessoas observando nos portões de Damasco dia e noite esperando para pegar Saulo. Saulo ficou ciente do plano deles.</w:t>
      </w:r>
    </w:p>
    <w:p>
      <w:pPr/>
      <w:r>
        <w:rPr>
          <w:lang w:val="pt_PT" w:bidi="pt_PT"/>
        </w:rPr>
      </w:r>
      <w:r>
        <w:rPr>
          <w:lang w:val="pt_PT" w:bidi="pt_PT"/>
        </w:rPr>
        <w:t>Damasco tinha um alto muro de pedra ao redor da cidade com portões. Essa era a maneira normal de entrar e sair da cidade. Algumas casas eram construídas na muralha da cidade e tinham janelas que foram abertas no muro da cidade.</w:t>
      </w:r>
    </w:p>
    <w:p>
      <w:pPr/>
      <w:r>
        <w:rPr>
          <w:lang w:val="pt_PT" w:bidi="pt_PT"/>
        </w:rPr>
      </w:r>
      <w:r>
        <w:rPr>
          <w:lang w:val="pt_PT" w:bidi="pt_PT"/>
        </w:rPr>
        <w:t>Parem aqui e discutam: Como as cidades em sua área são organizadas? Como uma pessoa sabe quando ela está entrando ou deixando sua cidade ou vila? Que tipos de limites existem em torno de suas cidades, ou outros tipos de propriedade?</w:t>
      </w:r>
    </w:p>
    <w:p>
      <w:pPr/>
      <w:r>
        <w:rPr>
          <w:lang w:val="pt_PT" w:bidi="pt_PT"/>
        </w:rPr>
      </w:r>
      <w:r>
        <w:rPr>
          <w:lang w:val="pt_PT" w:bidi="pt_PT"/>
        </w:rPr>
        <w:t>Os seguidores de Jesus em Damasco levaram Saulo para uma dessas casas. À noite, eles levaram uma cesta forte o suficiente para carregar um homem. Eles amarraram uma corda à cesta. Saulo entrou dentro da cesta e os crentes abaixaram a cesta pela janela. Saulo foi capaz de escapar de Damasco e ir para Jerusalém.</w:t>
      </w:r>
    </w:p>
    <w:p>
      <w:pPr/>
      <w:r>
        <w:rPr>
          <w:lang w:val="pt_PT" w:bidi="pt_PT"/>
        </w:rPr>
      </w:r>
      <w:r>
        <w:rPr>
          <w:lang w:val="pt_PT" w:bidi="pt_PT"/>
        </w:rPr>
        <w:t xml:space="preserve">Mostre uma imagem de uma </w:t>
      </w:r>
      <w:r>
        <w:rPr>
          <w:b/>
          <w:lang w:val="pt_PT" w:bidi="pt_PT"/>
        </w:rPr>
        <w:t>muralha da cidade com uma janela/abertura na lateral do muro</w:t>
      </w:r>
      <w:r>
        <w:rPr>
          <w:lang w:val="pt_PT" w:bidi="pt_PT"/>
        </w:rPr>
        <w:t>.</w:t>
      </w:r>
    </w:p>
    <w:p>
      <w:pPr/>
      <w:r>
        <w:rPr>
          <w:lang w:val="pt_PT" w:bidi="pt_PT"/>
        </w:rPr>
      </w:r>
      <w:r>
        <w:rPr>
          <w:lang w:val="pt_PT" w:bidi="pt_PT"/>
        </w:rPr>
        <w:t xml:space="preserve">Mostre uma imagem de uma </w:t>
      </w:r>
      <w:r>
        <w:rPr>
          <w:b/>
          <w:lang w:val="pt_PT" w:bidi="pt_PT"/>
        </w:rPr>
        <w:t>cesta grande o suficiente para que um homem se esconda</w:t>
      </w:r>
      <w:r>
        <w:rPr>
          <w:lang w:val="pt_PT" w:bidi="pt_PT"/>
        </w:rPr>
        <w:t>.</w:t>
      </w:r>
    </w:p>
    <w:p>
      <w:pPr/>
      <w:r>
        <w:rPr>
          <w:lang w:val="pt_PT" w:bidi="pt_PT"/>
        </w:rPr>
      </w:r>
      <w:r>
        <w:rPr>
          <w:lang w:val="pt_PT" w:bidi="pt_PT"/>
        </w:rPr>
        <w:t>Uma vez que Saulo chegou a Jerusalém, ele tentou se juntar aos outros discípulos, os seguidores de Jesus em Jerusalém. Os seguidores de Jesus em Jerusalém tinham medo de Saulo por causa do que ele fez com eles no passado. Eles não acreditavam que Saulo havia se tornado um discípulo de Jesus. No entanto, Barnabé acreditou em Saulo. Vocês se lembrarão de uma passagem anterior que Barnabé vendeu uma propriedade e deu o dinheiro aos líderes da igreja para ajudar aqueles que necessitavam. Barnabé obteve este nome porque ele era uma pessoa encorajadora. Ele também tinha uma boa reputação entre os crentes em Jerusalém. A passagem diz que Barnabé levou Saulo para os apóstolos, os doze seguidores mais próximos de Jesus. Isso significa que Barnabé apresentou Saulo aos apóstolos em Jerusalém. Barnabé disse a eles como Saulo havia encontrado Jesus. Isso significa que Barnabé deve ter ouvido Saulo contar sua história de como ele encontrou Jesus e creu nele.</w:t>
      </w:r>
    </w:p>
    <w:p>
      <w:pPr/>
      <w:r>
        <w:rPr>
          <w:lang w:val="pt_PT" w:bidi="pt_PT"/>
        </w:rPr>
      </w:r>
      <w:r>
        <w:rPr>
          <w:lang w:val="pt_PT" w:bidi="pt_PT"/>
        </w:rPr>
        <w:t>Parem aqui e discutam: Como alguém novo é apresentado a sua comunidade? Como alguém que anteriormente tinha uma reputação ruim ganha aceitação?</w:t>
      </w:r>
    </w:p>
    <w:p>
      <w:pPr/>
      <w:r>
        <w:rPr>
          <w:lang w:val="pt_PT" w:bidi="pt_PT"/>
        </w:rPr>
      </w:r>
      <w:r>
        <w:rPr>
          <w:lang w:val="pt_PT" w:bidi="pt_PT"/>
        </w:rPr>
        <w:t>Possível atividade: Divida a equipe em pares. Peça a cada pessoa que conte a seu companheiro de equipe a história de como elas encontraram Jesus.</w:t>
      </w:r>
    </w:p>
    <w:p>
      <w:pPr/>
      <w:r>
        <w:rPr>
          <w:lang w:val="pt_PT" w:bidi="pt_PT"/>
        </w:rPr>
      </w:r>
      <w:r>
        <w:rPr>
          <w:lang w:val="pt_PT" w:bidi="pt_PT"/>
        </w:rPr>
        <w:t>Barnabé também contou aos crentes em Jerusalém como Saulo havia pregado ousadamente ou proclamado o nome de Jesus em Damasco. Os seguidores de Jesus em Jerusalém acreditaram no que Barnabé contou a eles sobre Saulo. Saulo foi capaz de se juntar aos crentes em tudo o que eles faziam em Jerusalém. Saulo continuou a proclamar ousadamente sobre Jesus em Jerusalém. Saulo debateu com helenistas ou judeus que falam grego. Esses eram judeus que haviam adotado o idioma e a cultura grega. Esses judeus tentaram matar Saulo. Quando os crentes em Jerusalém ouviram sobre isso, eles levaram Saulo para a cidade costeira de Cesareia e o enviaram de navio para Tarso, a cidade natal de Saulo.</w:t>
      </w:r>
    </w:p>
    <w:p>
      <w:pPr/>
      <w:r>
        <w:rPr>
          <w:lang w:val="pt_PT" w:bidi="pt_PT"/>
        </w:rPr>
      </w:r>
      <w:r>
        <w:rPr>
          <w:lang w:val="pt_PT" w:bidi="pt_PT"/>
        </w:rPr>
        <w:t xml:space="preserve">Mostre um mapa que inclua </w:t>
      </w:r>
      <w:r>
        <w:rPr>
          <w:b/>
          <w:lang w:val="pt_PT" w:bidi="pt_PT"/>
        </w:rPr>
        <w:t>Jerusalém, Cesareia e Tarso</w:t>
      </w:r>
      <w:r>
        <w:rPr>
          <w:lang w:val="pt_PT" w:bidi="pt_PT"/>
        </w:rPr>
        <w:t>.</w:t>
      </w:r>
    </w:p>
    <w:p>
      <w:pPr/>
      <w:r>
        <w:rPr>
          <w:lang w:val="pt_PT" w:bidi="pt_PT"/>
        </w:rPr>
      </w:r>
      <w:r>
        <w:rPr>
          <w:lang w:val="pt_PT" w:bidi="pt_PT"/>
        </w:rPr>
        <w:t xml:space="preserve">Mostre uma imagem de um </w:t>
      </w:r>
      <w:r>
        <w:rPr>
          <w:b/>
          <w:lang w:val="pt_PT" w:bidi="pt_PT"/>
        </w:rPr>
        <w:t>navio usado no Mar Mediterrâneo</w:t>
      </w:r>
      <w:r>
        <w:rPr>
          <w:lang w:val="pt_PT" w:bidi="pt_PT"/>
        </w:rPr>
        <w:t>.</w:t>
      </w:r>
    </w:p>
    <w:p>
      <w:pPr/>
      <w:r>
        <w:rPr>
          <w:lang w:val="pt_PT" w:bidi="pt_PT"/>
        </w:rPr>
      </w:r>
      <w:r>
        <w:rPr>
          <w:lang w:val="pt_PT" w:bidi="pt_PT"/>
        </w:rPr>
        <w:t>A partir desse momento, a igreja na região da Judeia, da Galileia e Samaria experimentou um tempo de paz. Isso significa que a perseguição havia parado por esta vez. A igreja se refere ao grupo de crentes em um local ou região específica. No Novo Testamento, “igreja” nunca se refere a um edifício.</w:t>
      </w:r>
    </w:p>
    <w:p>
      <w:pPr/>
      <w:r>
        <w:rPr>
          <w:lang w:val="pt_PT" w:bidi="pt_PT"/>
        </w:rPr>
      </w:r>
      <w:r>
        <w:rPr>
          <w:lang w:val="pt_PT" w:bidi="pt_PT"/>
        </w:rPr>
        <w:t xml:space="preserve">Uma definição completa de </w:t>
      </w:r>
      <w:r>
        <w:rPr>
          <w:b/>
          <w:lang w:val="pt_PT" w:bidi="pt_PT"/>
        </w:rPr>
        <w:t>igreja</w:t>
      </w:r>
      <w:r>
        <w:rPr>
          <w:lang w:val="pt_PT" w:bidi="pt_PT"/>
        </w:rPr>
        <w:t xml:space="preserve"> pode ser encontrada no Glossário Mestre.</w:t>
      </w:r>
    </w:p>
    <w:p>
      <w:pPr/>
      <w:r>
        <w:rPr>
          <w:lang w:val="pt_PT" w:bidi="pt_PT"/>
        </w:rPr>
      </w:r>
      <w:r>
        <w:rPr>
          <w:lang w:val="pt_PT" w:bidi="pt_PT"/>
        </w:rPr>
        <w:t xml:space="preserve">Mostre um mapa que inclua a </w:t>
      </w:r>
      <w:r>
        <w:rPr>
          <w:b/>
          <w:lang w:val="pt_PT" w:bidi="pt_PT"/>
        </w:rPr>
        <w:t>Judeia, a Galileia e Samaria</w:t>
      </w:r>
      <w:r>
        <w:rPr>
          <w:lang w:val="pt_PT" w:bidi="pt_PT"/>
        </w:rPr>
        <w:t xml:space="preserve"> se a equipe não tiver visto um.</w:t>
      </w:r>
    </w:p>
    <w:p>
      <w:pPr/>
      <w:r>
        <w:rPr>
          <w:lang w:val="pt_PT" w:bidi="pt_PT"/>
        </w:rPr>
      </w:r>
      <w:r>
        <w:rPr>
          <w:lang w:val="pt_PT" w:bidi="pt_PT"/>
        </w:rPr>
        <w:t>O Espírito Santo fortalece os crentes espiritualmente. Isso significa que o Espírito Santo capacitava eles a obedecer a Jesus mais completamente. Os crentes também viviam ou caminhavam no temor do Senhor. Isso significa que eles tinham reverência ou honra e respeito por Jesus. A igreja aumentava em número, o que significa que o Espírito Santo ajudava mais e mais pessoas a se tornar seguidoras de Jesus.</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Saulo recupera sua força e começa a proclamar Jesus nas sinagogas de Damasco. Os judeus conspiram para matar Saulo.</w:t>
      </w:r>
    </w:p>
    <w:p>
      <w:pPr/>
      <w:r>
        <w:rPr>
          <w:lang w:val="pt_PT" w:bidi="pt_PT"/>
        </w:rPr>
      </w:r>
      <w:r>
        <w:rPr>
          <w:b/>
          <w:lang w:val="pt_PT" w:bidi="pt_PT"/>
        </w:rPr>
        <w:t>Segunda cena:</w:t>
      </w:r>
      <w:r>
        <w:rPr>
          <w:lang w:val="pt_PT" w:bidi="pt_PT"/>
        </w:rPr>
        <w:t xml:space="preserve"> Os crentes em Damasco ajudam Saulo a escapar. Saulo viaja para Jerusalém.</w:t>
      </w:r>
    </w:p>
    <w:p>
      <w:pPr/>
      <w:r>
        <w:rPr>
          <w:lang w:val="pt_PT" w:bidi="pt_PT"/>
        </w:rPr>
      </w:r>
      <w:r>
        <w:rPr>
          <w:b/>
          <w:lang w:val="pt_PT" w:bidi="pt_PT"/>
        </w:rPr>
        <w:t>Terceira cena:</w:t>
      </w:r>
      <w:r>
        <w:rPr>
          <w:lang w:val="pt_PT" w:bidi="pt_PT"/>
        </w:rPr>
        <w:t xml:space="preserve"> Os crentes em Jerusalém não acreditam que Saulo é um seguidor de Jesus. Barnabé vai até Saulo e então apresenta ele aos apóstolos em Jerusalém.</w:t>
      </w:r>
    </w:p>
    <w:p>
      <w:pPr/>
      <w:r>
        <w:rPr>
          <w:lang w:val="pt_PT" w:bidi="pt_PT"/>
        </w:rPr>
      </w:r>
      <w:r>
        <w:rPr>
          <w:b/>
          <w:lang w:val="pt_PT" w:bidi="pt_PT"/>
        </w:rPr>
        <w:t>Quarta cena:</w:t>
      </w:r>
      <w:r>
        <w:rPr>
          <w:lang w:val="pt_PT" w:bidi="pt_PT"/>
        </w:rPr>
        <w:t xml:space="preserve"> Saulo é aceito pelos crentes em Jerusalém. Saulo começa a proclamar Jesus em Jerusalém. Os judeus que falam grego tentam matar Saulo.</w:t>
      </w:r>
    </w:p>
    <w:p>
      <w:pPr/>
      <w:r>
        <w:rPr>
          <w:lang w:val="pt_PT" w:bidi="pt_PT"/>
        </w:rPr>
      </w:r>
      <w:r>
        <w:rPr>
          <w:b/>
          <w:lang w:val="pt_PT" w:bidi="pt_PT"/>
        </w:rPr>
        <w:t>Quinta cena:</w:t>
      </w:r>
      <w:r>
        <w:rPr>
          <w:lang w:val="pt_PT" w:bidi="pt_PT"/>
        </w:rPr>
        <w:t xml:space="preserve"> Os crentes em Jerusalém levam Saulo para Cesareia. Saulo continua para Tarso.</w:t>
      </w:r>
    </w:p>
    <w:p>
      <w:pPr/>
      <w:r>
        <w:rPr>
          <w:lang w:val="pt_PT" w:bidi="pt_PT"/>
        </w:rPr>
      </w:r>
      <w:r>
        <w:rPr>
          <w:b/>
          <w:lang w:val="pt_PT" w:bidi="pt_PT"/>
        </w:rPr>
        <w:t>Sexta cena:</w:t>
      </w:r>
      <w:r>
        <w:rPr>
          <w:lang w:val="pt_PT" w:bidi="pt_PT"/>
        </w:rPr>
        <w:t xml:space="preserve"> A igreja experimenta um tempo de paz. Os crentes são fortalecidos. A igreja cresce.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Crentes em Damasco</w:t>
      </w:r>
    </w:p>
    <w:p>
      <w:pPr>
        <w:pStyle w:val="ListBullet"/>
        <w:spacing w:line="240" w:lineRule="auto"/>
        <w:ind w:left="720"/>
      </w:pPr>
      <w:r>
        <w:rPr>
          <w:lang w:val="pt_PT" w:bidi="pt_PT"/>
        </w:rPr>
      </w:r>
      <w:r>
        <w:rPr>
          <w:lang w:val="pt_PT" w:bidi="pt_PT"/>
        </w:rPr>
        <w:t>Pessoas na sinagoga de Damasco</w:t>
      </w:r>
    </w:p>
    <w:p>
      <w:pPr>
        <w:pStyle w:val="ListBullet"/>
        <w:spacing w:line="240" w:lineRule="auto"/>
        <w:ind w:left="720"/>
      </w:pPr>
      <w:r>
        <w:rPr>
          <w:lang w:val="pt_PT" w:bidi="pt_PT"/>
        </w:rPr>
      </w:r>
      <w:r>
        <w:rPr>
          <w:lang w:val="pt_PT" w:bidi="pt_PT"/>
        </w:rPr>
        <w:t>Crentes em Jerusalém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Judeus de Jerusalém que falam grego.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Saulo havia acabado de ser batizado, uma lavagem cerimonial para mostrar que ele segue Jesus. Ele não havia comido desde a época que ele ficou cego até depois de seu batismo.</w:t>
      </w:r>
    </w:p>
    <w:p>
      <w:pPr/>
      <w:r>
        <w:rPr>
          <w:lang w:val="pt_PT" w:bidi="pt_PT"/>
        </w:rPr>
      </w:r>
      <w:r>
        <w:rPr>
          <w:lang w:val="pt_PT" w:bidi="pt_PT"/>
        </w:rPr>
        <w:t>É importante lembrar que depois que Saulo recuperou sua força, ele começou a proclamar Jesus nas sinagogas de Damasco. As pessoas ficaram surpresas porque elas sabiam que ele havia perseguido anteriormente os seguidores de Jesus.</w:t>
      </w:r>
    </w:p>
    <w:p>
      <w:pPr/>
      <w:r>
        <w:rPr>
          <w:lang w:val="pt_PT" w:bidi="pt_PT"/>
        </w:rPr>
      </w:r>
      <w:r>
        <w:rPr>
          <w:lang w:val="pt_PT" w:bidi="pt_PT"/>
        </w:rPr>
        <w:t>É importante lembrar que a cada dia, Saulo se tornou melhor em sua capacidade de proclamar Jesus. É importante lembrar que Saulo ficou em Damasco por muitos dias. Muitos estudiosos acreditam que isso poderia ter sido de até 3 anos. Ele debateu com os judeus e eles não eram capazes de refutar o que Saulo dizia. Os judeus fizeram planos para matá-lo.</w:t>
      </w:r>
    </w:p>
    <w:p>
      <w:pPr/>
      <w:r>
        <w:rPr>
          <w:lang w:val="pt_PT" w:bidi="pt_PT"/>
        </w:rPr>
      </w:r>
      <w:r>
        <w:rPr>
          <w:lang w:val="pt_PT" w:bidi="pt_PT"/>
        </w:rPr>
        <w:t>É importante lembrar como os crentes em Damasco ajudaram Saulo a escapar.</w:t>
      </w:r>
    </w:p>
    <w:p>
      <w:pPr/>
      <w:r>
        <w:rPr>
          <w:lang w:val="pt_PT" w:bidi="pt_PT"/>
        </w:rPr>
      </w:r>
      <w:r>
        <w:rPr>
          <w:lang w:val="pt_PT" w:bidi="pt_PT"/>
        </w:rPr>
        <w:t>É importante lembrar como depois que Saulo veio para Jerusalém, as pessoas não acreditaram nele e como Barnabé ajudou Saulo. Saulo foi então aceito pelos crentes. Saulo começou a proclamar Jesus em Jerusalém.</w:t>
      </w:r>
    </w:p>
    <w:p>
      <w:pPr/>
      <w:r>
        <w:rPr>
          <w:lang w:val="pt_PT" w:bidi="pt_PT"/>
        </w:rPr>
      </w:r>
      <w:r>
        <w:rPr>
          <w:lang w:val="pt_PT" w:bidi="pt_PT"/>
        </w:rPr>
        <w:t>É importante lembrar a reação dos judeus que falavam grego em Jerusalém em relação a Saulo. Lembrem-se de como os crentes em Jerusalém ajudaram Saulo e qual era o resultado para a igreja.</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Crentes em Damasco</w:t>
      </w:r>
    </w:p>
    <w:p>
      <w:pPr>
        <w:pStyle w:val="ListBullet"/>
        <w:spacing w:line="240" w:lineRule="auto"/>
        <w:ind w:left="720"/>
      </w:pPr>
      <w:r>
        <w:rPr>
          <w:lang w:val="pt_PT" w:bidi="pt_PT"/>
        </w:rPr>
      </w:r>
      <w:r>
        <w:rPr>
          <w:lang w:val="pt_PT" w:bidi="pt_PT"/>
        </w:rPr>
        <w:t>Pessoas na sinagoga de Damasco</w:t>
      </w:r>
    </w:p>
    <w:p>
      <w:pPr>
        <w:pStyle w:val="ListBullet"/>
        <w:spacing w:line="240" w:lineRule="auto"/>
        <w:ind w:left="720"/>
      </w:pPr>
      <w:r>
        <w:rPr>
          <w:lang w:val="pt_PT" w:bidi="pt_PT"/>
        </w:rPr>
      </w:r>
      <w:r>
        <w:rPr>
          <w:lang w:val="pt_PT" w:bidi="pt_PT"/>
        </w:rPr>
        <w:t>Crentes em Jerusalém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Judeus de Jerusalém que falam grego.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Certifiquem-se de que sua equipe encene Saulo indo para a sinagoga em Damasco para proclamar a mensagem de Jesus. Lembrem-se da reação das pessoas a Saulo.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Saulo: “Como você está se sentindo?” Vocês podem ouvir coisas como: “Estou ficando forte. Preciso contar às pessoas sobre Jesus”, e “Humilhado. Estou honrado por Jesus ter me dado a oportunidade de contar aos outros sobre ele”.</w:t>
      </w:r>
    </w:p>
    <w:p>
      <w:pPr>
        <w:pStyle w:val="ListBullet"/>
        <w:spacing w:line="240" w:lineRule="auto"/>
        <w:ind w:left="720"/>
      </w:pPr>
      <w:r>
        <w:rPr>
          <w:lang w:val="pt_PT" w:bidi="pt_PT"/>
        </w:rPr>
      </w:r>
      <w:r>
        <w:rPr>
          <w:lang w:val="pt_PT" w:bidi="pt_PT"/>
        </w:rPr>
        <w:t>Pergunte aos atores que interpretam as pessoas na sinagoga de Damasco: “Como vocês estão se sentindo?” Vocês podem ouvir coisas como: “Surpresos. Ele não era o mesmo homem que causava problemas para os seguidores de Jesus em Jerusalém?” ou “Chocado. Ele não veio aqui para prender os seguidores de Jesus?” e “Surpreso. Seus argumentos são muito convincentes”.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Saulo debatendo com as pessoas na sinagoga. Eles não podem refutá-lo. Encenem as pessoas conspirando para matar Saulo e vigiando por ele nos portões da cidade. Encenem os crentes que ajudam Saulo a escapar de Damasco.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os judeus em Damasco: “Como você está se sentindo?” Vocês podem ouvir coisas como: “Frustrado. Não podemos vencer seus argumentos”, ou “Irado. Precisamos pará-lo. Vamos matá-lo”, e “Confusos. Não podemos encontrá-lo em lugar nenhum. Temos pessoas de vigia em todos os portões”.</w:t>
      </w:r>
    </w:p>
    <w:p>
      <w:pPr>
        <w:pStyle w:val="ListBullet"/>
        <w:spacing w:line="240" w:lineRule="auto"/>
        <w:ind w:left="720"/>
      </w:pPr>
      <w:r>
        <w:rPr>
          <w:lang w:val="pt_PT" w:bidi="pt_PT"/>
        </w:rPr>
      </w:r>
      <w:r>
        <w:rPr>
          <w:lang w:val="pt_PT" w:bidi="pt_PT"/>
        </w:rPr>
        <w:t>Pergunte aos atores que interpretam os crentes em Damasco: “Como vocês estão se sentindo?” Vocês podem ouvir coisas como: “Preocupados. Precisamos ajudar Saulo a se afastar”, e “Felizes. Saulo estava contra nós, mas agora ele está conosco”.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Saulo indo para Jerusalém e tentando se encontrar com os crentes. Eles estão com medo. Barnabé vai até Saulo para descobrir se ele é verdadeiramente um seguidor de Jesus. Barnabé apresenta Saulo aos apóstolos em Jerusalém.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Saulo: “Como você está se sentindo?” Vocês podem ouvir coisas como: “Triste. Por que eles não me aceitam?”. e “Rejeitado. Acho que mereço isso depois de tudo o que fiz com eles”.</w:t>
      </w:r>
    </w:p>
    <w:p>
      <w:pPr>
        <w:pStyle w:val="ListBullet"/>
        <w:spacing w:line="240" w:lineRule="auto"/>
        <w:ind w:left="720"/>
      </w:pPr>
      <w:r>
        <w:rPr>
          <w:lang w:val="pt_PT" w:bidi="pt_PT"/>
        </w:rPr>
      </w:r>
      <w:r>
        <w:rPr>
          <w:lang w:val="pt_PT" w:bidi="pt_PT"/>
        </w:rPr>
        <w:t>Pergunte aos atores que interpretam os crentes de Jerusalém: “Como vocês estão se sentindo?” Você pode ouvir coisas como: “Desconfiados. Quem ele está tentando enganar? Esse é apenas um truque para nos prender”, ou “Com medo. Ele tem uma reputação de perseguir os seguidores de Jesus”, e “Não acredito nele. Ele estava lá quando Estêvão foi morto”.</w:t>
      </w:r>
    </w:p>
    <w:p>
      <w:pPr>
        <w:pStyle w:val="ListBullet"/>
        <w:spacing w:line="240" w:lineRule="auto"/>
        <w:ind w:left="720"/>
      </w:pPr>
      <w:r>
        <w:rPr>
          <w:lang w:val="pt_PT" w:bidi="pt_PT"/>
        </w:rPr>
      </w:r>
      <w:r>
        <w:rPr>
          <w:lang w:val="pt_PT" w:bidi="pt_PT"/>
        </w:rPr>
        <w:t>Pergunte ao ator que interpreta Barnabé: “Como você está se sentindo?” Vocês podem ouvir coisas como: “Irei descobrir por mim mesmo. Sei que Jesus muda as pessoas”, ou “Ele precisa de alguém para ajudá-lo”, e “Ouvi o testemunho de Saulo. Saulo encontrou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Saulo andando livremente em Jerusalém e proclamando Jesus. Saulo debate com alguns judeus que falam grego. Eles tentam matá-lo. Os crentes levam Saulo para longe de Jerusalém.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judeus que falam grego: “Como vocês estão se sentindo?” Vocês podem ouvir coisas como: “Irado. Ele está discutindo conosco sobre Deus. Ele precisa morrer”, e “Furioso. Ele não costumava matar as pessoas por falar sobre Jesus?”</w:t>
      </w:r>
    </w:p>
    <w:p>
      <w:pPr>
        <w:pStyle w:val="ListBullet"/>
        <w:spacing w:line="240" w:lineRule="auto"/>
        <w:ind w:left="720"/>
      </w:pPr>
      <w:r>
        <w:rPr>
          <w:lang w:val="pt_PT" w:bidi="pt_PT"/>
        </w:rPr>
      </w:r>
      <w:r>
        <w:rPr>
          <w:lang w:val="pt_PT" w:bidi="pt_PT"/>
        </w:rPr>
        <w:t>Pergunte ao ator que interpreta Saulo: “Como você está se sentindo?” Vocês podem ouvir coisas como: “Felizes por ser aceitos pelos crentes. Preciso ajudar a espalhar a palavra sobre Jesus”, ou “Por que as pessoas estão sempre tentando me matar? Acho que isso é o que Jesus queria dizer quando ele disse que sofreria por ele”, e “Feliz pelos outros crentes estarem preocupados com meu bem-estar”.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igreja crescendo durante um tempo de paz.</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Saulo ficou com os </w:t>
      </w:r>
      <w:r>
        <w:rPr>
          <w:b/>
          <w:lang w:val="pt_PT" w:bidi="pt_PT"/>
        </w:rPr>
        <w:t>discípulos</w:t>
      </w:r>
      <w:r>
        <w:rPr>
          <w:lang w:val="pt_PT" w:bidi="pt_PT"/>
        </w:rPr>
        <w:t xml:space="preserve">, ou </w:t>
      </w:r>
      <w:r>
        <w:rPr>
          <w:lang w:val="pt_PT" w:bidi="pt_PT"/>
        </w:rPr>
        <w:t>crentes</w:t>
      </w:r>
      <w:r>
        <w:rPr>
          <w:lang w:val="pt_PT" w:bidi="pt_PT"/>
        </w:rPr>
        <w:t xml:space="preserve">, seguidores de Jesus, em Damasco e Jerusalém. Use a mesma palavra, crentes ou discípulos, que você usou em passagens anteriores. Uma definição de </w:t>
      </w:r>
      <w:r>
        <w:rPr>
          <w:lang w:val="pt_PT" w:bidi="pt_PT"/>
        </w:rPr>
        <w:t>discípulos</w:t>
      </w:r>
      <w:r>
        <w:rPr>
          <w:lang w:val="pt_PT" w:bidi="pt_PT"/>
        </w:rPr>
        <w:t xml:space="preserve"> pode ser encontrada no Glossário Mestre.</w:t>
      </w:r>
    </w:p>
    <w:p>
      <w:pPr/>
      <w:r>
        <w:rPr>
          <w:lang w:val="pt_PT" w:bidi="pt_PT"/>
        </w:rPr>
      </w:r>
      <w:r>
        <w:rPr>
          <w:lang w:val="pt_PT" w:bidi="pt_PT"/>
        </w:rPr>
        <w:t xml:space="preserve">Assim que Saulo havia recuperado sua força, ele começou a </w:t>
      </w:r>
      <w:r>
        <w:rPr>
          <w:b/>
          <w:lang w:val="pt_PT" w:bidi="pt_PT"/>
        </w:rPr>
        <w:t>proclamar</w:t>
      </w:r>
      <w:r>
        <w:rPr>
          <w:lang w:val="pt_PT" w:bidi="pt_PT"/>
        </w:rPr>
        <w:t xml:space="preserve"> nas </w:t>
      </w:r>
      <w:r>
        <w:rPr>
          <w:b/>
          <w:lang w:val="pt_PT" w:bidi="pt_PT"/>
        </w:rPr>
        <w:t>sinagogas</w:t>
      </w:r>
      <w:r>
        <w:rPr>
          <w:lang w:val="pt_PT" w:bidi="pt_PT"/>
        </w:rPr>
        <w:t xml:space="preserve">, o lugar judaico de oração, que Jesus era o </w:t>
      </w:r>
      <w:r>
        <w:rPr>
          <w:b/>
          <w:lang w:val="pt_PT" w:bidi="pt_PT"/>
        </w:rPr>
        <w:t>Filho de Deus</w:t>
      </w:r>
      <w:r>
        <w:rPr>
          <w:lang w:val="pt_PT" w:bidi="pt_PT"/>
        </w:rPr>
        <w:t>.</w:t>
      </w:r>
    </w:p>
    <w:p>
      <w:pPr/>
      <w:r>
        <w:rPr>
          <w:lang w:val="pt_PT" w:bidi="pt_PT"/>
        </w:rPr>
      </w:r>
      <w:r>
        <w:rPr>
          <w:b/>
          <w:lang w:val="pt_PT" w:bidi="pt_PT"/>
        </w:rPr>
        <w:t>Proclamar</w:t>
      </w:r>
      <w:r>
        <w:rPr>
          <w:lang w:val="pt_PT" w:bidi="pt_PT"/>
        </w:rPr>
        <w:t xml:space="preserve"> significa anunciar ou declarar abertamente.</w:t>
      </w:r>
    </w:p>
    <w:p>
      <w:pPr/>
      <w:r>
        <w:rPr>
          <w:lang w:val="pt_PT" w:bidi="pt_PT"/>
        </w:rPr>
      </w:r>
      <w:r>
        <w:rPr>
          <w:lang w:val="pt_PT" w:bidi="pt_PT"/>
        </w:rPr>
        <w:t xml:space="preserve">Use a mesma palavra para </w:t>
      </w:r>
      <w:r>
        <w:rPr>
          <w:b/>
          <w:lang w:val="pt_PT" w:bidi="pt_PT"/>
        </w:rPr>
        <w:t>sinagogas</w:t>
      </w:r>
      <w:r>
        <w:rPr>
          <w:lang w:val="pt_PT" w:bidi="pt_PT"/>
        </w:rPr>
        <w:t xml:space="preserve"> usada anteriormente em outras passagens. </w:t>
      </w:r>
      <w:r>
        <w:rPr>
          <w:lang w:val="pt_PT" w:bidi="pt_PT"/>
        </w:rPr>
        <w:t>Sinagoga</w:t>
      </w:r>
      <w:r>
        <w:rPr>
          <w:lang w:val="pt_PT" w:bidi="pt_PT"/>
        </w:rPr>
        <w:t xml:space="preserve"> pode ser encontrado no Glossário Mestre.</w:t>
      </w:r>
    </w:p>
    <w:p>
      <w:pPr/>
      <w:r>
        <w:rPr>
          <w:lang w:val="pt_PT" w:bidi="pt_PT"/>
        </w:rPr>
      </w:r>
      <w:r>
        <w:rPr>
          <w:b/>
          <w:lang w:val="pt_PT" w:bidi="pt_PT"/>
        </w:rPr>
        <w:t>Filho de Deus</w:t>
      </w:r>
      <w:r>
        <w:rPr>
          <w:lang w:val="pt_PT" w:bidi="pt_PT"/>
        </w:rPr>
        <w:t xml:space="preserve"> é um título usado para Jesus. As pessoas às vezes usavam esse título para se referir a um salvador que seria um descendente do rei Davi. Deus enviaria esse salvador para resgatar seu povo. As pessoas também se referiam a esse salvador como o “Messias” ou “Cristo”. O título “Filho de Deus” indica que Jesus tem a mesma natureza e caráter que Deus. Isso se refere ao relacionamento especial entre Deus e Jesus. No entanto, precisa ser entendido que ele não era o resultado de uma união física de Deus com uma mulher. </w:t>
      </w:r>
      <w:r>
        <w:rPr>
          <w:lang w:val="pt_PT" w:bidi="pt_PT"/>
        </w:rPr>
        <w:t>Filho de Deus</w:t>
      </w:r>
      <w:r>
        <w:rPr>
          <w:lang w:val="pt_PT" w:bidi="pt_PT"/>
        </w:rPr>
        <w:t xml:space="preserve"> e </w:t>
      </w:r>
      <w:r>
        <w:rPr>
          <w:lang w:val="pt_PT" w:bidi="pt_PT"/>
        </w:rPr>
        <w:t>Messias</w:t>
      </w:r>
      <w:r>
        <w:rPr>
          <w:lang w:val="pt_PT" w:bidi="pt_PT"/>
        </w:rPr>
        <w:t xml:space="preserve"> podem ser encontrados no Glossário Mestre.</w:t>
      </w:r>
    </w:p>
    <w:p>
      <w:pPr/>
      <w:r>
        <w:rPr>
          <w:lang w:val="pt_PT" w:bidi="pt_PT"/>
        </w:rPr>
      </w:r>
      <w:r>
        <w:rPr>
          <w:lang w:val="pt_PT" w:bidi="pt_PT"/>
        </w:rPr>
        <w:t xml:space="preserve">Depois de algum tempo, os </w:t>
      </w:r>
      <w:r>
        <w:rPr>
          <w:b/>
          <w:lang w:val="pt_PT" w:bidi="pt_PT"/>
        </w:rPr>
        <w:t>judeus</w:t>
      </w:r>
      <w:r>
        <w:rPr>
          <w:lang w:val="pt_PT" w:bidi="pt_PT"/>
        </w:rPr>
        <w:t xml:space="preserve"> em Damasco queriam matar Saulo. A cidade de Damasco era fechada por um alto muro de pedra. Eles vigiavam os </w:t>
      </w:r>
      <w:r>
        <w:rPr>
          <w:b/>
          <w:lang w:val="pt_PT" w:bidi="pt_PT"/>
        </w:rPr>
        <w:t>portões da cidade</w:t>
      </w:r>
      <w:r>
        <w:rPr>
          <w:lang w:val="pt_PT" w:bidi="pt_PT"/>
        </w:rPr>
        <w:t xml:space="preserve">, as entradas e saídas para a cidade, na esperança de pegar Saulo. Os crentes ajudaram Saulo a escapar de Damasco abaixo-o em uma grande cesta por uma janela ou abertura na muralha da cidade. Saulo foi para Jerusalém. Uma definição de </w:t>
      </w:r>
      <w:r>
        <w:rPr>
          <w:lang w:val="pt_PT" w:bidi="pt_PT"/>
        </w:rPr>
        <w:t>judeus</w:t>
      </w:r>
      <w:r>
        <w:rPr>
          <w:lang w:val="pt_PT" w:bidi="pt_PT"/>
        </w:rPr>
        <w:t xml:space="preserve"> pode ser encontrada no Glossário Mestre.</w:t>
      </w:r>
    </w:p>
    <w:p>
      <w:pPr/>
      <w:r>
        <w:rPr>
          <w:lang w:val="pt_PT" w:bidi="pt_PT"/>
        </w:rPr>
      </w:r>
      <w:r>
        <w:rPr>
          <w:lang w:val="pt_PT" w:bidi="pt_PT"/>
        </w:rPr>
        <w:t xml:space="preserve">Em Jerusalém, os seguidores de Jesus tinham medo de Saulo, então Barnabé foi até Saulo para ouvir sua história. Barnabé então apresentou Saulo aos </w:t>
      </w:r>
      <w:r>
        <w:rPr>
          <w:b/>
          <w:lang w:val="pt_PT" w:bidi="pt_PT"/>
        </w:rPr>
        <w:t>apóstolos</w:t>
      </w:r>
      <w:r>
        <w:rPr>
          <w:lang w:val="pt_PT" w:bidi="pt_PT"/>
        </w:rPr>
        <w:t xml:space="preserve">. Use a mesma palavra para apóstolos que você usou em passagens anteriores. A definição da palavra </w:t>
      </w:r>
      <w:r>
        <w:rPr>
          <w:lang w:val="pt_PT" w:bidi="pt_PT"/>
        </w:rPr>
        <w:t>apóstolo</w:t>
      </w:r>
      <w:r>
        <w:rPr>
          <w:lang w:val="pt_PT" w:bidi="pt_PT"/>
        </w:rPr>
        <w:t xml:space="preserve"> pode ser encontrada no Glossário Mestre.</w:t>
      </w:r>
    </w:p>
    <w:p>
      <w:pPr/>
      <w:r>
        <w:rPr>
          <w:lang w:val="pt_PT" w:bidi="pt_PT"/>
        </w:rPr>
      </w:r>
      <w:r>
        <w:rPr>
          <w:lang w:val="pt_PT" w:bidi="pt_PT"/>
        </w:rPr>
        <w:t xml:space="preserve">Em Jerusalém, Saulo também </w:t>
      </w:r>
      <w:r>
        <w:rPr>
          <w:b/>
          <w:lang w:val="pt_PT" w:bidi="pt_PT"/>
        </w:rPr>
        <w:t>pregou ousadamente em nome de Jesus</w:t>
      </w:r>
      <w:r>
        <w:rPr>
          <w:lang w:val="pt_PT" w:bidi="pt_PT"/>
        </w:rPr>
        <w:t>. Isso significa que Saulo estava falando com ousadia sobre Jesus. Ele debateu com os judeus que falam grego. Os judeus tentaram matar Saulo, então os irmãos em Jerusalém levaram Saulo para Cesareia e o enviaram para Tarso, a cidade natal de Saulo. Aqui “irmãos” significa os crentes ou seguidores de Jesus.</w:t>
      </w:r>
    </w:p>
    <w:p>
      <w:pPr/>
      <w:r>
        <w:rPr>
          <w:lang w:val="pt_PT" w:bidi="pt_PT"/>
        </w:rPr>
      </w:r>
      <w:r>
        <w:rPr>
          <w:lang w:val="pt_PT" w:bidi="pt_PT"/>
        </w:rPr>
        <w:t xml:space="preserve">A </w:t>
      </w:r>
      <w:r>
        <w:rPr>
          <w:b/>
          <w:lang w:val="pt_PT" w:bidi="pt_PT"/>
        </w:rPr>
        <w:t>igreja</w:t>
      </w:r>
      <w:r>
        <w:rPr>
          <w:lang w:val="pt_PT" w:bidi="pt_PT"/>
        </w:rPr>
        <w:t xml:space="preserve"> na região da Judeia, da Galileia e Samaria experimentou um tempo de paz. A igreja se refere ao grupo de crentes em um local ou região específica. No Novo Testamento, “igreja” nunca se refere a um edifício. Use a palavra para igreja usada anteriormente em outras passagens. Uma definição completa de </w:t>
      </w:r>
      <w:r>
        <w:rPr>
          <w:lang w:val="pt_PT" w:bidi="pt_PT"/>
        </w:rPr>
        <w:t>igreja</w:t>
      </w:r>
      <w:r>
        <w:rPr>
          <w:lang w:val="pt_PT" w:bidi="pt_PT"/>
        </w:rPr>
        <w:t xml:space="preserve"> pode ser encontrada no Glossário Mestre.</w:t>
      </w:r>
    </w:p>
    <w:p>
      <w:pPr/>
      <w:r>
        <w:rPr>
          <w:lang w:val="pt_PT" w:bidi="pt_PT"/>
        </w:rPr>
      </w:r>
      <w:r>
        <w:rPr>
          <w:lang w:val="pt_PT" w:bidi="pt_PT"/>
        </w:rPr>
        <w:t xml:space="preserve">O </w:t>
      </w:r>
      <w:r>
        <w:rPr>
          <w:b/>
          <w:lang w:val="pt_PT" w:bidi="pt_PT"/>
        </w:rPr>
        <w:t>Espírito Santo</w:t>
      </w:r>
      <w:r>
        <w:rPr>
          <w:lang w:val="pt_PT" w:bidi="pt_PT"/>
        </w:rPr>
        <w:t xml:space="preserve"> fortalecia os crentes espiritualmente. Isso significa que o Espírito Santo capacitava eles a obedecer a Jesus mais completamente. Os crentes também viviam ou caminhavam no </w:t>
      </w:r>
      <w:r>
        <w:rPr>
          <w:b/>
          <w:lang w:val="pt_PT" w:bidi="pt_PT"/>
        </w:rPr>
        <w:t>temor do Senhor</w:t>
      </w:r>
      <w:r>
        <w:rPr>
          <w:lang w:val="pt_PT" w:bidi="pt_PT"/>
        </w:rPr>
        <w:t xml:space="preserve">. Isso significa que eles tinham reverência ou honra e respeito por Jesus. "A igreja aumentava em número", significa que o Espírito Santo ajudava mais e mais pessoas a se tornarem seguidoras de Jesus. Use as mesmas palavras para Espírito Santo e Senhor que você usou em passagens anteriores. Definições completas de </w:t>
      </w:r>
      <w:r>
        <w:rPr>
          <w:lang w:val="pt_PT" w:bidi="pt_PT"/>
        </w:rPr>
        <w:t>Espírito Santo</w:t>
      </w:r>
      <w:r>
        <w:rPr>
          <w:lang w:val="pt_PT" w:bidi="pt_PT"/>
        </w:rPr>
        <w:t xml:space="preserve">, </w:t>
      </w:r>
      <w:r>
        <w:rPr>
          <w:lang w:val="pt_PT" w:bidi="pt_PT"/>
        </w:rPr>
        <w:t>Senhor</w:t>
      </w:r>
      <w:r>
        <w:rPr>
          <w:lang w:val="pt_PT" w:bidi="pt_PT"/>
        </w:rPr>
        <w:t xml:space="preserve"> e </w:t>
      </w:r>
      <w:r>
        <w:rPr>
          <w:lang w:val="pt_PT" w:bidi="pt_PT"/>
        </w:rPr>
        <w:t>temor de Deus</w:t>
      </w:r>
      <w:r>
        <w:rPr>
          <w:lang w:val="pt_PT" w:bidi="pt_PT"/>
        </w:rPr>
        <w:t xml:space="preserve"> podem ser encontradas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recitar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9:32–35</w:t>
      </w:r>
      <w:r>
        <w:rPr>
          <w:lang w:val="pt_PT" w:bidi="pt_PT"/>
        </w:rPr>
      </w:r>
    </w:p>
    <w:p>
      <w:pPr>
        <w:pStyle w:val="Heading3"/>
      </w:pPr>
      <w:r>
        <w:rPr>
          <w:lang w:val="pt_PT" w:bidi="pt_PT"/>
        </w:rPr>
        <w:t>Ouvir e Sentir</w:t>
      </w:r>
    </w:p>
    <w:p>
      <w:pPr/>
      <w:r>
        <w:rPr>
          <w:lang w:val="pt_PT" w:bidi="pt_PT"/>
        </w:rPr>
      </w:r>
      <w:r>
        <w:rPr>
          <w:lang w:val="pt_PT" w:bidi="pt_PT"/>
        </w:rPr>
        <w:t>Ouçam Atos 9.32–35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Lucas reapresenta Pedro na história, dizendo “agora Pedro” ou “enquanto isso, Pedro”. Essa era a maneira de Lucas de mudar o foco de volta para Pedro. Nas passagens anteriores, vocês se lembrarão dos eventos relacionados a Saulo se tornando um seguidor de Jesus. Anteriormente, vocês se lembrarão que Pedro e João haviam estado na região de Samaria para ver o trabalho de Deus entre o povo samaritano. Eles então retornaram para casa em Jerusalém.</w:t>
      </w:r>
    </w:p>
    <w:p>
      <w:pPr/>
      <w:r>
        <w:rPr>
          <w:lang w:val="pt_PT" w:bidi="pt_PT"/>
        </w:rPr>
      </w:r>
      <w:r>
        <w:rPr>
          <w:lang w:val="pt_PT" w:bidi="pt_PT"/>
        </w:rPr>
        <w:t>Provavelmente como a igreja agora está experimentando um tempo sem perseguição, Pedro decide fazer uma viagem para visitar e encorajar os crentes em vários lugares. Em algumas versões em português, diz que Pedro visitou “os santos”. Esse termo significa literalmente “as pessoas santas” e se refere a pessoas que pertenciam a Deus porque elas haviam acreditado em Jesus.</w:t>
      </w:r>
    </w:p>
    <w:p>
      <w:pPr/>
      <w:r>
        <w:rPr>
          <w:lang w:val="pt_PT" w:bidi="pt_PT"/>
        </w:rPr>
      </w:r>
      <w:r>
        <w:rPr>
          <w:lang w:val="pt_PT" w:bidi="pt_PT"/>
        </w:rPr>
        <w:t>Parem e discutam: Pensem em um grupo ou grupos de pessoas que vocês conhecem. Quais são os termos ou nomes diferentes que vocês usam para identificar o mesmo grupo?</w:t>
      </w:r>
    </w:p>
    <w:p>
      <w:pPr/>
      <w:r>
        <w:rPr>
          <w:lang w:val="pt_PT" w:bidi="pt_PT"/>
        </w:rPr>
      </w:r>
      <w:r>
        <w:rPr>
          <w:lang w:val="pt_PT" w:bidi="pt_PT"/>
        </w:rPr>
        <w:t>Um dos lugares que Pedro visitou era Lida. Lida é uma cidade na estrada entre Jerusalém e a cidade portuária de Jope no Mar Mediterrâneo. Lida ficava a 16 quilômetros a sudeste de Jope. Estava localizado em uma região chamada Sarom.</w:t>
      </w:r>
    </w:p>
    <w:p>
      <w:pPr/>
      <w:r>
        <w:rPr>
          <w:lang w:val="pt_PT" w:bidi="pt_PT"/>
        </w:rPr>
      </w:r>
      <w:r>
        <w:rPr>
          <w:lang w:val="pt_PT" w:bidi="pt_PT"/>
        </w:rPr>
        <w:t xml:space="preserve">Mostre um mapa que inclua </w:t>
      </w:r>
      <w:r>
        <w:rPr>
          <w:lang w:val="pt_PT" w:bidi="pt_PT"/>
        </w:rPr>
        <w:t>Jerusalém, Lida, Jope e as planícies de Sarom</w:t>
      </w:r>
      <w:r>
        <w:rPr>
          <w:lang w:val="pt_PT" w:bidi="pt_PT"/>
        </w:rPr>
        <w:t>.</w:t>
      </w:r>
    </w:p>
    <w:p>
      <w:pPr/>
      <w:r>
        <w:rPr>
          <w:lang w:val="pt_PT" w:bidi="pt_PT"/>
        </w:rPr>
      </w:r>
      <w:r>
        <w:rPr>
          <w:lang w:val="pt_PT" w:bidi="pt_PT"/>
        </w:rPr>
        <w:t>Nessa cidade, Pedro encontrou um homem chamado Eneias. Acredita-se que Eneias era um seguidor de Jesus, uma vez que Pedro estava viajando para visitar com os crentes. Eneias estava paralisado, o que significa que ele era incapaz de caminhar. Ele havia sido incapaz de deixar sua cama por oito anos. Pedro fala com Eneias e diz: “Jesus Cristo cura você”. Cristo é a palavra grega para Messias, ou salvador prometido.</w:t>
      </w:r>
    </w:p>
    <w:p>
      <w:pPr/>
      <w:r>
        <w:rPr>
          <w:lang w:val="pt_PT" w:bidi="pt_PT"/>
        </w:rPr>
      </w:r>
      <w:r>
        <w:rPr>
          <w:lang w:val="pt_PT" w:bidi="pt_PT"/>
        </w:rPr>
        <w:t>Parem e discutam: Em sua cultura, onde uma pessoa paralisada passa a maior parte de seu tempo? Como as pessoas paralisadas são tratadas? Quem os ajuda e como eles são ajudados?</w:t>
      </w:r>
    </w:p>
    <w:p>
      <w:pPr/>
      <w:r>
        <w:rPr>
          <w:lang w:val="pt_PT" w:bidi="pt_PT"/>
        </w:rPr>
      </w:r>
      <w:r>
        <w:rPr>
          <w:lang w:val="pt_PT" w:bidi="pt_PT"/>
        </w:rPr>
        <w:t>Ele ordena que Eneias “se levante e faça sua cama”. A maioria dos estudiosos acredita que isso significa enrolar sua esteira ou colocar sua cama de longe. As camas eram muitas vezes esteiras de dormir que consistiam em uma grande almofada feita de juncos, palha ou pele de animal. Esse tipo de esteira de dormir fornecia apenas um tampão básico do solo ou chão. Uma pessoa poderia dobrar facilmente a cama e carregá-la de um lugar para outro, ou poderia ser dobrada e armazenada na casa, permitindo que o espaço no chão que ocupava fosse usado para outra coisa.</w:t>
      </w:r>
    </w:p>
    <w:p>
      <w:pPr/>
      <w:r>
        <w:rPr>
          <w:lang w:val="pt_PT" w:bidi="pt_PT"/>
        </w:rPr>
      </w:r>
      <w:r>
        <w:rPr>
          <w:lang w:val="pt_PT" w:bidi="pt_PT"/>
        </w:rPr>
        <w:t>Parem e discutam: Quais são os vários arranjos de dormir encontrados em sua cultura?</w:t>
      </w:r>
    </w:p>
    <w:p>
      <w:pPr/>
      <w:r>
        <w:rPr>
          <w:lang w:val="pt_PT" w:bidi="pt_PT"/>
        </w:rPr>
      </w:r>
      <w:r>
        <w:rPr>
          <w:lang w:val="pt_PT" w:bidi="pt_PT"/>
        </w:rPr>
        <w:t xml:space="preserve">Mostre uma foto de uma </w:t>
      </w:r>
      <w:r>
        <w:rPr>
          <w:lang w:val="pt_PT" w:bidi="pt_PT"/>
        </w:rPr>
        <w:t>esteira de dormir</w:t>
      </w:r>
      <w:r>
        <w:rPr>
          <w:lang w:val="pt_PT" w:bidi="pt_PT"/>
        </w:rPr>
        <w:t xml:space="preserve"> se sua equipe já não tiver visto uma.</w:t>
      </w:r>
    </w:p>
    <w:p>
      <w:pPr/>
      <w:r>
        <w:rPr>
          <w:lang w:val="pt_PT" w:bidi="pt_PT"/>
        </w:rPr>
      </w:r>
      <w:r>
        <w:rPr>
          <w:lang w:val="pt_PT" w:bidi="pt_PT"/>
        </w:rPr>
        <w:t>Eneias se levantou imediatamente. Isso mostrou às pessoas que Jesus o curou. As notícias de sua cura se espalharam pela região. As pessoas viram ele e as pessoas de Lida e a região de Sarom se voltaram para o Senhor, o que significa que elas se tornaram seguidores de Jesus.</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Pedro viaja de lugar para lugar visitando os crentes. Ele chega a Lida.</w:t>
      </w:r>
    </w:p>
    <w:p>
      <w:pPr/>
      <w:r>
        <w:rPr>
          <w:lang w:val="pt_PT" w:bidi="pt_PT"/>
        </w:rPr>
      </w:r>
      <w:r>
        <w:rPr>
          <w:b/>
          <w:lang w:val="pt_PT" w:bidi="pt_PT"/>
        </w:rPr>
        <w:t>Segunda cena:</w:t>
      </w:r>
      <w:r>
        <w:rPr>
          <w:lang w:val="pt_PT" w:bidi="pt_PT"/>
        </w:rPr>
        <w:t xml:space="preserve"> Pedro encontra Eneias, e Jesus cura Eneias.</w:t>
      </w:r>
    </w:p>
    <w:p>
      <w:pPr/>
      <w:r>
        <w:rPr>
          <w:lang w:val="pt_PT" w:bidi="pt_PT"/>
        </w:rPr>
      </w:r>
      <w:r>
        <w:rPr>
          <w:b/>
          <w:lang w:val="pt_PT" w:bidi="pt_PT"/>
        </w:rPr>
        <w:t>Terceira cena:</w:t>
      </w:r>
      <w:r>
        <w:rPr>
          <w:lang w:val="pt_PT" w:bidi="pt_PT"/>
        </w:rPr>
        <w:t xml:space="preserve"> Os residentes de Lida e a região de Sarom veem Eneias caminhando e colocam sua confiança em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Crentes em lugares que Pedro visitou</w:t>
      </w:r>
    </w:p>
    <w:p>
      <w:pPr>
        <w:pStyle w:val="ListBullet"/>
        <w:spacing w:line="240" w:lineRule="auto"/>
        <w:ind w:left="720"/>
      </w:pPr>
      <w:r>
        <w:rPr>
          <w:lang w:val="pt_PT" w:bidi="pt_PT"/>
        </w:rPr>
      </w:r>
      <w:r>
        <w:rPr>
          <w:lang w:val="pt_PT" w:bidi="pt_PT"/>
        </w:rPr>
        <w:t>Eneias</w:t>
      </w:r>
    </w:p>
    <w:p>
      <w:pPr>
        <w:pStyle w:val="ListBullet"/>
        <w:spacing w:line="240" w:lineRule="auto"/>
        <w:ind w:left="720"/>
      </w:pPr>
      <w:r>
        <w:rPr>
          <w:lang w:val="pt_PT" w:bidi="pt_PT"/>
        </w:rPr>
      </w:r>
      <w:r>
        <w:rPr>
          <w:lang w:val="pt_PT" w:bidi="pt_PT"/>
        </w:rPr>
        <w:t>Crentes em Lida</w:t>
      </w:r>
    </w:p>
    <w:p>
      <w:pPr>
        <w:pStyle w:val="ListBullet"/>
        <w:spacing w:line="240" w:lineRule="auto"/>
        <w:ind w:left="720"/>
      </w:pPr>
      <w:r>
        <w:rPr>
          <w:lang w:val="pt_PT" w:bidi="pt_PT"/>
        </w:rPr>
      </w:r>
      <w:r>
        <w:rPr>
          <w:lang w:val="pt_PT" w:bidi="pt_PT"/>
        </w:rPr>
        <w:t>Pessoas de Lida e Sarom</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há um tempo de paz quando na igreja, os seguidores de Jesus não estão experimentando perseguição.</w:t>
      </w:r>
    </w:p>
    <w:p>
      <w:pPr/>
      <w:r>
        <w:rPr>
          <w:lang w:val="pt_PT" w:bidi="pt_PT"/>
        </w:rPr>
      </w:r>
      <w:r>
        <w:rPr>
          <w:lang w:val="pt_PT" w:bidi="pt_PT"/>
        </w:rPr>
        <w:t>É importante lembrar quem Pedro estava visitando em sua jornada. Quando Pedro chega a Lida, ele encontra um homem chamado Eneias. É importante lembrar a condição de Eneias durante os últimos oito anos.</w:t>
      </w:r>
    </w:p>
    <w:p>
      <w:pPr/>
      <w:r>
        <w:rPr>
          <w:lang w:val="pt_PT" w:bidi="pt_PT"/>
        </w:rPr>
      </w:r>
      <w:r>
        <w:rPr>
          <w:lang w:val="pt_PT" w:bidi="pt_PT"/>
        </w:rPr>
        <w:t>É importante lembrar o que Pedro diz a Eneias quando eles se encontram. Pedro diz a ele que Jesus o cura, o que significa que o poder de Jesus o cura, mesmo que Jesus não estava fisicamente lá. É importante lembrar o que acontece com Eneias.</w:t>
      </w:r>
    </w:p>
    <w:p>
      <w:pPr/>
      <w:r>
        <w:rPr>
          <w:lang w:val="pt_PT" w:bidi="pt_PT"/>
        </w:rPr>
      </w:r>
      <w:r>
        <w:rPr>
          <w:lang w:val="pt_PT" w:bidi="pt_PT"/>
        </w:rPr>
        <w:t>É importante lembrar que as notícias da cura de Eneias se espalharam pela região. É importante lembrar como as pessoas de Lida e Sarom reagem a esses eventos.</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Crentes em lugares que Pedro visitou</w:t>
      </w:r>
    </w:p>
    <w:p>
      <w:pPr>
        <w:pStyle w:val="ListBullet"/>
        <w:spacing w:line="240" w:lineRule="auto"/>
        <w:ind w:left="720"/>
      </w:pPr>
      <w:r>
        <w:rPr>
          <w:lang w:val="pt_PT" w:bidi="pt_PT"/>
        </w:rPr>
      </w:r>
      <w:r>
        <w:rPr>
          <w:lang w:val="pt_PT" w:bidi="pt_PT"/>
        </w:rPr>
        <w:t>Eneias</w:t>
      </w:r>
    </w:p>
    <w:p>
      <w:pPr>
        <w:pStyle w:val="ListBullet"/>
        <w:spacing w:line="240" w:lineRule="auto"/>
        <w:ind w:left="720"/>
      </w:pPr>
      <w:r>
        <w:rPr>
          <w:lang w:val="pt_PT" w:bidi="pt_PT"/>
        </w:rPr>
      </w:r>
      <w:r>
        <w:rPr>
          <w:lang w:val="pt_PT" w:bidi="pt_PT"/>
        </w:rPr>
        <w:t>Crentes em Lida</w:t>
      </w:r>
    </w:p>
    <w:p>
      <w:pPr>
        <w:pStyle w:val="ListBullet"/>
        <w:spacing w:line="240" w:lineRule="auto"/>
        <w:ind w:left="720"/>
      </w:pPr>
      <w:r>
        <w:rPr>
          <w:lang w:val="pt_PT" w:bidi="pt_PT"/>
        </w:rPr>
      </w:r>
      <w:r>
        <w:rPr>
          <w:lang w:val="pt_PT" w:bidi="pt_PT"/>
        </w:rPr>
        <w:t>Pessoas de Lida e Sarom</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Encenem Pedro viajando para visitar os crentes.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nos lugares que Pedro visita: “Como vocês estão se sentindo?” Vocês podem ouvir coisas como: “Estamos tão felizes por Pedro vir para nos ver”, ou “É tão bom ter paz e ser capaz de ter livremente comunhão e falar sobre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Pedro chegando a Lida e encontrando Eneias. Encenem a cura de Eneias. Eneias se levanta, enrola sua esteira de dormir.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Eneias: “Como você está se sentindo?” Vocês podem ouvir coisas como: “Sou forte novamente. É tão bom ser capaz de caminhar depois de todos esses anos”, ou “Sou tão grato por Jesus enviar Pedro aqui para que possa ser curado”, e “Louvado seja Jesus! Posso caminhar novamente!”</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“Estou tão feliz por poder servir a Jesus ajudando seu povo”, ou “Estou honrado por Jesus me enviar aqui”, e “Animado. Jesus disse que fariam grandes coisas em seu nome”.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Eneias caminhando por Lida e Sarom para que as pessoas o vejam. Muitas pessoas colocam sua confiança em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as pessoas de Lida e Sharom: “Como vocês estão se sentindo?” Vocês podem ouvir coisas como: “Uau! Vocês viram Eneias? Ele está caminhando novamente depois de 8 anos”, ou “Acredito em Jesus. Ele deve ser o Messias se ele pode fazer essas grandes coisas”.</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A igreja agora está experimentando um tempo sem </w:t>
      </w:r>
      <w:r>
        <w:rPr>
          <w:b/>
          <w:lang w:val="pt_PT" w:bidi="pt_PT"/>
        </w:rPr>
        <w:t>perseguição</w:t>
      </w:r>
      <w:r>
        <w:rPr>
          <w:lang w:val="pt_PT" w:bidi="pt_PT"/>
        </w:rPr>
        <w:t xml:space="preserve">, ou sendo maltratada por outras pessoas. Pedro decide fazer uma viagem para visitar e encorajar os crentes em vários lugares. Em algumas versões em português, diz que Pedro visitou os </w:t>
      </w:r>
      <w:r>
        <w:rPr>
          <w:b/>
          <w:lang w:val="pt_PT" w:bidi="pt_PT"/>
        </w:rPr>
        <w:t>santos</w:t>
      </w:r>
      <w:r>
        <w:rPr>
          <w:lang w:val="pt_PT" w:bidi="pt_PT"/>
        </w:rPr>
        <w:t xml:space="preserve">. Esse termo significa literalmente “as pessoas santas” e se refere a pessoas que pertenciam a Deus porque elas haviam acreditado em Jesus. Definições para </w:t>
      </w:r>
      <w:r>
        <w:rPr>
          <w:lang w:val="pt_PT" w:bidi="pt_PT"/>
        </w:rPr>
        <w:t>perseguição</w:t>
      </w:r>
      <w:r>
        <w:rPr>
          <w:lang w:val="pt_PT" w:bidi="pt_PT"/>
        </w:rPr>
        <w:t xml:space="preserve"> e </w:t>
      </w:r>
      <w:r>
        <w:rPr>
          <w:lang w:val="pt_PT" w:bidi="pt_PT"/>
        </w:rPr>
        <w:t>santos</w:t>
      </w:r>
      <w:r>
        <w:rPr>
          <w:lang w:val="pt_PT" w:bidi="pt_PT"/>
        </w:rPr>
        <w:t xml:space="preserve"> podem ser encontradas no Glossário Mestre.</w:t>
      </w:r>
    </w:p>
    <w:p>
      <w:pPr/>
      <w:r>
        <w:rPr>
          <w:lang w:val="pt_PT" w:bidi="pt_PT"/>
        </w:rPr>
      </w:r>
      <w:r>
        <w:rPr>
          <w:lang w:val="pt_PT" w:bidi="pt_PT"/>
        </w:rPr>
        <w:t>Pedro chega a Lida, uma cidade na estrada entre Jerusalém e a cidade portuária de Jope no Mar Mediterrâneo. Lida ficava a 16 quilômetros a sudeste de Jope. Estava localizado em uma região chamada Sarom.</w:t>
      </w:r>
    </w:p>
    <w:p>
      <w:pPr/>
      <w:r>
        <w:rPr>
          <w:lang w:val="pt_PT" w:bidi="pt_PT"/>
        </w:rPr>
      </w:r>
      <w:r>
        <w:rPr>
          <w:lang w:val="pt_PT" w:bidi="pt_PT"/>
        </w:rPr>
        <w:t xml:space="preserve">Mostre um mapa que inclua </w:t>
      </w:r>
      <w:r>
        <w:rPr>
          <w:lang w:val="pt_PT" w:bidi="pt_PT"/>
        </w:rPr>
        <w:t>Jerusalém, Lida, Jope e a região de Sarom</w:t>
      </w:r>
      <w:r>
        <w:rPr>
          <w:lang w:val="pt_PT" w:bidi="pt_PT"/>
        </w:rPr>
        <w:t>.</w:t>
      </w:r>
    </w:p>
    <w:p>
      <w:pPr/>
      <w:r>
        <w:rPr>
          <w:lang w:val="pt_PT" w:bidi="pt_PT"/>
        </w:rPr>
      </w:r>
      <w:r>
        <w:rPr>
          <w:lang w:val="pt_PT" w:bidi="pt_PT"/>
        </w:rPr>
        <w:t xml:space="preserve">Nessa cidade, Pedro encontrou um homem chamado Eneias. Eneias estava </w:t>
      </w:r>
      <w:r>
        <w:rPr>
          <w:b/>
          <w:lang w:val="pt_PT" w:bidi="pt_PT"/>
        </w:rPr>
        <w:t>paralisado</w:t>
      </w:r>
      <w:r>
        <w:rPr>
          <w:lang w:val="pt_PT" w:bidi="pt_PT"/>
        </w:rPr>
        <w:t>, o que significa que ele era incapaz de caminhar. Ele havia sido confinado a sua cama por oito anos. Use a mesma palavra para paralisado que vocês usaram em passagens anteriores.</w:t>
      </w:r>
    </w:p>
    <w:p>
      <w:pPr/>
      <w:r>
        <w:rPr>
          <w:lang w:val="pt_PT" w:bidi="pt_PT"/>
        </w:rPr>
      </w:r>
      <w:r>
        <w:rPr>
          <w:lang w:val="pt_PT" w:bidi="pt_PT"/>
        </w:rPr>
        <w:t xml:space="preserve">Pedro fala com Eneias e diz: “Jesus </w:t>
      </w:r>
      <w:r>
        <w:rPr>
          <w:b/>
          <w:lang w:val="pt_PT" w:bidi="pt_PT"/>
        </w:rPr>
        <w:t>Cristo</w:t>
      </w:r>
      <w:r>
        <w:rPr>
          <w:lang w:val="pt_PT" w:bidi="pt_PT"/>
        </w:rPr>
        <w:t xml:space="preserve"> cura você”. Cristo é a palavra grega para </w:t>
      </w:r>
      <w:r>
        <w:rPr>
          <w:b/>
          <w:lang w:val="pt_PT" w:bidi="pt_PT"/>
        </w:rPr>
        <w:t>Messias</w:t>
      </w:r>
      <w:r>
        <w:rPr>
          <w:lang w:val="pt_PT" w:bidi="pt_PT"/>
        </w:rPr>
        <w:t xml:space="preserve">, ou Salvador Prometido. Use a mesma palavra para "Cristo" que você usou em passagens anteriores. Definições de </w:t>
      </w:r>
      <w:r>
        <w:rPr>
          <w:lang w:val="pt_PT" w:bidi="pt_PT"/>
        </w:rPr>
        <w:t>Cristo</w:t>
      </w:r>
      <w:r>
        <w:rPr>
          <w:lang w:val="pt_PT" w:bidi="pt_PT"/>
        </w:rPr>
        <w:t xml:space="preserve"> e </w:t>
      </w:r>
      <w:r>
        <w:rPr>
          <w:lang w:val="pt_PT" w:bidi="pt_PT"/>
        </w:rPr>
        <w:t>Messias</w:t>
      </w:r>
      <w:r>
        <w:rPr>
          <w:lang w:val="pt_PT" w:bidi="pt_PT"/>
        </w:rPr>
        <w:t xml:space="preserve"> podem ser encontradas no Glossário Mestre.</w:t>
      </w:r>
    </w:p>
    <w:p>
      <w:pPr/>
      <w:r>
        <w:rPr>
          <w:lang w:val="pt_PT" w:bidi="pt_PT"/>
        </w:rPr>
      </w:r>
      <w:r>
        <w:rPr>
          <w:lang w:val="pt_PT" w:bidi="pt_PT"/>
        </w:rPr>
        <w:t xml:space="preserve">Pedro ordena que Eneias “se levante e faça sua </w:t>
      </w:r>
      <w:r>
        <w:rPr>
          <w:b/>
          <w:lang w:val="pt_PT" w:bidi="pt_PT"/>
        </w:rPr>
        <w:t>cama</w:t>
      </w:r>
      <w:r>
        <w:rPr>
          <w:lang w:val="pt_PT" w:bidi="pt_PT"/>
        </w:rPr>
        <w:t>”. A maioria dos estudiosos acredita que isso significa enrolar sua esteira, ou guardar sua cama. As camas eram muitas vezes esteiras de dormir que consistiam em uma grande almofada feita de juncos, palha ou pele de animal. Esse tipo de esteira de dormir fornecia apenas um tampão básico do solo ou chão. Uma pessoa poderia dobrar facilmente a cama e armazená-la na casa, permitindo que o espaço no chão que ocupava fosse usado para outra coisa. Use a mesma palavra para cama ou esteira que vocês usaram anteriormente.</w:t>
      </w:r>
    </w:p>
    <w:p>
      <w:pPr/>
      <w:r>
        <w:rPr>
          <w:lang w:val="pt_PT" w:bidi="pt_PT"/>
        </w:rPr>
      </w:r>
      <w:r>
        <w:rPr>
          <w:lang w:val="pt_PT" w:bidi="pt_PT"/>
        </w:rPr>
        <w:t xml:space="preserve">Mostre uma foto de uma </w:t>
      </w:r>
      <w:r>
        <w:rPr>
          <w:lang w:val="pt_PT" w:bidi="pt_PT"/>
        </w:rPr>
        <w:t>esteira de dormir</w:t>
      </w:r>
      <w:r>
        <w:rPr>
          <w:lang w:val="pt_PT" w:bidi="pt_PT"/>
        </w:rPr>
        <w:t xml:space="preserve"> se sua equipe já não tiver visto uma.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recitar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9:36–43</w:t>
      </w:r>
      <w:r>
        <w:rPr>
          <w:lang w:val="pt_PT" w:bidi="pt_PT"/>
        </w:rPr>
      </w:r>
    </w:p>
    <w:p>
      <w:pPr>
        <w:pStyle w:val="Heading3"/>
      </w:pPr>
      <w:r>
        <w:rPr>
          <w:lang w:val="pt_PT" w:bidi="pt_PT"/>
        </w:rPr>
        <w:t>Ouvir e Sentir</w:t>
      </w:r>
    </w:p>
    <w:p>
      <w:pPr/>
      <w:r>
        <w:rPr>
          <w:lang w:val="pt_PT" w:bidi="pt_PT"/>
        </w:rPr>
      </w:r>
      <w:r>
        <w:rPr>
          <w:lang w:val="pt_PT" w:bidi="pt_PT"/>
        </w:rPr>
        <w:t>Ouçam Atos 9.36–43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Na passagem anterior, vocês se lembrarão que Pedro havia viajado e visitado os crentes em várias cidades. Ele estava em Lida, onde um homem chamado Eneias foi curado depois de ficar paralisado por oito anos. Lida é uma cidade na estrada entre Jerusalém e a cidade de Jope. Lida ficava a 16 quilômetros a sudeste de Jope. Jope era uma cidade importante na costa do Mediterrâneo. As pessoas de Jope provavelmente haviam ouvido sobre a cura de Eneias.</w:t>
      </w:r>
    </w:p>
    <w:p>
      <w:pPr/>
      <w:r>
        <w:rPr>
          <w:lang w:val="pt_PT" w:bidi="pt_PT"/>
        </w:rPr>
      </w:r>
      <w:r>
        <w:rPr>
          <w:lang w:val="pt_PT" w:bidi="pt_PT"/>
        </w:rPr>
        <w:t xml:space="preserve">Mostre um mapa que inclua </w:t>
      </w:r>
      <w:r>
        <w:rPr>
          <w:lang w:val="pt_PT" w:bidi="pt_PT"/>
        </w:rPr>
        <w:t>Jerusalém, Lida e Jope</w:t>
      </w:r>
      <w:r>
        <w:rPr>
          <w:lang w:val="pt_PT" w:bidi="pt_PT"/>
        </w:rPr>
        <w:t>.</w:t>
      </w:r>
    </w:p>
    <w:p>
      <w:pPr/>
      <w:r>
        <w:rPr>
          <w:lang w:val="pt_PT" w:bidi="pt_PT"/>
        </w:rPr>
      </w:r>
      <w:r>
        <w:rPr>
          <w:lang w:val="pt_PT" w:bidi="pt_PT"/>
        </w:rPr>
        <w:t>Havia uma mulher vivendo na cidade de Jope, cujo nome judeu era Tabita. Ela também era conhecida por Dorcas, que era seu nome em grego. Seu nome significava “gazela”, que é um pequeno antílope ou animal parecido com um cervo.</w:t>
      </w:r>
    </w:p>
    <w:p>
      <w:pPr/>
      <w:r>
        <w:rPr>
          <w:lang w:val="pt_PT" w:bidi="pt_PT"/>
        </w:rPr>
      </w:r>
      <w:r>
        <w:rPr>
          <w:lang w:val="pt_PT" w:bidi="pt_PT"/>
        </w:rPr>
        <w:t xml:space="preserve">Mostre uma imagem de uma </w:t>
      </w:r>
      <w:r>
        <w:rPr>
          <w:lang w:val="pt_PT" w:bidi="pt_PT"/>
        </w:rPr>
        <w:t>gazela</w:t>
      </w:r>
      <w:r>
        <w:rPr>
          <w:lang w:val="pt_PT" w:bidi="pt_PT"/>
        </w:rPr>
        <w:t>.</w:t>
      </w:r>
    </w:p>
    <w:p>
      <w:pPr/>
      <w:r>
        <w:rPr>
          <w:lang w:val="pt_PT" w:bidi="pt_PT"/>
        </w:rPr>
      </w:r>
      <w:r>
        <w:rPr>
          <w:lang w:val="pt_PT" w:bidi="pt_PT"/>
        </w:rPr>
        <w:t>Parem e discutam: Quando uma pessoa é conhecida por mais um nome em sua cultura, como os nomes diferentes são usados? Qual é a importância de um nome dado a uma pessoa? Se o nome tem outro significado ou um significado especial, como o nome é escolhido para essa pessoa?</w:t>
      </w:r>
    </w:p>
    <w:p>
      <w:pPr/>
      <w:r>
        <w:rPr>
          <w:lang w:val="pt_PT" w:bidi="pt_PT"/>
        </w:rPr>
      </w:r>
      <w:r>
        <w:rPr>
          <w:lang w:val="pt_PT" w:bidi="pt_PT"/>
        </w:rPr>
        <w:t>Tabita era uma discípula, uma seguidora de Jesus. Ela era uma mulher que sempre fazia coisas boas. Ela fazia regularmente atos de caridade, ou ajudava os pobres. Isso significa que ela deu coisas como dinheiro e roupas para ajudar as pessoas que não tinham o que precisavam para viver normalmente. Lucas nos diz “nesses dias” ou “sobre esse tempo”, significando durante o tempo em que Pedro estava em Lida, Tabita ficou doente e morreu. De acordo com o costume judaico, as mulheres teriam lavado seu corpo para o sepultamento e o envolvido com pano. Em vez de enterrar o corpo imediatamente, eles colocam o corpo de Tabita em uma sala superior ou sala no andar superior. Isso se refere a uma sala que as pessoas haviam construído no telhado plano da casa. As pessoas provavelmente subiam uma escada externa para ir para essa sala.</w:t>
      </w:r>
    </w:p>
    <w:p>
      <w:pPr/>
      <w:r>
        <w:rPr>
          <w:lang w:val="pt_PT" w:bidi="pt_PT"/>
        </w:rPr>
      </w:r>
      <w:r>
        <w:rPr>
          <w:lang w:val="pt_PT" w:bidi="pt_PT"/>
        </w:rPr>
        <w:t xml:space="preserve">Mostre uma imagem de uma </w:t>
      </w:r>
      <w:r>
        <w:rPr>
          <w:lang w:val="pt_PT" w:bidi="pt_PT"/>
        </w:rPr>
        <w:t>casa com um telhado plano</w:t>
      </w:r>
      <w:r>
        <w:rPr>
          <w:lang w:val="pt_PT" w:bidi="pt_PT"/>
        </w:rPr>
        <w:t xml:space="preserve"> que tenha uma escada no lado de fora.</w:t>
      </w:r>
    </w:p>
    <w:p>
      <w:pPr/>
      <w:r>
        <w:rPr>
          <w:lang w:val="pt_PT" w:bidi="pt_PT"/>
        </w:rPr>
      </w:r>
      <w:r>
        <w:rPr>
          <w:lang w:val="pt_PT" w:bidi="pt_PT"/>
        </w:rPr>
        <w:t>Os discípulos em Jope ouviram que Pedro estava em Lida, que não ficava longe. Eles enviaram dois homens como mensageiros a Pedro. Os homens exortaram ou imploraram com ele para vir para Jope o mais rapidamente possível. Os dois mensageiros também teriam dito a Pedro por que eles precisavam dele para ir para Jope. Pedro acompanhou imediatamente os homens de volta para Jope. Os homens trouxeram Pedro para a sala onde o corpo de Tabita era mantido. As viúvas de Jope estavam lá chorando. Elas mostraram a Pedro as túnicas, ou mantos, e outras roupas que Tabita, também chamada Dorcas, havia feito para elas enquanto Tabita ainda estava com elas, querendo dizer, quando ela estava viva.</w:t>
      </w:r>
    </w:p>
    <w:p>
      <w:pPr/>
      <w:r>
        <w:rPr>
          <w:lang w:val="pt_PT" w:bidi="pt_PT"/>
        </w:rPr>
      </w:r>
      <w:r>
        <w:rPr>
          <w:lang w:val="pt_PT" w:bidi="pt_PT"/>
        </w:rPr>
        <w:t>Viúvas são mulheres cujos maridos haviam morrido. As viúvas naquela cultura eram pessoas com grande necessidade porque elas haviam perdido seus maridos que sustentavam elas Túnicas ou mantos se refere a roupas de comprimento total usadas ao longo do corpo. “Outras roupas” se refere a roupas externas ou capas.</w:t>
      </w:r>
    </w:p>
    <w:p>
      <w:pPr/>
      <w:r>
        <w:rPr>
          <w:lang w:val="pt_PT" w:bidi="pt_PT"/>
        </w:rPr>
      </w:r>
      <w:r>
        <w:rPr>
          <w:lang w:val="pt_PT" w:bidi="pt_PT"/>
        </w:rPr>
        <w:t>Parem e discutam: O que acontece com uma mulher em sua cultura quando seu marido morre? Quem é responsável por ajudar a suprir suas necessidades?</w:t>
      </w:r>
    </w:p>
    <w:p>
      <w:pPr/>
      <w:r>
        <w:rPr>
          <w:lang w:val="pt_PT" w:bidi="pt_PT"/>
        </w:rPr>
      </w:r>
      <w:r>
        <w:rPr>
          <w:lang w:val="pt_PT" w:bidi="pt_PT"/>
        </w:rPr>
        <w:t xml:space="preserve">Mostre uma imagem de uma </w:t>
      </w:r>
      <w:r>
        <w:rPr>
          <w:lang w:val="pt_PT" w:bidi="pt_PT"/>
        </w:rPr>
        <w:t>túnica</w:t>
      </w:r>
      <w:r>
        <w:rPr>
          <w:lang w:val="pt_PT" w:bidi="pt_PT"/>
        </w:rPr>
        <w:t xml:space="preserve"> e um </w:t>
      </w:r>
      <w:r>
        <w:rPr>
          <w:lang w:val="pt_PT" w:bidi="pt_PT"/>
        </w:rPr>
        <w:t>manto ou capa</w:t>
      </w:r>
      <w:r>
        <w:rPr>
          <w:lang w:val="pt_PT" w:bidi="pt_PT"/>
        </w:rPr>
        <w:t xml:space="preserve"> se sua equipe não tiver visto uma.</w:t>
      </w:r>
    </w:p>
    <w:p>
      <w:pPr/>
      <w:r>
        <w:rPr>
          <w:lang w:val="pt_PT" w:bidi="pt_PT"/>
        </w:rPr>
      </w:r>
      <w:r>
        <w:rPr>
          <w:lang w:val="pt_PT" w:bidi="pt_PT"/>
        </w:rPr>
        <w:t>Pedro colocou todas as pessoas do lado de fora. Isso significa que Pedro os enviou para fora ou fez todos deixar a sala. Essa é uma declaração forte. Talvez ele possa ter tido que levar alguns deles para fora porque eles não queriam sair.</w:t>
      </w:r>
    </w:p>
    <w:p>
      <w:pPr/>
      <w:r>
        <w:rPr>
          <w:lang w:val="pt_PT" w:bidi="pt_PT"/>
        </w:rPr>
      </w:r>
      <w:r>
        <w:rPr>
          <w:lang w:val="pt_PT" w:bidi="pt_PT"/>
        </w:rPr>
        <w:t>Parem e discutam: Como as pessoas em sua cultura se comportam quando alguém próximo ou especial delas morre?</w:t>
      </w:r>
    </w:p>
    <w:p>
      <w:pPr/>
      <w:r>
        <w:rPr>
          <w:lang w:val="pt_PT" w:bidi="pt_PT"/>
        </w:rPr>
      </w:r>
      <w:r>
        <w:rPr>
          <w:lang w:val="pt_PT" w:bidi="pt_PT"/>
        </w:rPr>
        <w:t>Pedro então se ajoelhou e orou a Deus. Lucas não nos diz o que Pedro disse, mas provavelmente ele orou para que Deus fizesse Tabita, ou Dorcas, vir à vida novamente. Pedro então se voltou, para o corpo de Tabita e ordenou a ela: “Tabita, levanta-se”. Tabita abriu seus olhos, viu Pedro e se sentou. A declaração “vendo Pedro” nos diz que seu rosto não estava coberto com pano e que ela estava deitada em suas costas. Ao abrir seus olhos e se sentar, Lucas está fornecendo detalhes para mostrar que Tabita está viva novamente. Pedro a levou pela mão e a ajudou a se levantar. Esse era um ato de bondade ou educação de Pedro para ajudá-la a se levantar. Tabita foi capaz de ficar em pé por conta própria.</w:t>
      </w:r>
    </w:p>
    <w:p>
      <w:pPr/>
      <w:r>
        <w:rPr>
          <w:lang w:val="pt_PT" w:bidi="pt_PT"/>
        </w:rPr>
      </w:r>
      <w:r>
        <w:rPr>
          <w:lang w:val="pt_PT" w:bidi="pt_PT"/>
        </w:rPr>
        <w:t>Parem e discutam: O que são alguns atos de bondade ou educação que as pessoas fazem pelos outros, mesmo que elas sejam capazes de fazer isso por si mesmas?</w:t>
      </w:r>
    </w:p>
    <w:p>
      <w:pPr/>
      <w:r>
        <w:rPr>
          <w:lang w:val="pt_PT" w:bidi="pt_PT"/>
        </w:rPr>
      </w:r>
      <w:r>
        <w:rPr>
          <w:lang w:val="pt_PT" w:bidi="pt_PT"/>
        </w:rPr>
        <w:t>Pedro então chamou os santos, o que significa os crentes, incluindo as viúvas, de volta para a sala e apresentou Tabita a eles. Isso significa que Pedro mostrou a eles que Tabita estava viva novamente. As notícias de Tabita voltando para a vida foram logo conhecidas por todos que viviam em Jope. Muitas pessoas creram em Jesus, o que significa que elas se tornaram seguidoras de Jesus, por causa desse evento.</w:t>
      </w:r>
    </w:p>
    <w:p>
      <w:pPr/>
      <w:r>
        <w:rPr>
          <w:lang w:val="pt_PT" w:bidi="pt_PT"/>
        </w:rPr>
      </w:r>
      <w:r>
        <w:rPr>
          <w:lang w:val="pt_PT" w:bidi="pt_PT"/>
        </w:rPr>
        <w:t>Pedro ficou em Jope por um longo tempo. Lucas não nos diz exatamente quanto tempo. Pedro ficou na casa de um homem chamado Simão, o curtidor. Vocês se lembrarão que Simão é um dos nomes de Pedro. Esse homem era um curtidor, o que significa que ele processava peles de animais para fazer couro. Outras pessoas usariam o couro para fazer coisas como sandálias. Os judeus consideravam que uma pessoa que preparava as peles em couro estava fazendo o que o tornava ritualmente “impuro”. Pedro havia aceitado ficar na casa de Simão, o curtidor. Isso provavelmente mostra que Pedro não seguiu as leis cerimoniais judaicas tão estritamente quanto os líderes religiosos judeus.</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Pedro está em Lida. Tabita é uma crente em Jope que ajudava as pessoas pobres. Ela fica doente e morre. As mulheres de Jope lavaram o corpo de Tabita para prepará-la para o sepultamento.</w:t>
      </w:r>
    </w:p>
    <w:p>
      <w:pPr/>
      <w:r>
        <w:rPr>
          <w:lang w:val="pt_PT" w:bidi="pt_PT"/>
        </w:rPr>
      </w:r>
      <w:r>
        <w:rPr>
          <w:b/>
          <w:lang w:val="pt_PT" w:bidi="pt_PT"/>
        </w:rPr>
        <w:t>Segunda cena:</w:t>
      </w:r>
      <w:r>
        <w:rPr>
          <w:lang w:val="pt_PT" w:bidi="pt_PT"/>
        </w:rPr>
        <w:t xml:space="preserve"> Dois mensageiros são enviados de Jope para Lida para encontrar Pedro. Eles trazem Pedro de volta para Jope.</w:t>
      </w:r>
    </w:p>
    <w:p>
      <w:pPr/>
      <w:r>
        <w:rPr>
          <w:lang w:val="pt_PT" w:bidi="pt_PT"/>
        </w:rPr>
      </w:r>
      <w:r>
        <w:rPr>
          <w:b/>
          <w:lang w:val="pt_PT" w:bidi="pt_PT"/>
        </w:rPr>
        <w:t>Terceira cena:</w:t>
      </w:r>
      <w:r>
        <w:rPr>
          <w:lang w:val="pt_PT" w:bidi="pt_PT"/>
        </w:rPr>
        <w:t xml:space="preserve"> Pedro chega a Jope e é levado para onde o corpo de Tabita é colocado. As viúvas mostram a Pedro as roupas que Tabita havia feito para elas. As mulheres estão chorando. Pedro fez todos deixarem a sala.</w:t>
      </w:r>
    </w:p>
    <w:p>
      <w:pPr/>
      <w:r>
        <w:rPr>
          <w:lang w:val="pt_PT" w:bidi="pt_PT"/>
        </w:rPr>
      </w:r>
      <w:r>
        <w:rPr>
          <w:b/>
          <w:lang w:val="pt_PT" w:bidi="pt_PT"/>
        </w:rPr>
        <w:t>Quarta cena:</w:t>
      </w:r>
      <w:r>
        <w:rPr>
          <w:lang w:val="pt_PT" w:bidi="pt_PT"/>
        </w:rPr>
        <w:t xml:space="preserve"> Pedro se ajoelha na sala e ora. Ele diz a Tabita para se levantar. Tabita se levanta e Pedro a apresenta aos crentes em Jope.</w:t>
      </w:r>
    </w:p>
    <w:p>
      <w:pPr/>
      <w:r>
        <w:rPr>
          <w:lang w:val="pt_PT" w:bidi="pt_PT"/>
        </w:rPr>
      </w:r>
      <w:r>
        <w:rPr>
          <w:b/>
          <w:lang w:val="pt_PT" w:bidi="pt_PT"/>
        </w:rPr>
        <w:t>Quinta cena:</w:t>
      </w:r>
      <w:r>
        <w:rPr>
          <w:lang w:val="pt_PT" w:bidi="pt_PT"/>
        </w:rPr>
        <w:t xml:space="preserve"> Todos em Jope ouvem como Tabita voltou para a vida. Muitas pessoas acreditam em Jesus. Pedro fica em Jope na casa de Simão, o curtidor.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Tabita</w:t>
      </w:r>
    </w:p>
    <w:p>
      <w:pPr>
        <w:pStyle w:val="ListBullet"/>
        <w:spacing w:line="240" w:lineRule="auto"/>
        <w:ind w:left="720"/>
      </w:pPr>
      <w:r>
        <w:rPr>
          <w:lang w:val="pt_PT" w:bidi="pt_PT"/>
        </w:rPr>
      </w:r>
      <w:r>
        <w:rPr>
          <w:lang w:val="pt_PT" w:bidi="pt_PT"/>
        </w:rPr>
        <w:t>Crentes de Jope</w:t>
      </w:r>
    </w:p>
    <w:p>
      <w:pPr>
        <w:pStyle w:val="ListBullet"/>
        <w:spacing w:line="240" w:lineRule="auto"/>
        <w:ind w:left="720"/>
      </w:pPr>
      <w:r>
        <w:rPr>
          <w:lang w:val="pt_PT" w:bidi="pt_PT"/>
        </w:rPr>
      </w:r>
      <w:r>
        <w:rPr>
          <w:lang w:val="pt_PT" w:bidi="pt_PT"/>
        </w:rPr>
        <w:t>Viúvas de Jope</w:t>
      </w:r>
    </w:p>
    <w:p>
      <w:pPr>
        <w:pStyle w:val="ListBullet"/>
        <w:spacing w:line="240" w:lineRule="auto"/>
        <w:ind w:left="720"/>
      </w:pPr>
      <w:r>
        <w:rPr>
          <w:lang w:val="pt_PT" w:bidi="pt_PT"/>
        </w:rPr>
      </w:r>
      <w:r>
        <w:rPr>
          <w:lang w:val="pt_PT" w:bidi="pt_PT"/>
        </w:rPr>
        <w:t>2 homens enviados a Pedro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Outras pessoas de Jope</w:t>
      </w:r>
    </w:p>
    <w:p>
      <w:pPr>
        <w:pStyle w:val="ListBullet"/>
        <w:spacing w:line="240" w:lineRule="auto"/>
        <w:ind w:left="720"/>
      </w:pPr>
      <w:r>
        <w:rPr>
          <w:lang w:val="pt_PT" w:bidi="pt_PT"/>
        </w:rPr>
      </w:r>
      <w:r>
        <w:rPr>
          <w:lang w:val="pt_PT" w:bidi="pt_PT"/>
        </w:rPr>
        <w:t>Simão, o curtidor</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Pedro está em Lida, que está localizada a cerca de 16 quilômetros de Jope. Ele foi usado recentemente por Deus para ajudar a trazer a cura a Eneias em Lida.</w:t>
      </w:r>
    </w:p>
    <w:p>
      <w:pPr/>
      <w:r>
        <w:rPr>
          <w:lang w:val="pt_PT" w:bidi="pt_PT"/>
        </w:rPr>
      </w:r>
      <w:r>
        <w:rPr>
          <w:lang w:val="pt_PT" w:bidi="pt_PT"/>
        </w:rPr>
        <w:t>É importante lembrar que Tabita também é chamada de Dorcas. Tabita é uma seguidora de Jesus que sempre faz ações gentis, como ajudar as pessoas pobres e fazer roupas para as pessoas que precisam delas. Tabita fica doente e morre. É importante lembrar como as mulheres de Jope preparam o corpo de Tabita para o sepultamento.</w:t>
      </w:r>
    </w:p>
    <w:p>
      <w:pPr/>
      <w:r>
        <w:rPr>
          <w:lang w:val="pt_PT" w:bidi="pt_PT"/>
        </w:rPr>
      </w:r>
      <w:r>
        <w:rPr>
          <w:lang w:val="pt_PT" w:bidi="pt_PT"/>
        </w:rPr>
        <w:t>Os crentes em Jope enviam dois mensageiros para Lida para encontrar Pedro. Pedro vem com eles para Jope. É importante lembrar o que as viúvas estavam fazendo quando Pedro chegou. Pedro fez todos deixarem a sala. É importante lembrar o que Pedro faz depois que todos saem. É importante lembrar o que acontece quando Tabita volta para a vida.</w:t>
      </w:r>
    </w:p>
    <w:p>
      <w:pPr/>
      <w:r>
        <w:rPr>
          <w:lang w:val="pt_PT" w:bidi="pt_PT"/>
        </w:rPr>
      </w:r>
      <w:r>
        <w:rPr>
          <w:lang w:val="pt_PT" w:bidi="pt_PT"/>
        </w:rPr>
        <w:t>É importante lembrar como as pessoas de Jope reagem a essas notícias. Pedro fica na casa de Simão, o curtidor em Jope.</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Tabita</w:t>
      </w:r>
    </w:p>
    <w:p>
      <w:pPr>
        <w:pStyle w:val="ListBullet"/>
        <w:spacing w:line="240" w:lineRule="auto"/>
        <w:ind w:left="720"/>
      </w:pPr>
      <w:r>
        <w:rPr>
          <w:lang w:val="pt_PT" w:bidi="pt_PT"/>
        </w:rPr>
      </w:r>
      <w:r>
        <w:rPr>
          <w:lang w:val="pt_PT" w:bidi="pt_PT"/>
        </w:rPr>
        <w:t>Crentes de Jope</w:t>
      </w:r>
    </w:p>
    <w:p>
      <w:pPr>
        <w:pStyle w:val="ListBullet"/>
        <w:spacing w:line="240" w:lineRule="auto"/>
        <w:ind w:left="720"/>
      </w:pPr>
      <w:r>
        <w:rPr>
          <w:lang w:val="pt_PT" w:bidi="pt_PT"/>
        </w:rPr>
      </w:r>
      <w:r>
        <w:rPr>
          <w:lang w:val="pt_PT" w:bidi="pt_PT"/>
        </w:rPr>
        <w:t>Viúvas de Jope</w:t>
      </w:r>
    </w:p>
    <w:p>
      <w:pPr>
        <w:pStyle w:val="ListBullet"/>
        <w:spacing w:line="240" w:lineRule="auto"/>
        <w:ind w:left="720"/>
      </w:pPr>
      <w:r>
        <w:rPr>
          <w:lang w:val="pt_PT" w:bidi="pt_PT"/>
        </w:rPr>
      </w:r>
      <w:r>
        <w:rPr>
          <w:lang w:val="pt_PT" w:bidi="pt_PT"/>
        </w:rPr>
        <w:t>2 homens enviados a Pedro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Outras pessoas de Jope</w:t>
      </w:r>
    </w:p>
    <w:p>
      <w:pPr>
        <w:pStyle w:val="ListBullet"/>
        <w:spacing w:line="240" w:lineRule="auto"/>
        <w:ind w:left="720"/>
      </w:pPr>
      <w:r>
        <w:rPr>
          <w:lang w:val="pt_PT" w:bidi="pt_PT"/>
        </w:rPr>
      </w:r>
      <w:r>
        <w:rPr>
          <w:lang w:val="pt_PT" w:bidi="pt_PT"/>
        </w:rPr>
        <w:t>Simão, o curtidor</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Pedro está em Lida. Encenem Tabita em Jope fazendo coisas boas para as pessoas, incluindo fazer roupas para elas.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Tabita: “Como você está se sentindo?” Você pode ouvir coisas como: “Feliz. Amo ajudar as pessoas”, e “Generosa e grata. Jesus supriu minhas necessidades. Quero compartilhar isso com os outros”.</w:t>
      </w:r>
    </w:p>
    <w:p>
      <w:pPr>
        <w:pStyle w:val="ListBullet"/>
        <w:spacing w:line="240" w:lineRule="auto"/>
        <w:ind w:left="720"/>
      </w:pPr>
      <w:r>
        <w:rPr>
          <w:lang w:val="pt_PT" w:bidi="pt_PT"/>
        </w:rPr>
      </w:r>
      <w:r>
        <w:rPr>
          <w:lang w:val="pt_PT" w:bidi="pt_PT"/>
        </w:rPr>
        <w:t>Pergunte aos atores que interpretam os crentes de Jope: “Como vocês estão se sentindo?” Você pode ouvir coisas como: “Gratos. Tabita é tão gentil e generosa”, ou “Encorajados. Ela é um bom exemplo do amor e cuidado de Deus”, e “Agradecidos. Não sei o que faríamos sem a ajuda de Tabita”.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Tabita fica doente e morre. Encenem as mulheres preparando seu corpo. Encenem os homens sendo enviados para encontrar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em Jope: “Como vocês estão se sentindo?” Vocês podem ouvir coisas como: “Estamos sofrendo. Ela nos amava tanto e nós a amamos”, ou “Indefesos. Quem nos ajudará agora?” e “Precisamos enviar alguém para nos ajudar. Ouvimos que Pedro estava por perto”.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homens trazendo Pedro de volta para Jope. As viúvas estão chorando e mostrando a Pedro as roupas que Tabita fez para elas. Pedro faz todos deixarem a sala.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as viúvas: “Como vocês estão se sentindo?” Vocês podem ouvir coisas como: “Estamos tão tristes. Olhe para todas as coisas agradáveis que ela fez para nós”, ou “Sem esperança. Pedro, o que faremos agora?” e “De coração partido. Sinto tanta falta dela!”</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“Empatia. Essas irmãs estão sentindo grande perda”, ou “Tenham fé. Deus proverá para vocês”, e “Há barulho demais aqui. Preciso de um pouco de silêncio para que possa falar com Deus sobre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Pedro orando. Ele então fala com Tabita. Encenem Tabita voltando para a vida. Encenem Pedro apresentando Tabita aos crentes.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pessoa que interpreta Tabita: “Como você está se sentindo?” Vocês podem ouvir coisas como: “Surpresa. Estou viva novamente”, ou “Humilde. Acho que Jesus quer que eu continue o trabalho que ele me deu”, e “Tenho emoções mistas. Gostei de estar no céu com Jesus, mas é bom ser capaz de ajudar meus amigos em Jope”.</w:t>
      </w:r>
    </w:p>
    <w:p>
      <w:pPr>
        <w:pStyle w:val="ListBullet"/>
        <w:spacing w:line="240" w:lineRule="auto"/>
        <w:ind w:left="720"/>
      </w:pPr>
      <w:r>
        <w:rPr>
          <w:lang w:val="pt_PT" w:bidi="pt_PT"/>
        </w:rPr>
      </w:r>
      <w:r>
        <w:rPr>
          <w:lang w:val="pt_PT" w:bidi="pt_PT"/>
        </w:rPr>
        <w:t>Pergunte aos atores que interpretam os crentes de Jope: “Como vocês estão se sentindo?” Vocês podem ouvir coisas como: “É um milagre. Tabita está de volta conosco”, ou “Alegre. Pensei que a havíamos perdido" e "Inspirados." Talvez eu possa ajudar as pessoas como ela fez”.</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as pessoas de Jope ouvindo sobre Tabita. Muitas pessoas acreditam em Jesus. Pedro fica na casa de Simão, o curtidor.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as pessoas de Jope: “Como vocês estão se sentindo?” Vocês podem ouvir coisas como: “Chocado! Nunca ouvi falar de alguém morrendo e voltando à vida”, ou “Acredito que Jesus dá vida”, e “Feliz por ter encontrado uma nova vida acreditando em Jesus”.</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Tabita, também chamada de Dorcas, era uma </w:t>
      </w:r>
      <w:r>
        <w:rPr>
          <w:b/>
          <w:lang w:val="pt_PT" w:bidi="pt_PT"/>
        </w:rPr>
        <w:t>discípula</w:t>
      </w:r>
      <w:r>
        <w:rPr>
          <w:lang w:val="pt_PT" w:bidi="pt_PT"/>
        </w:rPr>
        <w:t xml:space="preserve">, seguidora de Jesus, que vivia em Jope. Jope é uma cidade portuária importante no Mar Mediterrâneo. Use a mesma palavra para discípulo que vocês usaram anteriormente. Uma definição completa de </w:t>
      </w:r>
      <w:r>
        <w:rPr>
          <w:lang w:val="pt_PT" w:bidi="pt_PT"/>
        </w:rPr>
        <w:t>discípulo</w:t>
      </w:r>
      <w:r>
        <w:rPr>
          <w:lang w:val="pt_PT" w:bidi="pt_PT"/>
        </w:rPr>
        <w:t xml:space="preserve"> pode ser encontrada no Glossário Mestre.</w:t>
      </w:r>
    </w:p>
    <w:p>
      <w:pPr/>
      <w:r>
        <w:rPr>
          <w:lang w:val="pt_PT" w:bidi="pt_PT"/>
        </w:rPr>
      </w:r>
      <w:r>
        <w:rPr>
          <w:lang w:val="pt_PT" w:bidi="pt_PT"/>
        </w:rPr>
        <w:t xml:space="preserve">Mostre um mapa que inclua </w:t>
      </w:r>
      <w:r>
        <w:rPr>
          <w:lang w:val="pt_PT" w:bidi="pt_PT"/>
        </w:rPr>
        <w:t>Jerusalém, Lida e Jope</w:t>
      </w:r>
      <w:r>
        <w:rPr>
          <w:lang w:val="pt_PT" w:bidi="pt_PT"/>
        </w:rPr>
        <w:t>.</w:t>
      </w:r>
    </w:p>
    <w:p>
      <w:pPr/>
      <w:r>
        <w:rPr>
          <w:lang w:val="pt_PT" w:bidi="pt_PT"/>
        </w:rPr>
      </w:r>
      <w:r>
        <w:rPr>
          <w:lang w:val="pt_PT" w:bidi="pt_PT"/>
        </w:rPr>
        <w:t xml:space="preserve">Tabita fazia regularmente </w:t>
      </w:r>
      <w:r>
        <w:rPr>
          <w:b/>
          <w:lang w:val="pt_PT" w:bidi="pt_PT"/>
        </w:rPr>
        <w:t>atos de caridade</w:t>
      </w:r>
      <w:r>
        <w:rPr>
          <w:lang w:val="pt_PT" w:bidi="pt_PT"/>
        </w:rPr>
        <w:t>, ou ajudava os pobres. Isso significa que ela deu coisas como dinheiro e roupas para ajudar as pessoas que não tinham o que precisavam para viver normalmente.</w:t>
      </w:r>
    </w:p>
    <w:p>
      <w:pPr/>
      <w:r>
        <w:rPr>
          <w:lang w:val="pt_PT" w:bidi="pt_PT"/>
        </w:rPr>
      </w:r>
      <w:r>
        <w:rPr>
          <w:lang w:val="pt_PT" w:bidi="pt_PT"/>
        </w:rPr>
        <w:t xml:space="preserve">Algumas das pessoas que Tabita ajudou eram </w:t>
      </w:r>
      <w:r>
        <w:rPr>
          <w:b/>
          <w:lang w:val="pt_PT" w:bidi="pt_PT"/>
        </w:rPr>
        <w:t>viúvas</w:t>
      </w:r>
      <w:r>
        <w:rPr>
          <w:lang w:val="pt_PT" w:bidi="pt_PT"/>
        </w:rPr>
        <w:t xml:space="preserve">. Viúvas são mulheres cujos maridos haviam morrido. As viúvas naquela cultura eram pessoas com grande necessidade porque elas haviam perdido seus maridos que sustentavam elas Ela fez </w:t>
      </w:r>
      <w:r>
        <w:rPr>
          <w:b/>
          <w:lang w:val="pt_PT" w:bidi="pt_PT"/>
        </w:rPr>
        <w:t>túnicas</w:t>
      </w:r>
      <w:r>
        <w:rPr>
          <w:lang w:val="pt_PT" w:bidi="pt_PT"/>
        </w:rPr>
        <w:t xml:space="preserve"> ou túnicas e </w:t>
      </w:r>
      <w:r>
        <w:rPr>
          <w:b/>
          <w:lang w:val="pt_PT" w:bidi="pt_PT"/>
        </w:rPr>
        <w:t>capas</w:t>
      </w:r>
      <w:r>
        <w:rPr>
          <w:lang w:val="pt_PT" w:bidi="pt_PT"/>
        </w:rPr>
        <w:t xml:space="preserve"> para eles. Túnica se refere a roupas de comprimento total usadas ao lado do corpo. Capa se refere a roupas externas. Use a mesma palavra para túnica, manto e capa que vocês usaram em passagens anteriores. </w:t>
      </w:r>
      <w:r>
        <w:rPr>
          <w:lang w:val="pt_PT" w:bidi="pt_PT"/>
        </w:rPr>
        <w:t>Túnica</w:t>
      </w:r>
      <w:r>
        <w:rPr>
          <w:lang w:val="pt_PT" w:bidi="pt_PT"/>
        </w:rPr>
        <w:t xml:space="preserve"> e </w:t>
      </w:r>
      <w:r>
        <w:rPr>
          <w:lang w:val="pt_PT" w:bidi="pt_PT"/>
        </w:rPr>
        <w:t>capa</w:t>
      </w:r>
      <w:r>
        <w:rPr>
          <w:lang w:val="pt_PT" w:bidi="pt_PT"/>
        </w:rPr>
        <w:t xml:space="preserve"> podem ser encontradas no Glossário Mestre.</w:t>
      </w:r>
    </w:p>
    <w:p>
      <w:pPr/>
      <w:r>
        <w:rPr>
          <w:lang w:val="pt_PT" w:bidi="pt_PT"/>
        </w:rPr>
      </w:r>
      <w:r>
        <w:rPr>
          <w:lang w:val="pt_PT" w:bidi="pt_PT"/>
        </w:rPr>
        <w:t xml:space="preserve">Tabita ficou doente e morreu. As mulheres prepararam seu corpo para o sepultamento e o colocaram em uma </w:t>
      </w:r>
      <w:r>
        <w:rPr>
          <w:b/>
          <w:lang w:val="pt_PT" w:bidi="pt_PT"/>
        </w:rPr>
        <w:t>sala superior</w:t>
      </w:r>
      <w:r>
        <w:rPr>
          <w:lang w:val="pt_PT" w:bidi="pt_PT"/>
        </w:rPr>
        <w:t>, ou sala no andar superior. Isso se refere a uma sala que as pessoas haviam construído no telhado plano da casa. As pessoas provavelmente subiam uma escada externa para ir para essa sala.</w:t>
      </w:r>
    </w:p>
    <w:p>
      <w:pPr/>
      <w:r>
        <w:rPr>
          <w:lang w:val="pt_PT" w:bidi="pt_PT"/>
        </w:rPr>
      </w:r>
      <w:r>
        <w:rPr>
          <w:lang w:val="pt_PT" w:bidi="pt_PT"/>
        </w:rPr>
        <w:t xml:space="preserve">Mostre uma imagem de uma </w:t>
      </w:r>
      <w:r>
        <w:rPr>
          <w:lang w:val="pt_PT" w:bidi="pt_PT"/>
        </w:rPr>
        <w:t>casa com um telhado plano</w:t>
      </w:r>
      <w:r>
        <w:rPr>
          <w:lang w:val="pt_PT" w:bidi="pt_PT"/>
        </w:rPr>
        <w:t xml:space="preserve"> que tenha uma escada no lado de fora, se necessário.</w:t>
      </w:r>
    </w:p>
    <w:p>
      <w:pPr/>
      <w:r>
        <w:rPr>
          <w:lang w:val="pt_PT" w:bidi="pt_PT"/>
        </w:rPr>
      </w:r>
      <w:r>
        <w:rPr>
          <w:lang w:val="pt_PT" w:bidi="pt_PT"/>
        </w:rPr>
        <w:t xml:space="preserve">Os crentes enviaram dois mensageiros para trazer Pedro para Jope. Pedro orou por Tabita e ela voltou para a vida. Pedro então chamou os </w:t>
      </w:r>
      <w:r>
        <w:rPr>
          <w:b/>
          <w:lang w:val="pt_PT" w:bidi="pt_PT"/>
        </w:rPr>
        <w:t>santos</w:t>
      </w:r>
      <w:r>
        <w:rPr>
          <w:lang w:val="pt_PT" w:bidi="pt_PT"/>
        </w:rPr>
        <w:t xml:space="preserve">, o que significa os crentes, incluindo as viúvas, de volta para a sala e apresentou Tabita a eles. Use a mesma palavra para santos que vocês usaram em passagens anteriores. Uma definição mais completa de </w:t>
      </w:r>
      <w:r>
        <w:rPr>
          <w:lang w:val="pt_PT" w:bidi="pt_PT"/>
        </w:rPr>
        <w:t>santo</w:t>
      </w:r>
      <w:r>
        <w:rPr>
          <w:lang w:val="pt_PT" w:bidi="pt_PT"/>
        </w:rPr>
        <w:t xml:space="preserve"> pode ser encontrada no Glossário Mestre.</w:t>
      </w:r>
    </w:p>
    <w:p>
      <w:pPr/>
      <w:r>
        <w:rPr>
          <w:lang w:val="pt_PT" w:bidi="pt_PT"/>
        </w:rPr>
      </w:r>
      <w:r>
        <w:rPr>
          <w:lang w:val="pt_PT" w:bidi="pt_PT"/>
        </w:rPr>
        <w:t xml:space="preserve">Pedro ficou em Jope na casa de Simão, o </w:t>
      </w:r>
      <w:r>
        <w:rPr>
          <w:b/>
          <w:lang w:val="pt_PT" w:bidi="pt_PT"/>
        </w:rPr>
        <w:t>curtidor</w:t>
      </w:r>
      <w:r>
        <w:rPr>
          <w:lang w:val="pt_PT" w:bidi="pt_PT"/>
        </w:rPr>
        <w:t>. Um curtidor é um homem que processava peles de animais para fazer couro. Outras pessoas usariam o couro para fazer coisas como sandálias. O comércio de um curtidor era considerado impuro pelos judeus, uma vez que envolvia o manuseio de peles de animais que eram considerados cerimonialmente impuros.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10:1–8</w:t>
      </w:r>
      <w:r>
        <w:rPr>
          <w:lang w:val="pt_PT" w:bidi="pt_PT"/>
        </w:rPr>
      </w:r>
    </w:p>
    <w:p>
      <w:pPr>
        <w:pStyle w:val="Heading3"/>
      </w:pPr>
      <w:r>
        <w:rPr>
          <w:lang w:val="pt_PT" w:bidi="pt_PT"/>
        </w:rPr>
        <w:t>Ouvir e Sentir</w:t>
      </w:r>
    </w:p>
    <w:p>
      <w:pPr/>
      <w:r>
        <w:rPr>
          <w:lang w:val="pt_PT" w:bidi="pt_PT"/>
        </w:rPr>
      </w:r>
      <w:r>
        <w:rPr>
          <w:lang w:val="pt_PT" w:bidi="pt_PT"/>
        </w:rPr>
        <w:t>Ouçam Atos 10.1–8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Na última passagem, Pedro estava hospedado na casa de Simão, o curtidor na cidade portuária do Mediterrâneo de Jope. Lucas move nossa atenção para a cidade de Cesareia. Cesareia também estava localizada no Mar Mediterrâneo. Cesareia ficava a cerca de 88 quilômetros a noroeste de Jerusalém e a cerca de 53 quilômetros ao norte de Jope.</w:t>
      </w:r>
    </w:p>
    <w:p>
      <w:pPr/>
      <w:r>
        <w:rPr>
          <w:lang w:val="pt_PT" w:bidi="pt_PT"/>
        </w:rPr>
      </w:r>
      <w:r>
        <w:rPr>
          <w:lang w:val="pt_PT" w:bidi="pt_PT"/>
        </w:rPr>
        <w:t xml:space="preserve">Mostre um mapa com </w:t>
      </w:r>
      <w:r>
        <w:rPr>
          <w:lang w:val="pt_PT" w:bidi="pt_PT"/>
        </w:rPr>
        <w:t>Cesareia, Jope e Jerusalém</w:t>
      </w:r>
      <w:r>
        <w:rPr>
          <w:lang w:val="pt_PT" w:bidi="pt_PT"/>
        </w:rPr>
        <w:t xml:space="preserve"> se sua equipe não tiver visto um.</w:t>
      </w:r>
    </w:p>
    <w:p>
      <w:pPr/>
      <w:r>
        <w:rPr>
          <w:lang w:val="pt_PT" w:bidi="pt_PT"/>
        </w:rPr>
      </w:r>
      <w:r>
        <w:rPr>
          <w:lang w:val="pt_PT" w:bidi="pt_PT"/>
        </w:rPr>
        <w:t>A cidade de Cesareia foi construída pelo rei Herodes, o Grande, o rei judeu que os romanos nomearam. O rei Herodes nomeou a cidade em homenagem a de César Augusto, o governante do Império Romano quando Jesus nasceu. A cidade de Cesareia era a sede do governador romano e as unidades militares para a província romana da Judeia. Cornélio era um centurião, um oficial militar romano que vivia em Cesareia. Um centurião é um oficial responsável por 100 soldados. Ele era parte da unidade militar chamada de “Coorte italiana” ou “Regimento italiano”. Uma coorte, ou regimento, no exército romano é uma unidade feita de seis grupos de 100 soldados. Esse regimento veio do país da Itália.</w:t>
      </w:r>
    </w:p>
    <w:p>
      <w:pPr/>
      <w:r>
        <w:rPr>
          <w:lang w:val="pt_PT" w:bidi="pt_PT"/>
        </w:rPr>
      </w:r>
      <w:r>
        <w:rPr>
          <w:lang w:val="pt_PT" w:bidi="pt_PT"/>
        </w:rPr>
        <w:t>Parem e discutam: Que tipos de unidades militares são encontradas em sua área? Como eles são organizados? Quem são os oficiais?</w:t>
      </w:r>
    </w:p>
    <w:p>
      <w:pPr/>
      <w:r>
        <w:rPr>
          <w:lang w:val="pt_PT" w:bidi="pt_PT"/>
        </w:rPr>
      </w:r>
      <w:r>
        <w:rPr>
          <w:lang w:val="pt_PT" w:bidi="pt_PT"/>
        </w:rPr>
        <w:t xml:space="preserve">Mostre uma imagem de um </w:t>
      </w:r>
      <w:r>
        <w:rPr>
          <w:lang w:val="pt_PT" w:bidi="pt_PT"/>
        </w:rPr>
        <w:t>centurião</w:t>
      </w:r>
      <w:r>
        <w:rPr>
          <w:lang w:val="pt_PT" w:bidi="pt_PT"/>
        </w:rPr>
        <w:t xml:space="preserve"> e um soldado romano, se sua equipe não os tiver visto.</w:t>
      </w:r>
    </w:p>
    <w:p>
      <w:pPr/>
      <w:r>
        <w:rPr>
          <w:lang w:val="pt_PT" w:bidi="pt_PT"/>
        </w:rPr>
      </w:r>
      <w:r>
        <w:rPr>
          <w:lang w:val="pt_PT" w:bidi="pt_PT"/>
        </w:rPr>
        <w:t>Cornélio era um homem devoto. Isso significa que ele adorava a Deus e aceitava parte da prática religiosa judaica sem se tornar um convertido. Para se converter plenamente, ele teria que ser circuncidado. Cornélio e toda a sua casa temiam a Deus. Isso significa que eles tinham reverência ou respeito por Deus. Sua casa incluiria todos que viviam em sua casa; sua esposa, filhos, servos, ou qualquer outra pessoa que vivesse com ele. Cornélio dava esmolas, ou presentes às pessoas pobres. Ele também orava a Deus continuamente, o que nessa situação significa que ele orava regularmente.</w:t>
      </w:r>
    </w:p>
    <w:p>
      <w:pPr/>
      <w:r>
        <w:rPr>
          <w:lang w:val="pt_PT" w:bidi="pt_PT"/>
        </w:rPr>
      </w:r>
      <w:r>
        <w:rPr>
          <w:lang w:val="pt_PT" w:bidi="pt_PT"/>
        </w:rPr>
        <w:t>Por volta da nona hora do dia, ou às três horas da tarde, Cornélio teve uma visão. Uma visão é uma mensagem de Deus que vem quando alguém está acordado. A frase “a nona hora” se refere a nove horas depois do nascer do sol. Era uma das vezes em que os judeus iam para o templo todos os dias para orar e adorar a Deus. Lucas dá a hora do dia para mostrar que Cornélio era devoto. Em sua visão, um anjo, um mensageiro espiritual de Deus, vem até Cornélio com uma mensagem. O anjo diz o nome de Cornélio e Cornélio ficou com medo. Cornélio respondeu: “O que é isso, senhor?” Nesse caso, senhor é um título respeitoso para um homem, como “senhor” em português.</w:t>
      </w:r>
    </w:p>
    <w:p>
      <w:pPr/>
      <w:r>
        <w:rPr>
          <w:lang w:val="pt_PT" w:bidi="pt_PT"/>
        </w:rPr>
      </w:r>
      <w:r>
        <w:rPr>
          <w:lang w:val="pt_PT" w:bidi="pt_PT"/>
        </w:rPr>
        <w:t>Parem e discutam: Quais são algumas maneiras diferentes em sua cultura ou idioma que vocês se referem à hora do dia?</w:t>
      </w:r>
    </w:p>
    <w:p>
      <w:pPr/>
      <w:r>
        <w:rPr>
          <w:lang w:val="pt_PT" w:bidi="pt_PT"/>
        </w:rPr>
      </w:r>
      <w:r>
        <w:rPr>
          <w:lang w:val="pt_PT" w:bidi="pt_PT"/>
        </w:rPr>
        <w:t>O que são alguns termos gerais que vocês usam quando falam com um homem que vocês não conhecem? Qual desses termos é o mais educado ou respeitoso?</w:t>
      </w:r>
    </w:p>
    <w:p>
      <w:pPr/>
      <w:r>
        <w:rPr>
          <w:lang w:val="pt_PT" w:bidi="pt_PT"/>
        </w:rPr>
      </w:r>
      <w:r>
        <w:rPr>
          <w:lang w:val="pt_PT" w:bidi="pt_PT"/>
        </w:rPr>
        <w:t>O anjo disse a Cornélio que as orações e as boas ações de Cornélio subiram até Deus, ou foram recebidas por Deus como uma oferta memorial. A Lei de Moisés descreve a oferta memorial. Um sacerdote levava uma pequena quantidade de farinha e óleo e então adicionava incenso. Ele queimava a mistura no altar. A fumaça subia do incenso nessas ofertas diárias. O anjo disse a Cornélio que suas orações subiam até Deus para que Cornélio entendesse que suas boas obras agradavam a Deus.</w:t>
      </w:r>
    </w:p>
    <w:p>
      <w:pPr/>
      <w:r>
        <w:rPr>
          <w:lang w:val="pt_PT" w:bidi="pt_PT"/>
        </w:rPr>
      </w:r>
      <w:r>
        <w:rPr>
          <w:lang w:val="pt_PT" w:bidi="pt_PT"/>
        </w:rPr>
        <w:t xml:space="preserve">Mostre uma imagem/ilustração do </w:t>
      </w:r>
      <w:r>
        <w:rPr>
          <w:lang w:val="pt_PT" w:bidi="pt_PT"/>
        </w:rPr>
        <w:t>sacerdote fazendo uma oferta queimada</w:t>
      </w:r>
      <w:r>
        <w:rPr>
          <w:lang w:val="pt_PT" w:bidi="pt_PT"/>
        </w:rPr>
        <w:t xml:space="preserve"> de </w:t>
      </w:r>
      <w:r>
        <w:rPr>
          <w:b/>
          <w:lang w:val="pt_PT" w:bidi="pt_PT"/>
        </w:rPr>
        <w:t>incenso</w:t>
      </w:r>
      <w:r>
        <w:rPr>
          <w:lang w:val="pt_PT" w:bidi="pt_PT"/>
        </w:rPr>
        <w:t>.</w:t>
      </w:r>
    </w:p>
    <w:p>
      <w:pPr/>
      <w:r>
        <w:rPr>
          <w:lang w:val="pt_PT" w:bidi="pt_PT"/>
        </w:rPr>
      </w:r>
      <w:r>
        <w:rPr>
          <w:lang w:val="pt_PT" w:bidi="pt_PT"/>
        </w:rPr>
        <w:t>O anjo ordena que Cornélio envie homens para Jope para trazer Simão Pedro até ele. O anjo usa ambos os nomes de Pedro porque Pedro está hospedado na casa de outro homem chamado Simão: Simão, o curtidor. O anjo deu a localização da casa, dizendo que ficava “perto do mar”. Vocês se lembrarão da última passagem que um curtidor é um operário que processa peles de animais para fazer couro. Outras pessoas usariam o couro para fazer coisas como sandálias. Simão, o curtidor processava as peles de animais mortos, então os judeus acreditavam que isso fazia ele ser “impuro”, de acordo com suas regras. Provavelmente por causa disso, sua casa ficava fora da cidade de Jope. Além disso, o processo de fazer couro exigia muita água. Essa provavelmente é uma razão pela qual a casa de Simão ficava perto do Mar Mediterrâneo.</w:t>
      </w:r>
    </w:p>
    <w:p>
      <w:pPr/>
      <w:r>
        <w:rPr>
          <w:lang w:val="pt_PT" w:bidi="pt_PT"/>
        </w:rPr>
      </w:r>
      <w:r>
        <w:rPr>
          <w:lang w:val="pt_PT" w:bidi="pt_PT"/>
        </w:rPr>
        <w:t>Parem e discutam: Em sua cultura, como a ocupação ou status social de alguém determina onde ele vive? Dê alguns exemplos.</w:t>
      </w:r>
    </w:p>
    <w:p>
      <w:pPr/>
      <w:r>
        <w:rPr>
          <w:lang w:val="pt_PT" w:bidi="pt_PT"/>
        </w:rPr>
      </w:r>
      <w:r>
        <w:rPr>
          <w:lang w:val="pt_PT" w:bidi="pt_PT"/>
        </w:rPr>
        <w:t>Assim que o anjo deixou Cornélio, Cornélio obedeceu ao que o anjo ordenou. Ele chamou dois de seus servos confiáveis e um soldado devoto. Os servos eram parte da casa de Cornélio, então sabemos que eles também eram devotos. Cornélio disse a esses homens tudo o que aconteceu na visão. Ele enviou os homens para Jope para encontrar Simão Pedro.</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Na cidade de Cesareia, Cornélio, um centurião romano, adora a Deus orando regularmente e dá assistência às pessoas judias necessitadas.</w:t>
      </w:r>
    </w:p>
    <w:p>
      <w:pPr/>
      <w:r>
        <w:rPr>
          <w:lang w:val="pt_PT" w:bidi="pt_PT"/>
        </w:rPr>
      </w:r>
      <w:r>
        <w:rPr>
          <w:b/>
          <w:lang w:val="pt_PT" w:bidi="pt_PT"/>
        </w:rPr>
        <w:t>Segunda cena:</w:t>
      </w:r>
      <w:r>
        <w:rPr>
          <w:lang w:val="pt_PT" w:bidi="pt_PT"/>
        </w:rPr>
        <w:t xml:space="preserve"> Um dia durante a oração da tarde, Cornélio tem uma visão. Um anjo aparece a ele e traz uma mensagem de Deus.</w:t>
      </w:r>
    </w:p>
    <w:p>
      <w:pPr/>
      <w:r>
        <w:rPr>
          <w:lang w:val="pt_PT" w:bidi="pt_PT"/>
        </w:rPr>
      </w:r>
      <w:r>
        <w:rPr>
          <w:b/>
          <w:lang w:val="pt_PT" w:bidi="pt_PT"/>
        </w:rPr>
        <w:t>Terceira cena:</w:t>
      </w:r>
      <w:r>
        <w:rPr>
          <w:lang w:val="pt_PT" w:bidi="pt_PT"/>
        </w:rPr>
        <w:t xml:space="preserve"> Cornélio chama dois servos confiáveis e um soldado leal. Ele conta a eles sobre a visão e os envia para Jope para encontrar Simão Pedro.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Casa de Cornélio</w:t>
      </w:r>
    </w:p>
    <w:p>
      <w:pPr>
        <w:pStyle w:val="ListBullet"/>
        <w:spacing w:line="240" w:lineRule="auto"/>
        <w:ind w:left="720"/>
      </w:pPr>
      <w:r>
        <w:rPr>
          <w:lang w:val="pt_PT" w:bidi="pt_PT"/>
        </w:rPr>
      </w:r>
      <w:r>
        <w:rPr>
          <w:lang w:val="pt_PT" w:bidi="pt_PT"/>
        </w:rPr>
        <w:t>Judeus em Cesareia</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2 Servos</w:t>
      </w:r>
    </w:p>
    <w:p>
      <w:pPr>
        <w:pStyle w:val="ListBullet"/>
        <w:spacing w:line="240" w:lineRule="auto"/>
        <w:ind w:left="720"/>
      </w:pPr>
      <w:r>
        <w:rPr>
          <w:lang w:val="pt_PT" w:bidi="pt_PT"/>
        </w:rPr>
      </w:r>
      <w:r>
        <w:rPr>
          <w:lang w:val="pt_PT" w:bidi="pt_PT"/>
        </w:rPr>
        <w:t>Soldado leal</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Simão, o curtidor</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na passagem anterior, Simão Pedro estava hospedado na casa de Simão, o curtidor em Jope.</w:t>
      </w:r>
    </w:p>
    <w:p>
      <w:pPr/>
      <w:r>
        <w:rPr>
          <w:lang w:val="pt_PT" w:bidi="pt_PT"/>
        </w:rPr>
      </w:r>
      <w:r>
        <w:rPr>
          <w:lang w:val="pt_PT" w:bidi="pt_PT"/>
        </w:rPr>
        <w:t>Lucas apresenta Cornélio aqui pela primeira vez.</w:t>
      </w:r>
    </w:p>
    <w:p>
      <w:pPr/>
      <w:r>
        <w:rPr>
          <w:lang w:val="pt_PT" w:bidi="pt_PT"/>
        </w:rPr>
      </w:r>
      <w:r>
        <w:rPr>
          <w:lang w:val="pt_PT" w:bidi="pt_PT"/>
        </w:rPr>
        <w:t>Parem e discutam: Como novos personagens são apresentados em histórias em seu idioma?</w:t>
      </w:r>
    </w:p>
    <w:p>
      <w:pPr/>
      <w:r>
        <w:rPr>
          <w:lang w:val="pt_PT" w:bidi="pt_PT"/>
        </w:rPr>
      </w:r>
      <w:r>
        <w:rPr>
          <w:lang w:val="pt_PT" w:bidi="pt_PT"/>
        </w:rPr>
        <w:t>É importante lembrar que Cornélio era um oficial no exército romano. O regimento de Cornélio foi designado para a cidade de Cesareia. É importante lembrar que Cornélio e toda a sua casa eram devotos a Deus e o adoravam. Ele orava fielmente a Deus e ajudava os outros.</w:t>
      </w:r>
    </w:p>
    <w:p>
      <w:pPr/>
      <w:r>
        <w:rPr>
          <w:lang w:val="pt_PT" w:bidi="pt_PT"/>
        </w:rPr>
      </w:r>
      <w:r>
        <w:rPr>
          <w:lang w:val="pt_PT" w:bidi="pt_PT"/>
        </w:rPr>
        <w:t>É importante lembrar o que aconteceu um dia com Cornélio no momento das orações da tarde. É importante lembrar o que o anjo disse a Cornélio sobre sua fidelidade. Também é importante lembrar o mandamento que o anjo deu a Cornélio.</w:t>
      </w:r>
    </w:p>
    <w:p>
      <w:pPr/>
      <w:r>
        <w:rPr>
          <w:lang w:val="pt_PT" w:bidi="pt_PT"/>
        </w:rPr>
      </w:r>
      <w:r>
        <w:rPr>
          <w:lang w:val="pt_PT" w:bidi="pt_PT"/>
        </w:rPr>
        <w:t>É importante lembrar como Cornélio obedeceu ao mandamento que o anjo deu a ele.</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Casa de Cornélio</w:t>
      </w:r>
    </w:p>
    <w:p>
      <w:pPr>
        <w:pStyle w:val="ListBullet"/>
        <w:spacing w:line="240" w:lineRule="auto"/>
        <w:ind w:left="720"/>
      </w:pPr>
      <w:r>
        <w:rPr>
          <w:lang w:val="pt_PT" w:bidi="pt_PT"/>
        </w:rPr>
      </w:r>
      <w:r>
        <w:rPr>
          <w:lang w:val="pt_PT" w:bidi="pt_PT"/>
        </w:rPr>
        <w:t>Judeus em Cesareia</w:t>
      </w:r>
    </w:p>
    <w:p>
      <w:pPr>
        <w:pStyle w:val="ListBullet"/>
        <w:spacing w:line="240" w:lineRule="auto"/>
        <w:ind w:left="720"/>
      </w:pPr>
      <w:r>
        <w:rPr>
          <w:lang w:val="pt_PT" w:bidi="pt_PT"/>
        </w:rPr>
      </w:r>
      <w:r>
        <w:rPr>
          <w:lang w:val="pt_PT" w:bidi="pt_PT"/>
        </w:rPr>
        <w:t>Anjo</w:t>
      </w:r>
    </w:p>
    <w:p>
      <w:pPr>
        <w:pStyle w:val="ListBullet"/>
        <w:spacing w:line="240" w:lineRule="auto"/>
        <w:ind w:left="720"/>
      </w:pPr>
      <w:r>
        <w:rPr>
          <w:lang w:val="pt_PT" w:bidi="pt_PT"/>
        </w:rPr>
      </w:r>
      <w:r>
        <w:rPr>
          <w:lang w:val="pt_PT" w:bidi="pt_PT"/>
        </w:rPr>
        <w:t>2 Servos</w:t>
      </w:r>
    </w:p>
    <w:p>
      <w:pPr>
        <w:pStyle w:val="ListBullet"/>
        <w:spacing w:line="240" w:lineRule="auto"/>
        <w:ind w:left="720"/>
      </w:pPr>
      <w:r>
        <w:rPr>
          <w:lang w:val="pt_PT" w:bidi="pt_PT"/>
        </w:rPr>
      </w:r>
      <w:r>
        <w:rPr>
          <w:lang w:val="pt_PT" w:bidi="pt_PT"/>
        </w:rPr>
        <w:t>Soldado leal</w:t>
      </w:r>
    </w:p>
    <w:p>
      <w:pPr>
        <w:pStyle w:val="ListBullet"/>
        <w:spacing w:line="240" w:lineRule="auto"/>
        <w:ind w:left="720"/>
      </w:pPr>
      <w:r>
        <w:rPr>
          <w:lang w:val="pt_PT" w:bidi="pt_PT"/>
        </w:rPr>
      </w:r>
      <w:r>
        <w:rPr>
          <w:lang w:val="pt_PT" w:bidi="pt_PT"/>
        </w:rPr>
        <w:t>Simão Pedro</w:t>
      </w:r>
    </w:p>
    <w:p>
      <w:pPr>
        <w:pStyle w:val="ListBullet"/>
        <w:spacing w:line="240" w:lineRule="auto"/>
        <w:ind w:left="720"/>
      </w:pPr>
      <w:r>
        <w:rPr>
          <w:lang w:val="pt_PT" w:bidi="pt_PT"/>
        </w:rPr>
      </w:r>
      <w:r>
        <w:rPr>
          <w:lang w:val="pt_PT" w:bidi="pt_PT"/>
        </w:rPr>
        <w:t>Simão, o curtidor</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Encenem Simão Pedro ficando na casa de Simão, o curtidor.</w:t>
      </w:r>
    </w:p>
    <w:p>
      <w:pPr/>
      <w:r>
        <w:rPr>
          <w:lang w:val="pt_PT" w:bidi="pt_PT"/>
        </w:rPr>
      </w:r>
      <w:r>
        <w:rPr>
          <w:lang w:val="pt_PT" w:bidi="pt_PT"/>
        </w:rPr>
        <w:t>Encenem Cornélio e sua casa orando a Deus e dando ajuda às pessoas pobres de Cesareia.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Cornélio: “Como você está se sentindo?” Vocês podem ouvir coisas como: “Sou dedicado a Deus. Quero adorá-lo”, e “Estou feliz por estar ajudando aqueles que necessitam”.</w:t>
      </w:r>
    </w:p>
    <w:p>
      <w:pPr>
        <w:pStyle w:val="ListBullet"/>
        <w:spacing w:line="240" w:lineRule="auto"/>
        <w:ind w:left="720"/>
      </w:pPr>
      <w:r>
        <w:rPr>
          <w:lang w:val="pt_PT" w:bidi="pt_PT"/>
        </w:rPr>
      </w:r>
      <w:r>
        <w:rPr>
          <w:lang w:val="pt_PT" w:bidi="pt_PT"/>
        </w:rPr>
        <w:t>Pergunte aos atores que interpretam pessoas em Cesareia: “Como vocês estão se sentindo?” Vocês podem ouvir coisas como: “Sou grato pela generosidade de Cornélio”, ou “Esse homem verdadeiramente honra a Deus com suas ações”, e “Estou surpreso por um oficial romano ser dedicado a Deus e mostrar compaixão conosco”.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Cornélio orando e o anjo vindo até ele em uma visão. O anjo diz a Cornélio que Deus ouviu suas orações e aceitou suas boas ações. O anjo ordena que Cornélio envie Pedro para Jope.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Cornélio “Como você está se sentindo?” Vocês podem ouvir coisas como: “No início, fiquei com medo, mas o anjo me disse para não ter medo”, ou “Estou feliz por saber que Deus aceitou minha oferta a ele”, e “Humilhado e surpreso. Por que Deus me escolheu e por que devo enviar Pedro?”</w:t>
      </w:r>
    </w:p>
    <w:p>
      <w:pPr>
        <w:pStyle w:val="ListBullet"/>
        <w:spacing w:line="240" w:lineRule="auto"/>
        <w:ind w:left="720"/>
      </w:pPr>
      <w:r>
        <w:rPr>
          <w:lang w:val="pt_PT" w:bidi="pt_PT"/>
        </w:rPr>
      </w:r>
      <w:r>
        <w:rPr>
          <w:lang w:val="pt_PT" w:bidi="pt_PT"/>
        </w:rPr>
        <w:t>Pergunte ao ator que interpreta o anjo: “Como você está se sentindo?” Vocês podem ouvir coisas como: “Honrado por ser um mensageiro fiel de Deus”, e “As pessoas sempre têm medo quando vamos até elas. Por que eles estão surpresos por Deus ouvi-los?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Cornélio chamando seus 2 servos e um soldado leal. Ele conta a eles sobre a visão. Cornélio envia os 3 homens para Jope para encontrar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servos e o soldado: “Como vocês estão se sentindo?” Vocês podem ouvir coisas como: “Feliz por Cornélio confiar em nós com essa informação e tarefa importante”, ou “Estou tão feliz por Deus ter enviado esse anjo para Cornélio”, e “Curioso quanto ao que Pedro tem a ver com essa situação”.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servos e o soldado saindo para ir encontrar Pedro.</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Cornélio era um </w:t>
      </w:r>
      <w:r>
        <w:rPr>
          <w:b/>
          <w:lang w:val="pt_PT" w:bidi="pt_PT"/>
        </w:rPr>
        <w:t>centurião</w:t>
      </w:r>
      <w:r>
        <w:rPr>
          <w:lang w:val="pt_PT" w:bidi="pt_PT"/>
        </w:rPr>
        <w:t xml:space="preserve">, um oficial militar romano que vivia em Cesareia. Um centurião é um oficial responsável por 100 soldados. Ele era parte da unidade militar chamada de “Coorte italiana” ou “Regimento italiano”. Uma </w:t>
      </w:r>
      <w:r>
        <w:rPr>
          <w:b/>
          <w:lang w:val="pt_PT" w:bidi="pt_PT"/>
        </w:rPr>
        <w:t>coorte</w:t>
      </w:r>
      <w:r>
        <w:rPr>
          <w:lang w:val="pt_PT" w:bidi="pt_PT"/>
        </w:rPr>
        <w:t xml:space="preserve"> ou </w:t>
      </w:r>
      <w:r>
        <w:rPr>
          <w:b/>
          <w:lang w:val="pt_PT" w:bidi="pt_PT"/>
        </w:rPr>
        <w:t>regimento</w:t>
      </w:r>
      <w:r>
        <w:rPr>
          <w:lang w:val="pt_PT" w:bidi="pt_PT"/>
        </w:rPr>
        <w:t xml:space="preserve"> no exército romano é uma unidade composta por seis grupos de 100 soldados. Esse regimento veio do país da Itália. Use a mesma palavra para </w:t>
      </w:r>
      <w:r>
        <w:rPr>
          <w:b/>
          <w:lang w:val="pt_PT" w:bidi="pt_PT"/>
        </w:rPr>
        <w:t>centurião</w:t>
      </w:r>
      <w:r>
        <w:rPr>
          <w:lang w:val="pt_PT" w:bidi="pt_PT"/>
        </w:rPr>
        <w:t xml:space="preserve"> que vocês usaram em passagens anteriores. </w:t>
      </w:r>
      <w:r>
        <w:rPr>
          <w:lang w:val="pt_PT" w:bidi="pt_PT"/>
        </w:rPr>
        <w:t>Centurião</w:t>
      </w:r>
      <w:r>
        <w:rPr>
          <w:lang w:val="pt_PT" w:bidi="pt_PT"/>
        </w:rPr>
        <w:t xml:space="preserve"> pode ser encontrado no Glossário Mestre.</w:t>
      </w:r>
    </w:p>
    <w:p>
      <w:pPr/>
      <w:r>
        <w:rPr>
          <w:lang w:val="pt_PT" w:bidi="pt_PT"/>
        </w:rPr>
      </w:r>
      <w:r>
        <w:rPr>
          <w:lang w:val="pt_PT" w:bidi="pt_PT"/>
        </w:rPr>
        <w:t xml:space="preserve">Mostre um mapa com </w:t>
      </w:r>
      <w:r>
        <w:rPr>
          <w:lang w:val="pt_PT" w:bidi="pt_PT"/>
        </w:rPr>
        <w:t>Cesareia, Jope e Jerusalém</w:t>
      </w:r>
      <w:r>
        <w:rPr>
          <w:lang w:val="pt_PT" w:bidi="pt_PT"/>
        </w:rPr>
        <w:t xml:space="preserve"> se sua equipe já não tiver visto um.</w:t>
      </w:r>
    </w:p>
    <w:p>
      <w:pPr/>
      <w:r>
        <w:rPr>
          <w:lang w:val="pt_PT" w:bidi="pt_PT"/>
        </w:rPr>
      </w:r>
      <w:r>
        <w:rPr>
          <w:lang w:val="pt_PT" w:bidi="pt_PT"/>
        </w:rPr>
        <w:t xml:space="preserve">Mostre uma imagem de um </w:t>
      </w:r>
      <w:r>
        <w:rPr>
          <w:lang w:val="pt_PT" w:bidi="pt_PT"/>
        </w:rPr>
        <w:t>centurião</w:t>
      </w:r>
      <w:r>
        <w:rPr>
          <w:lang w:val="pt_PT" w:bidi="pt_PT"/>
        </w:rPr>
        <w:t xml:space="preserve"> e um soldado romano.</w:t>
      </w:r>
    </w:p>
    <w:p>
      <w:pPr/>
      <w:r>
        <w:rPr>
          <w:lang w:val="pt_PT" w:bidi="pt_PT"/>
        </w:rPr>
      </w:r>
      <w:r>
        <w:rPr>
          <w:lang w:val="pt_PT" w:bidi="pt_PT"/>
        </w:rPr>
        <w:t xml:space="preserve">Cornélio era um homem </w:t>
      </w:r>
      <w:r>
        <w:rPr>
          <w:b/>
          <w:lang w:val="pt_PT" w:bidi="pt_PT"/>
        </w:rPr>
        <w:t>devoto</w:t>
      </w:r>
      <w:r>
        <w:rPr>
          <w:lang w:val="pt_PT" w:bidi="pt_PT"/>
        </w:rPr>
        <w:t xml:space="preserve">. Isso significa que ele adorava a Deus e aceitou parte da prática religiosa judaica sem se tornar um convertido. Para se converter plenamente, ele teria que passar pelo ritual de </w:t>
      </w:r>
      <w:r>
        <w:rPr>
          <w:b/>
          <w:lang w:val="pt_PT" w:bidi="pt_PT"/>
        </w:rPr>
        <w:t>circuncisão</w:t>
      </w:r>
      <w:r>
        <w:rPr>
          <w:lang w:val="pt_PT" w:bidi="pt_PT"/>
        </w:rPr>
        <w:t xml:space="preserve">. Cornélio e toda a sua casa </w:t>
      </w:r>
      <w:r>
        <w:rPr>
          <w:b/>
          <w:lang w:val="pt_PT" w:bidi="pt_PT"/>
        </w:rPr>
        <w:t>temiam a Deus</w:t>
      </w:r>
      <w:r>
        <w:rPr>
          <w:lang w:val="pt_PT" w:bidi="pt_PT"/>
        </w:rPr>
        <w:t xml:space="preserve">. Isso significa que eles tinham reverência ou respeito por Deus. Sua </w:t>
      </w:r>
      <w:r>
        <w:rPr>
          <w:b/>
          <w:lang w:val="pt_PT" w:bidi="pt_PT"/>
        </w:rPr>
        <w:t>casa</w:t>
      </w:r>
      <w:r>
        <w:rPr>
          <w:lang w:val="pt_PT" w:bidi="pt_PT"/>
        </w:rPr>
        <w:t xml:space="preserve"> incluiria todos que viviam na casa: sua esposa, filhos, servos ou qualquer outra pessoa que vivesse com ele. Use o mesmo termo para </w:t>
      </w:r>
      <w:r>
        <w:rPr>
          <w:b/>
          <w:lang w:val="pt_PT" w:bidi="pt_PT"/>
        </w:rPr>
        <w:t>temor de Deus</w:t>
      </w:r>
      <w:r>
        <w:rPr>
          <w:lang w:val="pt_PT" w:bidi="pt_PT"/>
        </w:rPr>
        <w:t xml:space="preserve"> e </w:t>
      </w:r>
      <w:r>
        <w:rPr>
          <w:b/>
          <w:lang w:val="pt_PT" w:bidi="pt_PT"/>
        </w:rPr>
        <w:t>casa</w:t>
      </w:r>
      <w:r>
        <w:rPr>
          <w:lang w:val="pt_PT" w:bidi="pt_PT"/>
        </w:rPr>
        <w:t xml:space="preserve"> que vocês usaram em passagens anteriores. Os termos </w:t>
      </w:r>
      <w:r>
        <w:rPr>
          <w:lang w:val="pt_PT" w:bidi="pt_PT"/>
        </w:rPr>
        <w:t>circuncisão</w:t>
      </w:r>
      <w:r>
        <w:rPr>
          <w:lang w:val="pt_PT" w:bidi="pt_PT"/>
        </w:rPr>
        <w:t xml:space="preserve">, </w:t>
      </w:r>
      <w:r>
        <w:rPr>
          <w:lang w:val="pt_PT" w:bidi="pt_PT"/>
        </w:rPr>
        <w:t>temor de Deus</w:t>
      </w:r>
      <w:r>
        <w:rPr>
          <w:lang w:val="pt_PT" w:bidi="pt_PT"/>
        </w:rPr>
        <w:t xml:space="preserve"> e </w:t>
      </w:r>
      <w:r>
        <w:rPr>
          <w:lang w:val="pt_PT" w:bidi="pt_PT"/>
        </w:rPr>
        <w:t>casa</w:t>
      </w:r>
      <w:r>
        <w:rPr>
          <w:lang w:val="pt_PT" w:bidi="pt_PT"/>
        </w:rPr>
        <w:t xml:space="preserve"> podem ser encontrados no Glossário Mestre.</w:t>
      </w:r>
    </w:p>
    <w:p>
      <w:pPr/>
      <w:r>
        <w:rPr>
          <w:lang w:val="pt_PT" w:bidi="pt_PT"/>
        </w:rPr>
      </w:r>
      <w:r>
        <w:rPr>
          <w:lang w:val="pt_PT" w:bidi="pt_PT"/>
        </w:rPr>
        <w:t xml:space="preserve">Cornélio deu </w:t>
      </w:r>
      <w:r>
        <w:rPr>
          <w:b/>
          <w:lang w:val="pt_PT" w:bidi="pt_PT"/>
        </w:rPr>
        <w:t>esmolas</w:t>
      </w:r>
      <w:r>
        <w:rPr>
          <w:lang w:val="pt_PT" w:bidi="pt_PT"/>
        </w:rPr>
        <w:t>, o que significa que ele deu dinheiro para ajudar as pessoas pobres.</w:t>
      </w:r>
    </w:p>
    <w:p>
      <w:pPr/>
      <w:r>
        <w:rPr>
          <w:lang w:val="pt_PT" w:bidi="pt_PT"/>
        </w:rPr>
      </w:r>
      <w:r>
        <w:rPr>
          <w:lang w:val="pt_PT" w:bidi="pt_PT"/>
        </w:rPr>
        <w:t xml:space="preserve">Por volta da </w:t>
      </w:r>
      <w:r>
        <w:rPr>
          <w:b/>
          <w:lang w:val="pt_PT" w:bidi="pt_PT"/>
        </w:rPr>
        <w:t>nona hora do dia</w:t>
      </w:r>
      <w:r>
        <w:rPr>
          <w:lang w:val="pt_PT" w:bidi="pt_PT"/>
        </w:rPr>
        <w:t xml:space="preserve">, ou às três horas da tarde, Cornélio teve uma </w:t>
      </w:r>
      <w:r>
        <w:rPr>
          <w:b/>
          <w:lang w:val="pt_PT" w:bidi="pt_PT"/>
        </w:rPr>
        <w:t>visão</w:t>
      </w:r>
      <w:r>
        <w:rPr>
          <w:lang w:val="pt_PT" w:bidi="pt_PT"/>
        </w:rPr>
        <w:t xml:space="preserve">. Uma visão é uma mensagem de Deus que vem quando alguém está acordado. A frase “a nona hora” se refere a nove horas depois do nascer do sol. A nona hora era um dos tempos programados de oração no templo. Use a mesma palavra para visão que vocês usaram anteriormente. Uma definição completa de </w:t>
      </w:r>
      <w:r>
        <w:rPr>
          <w:lang w:val="pt_PT" w:bidi="pt_PT"/>
        </w:rPr>
        <w:t>visão</w:t>
      </w:r>
      <w:r>
        <w:rPr>
          <w:lang w:val="pt_PT" w:bidi="pt_PT"/>
        </w:rPr>
        <w:t xml:space="preserve"> pode ser encontrada no Glossário Mestre.</w:t>
      </w:r>
    </w:p>
    <w:p>
      <w:pPr/>
      <w:r>
        <w:rPr>
          <w:lang w:val="pt_PT" w:bidi="pt_PT"/>
        </w:rPr>
      </w:r>
      <w:r>
        <w:rPr>
          <w:lang w:val="pt_PT" w:bidi="pt_PT"/>
        </w:rPr>
        <w:t xml:space="preserve">Em sua visão, um </w:t>
      </w:r>
      <w:r>
        <w:rPr>
          <w:b/>
          <w:lang w:val="pt_PT" w:bidi="pt_PT"/>
        </w:rPr>
        <w:t>anjo</w:t>
      </w:r>
      <w:r>
        <w:rPr>
          <w:lang w:val="pt_PT" w:bidi="pt_PT"/>
        </w:rPr>
        <w:t xml:space="preserve">, um mensageiro espiritual de Deus, vem até Cornélio com uma mensagem. O anjo diz o nome de Cornélio e Cornélio ficou com medo. Cornélio respondeu: “O que é, </w:t>
      </w:r>
      <w:r>
        <w:rPr>
          <w:b/>
          <w:lang w:val="pt_PT" w:bidi="pt_PT"/>
        </w:rPr>
        <w:t>senhor</w:t>
      </w:r>
      <w:r>
        <w:rPr>
          <w:lang w:val="pt_PT" w:bidi="pt_PT"/>
        </w:rPr>
        <w:t xml:space="preserve">?” Nesse caso, </w:t>
      </w:r>
      <w:r>
        <w:rPr>
          <w:b/>
          <w:lang w:val="pt_PT" w:bidi="pt_PT"/>
        </w:rPr>
        <w:t>senhor</w:t>
      </w:r>
      <w:r>
        <w:rPr>
          <w:lang w:val="pt_PT" w:bidi="pt_PT"/>
        </w:rPr>
        <w:t xml:space="preserve"> em grego é um título respeitoso para um homem como “senhor” em português. Use o mesmo termo para "anjo" que você usou em passagens anteriores. Definições de </w:t>
      </w:r>
      <w:r>
        <w:rPr>
          <w:lang w:val="pt_PT" w:bidi="pt_PT"/>
        </w:rPr>
        <w:t>anjo</w:t>
      </w:r>
      <w:r>
        <w:rPr>
          <w:lang w:val="pt_PT" w:bidi="pt_PT"/>
        </w:rPr>
        <w:t xml:space="preserve"> e </w:t>
      </w:r>
      <w:r>
        <w:rPr>
          <w:lang w:val="pt_PT" w:bidi="pt_PT"/>
        </w:rPr>
        <w:t>senhor</w:t>
      </w:r>
      <w:r>
        <w:rPr>
          <w:lang w:val="pt_PT" w:bidi="pt_PT"/>
        </w:rPr>
        <w:t xml:space="preserve"> podem ser encontradas no Glossário Mestre.</w:t>
      </w:r>
    </w:p>
    <w:p>
      <w:pPr/>
      <w:r>
        <w:rPr>
          <w:lang w:val="pt_PT" w:bidi="pt_PT"/>
        </w:rPr>
      </w:r>
      <w:r>
        <w:rPr>
          <w:lang w:val="pt_PT" w:bidi="pt_PT"/>
        </w:rPr>
        <w:t xml:space="preserve">O anjo disse a Cornélio que as orações e boas ações de dele subiram para Deus, ou foram recebidas por Deus como uma </w:t>
      </w:r>
      <w:r>
        <w:rPr>
          <w:b/>
          <w:lang w:val="pt_PT" w:bidi="pt_PT"/>
        </w:rPr>
        <w:t>oferta memorial</w:t>
      </w:r>
      <w:r>
        <w:rPr>
          <w:lang w:val="pt_PT" w:bidi="pt_PT"/>
        </w:rPr>
        <w:t xml:space="preserve">. A Lei de Moisés descreve a oferta memorial. Um sacerdote levava uma pequena quantidade de farinha e óleo e então adicionava incenso. Ele queimava a mistura no altar. A fumaça subia do incenso nas ofertas diárias. Cornélio teria entendido que suas boas obras agradavam a Deus. Uma definição completa de </w:t>
      </w:r>
      <w:r>
        <w:rPr>
          <w:lang w:val="pt_PT" w:bidi="pt_PT"/>
        </w:rPr>
        <w:t>oferta</w:t>
      </w:r>
      <w:r>
        <w:rPr>
          <w:lang w:val="pt_PT" w:bidi="pt_PT"/>
        </w:rPr>
        <w:t xml:space="preserve"> pode ser encontrada no Glossário Mestre.</w:t>
      </w:r>
    </w:p>
    <w:p>
      <w:pPr/>
      <w:r>
        <w:rPr>
          <w:lang w:val="pt_PT" w:bidi="pt_PT"/>
        </w:rPr>
      </w:r>
      <w:r>
        <w:rPr>
          <w:lang w:val="pt_PT" w:bidi="pt_PT"/>
        </w:rPr>
        <w:t xml:space="preserve">Mostre uma imagem/ilustração do </w:t>
      </w:r>
      <w:r>
        <w:rPr>
          <w:lang w:val="pt_PT" w:bidi="pt_PT"/>
        </w:rPr>
        <w:t>sacerdote fazendo uma oferta queimada</w:t>
      </w:r>
      <w:r>
        <w:rPr>
          <w:lang w:val="pt_PT" w:bidi="pt_PT"/>
        </w:rPr>
        <w:t xml:space="preserve"> de </w:t>
      </w:r>
      <w:r>
        <w:rPr>
          <w:b/>
          <w:lang w:val="pt_PT" w:bidi="pt_PT"/>
        </w:rPr>
        <w:t>incenso</w:t>
      </w:r>
      <w:r>
        <w:rPr>
          <w:lang w:val="pt_PT" w:bidi="pt_PT"/>
        </w:rPr>
        <w:t>.</w:t>
      </w:r>
    </w:p>
    <w:p>
      <w:pPr/>
      <w:r>
        <w:rPr>
          <w:lang w:val="pt_PT" w:bidi="pt_PT"/>
        </w:rPr>
      </w:r>
      <w:r>
        <w:rPr>
          <w:lang w:val="pt_PT" w:bidi="pt_PT"/>
        </w:rPr>
        <w:t xml:space="preserve">O anjo ordena que Cornélio envie homens para Jope para trazer Simão Pedro até ele. Simão Pedro estava hospedado na casa de outro homem chamado Simão: Simão, o </w:t>
      </w:r>
      <w:r>
        <w:rPr>
          <w:b/>
          <w:lang w:val="pt_PT" w:bidi="pt_PT"/>
        </w:rPr>
        <w:t>curtidor</w:t>
      </w:r>
      <w:r>
        <w:rPr>
          <w:lang w:val="pt_PT" w:bidi="pt_PT"/>
        </w:rPr>
        <w:t>. Vocês se lembrarão da última passagem que um curtidor é um operário que processava peles de animais para fazer couro. Outras pessoas usariam o couro para fazer coisas como sandálias. Use a mesma palavra para curtidor que vocês usaram na passagem anterior.</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10:9–23</w:t>
      </w:r>
      <w:r>
        <w:rPr>
          <w:lang w:val="pt_PT" w:bidi="pt_PT"/>
        </w:rPr>
      </w:r>
    </w:p>
    <w:p>
      <w:pPr>
        <w:pStyle w:val="Heading3"/>
      </w:pPr>
      <w:r>
        <w:rPr>
          <w:lang w:val="pt_PT" w:bidi="pt_PT"/>
        </w:rPr>
        <w:t>Ouvir e Sentir</w:t>
      </w:r>
    </w:p>
    <w:p>
      <w:pPr/>
      <w:r>
        <w:rPr>
          <w:lang w:val="pt_PT" w:bidi="pt_PT"/>
        </w:rPr>
      </w:r>
      <w:r>
        <w:rPr>
          <w:lang w:val="pt_PT" w:bidi="pt_PT"/>
        </w:rPr>
        <w:t>Ouçam Atos 10.9–23a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Na passagem anterior, Cornélio, um centurião romano que vivia em Cesareia, teve uma visão de Deus. Na visão, um anjo disse a ele para enviar mensageiros para Jope para encontrar Simão Pedro, que estava hospedado na casa de Simão, o curtidor. Ele chamou imediatamente dois servos devotos e um soldado confiável e os enviou para Jope em busca de Pedro. Vocês se lembrarão que Jope fica a cerca de 50 quilômetros de Cesareia. Se os mensageiros sairam no mesmo dia, eles provavelmente passaram a noite caminhando na sua rota.</w:t>
      </w:r>
    </w:p>
    <w:p>
      <w:pPr/>
      <w:r>
        <w:rPr>
          <w:lang w:val="pt_PT" w:bidi="pt_PT"/>
        </w:rPr>
      </w:r>
      <w:r>
        <w:rPr>
          <w:lang w:val="pt_PT" w:bidi="pt_PT"/>
        </w:rPr>
        <w:t xml:space="preserve">Mostre um mapa que inclua </w:t>
      </w:r>
      <w:r>
        <w:rPr>
          <w:lang w:val="pt_PT" w:bidi="pt_PT"/>
        </w:rPr>
        <w:t>Cesareia e Jope</w:t>
      </w:r>
      <w:r>
        <w:rPr>
          <w:lang w:val="pt_PT" w:bidi="pt_PT"/>
        </w:rPr>
        <w:t>, se sua equipe precisa ver isso.</w:t>
      </w:r>
    </w:p>
    <w:p>
      <w:pPr/>
      <w:r>
        <w:rPr>
          <w:lang w:val="pt_PT" w:bidi="pt_PT"/>
        </w:rPr>
      </w:r>
      <w:r>
        <w:rPr>
          <w:lang w:val="pt_PT" w:bidi="pt_PT"/>
        </w:rPr>
        <w:t>Assim como Deus havia preparado Cornélio para encontrar Pedro, Deus tinha que preparar Pedro para encontrar Cornélio. Lembrem-se de que Cornélio é um gentio que honra Deus. Pedro é um judeu que segue Jesus, mas também segue a lei religiosa judaica. Os gentios que honravam a Deus sentiam-se confortáveis com a sociedade judaica. No entanto, os judeus não estariam dispostos a entrar na casa de um gentio.</w:t>
      </w:r>
    </w:p>
    <w:p>
      <w:pPr/>
      <w:r>
        <w:rPr>
          <w:lang w:val="pt_PT" w:bidi="pt_PT"/>
        </w:rPr>
      </w:r>
      <w:r>
        <w:rPr>
          <w:lang w:val="pt_PT" w:bidi="pt_PT"/>
        </w:rPr>
        <w:t>No dia seguinte, significando o dia depois da visão de Cornélio, os homens estavam se aproximando da cidade de Jope. Por volta da sexta hora, ou meio-dia, Pedro foi no topo do telhado para orar. Você deve se lembrar de passagens anteriores que as casas nesta área tinham telhados planos com uma escada externa. Sexta hora significa a sexta hora depois do nascer do sol, significando cerca de meio-dia.</w:t>
      </w:r>
    </w:p>
    <w:p>
      <w:pPr/>
      <w:r>
        <w:rPr>
          <w:lang w:val="pt_PT" w:bidi="pt_PT"/>
        </w:rPr>
      </w:r>
      <w:r>
        <w:rPr>
          <w:lang w:val="pt_PT" w:bidi="pt_PT"/>
        </w:rPr>
        <w:t>Esse não era um dos tempos de oração designados para judeus. No entanto, muitos judeus devotos oravam três vezes por dia, como fazia Daniel, o profeta do Antigo Testamento. Enquanto Pedro estava orando, ele ficou com fome e queria comer. Ele pediu que alguém preparasse comida para ele. O meio-dia não era o horário normal de refeição para os judeus. Os romanos comiam uma refeição por volta do meio-dia. O costume judaico era ter uma refeição leve no meio da manhã com a refeição principal no final da tarde.</w:t>
      </w:r>
    </w:p>
    <w:p>
      <w:pPr/>
      <w:r>
        <w:rPr>
          <w:lang w:val="pt_PT" w:bidi="pt_PT"/>
        </w:rPr>
      </w:r>
      <w:r>
        <w:rPr>
          <w:lang w:val="pt_PT" w:bidi="pt_PT"/>
        </w:rPr>
        <w:t xml:space="preserve">Pare e mostre uma imagem de uma </w:t>
      </w:r>
      <w:r>
        <w:rPr>
          <w:lang w:val="pt_PT" w:bidi="pt_PT"/>
        </w:rPr>
        <w:t>casa com um telhado plano</w:t>
      </w:r>
      <w:r>
        <w:rPr>
          <w:lang w:val="pt_PT" w:bidi="pt_PT"/>
        </w:rPr>
        <w:t xml:space="preserve"> e uma escada externa, se sua equipe não tiver visto uma.</w:t>
      </w:r>
    </w:p>
    <w:p>
      <w:pPr/>
      <w:r>
        <w:rPr>
          <w:lang w:val="pt_PT" w:bidi="pt_PT"/>
        </w:rPr>
      </w:r>
      <w:r>
        <w:rPr>
          <w:lang w:val="pt_PT" w:bidi="pt_PT"/>
        </w:rPr>
        <w:t>Discutam: Quais são as práticas normais de hora de refeição em sua cultura? Quão frequentemente as pessoas se afastam do padrão normal de refeição? Por que alguém mudaria seu hábito normal de refeição?</w:t>
      </w:r>
    </w:p>
    <w:p>
      <w:pPr/>
      <w:r>
        <w:rPr>
          <w:lang w:val="pt_PT" w:bidi="pt_PT"/>
        </w:rPr>
      </w:r>
      <w:r>
        <w:rPr>
          <w:lang w:val="pt_PT" w:bidi="pt_PT"/>
        </w:rPr>
        <w:t>Embora não fosse o momento normal de refeição, Pedro estava com fome. Enquanto estavam preparando sua comida, Pedro caiu em um transe, ou visão. Isso significa que Pedro não estava mais ciente de seu entorno, mas em vez disso ele estava ciente do que Deus mostraria a ele. Pedro viu os céus se abrir e alguém abaixou um grande lençol pelos quatro cantos do lençol. Céus pode significar o lugar onde Deus vive ou o céu físico que vemos. Nessa situação, o significado não é claro, então qualquer um dos significados pode ser usado aqui.</w:t>
      </w:r>
    </w:p>
    <w:p>
      <w:pPr/>
      <w:r>
        <w:rPr>
          <w:lang w:val="pt_PT" w:bidi="pt_PT"/>
        </w:rPr>
      </w:r>
      <w:r>
        <w:rPr>
          <w:lang w:val="pt_PT" w:bidi="pt_PT"/>
        </w:rPr>
        <w:t>Quando Pedro olhou para o grande lençol, ele podia ver muitos tipos diferentes de animais, répteis e pássaros. Então Pedro ouviu uma voz que disse a ele para “se levantar, matar e comer”. Ouvir uma voz significa que alguém disse a Pedro para fazer isso. Pedro respondeu: “De maneira nenhuma, Senhor”. Isso mostra que Pedro sabia que era Deus falando com ele. Pedro então disse que ele nunca havia comido nada impuro, ou não santo. A lei judaica dizia que alguns animais eram impuros e não santos, ou não aptos para o serviço a Deus ou às pessoas. Pedro se recusa a comer esses animais porque era contra a lei judaica. Pedro se recusa a matar até mesmo os animais limpos ou aceitáveis porque a lei judaica também dava regras para como abater adequadamente animais em preparação para comer.</w:t>
      </w:r>
    </w:p>
    <w:p>
      <w:pPr/>
      <w:r>
        <w:rPr>
          <w:lang w:val="pt_PT" w:bidi="pt_PT"/>
        </w:rPr>
      </w:r>
      <w:r>
        <w:rPr>
          <w:lang w:val="pt_PT" w:bidi="pt_PT"/>
        </w:rPr>
        <w:t>Parem e discutam: Quais são alimentos aceitáveis e inaceitáveis para comer em sua cultura? Por que uma certa comida é considerada inaceitável? O que aconteceria com uma pessoa se ela comesse uma comida inaceitável ou uma comida que é vista como um tabu?</w:t>
      </w:r>
    </w:p>
    <w:p>
      <w:pPr/>
      <w:r>
        <w:rPr>
          <w:lang w:val="pt_PT" w:bidi="pt_PT"/>
        </w:rPr>
      </w:r>
      <w:r>
        <w:rPr>
          <w:lang w:val="pt_PT" w:bidi="pt_PT"/>
        </w:rPr>
        <w:t>A voz, que significa Deus, disse a Pedro: “Não chame de impuro o que Deus tornou puro”. Isso significa que Deus não mais proíbe Pedro de comer a carne desses animais e pássaros. Isso aconteceu três vezes. Isso provavelmente significa que a conversa entre Deus e Pedro aconteceu três vezes: o mandamento de Deus de comer e a recusa de Pedro. Isso não significa que o lençol foi baixado três vezes. Deus disse essas coisas três vezes para enfatizar sua importância. Logo depois que Deus disse essas coisas três vezes, alguém puxou o lençol com os animais de volta para o céu.</w:t>
      </w:r>
    </w:p>
    <w:p>
      <w:pPr/>
      <w:r>
        <w:rPr>
          <w:lang w:val="pt_PT" w:bidi="pt_PT"/>
        </w:rPr>
      </w:r>
      <w:r>
        <w:rPr>
          <w:lang w:val="pt_PT" w:bidi="pt_PT"/>
        </w:rPr>
        <w:t>Parem e discutam: Como vocês mostram que uma mensagem é importante em seu idioma ou cultura? Que palavras são usadas? Quantas vezes algo deve ser repetido para enfatizar a importância do que alguém diz?</w:t>
      </w:r>
    </w:p>
    <w:p>
      <w:pPr/>
      <w:r>
        <w:rPr>
          <w:lang w:val="pt_PT" w:bidi="pt_PT"/>
        </w:rPr>
      </w:r>
      <w:r>
        <w:rPr>
          <w:lang w:val="pt_PT" w:bidi="pt_PT"/>
        </w:rPr>
        <w:t>Lucas nos diz que Pedro estava muito perplexo com o significado dessa visão. Isso significa que Pedro estava tentando entender por que Deus havia mostrado a ele essa visão. Pedro estava pensando profundamente e se perguntando: “O que isso significava?” Enquanto Pedro estava pensando sobre a visão, os homens que Cornélio enviou haviam encontrado a casa de Simão, o curtidor. Os homens então vieram para o portão do pátio da casa e perguntaram se Simão Pedro estava lá. Nesse mesmo momento, o Espírito Santo disse a Pedro que havia três homens procurando por ele. O Espírito disse a Pedro para ir com eles. O Espírito de Deus enviou esses homens para encontrar Pedro.</w:t>
      </w:r>
    </w:p>
    <w:p>
      <w:pPr/>
      <w:r>
        <w:rPr>
          <w:lang w:val="pt_PT" w:bidi="pt_PT"/>
        </w:rPr>
      </w:r>
      <w:r>
        <w:rPr>
          <w:lang w:val="pt_PT" w:bidi="pt_PT"/>
        </w:rPr>
        <w:t>Pedro desceu do telhado e disse aos três homens: “Sou aquele que vocês estão procurando. Por qual motivo vocês vieram?” Os homens contaram a Pedro sobre Cornélio, o centurião gentio tementes a Deus em Cesareia. Eles contaram a Pedro sobre como Cornélio havia sido instruído por um anjo a buscar Pedro para ir para a casa de Cornélio. Pedro deveria dar uma mensagem a Cornélio.</w:t>
      </w:r>
    </w:p>
    <w:p>
      <w:pPr/>
      <w:r>
        <w:rPr>
          <w:lang w:val="pt_PT" w:bidi="pt_PT"/>
        </w:rPr>
      </w:r>
      <w:r>
        <w:rPr>
          <w:lang w:val="pt_PT" w:bidi="pt_PT"/>
        </w:rPr>
        <w:t>Quando Pedro desceu, a refeição que ele havia solicitado provavelmente estava pronta. Ele convidou os homens para entrar e eles ficaram lá aquela noite. Provavelmente era tarde demais para fazer a jornada até Cesareia naquela noite.</w:t>
      </w:r>
    </w:p>
    <w:p>
      <w:pPr/>
      <w:r>
        <w:rPr>
          <w:lang w:val="pt_PT" w:bidi="pt_PT"/>
        </w:rPr>
      </w:r>
      <w:r>
        <w:rPr>
          <w:lang w:val="pt_PT" w:bidi="pt_PT"/>
        </w:rPr>
        <w:t>Parem e discutam: Como a hospitalidade é mostrada em sua cultura? O que se espera quando se recebe visitantes?</w:t>
      </w:r>
    </w:p>
    <w:p>
      <w:pPr/>
      <w:r>
        <w:rPr>
          <w:lang w:val="pt_PT" w:bidi="pt_PT"/>
        </w:rPr>
      </w:r>
      <w:r>
        <w:rPr>
          <w:lang w:val="pt_PT" w:bidi="pt_PT"/>
        </w:rPr>
        <w:t>Veremos na próxima passagem que Deus deu a Pedro uma visão sobre comida impura ou imprópria que era tornada pura novamente. Essa é uma imagem do que Deus fará com as pessoas. Os gentios “impuros” ou excluídos serão considerados parte da família de Deus.</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Enquanto os mensageiros de Cornélio viajam para Jope para encontrar Pedro, Pedro vai para o telhado para orar. Ele fica com fome e pede que comida seja preparada.</w:t>
      </w:r>
    </w:p>
    <w:p>
      <w:pPr/>
      <w:r>
        <w:rPr>
          <w:lang w:val="pt_PT" w:bidi="pt_PT"/>
        </w:rPr>
      </w:r>
      <w:r>
        <w:rPr>
          <w:b/>
          <w:lang w:val="pt_PT" w:bidi="pt_PT"/>
        </w:rPr>
        <w:t>Segunda cena:</w:t>
      </w:r>
      <w:r>
        <w:rPr>
          <w:lang w:val="pt_PT" w:bidi="pt_PT"/>
        </w:rPr>
        <w:t xml:space="preserve"> Pedro tem uma visão de Deus.</w:t>
      </w:r>
    </w:p>
    <w:p>
      <w:pPr/>
      <w:r>
        <w:rPr>
          <w:lang w:val="pt_PT" w:bidi="pt_PT"/>
        </w:rPr>
      </w:r>
      <w:r>
        <w:rPr>
          <w:b/>
          <w:lang w:val="pt_PT" w:bidi="pt_PT"/>
        </w:rPr>
        <w:t>Terceira cena:</w:t>
      </w:r>
      <w:r>
        <w:rPr>
          <w:lang w:val="pt_PT" w:bidi="pt_PT"/>
        </w:rPr>
        <w:t xml:space="preserve"> Os mensageiros chegam pedindo por Pedro. O Espírito Santo diz a Pedro que os homens estão procurando ele.</w:t>
      </w:r>
    </w:p>
    <w:p>
      <w:pPr/>
      <w:r>
        <w:rPr>
          <w:lang w:val="pt_PT" w:bidi="pt_PT"/>
        </w:rPr>
      </w:r>
      <w:r>
        <w:rPr>
          <w:b/>
          <w:lang w:val="pt_PT" w:bidi="pt_PT"/>
        </w:rPr>
        <w:t>Quarta cena:</w:t>
      </w:r>
      <w:r>
        <w:rPr>
          <w:lang w:val="pt_PT" w:bidi="pt_PT"/>
        </w:rPr>
        <w:t xml:space="preserve"> Pedro encontra os mensageiros e ouve seu pedido. Pedro os convida a ficar com ele durante a noite.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Pessoa preparando comida</w:t>
      </w:r>
    </w:p>
    <w:p>
      <w:pPr>
        <w:pStyle w:val="ListBullet"/>
        <w:spacing w:line="240" w:lineRule="auto"/>
        <w:ind w:left="720"/>
      </w:pPr>
      <w:r>
        <w:rPr>
          <w:lang w:val="pt_PT" w:bidi="pt_PT"/>
        </w:rPr>
      </w:r>
      <w:r>
        <w:rPr>
          <w:lang w:val="pt_PT" w:bidi="pt_PT"/>
        </w:rPr>
        <w:t>Voz do céu</w:t>
      </w:r>
    </w:p>
    <w:p>
      <w:pPr>
        <w:pStyle w:val="ListBullet"/>
        <w:spacing w:line="240" w:lineRule="auto"/>
        <w:ind w:left="720"/>
      </w:pPr>
      <w:r>
        <w:rPr>
          <w:lang w:val="pt_PT" w:bidi="pt_PT"/>
        </w:rPr>
      </w:r>
      <w:r>
        <w:rPr>
          <w:lang w:val="pt_PT" w:bidi="pt_PT"/>
        </w:rPr>
        <w:t>Animais, répteis e pássaros</w:t>
      </w:r>
    </w:p>
    <w:p>
      <w:pPr>
        <w:pStyle w:val="ListBullet"/>
        <w:spacing w:line="240" w:lineRule="auto"/>
        <w:ind w:left="720"/>
      </w:pPr>
      <w:r>
        <w:rPr>
          <w:lang w:val="pt_PT" w:bidi="pt_PT"/>
        </w:rPr>
      </w:r>
      <w:r>
        <w:rPr>
          <w:lang w:val="pt_PT" w:bidi="pt_PT"/>
        </w:rPr>
        <w:t>2 servos e soldado de Cornélio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Anjo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lembrar que na passagem anterior, Cornélio tinha uma visão de Deus. Um anjo disse a Cornélio para enviar mensageiros para pegar Simão Pedro, que estava hospedado em Jope.</w:t>
      </w:r>
    </w:p>
    <w:p>
      <w:pPr/>
      <w:r>
        <w:rPr>
          <w:lang w:val="pt_PT" w:bidi="pt_PT"/>
        </w:rPr>
      </w:r>
      <w:r>
        <w:rPr>
          <w:lang w:val="pt_PT" w:bidi="pt_PT"/>
        </w:rPr>
        <w:t>É importante lembrar que Pedro está no telhado e orando por volta do meio-dia.</w:t>
      </w:r>
    </w:p>
    <w:p>
      <w:pPr/>
      <w:r>
        <w:rPr>
          <w:lang w:val="pt_PT" w:bidi="pt_PT"/>
        </w:rPr>
      </w:r>
      <w:r>
        <w:rPr>
          <w:lang w:val="pt_PT" w:bidi="pt_PT"/>
        </w:rPr>
        <w:t xml:space="preserve">Pare e mostre uma imagem de uma </w:t>
      </w:r>
      <w:r>
        <w:rPr>
          <w:lang w:val="pt_PT" w:bidi="pt_PT"/>
        </w:rPr>
        <w:t>casa com um telhado plano</w:t>
      </w:r>
      <w:r>
        <w:rPr>
          <w:lang w:val="pt_PT" w:bidi="pt_PT"/>
        </w:rPr>
        <w:t xml:space="preserve"> e uma escada externa, se sua equipe não tiver visto uma.</w:t>
      </w:r>
    </w:p>
    <w:p>
      <w:pPr/>
      <w:r>
        <w:rPr>
          <w:lang w:val="pt_PT" w:bidi="pt_PT"/>
        </w:rPr>
      </w:r>
      <w:r>
        <w:rPr>
          <w:lang w:val="pt_PT" w:bidi="pt_PT"/>
        </w:rPr>
        <w:t>É importante lembrar o que aconteceu na visão de Pedro.</w:t>
      </w:r>
    </w:p>
    <w:p>
      <w:pPr/>
      <w:r>
        <w:rPr>
          <w:lang w:val="pt_PT" w:bidi="pt_PT"/>
        </w:rPr>
      </w:r>
      <w:r>
        <w:rPr>
          <w:lang w:val="pt_PT" w:bidi="pt_PT"/>
        </w:rPr>
        <w:t>O céu que se abriu provavelmente significa que Pedro viu uma abertura nas nuvens. O grande lençol era um grande pedaço de pano que provavelmente tinha cordas amarradas nos quatro cantos para que alguém pudesse baixá-lo. Lembrem-se de que alguns animais são considerados impuros na lei judaica. Judeus não têm permissão para comer esses animais.</w:t>
      </w:r>
    </w:p>
    <w:p>
      <w:pPr/>
      <w:r>
        <w:rPr>
          <w:lang w:val="pt_PT" w:bidi="pt_PT"/>
        </w:rPr>
      </w:r>
      <w:r>
        <w:rPr>
          <w:lang w:val="pt_PT" w:bidi="pt_PT"/>
        </w:rPr>
        <w:t>É importante lembrar que a voz do céu, Deus, diz a Pedro: “Não chame algo de impuro se Deus o tornou puro”. Lembrem-se de que a conversa entre Deus e Pedro aconteceu três vezes. “De repente”, o lençol foi puxado para cima. Isso significa que logo depois que Deus disse essas coisas três vezes, alguém puxou o lençol.</w:t>
      </w:r>
    </w:p>
    <w:p>
      <w:pPr/>
      <w:r>
        <w:rPr>
          <w:lang w:val="pt_PT" w:bidi="pt_PT"/>
        </w:rPr>
      </w:r>
      <w:r>
        <w:rPr>
          <w:lang w:val="pt_PT" w:bidi="pt_PT"/>
        </w:rPr>
        <w:t>Os homens enviados por Cornélio chegaram ao mesmo tempo que Pedro tentava descobrir o que a visão significava. Pedro não ouviu eles vindo, mas Deus disse a ele que eles estavam lá.</w:t>
      </w:r>
    </w:p>
    <w:p>
      <w:pPr/>
      <w:r>
        <w:rPr>
          <w:lang w:val="pt_PT" w:bidi="pt_PT"/>
        </w:rPr>
      </w:r>
      <w:r>
        <w:rPr>
          <w:lang w:val="pt_PT" w:bidi="pt_PT"/>
        </w:rPr>
        <w:t>Os homens chegam ao portão do pátio da casa. As casas nessa área estavam cercadas de pátios. Um portão é um tipo de porta que fornece acesso ao pátio.</w:t>
      </w:r>
    </w:p>
    <w:p>
      <w:pPr/>
      <w:r>
        <w:rPr>
          <w:lang w:val="pt_PT" w:bidi="pt_PT"/>
        </w:rPr>
      </w:r>
      <w:r>
        <w:rPr>
          <w:lang w:val="pt_PT" w:bidi="pt_PT"/>
        </w:rPr>
        <w:t>É importante lembrar o que acontece quando os mensageiros de Cornélio chegam ao lugar onde Pedro estava hospedado. Os homens contam a história do que havia acontecido com Cornélio.</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Pessoa preparando comida</w:t>
      </w:r>
    </w:p>
    <w:p>
      <w:pPr>
        <w:pStyle w:val="ListBullet"/>
        <w:spacing w:line="240" w:lineRule="auto"/>
        <w:ind w:left="720"/>
      </w:pPr>
      <w:r>
        <w:rPr>
          <w:lang w:val="pt_PT" w:bidi="pt_PT"/>
        </w:rPr>
      </w:r>
      <w:r>
        <w:rPr>
          <w:lang w:val="pt_PT" w:bidi="pt_PT"/>
        </w:rPr>
        <w:t>Voz do céu</w:t>
      </w:r>
    </w:p>
    <w:p>
      <w:pPr>
        <w:pStyle w:val="ListBullet"/>
        <w:spacing w:line="240" w:lineRule="auto"/>
        <w:ind w:left="720"/>
      </w:pPr>
      <w:r>
        <w:rPr>
          <w:lang w:val="pt_PT" w:bidi="pt_PT"/>
        </w:rPr>
      </w:r>
      <w:r>
        <w:rPr>
          <w:lang w:val="pt_PT" w:bidi="pt_PT"/>
        </w:rPr>
        <w:t>Animais, répteis e pássaros</w:t>
      </w:r>
    </w:p>
    <w:p>
      <w:pPr>
        <w:pStyle w:val="ListBullet"/>
        <w:spacing w:line="240" w:lineRule="auto"/>
        <w:ind w:left="720"/>
      </w:pPr>
      <w:r>
        <w:rPr>
          <w:lang w:val="pt_PT" w:bidi="pt_PT"/>
        </w:rPr>
      </w:r>
      <w:r>
        <w:rPr>
          <w:lang w:val="pt_PT" w:bidi="pt_PT"/>
        </w:rPr>
        <w:t>2 servos e soldado de Cornélio</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Anjo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Encenem os servos e o soldado viajando de Cesareia para Jope.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os mensageiros de Cornélio: “Como você está se sentindo?” Vocês podem ouvir coisas como: “Honrado por Cornélio nos enviar para uma viagem tão importante”, ou “Curioso com o que Pedro tem a dizer que é tão urgente”, e “Preocupado. E se não pudermos achar onde Pedro está ficando?”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Pedro indo para o telhado para orar. Pedro fica com fome e pede que comida seja preparada. Encenem Pedro vendo a visão do lençol sendo abaixado. A voz do céu, Deus, diz a Pedro para “se levantar, matar e comer”.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“Estou com fome, mas não posso comer isso!” ou “Confuso. Por que Deus me pediria para comer algo impuro? Esse é um teste?” e “Preciso ser fiel e obedecer à lei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resposta de Pedro a Deus. Deus diz a Pedro: “Não chame algo de impuro se Deus tornou puro”. Essa conversa acontece três vezes. O lençol dos animais volta para o céu.</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pessoa que está interpretando Deus “Como você está se sentindo?”. Vocês podem ouvir coisas como: “Quero preparar Pedro para a tarefa pela frente”, e “Ele não se lembra de como Jesus purificou as pessoas impuras? Torno todas as coisas puras”.</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“Confuso. O que tudo isso significa?” e “Curiosos. Deus disse isso três vezes. Deve ser muito importante”.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mensageiros chegando à casa onde Pedro está ficando. É importante lembrar o que o Espírito Santo diz a Pedro. Pedro vai lá para baixo para encontrar os homens. Os mensageiros dizem a Pedro por que eles vieram.</w:t>
      </w:r>
    </w:p>
    <w:p>
      <w:pPr/>
      <w:r>
        <w:rPr>
          <w:lang w:val="pt_PT" w:bidi="pt_PT"/>
        </w:rPr>
      </w:r>
      <w:r>
        <w:rPr>
          <w:lang w:val="pt_PT" w:bidi="pt_PT"/>
        </w:rPr>
        <w:t>Se sua equipe quiser, vocês podem encenar a mensagem que os servos de Cornélio dão a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 xml:space="preserve">Pergunte aos atores que interpretam os servos e soldado de Cornélio: “Como você está se sentindo?”. Vocês podem ouvir coisas como: “Feliz por termos encontrado o lugar certo”, ou “Ansioso para entregar a mensagem a Pedro”, e “Ansioso para voltar para Cornélio, mas é tarde demais para viajar”. </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“Grato. Agora entendo por que Deus me deu a visão”, ou “Animado por ser capaz de ir compartilhar as boas novas sobre Jesus com Cornélio”, e “Ainda com fome. Aposto que esses homens gostariam de algo para comer também. Eles viajaram para longe”.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Pedro convidando os homens a ficar pela noite.</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Pedro foi para o telhado para </w:t>
      </w:r>
      <w:r>
        <w:rPr>
          <w:b/>
          <w:lang w:val="pt_PT" w:bidi="pt_PT"/>
        </w:rPr>
        <w:t>orar</w:t>
      </w:r>
      <w:r>
        <w:rPr>
          <w:lang w:val="pt_PT" w:bidi="pt_PT"/>
        </w:rPr>
        <w:t xml:space="preserve"> na sexta hora, ou meio-dia. Use a mesma palavra para orar que vocês usaram em passagens anteriores. Consulte o Glossário Mestre para uma definição completa de </w:t>
      </w:r>
      <w:r>
        <w:rPr>
          <w:lang w:val="pt_PT" w:bidi="pt_PT"/>
        </w:rPr>
        <w:t>orar</w:t>
      </w:r>
      <w:r>
        <w:rPr>
          <w:lang w:val="pt_PT" w:bidi="pt_PT"/>
        </w:rPr>
        <w:t>.</w:t>
      </w:r>
    </w:p>
    <w:p>
      <w:pPr/>
      <w:r>
        <w:rPr>
          <w:lang w:val="pt_PT" w:bidi="pt_PT"/>
        </w:rPr>
      </w:r>
      <w:r>
        <w:rPr>
          <w:lang w:val="pt_PT" w:bidi="pt_PT"/>
        </w:rPr>
        <w:t xml:space="preserve">Pedro caiu em um </w:t>
      </w:r>
      <w:r>
        <w:rPr>
          <w:b/>
          <w:lang w:val="pt_PT" w:bidi="pt_PT"/>
        </w:rPr>
        <w:t>transe</w:t>
      </w:r>
      <w:r>
        <w:rPr>
          <w:lang w:val="pt_PT" w:bidi="pt_PT"/>
        </w:rPr>
        <w:t xml:space="preserve">. Isso significa que Pedro não estava mais ciente de seu entorno, mas em vez disso ele estava ciente do que Deus mostraria a ele. Algumas versões em português usam a palavra </w:t>
      </w:r>
      <w:r>
        <w:rPr>
          <w:b/>
          <w:lang w:val="pt_PT" w:bidi="pt_PT"/>
        </w:rPr>
        <w:t>visão</w:t>
      </w:r>
      <w:r>
        <w:rPr>
          <w:lang w:val="pt_PT" w:bidi="pt_PT"/>
        </w:rPr>
        <w:t xml:space="preserve">. Uma visão acontece quando alguém está acordado. Para uma definição completa de </w:t>
      </w:r>
      <w:r>
        <w:rPr>
          <w:lang w:val="pt_PT" w:bidi="pt_PT"/>
        </w:rPr>
        <w:t>visão</w:t>
      </w:r>
      <w:r>
        <w:rPr>
          <w:lang w:val="pt_PT" w:bidi="pt_PT"/>
        </w:rPr>
        <w:t>, consulte o Glossário Mestre.</w:t>
      </w:r>
    </w:p>
    <w:p>
      <w:pPr/>
      <w:r>
        <w:rPr>
          <w:lang w:val="pt_PT" w:bidi="pt_PT"/>
        </w:rPr>
      </w:r>
      <w:r>
        <w:rPr>
          <w:lang w:val="pt_PT" w:bidi="pt_PT"/>
        </w:rPr>
        <w:t xml:space="preserve">Pedro viu o </w:t>
      </w:r>
      <w:r>
        <w:rPr>
          <w:b/>
          <w:lang w:val="pt_PT" w:bidi="pt_PT"/>
        </w:rPr>
        <w:t>céu</w:t>
      </w:r>
      <w:r>
        <w:rPr>
          <w:lang w:val="pt_PT" w:bidi="pt_PT"/>
        </w:rPr>
        <w:t xml:space="preserve"> aberto e um grande lençol foi abaixado pelos quatro cantos. </w:t>
      </w:r>
      <w:r>
        <w:rPr>
          <w:b/>
          <w:lang w:val="pt_PT" w:bidi="pt_PT"/>
        </w:rPr>
        <w:t>Céus</w:t>
      </w:r>
      <w:r>
        <w:rPr>
          <w:lang w:val="pt_PT" w:bidi="pt_PT"/>
        </w:rPr>
        <w:t xml:space="preserve"> podem significar o lugar onde Deus vive. Nessa situação, o significado não é claro, então esse significado pode ser usado aqui. Use a mesma palavra para </w:t>
      </w:r>
      <w:r>
        <w:rPr>
          <w:b/>
          <w:lang w:val="pt_PT" w:bidi="pt_PT"/>
        </w:rPr>
        <w:t>céu</w:t>
      </w:r>
      <w:r>
        <w:rPr>
          <w:lang w:val="pt_PT" w:bidi="pt_PT"/>
        </w:rPr>
        <w:t xml:space="preserve"> (</w:t>
      </w:r>
      <w:r>
        <w:rPr>
          <w:b/>
          <w:lang w:val="pt_PT" w:bidi="pt_PT"/>
        </w:rPr>
        <w:t>lugar onde Deus vive</w:t>
      </w:r>
      <w:r>
        <w:rPr>
          <w:lang w:val="pt_PT" w:bidi="pt_PT"/>
        </w:rPr>
        <w:t xml:space="preserve">), que vocês usaram em passagens anteriores. Consulte o Glossário Mestre para uma definição completa de </w:t>
      </w:r>
      <w:r>
        <w:rPr>
          <w:lang w:val="pt_PT" w:bidi="pt_PT"/>
        </w:rPr>
        <w:t>céu</w:t>
      </w:r>
      <w:r>
        <w:rPr>
          <w:lang w:val="pt_PT" w:bidi="pt_PT"/>
        </w:rPr>
        <w:t>.</w:t>
      </w:r>
    </w:p>
    <w:p>
      <w:pPr/>
      <w:r>
        <w:rPr>
          <w:lang w:val="pt_PT" w:bidi="pt_PT"/>
        </w:rPr>
      </w:r>
      <w:r>
        <w:rPr>
          <w:lang w:val="pt_PT" w:bidi="pt_PT"/>
        </w:rPr>
        <w:t xml:space="preserve">Quando Pedro olhou para o grande lençol, ele podia ver muitos tipos diferentes de animais, répteis e pássaros. Então Pedro ouviu uma voz que disse a ele para “Se levantar, matar e comer”. Pedro respondeu: “De maneira nenhuma, </w:t>
      </w:r>
      <w:r>
        <w:rPr>
          <w:b/>
          <w:lang w:val="pt_PT" w:bidi="pt_PT"/>
        </w:rPr>
        <w:t>Senhor</w:t>
      </w:r>
      <w:r>
        <w:rPr>
          <w:lang w:val="pt_PT" w:bidi="pt_PT"/>
        </w:rPr>
        <w:t>”. Isso mostra que Pedro sabia que era Deus falando com ele.</w:t>
      </w:r>
    </w:p>
    <w:p>
      <w:pPr/>
      <w:r>
        <w:rPr>
          <w:lang w:val="pt_PT" w:bidi="pt_PT"/>
        </w:rPr>
      </w:r>
      <w:r>
        <w:rPr>
          <w:lang w:val="pt_PT" w:bidi="pt_PT"/>
        </w:rPr>
        <w:t xml:space="preserve">Pedro então disse que ele nunca havia comido nada </w:t>
      </w:r>
      <w:r>
        <w:rPr>
          <w:b/>
          <w:lang w:val="pt_PT" w:bidi="pt_PT"/>
        </w:rPr>
        <w:t>impuro</w:t>
      </w:r>
      <w:r>
        <w:rPr>
          <w:lang w:val="pt_PT" w:bidi="pt_PT"/>
        </w:rPr>
        <w:t xml:space="preserve">, profano ou comum. A lei judaica chamava esses animais de impuros. Use as mesmas palavras para </w:t>
      </w:r>
      <w:r>
        <w:rPr>
          <w:b/>
          <w:lang w:val="pt_PT" w:bidi="pt_PT"/>
        </w:rPr>
        <w:t>Senhor</w:t>
      </w:r>
      <w:r>
        <w:rPr>
          <w:lang w:val="pt_PT" w:bidi="pt_PT"/>
        </w:rPr>
        <w:t xml:space="preserve"> e impuro que vocês usaram em passagens anteriores. Consulte o Glossário Mestre para uma definição completa de </w:t>
      </w:r>
      <w:r>
        <w:rPr>
          <w:lang w:val="pt_PT" w:bidi="pt_PT"/>
        </w:rPr>
        <w:t>Senhor</w:t>
      </w:r>
      <w:r>
        <w:rPr>
          <w:lang w:val="pt_PT" w:bidi="pt_PT"/>
        </w:rPr>
        <w:t xml:space="preserve"> e </w:t>
      </w:r>
      <w:r>
        <w:rPr>
          <w:lang w:val="pt_PT" w:bidi="pt_PT"/>
        </w:rPr>
        <w:t>puro/impuro</w:t>
      </w:r>
      <w:r>
        <w:rPr>
          <w:lang w:val="pt_PT" w:bidi="pt_PT"/>
        </w:rPr>
        <w:t>.</w:t>
      </w:r>
    </w:p>
    <w:p>
      <w:pPr/>
      <w:r>
        <w:rPr>
          <w:lang w:val="pt_PT" w:bidi="pt_PT"/>
        </w:rPr>
      </w:r>
      <w:r>
        <w:rPr>
          <w:lang w:val="pt_PT" w:bidi="pt_PT"/>
        </w:rPr>
        <w:t xml:space="preserve">O </w:t>
      </w:r>
      <w:r>
        <w:rPr>
          <w:b/>
          <w:lang w:val="pt_PT" w:bidi="pt_PT"/>
        </w:rPr>
        <w:t>Espírito Santo</w:t>
      </w:r>
      <w:r>
        <w:rPr>
          <w:lang w:val="pt_PT" w:bidi="pt_PT"/>
        </w:rPr>
        <w:t xml:space="preserve"> disse a Pedro que havia três homens procurando por ele. Use a mesma palavra para Espírito Santo que vocês usaram em passagens anteriores. Consulte o Glossário Mestre para uma definição de </w:t>
      </w:r>
      <w:r>
        <w:rPr>
          <w:lang w:val="pt_PT" w:bidi="pt_PT"/>
        </w:rPr>
        <w:t>Espírito Santo</w:t>
      </w:r>
      <w:r>
        <w:rPr>
          <w:lang w:val="pt_PT" w:bidi="pt_PT"/>
        </w:rPr>
        <w:t>.</w:t>
      </w:r>
    </w:p>
    <w:p>
      <w:pPr/>
      <w:r>
        <w:rPr>
          <w:lang w:val="pt_PT" w:bidi="pt_PT"/>
        </w:rPr>
      </w:r>
      <w:r>
        <w:rPr>
          <w:lang w:val="pt_PT" w:bidi="pt_PT"/>
        </w:rPr>
        <w:t xml:space="preserve">Pedro foi para baixo para falar com os homens. Eles disseram a Pedro que Cornélio, o </w:t>
      </w:r>
      <w:r>
        <w:rPr>
          <w:b/>
          <w:lang w:val="pt_PT" w:bidi="pt_PT"/>
        </w:rPr>
        <w:t>centurião</w:t>
      </w:r>
      <w:r>
        <w:rPr>
          <w:lang w:val="pt_PT" w:bidi="pt_PT"/>
        </w:rPr>
        <w:t xml:space="preserve">, um oficial militar romano, os havia enviado. Cornélio era um homem </w:t>
      </w:r>
      <w:r>
        <w:rPr>
          <w:b/>
          <w:lang w:val="pt_PT" w:bidi="pt_PT"/>
        </w:rPr>
        <w:t>temente a Deus</w:t>
      </w:r>
      <w:r>
        <w:rPr>
          <w:lang w:val="pt_PT" w:bidi="pt_PT"/>
        </w:rPr>
        <w:t xml:space="preserve">. Use as mesmas palavras para centurião e temente a Deus que vocês usaram em passagens anteriores. Consulte o Glossário Mestre para uma definição completa de </w:t>
      </w:r>
      <w:r>
        <w:rPr>
          <w:lang w:val="pt_PT" w:bidi="pt_PT"/>
        </w:rPr>
        <w:t>centurião</w:t>
      </w:r>
      <w:r>
        <w:rPr>
          <w:lang w:val="pt_PT" w:bidi="pt_PT"/>
        </w:rPr>
        <w:t xml:space="preserve"> e </w:t>
      </w:r>
      <w:r>
        <w:rPr>
          <w:lang w:val="pt_PT" w:bidi="pt_PT"/>
        </w:rPr>
        <w:t>temente a Deus</w:t>
      </w:r>
      <w:r>
        <w:rPr>
          <w:lang w:val="pt_PT" w:bidi="pt_PT"/>
        </w:rPr>
        <w:t>.</w:t>
      </w:r>
    </w:p>
    <w:p>
      <w:pPr/>
      <w:r>
        <w:rPr>
          <w:lang w:val="pt_PT" w:bidi="pt_PT"/>
        </w:rPr>
      </w:r>
      <w:r>
        <w:rPr>
          <w:lang w:val="pt_PT" w:bidi="pt_PT"/>
        </w:rPr>
        <w:t xml:space="preserve">Os homens disseram a Pedro que Cornélio havia sido instruído por um </w:t>
      </w:r>
      <w:r>
        <w:rPr>
          <w:b/>
          <w:lang w:val="pt_PT" w:bidi="pt_PT"/>
        </w:rPr>
        <w:t>santo</w:t>
      </w:r>
      <w:r>
        <w:rPr>
          <w:lang w:val="pt_PT" w:bidi="pt_PT"/>
        </w:rPr>
        <w:t xml:space="preserve"> </w:t>
      </w:r>
      <w:r>
        <w:rPr>
          <w:b/>
          <w:lang w:val="pt_PT" w:bidi="pt_PT"/>
        </w:rPr>
        <w:t>anjo</w:t>
      </w:r>
      <w:r>
        <w:rPr>
          <w:lang w:val="pt_PT" w:bidi="pt_PT"/>
        </w:rPr>
        <w:t xml:space="preserve">, um mensageiro espiritual de Deus, para enviar Pedro até a casa de Cornélio. Use a mesma palavra para anjo e santo que vocês usaram anteriormente. Para uma definição completa de </w:t>
      </w:r>
      <w:r>
        <w:rPr>
          <w:lang w:val="pt_PT" w:bidi="pt_PT"/>
        </w:rPr>
        <w:t>anjo</w:t>
      </w:r>
      <w:r>
        <w:rPr>
          <w:lang w:val="pt_PT" w:bidi="pt_PT"/>
        </w:rPr>
        <w:t xml:space="preserve"> e </w:t>
      </w:r>
      <w:r>
        <w:rPr>
          <w:lang w:val="pt_PT" w:bidi="pt_PT"/>
        </w:rPr>
        <w:t>santo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recitar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10:23–33</w:t>
      </w:r>
      <w:r>
        <w:rPr>
          <w:lang w:val="pt_PT" w:bidi="pt_PT"/>
        </w:rPr>
      </w:r>
    </w:p>
    <w:p>
      <w:pPr>
        <w:pStyle w:val="Heading3"/>
      </w:pPr>
      <w:r>
        <w:rPr>
          <w:lang w:val="pt_PT" w:bidi="pt_PT"/>
        </w:rPr>
        <w:t>Ouvir e Sentir</w:t>
      </w:r>
    </w:p>
    <w:p>
      <w:pPr/>
      <w:r>
        <w:rPr>
          <w:lang w:val="pt_PT" w:bidi="pt_PT"/>
        </w:rPr>
      </w:r>
      <w:r>
        <w:rPr>
          <w:lang w:val="pt_PT" w:bidi="pt_PT"/>
        </w:rPr>
        <w:t>Ouçam Atos 10.23b-33 e guardarem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10.23b-33 na tradução mais fácil de entender.</w:t>
      </w:r>
    </w:p>
    <w:p>
      <w:pPr/>
      <w:r>
        <w:rPr>
          <w:lang w:val="pt_PT" w:bidi="pt_PT"/>
        </w:rPr>
      </w:r>
      <w:r>
        <w:rPr>
          <w:lang w:val="pt_PT" w:bidi="pt_PT"/>
        </w:rPr>
        <w:t>Na passagem anterior, Pedro estava hospedado em Jope na casa de Simão, o curtidor. Ele teve uma visão de Deus enquanto ele estava orando. Nessa visão, Deus disse a Pedro para não chamar de impuro o que Deus tornou puro. Enquanto Pedro estava pensando sobre a visão, os mensageiros de Cornélio chegaram e disseram a Pedro que um anjo de Deus disse a Cornélio para enviar Pedro. Pedro convidou os mensageiros a ficar lá aquela noite.</w:t>
      </w:r>
    </w:p>
    <w:p>
      <w:pPr/>
      <w:r>
        <w:rPr>
          <w:lang w:val="pt_PT" w:bidi="pt_PT"/>
        </w:rPr>
      </w:r>
      <w:r>
        <w:rPr>
          <w:lang w:val="pt_PT" w:bidi="pt_PT"/>
        </w:rPr>
        <w:t>Na manhã seguinte, Pedro e os mensageiros de Cornélio — dois servos e um soldado — saíram para Cesareia. Alguns irmãos, seguidores de Jesus de Jope, se juntaram a eles na jornada. Sabemos através de uma passagem posterior que há seis irmãos de Jope que se juntaram a Pedro nessa viagem. No dia seguinte, eles chegaram a Cesareia. Isso significa que eles tinham que passar a noite em algum lugar ao longo do caminho. Vocês se lembrarão que era cerca de 50 quilômetros de Jope para Cesareia. Eles provavelmente foram caminhando.</w:t>
      </w:r>
    </w:p>
    <w:p>
      <w:pPr/>
      <w:r>
        <w:rPr>
          <w:lang w:val="pt_PT" w:bidi="pt_PT"/>
        </w:rPr>
      </w:r>
      <w:r>
        <w:rPr>
          <w:lang w:val="pt_PT" w:bidi="pt_PT"/>
        </w:rPr>
        <w:t xml:space="preserve">Pare e olhe para um mapa que mostra </w:t>
      </w:r>
      <w:r>
        <w:rPr>
          <w:lang w:val="pt_PT" w:bidi="pt_PT"/>
        </w:rPr>
        <w:t>Jope e Cesareia</w:t>
      </w:r>
      <w:r>
        <w:rPr>
          <w:lang w:val="pt_PT" w:bidi="pt_PT"/>
        </w:rPr>
        <w:t>, se necessário. Pause este áudio aqui.</w:t>
      </w:r>
    </w:p>
    <w:p>
      <w:pPr/>
      <w:r>
        <w:rPr>
          <w:lang w:val="pt_PT" w:bidi="pt_PT"/>
        </w:rPr>
      </w:r>
      <w:r>
        <w:rPr>
          <w:lang w:val="pt_PT" w:bidi="pt_PT"/>
        </w:rPr>
        <w:t>Cornélio estava esperando a chegada de Pedro. Cornélio havia convidado sua família e amigos próximos para sua casa para ouvir a mensagem de Pedro. Essas pessoas provavelmente adoravam e honravam a Deus, assim como Cornélio fazia. Quando Pedro entrou na casa, Cornélio caiu aos pés de Pedro em um ato de adoração. “Caiu a seus pés” significa que Cornélio se curvou diante de Pedro. Cornélio pode ter pensado que Pedro era um ser sobrenatural. Algumas pessoas acreditavam que um mensageiro de Deus tinha uma qualidade parecida com Deus. Pedro ergueu Cornélio. Isso significa que Pedro levou Cornélio pelo braço ou mão e o fez se levantar. Ao mesmo tempo, Pedro disse a Cornélio: “Levante-se. Eu também sou um homem”. Isso significava que Pedro era o mesmo que Cornélio e que Cornélio não deveria adorar Pedro. Essa interação entre Pedro e Cornélio provavelmente aconteceu na área de entrada com um corredor que levava para a área principal da casa.</w:t>
      </w:r>
    </w:p>
    <w:p>
      <w:pPr/>
      <w:r>
        <w:rPr>
          <w:lang w:val="pt_PT" w:bidi="pt_PT"/>
        </w:rPr>
      </w:r>
      <w:r>
        <w:rPr>
          <w:lang w:val="pt_PT" w:bidi="pt_PT"/>
        </w:rPr>
        <w:t>Parem e discutam: Onde as pessoas em sua comunidade cumprimentam os visitantes que acabaram de entrar em sua casa ou propriedade? Quais são as maneiras pelas quais diferentes tipos de visitantes são cumprimentados? Como os visitantes especiais são cumprimentados? Como os visitantes esperados são cumprimentados? Pause este áudio aqui.</w:t>
      </w:r>
    </w:p>
    <w:p>
      <w:pPr/>
      <w:r>
        <w:rPr>
          <w:lang w:val="pt_PT" w:bidi="pt_PT"/>
        </w:rPr>
      </w:r>
      <w:r>
        <w:rPr>
          <w:lang w:val="pt_PT" w:bidi="pt_PT"/>
        </w:rPr>
        <w:t>Enquanto Pedro estava falando, eles continuaram caminhando para a parte principal da casa. Pedro encontrou a família e os amigos de Cornélio esperando a chegada de Pedro. Todas as pessoas que esperavam eram gentios, não judeus. Pedro fala com o grupo. Ele lembra a eles de algo que ele tinha Isso era contra a lei religiosa judaica. Essa regra era ensinada pelos mestres religiosos judeus porque os gentios comiam e tocavam coisas que a lei religiosa judaica dizia que eram impuras, ou impróprias para o serviço a Deus. Se uma pessoa judia se associasse a pessoas que comiam coisas impuras, elas também se tornariam impuras. Pedro então diz às pessoas reunidas na casa de Cornélio que Deus mostrou a Pedro que ele não deve chamar nenhuma pessoa de impura ou comum.</w:t>
      </w:r>
    </w:p>
    <w:p>
      <w:pPr/>
      <w:r>
        <w:rPr>
          <w:lang w:val="pt_PT" w:bidi="pt_PT"/>
        </w:rPr>
      </w:r>
      <w:r>
        <w:rPr>
          <w:lang w:val="pt_PT" w:bidi="pt_PT"/>
        </w:rPr>
        <w:t>Parem e discutam onde estão alguns lugares que vocês são proibidos de ir em sua cultura ou comunidade. Por que vocês não têm permissão para ir para lá? O que aconteceria se você fosse para lá? Pause este áudio aqui.</w:t>
      </w:r>
    </w:p>
    <w:p>
      <w:pPr/>
      <w:r>
        <w:rPr>
          <w:lang w:val="pt_PT" w:bidi="pt_PT"/>
        </w:rPr>
      </w:r>
      <w:r>
        <w:rPr>
          <w:lang w:val="pt_PT" w:bidi="pt_PT"/>
        </w:rPr>
        <w:t>Quando Cornélio chamou Pedro para vir, ele veio sem objeção. Isso significava que Pedro entendeu o significado da visão que Deus deu a ele. Ele não fez muitas perguntas sobre vir para visitar Cornélio. Pedro então pede a Cornélio para explicar por que ele enviou mensageiros para levar Pedro até lá. Os mensageiros de Cornélio já haviam dito a Pedro a razão. Ele pode ter feito a pergunta para que as pessoas reunidas pudessem ouvir a razão, ou Pedro pode ter feito a pergunta para obter mais informações.</w:t>
      </w:r>
    </w:p>
    <w:p>
      <w:pPr/>
      <w:r>
        <w:rPr>
          <w:lang w:val="pt_PT" w:bidi="pt_PT"/>
        </w:rPr>
      </w:r>
      <w:r>
        <w:rPr>
          <w:lang w:val="pt_PT" w:bidi="pt_PT"/>
        </w:rPr>
        <w:t>Parem aqui e discutam: Em seu idioma ou cultura, quando as pessoas fazem perguntas que elas já sabem a resposta? Por que eles fazem esses tipos de perguntas? Se vocês não fazem esses tipos de perguntas, discutam em equipe como vocês podem traduzir a pergunta de Pedro. Pause este áudio aqui.</w:t>
      </w:r>
    </w:p>
    <w:p>
      <w:pPr/>
      <w:r>
        <w:rPr>
          <w:lang w:val="pt_PT" w:bidi="pt_PT"/>
        </w:rPr>
      </w:r>
      <w:r>
        <w:rPr>
          <w:lang w:val="pt_PT" w:bidi="pt_PT"/>
        </w:rPr>
        <w:t>Cornélio descreve a visão que ele teve há quatro dias à mesma hora do dia — a nona hora, ou às três horas da tarde. Esse é um dos momentos de oração judaica. Cornélio disse “Eis que — ou de repente — um homem com roupas brilhantes ficou diante de mim”. Vocês se lembrarão de passagens anteriores que isso significa que algo inesperado aconteceu.</w:t>
      </w:r>
    </w:p>
    <w:p>
      <w:pPr/>
      <w:r>
        <w:rPr>
          <w:lang w:val="pt_PT" w:bidi="pt_PT"/>
        </w:rPr>
      </w:r>
      <w:r>
        <w:rPr>
          <w:lang w:val="pt_PT" w:bidi="pt_PT"/>
        </w:rPr>
        <w:t>O homem com roupas brilhantes era um anjo. Cornélio então conta o que o anjo disse a ele. Cornélio diz como ele enviou imediatamente os mensageiros para encontrar Pedro. Então Cornélio disse: “Foi bom, ou gentil de você vir”. Cornélio estava agradecendo a Pedro. Cornélio disse que eles estavam na presença de Deus. Isso significava que Cornélio sabia que Deus estava lá com eles. Cornélio disse “nós”, significando Cornélio, sua família e os amigos estavam lá para ouvir o que Deus disse a Pedro para dizer a eles. Isso também significa que eles estavam dispostos a obedecer à mensagem de Deus.</w:t>
      </w:r>
    </w:p>
    <w:p>
      <w:pPr/>
      <w:r>
        <w:rPr>
          <w:lang w:val="pt_PT" w:bidi="pt_PT"/>
        </w:rPr>
      </w:r>
      <w:r>
        <w:rPr>
          <w:lang w:val="pt_PT" w:bidi="pt_PT"/>
        </w:rPr>
        <w:t>Parem e discutam: Em seu idioma, como vocês descreveriam alguém que estava ouvindo e estava disposto a obedecer ao que ele ouvia? Pause este áudio aqui.</w:t>
      </w:r>
    </w:p>
    <w:p>
      <w:pPr/>
      <w:r>
        <w:rPr>
          <w:lang w:val="pt_PT" w:bidi="pt_PT"/>
        </w:rPr>
      </w:r>
      <w:r>
        <w:rPr>
          <w:lang w:val="pt_PT" w:bidi="pt_PT"/>
        </w:rPr>
        <w:t>Na próxima passagem, Pedro compartilha as boas novas sobre Jesus com Cornélio, sua família e os amigos que estão reunidos na casa.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10.23b-33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Pedro, os mensageiros de Cornélio, e alguns crentes de Jope viajam para Cesareia.</w:t>
      </w:r>
    </w:p>
    <w:p>
      <w:pPr/>
      <w:r>
        <w:rPr>
          <w:lang w:val="pt_PT" w:bidi="pt_PT"/>
        </w:rPr>
      </w:r>
      <w:r>
        <w:rPr>
          <w:b/>
          <w:lang w:val="pt_PT" w:bidi="pt_PT"/>
        </w:rPr>
        <w:t>Na segunda cena:</w:t>
      </w:r>
      <w:r>
        <w:rPr>
          <w:lang w:val="pt_PT" w:bidi="pt_PT"/>
        </w:rPr>
        <w:t xml:space="preserve"> Pedro e seus companheiros de viagem chegam à casa de Cornélio. Cornélio cumprimenta Pedro.</w:t>
      </w:r>
    </w:p>
    <w:p>
      <w:pPr/>
      <w:r>
        <w:rPr>
          <w:lang w:val="pt_PT" w:bidi="pt_PT"/>
        </w:rPr>
      </w:r>
      <w:r>
        <w:rPr>
          <w:b/>
          <w:lang w:val="pt_PT" w:bidi="pt_PT"/>
        </w:rPr>
        <w:t>Na terceira cena:</w:t>
      </w:r>
      <w:r>
        <w:rPr>
          <w:lang w:val="pt_PT" w:bidi="pt_PT"/>
        </w:rPr>
        <w:t xml:space="preserve"> Eles continuam dentro da casa para onde a família e amigos de Cornélio estão esperando por Pedro. Pedro fala com o grupo.</w:t>
      </w:r>
    </w:p>
    <w:p>
      <w:pPr/>
      <w:r>
        <w:rPr>
          <w:lang w:val="pt_PT" w:bidi="pt_PT"/>
        </w:rPr>
      </w:r>
      <w:r>
        <w:rPr>
          <w:b/>
          <w:lang w:val="pt_PT" w:bidi="pt_PT"/>
        </w:rPr>
        <w:t>Na quarta cena:</w:t>
      </w:r>
      <w:r>
        <w:rPr>
          <w:lang w:val="pt_PT" w:bidi="pt_PT"/>
        </w:rPr>
        <w:t xml:space="preserve"> Cornélio descreve sua visão.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dois servos e um soldado de Cornélio</w:t>
      </w:r>
    </w:p>
    <w:p>
      <w:pPr>
        <w:pStyle w:val="ListBullet"/>
        <w:spacing w:line="240" w:lineRule="auto"/>
        <w:ind w:left="720"/>
      </w:pPr>
      <w:r>
        <w:rPr>
          <w:lang w:val="pt_PT" w:bidi="pt_PT"/>
        </w:rPr>
      </w:r>
      <w:r>
        <w:rPr>
          <w:lang w:val="pt_PT" w:bidi="pt_PT"/>
        </w:rPr>
        <w:t>Crentes de Jope</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Família e amigos de Cornélio</w:t>
      </w:r>
    </w:p>
    <w:p>
      <w:pPr>
        <w:pStyle w:val="ListBullet"/>
        <w:spacing w:line="240" w:lineRule="auto"/>
        <w:ind w:left="720"/>
      </w:pPr>
      <w:r>
        <w:rPr>
          <w:lang w:val="pt_PT" w:bidi="pt_PT"/>
        </w:rPr>
      </w:r>
      <w:r>
        <w:rPr>
          <w:lang w:val="pt_PT" w:bidi="pt_PT"/>
        </w:rPr>
        <w:t>Anjo</w:t>
      </w:r>
    </w:p>
    <w:p>
      <w:pPr/>
      <w:r>
        <w:rPr>
          <w:lang w:val="pt_PT" w:bidi="pt_PT"/>
        </w:rPr>
      </w:r>
      <w:r>
        <w:rPr>
          <w:lang w:val="pt_PT" w:bidi="pt_PT"/>
        </w:rPr>
        <w:t>O grupo deve prestar atenção às partes do cenário da passagem:</w:t>
      </w:r>
    </w:p>
    <w:p>
      <w:pPr/>
      <w:r>
        <w:rPr>
          <w:lang w:val="pt_PT" w:bidi="pt_PT"/>
        </w:rPr>
      </w:r>
      <w:r>
        <w:rPr>
          <w:lang w:val="pt_PT" w:bidi="pt_PT"/>
        </w:rPr>
        <w:t>É importante lembrar que era cerca de 50 quilômetros de Jope para Cesareia. Pedro e seus companheiros provavelmente estavam caminhando. Eles tinham que parar em algum lugar pela noite. É importante lembrar que alguns crentes de Jope acompanharam Pedro nessa viagem.</w:t>
      </w:r>
    </w:p>
    <w:p>
      <w:pPr/>
      <w:r>
        <w:rPr>
          <w:lang w:val="pt_PT" w:bidi="pt_PT"/>
        </w:rPr>
      </w:r>
      <w:r>
        <w:rPr>
          <w:lang w:val="pt_PT" w:bidi="pt_PT"/>
        </w:rPr>
        <w:t xml:space="preserve">Pare e olhe para um mapa que mostra </w:t>
      </w:r>
      <w:r>
        <w:rPr>
          <w:lang w:val="pt_PT" w:bidi="pt_PT"/>
        </w:rPr>
        <w:t>Jope e Cesareia</w:t>
      </w:r>
      <w:r>
        <w:rPr>
          <w:lang w:val="pt_PT" w:bidi="pt_PT"/>
        </w:rPr>
        <w:t>, se necessário. Pause este áudio aqui.</w:t>
      </w:r>
    </w:p>
    <w:p>
      <w:pPr/>
      <w:r>
        <w:rPr>
          <w:lang w:val="pt_PT" w:bidi="pt_PT"/>
        </w:rPr>
      </w:r>
      <w:r>
        <w:rPr>
          <w:lang w:val="pt_PT" w:bidi="pt_PT"/>
        </w:rPr>
        <w:t>Lembre-se de que Cornélio reuniu sua família e amigos para que eles pudessem ouvir a mensagem de Deus de Pedro.</w:t>
      </w:r>
    </w:p>
    <w:p>
      <w:pPr/>
      <w:r>
        <w:rPr>
          <w:lang w:val="pt_PT" w:bidi="pt_PT"/>
        </w:rPr>
      </w:r>
      <w:r>
        <w:rPr>
          <w:lang w:val="pt_PT" w:bidi="pt_PT"/>
        </w:rPr>
        <w:t>É importante lembrar como Cornélio cumprimenta Pedro. Ele encontra Pedro na entrada da casa. Lembre-se da resposta de Pedro à saudação de Cornélio.</w:t>
      </w:r>
    </w:p>
    <w:p>
      <w:pPr/>
      <w:r>
        <w:rPr>
          <w:lang w:val="pt_PT" w:bidi="pt_PT"/>
        </w:rPr>
      </w:r>
      <w:r>
        <w:rPr>
          <w:lang w:val="pt_PT" w:bidi="pt_PT"/>
        </w:rPr>
        <w:t>É importante lembrar que era quatro dias desde que Cornélio tinha a visão de Deus. Cornélio conta a história de sua visão. Lembre-se de que quando Cornélio estava orando, algo inesperado aconteceu. Cornélio diz "eis que" ou "de repente", o que nos diz que isso é inesperado.</w:t>
      </w:r>
    </w:p>
    <w:p>
      <w:pPr/>
      <w:r>
        <w:rPr>
          <w:lang w:val="pt_PT" w:bidi="pt_PT"/>
        </w:rPr>
      </w:r>
      <w:r>
        <w:rPr>
          <w:lang w:val="pt_PT" w:bidi="pt_PT"/>
        </w:rPr>
        <w:t>É importante lembrar que as pessoas judias normalmente não entravam nas casas gentias. Lembrem-se por que Pedro estava disposto a ir para A casa de Cornélio.</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10.23b-33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Os 2 servos e um soldado de Cornélio</w:t>
      </w:r>
    </w:p>
    <w:p>
      <w:pPr>
        <w:pStyle w:val="ListBullet"/>
        <w:spacing w:line="240" w:lineRule="auto"/>
        <w:ind w:left="720"/>
      </w:pPr>
      <w:r>
        <w:rPr>
          <w:lang w:val="pt_PT" w:bidi="pt_PT"/>
        </w:rPr>
      </w:r>
      <w:r>
        <w:rPr>
          <w:lang w:val="pt_PT" w:bidi="pt_PT"/>
        </w:rPr>
        <w:t>Crentes de Jope</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Família e amigos de Cornélio</w:t>
      </w:r>
    </w:p>
    <w:p>
      <w:pPr>
        <w:pStyle w:val="ListBullet"/>
        <w:spacing w:line="240" w:lineRule="auto"/>
        <w:ind w:left="720"/>
      </w:pPr>
      <w:r>
        <w:rPr>
          <w:lang w:val="pt_PT" w:bidi="pt_PT"/>
        </w:rPr>
      </w:r>
      <w:r>
        <w:rPr>
          <w:lang w:val="pt_PT" w:bidi="pt_PT"/>
        </w:rPr>
        <w:t>Anjo</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encenem a passagem sem interrupção. Prestem atenção ao diálogo, ao fluxo, ao enredo e à cronologia da história. Certifiquem-se de não pular a interpretação das partes difíceis ou importantes da passagem. Ajudem-se mutuamente a lembrar de cada parte da história.</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Pedro, os mensageiros de Cornélio e os crentes de Jope viajando para Cesareia. Eles chegam à casa de Cornélio. Cornélio se curva aos pés de Pedro.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Cornélio: “O que você está sentindo ou pensando?”. Vocês podem ouvir coisas como: “Honrado por finalmente ter Pedro aqui”, ou “Pedro deve ser extra especial se Deus queria que eu enviasse para ele”, e “Não posso esperar para ouvir a mensagem que Deus tem para nós por meio desse homem”.</w:t>
      </w:r>
    </w:p>
    <w:p>
      <w:pPr>
        <w:pStyle w:val="ListBullet"/>
        <w:spacing w:line="240" w:lineRule="auto"/>
        <w:ind w:left="720"/>
      </w:pPr>
      <w:r>
        <w:rPr>
          <w:lang w:val="pt_PT" w:bidi="pt_PT"/>
        </w:rPr>
      </w:r>
      <w:r>
        <w:rPr>
          <w:lang w:val="pt_PT" w:bidi="pt_PT"/>
        </w:rPr>
        <w:t>Pergunte ao ator que interpreta Pedro: “O que você está sentindo ou pensando?”. Vocês podem ouvir coisas como: “O que ele está fazendo? Sou apenas um homem como ele!” ou “Levante-se! Apenas Deus deve ser adorado assim”.</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Pedro ajudando Cornélio a se levantar. Eles entram na parte principal da casa onde a família e os amigos de Cornélio estão esperando.</w:t>
      </w:r>
    </w:p>
    <w:p>
      <w:pPr/>
      <w:r>
        <w:rPr>
          <w:lang w:val="pt_PT" w:bidi="pt_PT"/>
        </w:rPr>
      </w:r>
      <w:r>
        <w:rPr>
          <w:lang w:val="pt_PT" w:bidi="pt_PT"/>
        </w:rPr>
        <w:t>Encenem Pedro dizendo ao grupo reunido por que ele está disposto a vir para a casa de um gentio. Ele pergunta a Cornélio por que ele foi chamado para lá.</w:t>
      </w:r>
    </w:p>
    <w:p>
      <w:pPr>
        <w:pStyle w:val="ListBullet"/>
        <w:spacing w:line="240" w:lineRule="auto"/>
        <w:ind w:left="720"/>
      </w:pPr>
      <w:r>
        <w:rPr>
          <w:lang w:val="pt_PT" w:bidi="pt_PT"/>
        </w:rPr>
      </w:r>
      <w:r>
        <w:rPr>
          <w:lang w:val="pt_PT" w:bidi="pt_PT"/>
        </w:rPr>
        <w:t>Pause a encenação. Pergunte aos atores que interpretam a família e os amigos de Cornélio: “O que vocês estão sentindo ou pensando?”. Você pode ouvir coisas como: “Uau, ele está certo! Nunca tive um judeu em minha casa”, ou “Me pergunto o que é tão importante que Cornélio nos tenha chamado todos juntos”, e “Quem é esse cara? O que é tão especial sobre ele?”</w:t>
      </w:r>
    </w:p>
    <w:p>
      <w:pPr>
        <w:pStyle w:val="ListBullet"/>
        <w:spacing w:line="240" w:lineRule="auto"/>
        <w:ind w:left="720"/>
      </w:pPr>
      <w:r>
        <w:rPr>
          <w:lang w:val="pt_PT" w:bidi="pt_PT"/>
        </w:rPr>
      </w:r>
      <w:r>
        <w:rPr>
          <w:lang w:val="pt_PT" w:bidi="pt_PT"/>
        </w:rPr>
        <w:t>Pergunte aos atores que interpretam os crentes de Jope: “O que vocês estão sentindo ou pensando?”. Vocês podem ouvir coisas como: “O que estamos fazendo aqui? Podemos nos tornar impuros”, ou “Então isso é o que a visão estranha de Pedro significa!” e “Isso é emocionante. Me pergunto o que Deus fará”.</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Cornélio contando sobre sua visão. Vocês podem querer também encenar o anjo vindo até Cornélio enquanto ele reconta a história.</w:t>
      </w:r>
    </w:p>
    <w:p>
      <w:pPr/>
      <w:r>
        <w:rPr>
          <w:lang w:val="pt_PT" w:bidi="pt_PT"/>
        </w:rPr>
      </w:r>
      <w:r>
        <w:rPr>
          <w:lang w:val="pt_PT" w:bidi="pt_PT"/>
        </w:rPr>
        <w:t>Pause a encenação. Pergunte ao ator que interpreta Cornélio: “O que você está sentindo ou pensando?”. Vocês podem ouvir coisas como: “Estou tão feliz por meus amigos e família poderem estar aqui para ouvir”, e “Impaciente. Contarei minha história rapidamente para que possa ouvir o que Deus tem a dizer por meio de vocês”.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10.23b-33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Na manhã seguinte, Pedro e os mensageiros de Cornélio — dois servos e um soldado — saíram para Cesareia. Alguns </w:t>
      </w:r>
      <w:r>
        <w:rPr>
          <w:b/>
          <w:lang w:val="pt_PT" w:bidi="pt_PT"/>
        </w:rPr>
        <w:t>irmãos</w:t>
      </w:r>
      <w:r>
        <w:rPr>
          <w:lang w:val="pt_PT" w:bidi="pt_PT"/>
        </w:rPr>
        <w:t>, seguidores de Jesus de Jope, se juntaram a eles na jornada. Esses homens não eram membros da família de Pedro. No Novo Testamento, os colegas crentes são muitas vezes referidos como irmãos e irmãs. Eles eram parte da família de Deus. Use a mesma palavra para irmãos que vocês usaram em passagens anteriores.</w:t>
      </w:r>
    </w:p>
    <w:p>
      <w:pPr/>
      <w:r>
        <w:rPr>
          <w:lang w:val="pt_PT" w:bidi="pt_PT"/>
        </w:rPr>
      </w:r>
      <w:r>
        <w:rPr>
          <w:lang w:val="pt_PT" w:bidi="pt_PT"/>
        </w:rPr>
        <w:t xml:space="preserve">Quando Pedro entrou na casa, Cornélio </w:t>
      </w:r>
      <w:r>
        <w:rPr>
          <w:b/>
          <w:lang w:val="pt_PT" w:bidi="pt_PT"/>
        </w:rPr>
        <w:t>caiu aos pés de Pedro</w:t>
      </w:r>
      <w:r>
        <w:rPr>
          <w:lang w:val="pt_PT" w:bidi="pt_PT"/>
        </w:rPr>
        <w:t xml:space="preserve"> em um ato de adoração. “Caiu a seus pés” significa que Cornélio se curvou diante de Pedro. Cornélio pode ter pensado que Pedro era um ser sobrenatural. Pedro </w:t>
      </w:r>
      <w:r>
        <w:rPr>
          <w:b/>
          <w:lang w:val="pt_PT" w:bidi="pt_PT"/>
        </w:rPr>
        <w:t>levantou</w:t>
      </w:r>
      <w:r>
        <w:rPr>
          <w:lang w:val="pt_PT" w:bidi="pt_PT"/>
        </w:rPr>
        <w:t xml:space="preserve"> Cornélio. Isso significa que Pedro levou Cornélio pelo braço ou mão e o fez se levantar. Ao mesmo tempo, Pedro disse a Cornélio: “Fique de pé. Eu também sou um homem”. Isso significava que Pedro era o mesmo que Cornélio e que Cornélio não deveria </w:t>
      </w:r>
      <w:r>
        <w:rPr>
          <w:b/>
          <w:lang w:val="pt_PT" w:bidi="pt_PT"/>
        </w:rPr>
        <w:t>adorar</w:t>
      </w:r>
      <w:r>
        <w:rPr>
          <w:lang w:val="pt_PT" w:bidi="pt_PT"/>
        </w:rPr>
        <w:t xml:space="preserve"> Pedro. Consulte o Glossário Mestre para mais informações sobre </w:t>
      </w:r>
      <w:r>
        <w:rPr>
          <w:lang w:val="pt_PT" w:bidi="pt_PT"/>
        </w:rPr>
        <w:t>adoração</w:t>
      </w:r>
      <w:r>
        <w:rPr>
          <w:lang w:val="pt_PT" w:bidi="pt_PT"/>
        </w:rPr>
        <w:t>, se necessário.</w:t>
      </w:r>
    </w:p>
    <w:p>
      <w:pPr/>
      <w:r>
        <w:rPr>
          <w:lang w:val="pt_PT" w:bidi="pt_PT"/>
        </w:rPr>
      </w:r>
      <w:r>
        <w:rPr>
          <w:lang w:val="pt_PT" w:bidi="pt_PT"/>
        </w:rPr>
        <w:t xml:space="preserve">Pedro disse que era ilegal que um </w:t>
      </w:r>
      <w:r>
        <w:rPr>
          <w:b/>
          <w:lang w:val="pt_PT" w:bidi="pt_PT"/>
        </w:rPr>
        <w:t>judeu</w:t>
      </w:r>
      <w:r>
        <w:rPr>
          <w:lang w:val="pt_PT" w:bidi="pt_PT"/>
        </w:rPr>
        <w:t xml:space="preserve"> entrasse na casa de um não judeu. Essa regra era ensinada pelos mestres religiosos judeus porque os </w:t>
      </w:r>
      <w:r>
        <w:rPr>
          <w:b/>
          <w:lang w:val="pt_PT" w:bidi="pt_PT"/>
        </w:rPr>
        <w:t>gentios</w:t>
      </w:r>
      <w:r>
        <w:rPr>
          <w:lang w:val="pt_PT" w:bidi="pt_PT"/>
        </w:rPr>
        <w:t xml:space="preserve">, ou não judeus, comiam e tocavam coisas que a lei religiosa judaica dizia que eram </w:t>
      </w:r>
      <w:r>
        <w:rPr>
          <w:b/>
          <w:lang w:val="pt_PT" w:bidi="pt_PT"/>
        </w:rPr>
        <w:t>impuras</w:t>
      </w:r>
      <w:r>
        <w:rPr>
          <w:lang w:val="pt_PT" w:bidi="pt_PT"/>
        </w:rPr>
        <w:t xml:space="preserve">, ou impróprias para o serviço a Deus. Eles acreditavam que se uma pessoa judia se associasse a pessoas que comiam coisas impuras, ela também se tornaria impura. Pedro então diz às pessoas reunidas na casa de Cornélio que Deus mostrou a Pedro que ele não deve chamar nenhuma pessoa de </w:t>
      </w:r>
      <w:r>
        <w:rPr>
          <w:b/>
          <w:lang w:val="pt_PT" w:bidi="pt_PT"/>
        </w:rPr>
        <w:t>impura</w:t>
      </w:r>
      <w:r>
        <w:rPr>
          <w:lang w:val="pt_PT" w:bidi="pt_PT"/>
        </w:rPr>
        <w:t xml:space="preserve">, ou comum. Use a mesma palavra para judeu, Consulte o Glossário Mestre para mais informações sobre </w:t>
      </w:r>
      <w:r>
        <w:rPr>
          <w:lang w:val="pt_PT" w:bidi="pt_PT"/>
        </w:rPr>
        <w:t>judeus</w:t>
      </w:r>
      <w:r>
        <w:rPr>
          <w:lang w:val="pt_PT" w:bidi="pt_PT"/>
        </w:rPr>
        <w:t xml:space="preserve">, </w:t>
      </w:r>
      <w:r>
        <w:rPr>
          <w:lang w:val="pt_PT" w:bidi="pt_PT"/>
        </w:rPr>
        <w:t>gentios</w:t>
      </w:r>
      <w:r>
        <w:rPr>
          <w:lang w:val="pt_PT" w:bidi="pt_PT"/>
        </w:rPr>
        <w:t xml:space="preserve">, </w:t>
      </w:r>
      <w:r>
        <w:rPr>
          <w:lang w:val="pt_PT" w:bidi="pt_PT"/>
        </w:rPr>
        <w:t>lei</w:t>
      </w:r>
      <w:r>
        <w:rPr>
          <w:lang w:val="pt_PT" w:bidi="pt_PT"/>
        </w:rPr>
        <w:t xml:space="preserve"> e </w:t>
      </w:r>
      <w:r>
        <w:rPr>
          <w:lang w:val="pt_PT" w:bidi="pt_PT"/>
        </w:rPr>
        <w:t>puro/impuro</w:t>
      </w:r>
      <w:r>
        <w:rPr>
          <w:lang w:val="pt_PT" w:bidi="pt_PT"/>
        </w:rPr>
        <w:t>, se necessário.</w:t>
      </w:r>
    </w:p>
    <w:p>
      <w:pPr/>
      <w:r>
        <w:rPr>
          <w:lang w:val="pt_PT" w:bidi="pt_PT"/>
        </w:rPr>
      </w:r>
      <w:r>
        <w:rPr>
          <w:lang w:val="pt_PT" w:bidi="pt_PT"/>
        </w:rPr>
        <w:t xml:space="preserve">Quando Cornélio contou a história de sua visão, ele disse que ocorreu na </w:t>
      </w:r>
      <w:r>
        <w:rPr>
          <w:b/>
          <w:lang w:val="pt_PT" w:bidi="pt_PT"/>
        </w:rPr>
        <w:t>nona hora</w:t>
      </w:r>
      <w:r>
        <w:rPr>
          <w:lang w:val="pt_PT" w:bidi="pt_PT"/>
        </w:rPr>
        <w:t>, ou às três horas da tarde. A nona hora se refere a nove horas depois do nascer do sol. Use o mesmo termo para a nona hora que vocês usaram em passagens anteriores.</w:t>
      </w:r>
    </w:p>
    <w:p>
      <w:pPr/>
      <w:r>
        <w:rPr>
          <w:lang w:val="pt_PT" w:bidi="pt_PT"/>
        </w:rPr>
      </w:r>
      <w:r>
        <w:rPr>
          <w:lang w:val="pt_PT" w:bidi="pt_PT"/>
        </w:rPr>
        <w:t xml:space="preserve">Depois que Cornélio termina sua história, ele diz a Pedro: “Estamos todos aqui </w:t>
      </w:r>
      <w:r>
        <w:rPr>
          <w:b/>
          <w:lang w:val="pt_PT" w:bidi="pt_PT"/>
        </w:rPr>
        <w:t>na presença de Deus</w:t>
      </w:r>
      <w:r>
        <w:rPr>
          <w:lang w:val="pt_PT" w:bidi="pt_PT"/>
        </w:rPr>
        <w:t xml:space="preserve"> para ouvir tudo o que vocês foram ordenados pelo </w:t>
      </w:r>
      <w:r>
        <w:rPr>
          <w:b/>
          <w:lang w:val="pt_PT" w:bidi="pt_PT"/>
        </w:rPr>
        <w:t>Senhor</w:t>
      </w:r>
      <w:r>
        <w:rPr>
          <w:lang w:val="pt_PT" w:bidi="pt_PT"/>
        </w:rPr>
        <w:t xml:space="preserve">”. Isso significava que Cornélio sabia que Deus estava lá com eles. Aqui a palavra Senhor se refere a Deus Pai, não Jesus. Use a mesma palavra para Deus e Senhor que vocês usaram em passagens anteriores. Consulte o Glossário Mestre para mais informações sobre </w:t>
      </w:r>
      <w:r>
        <w:rPr>
          <w:lang w:val="pt_PT" w:bidi="pt_PT"/>
        </w:rPr>
        <w:t>Deus</w:t>
      </w:r>
      <w:r>
        <w:rPr>
          <w:lang w:val="pt_PT" w:bidi="pt_PT"/>
        </w:rPr>
        <w:t xml:space="preserve"> e </w:t>
      </w:r>
      <w:r>
        <w:rPr>
          <w:lang w:val="pt_PT" w:bidi="pt_PT"/>
        </w:rPr>
        <w:t>Senhor Deus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10:34–48</w:t>
      </w:r>
      <w:r>
        <w:rPr>
          <w:lang w:val="pt_PT" w:bidi="pt_PT"/>
        </w:rPr>
      </w:r>
    </w:p>
    <w:p>
      <w:pPr>
        <w:pStyle w:val="Heading3"/>
      </w:pPr>
      <w:r>
        <w:rPr>
          <w:lang w:val="pt_PT" w:bidi="pt_PT"/>
        </w:rPr>
        <w:t>Ouvir e Sentir</w:t>
      </w:r>
    </w:p>
    <w:p>
      <w:pPr/>
      <w:r>
        <w:rPr>
          <w:lang w:val="pt_PT" w:bidi="pt_PT"/>
        </w:rPr>
      </w:r>
      <w:r>
        <w:rPr>
          <w:lang w:val="pt_PT" w:bidi="pt_PT"/>
        </w:rPr>
        <w:t>Nesta etapa, ouçam Atos 10.34–48 e guardarem em seus corações.</w:t>
      </w:r>
    </w:p>
    <w:p>
      <w:pPr/>
      <w:r>
        <w:rPr>
          <w:lang w:val="pt_PT" w:bidi="pt_PT"/>
        </w:rPr>
      </w:r>
      <w:r>
        <w:rPr>
          <w:lang w:val="pt_PT" w:bidi="pt_PT"/>
        </w:rPr>
        <w:t>Ouçam uma versão em áudio de Atos 10.34–48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10.34–48 na tradução mais fácil de entender.</w:t>
      </w:r>
    </w:p>
    <w:p>
      <w:pPr/>
      <w:r>
        <w:rPr>
          <w:lang w:val="pt_PT" w:bidi="pt_PT"/>
        </w:rPr>
      </w:r>
      <w:r>
        <w:rPr>
          <w:lang w:val="pt_PT" w:bidi="pt_PT"/>
        </w:rPr>
        <w:t>Na passagem anterior, Pedro havia chegado à casa de Cornélio em Cesareia. Os amigos e membros da família de Cornélio estavam esperando por Pedro. Pedro perguntou a Cornélio por que ele havia enviado pessoas para busca por ele. Cornélio diz a Pedro e aqueles reunidos sobre a visão que ele teve de Deus. Cornélio convidou Pedro a dar a eles uma mensagem de Deus.</w:t>
      </w:r>
    </w:p>
    <w:p>
      <w:pPr/>
      <w:r>
        <w:rPr>
          <w:lang w:val="pt_PT" w:bidi="pt_PT"/>
        </w:rPr>
      </w:r>
      <w:r>
        <w:rPr>
          <w:lang w:val="pt_PT" w:bidi="pt_PT"/>
        </w:rPr>
        <w:t>Pedro “abriu sua boca”, ou falou a mensagem que Deus havia dado a ele. “Abriu sua boca” é uma expressão que mostra que um discurso ou mensagem muito importante está prestes a seguir.</w:t>
      </w:r>
    </w:p>
    <w:p>
      <w:pPr/>
      <w:r>
        <w:rPr>
          <w:lang w:val="pt_PT" w:bidi="pt_PT"/>
        </w:rPr>
      </w:r>
      <w:r>
        <w:rPr>
          <w:lang w:val="pt_PT" w:bidi="pt_PT"/>
        </w:rPr>
        <w:t>Parem e discutam: Em seu idioma e cultura, como alguém mostra que as palavras ou mensagem que eles estão dando são muito importantes? Pause este áudio aqui.</w:t>
      </w:r>
    </w:p>
    <w:p>
      <w:pPr/>
      <w:r>
        <w:rPr>
          <w:lang w:val="pt_PT" w:bidi="pt_PT"/>
        </w:rPr>
      </w:r>
      <w:r>
        <w:rPr>
          <w:lang w:val="pt_PT" w:bidi="pt_PT"/>
        </w:rPr>
        <w:t>Pedro disse que ele agora sabe que Deus não mostra parcialidade ou favoritismo. Deus age da mesma maneira em relação a todas as pessoas ou nações. Nesse caso, nação se refere a qualquer grupo étnico, raça ou tribo. Deus aceita todas as pessoas de qualquer grupo que temem ou honram Ele e fazem o que é certo. Vocês se lembrarão da passagem anterior que Pedro aprendeu essa lição por causa da visão que Deus deu a ele. Cornélio havia confirmado a visão de Pedro quando ele explicou a Pedro sobre sua própria visão de Deus.</w:t>
      </w:r>
    </w:p>
    <w:p>
      <w:pPr/>
      <w:r>
        <w:rPr>
          <w:lang w:val="pt_PT" w:bidi="pt_PT"/>
        </w:rPr>
      </w:r>
      <w:r>
        <w:rPr>
          <w:lang w:val="pt_PT" w:bidi="pt_PT"/>
        </w:rPr>
        <w:t>Pedro então lembra a Cornélio e seus convidados de coisas que eles já sabem. Eles sabem essas coisas porque eles eram gentios tementes a Deus ou honravam a Deus, ou pessoas não judias. Pedro lembra a eles que Deus enviou uma mensagem para Israel. A mensagem que foi proclamada é as boas novas de que as pessoas podem ter paz com Deus por meio de Jesus Cristo, o salvador prometido. Jesus é o Senhor, ou mestre de todas as pessoas.</w:t>
      </w:r>
    </w:p>
    <w:p>
      <w:pPr/>
      <w:r>
        <w:rPr>
          <w:lang w:val="pt_PT" w:bidi="pt_PT"/>
        </w:rPr>
      </w:r>
      <w:r>
        <w:rPr>
          <w:lang w:val="pt_PT" w:bidi="pt_PT"/>
        </w:rPr>
        <w:t>Pedro lembrou a eles que eles sabiam sobre todos os eventos que aconteceram na Judeia, a terra dos judeus. Ele conta como João Batista começou na Galileia pregando ou proclamando que as pessoas deveriam ser batizadas, uma lavagem cerimonial mostrando que as pessoas haviam se afastado de seu pecado e se voltado para Deus. Deus ungiu ou derramou sobre Jesus o Espírito Santo e o poder. Pedro chamou Jesus de Jesus de Nazaré porque ele cresceu na cidade de Nazaré. Naquela cultura, as pessoas eram muitas vezes identificadas pelo lugar onde elas viviam.</w:t>
      </w:r>
    </w:p>
    <w:p>
      <w:pPr/>
      <w:r>
        <w:rPr>
          <w:lang w:val="pt_PT" w:bidi="pt_PT"/>
        </w:rPr>
      </w:r>
      <w:r>
        <w:rPr>
          <w:lang w:val="pt_PT" w:bidi="pt_PT"/>
        </w:rPr>
        <w:t>Parem e discutam: Quais são as várias maneiras pelas quais as pessoas se identificam em sua cultura?</w:t>
      </w:r>
    </w:p>
    <w:p>
      <w:pPr/>
      <w:r>
        <w:rPr>
          <w:lang w:val="pt_PT" w:bidi="pt_PT"/>
        </w:rPr>
      </w:r>
      <w:r>
        <w:rPr>
          <w:lang w:val="pt_PT" w:bidi="pt_PT"/>
        </w:rPr>
        <w:t xml:space="preserve">Pare e mostre um mapa da </w:t>
      </w:r>
      <w:r>
        <w:rPr>
          <w:lang w:val="pt_PT" w:bidi="pt_PT"/>
        </w:rPr>
        <w:t>Judeia que inclua a região da Galileia, a cidade de Nazaré e a cidade de Jerusalém</w:t>
      </w:r>
      <w:r>
        <w:rPr>
          <w:lang w:val="pt_PT" w:bidi="pt_PT"/>
        </w:rPr>
        <w:t>. Pause este áudio aqui.</w:t>
      </w:r>
    </w:p>
    <w:p>
      <w:pPr/>
      <w:r>
        <w:rPr>
          <w:lang w:val="pt_PT" w:bidi="pt_PT"/>
        </w:rPr>
      </w:r>
      <w:r>
        <w:rPr>
          <w:lang w:val="pt_PT" w:bidi="pt_PT"/>
        </w:rPr>
        <w:t>Pedro continua lembrando a eles que Jesus fez coisas boas e curou as pessoas que eram oprimidas ou controladas pelo diabo, Satanás. Jesus foi capaz de fazer essas coisas porque Deus estava com ele. Agora Pedro começa a contar a eles coisas que eles não sabiam anteriormente. Pedro disse “éramos testemunhas”, o que significa que os apóstolos, ou os doze seguidores mais próximos de Jesus, viram as coisas que Jesus fez. Eles podem dar um relato de testemunha ocular do que Jesus fez na Judeia, o país dos judeus, e em Jerusalém, a capital dos judeus. Os judeus mataram Jesus em uma árvore, o que significa a cruz, mas Deus o ressuscitou à vida novamente três dias depois. Deus permitiu que Jesus aparecesse aos seguidores escolhidos de Jesus depois que ele voltou para a vida. Vocês se lembrarão do Evangelho de Lucas e das passagens de abertura de Atos que Jesus apareceu a muitas pessoas depois de sua ressurreição. Jesus comeu e bebeu com seus seguidores mais próximos. Jesus também ordenou que essas testemunhas pregassem ou proclamassem e testemunhassem a todas as pessoas sobre Jesus.</w:t>
      </w:r>
    </w:p>
    <w:p>
      <w:pPr/>
      <w:r>
        <w:rPr>
          <w:lang w:val="pt_PT" w:bidi="pt_PT"/>
        </w:rPr>
      </w:r>
      <w:r>
        <w:rPr>
          <w:lang w:val="pt_PT" w:bidi="pt_PT"/>
        </w:rPr>
        <w:t>Deus havia nomeado Jesus para julgar todas as pessoas — os vivos e os mortos. Jesus julgará aqueles que estão vivos e aqueles que morreram, tanto pessoas judias quanto pessoas não judias. Jesus julgará as pessoas de acordo com o que elas haviam feito — se elas eram obedientes a Deus ou não. Isso acontecerá no final do tempo durante o julgamento final. As Escrituras judaicas do Antigo Testamento ensinam que Deus é aquele que julgará todas as pessoas. Isso mostra que Jesus tem autoridade igual a Deus, o Pai.</w:t>
      </w:r>
    </w:p>
    <w:p>
      <w:pPr/>
      <w:r>
        <w:rPr>
          <w:lang w:val="pt_PT" w:bidi="pt_PT"/>
        </w:rPr>
      </w:r>
      <w:r>
        <w:rPr>
          <w:lang w:val="pt_PT" w:bidi="pt_PT"/>
        </w:rPr>
        <w:t>Parem e discutam: Como alguém se torna um juiz em sua cultura? Pause este áudio aqui.</w:t>
      </w:r>
    </w:p>
    <w:p>
      <w:pPr/>
      <w:r>
        <w:rPr>
          <w:lang w:val="pt_PT" w:bidi="pt_PT"/>
        </w:rPr>
      </w:r>
      <w:r>
        <w:rPr>
          <w:lang w:val="pt_PT" w:bidi="pt_PT"/>
        </w:rPr>
        <w:t>Pedro disse que os profetas judeus do Antigo Testamento também testemunham ou dão testemunho sobre Jesus. Pedro está se referindo às profecias sobre o Messias, o salvador prometido. Esses profetas declaram que todos os que acreditam em Jesus, o salvador prometido, receberão perdão dos pecados, ou desobediência contra Deus. Esse perdão vem por meio do nome, ou autoridade, de Jesus. Vocês se lembrarão que quando Jesus curou o homem paralisado, Jesus disse que ele tinha a autoridade para perdoar o pecado.</w:t>
      </w:r>
    </w:p>
    <w:p>
      <w:pPr/>
      <w:r>
        <w:rPr>
          <w:lang w:val="pt_PT" w:bidi="pt_PT"/>
        </w:rPr>
      </w:r>
      <w:r>
        <w:rPr>
          <w:lang w:val="pt_PT" w:bidi="pt_PT"/>
        </w:rPr>
        <w:t>Enquanto Pedro estava compartilhando a mensagem com as pessoas reunidas, o Espírito Santo caiu sobre eles ou veio e tomou o controle de todos os que ouviam a mensagem. O Espírito Santo encheu ou controlou Cornélio, sua família e os amigos que ouviam a mensagem de Pedro da mesma maneira que o Espírito Santo encheu os crentes no dia do Pentecostes. Eles eram gentios ou não judeus. Os crentes judeus circuncidados, seguidores de Jesus, que haviam acompanhado Pedro, ficaram surpresos. Vocês se lembrarão que a circuncisão simbolizava a aliança ou acordo entre Deus e seu povo especial, os judeus. A circuncisão é um requisito de todos os homens judeus ou quaisquer não judeus que querem seguir as leis religiosas judaicas. Esses homens ficaram surpresos por Deus ter dado o dom do Espírito Santo a pessoas incircuncidadas, ou não judias. Os crentes judeus em Jesus ouviram os gentios falando em línguas e exaltando ou louvando a Deus. Aqui “falar em línguas” provavelmente significa que eles falaram com palavras ou em idiomas que eles não haviam aprendido e que o Espírito Santo capacitou eles a falar. Vocês se lembrarão que isso é semelhante ao que aconteceu com os 120 crentes em Jerusalém no dia do Pentecostes.</w:t>
      </w:r>
    </w:p>
    <w:p>
      <w:pPr/>
      <w:r>
        <w:rPr>
          <w:lang w:val="pt_PT" w:bidi="pt_PT"/>
        </w:rPr>
      </w:r>
      <w:r>
        <w:rPr>
          <w:lang w:val="pt_PT" w:bidi="pt_PT"/>
        </w:rPr>
        <w:t>Parem e discutam: Contem uma história sobre uma vez em que algo completamente inesperado aconteceu. Como as pessoas que assistiam reagiram ao que havia acontecido?</w:t>
      </w:r>
    </w:p>
    <w:p>
      <w:pPr/>
      <w:r>
        <w:rPr>
          <w:lang w:val="pt_PT" w:bidi="pt_PT"/>
        </w:rPr>
      </w:r>
      <w:r>
        <w:rPr>
          <w:lang w:val="pt_PT" w:bidi="pt_PT"/>
        </w:rPr>
        <w:t>Atividade opcional: Peça a alguém em seu grupo que conte a história da vinda do Espírito Santo durante o Pentecostes da passagem anterior em Atos. Pause este áudio aqui.</w:t>
      </w:r>
    </w:p>
    <w:p>
      <w:pPr/>
      <w:r>
        <w:rPr>
          <w:lang w:val="pt_PT" w:bidi="pt_PT"/>
        </w:rPr>
      </w:r>
      <w:r>
        <w:rPr>
          <w:lang w:val="pt_PT" w:bidi="pt_PT"/>
        </w:rPr>
        <w:t>Quando isso aconteceu, Pedro fez uma declaração na forma de uma pergunta: “Alguém pode impedir que essas pessoas sejam batizadas com água?” Pedro estava dizendo que Cornélio, sua família e seus amigos devem ser batizados ou ser cerimonialmente lavados com água para mostrar que eles agora seguem Jesus. A razão de Pedro para dizer isso é que Deus deu a eles o dom do Espírito Santo, assim como ele fez com os crentes judeus.</w:t>
      </w:r>
    </w:p>
    <w:p>
      <w:pPr/>
      <w:r>
        <w:rPr>
          <w:lang w:val="pt_PT" w:bidi="pt_PT"/>
        </w:rPr>
      </w:r>
      <w:r>
        <w:rPr>
          <w:lang w:val="pt_PT" w:bidi="pt_PT"/>
        </w:rPr>
        <w:t>Pedro então ordenou que os novos seguidores de Jesus fossem batizados em nome de Jesus. A maioria dos estudiosos acredita que Pedro foi a pessoa que batizou os novos crentes. Outra possibilidade é que os crentes judeus de Jope batizaram os novos crentes. A ordem de Pedro pode ser interpretado em uma de três maneiras. Primeiro, poderia ser que Pedro ordenou que os novos crentes fossem batizados. Outra possibilidade era que Pedro ordenou que os crentes de Jope realizassem o batismo. Uma terceira opção é que Pedro ordenou que alguém preparasse um lugar para o batismo ser feito.</w:t>
      </w:r>
    </w:p>
    <w:p>
      <w:pPr/>
      <w:r>
        <w:rPr>
          <w:lang w:val="pt_PT" w:bidi="pt_PT"/>
        </w:rPr>
      </w:r>
      <w:r>
        <w:rPr>
          <w:lang w:val="pt_PT" w:bidi="pt_PT"/>
        </w:rPr>
        <w:t>Cornélio pediu a Pedro para ficar com os novos seguidores de Jesus por vários dias. Pedro provavelmente continuou a contar a Cornélio e aos novos crentes mais sobre Jesus. Os crentes de Jope também provavelmente ficaram com Pedro também. Ao ficar com Cornélio, Pedro mostra que ele aceita crentes que são não judeus. A lei judaica proíbe os judeus de aceitar a hospitalidade de um não judeu. Aprenderemos em uma passagem posterior que os crentes de Jope acompanharam Pedro de volta para Jerusalém.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10.34–48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Pedro fala com o grupo reunido na casa de Cornélio.</w:t>
      </w:r>
    </w:p>
    <w:p>
      <w:pPr/>
      <w:r>
        <w:rPr>
          <w:lang w:val="pt_PT" w:bidi="pt_PT"/>
        </w:rPr>
      </w:r>
      <w:r>
        <w:rPr>
          <w:b/>
          <w:lang w:val="pt_PT" w:bidi="pt_PT"/>
        </w:rPr>
        <w:t>Segunda cena:</w:t>
      </w:r>
      <w:r>
        <w:rPr>
          <w:lang w:val="pt_PT" w:bidi="pt_PT"/>
        </w:rPr>
        <w:t xml:space="preserve"> Enquanto Pedro está falando, o Espírito Santo vem sobre Cornélio, sua família e seus amigos. Eles começaram a falar em outros idiomas.</w:t>
      </w:r>
    </w:p>
    <w:p>
      <w:pPr/>
      <w:r>
        <w:rPr>
          <w:lang w:val="pt_PT" w:bidi="pt_PT"/>
        </w:rPr>
      </w:r>
      <w:r>
        <w:rPr>
          <w:b/>
          <w:lang w:val="pt_PT" w:bidi="pt_PT"/>
        </w:rPr>
        <w:t>Terceira cena:</w:t>
      </w:r>
      <w:r>
        <w:rPr>
          <w:lang w:val="pt_PT" w:bidi="pt_PT"/>
        </w:rPr>
        <w:t xml:space="preserve"> Pedro diz que os novos seguidores de Jesus devem ser batizados.</w:t>
      </w:r>
    </w:p>
    <w:p>
      <w:pPr/>
      <w:r>
        <w:rPr>
          <w:lang w:val="pt_PT" w:bidi="pt_PT"/>
        </w:rPr>
      </w:r>
      <w:r>
        <w:rPr>
          <w:b/>
          <w:lang w:val="pt_PT" w:bidi="pt_PT"/>
        </w:rPr>
        <w:t>Quarta cena:</w:t>
      </w:r>
      <w:r>
        <w:rPr>
          <w:lang w:val="pt_PT" w:bidi="pt_PT"/>
        </w:rPr>
        <w:t xml:space="preserve"> Pedro e os crentes de Jope ficam com Cornélio e os novos crentes por vários dias.</w:t>
      </w:r>
    </w:p>
    <w:p>
      <w:pPr/>
      <w:r>
        <w:rPr>
          <w:lang w:val="pt_PT" w:bidi="pt_PT"/>
        </w:rPr>
      </w:r>
      <w:r>
        <w:rPr>
          <w:lang w:val="pt_PT" w:bidi="pt_PT"/>
        </w:rPr>
        <w:t>Os personagens desta história incluem:</w:t>
      </w:r>
    </w:p>
    <w:p>
      <w:pPr/>
      <w:r>
        <w:rPr>
          <w:lang w:val="pt_PT" w:bidi="pt_PT"/>
        </w:rPr>
      </w:r>
      <w:r>
        <w:rPr>
          <w:lang w:val="pt_PT" w:bidi="pt_PT"/>
        </w:rPr>
        <w:t>O grupo deve prestar atenção às partes do cenário da passagem:</w:t>
      </w:r>
    </w:p>
    <w:p>
      <w:pPr/>
      <w:r>
        <w:rPr>
          <w:lang w:val="pt_PT" w:bidi="pt_PT"/>
        </w:rPr>
      </w:r>
      <w:r>
        <w:rPr>
          <w:lang w:val="pt_PT" w:bidi="pt_PT"/>
        </w:rPr>
        <w:t>É importante lembrar que na passagem anterior, Cornélio havia convidado Pedro a dar uma mensagem à família e amigos de Cornélio. Todos eles haviam se reunido na casa de Cornélio.</w:t>
      </w:r>
    </w:p>
    <w:p>
      <w:pPr/>
      <w:r>
        <w:rPr>
          <w:lang w:val="pt_PT" w:bidi="pt_PT"/>
        </w:rPr>
      </w:r>
      <w:r>
        <w:rPr>
          <w:lang w:val="pt_PT" w:bidi="pt_PT"/>
        </w:rPr>
        <w:t>É importante lembrar que Pedro era acompanhado de seguidores judeus de Jesus de Jope.</w:t>
      </w:r>
    </w:p>
    <w:p>
      <w:pPr/>
      <w:r>
        <w:rPr>
          <w:lang w:val="pt_PT" w:bidi="pt_PT"/>
        </w:rPr>
      </w:r>
      <w:r>
        <w:rPr>
          <w:lang w:val="pt_PT" w:bidi="pt_PT"/>
        </w:rPr>
        <w:t>É importante lembrar que Cornélio e aqueles reunidos em sua casa eram gentios, ou não judeus, que honravam e adoravam a Deus. Pedro lembra a eles de coisas que eles já sabiam. Ele lembrou a eles sobre eventos relacionados a João Batista e Jesus.</w:t>
      </w:r>
    </w:p>
    <w:p>
      <w:pPr/>
      <w:r>
        <w:rPr>
          <w:lang w:val="pt_PT" w:bidi="pt_PT"/>
        </w:rPr>
      </w:r>
      <w:r>
        <w:rPr>
          <w:lang w:val="pt_PT" w:bidi="pt_PT"/>
        </w:rPr>
        <w:t>Pedro usa uma imagem para descrever Deus dando a Jesus o poder do Espírito Santo. Ele diz que Deus ungiu Jesus com o Espírito Santo e poder, assim como alguém seria ungido com óleo para mostrar que ele tem favor divino e é nomeado para o serviço especial a Deus.</w:t>
      </w:r>
    </w:p>
    <w:p>
      <w:pPr/>
      <w:r>
        <w:rPr>
          <w:lang w:val="pt_PT" w:bidi="pt_PT"/>
        </w:rPr>
      </w:r>
      <w:r>
        <w:rPr>
          <w:lang w:val="pt_PT" w:bidi="pt_PT"/>
        </w:rPr>
        <w:t>Pedro então continuou a contar a eles sobre coisas que eles não sabiam. Pedro sabia essas coisas porque ele era uma testemunha ocular dos eventos. Pedro disse a eles como Jesus morreu, mas Deus ressuscitou Jesus. Todas as pessoas judias não viram Jesus vivo, mas os seguidores de Jesus o viram. Jesus ordenou que seus seguidores contassem essas boas novas a todos. Pedro então compartilha com o grupo a mensagem de perdão dos pecados por meio da crença em Jesus. Pedro disse a eles que se alguém acredita em Jesus, Deus perdoará os pecados dessa pessoa.</w:t>
      </w:r>
    </w:p>
    <w:p>
      <w:pPr/>
      <w:r>
        <w:rPr>
          <w:lang w:val="pt_PT" w:bidi="pt_PT"/>
        </w:rPr>
      </w:r>
      <w:r>
        <w:rPr>
          <w:lang w:val="pt_PT" w:bidi="pt_PT"/>
        </w:rPr>
        <w:t>Enquanto Pedro estava falando, o Espírito Santo veio sobre ou tomou o controle das pessoas que ouviram a mensagem. Eles começaram a falar em idiomas que nunca haviam aprendido antes e louvando a Deus. Os crentes judeus ficaram surpresos por Deus haver dado aos gentios reunidos lá o dom do Espírito Santo.</w:t>
      </w:r>
    </w:p>
    <w:p>
      <w:pPr/>
      <w:r>
        <w:rPr>
          <w:lang w:val="pt_PT" w:bidi="pt_PT"/>
        </w:rPr>
      </w:r>
      <w:r>
        <w:rPr>
          <w:lang w:val="pt_PT" w:bidi="pt_PT"/>
        </w:rPr>
        <w:t>Pedro faz uma pergunta aos crentes judeus que ele não esperava que eles respondessem. Pedro perguntou: “Alguém pode se opor ou impedir que esses gentios sejam batizados, uma vez que eles também receberam o Espírito Santo, assim como nós?” Pedro estava dizendo que ninguém poderia se opor Todos eles estavam vendo o trabalho de Deus. Pedro então ordenou que os novos crentes fossem batizados.</w:t>
      </w:r>
    </w:p>
    <w:p>
      <w:pPr/>
      <w:r>
        <w:rPr>
          <w:lang w:val="pt_PT" w:bidi="pt_PT"/>
        </w:rPr>
      </w:r>
      <w:r>
        <w:rPr>
          <w:lang w:val="pt_PT" w:bidi="pt_PT"/>
        </w:rPr>
        <w:t>Os novos crentes, que incluíam Cornélio, sua família e os amigos, pediram a Pedro para ficar com eles por vários dias.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10.34–48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Cornélio</w:t>
      </w:r>
    </w:p>
    <w:p>
      <w:pPr>
        <w:pStyle w:val="ListBullet"/>
        <w:spacing w:line="240" w:lineRule="auto"/>
        <w:ind w:left="720"/>
      </w:pPr>
      <w:r>
        <w:rPr>
          <w:lang w:val="pt_PT" w:bidi="pt_PT"/>
        </w:rPr>
      </w:r>
      <w:r>
        <w:rPr>
          <w:lang w:val="pt_PT" w:bidi="pt_PT"/>
        </w:rPr>
        <w:t>Família e amigos de Cornélio</w:t>
      </w:r>
    </w:p>
    <w:p>
      <w:pPr>
        <w:pStyle w:val="ListBullet"/>
        <w:spacing w:line="240" w:lineRule="auto"/>
        <w:ind w:left="720"/>
      </w:pPr>
      <w:r>
        <w:rPr>
          <w:lang w:val="pt_PT" w:bidi="pt_PT"/>
        </w:rPr>
      </w:r>
      <w:r>
        <w:rPr>
          <w:lang w:val="pt_PT" w:bidi="pt_PT"/>
        </w:rPr>
        <w:t>Crentes de Jope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história sem interrupções. Prestem atenção ao diálogo, ao fluxo, ao enredo e à cronologia da história. Certifiquem-se de não pular a interpretação das partes difíceis ou importantes. Ajudem-se mutuamente a lembrar de cada parte da história.</w:t>
      </w:r>
    </w:p>
    <w:p>
      <w:pPr/>
      <w:r>
        <w:rPr>
          <w:lang w:val="pt_PT" w:bidi="pt_PT"/>
        </w:rPr>
      </w:r>
      <w:r>
        <w:rPr>
          <w:lang w:val="pt_PT" w:bidi="pt_PT"/>
        </w:rPr>
        <w:t>Pausem esse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passagem anterior, Pedro e seis seguidores judeus de Jesus que eram de Jope chegaram à casa de Cornélio em Cesareia. Cornélio havia chamado sua família e amigos. Cornélio recebeu Pedro e os homens de Jope em sua casa. Cornélio pediu a Pedro para dar a eles uma mensagem de Deus. Se é útil para sua equipe, vocês podem incluir essa cena como parte de sua encenação.</w:t>
      </w:r>
    </w:p>
    <w:p>
      <w:pPr/>
      <w:r>
        <w:rPr>
          <w:lang w:val="pt_PT" w:bidi="pt_PT"/>
        </w:rPr>
      </w:r>
      <w:r>
        <w:rPr>
          <w:lang w:val="pt_PT" w:bidi="pt_PT"/>
        </w:rPr>
        <w:t>Encenem Pedro se dirigindo ao grupo reunido. Ele diz a eles que ele agora sabe que Deus não mostra parcialidade ou favoritismo. Deus aceita todas as pessoas que honram a Deus e fazem o que é aceitável para ele. Pedro lembra às pessoas das coisas que elas já sabem — os eventos recentes da vida de Jesus.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Pedro: “Como você está se sentindo ou pensando?” A pessoa pode responder coisas como “Feliz por Deus me dar a visão para me mostrar que ele aceita todas as pessoas”, ou “Honrado por ser capaz de compartilhar sobre Jesus com Cornélio e sua família”, e “Ansioso para ver o que o propósito de Deus é para essa visita”.</w:t>
      </w:r>
    </w:p>
    <w:p>
      <w:pPr>
        <w:pStyle w:val="ListBullet"/>
        <w:spacing w:line="240" w:lineRule="auto"/>
        <w:ind w:left="720"/>
      </w:pPr>
      <w:r>
        <w:rPr>
          <w:lang w:val="pt_PT" w:bidi="pt_PT"/>
        </w:rPr>
      </w:r>
      <w:r>
        <w:rPr>
          <w:lang w:val="pt_PT" w:bidi="pt_PT"/>
        </w:rPr>
        <w:t>Pergunte ao ator que interpreta Cornélio: “Como você está se sentindo ou pensando?” A pessoa pode responder coisas como “Esperançoso. Quero saber que mensagem Deus tem para mim por meio de Pedro”, ou “Ansioso para ouvir mais sobre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Pedro compartilhando coisas que Cornélio e aqueles reunidos não sabiam. Pedro diz como ele e os outros seguidores mais próximos de Jesus eram testemunhas oculares da morte, sepultamento e ressurreição de Jesus. Ele diz a eles como Jesus apareceu a seus seguidores e comeu com eles. Pedro diz aos reunidos que Jesus ordenou que seus seguidores dissessem aos outros que Deus nomeou Jesus para ser o juiz de todas as pessoas. Pedro diz a eles que os profetas de Deus também confirmam que o perdão dos pecados vem por meio da crença em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ator que interpreta a família de Cornélio: “Como você está se sentindo ou pensando?” A pessoa pode responder coisas como: “Animada por ouvir sobre Jesus de alguém que estava com ele”, ou “Satisfeito. Finalmente entendo o que tudo significa”, e “Eu creio! Sinto vontade de louvar a Deus agora”.</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o Espírito Santo tomando o controle das pessoas que ouviram a mensagem de Pedro. Eles começam a falar em idiomas que nunca haviam aprendido antes e louvando a Deus. Os crentes judeus ficaram surpresos por Deus haver dado aos gentios reunidos lá o dom do Espírito Santo.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os crentes de Jope: “Como você está se sentindo ou pensando?” A pessoa pode responder coisas como: “Curioso. Por que esses gentios estão falando em outros idiomas?” ou “Isso é incrível! Eles são empoderados pelo Espírito Santo, assim como nós somos!” e “Animado. Não posso esperar para dizer aos outros crentes sobre o que experimentamos aqui”.</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Encenem Pedro perguntando aos crentes de Jope: “Alguém pode se opor ou impedir que esses gentios sejam batizados, uma vez que eles também receberam o Espírito Santo, assim como nós?” Pedro ordena que os novos crentes sejam batizados. Encenem o batismo.</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os crentes de Jope: “Como você está se sentindo ou pensando?” A pessoa pode responder coisas como: “Surpreso! Pedro estava certo. Deus não mostra favoritismo”, ou “Não tenho certeza. Acho que eles devem ser batizados, se Pedro diz que está tudo bem, então acho que é”, e “Alegre! Amo ver novos seguidores de Jesus sendo batizados”.</w:t>
      </w:r>
    </w:p>
    <w:p>
      <w:pPr>
        <w:pStyle w:val="ListBullet"/>
        <w:spacing w:line="240" w:lineRule="auto"/>
        <w:ind w:left="720"/>
      </w:pPr>
      <w:r>
        <w:rPr>
          <w:lang w:val="pt_PT" w:bidi="pt_PT"/>
        </w:rPr>
      </w:r>
      <w:r>
        <w:rPr>
          <w:lang w:val="pt_PT" w:bidi="pt_PT"/>
        </w:rPr>
        <w:t>Pergunte ao ator que interpreta Cornélio e os outros novos crentes: “Como você está se sentindo ou pensando?” A pessoa pode responder coisas como: “Perdoado. Agora tenho paz com Deus”, ou “Pronto para ser obediente a Jesus e ser batizado”, e “Ansioso para contar aos meus outros amigos e família sobre Jesus”.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Os novos crentes, que incluíam Cornélio, sua família e os amigos, pediram a Pedro para ficar com eles por vários dias.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ao ator que interpreta Pedro: “Como você está se sentindo ou pensando?” A pessoa pode responder coisas como: “Feliz por ficar com esses novos crentes e contar a eles mais sobre Jesus”, ou “Animado por todas as pessoas serem aceitadas por Deus”, ou “Cheio de alegria. Eu tive permissão para levar as boas novas para outra pessoa, assim como Jesus nos disse para fazer”.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10.34–48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Pedro diz a Cornélio e aqueles reunidos em sua casa que Deus aceita pessoas de todas as </w:t>
      </w:r>
      <w:r>
        <w:rPr>
          <w:b/>
          <w:lang w:val="pt_PT" w:bidi="pt_PT"/>
        </w:rPr>
        <w:t>nações</w:t>
      </w:r>
      <w:r>
        <w:rPr>
          <w:lang w:val="pt_PT" w:bidi="pt_PT"/>
        </w:rPr>
        <w:t xml:space="preserve"> que o </w:t>
      </w:r>
      <w:r>
        <w:rPr>
          <w:b/>
          <w:lang w:val="pt_PT" w:bidi="pt_PT"/>
        </w:rPr>
        <w:t>temem</w:t>
      </w:r>
      <w:r>
        <w:rPr>
          <w:lang w:val="pt_PT" w:bidi="pt_PT"/>
        </w:rPr>
        <w:t xml:space="preserve">. Nação nessa passagem se refere a qualquer grupo étnico, raça ou tribo. Temer a Deus significa honrar ou mostrar reverência a ele. Use as mesmas palavras para nação e temor de Deus que vocês usaram em passagens anteriores. </w:t>
      </w:r>
      <w:r>
        <w:rPr>
          <w:lang w:val="pt_PT" w:bidi="pt_PT"/>
        </w:rPr>
        <w:t>Nação</w:t>
      </w:r>
      <w:r>
        <w:rPr>
          <w:lang w:val="pt_PT" w:bidi="pt_PT"/>
        </w:rPr>
        <w:t xml:space="preserve"> e </w:t>
      </w:r>
      <w:r>
        <w:rPr>
          <w:lang w:val="pt_PT" w:bidi="pt_PT"/>
        </w:rPr>
        <w:t>temor de Deus</w:t>
      </w:r>
      <w:r>
        <w:rPr>
          <w:lang w:val="pt_PT" w:bidi="pt_PT"/>
        </w:rPr>
        <w:t xml:space="preserve"> estão no Glossário Mestre.</w:t>
      </w:r>
    </w:p>
    <w:p>
      <w:pPr/>
      <w:r>
        <w:rPr>
          <w:lang w:val="pt_PT" w:bidi="pt_PT"/>
        </w:rPr>
      </w:r>
      <w:r>
        <w:rPr>
          <w:lang w:val="pt_PT" w:bidi="pt_PT"/>
        </w:rPr>
        <w:t xml:space="preserve">Pedro diz que Deus enviou a mensagem de </w:t>
      </w:r>
      <w:r>
        <w:rPr>
          <w:b/>
          <w:lang w:val="pt_PT" w:bidi="pt_PT"/>
        </w:rPr>
        <w:t>boas novas</w:t>
      </w:r>
      <w:r>
        <w:rPr>
          <w:lang w:val="pt_PT" w:bidi="pt_PT"/>
        </w:rPr>
        <w:t xml:space="preserve"> a </w:t>
      </w:r>
      <w:r>
        <w:rPr>
          <w:b/>
          <w:lang w:val="pt_PT" w:bidi="pt_PT"/>
        </w:rPr>
        <w:t>Israel</w:t>
      </w:r>
      <w:r>
        <w:rPr>
          <w:lang w:val="pt_PT" w:bidi="pt_PT"/>
        </w:rPr>
        <w:t xml:space="preserve"> — que há </w:t>
      </w:r>
      <w:r>
        <w:rPr>
          <w:b/>
          <w:lang w:val="pt_PT" w:bidi="pt_PT"/>
        </w:rPr>
        <w:t>paz</w:t>
      </w:r>
      <w:r>
        <w:rPr>
          <w:lang w:val="pt_PT" w:bidi="pt_PT"/>
        </w:rPr>
        <w:t xml:space="preserve"> com Deus por meio de Jesus </w:t>
      </w:r>
      <w:r>
        <w:rPr>
          <w:b/>
          <w:lang w:val="pt_PT" w:bidi="pt_PT"/>
        </w:rPr>
        <w:t>Cristo</w:t>
      </w:r>
      <w:r>
        <w:rPr>
          <w:lang w:val="pt_PT" w:bidi="pt_PT"/>
        </w:rPr>
        <w:t xml:space="preserve">, que é </w:t>
      </w:r>
      <w:r>
        <w:rPr>
          <w:b/>
          <w:lang w:val="pt_PT" w:bidi="pt_PT"/>
        </w:rPr>
        <w:t>Senhor</w:t>
      </w:r>
      <w:r>
        <w:rPr>
          <w:lang w:val="pt_PT" w:bidi="pt_PT"/>
        </w:rPr>
        <w:t xml:space="preserve"> de todos. Nesse contexto, paz se refere a um relacionamento restaurado com Deus no qual uma pessoa não está mais em conflito com Deus e Seu caminho. Essa pessoa agora pode experimentar uma vida plena ou completa. Nessa passagem, Senhor se refere ao mestre ou chefe supremo. Pedro afirma que Jesus é o mestre de todas as pessoas, não apenas os judeus. Use as mesmas palavras para </w:t>
      </w:r>
      <w:r>
        <w:rPr>
          <w:lang w:val="pt_PT" w:bidi="pt_PT"/>
        </w:rPr>
        <w:t>boas novas</w:t>
      </w:r>
      <w:r>
        <w:rPr>
          <w:lang w:val="pt_PT" w:bidi="pt_PT"/>
        </w:rPr>
        <w:t xml:space="preserve">, </w:t>
      </w:r>
      <w:r>
        <w:rPr>
          <w:lang w:val="pt_PT" w:bidi="pt_PT"/>
        </w:rPr>
        <w:t>Israel</w:t>
      </w:r>
      <w:r>
        <w:rPr>
          <w:lang w:val="pt_PT" w:bidi="pt_PT"/>
        </w:rPr>
        <w:t xml:space="preserve">, </w:t>
      </w:r>
      <w:r>
        <w:rPr>
          <w:lang w:val="pt_PT" w:bidi="pt_PT"/>
        </w:rPr>
        <w:t>paz</w:t>
      </w:r>
      <w:r>
        <w:rPr>
          <w:lang w:val="pt_PT" w:bidi="pt_PT"/>
        </w:rPr>
        <w:t xml:space="preserve">, </w:t>
      </w:r>
      <w:r>
        <w:rPr>
          <w:lang w:val="pt_PT" w:bidi="pt_PT"/>
        </w:rPr>
        <w:t>Cristo</w:t>
      </w:r>
      <w:r>
        <w:rPr>
          <w:lang w:val="pt_PT" w:bidi="pt_PT"/>
        </w:rPr>
        <w:t xml:space="preserve"> e </w:t>
      </w:r>
      <w:r>
        <w:rPr>
          <w:lang w:val="pt_PT" w:bidi="pt_PT"/>
        </w:rPr>
        <w:t>Senhor</w:t>
      </w:r>
      <w:r>
        <w:rPr>
          <w:lang w:val="pt_PT" w:bidi="pt_PT"/>
        </w:rPr>
        <w:t xml:space="preserve"> que vocês usaram em passagens anteriores. Essas palavras estão todas no Glossário Mestre.</w:t>
      </w:r>
    </w:p>
    <w:p>
      <w:pPr/>
      <w:r>
        <w:rPr>
          <w:lang w:val="pt_PT" w:bidi="pt_PT"/>
        </w:rPr>
      </w:r>
      <w:r>
        <w:rPr>
          <w:lang w:val="pt_PT" w:bidi="pt_PT"/>
        </w:rPr>
        <w:t xml:space="preserve">Depois do </w:t>
      </w:r>
      <w:r>
        <w:rPr>
          <w:b/>
          <w:lang w:val="pt_PT" w:bidi="pt_PT"/>
        </w:rPr>
        <w:t>batismo</w:t>
      </w:r>
      <w:r>
        <w:rPr>
          <w:lang w:val="pt_PT" w:bidi="pt_PT"/>
        </w:rPr>
        <w:t xml:space="preserve"> que João proclamou, Deus </w:t>
      </w:r>
      <w:r>
        <w:rPr>
          <w:b/>
          <w:lang w:val="pt_PT" w:bidi="pt_PT"/>
        </w:rPr>
        <w:t>ungiu</w:t>
      </w:r>
      <w:r>
        <w:rPr>
          <w:lang w:val="pt_PT" w:bidi="pt_PT"/>
        </w:rPr>
        <w:t xml:space="preserve"> Jesus com o </w:t>
      </w:r>
      <w:r>
        <w:rPr>
          <w:b/>
          <w:lang w:val="pt_PT" w:bidi="pt_PT"/>
        </w:rPr>
        <w:t>Espírito Santo</w:t>
      </w:r>
      <w:r>
        <w:rPr>
          <w:lang w:val="pt_PT" w:bidi="pt_PT"/>
        </w:rPr>
        <w:t xml:space="preserve">. O batismo é a lavagem cerimonial com água mostrando que as pessoas se afastaram de seus pecados e se voltaram para Deus. Ungir é derramar óleo sobre alguém ou algo para separá-lo para o serviço a Deus. O Espírito Santo se refere ao Espírito de Deus. Use as mesmas palavras para batismo, ungido e Espírito Santo que vocês usaram anteriormente. Os termos </w:t>
      </w:r>
      <w:r>
        <w:rPr>
          <w:lang w:val="pt_PT" w:bidi="pt_PT"/>
        </w:rPr>
        <w:t>batismo</w:t>
      </w:r>
      <w:r>
        <w:rPr>
          <w:lang w:val="pt_PT" w:bidi="pt_PT"/>
        </w:rPr>
        <w:t xml:space="preserve">, </w:t>
      </w:r>
      <w:r>
        <w:rPr>
          <w:lang w:val="pt_PT" w:bidi="pt_PT"/>
        </w:rPr>
        <w:t>ungido</w:t>
      </w:r>
      <w:r>
        <w:rPr>
          <w:lang w:val="pt_PT" w:bidi="pt_PT"/>
        </w:rPr>
        <w:t xml:space="preserve">, </w:t>
      </w:r>
      <w:r>
        <w:rPr>
          <w:lang w:val="pt_PT" w:bidi="pt_PT"/>
        </w:rPr>
        <w:t>santo</w:t>
      </w:r>
      <w:r>
        <w:rPr>
          <w:lang w:val="pt_PT" w:bidi="pt_PT"/>
        </w:rPr>
        <w:t xml:space="preserve"> e </w:t>
      </w:r>
      <w:r>
        <w:rPr>
          <w:lang w:val="pt_PT" w:bidi="pt_PT"/>
        </w:rPr>
        <w:t>Espírito Santo</w:t>
      </w:r>
      <w:r>
        <w:rPr>
          <w:lang w:val="pt_PT" w:bidi="pt_PT"/>
        </w:rPr>
        <w:t xml:space="preserve"> estão no Glossário Mestre.</w:t>
      </w:r>
    </w:p>
    <w:p>
      <w:pPr/>
      <w:r>
        <w:rPr>
          <w:lang w:val="pt_PT" w:bidi="pt_PT"/>
        </w:rPr>
      </w:r>
      <w:r>
        <w:rPr>
          <w:lang w:val="pt_PT" w:bidi="pt_PT"/>
        </w:rPr>
        <w:t xml:space="preserve">Pedro disse que Jesus curou todos os que eram oprimidos pelo </w:t>
      </w:r>
      <w:r>
        <w:rPr>
          <w:b/>
          <w:lang w:val="pt_PT" w:bidi="pt_PT"/>
        </w:rPr>
        <w:t>diabo</w:t>
      </w:r>
      <w:r>
        <w:rPr>
          <w:lang w:val="pt_PT" w:bidi="pt_PT"/>
        </w:rPr>
        <w:t xml:space="preserve">, Satanás. O diabo ou Satanás é o líder dos espíritos malignos. Use a mesma palavra para diabo que vocês usaram em passagens anteriores. Para mais informações, consulte </w:t>
      </w:r>
      <w:r>
        <w:rPr>
          <w:lang w:val="pt_PT" w:bidi="pt_PT"/>
        </w:rPr>
        <w:t>diabo</w:t>
      </w:r>
      <w:r>
        <w:rPr>
          <w:lang w:val="pt_PT" w:bidi="pt_PT"/>
        </w:rPr>
        <w:t xml:space="preserve"> ou </w:t>
      </w:r>
      <w:r>
        <w:rPr>
          <w:lang w:val="pt_PT" w:bidi="pt_PT"/>
        </w:rPr>
        <w:t>Satanás</w:t>
      </w:r>
      <w:r>
        <w:rPr>
          <w:lang w:val="pt_PT" w:bidi="pt_PT"/>
        </w:rPr>
        <w:t xml:space="preserve"> no Glossário Mestre.</w:t>
      </w:r>
    </w:p>
    <w:p>
      <w:pPr/>
      <w:r>
        <w:rPr>
          <w:lang w:val="pt_PT" w:bidi="pt_PT"/>
        </w:rPr>
      </w:r>
      <w:r>
        <w:rPr>
          <w:lang w:val="pt_PT" w:bidi="pt_PT"/>
        </w:rPr>
        <w:t xml:space="preserve">Pedro disse que ele e os outros discípulos eram testemunhas do que Jesus fez no </w:t>
      </w:r>
      <w:r>
        <w:rPr>
          <w:b/>
          <w:lang w:val="pt_PT" w:bidi="pt_PT"/>
        </w:rPr>
        <w:t>país dos judeus</w:t>
      </w:r>
      <w:r>
        <w:rPr>
          <w:lang w:val="pt_PT" w:bidi="pt_PT"/>
        </w:rPr>
        <w:t xml:space="preserve"> e em </w:t>
      </w:r>
      <w:r>
        <w:rPr>
          <w:b/>
          <w:lang w:val="pt_PT" w:bidi="pt_PT"/>
        </w:rPr>
        <w:t>Jerusalém</w:t>
      </w:r>
      <w:r>
        <w:rPr>
          <w:lang w:val="pt_PT" w:bidi="pt_PT"/>
        </w:rPr>
        <w:t xml:space="preserve">. O país dos judeus se refere à Judeia. Jerusalém é a cidade mais importante para os judeus. Use as mesmas palavras para o país dos judeus e Jerusalém que vocês usaram anteriormente. Para mais informações, consulte </w:t>
      </w:r>
      <w:r>
        <w:rPr>
          <w:lang w:val="pt_PT" w:bidi="pt_PT"/>
        </w:rPr>
        <w:t>Judeia</w:t>
      </w:r>
      <w:r>
        <w:rPr>
          <w:lang w:val="pt_PT" w:bidi="pt_PT"/>
        </w:rPr>
        <w:t xml:space="preserve"> e </w:t>
      </w:r>
      <w:r>
        <w:rPr>
          <w:lang w:val="pt_PT" w:bidi="pt_PT"/>
        </w:rPr>
        <w:t>Jerusalém</w:t>
      </w:r>
      <w:r>
        <w:rPr>
          <w:lang w:val="pt_PT" w:bidi="pt_PT"/>
        </w:rPr>
        <w:t xml:space="preserve"> no Glossário Mestre.</w:t>
      </w:r>
    </w:p>
    <w:p>
      <w:pPr/>
      <w:r>
        <w:rPr>
          <w:lang w:val="pt_PT" w:bidi="pt_PT"/>
        </w:rPr>
      </w:r>
      <w:r>
        <w:rPr>
          <w:lang w:val="pt_PT" w:bidi="pt_PT"/>
        </w:rPr>
        <w:t xml:space="preserve">Pare e mostre um mapa da </w:t>
      </w:r>
      <w:r>
        <w:rPr>
          <w:lang w:val="pt_PT" w:bidi="pt_PT"/>
        </w:rPr>
        <w:t>Judeia e Jerusalém</w:t>
      </w:r>
      <w:r>
        <w:rPr>
          <w:lang w:val="pt_PT" w:bidi="pt_PT"/>
        </w:rPr>
        <w:t xml:space="preserve"> se sua equipe precisar ver um. Pause este áudio aqui.</w:t>
      </w:r>
    </w:p>
    <w:p>
      <w:pPr/>
      <w:r>
        <w:rPr>
          <w:lang w:val="pt_PT" w:bidi="pt_PT"/>
        </w:rPr>
      </w:r>
      <w:r>
        <w:rPr>
          <w:lang w:val="pt_PT" w:bidi="pt_PT"/>
        </w:rPr>
        <w:t xml:space="preserve">Pedro disse aos reunidos que todos os </w:t>
      </w:r>
      <w:r>
        <w:rPr>
          <w:b/>
          <w:lang w:val="pt_PT" w:bidi="pt_PT"/>
        </w:rPr>
        <w:t>profetas</w:t>
      </w:r>
      <w:r>
        <w:rPr>
          <w:lang w:val="pt_PT" w:bidi="pt_PT"/>
        </w:rPr>
        <w:t xml:space="preserve"> testemunham que todos os que acreditam em Jesus receberam </w:t>
      </w:r>
      <w:r>
        <w:rPr>
          <w:b/>
          <w:lang w:val="pt_PT" w:bidi="pt_PT"/>
        </w:rPr>
        <w:t>perdão</w:t>
      </w:r>
      <w:r>
        <w:rPr>
          <w:lang w:val="pt_PT" w:bidi="pt_PT"/>
        </w:rPr>
        <w:t xml:space="preserve"> dos </w:t>
      </w:r>
      <w:r>
        <w:rPr>
          <w:b/>
          <w:lang w:val="pt_PT" w:bidi="pt_PT"/>
        </w:rPr>
        <w:t>pecados</w:t>
      </w:r>
      <w:r>
        <w:rPr>
          <w:lang w:val="pt_PT" w:bidi="pt_PT"/>
        </w:rPr>
        <w:t xml:space="preserve">. Um profeta é uma pessoa que recebe uma mensagem de Deus que ele deve dar às pessoas. Pecado é desobediência contra Deus. Nesse contexto, perdão é quando Deus limpa o pecado de uma pessoa e restaura seu relacionamento com ele. Use as mesmas palavras para profeta, perdão e pecados que vocês usaram em passagens anteriores. Consulte o Glossário Mestre para mais informações sobre </w:t>
      </w:r>
      <w:r>
        <w:rPr>
          <w:lang w:val="pt_PT" w:bidi="pt_PT"/>
        </w:rPr>
        <w:t>profeta</w:t>
      </w:r>
      <w:r>
        <w:rPr>
          <w:lang w:val="pt_PT" w:bidi="pt_PT"/>
        </w:rPr>
        <w:t xml:space="preserve">, </w:t>
      </w:r>
      <w:r>
        <w:rPr>
          <w:lang w:val="pt_PT" w:bidi="pt_PT"/>
        </w:rPr>
        <w:t>perdão</w:t>
      </w:r>
      <w:r>
        <w:rPr>
          <w:lang w:val="pt_PT" w:bidi="pt_PT"/>
        </w:rPr>
        <w:t xml:space="preserve"> e </w:t>
      </w:r>
      <w:r>
        <w:rPr>
          <w:lang w:val="pt_PT" w:bidi="pt_PT"/>
        </w:rPr>
        <w:t>pecado</w:t>
      </w:r>
      <w:r>
        <w:rPr>
          <w:lang w:val="pt_PT" w:bidi="pt_PT"/>
        </w:rPr>
        <w:t>.</w:t>
      </w:r>
    </w:p>
    <w:p>
      <w:pPr/>
      <w:r>
        <w:rPr>
          <w:lang w:val="pt_PT" w:bidi="pt_PT"/>
        </w:rPr>
      </w:r>
      <w:r>
        <w:rPr>
          <w:lang w:val="pt_PT" w:bidi="pt_PT"/>
        </w:rPr>
        <w:t xml:space="preserve">O Espírito Santo veio ou tomou o controle daqueles que ouviram a mensagem. Os </w:t>
      </w:r>
      <w:r>
        <w:rPr>
          <w:b/>
          <w:lang w:val="pt_PT" w:bidi="pt_PT"/>
        </w:rPr>
        <w:t>crentes</w:t>
      </w:r>
      <w:r>
        <w:rPr>
          <w:lang w:val="pt_PT" w:bidi="pt_PT"/>
        </w:rPr>
        <w:t xml:space="preserve"> </w:t>
      </w:r>
      <w:r>
        <w:rPr>
          <w:b/>
          <w:lang w:val="pt_PT" w:bidi="pt_PT"/>
        </w:rPr>
        <w:t>circuncidados</w:t>
      </w:r>
      <w:r>
        <w:rPr>
          <w:lang w:val="pt_PT" w:bidi="pt_PT"/>
        </w:rPr>
        <w:t xml:space="preserve">, os seguidores judeus de Jesus, ficaram surpresos. Circuncisão é o costume judaico de cortar a pele solta no final do pênis de um menino. É um sinal de que o homem é uma parte da religião judaica e do povo escolhido de Deus, Israel. Use a mesma palavra para circuncidado e crente que vocês usaram anteriormente. Para mais informações sobre as palavras </w:t>
      </w:r>
      <w:r>
        <w:rPr>
          <w:lang w:val="pt_PT" w:bidi="pt_PT"/>
        </w:rPr>
        <w:t>circuncisão</w:t>
      </w:r>
      <w:r>
        <w:rPr>
          <w:lang w:val="pt_PT" w:bidi="pt_PT"/>
        </w:rPr>
        <w:t xml:space="preserve"> e </w:t>
      </w:r>
      <w:r>
        <w:rPr>
          <w:lang w:val="pt_PT" w:bidi="pt_PT"/>
        </w:rPr>
        <w:t>crente</w:t>
      </w:r>
      <w:r>
        <w:rPr>
          <w:lang w:val="pt_PT" w:bidi="pt_PT"/>
        </w:rPr>
        <w:t>, consulte o Glossário Mestre.</w:t>
      </w:r>
    </w:p>
    <w:p>
      <w:pPr/>
      <w:r>
        <w:rPr>
          <w:lang w:val="pt_PT" w:bidi="pt_PT"/>
        </w:rPr>
      </w:r>
      <w:r>
        <w:rPr>
          <w:lang w:val="pt_PT" w:bidi="pt_PT"/>
        </w:rPr>
        <w:t xml:space="preserve">Os crentes judeus ficaram surpresos porque o dom do Espírito Santo era dado aos </w:t>
      </w:r>
      <w:r>
        <w:rPr>
          <w:b/>
          <w:lang w:val="pt_PT" w:bidi="pt_PT"/>
        </w:rPr>
        <w:t>gentios</w:t>
      </w:r>
      <w:r>
        <w:rPr>
          <w:lang w:val="pt_PT" w:bidi="pt_PT"/>
        </w:rPr>
        <w:t xml:space="preserve">, ou não judeus. Os gentios estavam </w:t>
      </w:r>
      <w:r>
        <w:rPr>
          <w:b/>
          <w:lang w:val="pt_PT" w:bidi="pt_PT"/>
        </w:rPr>
        <w:t>falando em línguas</w:t>
      </w:r>
      <w:r>
        <w:rPr>
          <w:lang w:val="pt_PT" w:bidi="pt_PT"/>
        </w:rPr>
        <w:t xml:space="preserve">. Nesse contexto, falar em idiomas provavelmente significa que eles falaram com palavras ou em idiomas que não haviam aprendido e que o Espírito Santo capacitou eles a falar. Traduzam as palavras para gentios e falar em idiomas da mesma maneira que vocês fizeram em passagens anteriores. Consulte o Glossário Mestre para mais informações sobre </w:t>
      </w:r>
      <w:r>
        <w:rPr>
          <w:lang w:val="pt_PT" w:bidi="pt_PT"/>
        </w:rPr>
        <w:t>gentios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11:1–18</w:t>
      </w:r>
      <w:r>
        <w:rPr>
          <w:lang w:val="pt_PT" w:bidi="pt_PT"/>
        </w:rPr>
      </w:r>
    </w:p>
    <w:p>
      <w:pPr>
        <w:pStyle w:val="Heading3"/>
      </w:pPr>
      <w:r>
        <w:rPr>
          <w:lang w:val="pt_PT" w:bidi="pt_PT"/>
        </w:rPr>
        <w:t>Ouvir e Sentir</w:t>
      </w:r>
    </w:p>
    <w:p>
      <w:pPr/>
      <w:r>
        <w:rPr>
          <w:lang w:val="pt_PT" w:bidi="pt_PT"/>
        </w:rPr>
      </w:r>
      <w:r>
        <w:rPr>
          <w:lang w:val="pt_PT" w:bidi="pt_PT"/>
        </w:rPr>
        <w:t>Ouçam Atos 11.1–18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Essa história acontece depois que uma casa inteira de gentios em Cesareia creu em Jesus. Lembrem-se que se tratava do comandante romano chamado Cornélio, sua família e seus servos. Essa história se refere a Cornélio apenas como um “homem gentio”. Pedro e seis outros homens judeus que criam em Jesus viram isso acontecer. Então outros apóstolos e judeus que creram em Jesus, ou “irmãos e irmãs”, que viviam em outras áreas na região da Judeia ouviram essa notícia. Os apóstolos eram os discípulos judeus que Jesus escolheu como seus representantes. Antes de Jesus retornar para o céu, Jesus disse aos apóstolos para contar às pessoas sobre ele.</w:t>
      </w:r>
    </w:p>
    <w:p>
      <w:pPr/>
      <w:r>
        <w:rPr>
          <w:lang w:val="pt_PT" w:bidi="pt_PT"/>
        </w:rPr>
      </w:r>
      <w:r>
        <w:rPr>
          <w:lang w:val="pt_PT" w:bidi="pt_PT"/>
        </w:rPr>
        <w:t>Pedro e os seis homens então viajaram para o sudeste de Cesareia cerca de 112 quilômetros, para retornar para Jerusalém. Em Jerusalém, os judeus que criam em Jesus e seguiam de perto as leis judaicas, ou os crentes judeus circuncidados, criticavam Pedro. Alguns crentes judeus em Jesus continuavam a seguir estritamente as leis religiosas judaicas. Eles eram chamados de “os da circuncisão”, por exemplo, porque eles continuavam a insistir que os homens judeus fossem circuncidados de acordo com a lei judaica. Eles não queriam comer com os gentios, ou crentes não judeus, porque eles os consideravam impuros. Esses crentes acusaram Pedro de quebrar as leis judaicas comendo uma refeição na casa do gentio não circuncidado. Então, Pedro explicou o que aconteceu.</w:t>
      </w:r>
    </w:p>
    <w:p>
      <w:pPr/>
      <w:r>
        <w:rPr>
          <w:lang w:val="pt_PT" w:bidi="pt_PT"/>
        </w:rPr>
      </w:r>
      <w:r>
        <w:rPr>
          <w:lang w:val="pt_PT" w:bidi="pt_PT"/>
        </w:rPr>
        <w:t xml:space="preserve">Mostre um mapa que mostre </w:t>
      </w:r>
      <w:r>
        <w:rPr>
          <w:lang w:val="pt_PT" w:bidi="pt_PT"/>
        </w:rPr>
        <w:t>as jornadas de Pedro na Judeia, incluindo Jerusalém, Jope e Cesareia</w:t>
      </w:r>
      <w:r>
        <w:rPr>
          <w:lang w:val="pt_PT" w:bidi="pt_PT"/>
        </w:rPr>
        <w:t>.</w:t>
      </w:r>
    </w:p>
    <w:p>
      <w:pPr/>
      <w:r>
        <w:rPr>
          <w:lang w:val="pt_PT" w:bidi="pt_PT"/>
        </w:rPr>
      </w:r>
      <w:r>
        <w:rPr>
          <w:lang w:val="pt_PT" w:bidi="pt_PT"/>
        </w:rPr>
        <w:t>O resto dessa história é Pedro contando eventos que já aconteceram. Pedro disse aos crentes judeus que ele estava hospedado na casa de alguém em Jope. Enquanto Pedro estava orando, ele entrou em um transe. Então Deus mostrou a Pedro uma visão. Uma “visão” se refere a uma experiência sobrenatural na qual Deus revela uma mensagem a uma pessoa quando ela está acordada. Na visão, Pedro viu algo como um grande lençol ou pedaço de pano descendo do céu até ele, pendurado pelos quatro cantos. Pedro olhou para dentro do lençol quando descia até ele. Pedro viu animais domesticados ou “animais quadrúpedes da terra”, animais selvagens, répteis ou “criaturas rasteiras”, e pássaros ou “pássaros do ar ou céu”. A lei judaica considerava esses animais “impuros” ou ritualmente impróprios para comer. Então, judeus devotos como Pedro nunca comeram esses animais. Na visão, Deus disse a Pedro para matar e comer esses animais.</w:t>
      </w:r>
    </w:p>
    <w:p>
      <w:pPr/>
      <w:r>
        <w:rPr>
          <w:lang w:val="pt_PT" w:bidi="pt_PT"/>
        </w:rPr>
      </w:r>
      <w:r>
        <w:rPr>
          <w:lang w:val="pt_PT" w:bidi="pt_PT"/>
        </w:rPr>
        <w:t xml:space="preserve">Debata sobre um exemplo verdadeiro de alguém em sua cultura que teve uma visão. O que essa pessoa experimentou? Como essa pessoa sabia que ela estava tendo uma visão? Mostre um desenho do que o </w:t>
      </w:r>
      <w:r>
        <w:rPr>
          <w:lang w:val="pt_PT" w:bidi="pt_PT"/>
        </w:rPr>
        <w:t>lençol com os animais</w:t>
      </w:r>
      <w:r>
        <w:rPr>
          <w:lang w:val="pt_PT" w:bidi="pt_PT"/>
        </w:rPr>
        <w:t xml:space="preserve"> pode ter parecido vindo do céu.</w:t>
      </w:r>
    </w:p>
    <w:p>
      <w:pPr/>
      <w:r>
        <w:rPr>
          <w:lang w:val="pt_PT" w:bidi="pt_PT"/>
        </w:rPr>
      </w:r>
      <w:r>
        <w:rPr>
          <w:lang w:val="pt_PT" w:bidi="pt_PT"/>
        </w:rPr>
        <w:t>Pedro disse: “Não, Senhor, ou Mestre”. Pedro disse que ele nunca havia comido nenhuma comida impura. Deus falou com Pedro novamente dizendo que Deus havia tornado os animais impuros, em puros. Então, Deus disse a Pedro para não chamar mais os animais de impuros. Tudo isso aconteceu três vezes. Então Deus fez o lençol e tudo nele retornar para o céu. A visão de Pedro terminou.</w:t>
      </w:r>
    </w:p>
    <w:p>
      <w:pPr/>
      <w:r>
        <w:rPr>
          <w:lang w:val="pt_PT" w:bidi="pt_PT"/>
        </w:rPr>
      </w:r>
      <w:r>
        <w:rPr>
          <w:lang w:val="pt_PT" w:bidi="pt_PT"/>
        </w:rPr>
        <w:t>Assim que a visão parou, três homens gentios chegaram à casa onde Pedro estava hospedado em Jope. Um homem gentio de Cesareia enviou os três homens para pedir a Pedro para vir para Cesareia. O Espírito Santo disse a Pedro para não se preocupar que os homens eram gentios e que Pedro deveria ir com os homens gentios. Seis “irmãos”, ou homens judeus que criam em Jesus, também foram com Pedro e os três homens gentios para Cesareia. O grupo chegou à casa do homem gentio que havia pedido a Pedro para vir. Esse gentio disse aos crentes judeus que um dos mensageiros de Deus, um anjo, veio para sua casa. O anjo disse ao homem gentio para enviar mensageiros para Jope, pedindo a um homem chamado Simão Pedro para vir para encontrar o homem gentio em Cesareia. O anjo explicou que Pedro diria ao homem gentio e a todos na casa uma mensagem sobre como Deus poderia salvá-los das consequências de seus pecados. Algumas traduções falam sobre a mensagem de Pedro “pela qual vocês serão salvos”. É importante observar que as palavras em si não causam a salvação. Deus é aquele que salva. Pedro está apenas compartilhando as informações sobre Jesus.</w:t>
      </w:r>
    </w:p>
    <w:p>
      <w:pPr/>
      <w:r>
        <w:rPr>
          <w:lang w:val="pt_PT" w:bidi="pt_PT"/>
        </w:rPr>
      </w:r>
      <w:r>
        <w:rPr>
          <w:lang w:val="pt_PT" w:bidi="pt_PT"/>
        </w:rPr>
        <w:t>Enquanto Pedro falava ao grupo de gentios sobre Jesus, “O Espírito Santo caiu sobre eles, assim como ele caiu sobre nós no início”. Aqui Pedro se lembra da vez que Deus enviou o Espírito Santo a todos os judeus em Jerusalém que criam em Jesus. Deus fez a mesma coisa novamente, desta vez enviando o Espírito Santo a todos os gentios que criam em Jesus. Pedro também se lembrou o que Jesus disse a seus discípulos antes de Jesus voltar para o céu: “João batizava com água, mas vocês serão batizados com o Espírito Santo”.</w:t>
      </w:r>
    </w:p>
    <w:p>
      <w:pPr/>
      <w:r>
        <w:rPr>
          <w:lang w:val="pt_PT" w:bidi="pt_PT"/>
        </w:rPr>
      </w:r>
      <w:r>
        <w:rPr>
          <w:lang w:val="pt_PT" w:bidi="pt_PT"/>
        </w:rPr>
        <w:t>Pedro terminou dizendo aos crentes judeus em Jerusalém sobre Deus aceitando os gentios na família de Deus. Pedro então disse que Deus deu aos gentios que criam em Jesus o Espírito Santo, assim como Deus deu o Espírito Santo aos judeus que criam em Jesus. Pedro perguntou: “Quem era eu para ficar no caminho de Deus?” Pedro não esperava uma resposta a essa pergunta. Deus aceitou os crentes gentios. Pedro sabia que, se ele não aceitasse os crentes gentios, isso seria o mesmo que se opor a Deus. Pedro está dizendo que ele aceita os crentes gentios, assim como Deus fez. A pergunta de Pedro também sugere que os crentes judeus estariam se opondo a Deus se eles não aceitassem os crentes gentios. Depois de ouvir esse relato, os crentes judeus em Jerusalém pararam de criticar Pedro. Na verdade, os crentes judeus louvaram a Deus por dar a mesma oportunidade ou “dom” aos crentes gentios quanto aos crentes judeus. Deus deu a esses crentes a oportunidade de “se arrepender”, ou se afastar dos pecados e se voltar para Deus. Como esses gentios se arrependeram, eles poderiam começar a viver suas vidas seguindo os caminhos de Deus.</w:t>
      </w:r>
      <w:r>
        <w:rPr>
          <w:lang w:val="pt_PT" w:bidi="pt_PT"/>
        </w:rPr>
      </w:r>
    </w:p>
    <w:p>
      <w:pPr>
        <w:pStyle w:val="Heading3"/>
      </w:pPr>
      <w:r>
        <w:rPr>
          <w:lang w:val="pt_PT" w:bidi="pt_PT"/>
        </w:rPr>
        <w:t>Identificando as Cenas</w:t>
      </w:r>
    </w:p>
    <w:p>
      <w:pPr/>
      <w:r>
        <w:rPr>
          <w:lang w:val="pt_PT" w:bidi="pt_PT"/>
        </w:rPr>
      </w:r>
      <w:r>
        <w:rPr>
          <w:lang w:val="pt_PT" w:bidi="pt_PT"/>
        </w:rPr>
        <w:t>Ouça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Os crentes judeus na Judeia ouviram sobre gentios em Cesareia aceitando a palavra de Deus.</w:t>
      </w:r>
    </w:p>
    <w:p>
      <w:pPr/>
      <w:r>
        <w:rPr>
          <w:lang w:val="pt_PT" w:bidi="pt_PT"/>
        </w:rPr>
      </w:r>
      <w:r>
        <w:rPr>
          <w:b/>
          <w:lang w:val="pt_PT" w:bidi="pt_PT"/>
        </w:rPr>
        <w:t>Segunda cena:</w:t>
      </w:r>
      <w:r>
        <w:rPr>
          <w:lang w:val="pt_PT" w:bidi="pt_PT"/>
        </w:rPr>
        <w:t xml:space="preserve"> Em Jerusalém, os crentes judeus criticaram Pedro por comer com os gentios.</w:t>
      </w:r>
    </w:p>
    <w:p>
      <w:pPr/>
      <w:r>
        <w:rPr>
          <w:lang w:val="pt_PT" w:bidi="pt_PT"/>
        </w:rPr>
      </w:r>
      <w:r>
        <w:rPr>
          <w:b/>
          <w:lang w:val="pt_PT" w:bidi="pt_PT"/>
        </w:rPr>
        <w:t>Terceira cena:</w:t>
      </w:r>
      <w:r>
        <w:rPr>
          <w:lang w:val="pt_PT" w:bidi="pt_PT"/>
        </w:rPr>
        <w:t xml:space="preserve"> Pedro conta aos crentes judeus em Jerusalém sobre a visão de Deus.</w:t>
      </w:r>
    </w:p>
    <w:p>
      <w:pPr/>
      <w:r>
        <w:rPr>
          <w:lang w:val="pt_PT" w:bidi="pt_PT"/>
        </w:rPr>
      </w:r>
      <w:r>
        <w:rPr>
          <w:b/>
          <w:lang w:val="pt_PT" w:bidi="pt_PT"/>
        </w:rPr>
        <w:t>Quarta cena:</w:t>
      </w:r>
      <w:r>
        <w:rPr>
          <w:lang w:val="pt_PT" w:bidi="pt_PT"/>
        </w:rPr>
        <w:t xml:space="preserve"> Pedro conta como Deus fez com que Pedro fosse para a casa do gentio em Cesareia.</w:t>
      </w:r>
    </w:p>
    <w:p>
      <w:pPr/>
      <w:r>
        <w:rPr>
          <w:lang w:val="pt_PT" w:bidi="pt_PT"/>
        </w:rPr>
      </w:r>
      <w:r>
        <w:rPr>
          <w:b/>
          <w:lang w:val="pt_PT" w:bidi="pt_PT"/>
        </w:rPr>
        <w:t>Quinta cena:</w:t>
      </w:r>
      <w:r>
        <w:rPr>
          <w:lang w:val="pt_PT" w:bidi="pt_PT"/>
        </w:rPr>
        <w:t xml:space="preserve"> Pedro diz aos crentes judeus que Deus deu o Espírito Santo a esses gentios.</w:t>
      </w:r>
    </w:p>
    <w:p>
      <w:pPr/>
      <w:r>
        <w:rPr>
          <w:lang w:val="pt_PT" w:bidi="pt_PT"/>
        </w:rPr>
      </w:r>
      <w:r>
        <w:rPr>
          <w:b/>
          <w:lang w:val="pt_PT" w:bidi="pt_PT"/>
        </w:rPr>
        <w:t>Sexta cena:</w:t>
      </w:r>
      <w:r>
        <w:rPr>
          <w:lang w:val="pt_PT" w:bidi="pt_PT"/>
        </w:rPr>
        <w:t xml:space="preserve"> Os crentes judeus louvaram a Deus. Eles aceitaram que Deus salvou esses gentios.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Simão Pedro e os seis homens judeus que criam em Jesus e viajavam com Pedro</w:t>
      </w:r>
    </w:p>
    <w:p>
      <w:pPr>
        <w:pStyle w:val="ListBullet"/>
        <w:spacing w:line="240" w:lineRule="auto"/>
        <w:ind w:left="720"/>
      </w:pPr>
      <w:r>
        <w:rPr>
          <w:lang w:val="pt_PT" w:bidi="pt_PT"/>
        </w:rPr>
      </w:r>
      <w:r>
        <w:rPr>
          <w:lang w:val="pt_PT" w:bidi="pt_PT"/>
        </w:rPr>
        <w:t>Os apóstolos e outros crentes judeus que ouviram que os gentios creram em Jesus</w:t>
      </w:r>
    </w:p>
    <w:p>
      <w:pPr>
        <w:pStyle w:val="ListBullet"/>
        <w:spacing w:line="240" w:lineRule="auto"/>
        <w:ind w:left="720"/>
      </w:pPr>
      <w:r>
        <w:rPr>
          <w:lang w:val="pt_PT" w:bidi="pt_PT"/>
        </w:rPr>
      </w:r>
      <w:r>
        <w:rPr>
          <w:lang w:val="pt_PT" w:bidi="pt_PT"/>
        </w:rPr>
        <w:t>A voz do céu — Deus</w:t>
      </w:r>
    </w:p>
    <w:p>
      <w:pPr>
        <w:pStyle w:val="ListBullet"/>
        <w:spacing w:line="240" w:lineRule="auto"/>
        <w:ind w:left="720"/>
      </w:pPr>
      <w:r>
        <w:rPr>
          <w:lang w:val="pt_PT" w:bidi="pt_PT"/>
        </w:rPr>
      </w:r>
      <w:r>
        <w:rPr>
          <w:lang w:val="pt_PT" w:bidi="pt_PT"/>
        </w:rPr>
        <w:t>Os crentes judeus em Jerusalém que criticavam Pedro por socializar com gentios</w:t>
      </w:r>
    </w:p>
    <w:p>
      <w:pPr>
        <w:pStyle w:val="ListBullet"/>
        <w:spacing w:line="240" w:lineRule="auto"/>
        <w:ind w:left="720"/>
      </w:pPr>
      <w:r>
        <w:rPr>
          <w:lang w:val="pt_PT" w:bidi="pt_PT"/>
        </w:rPr>
      </w:r>
      <w:r>
        <w:rPr>
          <w:lang w:val="pt_PT" w:bidi="pt_PT"/>
        </w:rPr>
        <w:t>Três homens gentios — mensageiros enviados pelo homem gentio em busca de Pedro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Um anjo — o mensageiro de Deus que apareceu ao homem gentio que enviou pessoas em busca de Pedro</w:t>
      </w:r>
    </w:p>
    <w:p>
      <w:pPr>
        <w:pStyle w:val="ListBullet"/>
        <w:spacing w:line="240" w:lineRule="auto"/>
        <w:ind w:left="720"/>
      </w:pPr>
      <w:r>
        <w:rPr>
          <w:lang w:val="pt_PT" w:bidi="pt_PT"/>
        </w:rPr>
      </w:r>
      <w:r>
        <w:rPr>
          <w:lang w:val="pt_PT" w:bidi="pt_PT"/>
        </w:rPr>
        <w:t>Os membros da casa, a família e os servos do homem gentio</w:t>
      </w:r>
    </w:p>
    <w:p>
      <w:pPr>
        <w:pStyle w:val="ListBullet"/>
        <w:spacing w:line="240" w:lineRule="auto"/>
        <w:ind w:left="720"/>
      </w:pPr>
      <w:r>
        <w:rPr>
          <w:lang w:val="pt_PT" w:bidi="pt_PT"/>
        </w:rPr>
      </w:r>
      <w:r>
        <w:rPr>
          <w:lang w:val="pt_PT" w:bidi="pt_PT"/>
        </w:rPr>
        <w:t>Vocês também podem incluir Jesus falando com seus discípulos se isso ajuda você a visualizar a citação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primeira cena, os apóstolos e outros crentes em toda a Judeia ouviram as notícias de que os gentios aceitaram a palavra de Deus. No texto original em grego esta parte da história começa com uma conjunção que pode expressar a ideia de “agora” ou “em seguida”. Isso significa que os judeus ouviram as notícias num curto tempo depois que os gentios aceitaram a palavra de Deus.</w:t>
      </w:r>
    </w:p>
    <w:p>
      <w:pPr/>
      <w:r>
        <w:rPr>
          <w:lang w:val="pt_PT" w:bidi="pt_PT"/>
        </w:rPr>
      </w:r>
      <w:r>
        <w:rPr>
          <w:lang w:val="pt_PT" w:bidi="pt_PT"/>
        </w:rPr>
        <w:t>Discuta como vocês pensam que as pessoas em múltiplos lugares distantes poderiam ouvir essa notícia logo depois que isso aconteceu. Lembrem-se de que as pessoas naquele momento não tinham tecnologia ou jornais.</w:t>
      </w:r>
    </w:p>
    <w:p>
      <w:pPr/>
      <w:r>
        <w:rPr>
          <w:lang w:val="pt_PT" w:bidi="pt_PT"/>
        </w:rPr>
      </w:r>
      <w:r>
        <w:rPr>
          <w:lang w:val="pt_PT" w:bidi="pt_PT"/>
        </w:rPr>
        <w:t>Na cena dois, Pedro e seus companheiros viajaram de Cesareia para Jerusalém. Algumas traduções dizem “subiram” para Jerusalém porque as pessoas tinham que caminhar colina acima para ir para lá. Em Jerusalém, os crentes judeus criticaram Pedro. A lei judaica declarava que entrar na casa de um não judeu tornava um judeu ritualmente impuro ou inapto. Algumas traduções chamam os não judeus de “gentios” e outras traduções chamam os não judeus de “incircuncisos”. A lei judaica exigia a circuncisão e apenas os judeus praticavam a circuncisão. Judeus devotos nunca socializavam com uma pessoa não circuncidada ou gentia. Pedro havia comido uma refeição na casa do homem gentio, então os crentes judeus consideravam isso impuro.</w:t>
      </w:r>
    </w:p>
    <w:p>
      <w:pPr/>
      <w:r>
        <w:rPr>
          <w:lang w:val="pt_PT" w:bidi="pt_PT"/>
        </w:rPr>
      </w:r>
      <w:r>
        <w:rPr>
          <w:lang w:val="pt_PT" w:bidi="pt_PT"/>
        </w:rPr>
        <w:t>Discuta algo que uma pessoa pode fazer que a tornaria imprópria em sua cultura. Como outras pessoas respondem a essa pessoa que fez isso?</w:t>
      </w:r>
    </w:p>
    <w:p>
      <w:pPr/>
      <w:r>
        <w:rPr>
          <w:lang w:val="pt_PT" w:bidi="pt_PT"/>
        </w:rPr>
      </w:r>
      <w:r>
        <w:rPr>
          <w:lang w:val="pt_PT" w:bidi="pt_PT"/>
        </w:rPr>
        <w:t>Na terceira cena, Pedro conta o que aconteceu com ele em uma história anterior. Pedro estava orando e entrou em um transe, um estado temporário parecido com o sono enquanto estava acordado. Então Pedro viu uma visão de um lençol vindo em direção a ele do céu. A maioria das traduções diz algo como um grande lençol “estava sendo baixado” por seus quatro cantos. A história não descreve quem baixou o lençol. O lençol desceu do céu como se alguém o segurasse por seus quatro cantos. Deus fez isso acontecer, mas Pedro não viu Deus fazendo essa ação.</w:t>
      </w:r>
    </w:p>
    <w:p>
      <w:pPr/>
      <w:r>
        <w:rPr>
          <w:lang w:val="pt_PT" w:bidi="pt_PT"/>
        </w:rPr>
      </w:r>
      <w:r>
        <w:rPr>
          <w:lang w:val="pt_PT" w:bidi="pt_PT"/>
        </w:rPr>
        <w:t>Pedro viu tipos de animais no lençol que Deus havia proibido que o povo judeu comesse. Judeus devotos como Pedro nunca comeram esses animais “impuros” ou ritualmente impróprios para comer. No entanto, Deus disse a Pedro para matar e comer esses animais. Pedro discordou respeitosamente de Deus porque Pedro nunca havia comido nada impuro antes. Uma voz do céu, ou Deus, disse a Pedro que Deus havia tornado essas coisas puras. Deus não queria que Pedro chamasse mais essas coisas de impuras. “Isso aconteceu três vezes” se refere ao mandamento de Deus a Pedro ou ao mandamento de Deus e a resposta de Pedro.</w:t>
      </w:r>
    </w:p>
    <w:p>
      <w:pPr/>
      <w:r>
        <w:rPr>
          <w:lang w:val="pt_PT" w:bidi="pt_PT"/>
        </w:rPr>
      </w:r>
      <w:r>
        <w:rPr>
          <w:lang w:val="pt_PT" w:bidi="pt_PT"/>
        </w:rPr>
        <w:t>Então algumas traduções dizem algo como o lençol “foi puxado para o céu novamente”. A história não descreve quem puxou o lençol. O lençol retornou para o céu como se alguém o puxasse. Deus fez o lençol retornar para o céu. Pedro não podia mais ver isso. A visão de Pedro terminou.</w:t>
      </w:r>
    </w:p>
    <w:p>
      <w:pPr/>
      <w:r>
        <w:rPr>
          <w:lang w:val="pt_PT" w:bidi="pt_PT"/>
        </w:rPr>
      </w:r>
      <w:r>
        <w:rPr>
          <w:lang w:val="pt_PT" w:bidi="pt_PT"/>
        </w:rPr>
        <w:t>Discuta possíveis maneiras de descrever o lençol descendo e retornando para o céu.</w:t>
      </w:r>
    </w:p>
    <w:p>
      <w:pPr/>
      <w:r>
        <w:rPr>
          <w:lang w:val="pt_PT" w:bidi="pt_PT"/>
        </w:rPr>
      </w:r>
      <w:r>
        <w:rPr>
          <w:lang w:val="pt_PT" w:bidi="pt_PT"/>
        </w:rPr>
        <w:t>Na cena quatro, Pedro disse aos crentes judeus como Deus fez com que Pedro contasse aos gentios em Cesareia sobre Jesus. Pedro contou a história de sua perspectiva, começando no meio. Os eventos da história começam quando um anjo disse ao homem gentio para enviar mensageiros para trazer Pedro para a casa do gentio. Lembrem-se de que sabemos da história anterior que esse homem é chamado Cornélio. No entanto, essa história se refere apenas a Cornélio como o “homem gentio”. O anjo disse que Pedro explicaria como Deus poderia salvar todos na casa das consequências de seus pecados. O homem gentio enviou os mensageiros e eles encontraram Pedro em Jope logo depois que essa visão terminou. O Espírito Santo tranquilizou Pedro que era bom ir com os mensageiros não judeus. Pedro foi com os mensageiros gentios, para a casa do homem gentio. Pedro também aponta que 6 outros homens judeus que criam em Jesus estavam com ele e também foram para a casa do homem gentio.</w:t>
      </w:r>
    </w:p>
    <w:p>
      <w:pPr/>
      <w:r>
        <w:rPr>
          <w:lang w:val="pt_PT" w:bidi="pt_PT"/>
        </w:rPr>
      </w:r>
      <w:r>
        <w:rPr>
          <w:lang w:val="pt_PT" w:bidi="pt_PT"/>
        </w:rPr>
        <w:t>Na cena cinco, Pedro disse aos crentes judeus que Deus deu o Espírito Santo a esses gentios, assim como Deus fez pelos crentes judeus. Pedro citou as palavras de Jesus aos discípulos que Deus os batizaria com o Espírito Santo. Pedro viu que Deus aceitou os gentios porque eles também creram em Jesus. Pedro também aceitou os gentios e sugeriu que os crentes judeus deveriam também.</w:t>
      </w:r>
    </w:p>
    <w:p>
      <w:pPr/>
      <w:r>
        <w:rPr>
          <w:lang w:val="pt_PT" w:bidi="pt_PT"/>
        </w:rPr>
      </w:r>
      <w:r>
        <w:rPr>
          <w:lang w:val="pt_PT" w:bidi="pt_PT"/>
        </w:rPr>
        <w:t>Na sexta cena, os crentes judeus “ficaram em silêncio” ou pararam de criticar Pedro e, em vez disso, louvaram a Deus. Esses crentes judeus reconheceram que Deus aceitou esses gentios na família de Deus. Os judeus sabiam que esses gentios haviam se afastado de seus pecados e se voltado para Deus, vivendo a vida seguindo os caminhos de Deus.</w:t>
      </w:r>
      <w:r>
        <w:rPr>
          <w:lang w:val="pt_PT" w:bidi="pt_PT"/>
        </w:rPr>
      </w:r>
    </w:p>
    <w:p>
      <w:pPr>
        <w:pStyle w:val="Heading3"/>
      </w:pPr>
      <w:r>
        <w:rPr>
          <w:lang w:val="pt_PT" w:bidi="pt_PT"/>
        </w:rPr>
        <w:t>Incorporando o Texto</w:t>
      </w:r>
    </w:p>
    <w:p>
      <w:pPr/>
      <w:r>
        <w:rPr>
          <w:lang w:val="pt_PT" w:bidi="pt_PT"/>
        </w:rPr>
      </w:r>
      <w:r>
        <w:rPr>
          <w:lang w:val="pt_PT" w:bidi="pt_PT"/>
        </w:rPr>
        <w:t>Ouça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Simão Pedro e os seis homens judeus que criam em Jesus e viajavam com Pedro</w:t>
      </w:r>
    </w:p>
    <w:p>
      <w:pPr>
        <w:pStyle w:val="ListBullet"/>
        <w:spacing w:line="240" w:lineRule="auto"/>
        <w:ind w:left="720"/>
      </w:pPr>
      <w:r>
        <w:rPr>
          <w:lang w:val="pt_PT" w:bidi="pt_PT"/>
        </w:rPr>
      </w:r>
      <w:r>
        <w:rPr>
          <w:lang w:val="pt_PT" w:bidi="pt_PT"/>
        </w:rPr>
        <w:t>Os apóstolos e outros crentes judeus que ouviram que os gentios creram em Jesus</w:t>
      </w:r>
    </w:p>
    <w:p>
      <w:pPr>
        <w:pStyle w:val="ListBullet"/>
        <w:spacing w:line="240" w:lineRule="auto"/>
        <w:ind w:left="720"/>
      </w:pPr>
      <w:r>
        <w:rPr>
          <w:lang w:val="pt_PT" w:bidi="pt_PT"/>
        </w:rPr>
      </w:r>
      <w:r>
        <w:rPr>
          <w:lang w:val="pt_PT" w:bidi="pt_PT"/>
        </w:rPr>
        <w:t>A voz do céu — Deus</w:t>
      </w:r>
    </w:p>
    <w:p>
      <w:pPr>
        <w:pStyle w:val="ListBullet"/>
        <w:spacing w:line="240" w:lineRule="auto"/>
        <w:ind w:left="720"/>
      </w:pPr>
      <w:r>
        <w:rPr>
          <w:lang w:val="pt_PT" w:bidi="pt_PT"/>
        </w:rPr>
      </w:r>
      <w:r>
        <w:rPr>
          <w:lang w:val="pt_PT" w:bidi="pt_PT"/>
        </w:rPr>
        <w:t>Os crentes judeus em Jerusalém que criticavam Pedro por socializar com gentios</w:t>
      </w:r>
    </w:p>
    <w:p>
      <w:pPr>
        <w:pStyle w:val="ListBullet"/>
        <w:spacing w:line="240" w:lineRule="auto"/>
        <w:ind w:left="720"/>
      </w:pPr>
      <w:r>
        <w:rPr>
          <w:lang w:val="pt_PT" w:bidi="pt_PT"/>
        </w:rPr>
      </w:r>
      <w:r>
        <w:rPr>
          <w:lang w:val="pt_PT" w:bidi="pt_PT"/>
        </w:rPr>
        <w:t>Três homens gentios — mensageiros enviados pelo homem gentio em busca de Pedro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Um anjo — o mensageiro de Deus que apareceu ao homem gentio que enviou pessoas em busca de Pedro</w:t>
      </w:r>
    </w:p>
    <w:p>
      <w:pPr>
        <w:pStyle w:val="ListBullet"/>
        <w:spacing w:line="240" w:lineRule="auto"/>
        <w:ind w:left="720"/>
      </w:pPr>
      <w:r>
        <w:rPr>
          <w:lang w:val="pt_PT" w:bidi="pt_PT"/>
        </w:rPr>
      </w:r>
      <w:r>
        <w:rPr>
          <w:lang w:val="pt_PT" w:bidi="pt_PT"/>
        </w:rPr>
        <w:t>Os membros da casa, a família e os servos do homem gentio</w:t>
      </w:r>
    </w:p>
    <w:p>
      <w:pPr>
        <w:pStyle w:val="ListBullet"/>
        <w:spacing w:line="240" w:lineRule="auto"/>
        <w:ind w:left="720"/>
      </w:pPr>
      <w:r>
        <w:rPr>
          <w:lang w:val="pt_PT" w:bidi="pt_PT"/>
        </w:rPr>
      </w:r>
      <w:r>
        <w:rPr>
          <w:lang w:val="pt_PT" w:bidi="pt_PT"/>
        </w:rPr>
        <w:t>Vocês também podem incluir Jesus falando com seus discípulos se isso ajuda você a visualizar a citação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Na primeira cena, os apóstolos e outros crentes judeus em toda a Judeia ouviram sobre os gentios aceitando 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apóstolos e outros crentes judeus: “Como você está se sentindo?” Vocês podem ouvir coisas como: “Surpresos pelos não judeus aceitarem Deus”, ou “Estamos preocupados que as autoridades ficarão chateadas porque mais pessoas estão seguindo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dois, Pedro e seus companheiros viajaram de Cesareia para Jerusalém. Em Jerusalém, os crentes judeus criticaram Pedro por comer uma refeição na casa do homem gentio. Esses crentes judeus seguiam estritamente os rituais judaicos. Eles sentiam que a circuncisão era um requisito para seguir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“Desapontado pelos crentes judeus me criticarem”, ou “Os crentes judeus não viram o que Deus fez, então entendo que isso é difícil para eles aceitarem”.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terceira cena, Pedro está contando a história do que aconteceu. Pedro estava orando e entrou em um transe. Então Pedro viu uma visão de um lençol vindo em direção a ele do céu. O lençol desceu do céu como se alguém o segurasse por seus quatro cantos. Deus disse a Pedro para comer os animais impuros no lençol.</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“Surpresos com essa visão”, ou “Chocados por Deus me pedir para fazer isso”, ou “Sentindo repugnância pela comida impura”, ou “Estou confuso por Deus me pedir para fazer algo contra as leis”.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disse: “Não, Senhor”, porque Pedro nunca havia comido nada impuro antes.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Deus (a voz do céu), “Como você está se sentindo?” Vocês podem ouvir coisas como: “Não estou surpreso com a resposta de Pedro. Sei que meu pedido é difícil para Pedro”, ou “Pedro precisa de mais ajuda para entender o que estou pedindo a ele para fazer”.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Deus disse a Pedro que Deus havia tornado esses animais impuros, puros. Isso aconteceu três vezes. O lençol retornou para o céu como se alguém o puxasse. A visão de Pedro terminou.</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“Humilhado por Deus falar comigo”, ou “Ainda estou surpreso com o que aconteceu, mas acredito no que Deus me mostrou”.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quatro, depois da visão de Pedro, três mensageiros gentios chegaram a Jope e pediram a Pedro para ir com eles para Cesareia. O Espírito Santo disse a Pedro para ir com esses homens, não tendo preconceito contra eles porque eles eram gentios. Pedro e seus companheiros viajaram com os mensageiros para Cesareia.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“Me pergunto o que Deus está fazendo”, ou “Estou curioso com o que acontecerá”.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grupo de Pedro chegou à casa do homem gentio em Cesareia. Esse gentio disse que um anjo havia dito que Pedro explicaria como Deus poderia salvar todos na casa das consequências de seus pecados.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homem gentio: “Como você está se sentindo?” Vocês podem ouvir coisas como: “Grato por Pedro ter vindo para minha casa”, ou “Animado por ouvir o que Pedro dirá”.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cena cinco, Pedro diz aos crentes judeus que Deus também deu o Espírito Santo a esses gentios. Pedro citou as palavras de Jesus que Deus batizaria os crentes com o Espírito Santo. Deus aceitou esses gentios. Então Pedro também o fez. Pedro sugeriu que os crentes judeus deveriam aceitar esses gentios também.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judeus: “Como vocês estão se sentindo?” Vocês podem ouvir coisas como: “Surpresos com o Espírito Santo”, ou “Estávamos errados ao criticar Pedro”.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sexta cena, os crentes judeus “ficaram em silêncio” ou pararam de criticar Pedro e, em vez disso, louvaram a Deus. Esses crentes judeus reconheceram que os gentios se afastaram de seus pecados e se voltaram para Deus. Então, Deus aceitou os gentios na família de 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“Grato a Deus pelos crentes judeus aceitarem os crentes gentios”, ou “Surpreso como Deus mudou os corações dos crentes judeus”.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Os </w:t>
      </w:r>
      <w:r>
        <w:rPr>
          <w:b/>
          <w:lang w:val="pt_PT" w:bidi="pt_PT"/>
        </w:rPr>
        <w:t>apóstolos</w:t>
      </w:r>
      <w:r>
        <w:rPr>
          <w:lang w:val="pt_PT" w:bidi="pt_PT"/>
        </w:rPr>
        <w:t xml:space="preserve"> e outros </w:t>
      </w:r>
      <w:r>
        <w:rPr>
          <w:b/>
          <w:lang w:val="pt_PT" w:bidi="pt_PT"/>
        </w:rPr>
        <w:t>crentes</w:t>
      </w:r>
      <w:r>
        <w:rPr>
          <w:lang w:val="pt_PT" w:bidi="pt_PT"/>
        </w:rPr>
        <w:t xml:space="preserve"> judeus ou “irmãos” e “irmãs” ouviram as notícias que os </w:t>
      </w:r>
      <w:r>
        <w:rPr>
          <w:b/>
          <w:lang w:val="pt_PT" w:bidi="pt_PT"/>
        </w:rPr>
        <w:t>gentios</w:t>
      </w:r>
      <w:r>
        <w:rPr>
          <w:lang w:val="pt_PT" w:bidi="pt_PT"/>
        </w:rPr>
        <w:t xml:space="preserve"> ou pessoas </w:t>
      </w:r>
      <w:r>
        <w:rPr>
          <w:b/>
          <w:lang w:val="pt_PT" w:bidi="pt_PT"/>
        </w:rPr>
        <w:t>não circuncidadas</w:t>
      </w:r>
      <w:r>
        <w:rPr>
          <w:lang w:val="pt_PT" w:bidi="pt_PT"/>
        </w:rPr>
        <w:t xml:space="preserve"> haviam recebido a palavra de Deus. Jesus havia nomeado homens como seus representantes, ou apóstolos. Crentes se refere às pessoas que criam e seguiam Jesus. Os gentios eram não judeus. Os judeus praticavam a circuncisão e os não judeus não praticavam a circuncisão. Os judeus pensavam que um homem que Então os judeus chamavam os não judeus de pessoas não circuncidadas. Aqui a “palavra de Deus” se refere ao evangelho ou boas novas sobre Jesus.</w:t>
      </w:r>
    </w:p>
    <w:p>
      <w:pPr/>
      <w:r>
        <w:rPr>
          <w:lang w:val="pt_PT" w:bidi="pt_PT"/>
        </w:rPr>
      </w:r>
      <w:r>
        <w:rPr>
          <w:lang w:val="pt_PT" w:bidi="pt_PT"/>
        </w:rPr>
        <w:t xml:space="preserve">Use as mesmas palavras para </w:t>
      </w:r>
      <w:r>
        <w:rPr>
          <w:b/>
          <w:lang w:val="pt_PT" w:bidi="pt_PT"/>
        </w:rPr>
        <w:t>apóstolos</w:t>
      </w:r>
      <w:r>
        <w:rPr>
          <w:lang w:val="pt_PT" w:bidi="pt_PT"/>
        </w:rPr>
        <w:t xml:space="preserve">, </w:t>
      </w:r>
      <w:r>
        <w:rPr>
          <w:b/>
          <w:lang w:val="pt_PT" w:bidi="pt_PT"/>
        </w:rPr>
        <w:t>crentes</w:t>
      </w:r>
      <w:r>
        <w:rPr>
          <w:lang w:val="pt_PT" w:bidi="pt_PT"/>
        </w:rPr>
        <w:t xml:space="preserve"> e </w:t>
      </w:r>
      <w:r>
        <w:rPr>
          <w:b/>
          <w:lang w:val="pt_PT" w:bidi="pt_PT"/>
        </w:rPr>
        <w:t>gentios</w:t>
      </w:r>
      <w:r>
        <w:rPr>
          <w:lang w:val="pt_PT" w:bidi="pt_PT"/>
        </w:rPr>
        <w:t xml:space="preserve">, ou </w:t>
      </w:r>
      <w:r>
        <w:rPr>
          <w:b/>
          <w:lang w:val="pt_PT" w:bidi="pt_PT"/>
        </w:rPr>
        <w:t>incircuncisos</w:t>
      </w:r>
      <w:r>
        <w:rPr>
          <w:lang w:val="pt_PT" w:bidi="pt_PT"/>
        </w:rPr>
        <w:t xml:space="preserve">, que você usou em passagens anteriores. Consulte o Glossário Mestre para uma definição completa de </w:t>
      </w:r>
      <w:r>
        <w:rPr>
          <w:lang w:val="pt_PT" w:bidi="pt_PT"/>
        </w:rPr>
        <w:t>apóstolos</w:t>
      </w:r>
      <w:r>
        <w:rPr>
          <w:lang w:val="pt_PT" w:bidi="pt_PT"/>
        </w:rPr>
        <w:t xml:space="preserve">, </w:t>
      </w:r>
      <w:r>
        <w:rPr>
          <w:lang w:val="pt_PT" w:bidi="pt_PT"/>
        </w:rPr>
        <w:t>crentes</w:t>
      </w:r>
      <w:r>
        <w:rPr>
          <w:lang w:val="pt_PT" w:bidi="pt_PT"/>
        </w:rPr>
        <w:t xml:space="preserve"> e </w:t>
      </w:r>
      <w:r>
        <w:rPr>
          <w:lang w:val="pt_PT" w:bidi="pt_PT"/>
        </w:rPr>
        <w:t>gentios</w:t>
      </w:r>
      <w:r>
        <w:rPr>
          <w:lang w:val="pt_PT" w:bidi="pt_PT"/>
        </w:rPr>
        <w:t xml:space="preserve">, ou </w:t>
      </w:r>
      <w:r>
        <w:rPr>
          <w:lang w:val="pt_PT" w:bidi="pt_PT"/>
        </w:rPr>
        <w:t>incircuncisos</w:t>
      </w:r>
      <w:r>
        <w:rPr>
          <w:lang w:val="pt_PT" w:bidi="pt_PT"/>
        </w:rPr>
        <w:t>.</w:t>
      </w:r>
    </w:p>
    <w:p>
      <w:pPr/>
      <w:r>
        <w:rPr>
          <w:lang w:val="pt_PT" w:bidi="pt_PT"/>
        </w:rPr>
      </w:r>
      <w:r>
        <w:rPr>
          <w:lang w:val="pt_PT" w:bidi="pt_PT"/>
        </w:rPr>
        <w:t>Os crentes judeus em Jerusalém criticaram Pedro por comer na casa de um gentio.</w:t>
      </w:r>
    </w:p>
    <w:p>
      <w:pPr/>
      <w:r>
        <w:rPr>
          <w:lang w:val="pt_PT" w:bidi="pt_PT"/>
        </w:rPr>
      </w:r>
      <w:r>
        <w:rPr>
          <w:lang w:val="pt_PT" w:bidi="pt_PT"/>
        </w:rPr>
        <w:t xml:space="preserve">Então Pedro explicou o que aconteceu. Pedro estava em Jope </w:t>
      </w:r>
      <w:r>
        <w:rPr>
          <w:b/>
          <w:lang w:val="pt_PT" w:bidi="pt_PT"/>
        </w:rPr>
        <w:t>orando</w:t>
      </w:r>
      <w:r>
        <w:rPr>
          <w:lang w:val="pt_PT" w:bidi="pt_PT"/>
        </w:rPr>
        <w:t xml:space="preserve"> quando ele entrou em um transe, o que significa que ele não estava mais ciente de seus arredores. Então Deus deu a ele uma </w:t>
      </w:r>
      <w:r>
        <w:rPr>
          <w:b/>
          <w:lang w:val="pt_PT" w:bidi="pt_PT"/>
        </w:rPr>
        <w:t>visão</w:t>
      </w:r>
      <w:r>
        <w:rPr>
          <w:lang w:val="pt_PT" w:bidi="pt_PT"/>
        </w:rPr>
        <w:t>. Uma visão se refere a uma experiência sobrenatural na qual Deus revela uma mensagem a uma pessoa quando ela está acordada.</w:t>
      </w:r>
    </w:p>
    <w:p>
      <w:pPr/>
      <w:r>
        <w:rPr>
          <w:lang w:val="pt_PT" w:bidi="pt_PT"/>
        </w:rPr>
      </w:r>
      <w:r>
        <w:rPr>
          <w:lang w:val="pt_PT" w:bidi="pt_PT"/>
        </w:rPr>
        <w:t xml:space="preserve">Pedro viu algo como um grande lençol descendo até ele do céu, como se alguém o segurasse pelos quatro cantos. Pedro viu animais domesticados e selvagens, répteis e pássaros no lençol. Uma voz do céu disse a Pedro para matar e comer esses animais. Pedro respondeu a Deus: “Não, </w:t>
      </w:r>
      <w:r>
        <w:rPr>
          <w:b/>
          <w:lang w:val="pt_PT" w:bidi="pt_PT"/>
        </w:rPr>
        <w:t>Senhor</w:t>
      </w:r>
      <w:r>
        <w:rPr>
          <w:lang w:val="pt_PT" w:bidi="pt_PT"/>
        </w:rPr>
        <w:t>”. Aqui o uso da palavra “Senhor” por Pedro mostra que Pedro sabe que a voz do céu é Deus.</w:t>
      </w:r>
    </w:p>
    <w:p>
      <w:pPr/>
      <w:r>
        <w:rPr>
          <w:lang w:val="pt_PT" w:bidi="pt_PT"/>
        </w:rPr>
      </w:r>
      <w:r>
        <w:rPr>
          <w:lang w:val="pt_PT" w:bidi="pt_PT"/>
        </w:rPr>
        <w:t xml:space="preserve">Use as mesmas palavras para </w:t>
      </w:r>
      <w:r>
        <w:rPr>
          <w:lang w:val="pt_PT" w:bidi="pt_PT"/>
        </w:rPr>
        <w:t>orar</w:t>
      </w:r>
      <w:r>
        <w:rPr>
          <w:lang w:val="pt_PT" w:bidi="pt_PT"/>
        </w:rPr>
        <w:t xml:space="preserve">, </w:t>
      </w:r>
      <w:r>
        <w:rPr>
          <w:b/>
          <w:lang w:val="pt_PT" w:bidi="pt_PT"/>
        </w:rPr>
        <w:t>visão</w:t>
      </w:r>
      <w:r>
        <w:rPr>
          <w:lang w:val="pt_PT" w:bidi="pt_PT"/>
        </w:rPr>
        <w:t xml:space="preserve"> e </w:t>
      </w:r>
      <w:r>
        <w:rPr>
          <w:b/>
          <w:lang w:val="pt_PT" w:bidi="pt_PT"/>
        </w:rPr>
        <w:t>Senhor</w:t>
      </w:r>
      <w:r>
        <w:rPr>
          <w:lang w:val="pt_PT" w:bidi="pt_PT"/>
        </w:rPr>
        <w:t xml:space="preserve"> que você usou em passagens anteriores. Consulte o Glossário Mestre para uma definição completa de </w:t>
      </w:r>
      <w:r>
        <w:rPr>
          <w:lang w:val="pt_PT" w:bidi="pt_PT"/>
        </w:rPr>
        <w:t>visão</w:t>
      </w:r>
      <w:r>
        <w:rPr>
          <w:lang w:val="pt_PT" w:bidi="pt_PT"/>
        </w:rPr>
        <w:t xml:space="preserve"> e </w:t>
      </w:r>
      <w:r>
        <w:rPr>
          <w:lang w:val="pt_PT" w:bidi="pt_PT"/>
        </w:rPr>
        <w:t>Senhor</w:t>
      </w:r>
      <w:r>
        <w:rPr>
          <w:lang w:val="pt_PT" w:bidi="pt_PT"/>
        </w:rPr>
        <w:t>.</w:t>
      </w:r>
    </w:p>
    <w:p>
      <w:pPr/>
      <w:r>
        <w:rPr>
          <w:lang w:val="pt_PT" w:bidi="pt_PT"/>
        </w:rPr>
      </w:r>
      <w:r>
        <w:rPr>
          <w:lang w:val="pt_PT" w:bidi="pt_PT"/>
        </w:rPr>
        <w:t xml:space="preserve">Pedro continua a dizer que ele nunca comeu nada </w:t>
      </w:r>
      <w:r>
        <w:rPr>
          <w:b/>
          <w:lang w:val="pt_PT" w:bidi="pt_PT"/>
        </w:rPr>
        <w:t>impuro</w:t>
      </w:r>
      <w:r>
        <w:rPr>
          <w:lang w:val="pt_PT" w:bidi="pt_PT"/>
        </w:rPr>
        <w:t xml:space="preserve">. A lei judaica considerava os animais no lençol como impuros, ou ritualmente impróprios para comer. A voz do céu disse que Pedro não deve chamar algo impuro porque Deus o tornou puro. Isso aconteceu três vezes. Então Deus fez o lençol retornar para o </w:t>
      </w:r>
      <w:r>
        <w:rPr>
          <w:b/>
          <w:lang w:val="pt_PT" w:bidi="pt_PT"/>
        </w:rPr>
        <w:t>céu</w:t>
      </w:r>
      <w:r>
        <w:rPr>
          <w:lang w:val="pt_PT" w:bidi="pt_PT"/>
        </w:rPr>
        <w:t>. Aqui céu pode se referir a onde Deus vive ou ao céu para que vocês possam traduzir usando qualquer um dos significados.</w:t>
      </w:r>
    </w:p>
    <w:p>
      <w:pPr/>
      <w:r>
        <w:rPr>
          <w:lang w:val="pt_PT" w:bidi="pt_PT"/>
        </w:rPr>
      </w:r>
      <w:r>
        <w:rPr>
          <w:lang w:val="pt_PT" w:bidi="pt_PT"/>
        </w:rPr>
        <w:t xml:space="preserve">Use as mesmas palavras para </w:t>
      </w:r>
      <w:r>
        <w:rPr>
          <w:b/>
          <w:lang w:val="pt_PT" w:bidi="pt_PT"/>
        </w:rPr>
        <w:t>impuro</w:t>
      </w:r>
      <w:r>
        <w:rPr>
          <w:lang w:val="pt_PT" w:bidi="pt_PT"/>
        </w:rPr>
        <w:t xml:space="preserve"> que você usou em passagens anteriores. Consulte o Glossário Mestre para uma definição completa de </w:t>
      </w:r>
      <w:r>
        <w:rPr>
          <w:lang w:val="pt_PT" w:bidi="pt_PT"/>
        </w:rPr>
        <w:t>puro/impuro</w:t>
      </w:r>
      <w:r>
        <w:rPr>
          <w:lang w:val="pt_PT" w:bidi="pt_PT"/>
        </w:rPr>
        <w:t xml:space="preserve"> e </w:t>
      </w:r>
      <w:r>
        <w:rPr>
          <w:lang w:val="pt_PT" w:bidi="pt_PT"/>
        </w:rPr>
        <w:t>céu</w:t>
      </w:r>
      <w:r>
        <w:rPr>
          <w:lang w:val="pt_PT" w:bidi="pt_PT"/>
        </w:rPr>
        <w:t>.</w:t>
      </w:r>
    </w:p>
    <w:p>
      <w:pPr/>
      <w:r>
        <w:rPr>
          <w:lang w:val="pt_PT" w:bidi="pt_PT"/>
        </w:rPr>
      </w:r>
      <w:r>
        <w:rPr>
          <w:lang w:val="pt_PT" w:bidi="pt_PT"/>
        </w:rPr>
        <w:t xml:space="preserve">Imediatamente depois da visão de Pedro, o </w:t>
      </w:r>
      <w:r>
        <w:rPr>
          <w:b/>
          <w:lang w:val="pt_PT" w:bidi="pt_PT"/>
        </w:rPr>
        <w:t>Espírito Santo</w:t>
      </w:r>
      <w:r>
        <w:rPr>
          <w:lang w:val="pt_PT" w:bidi="pt_PT"/>
        </w:rPr>
        <w:t xml:space="preserve"> disse a Pedro para ir com os três mensageiros gentios. O Espírito Santo disse a Pedro para não hesitar ou se preocupar que esses homens eram gentios, ou não judeus. O homem gentio em Cesareia explicou a eles que um </w:t>
      </w:r>
      <w:r>
        <w:rPr>
          <w:b/>
          <w:lang w:val="pt_PT" w:bidi="pt_PT"/>
        </w:rPr>
        <w:t>anjo</w:t>
      </w:r>
      <w:r>
        <w:rPr>
          <w:lang w:val="pt_PT" w:bidi="pt_PT"/>
        </w:rPr>
        <w:t xml:space="preserve"> deu a ele uma mensagem. O anjo, um mensageiro espiritual de Deus, disse a esse homem gentio para enviar mensageiros para trazer Pedro para dizer a todos na </w:t>
      </w:r>
      <w:r>
        <w:rPr>
          <w:b/>
          <w:lang w:val="pt_PT" w:bidi="pt_PT"/>
        </w:rPr>
        <w:t>casa</w:t>
      </w:r>
      <w:r>
        <w:rPr>
          <w:lang w:val="pt_PT" w:bidi="pt_PT"/>
        </w:rPr>
        <w:t xml:space="preserve"> do homem gentio como Deus poderia </w:t>
      </w:r>
      <w:r>
        <w:rPr>
          <w:b/>
          <w:lang w:val="pt_PT" w:bidi="pt_PT"/>
        </w:rPr>
        <w:t>salvá-los</w:t>
      </w:r>
      <w:r>
        <w:rPr>
          <w:lang w:val="pt_PT" w:bidi="pt_PT"/>
        </w:rPr>
        <w:t xml:space="preserve"> das consequências de seus pecados para que eles pudessem se juntar à família de Deus. A casa provavelmente incluía esse homem gentio, sua família e seus servos.</w:t>
      </w:r>
    </w:p>
    <w:p>
      <w:pPr/>
      <w:r>
        <w:rPr>
          <w:lang w:val="pt_PT" w:bidi="pt_PT"/>
        </w:rPr>
      </w:r>
      <w:r>
        <w:rPr>
          <w:lang w:val="pt_PT" w:bidi="pt_PT"/>
        </w:rPr>
        <w:t xml:space="preserve">Use as mesmas palavras para </w:t>
      </w:r>
      <w:r>
        <w:rPr>
          <w:b/>
          <w:lang w:val="pt_PT" w:bidi="pt_PT"/>
        </w:rPr>
        <w:t>Espírito Santo</w:t>
      </w:r>
      <w:r>
        <w:rPr>
          <w:lang w:val="pt_PT" w:bidi="pt_PT"/>
        </w:rPr>
        <w:t xml:space="preserve">, </w:t>
      </w:r>
      <w:r>
        <w:rPr>
          <w:b/>
          <w:lang w:val="pt_PT" w:bidi="pt_PT"/>
        </w:rPr>
        <w:t>anjo</w:t>
      </w:r>
      <w:r>
        <w:rPr>
          <w:lang w:val="pt_PT" w:bidi="pt_PT"/>
        </w:rPr>
        <w:t xml:space="preserve">, </w:t>
      </w:r>
      <w:r>
        <w:rPr>
          <w:b/>
          <w:lang w:val="pt_PT" w:bidi="pt_PT"/>
        </w:rPr>
        <w:t>casa</w:t>
      </w:r>
      <w:r>
        <w:rPr>
          <w:lang w:val="pt_PT" w:bidi="pt_PT"/>
        </w:rPr>
        <w:t xml:space="preserve"> e </w:t>
      </w:r>
      <w:r>
        <w:rPr>
          <w:b/>
          <w:lang w:val="pt_PT" w:bidi="pt_PT"/>
        </w:rPr>
        <w:t>salvar</w:t>
      </w:r>
      <w:r>
        <w:rPr>
          <w:lang w:val="pt_PT" w:bidi="pt_PT"/>
        </w:rPr>
        <w:t xml:space="preserve"> que você usou em passagens anteriores. Consulte o Glossário Mestre para uma definição completa de </w:t>
      </w:r>
      <w:r>
        <w:rPr>
          <w:lang w:val="pt_PT" w:bidi="pt_PT"/>
        </w:rPr>
        <w:t>Espírito Santo</w:t>
      </w:r>
      <w:r>
        <w:rPr>
          <w:lang w:val="pt_PT" w:bidi="pt_PT"/>
        </w:rPr>
        <w:t xml:space="preserve">, </w:t>
      </w:r>
      <w:r>
        <w:rPr>
          <w:lang w:val="pt_PT" w:bidi="pt_PT"/>
        </w:rPr>
        <w:t>anjo</w:t>
      </w:r>
      <w:r>
        <w:rPr>
          <w:lang w:val="pt_PT" w:bidi="pt_PT"/>
        </w:rPr>
        <w:t xml:space="preserve">, </w:t>
      </w:r>
      <w:r>
        <w:rPr>
          <w:lang w:val="pt_PT" w:bidi="pt_PT"/>
        </w:rPr>
        <w:t>casa</w:t>
      </w:r>
      <w:r>
        <w:rPr>
          <w:lang w:val="pt_PT" w:bidi="pt_PT"/>
        </w:rPr>
        <w:t xml:space="preserve"> e </w:t>
      </w:r>
      <w:r>
        <w:rPr>
          <w:lang w:val="pt_PT" w:bidi="pt_PT"/>
        </w:rPr>
        <w:t>salvar</w:t>
      </w:r>
      <w:r>
        <w:rPr>
          <w:lang w:val="pt_PT" w:bidi="pt_PT"/>
        </w:rPr>
        <w:t>.</w:t>
      </w:r>
    </w:p>
    <w:p>
      <w:pPr/>
      <w:r>
        <w:rPr>
          <w:lang w:val="pt_PT" w:bidi="pt_PT"/>
        </w:rPr>
      </w:r>
      <w:r>
        <w:rPr>
          <w:lang w:val="pt_PT" w:bidi="pt_PT"/>
        </w:rPr>
        <w:t xml:space="preserve">Pedro começou a contar a esses gentios sobre Deus. O Espírito Santo veio sobre esses gentios da mesma maneira que o Espírito Santo já havia vindo sobre os judeus que creram em Jesus. Pedro se lembrou de Jesus dizendo aos discípulos: “João </w:t>
      </w:r>
      <w:r>
        <w:rPr>
          <w:b/>
          <w:lang w:val="pt_PT" w:bidi="pt_PT"/>
        </w:rPr>
        <w:t>batizou</w:t>
      </w:r>
      <w:r>
        <w:rPr>
          <w:lang w:val="pt_PT" w:bidi="pt_PT"/>
        </w:rPr>
        <w:t xml:space="preserve"> com água, mas vocês serão batizados com o Espírito Santo”. O batismo é uma lavagem cerimonial ou ritual para mostrar que alguém seguiu Jesus. Os crentes judeus pensavam que as pessoas que acreditavam em Jesus deveriam fazer o ritual do batismo para mostrar que elas haviam se juntado à família de Deus.</w:t>
      </w:r>
    </w:p>
    <w:p>
      <w:pPr/>
      <w:r>
        <w:rPr>
          <w:lang w:val="pt_PT" w:bidi="pt_PT"/>
        </w:rPr>
      </w:r>
      <w:r>
        <w:rPr>
          <w:lang w:val="pt_PT" w:bidi="pt_PT"/>
        </w:rPr>
        <w:t xml:space="preserve">Use a mesma palavra para </w:t>
      </w:r>
      <w:r>
        <w:rPr>
          <w:b/>
          <w:lang w:val="pt_PT" w:bidi="pt_PT"/>
        </w:rPr>
        <w:t>batizar</w:t>
      </w:r>
      <w:r>
        <w:rPr>
          <w:lang w:val="pt_PT" w:bidi="pt_PT"/>
        </w:rPr>
        <w:t xml:space="preserve"> que você usou em passagens anteriores. Consulte o Glossário Mestre para uma definição completa de </w:t>
      </w:r>
      <w:r>
        <w:rPr>
          <w:lang w:val="pt_PT" w:bidi="pt_PT"/>
        </w:rPr>
        <w:t>batizar</w:t>
      </w:r>
      <w:r>
        <w:rPr>
          <w:lang w:val="pt_PT" w:bidi="pt_PT"/>
        </w:rPr>
        <w:t>.</w:t>
      </w:r>
    </w:p>
    <w:p>
      <w:pPr/>
      <w:r>
        <w:rPr>
          <w:lang w:val="pt_PT" w:bidi="pt_PT"/>
        </w:rPr>
      </w:r>
      <w:r>
        <w:rPr>
          <w:lang w:val="pt_PT" w:bidi="pt_PT"/>
        </w:rPr>
        <w:t xml:space="preserve">Quando os outros crentes judeus ouviram o que Pedro disse, eles pararam de se opor e começaram a </w:t>
      </w:r>
      <w:r>
        <w:rPr>
          <w:b/>
          <w:lang w:val="pt_PT" w:bidi="pt_PT"/>
        </w:rPr>
        <w:t>glorificar</w:t>
      </w:r>
      <w:r>
        <w:rPr>
          <w:lang w:val="pt_PT" w:bidi="pt_PT"/>
        </w:rPr>
        <w:t xml:space="preserve"> ou </w:t>
      </w:r>
      <w:r>
        <w:rPr>
          <w:b/>
          <w:lang w:val="pt_PT" w:bidi="pt_PT"/>
        </w:rPr>
        <w:t>louvar</w:t>
      </w:r>
      <w:r>
        <w:rPr>
          <w:lang w:val="pt_PT" w:bidi="pt_PT"/>
        </w:rPr>
        <w:t xml:space="preserve"> a Deus. Esses crentes judeus sabiam que Deus também havia dado aos gentios a oportunidade de se </w:t>
      </w:r>
      <w:r>
        <w:rPr>
          <w:b/>
          <w:lang w:val="pt_PT" w:bidi="pt_PT"/>
        </w:rPr>
        <w:t>arrepender</w:t>
      </w:r>
      <w:r>
        <w:rPr>
          <w:lang w:val="pt_PT" w:bidi="pt_PT"/>
        </w:rPr>
        <w:t xml:space="preserve"> de seus </w:t>
      </w:r>
      <w:r>
        <w:rPr>
          <w:b/>
          <w:lang w:val="pt_PT" w:bidi="pt_PT"/>
        </w:rPr>
        <w:t>pecados</w:t>
      </w:r>
      <w:r>
        <w:rPr>
          <w:lang w:val="pt_PT" w:bidi="pt_PT"/>
        </w:rPr>
        <w:t xml:space="preserve"> para ter “vida”. Isso significava que os gentios se afastaram de seus pecados e viviam de uma nova maneira, seguindo a Deus. “Vida” também se refere à vida eterna com Deus para sempre.</w:t>
      </w:r>
    </w:p>
    <w:p>
      <w:pPr/>
      <w:r>
        <w:rPr>
          <w:lang w:val="pt_PT" w:bidi="pt_PT"/>
        </w:rPr>
      </w:r>
      <w:r>
        <w:rPr>
          <w:lang w:val="pt_PT" w:bidi="pt_PT"/>
        </w:rPr>
        <w:t xml:space="preserve">Use as mesmas palavras para </w:t>
      </w:r>
      <w:r>
        <w:rPr>
          <w:b/>
          <w:lang w:val="pt_PT" w:bidi="pt_PT"/>
        </w:rPr>
        <w:t>glorificar</w:t>
      </w:r>
      <w:r>
        <w:rPr>
          <w:lang w:val="pt_PT" w:bidi="pt_PT"/>
        </w:rPr>
        <w:t xml:space="preserve">, </w:t>
      </w:r>
      <w:r>
        <w:rPr>
          <w:b/>
          <w:lang w:val="pt_PT" w:bidi="pt_PT"/>
        </w:rPr>
        <w:t>louvar</w:t>
      </w:r>
      <w:r>
        <w:rPr>
          <w:lang w:val="pt_PT" w:bidi="pt_PT"/>
        </w:rPr>
        <w:t xml:space="preserve">, </w:t>
      </w:r>
      <w:r>
        <w:rPr>
          <w:b/>
          <w:lang w:val="pt_PT" w:bidi="pt_PT"/>
        </w:rPr>
        <w:t>arrepender-se</w:t>
      </w:r>
      <w:r>
        <w:rPr>
          <w:lang w:val="pt_PT" w:bidi="pt_PT"/>
        </w:rPr>
        <w:t xml:space="preserve"> e </w:t>
      </w:r>
      <w:r>
        <w:rPr>
          <w:b/>
          <w:lang w:val="pt_PT" w:bidi="pt_PT"/>
        </w:rPr>
        <w:t>pecados</w:t>
      </w:r>
      <w:r>
        <w:rPr>
          <w:lang w:val="pt_PT" w:bidi="pt_PT"/>
        </w:rPr>
        <w:t xml:space="preserve"> que você usou em passagens anteriores. Consulte o Glossário Mestre para uma definição completa de </w:t>
      </w:r>
      <w:r>
        <w:rPr>
          <w:lang w:val="pt_PT" w:bidi="pt_PT"/>
        </w:rPr>
        <w:t>glorificar</w:t>
      </w:r>
      <w:r>
        <w:rPr>
          <w:lang w:val="pt_PT" w:bidi="pt_PT"/>
        </w:rPr>
        <w:t xml:space="preserve">, </w:t>
      </w:r>
      <w:r>
        <w:rPr>
          <w:lang w:val="pt_PT" w:bidi="pt_PT"/>
        </w:rPr>
        <w:t>louvor</w:t>
      </w:r>
      <w:r>
        <w:rPr>
          <w:lang w:val="pt_PT" w:bidi="pt_PT"/>
        </w:rPr>
        <w:t xml:space="preserve">, se </w:t>
      </w:r>
      <w:r>
        <w:rPr>
          <w:lang w:val="pt_PT" w:bidi="pt_PT"/>
        </w:rPr>
        <w:t>arrepender</w:t>
      </w:r>
      <w:r>
        <w:rPr>
          <w:lang w:val="pt_PT" w:bidi="pt_PT"/>
        </w:rPr>
        <w:t xml:space="preserve"> e </w:t>
      </w:r>
      <w:r>
        <w:rPr>
          <w:lang w:val="pt_PT" w:bidi="pt_PT"/>
        </w:rPr>
        <w:t>pecado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11:19–26</w:t>
      </w:r>
      <w:r>
        <w:rPr>
          <w:lang w:val="pt_PT" w:bidi="pt_PT"/>
        </w:rPr>
      </w:r>
    </w:p>
    <w:p>
      <w:pPr>
        <w:pStyle w:val="Heading3"/>
      </w:pPr>
      <w:r>
        <w:rPr>
          <w:lang w:val="pt_PT" w:bidi="pt_PT"/>
        </w:rPr>
        <w:t>Ouvir e Sentir</w:t>
      </w:r>
    </w:p>
    <w:p>
      <w:pPr/>
      <w:r>
        <w:rPr>
          <w:lang w:val="pt_PT" w:bidi="pt_PT"/>
        </w:rPr>
      </w:r>
      <w:r>
        <w:rPr>
          <w:lang w:val="pt_PT" w:bidi="pt_PT"/>
        </w:rPr>
        <w:t>Ouçam Atos 11.19–26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Antes dessa passagem, Pedro deu um relato aos cristãos judeus em Jerusalém sobre a família de Cornélio em Cesareia. O Espírito de Deus havia levado Pedro a compartilhar as boas novas de Jesus com Cornélio e sua família. Embora a família de Cornélio fosse grega, eles receberam o Espírito Santo pela fé. Os seguidores judeus de Jesus ficaram surpresos com o fato de Deus estar levando os gregos a se converter do pecado e se voltar para Deus acreditando em Jesus.</w:t>
      </w:r>
    </w:p>
    <w:p>
      <w:pPr/>
      <w:r>
        <w:rPr>
          <w:lang w:val="pt_PT" w:bidi="pt_PT"/>
        </w:rPr>
      </w:r>
      <w:r>
        <w:rPr>
          <w:lang w:val="pt_PT" w:bidi="pt_PT"/>
        </w:rPr>
        <w:t>Nessa passagem, vemos Deus trabalhando novamente para trazer muitas pessoas não judias à fé em Jesus. Embora essa história siga o relato de Pedro em Jerusalém sobre Cornélio, ela pode ter acontecido ao mesmo tempo que a experiência de Pedro com Cornélio.</w:t>
      </w:r>
    </w:p>
    <w:p>
      <w:pPr/>
      <w:r>
        <w:rPr>
          <w:lang w:val="pt_PT" w:bidi="pt_PT"/>
        </w:rPr>
      </w:r>
      <w:r>
        <w:rPr>
          <w:lang w:val="pt_PT" w:bidi="pt_PT"/>
        </w:rPr>
        <w:t>Essa história começa com uma declaração muito semelhante que segue a morte de Estêvão, encontrada em Atos 8.1. Lucas, o escritor de Atos, repete que os seguidores de Jesus foram perseguidos em Jerusalém, e eles fugiram para lugares diferentes. Eles foram para a Fenícia, Chipre e Antioquia, falando a palavra de Deus apenas com os judeus. Pode não ter ocorrido a eles que os gregos ou outros não judeus poderiam ouvir e receber a palavra de Deus sobre Jesus.</w:t>
      </w:r>
    </w:p>
    <w:p>
      <w:pPr/>
      <w:r>
        <w:rPr>
          <w:lang w:val="pt_PT" w:bidi="pt_PT"/>
        </w:rPr>
      </w:r>
      <w:r>
        <w:rPr>
          <w:lang w:val="pt_PT" w:bidi="pt_PT"/>
        </w:rPr>
        <w:t>Vocês acham difícil compartilhar as boas novas com pessoas de uma formação cultural ou idioma nativo diferente do que o seu? Se sim, por que é difícil?</w:t>
      </w:r>
    </w:p>
    <w:p>
      <w:pPr/>
      <w:r>
        <w:rPr>
          <w:lang w:val="pt_PT" w:bidi="pt_PT"/>
        </w:rPr>
      </w:r>
      <w:r>
        <w:rPr>
          <w:lang w:val="pt_PT" w:bidi="pt_PT"/>
        </w:rPr>
        <w:t xml:space="preserve">Mostre um mapa que inclua a </w:t>
      </w:r>
      <w:r>
        <w:rPr>
          <w:lang w:val="pt_PT" w:bidi="pt_PT"/>
        </w:rPr>
        <w:t>Síria, Fenícia, Chipre, Antioquia, o rio Orontes, Cirene, Tarso e Jerusalém nos tempos do Novo Testamento</w:t>
      </w:r>
      <w:r>
        <w:rPr>
          <w:lang w:val="pt_PT" w:bidi="pt_PT"/>
        </w:rPr>
        <w:t>.</w:t>
      </w:r>
    </w:p>
    <w:p>
      <w:pPr/>
      <w:r>
        <w:rPr>
          <w:lang w:val="pt_PT" w:bidi="pt_PT"/>
        </w:rPr>
      </w:r>
      <w:r>
        <w:rPr>
          <w:lang w:val="pt_PT" w:bidi="pt_PT"/>
        </w:rPr>
        <w:t>Havia muitos judeus já vivendo na Fenícia, Antioquia e Chipre, o que explica por que os crentes espalhados foram para lá. No entanto, Antioquia era bem conhecida por sua perversão. Os deuses gregos e assírios eram adorados de muitas maneiras que incluíam a prostituição.</w:t>
      </w:r>
    </w:p>
    <w:p>
      <w:pPr/>
      <w:r>
        <w:rPr>
          <w:lang w:val="pt_PT" w:bidi="pt_PT"/>
        </w:rPr>
      </w:r>
      <w:r>
        <w:rPr>
          <w:lang w:val="pt_PT" w:bidi="pt_PT"/>
        </w:rPr>
        <w:t>Alguns dos homens que fugiram de Jerusalém para Antioquia eram originalmente de Chipre e Cirene. Tanto os judeus quanto os gregos viviam em Chipre e Cirene. Os homens contaram as boas novas sobre o Senhor Jesus aos judeus e aos gregos em Antioquia, o que teria sido natural que eles fizessem.</w:t>
      </w:r>
    </w:p>
    <w:p>
      <w:pPr/>
      <w:r>
        <w:rPr>
          <w:lang w:val="pt_PT" w:bidi="pt_PT"/>
        </w:rPr>
      </w:r>
      <w:r>
        <w:rPr>
          <w:lang w:val="pt_PT" w:bidi="pt_PT"/>
        </w:rPr>
        <w:t>Os homens de Chipre e Cirene contaram as boas novas sobre o “Senhor Jesus”, ou “Mestre Jesus”. “Senhor Jesus” teria sido uma frase melhor para descrever Jesus aos gregos do que “Jesus Cristo” ou “Jesus, o Messias”. O povo grego não estava esperando um Messias, ou salvador. No entanto, muitos gregos em Antioquia estavam buscando um senhor divino por meio de rituais pagãos.</w:t>
      </w:r>
    </w:p>
    <w:p>
      <w:pPr/>
      <w:r>
        <w:rPr>
          <w:lang w:val="pt_PT" w:bidi="pt_PT"/>
        </w:rPr>
      </w:r>
      <w:r>
        <w:rPr>
          <w:lang w:val="pt_PT" w:bidi="pt_PT"/>
        </w:rPr>
        <w:t xml:space="preserve">Mostre uma imagem das </w:t>
      </w:r>
      <w:r>
        <w:rPr>
          <w:lang w:val="pt_PT" w:bidi="pt_PT"/>
        </w:rPr>
        <w:t>ruínas da Antioquia antiga</w:t>
      </w:r>
      <w:r>
        <w:rPr>
          <w:lang w:val="pt_PT" w:bidi="pt_PT"/>
        </w:rPr>
        <w:t xml:space="preserve"> e uma imagem da </w:t>
      </w:r>
      <w:r>
        <w:rPr>
          <w:lang w:val="pt_PT" w:bidi="pt_PT"/>
        </w:rPr>
        <w:t>Antioquia moderna</w:t>
      </w:r>
      <w:r>
        <w:rPr>
          <w:lang w:val="pt_PT" w:bidi="pt_PT"/>
        </w:rPr>
        <w:t>.</w:t>
      </w:r>
    </w:p>
    <w:p>
      <w:pPr/>
      <w:r>
        <w:rPr>
          <w:lang w:val="pt_PT" w:bidi="pt_PT"/>
        </w:rPr>
      </w:r>
      <w:r>
        <w:rPr>
          <w:lang w:val="pt_PT" w:bidi="pt_PT"/>
        </w:rPr>
        <w:t>A mão do Senhor estava com os homens de Chipre e Cirene. “A mão do Senhor” é uma maneira do Antigo Testamento de se referir ao poder do Senhor Deus. Deus continuou a ajudar os seguidores de Jesus enquanto eles ensinavam sobre Jesus. Como resultado, muitas pessoas em Antioquia creram em Jesus e fez Jesus seu Senhor, ou Mestre.</w:t>
      </w:r>
    </w:p>
    <w:p>
      <w:pPr/>
      <w:r>
        <w:rPr>
          <w:lang w:val="pt_PT" w:bidi="pt_PT"/>
        </w:rPr>
      </w:r>
      <w:r>
        <w:rPr>
          <w:lang w:val="pt_PT" w:bidi="pt_PT"/>
        </w:rPr>
        <w:t>Peça aos membros da equipe que compartilhem um momento em que era óbvio que a mão de Deus, ou o poder de Deus estava com eles em uma situação.</w:t>
      </w:r>
    </w:p>
    <w:p>
      <w:pPr/>
      <w:r>
        <w:rPr>
          <w:lang w:val="pt_PT" w:bidi="pt_PT"/>
        </w:rPr>
      </w:r>
      <w:r>
        <w:rPr>
          <w:lang w:val="pt_PT" w:bidi="pt_PT"/>
        </w:rPr>
        <w:t>Os seguidores de Jesus em Jerusalém ouviram sobre o que estava acontecendo em Antioquia. Jerusalém era considerada a igreja-mãe no momento. Eles provavelmente enviaram Barnabé para confirmar as notícias dos gregos se voltando para Jesus. Isso é semelhante a quando a igreja de Jerusalém enviou Pedro e João para Samaria depois que eles ouviram que as boas novas sobre Jesus foram recebidas lá.</w:t>
      </w:r>
    </w:p>
    <w:p>
      <w:pPr/>
      <w:r>
        <w:rPr>
          <w:lang w:val="pt_PT" w:bidi="pt_PT"/>
        </w:rPr>
      </w:r>
      <w:r>
        <w:rPr>
          <w:lang w:val="pt_PT" w:bidi="pt_PT"/>
        </w:rPr>
        <w:t xml:space="preserve">Mostre uma imagem de um </w:t>
      </w:r>
      <w:r>
        <w:rPr>
          <w:lang w:val="pt_PT" w:bidi="pt_PT"/>
        </w:rPr>
        <w:t>modelo da Jerusalém antiga</w:t>
      </w:r>
      <w:r>
        <w:rPr>
          <w:lang w:val="pt_PT" w:bidi="pt_PT"/>
        </w:rPr>
        <w:t>.</w:t>
      </w:r>
    </w:p>
    <w:p>
      <w:pPr/>
      <w:r>
        <w:rPr>
          <w:lang w:val="pt_PT" w:bidi="pt_PT"/>
        </w:rPr>
      </w:r>
      <w:r>
        <w:rPr>
          <w:lang w:val="pt_PT" w:bidi="pt_PT"/>
        </w:rPr>
        <w:t>Barnabé estava feliz e se alegrou com o que ele encontrou em Antioquia. Barnabé, cujo nome significa encorajamento, encorajou a igreja a ficar completamente dedicada ao Senhor. Lucas então comenta que Barnabé é um bom homem, cheio do Espírito Santo e fé. O Espírito Santo capacitou Barnabé a ajudar muitas pessoas levando-as até o Senhor Jesus.</w:t>
      </w:r>
    </w:p>
    <w:p>
      <w:pPr/>
      <w:r>
        <w:rPr>
          <w:lang w:val="pt_PT" w:bidi="pt_PT"/>
        </w:rPr>
      </w:r>
      <w:r>
        <w:rPr>
          <w:lang w:val="pt_PT" w:bidi="pt_PT"/>
        </w:rPr>
        <w:t>Peça à sua equipe que discuta o seguinte: Vocês conhecem alguém que frequentemente encoraja os outros? O que essa pessoa faz ou diz para encorajar os outros? Como essa pessoa tem um impacto em sua igreja?</w:t>
      </w:r>
    </w:p>
    <w:p>
      <w:pPr/>
      <w:r>
        <w:rPr>
          <w:lang w:val="pt_PT" w:bidi="pt_PT"/>
        </w:rPr>
      </w:r>
      <w:r>
        <w:rPr>
          <w:lang w:val="pt_PT" w:bidi="pt_PT"/>
        </w:rPr>
        <w:t>Barnabé precisava de ajuda para ensinar os novos seguidores de Jesus em Antioquia. Barnabé foi procurar Saulo na cidade natal de Saulo de Tarso.</w:t>
      </w:r>
    </w:p>
    <w:p>
      <w:pPr/>
      <w:r>
        <w:rPr>
          <w:lang w:val="pt_PT" w:bidi="pt_PT"/>
        </w:rPr>
      </w:r>
      <w:r>
        <w:rPr>
          <w:lang w:val="pt_PT" w:bidi="pt_PT"/>
        </w:rPr>
        <w:t>Há cerca de dez anos, Saulo havia pregado ousadamente sobre Jesus aos judeus que falam grego em Jerusalém. Os judeus gregos então tentaram matar Saulo, então os seguidores de Jesus enviaram Saulo para Tarso. Saulo estava estabelecido em Tarso, mas compartilhou as boas novas na Síria e Cilícia por cerca de dez anos. Quando Barnabé foi para encontrar Saulo, pode ter sido difícil porque Saulo pode ter viajado. Então Barnabé e Saulo foram para Antioquia juntos.</w:t>
      </w:r>
    </w:p>
    <w:p>
      <w:pPr/>
      <w:r>
        <w:rPr>
          <w:lang w:val="pt_PT" w:bidi="pt_PT"/>
        </w:rPr>
      </w:r>
      <w:r>
        <w:rPr>
          <w:lang w:val="pt_PT" w:bidi="pt_PT"/>
        </w:rPr>
        <w:t xml:space="preserve">Mostre um mapa do </w:t>
      </w:r>
      <w:r>
        <w:rPr>
          <w:lang w:val="pt_PT" w:bidi="pt_PT"/>
        </w:rPr>
        <w:t>leste do Mediterrâneo que inclua Antioquia, Tarso e as regiões da Síria e Cilícia</w:t>
      </w:r>
      <w:r>
        <w:rPr>
          <w:lang w:val="pt_PT" w:bidi="pt_PT"/>
        </w:rPr>
        <w:t>.</w:t>
      </w:r>
    </w:p>
    <w:p>
      <w:pPr/>
      <w:r>
        <w:rPr>
          <w:lang w:val="pt_PT" w:bidi="pt_PT"/>
        </w:rPr>
      </w:r>
      <w:r>
        <w:rPr>
          <w:lang w:val="pt_PT" w:bidi="pt_PT"/>
        </w:rPr>
        <w:t>Barnabé e Saulo encontraram os seguidores de Jesus em Antioquia, ensinando-os regularmente por um ano inteiro. Eles ensinaram a mensagem de Deus sobre Jesus a muitas pessoas. Pessoas de muitas culturas e etnias diferentes viviam em Antioquia. Barnabé e Saulo provavelmente ensinaram muitos novos seguidores também, tanto gentios quanto judeus. Provavelmente foram os não crentes em Antioquia que vieram com um novo nome para os crentes — cristãos, ou seguidores de Cristo. O cristianismo começou a ser conhecido como uma fé separada do judaísmo.</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Depois que Estêvão foi apedrejado, os seguidores de Jesus em Jerusalém fugiram para o norte. Alguns pararam na Fenícia. Outros seguidores de Jesus levaram um barco para Chipre. Outros pararam em Antioquia.</w:t>
      </w:r>
    </w:p>
    <w:p>
      <w:pPr/>
      <w:r>
        <w:rPr>
          <w:lang w:val="pt_PT" w:bidi="pt_PT"/>
        </w:rPr>
      </w:r>
      <w:r>
        <w:rPr>
          <w:lang w:val="pt_PT" w:bidi="pt_PT"/>
        </w:rPr>
        <w:t>Para onde eles iam, os seguidores de Jesus que fugiram de Jerusalém contavam aos judeus sobre Jesus. No entanto, alguns homens de Chipre e Cirene começaram a contar aos não judeus que falam grego sobre Jesus também. O poder de Deus estava com esses homens. Como resultado, um grande número de pessoas em Antioquia, provavelmente não judeus principalmente, creram e se voltaram para o Senhor.</w:t>
      </w:r>
    </w:p>
    <w:p>
      <w:pPr/>
      <w:r>
        <w:rPr>
          <w:lang w:val="pt_PT" w:bidi="pt_PT"/>
        </w:rPr>
      </w:r>
      <w:r>
        <w:rPr>
          <w:b/>
          <w:lang w:val="pt_PT" w:bidi="pt_PT"/>
        </w:rPr>
        <w:t>Segunda cena:</w:t>
      </w:r>
      <w:r>
        <w:rPr>
          <w:lang w:val="pt_PT" w:bidi="pt_PT"/>
        </w:rPr>
        <w:t xml:space="preserve"> A igreja em Jerusalém ouve sobre o que está acontecendo em Antioquia. A igreja de Jerusalém estava interessada na propagação das boas novas para Antioquia, então eles enviaram Barnabé. Quando Barnabé chegou, ele viu a graça de Deus. Deus havia fortalecido os homens de Chipre e Cirene para espalhar a palavra do Senhor, e muitos gregos haviam vindo à fé em Jesus. Barnabé se alegrou e encorajou a igreja em Antioquia a permanecer fiel e dedicada ao Senhor. Muitas mais pessoas foram trazidas até o Senhor em Antioquia.</w:t>
      </w:r>
    </w:p>
    <w:p>
      <w:pPr/>
      <w:r>
        <w:rPr>
          <w:lang w:val="pt_PT" w:bidi="pt_PT"/>
        </w:rPr>
      </w:r>
      <w:r>
        <w:rPr>
          <w:b/>
          <w:lang w:val="pt_PT" w:bidi="pt_PT"/>
        </w:rPr>
        <w:t>Terceira cena:</w:t>
      </w:r>
      <w:r>
        <w:rPr>
          <w:lang w:val="pt_PT" w:bidi="pt_PT"/>
        </w:rPr>
        <w:t xml:space="preserve"> Barnabé precisa de ajuda para ensinar o grande grupo de novos crentes em Antioquia. Barnabé vai procurar Saulo em Tarso e retorna para Antioquia com Saulo.</w:t>
      </w:r>
    </w:p>
    <w:p>
      <w:pPr/>
      <w:r>
        <w:rPr>
          <w:lang w:val="pt_PT" w:bidi="pt_PT"/>
        </w:rPr>
      </w:r>
      <w:r>
        <w:rPr>
          <w:b/>
          <w:lang w:val="pt_PT" w:bidi="pt_PT"/>
        </w:rPr>
        <w:t>Quarta cena:</w:t>
      </w:r>
      <w:r>
        <w:rPr>
          <w:lang w:val="pt_PT" w:bidi="pt_PT"/>
        </w:rPr>
        <w:t xml:space="preserve"> Juntos, Barnabé e Saulo ensinam muitos seguidores de Jesus em Antioquia por um ano. Os seguidores de Jesus em Antioquia eram os primeiros a ser chamados de cristãos.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Seguidores de Jesus que fugiram de Jerusalém depois da morte de Estêvão</w:t>
      </w:r>
    </w:p>
    <w:p>
      <w:pPr>
        <w:pStyle w:val="ListBullet"/>
        <w:spacing w:line="240" w:lineRule="auto"/>
        <w:ind w:left="720"/>
      </w:pPr>
      <w:r>
        <w:rPr>
          <w:lang w:val="pt_PT" w:bidi="pt_PT"/>
        </w:rPr>
      </w:r>
      <w:r>
        <w:rPr>
          <w:lang w:val="pt_PT" w:bidi="pt_PT"/>
        </w:rPr>
        <w:t>Judeus que ouvem a palavra de Deus dos seguidores de Jesus que estão se espalhando</w:t>
      </w:r>
    </w:p>
    <w:p>
      <w:pPr>
        <w:pStyle w:val="ListBullet"/>
        <w:spacing w:line="240" w:lineRule="auto"/>
        <w:ind w:left="720"/>
      </w:pPr>
      <w:r>
        <w:rPr>
          <w:lang w:val="pt_PT" w:bidi="pt_PT"/>
        </w:rPr>
      </w:r>
      <w:r>
        <w:rPr>
          <w:lang w:val="pt_PT" w:bidi="pt_PT"/>
        </w:rPr>
        <w:t>Homens de Chipre e Cirene que foram para Antioquia</w:t>
      </w:r>
    </w:p>
    <w:p>
      <w:pPr>
        <w:pStyle w:val="ListBullet"/>
        <w:spacing w:line="240" w:lineRule="auto"/>
        <w:ind w:left="720"/>
      </w:pPr>
      <w:r>
        <w:rPr>
          <w:lang w:val="pt_PT" w:bidi="pt_PT"/>
        </w:rPr>
      </w:r>
      <w:r>
        <w:rPr>
          <w:lang w:val="pt_PT" w:bidi="pt_PT"/>
        </w:rPr>
        <w:t>Gregos em Antioquia</w:t>
      </w:r>
    </w:p>
    <w:p>
      <w:pPr>
        <w:pStyle w:val="ListBullet"/>
        <w:spacing w:line="240" w:lineRule="auto"/>
        <w:ind w:left="720"/>
      </w:pPr>
      <w:r>
        <w:rPr>
          <w:lang w:val="pt_PT" w:bidi="pt_PT"/>
        </w:rPr>
      </w:r>
      <w:r>
        <w:rPr>
          <w:lang w:val="pt_PT" w:bidi="pt_PT"/>
        </w:rPr>
        <w:t>Igreja em Jerusalém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Igreja em Antioquia</w:t>
      </w:r>
    </w:p>
    <w:p>
      <w:pPr/>
      <w:r>
        <w:rPr>
          <w:lang w:val="pt_PT" w:bidi="pt_PT"/>
        </w:rPr>
      </w:r>
      <w:r>
        <w:rPr>
          <w:lang w:val="pt_PT" w:bidi="pt_PT"/>
        </w:rPr>
        <w:t>Nesta sessão, peça ao grupo que faça um quadro ilustrativo, desenhe ou use algum método para visualizar a história e a ação contida nela.</w:t>
      </w:r>
    </w:p>
    <w:p>
      <w:pPr/>
      <w:r>
        <w:rPr>
          <w:lang w:val="pt_PT" w:bidi="pt_PT"/>
        </w:rPr>
      </w:r>
      <w:r>
        <w:rPr>
          <w:lang w:val="pt_PT" w:bidi="pt_PT"/>
        </w:rPr>
        <w:t>Nessa história, há muitas referências a lugares. Seria bom manter à mão o mapa da área enquanto vocês estão ouvindo.</w:t>
      </w:r>
    </w:p>
    <w:p>
      <w:pPr/>
      <w:r>
        <w:rPr>
          <w:lang w:val="pt_PT" w:bidi="pt_PT"/>
        </w:rPr>
      </w:r>
      <w:r>
        <w:rPr>
          <w:lang w:val="pt_PT" w:bidi="pt_PT"/>
        </w:rPr>
        <w:t>É importante saber sobre os lugares nessa história. Fenícia, Chipre e Antioquia estão ao norte de Jerusalém. Havia judeus já vivendo nessas três áreas. A Fenícia é uma planície no norte da Palestina na costa do Mediterrâneo que inclui as cidades de Sidom e Tiro. Chipre é uma grande ilha no Mar Mediterrâneo, a cerca de 160 quilômetros da costa. Antioquia é uma cidade a cerca de 24 quilômetros a leste da costa do Mediterrâneo, situada no rio Orontes. Antioquia era a capital da Síria e a terceira maior cidade no império romano. Antioquia era uma cidade bonita, planejada cuidadosamente. Brisas frescas da tarde sopravam pela cidade.</w:t>
      </w:r>
    </w:p>
    <w:p>
      <w:pPr/>
      <w:r>
        <w:rPr>
          <w:lang w:val="pt_PT" w:bidi="pt_PT"/>
        </w:rPr>
      </w:r>
      <w:r>
        <w:rPr>
          <w:lang w:val="pt_PT" w:bidi="pt_PT"/>
        </w:rPr>
        <w:t>É importante observar que os homens de Chipre e Cirene já falavam grego, então falar com gregos ou não judeus sobre Jesus era natural. Os homens eram de países onde os não judeus eram mais comuns. No entanto, está implícito que os homens estavam compartilhando a palavra de Deus com judeus também.</w:t>
      </w:r>
    </w:p>
    <w:p>
      <w:pPr/>
      <w:r>
        <w:rPr>
          <w:lang w:val="pt_PT" w:bidi="pt_PT"/>
        </w:rPr>
      </w:r>
      <w:r>
        <w:rPr>
          <w:lang w:val="pt_PT" w:bidi="pt_PT"/>
        </w:rPr>
        <w:t>É importante pensar sobre a igreja de Jerusalém. Jerusalém era o centro da igreja, ou a “igreja-mãe”, no momento. Muitos eventos do ministério de Jesus aconteceram em Jerusalém. Os discípulos receberam o Espírito Santo e começaram seu próprio ministério em Jerusalém.</w:t>
      </w:r>
    </w:p>
    <w:p>
      <w:pPr/>
      <w:r>
        <w:rPr>
          <w:lang w:val="pt_PT" w:bidi="pt_PT"/>
        </w:rPr>
      </w:r>
      <w:r>
        <w:rPr>
          <w:lang w:val="pt_PT" w:bidi="pt_PT"/>
        </w:rPr>
        <w:t>É importante observar o tipo de homem que a igreja de Jerusalém enviou para Antioquia. Barnabé era conhecido como um encorajador. Além disso, Chipre era o país de origem de Barnabé, então ele já falava grego, o idioma dominante de Antioquia. Lucas toma um espaço da história para observar que Barnabé é um bom homem, cheio do Espírito Santo e de fé. Barnabé procurou o melhor nos outros.</w:t>
      </w:r>
    </w:p>
    <w:p>
      <w:pPr/>
      <w:r>
        <w:rPr>
          <w:lang w:val="pt_PT" w:bidi="pt_PT"/>
        </w:rPr>
      </w:r>
      <w:r>
        <w:rPr>
          <w:lang w:val="pt_PT" w:bidi="pt_PT"/>
        </w:rPr>
        <w:t>Naquele tempo, os seguidores de Jesus geralmente se referiam uns aos outros como crentes, irmãos ou discípulos. É provável que os não crentes tenham dado aos seguidores de Jesus o nome, “cristãos”, o que significa aquele que segue Cristo. O termo cristão aparece apenas duas outras vezes no Novo Testamento.</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Seguidores de Jesus que fugiram de Jerusalém depois da morte de Estêvão</w:t>
      </w:r>
    </w:p>
    <w:p>
      <w:pPr>
        <w:pStyle w:val="ListBullet"/>
        <w:spacing w:line="240" w:lineRule="auto"/>
        <w:ind w:left="720"/>
      </w:pPr>
      <w:r>
        <w:rPr>
          <w:lang w:val="pt_PT" w:bidi="pt_PT"/>
        </w:rPr>
      </w:r>
      <w:r>
        <w:rPr>
          <w:lang w:val="pt_PT" w:bidi="pt_PT"/>
        </w:rPr>
        <w:t>Judeus que ouvem a palavra de Deus dos seguidores de Jesus que foram se espalhando</w:t>
      </w:r>
    </w:p>
    <w:p>
      <w:pPr>
        <w:pStyle w:val="ListBullet"/>
        <w:spacing w:line="240" w:lineRule="auto"/>
        <w:ind w:left="720"/>
      </w:pPr>
      <w:r>
        <w:rPr>
          <w:lang w:val="pt_PT" w:bidi="pt_PT"/>
        </w:rPr>
      </w:r>
      <w:r>
        <w:rPr>
          <w:lang w:val="pt_PT" w:bidi="pt_PT"/>
        </w:rPr>
        <w:t>Homens de Chipre e Cirene que foram para Antioquia</w:t>
      </w:r>
    </w:p>
    <w:p>
      <w:pPr>
        <w:pStyle w:val="ListBullet"/>
        <w:spacing w:line="240" w:lineRule="auto"/>
        <w:ind w:left="720"/>
      </w:pPr>
      <w:r>
        <w:rPr>
          <w:lang w:val="pt_PT" w:bidi="pt_PT"/>
        </w:rPr>
      </w:r>
      <w:r>
        <w:rPr>
          <w:lang w:val="pt_PT" w:bidi="pt_PT"/>
        </w:rPr>
        <w:t>Gregos em Antioquia</w:t>
      </w:r>
    </w:p>
    <w:p>
      <w:pPr>
        <w:pStyle w:val="ListBullet"/>
        <w:spacing w:line="240" w:lineRule="auto"/>
        <w:ind w:left="720"/>
      </w:pPr>
      <w:r>
        <w:rPr>
          <w:lang w:val="pt_PT" w:bidi="pt_PT"/>
        </w:rPr>
      </w:r>
      <w:r>
        <w:rPr>
          <w:lang w:val="pt_PT" w:bidi="pt_PT"/>
        </w:rPr>
        <w:t>Igreja em Jerusalém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Igreja em Antioquia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Depois que Estêvão é apedrejado até a morte, os seguidores de Jesus em Jerusalém se espalham para lugares diferentes.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estão fugindo de Jerusalém: “Como vocês estão se sentindo?” Vocês podem ouvir coisas como: “Com medo”, “Nervosos”, e “Chateados por ter que deixar Jerusalém”.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Alguns seguidores de Jesus em Jerusalém vão para a Fenícia. Alguns levam um barco para Chipre, e alguns viajam para Antioquia. Eles falam a palavra de Deus sobre Jesus apenas para as pessoas judias.</w:t>
      </w:r>
    </w:p>
    <w:p>
      <w:pPr/>
      <w:r>
        <w:rPr>
          <w:lang w:val="pt_PT" w:bidi="pt_PT"/>
        </w:rPr>
      </w:r>
      <w:r>
        <w:rPr>
          <w:lang w:val="pt_PT" w:bidi="pt_PT"/>
        </w:rPr>
        <w:t>No grupo que vai para Antioquia, há alguns homens de Chipre e Cirene. Esses homens começam a compartilhar também com as pessoas gregas que vivem em Antioquia sobre o Senhor Jesus. O poder do Senhor está com os homens de Chipre e Cirene. Muitas pessoas, incluindo os gregos, creram na palavra sobre Jesus e se voltaram para o Senhor.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homens de Chipre e Cirene: “Como vocês estão se sentindo?” Vocês podem ouvir coisas como: “Animado”, “Inspirado”, ou “Esperançoso”.</w:t>
      </w:r>
    </w:p>
    <w:p>
      <w:pPr>
        <w:pStyle w:val="ListBullet"/>
        <w:spacing w:line="240" w:lineRule="auto"/>
        <w:ind w:left="720"/>
      </w:pPr>
      <w:r>
        <w:rPr>
          <w:lang w:val="pt_PT" w:bidi="pt_PT"/>
        </w:rPr>
      </w:r>
      <w:r>
        <w:rPr>
          <w:lang w:val="pt_PT" w:bidi="pt_PT"/>
        </w:rPr>
        <w:t>Pergunte aos gregos em Antioquia que se voltaram para o Senhor: “Como vocês estão se sentindo?” Vocês podem ouvir coisas como: “Feliz por alguém compartilhar a palavra comigo”, “Grato por Jesus morrer por todas as pessoas”, ou “Pronto para contar aos outros sobre o Senhor”.</w:t>
      </w:r>
    </w:p>
    <w:p>
      <w:pPr/>
      <w:r>
        <w:rPr>
          <w:lang w:val="pt_PT" w:bidi="pt_PT"/>
        </w:rPr>
      </w:r>
      <w:r>
        <w:rPr>
          <w:lang w:val="pt_PT" w:bidi="pt_PT"/>
        </w:rPr>
        <w:t>A igreja em Jerusalém recebe as notícias sobre o que está acontecendo em Antioquia. Eles enviam Barnabé para Antioquia. Quando Barnabé chega a Antioquia, ele vê a graça de Deus em ação. Homens de Chipre e Cirene haviam compartilhado a palavra do Senhor com as pessoas gregas, e muitos gregos vieram à fé.</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Barnabé: “Como você está se sentindo?” Vocês podem ouvir coisas como: “Surpreso”, “Sobrecarregado”, ou “Impressionado”.</w:t>
      </w:r>
    </w:p>
    <w:p>
      <w:pPr/>
      <w:r>
        <w:rPr>
          <w:lang w:val="pt_PT" w:bidi="pt_PT"/>
        </w:rPr>
      </w:r>
      <w:r>
        <w:rPr>
          <w:lang w:val="pt_PT" w:bidi="pt_PT"/>
        </w:rPr>
        <w:t>Barnabé se alegra e encoraja os seguidores de Jesus a permanecer completamente fiéis ao Senhor. Barnabé era um bom homem, cheio do Espírito Santo e forte na fé. Mais e mais pessoas em Antioquia foram trazidas até o Senhor.</w:t>
      </w:r>
    </w:p>
    <w:p>
      <w:pPr/>
      <w:r>
        <w:rPr>
          <w:lang w:val="pt_PT" w:bidi="pt_PT"/>
        </w:rPr>
      </w:r>
      <w:r>
        <w:rPr>
          <w:lang w:val="pt_PT" w:bidi="pt_PT"/>
        </w:rPr>
        <w:t>Barnabé sabe que ele precisa de ajuda para ensinar tantos novos crentes. Barnabé vai para Tarso para procurar Saulo. Saulo tem viajado e ministrado nas províncias da Síria e Cilícia por cerca de dez anos. Leva algum tempo para encontrar Saulo. Barnabé encontra Saulo e o traz para Antioquia.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Saulo: “Como você está se sentindo?” Vocês podem ouvir coisas como: “Curioso", “Entusiasmado”, ou “Feliz por ouvir outros gregos que estão vindo para a fé em Jesus também”.</w:t>
      </w:r>
    </w:p>
    <w:p>
      <w:pPr/>
      <w:r>
        <w:rPr>
          <w:lang w:val="pt_PT" w:bidi="pt_PT"/>
        </w:rPr>
      </w:r>
      <w:r>
        <w:rPr>
          <w:lang w:val="pt_PT" w:bidi="pt_PT"/>
        </w:rPr>
        <w:t>Por um ano inteiro, Saulo e Barnabé se encontram regularmente com a igreja em Antioquia, ensinando grandes multidões de pessoas. Os seguidores de Jesus em Antioquia têm idiomas nativos diferentes e terras natais diferentes. Isso não importa. Eles são os primeiros seguidores de Jesus a ser chamados de cristãos.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igreja em Antioquia: “Como vocês estão se sentindo?” Vocês podem ouvir coisas como: “Gosto de ser chamado de cristão”, “Estou orgulhoso de ser uma parte dessa igreja”, ou “Espero que Saulo e Barnabé possam ficar e continuar a nos ensinar”.</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Os seguidores de Jesus em Jerusalém foram </w:t>
      </w:r>
      <w:r>
        <w:rPr>
          <w:b/>
          <w:lang w:val="pt_PT" w:bidi="pt_PT"/>
        </w:rPr>
        <w:t>perseguidos</w:t>
      </w:r>
      <w:r>
        <w:rPr>
          <w:lang w:val="pt_PT" w:bidi="pt_PT"/>
        </w:rPr>
        <w:t xml:space="preserve"> depois que Estêvão foi apedrejado até a morte. Perseguição é quando os seguidores de Jesus são feridos por causa de suas crenças. Às vezes eles são colocados na prisão, espancados, apedrejados ou feridos de outra maneira.</w:t>
      </w:r>
    </w:p>
    <w:p>
      <w:pPr/>
      <w:r>
        <w:rPr>
          <w:lang w:val="pt_PT" w:bidi="pt_PT"/>
        </w:rPr>
      </w:r>
      <w:r>
        <w:rPr>
          <w:lang w:val="pt_PT" w:bidi="pt_PT"/>
        </w:rPr>
        <w:t xml:space="preserve">Os seguidores de Jesus em Jerusalém foram para a Fenícia, Chipre e Antioquia, falando a </w:t>
      </w:r>
      <w:r>
        <w:rPr>
          <w:b/>
          <w:lang w:val="pt_PT" w:bidi="pt_PT"/>
        </w:rPr>
        <w:t>palavra</w:t>
      </w:r>
      <w:r>
        <w:rPr>
          <w:lang w:val="pt_PT" w:bidi="pt_PT"/>
        </w:rPr>
        <w:t>. Eles estavam contando a mensagem de Jesus, as boas novas, para onde quer que fossem.</w:t>
      </w:r>
    </w:p>
    <w:p>
      <w:pPr/>
      <w:r>
        <w:rPr>
          <w:lang w:val="pt_PT" w:bidi="pt_PT"/>
        </w:rPr>
      </w:r>
      <w:r>
        <w:rPr>
          <w:lang w:val="pt_PT" w:bidi="pt_PT"/>
        </w:rPr>
        <w:t xml:space="preserve">No entanto, os seguidores de Jesus falaram apenas a palavra aos </w:t>
      </w:r>
      <w:r>
        <w:rPr>
          <w:b/>
          <w:lang w:val="pt_PT" w:bidi="pt_PT"/>
        </w:rPr>
        <w:t>judeus</w:t>
      </w:r>
      <w:r>
        <w:rPr>
          <w:lang w:val="pt_PT" w:bidi="pt_PT"/>
        </w:rPr>
        <w:t xml:space="preserve">. </w:t>
      </w:r>
      <w:r>
        <w:rPr>
          <w:lang w:val="pt_PT" w:bidi="pt_PT"/>
        </w:rPr>
        <w:t>Judeus</w:t>
      </w:r>
      <w:r>
        <w:rPr>
          <w:lang w:val="pt_PT" w:bidi="pt_PT"/>
        </w:rPr>
        <w:t xml:space="preserve"> refere-se ao grupo de pessoas descendente de Isaque, filho de Abraão. É um grupo étnico e um grupo de pessoas que praticam a religião do judaísmo. Consulte o Glossário Mestre para mais informações.</w:t>
      </w:r>
    </w:p>
    <w:p>
      <w:pPr/>
      <w:r>
        <w:rPr>
          <w:lang w:val="pt_PT" w:bidi="pt_PT"/>
        </w:rPr>
      </w:r>
      <w:r>
        <w:rPr>
          <w:lang w:val="pt_PT" w:bidi="pt_PT"/>
        </w:rPr>
        <w:t xml:space="preserve">Alguns dos homens que fugiram de Jerusalém eram de Chipre e Cirene. Em Antioquia, eles começaram a contar a mensagem de Deus aos </w:t>
      </w:r>
      <w:r>
        <w:rPr>
          <w:b/>
          <w:lang w:val="pt_PT" w:bidi="pt_PT"/>
        </w:rPr>
        <w:t>gregos</w:t>
      </w:r>
      <w:r>
        <w:rPr>
          <w:lang w:val="pt_PT" w:bidi="pt_PT"/>
        </w:rPr>
        <w:t xml:space="preserve">. Grego se refere a pessoas que falam grego que não eram judeus. Os gregos são um grupo menor dentro do grupo maior de </w:t>
      </w:r>
      <w:r>
        <w:rPr>
          <w:b/>
          <w:lang w:val="pt_PT" w:bidi="pt_PT"/>
        </w:rPr>
        <w:t>gentios</w:t>
      </w:r>
      <w:r>
        <w:rPr>
          <w:lang w:val="pt_PT" w:bidi="pt_PT"/>
        </w:rPr>
        <w:t xml:space="preserve">, ou qualquer um que não seja judeu. Consulte o Glossário Mestre para mais informações sobre </w:t>
      </w:r>
      <w:r>
        <w:rPr>
          <w:lang w:val="pt_PT" w:bidi="pt_PT"/>
        </w:rPr>
        <w:t>gentios</w:t>
      </w:r>
      <w:r>
        <w:rPr>
          <w:lang w:val="pt_PT" w:bidi="pt_PT"/>
        </w:rPr>
        <w:t>.</w:t>
      </w:r>
    </w:p>
    <w:p>
      <w:pPr/>
      <w:r>
        <w:rPr>
          <w:lang w:val="pt_PT" w:bidi="pt_PT"/>
        </w:rPr>
      </w:r>
      <w:r>
        <w:rPr>
          <w:lang w:val="pt_PT" w:bidi="pt_PT"/>
        </w:rPr>
        <w:t xml:space="preserve">Os homens em Antioquia estavam contando as boas novas sobre o Senhor Jesus, e a </w:t>
      </w:r>
      <w:r>
        <w:rPr>
          <w:b/>
          <w:lang w:val="pt_PT" w:bidi="pt_PT"/>
        </w:rPr>
        <w:t>mão do Senhor estava com eles</w:t>
      </w:r>
      <w:r>
        <w:rPr>
          <w:lang w:val="pt_PT" w:bidi="pt_PT"/>
        </w:rPr>
        <w:t xml:space="preserve">. “A mão do Senhor” é uma expressão usada no Antigo Testamento que significa que o poder do Senhor Deus estava com eles. A força de Deus os ajudou. Como resultado, muitas pessoas em Antioquia creram e </w:t>
      </w:r>
      <w:r>
        <w:rPr>
          <w:b/>
          <w:lang w:val="pt_PT" w:bidi="pt_PT"/>
        </w:rPr>
        <w:t>se voltaram para o Senhor</w:t>
      </w:r>
      <w:r>
        <w:rPr>
          <w:lang w:val="pt_PT" w:bidi="pt_PT"/>
        </w:rPr>
        <w:t>. “Voltar para o Senhor” transmite compromisso e confiança no Senhor. A frase sugere que a maioria dos novos crentes era não judeus deixando falsos deuses e se voltando para o verdadeiro Deus.</w:t>
      </w:r>
    </w:p>
    <w:p>
      <w:pPr/>
      <w:r>
        <w:rPr>
          <w:lang w:val="pt_PT" w:bidi="pt_PT"/>
        </w:rPr>
      </w:r>
      <w:r>
        <w:rPr>
          <w:lang w:val="pt_PT" w:bidi="pt_PT"/>
        </w:rPr>
        <w:t xml:space="preserve">As notícias sobre os muitos novos seguidores de Jesus em Antioquia </w:t>
      </w:r>
      <w:r>
        <w:rPr>
          <w:b/>
          <w:lang w:val="pt_PT" w:bidi="pt_PT"/>
        </w:rPr>
        <w:t>chegaram aos ouvidos</w:t>
      </w:r>
      <w:r>
        <w:rPr>
          <w:lang w:val="pt_PT" w:bidi="pt_PT"/>
        </w:rPr>
        <w:t xml:space="preserve"> da igreja em Jerusalém. Aqui, </w:t>
      </w:r>
      <w:r>
        <w:rPr>
          <w:b/>
          <w:lang w:val="pt_PT" w:bidi="pt_PT"/>
        </w:rPr>
        <w:t>igreja</w:t>
      </w:r>
      <w:r>
        <w:rPr>
          <w:lang w:val="pt_PT" w:bidi="pt_PT"/>
        </w:rPr>
        <w:t xml:space="preserve"> não significa um edifício, significa um grupo de pessoas que acreditam em Jesus, especificamente em Jerusalém. Consulte o Glossário Mestre para mais informações sobre </w:t>
      </w:r>
      <w:r>
        <w:rPr>
          <w:lang w:val="pt_PT" w:bidi="pt_PT"/>
        </w:rPr>
        <w:t>igreja</w:t>
      </w:r>
      <w:r>
        <w:rPr>
          <w:lang w:val="pt_PT" w:bidi="pt_PT"/>
        </w:rPr>
        <w:t xml:space="preserve">. “Chegaram aos ouvidos” significa que notícias sobre a igreja em crescimento em Antioquia eram ouvidas nos ouvidos da igreja em Jerusalém. Eles ouviram as notícias emocionantes! Então eles enviaram Barnabé para Antioquia. Quando Barnabé chegou, ele viu a </w:t>
      </w:r>
      <w:r>
        <w:rPr>
          <w:b/>
          <w:lang w:val="pt_PT" w:bidi="pt_PT"/>
        </w:rPr>
        <w:t>graça</w:t>
      </w:r>
      <w:r>
        <w:rPr>
          <w:lang w:val="pt_PT" w:bidi="pt_PT"/>
        </w:rPr>
        <w:t xml:space="preserve"> de Deus. Na maioria dos contextos do Novo Testamento, graça se refere ao favor de Deus mostrado às pessoas indignas. A salvação era dada livremente a muitos gregos em Antioquia. Consulte o Glossário Mestre para mais informações sobre </w:t>
      </w:r>
      <w:r>
        <w:rPr>
          <w:lang w:val="pt_PT" w:bidi="pt_PT"/>
        </w:rPr>
        <w:t>graça</w:t>
      </w:r>
      <w:r>
        <w:rPr>
          <w:lang w:val="pt_PT" w:bidi="pt_PT"/>
        </w:rPr>
        <w:t>.</w:t>
      </w:r>
    </w:p>
    <w:p>
      <w:pPr/>
      <w:r>
        <w:rPr>
          <w:lang w:val="pt_PT" w:bidi="pt_PT"/>
        </w:rPr>
      </w:r>
      <w:r>
        <w:rPr>
          <w:lang w:val="pt_PT" w:bidi="pt_PT"/>
        </w:rPr>
        <w:t xml:space="preserve">Barnabé se alegrou com o que ele havia visto, e encorajou a igreja em Antioquia a </w:t>
      </w:r>
      <w:r>
        <w:rPr>
          <w:b/>
          <w:lang w:val="pt_PT" w:bidi="pt_PT"/>
        </w:rPr>
        <w:t>permanecer fiel ao Senhor</w:t>
      </w:r>
      <w:r>
        <w:rPr>
          <w:lang w:val="pt_PT" w:bidi="pt_PT"/>
        </w:rPr>
        <w:t xml:space="preserve"> de </w:t>
      </w:r>
      <w:r>
        <w:rPr>
          <w:b/>
          <w:lang w:val="pt_PT" w:bidi="pt_PT"/>
        </w:rPr>
        <w:t>todo o coração</w:t>
      </w:r>
      <w:r>
        <w:rPr>
          <w:lang w:val="pt_PT" w:bidi="pt_PT"/>
        </w:rPr>
        <w:t>. “Permaneçam fiéis ao Senhor” indica que a igreja deve permanecer leal e dedicada ao Senhor. A igreja em Antioquia não deve desistir de obedecer ao Senhor. “De todo o seu coração” indica que eles devem fazer isso dedicadamente, ou completamente, com propósito, devoção e determinação.</w:t>
      </w:r>
    </w:p>
    <w:p>
      <w:pPr/>
      <w:r>
        <w:rPr>
          <w:lang w:val="pt_PT" w:bidi="pt_PT"/>
        </w:rPr>
      </w:r>
      <w:r>
        <w:rPr>
          <w:lang w:val="pt_PT" w:bidi="pt_PT"/>
        </w:rPr>
        <w:t xml:space="preserve">Barnabé era um bom homem, cheio do </w:t>
      </w:r>
      <w:r>
        <w:rPr>
          <w:b/>
          <w:lang w:val="pt_PT" w:bidi="pt_PT"/>
        </w:rPr>
        <w:t>Espírito Santo</w:t>
      </w:r>
      <w:r>
        <w:rPr>
          <w:lang w:val="pt_PT" w:bidi="pt_PT"/>
        </w:rPr>
        <w:t xml:space="preserve"> e fé. O Espírito Santo, ou o espírito de Deus, equipou Barnabé em seu ministério. O Espírito Santo levou Barnabé a encorajar os outros com sabedoria e autoridade divina. Consulte o Glossário Mestre para mais informações sobre </w:t>
      </w:r>
      <w:r>
        <w:rPr>
          <w:lang w:val="pt_PT" w:bidi="pt_PT"/>
        </w:rPr>
        <w:t>Espírito Santo</w:t>
      </w:r>
      <w:r>
        <w:rPr>
          <w:lang w:val="pt_PT" w:bidi="pt_PT"/>
        </w:rPr>
        <w:t xml:space="preserve">. Barnabé também estava cheio de </w:t>
      </w:r>
      <w:r>
        <w:rPr>
          <w:b/>
          <w:lang w:val="pt_PT" w:bidi="pt_PT"/>
        </w:rPr>
        <w:t>fé</w:t>
      </w:r>
      <w:r>
        <w:rPr>
          <w:lang w:val="pt_PT" w:bidi="pt_PT"/>
        </w:rPr>
        <w:t xml:space="preserve">. Ele colocou toda a sua confiança em Deus. Barnabé confiava plenamente em Jesus como Senhor e acreditava que Deus daria a ele poder para realizar o trabalho de Deus. Consulte o Glossário Mestre para mais informações sobre </w:t>
      </w:r>
      <w:r>
        <w:rPr>
          <w:lang w:val="pt_PT" w:bidi="pt_PT"/>
        </w:rPr>
        <w:t>fé</w:t>
      </w:r>
      <w:r>
        <w:rPr>
          <w:lang w:val="pt_PT" w:bidi="pt_PT"/>
        </w:rPr>
        <w:t>.</w:t>
      </w:r>
    </w:p>
    <w:p>
      <w:pPr/>
      <w:r>
        <w:rPr>
          <w:lang w:val="pt_PT" w:bidi="pt_PT"/>
        </w:rPr>
      </w:r>
      <w:r>
        <w:rPr>
          <w:lang w:val="pt_PT" w:bidi="pt_PT"/>
        </w:rPr>
        <w:t xml:space="preserve">Barnabé precisava de ajuda para ensinar os novos seguidores de Jesus em Antioquia. Barnabé foi para Tarso para pegar Saulo. Por um ano, eles ensinaram os seguidores de Jesus e muitas mais pessoas em Antioquia. Os </w:t>
      </w:r>
      <w:r>
        <w:rPr>
          <w:b/>
          <w:lang w:val="pt_PT" w:bidi="pt_PT"/>
        </w:rPr>
        <w:t>discípulos</w:t>
      </w:r>
      <w:r>
        <w:rPr>
          <w:lang w:val="pt_PT" w:bidi="pt_PT"/>
        </w:rPr>
        <w:t xml:space="preserve"> foram chamados de </w:t>
      </w:r>
      <w:r>
        <w:rPr>
          <w:b/>
          <w:lang w:val="pt_PT" w:bidi="pt_PT"/>
        </w:rPr>
        <w:t>cristãos</w:t>
      </w:r>
      <w:r>
        <w:rPr>
          <w:lang w:val="pt_PT" w:bidi="pt_PT"/>
        </w:rPr>
        <w:t xml:space="preserve"> pela primeira vez em Antioquia. Aqui, </w:t>
      </w:r>
      <w:r>
        <w:rPr>
          <w:lang w:val="pt_PT" w:bidi="pt_PT"/>
        </w:rPr>
        <w:t>discípulos</w:t>
      </w:r>
      <w:r>
        <w:rPr>
          <w:lang w:val="pt_PT" w:bidi="pt_PT"/>
        </w:rPr>
        <w:t xml:space="preserve"> significa seguidores de Jesus, não os doze discípulos de Jesus. Os seguidores de Jesus assumiram o nome “cristãos”, um nome provavelmente dado e usado principalmente por não cristãos. No mundo romano, a confissão “César é Senhor” era comum. Em contraste, os seguidores de Jesus diziam: “Cristo é Senhor”. Cristão significa aquele que é um seguidor de </w:t>
      </w:r>
      <w:r>
        <w:rPr>
          <w:b/>
          <w:lang w:val="pt_PT" w:bidi="pt_PT"/>
        </w:rPr>
        <w:t>Cristo</w:t>
      </w:r>
      <w:r>
        <w:rPr>
          <w:lang w:val="pt_PT" w:bidi="pt_PT"/>
        </w:rPr>
        <w:t xml:space="preserve">. “Cristo” é a palavra grega para a palavra hebraica “Messias”. Significa alguém que Deus ungiu, ou nomeou para uma tarefa especial. Consulte o Glossário Mestre para mais informações sobre </w:t>
      </w:r>
      <w:r>
        <w:rPr>
          <w:lang w:val="pt_PT" w:bidi="pt_PT"/>
        </w:rPr>
        <w:t>Cristo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11:27–30</w:t>
      </w:r>
      <w:r>
        <w:rPr>
          <w:lang w:val="pt_PT" w:bidi="pt_PT"/>
        </w:rPr>
      </w:r>
    </w:p>
    <w:p>
      <w:pPr>
        <w:pStyle w:val="Heading3"/>
      </w:pPr>
      <w:r>
        <w:rPr>
          <w:lang w:val="pt_PT" w:bidi="pt_PT"/>
        </w:rPr>
        <w:t>Ouvir e Sentir</w:t>
      </w:r>
    </w:p>
    <w:p>
      <w:pPr/>
      <w:r>
        <w:rPr>
          <w:lang w:val="pt_PT" w:bidi="pt_PT"/>
        </w:rPr>
      </w:r>
      <w:r>
        <w:rPr>
          <w:lang w:val="pt_PT" w:bidi="pt_PT"/>
        </w:rPr>
        <w:t>Ouçam Atos 11.27–30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Os seguidores de Jesus foram espalhados de Jerusalém depois da morte de Estêvão. Eles compartilharam fielmente as boas novas de Jesus por onde eles foram. Muitas pessoas, judeus e não judeus, se voltaram para Jesus como Senhor. Antioquia é um dos lugares onde isso aconteceu. Tantas pessoas se voltaram para o Senhor que Barnabé e Saulo vieram para Antioquia para ensinar elas. Nessa história, a igreja em crescimento em Antioquia ajuda outros irmãos e irmãs em Cristo na Judeia.</w:t>
      </w:r>
    </w:p>
    <w:p>
      <w:pPr/>
      <w:r>
        <w:rPr>
          <w:lang w:val="pt_PT" w:bidi="pt_PT"/>
        </w:rPr>
      </w:r>
      <w:r>
        <w:rPr>
          <w:lang w:val="pt_PT" w:bidi="pt_PT"/>
        </w:rPr>
        <w:t>Lucas começa essa história com “durante esse tempo”, ou “agora nesses dias”. Não está claro exatamente quanto tempo passou, mas vemos no final da passagem que Barnabé e Saulo ainda estão em Antioquia quando essa história acontece.</w:t>
      </w:r>
    </w:p>
    <w:p>
      <w:pPr/>
      <w:r>
        <w:rPr>
          <w:lang w:val="pt_PT" w:bidi="pt_PT"/>
        </w:rPr>
      </w:r>
      <w:r>
        <w:rPr>
          <w:lang w:val="pt_PT" w:bidi="pt_PT"/>
        </w:rPr>
        <w:t>Os profetas vêm de Jerusalém para Antioquia. Como os profetas vêm de Jerusalém, eles provavelmente são cristãos judeus. Os profetas são seguidores de Jesus que recebem uma mensagem de Deus e dão a outras pessoas. Às vezes, os profetas contavam às pessoas sobre coisas que aconteceriam no futuro, mas esse não era seu propósito principal. As cartas de Paulo mencionam o dom espiritual da profecia. Paulo considerava os profetas cristãos como uma parte muito importante da igreja.</w:t>
      </w:r>
    </w:p>
    <w:p>
      <w:pPr/>
      <w:r>
        <w:rPr>
          <w:lang w:val="pt_PT" w:bidi="pt_PT"/>
        </w:rPr>
      </w:r>
      <w:r>
        <w:rPr>
          <w:lang w:val="pt_PT" w:bidi="pt_PT"/>
        </w:rPr>
        <w:t xml:space="preserve">Mostre um mapa que inclua a </w:t>
      </w:r>
      <w:r>
        <w:rPr>
          <w:lang w:val="pt_PT" w:bidi="pt_PT"/>
        </w:rPr>
        <w:t>região da Judeia, a cidade de Antioquia e a cidade de Jerusalém</w:t>
      </w:r>
      <w:r>
        <w:rPr>
          <w:lang w:val="pt_PT" w:bidi="pt_PT"/>
        </w:rPr>
        <w:t>.</w:t>
      </w:r>
    </w:p>
    <w:p>
      <w:pPr/>
      <w:r>
        <w:rPr>
          <w:lang w:val="pt_PT" w:bidi="pt_PT"/>
        </w:rPr>
      </w:r>
      <w:r>
        <w:rPr>
          <w:lang w:val="pt_PT" w:bidi="pt_PT"/>
        </w:rPr>
        <w:t>Discuta o seguinte com sua equipe de tradução: Em sua cultura, há pessoas que preveem o futuro? Que tipo de influência eles têm em sua comunidade? As pessoas que preveem o futuro são respeitadas pela comunidade?</w:t>
      </w:r>
    </w:p>
    <w:p>
      <w:pPr/>
      <w:r>
        <w:rPr>
          <w:lang w:val="pt_PT" w:bidi="pt_PT"/>
        </w:rPr>
      </w:r>
      <w:r>
        <w:rPr>
          <w:lang w:val="pt_PT" w:bidi="pt_PT"/>
        </w:rPr>
        <w:t>Ágabo é um dos profetas que vem para Antioquia. Essa é a primeira menção de Ágabo, mas Lucas escreve sobre ele mais tarde em Atos. Em ambos os contos, Ágabo faz uma previsão de eventos futuros. Nessa história, Ágabo dá uma mensagem por meio do poder do Espírito de Deus, ou o Espírito Santo. O Espírito de Deus permite que Ágabo preveja que haverá uma grande fome em todo o mundo romano, ou onde quer que as pessoas vivem.</w:t>
      </w:r>
    </w:p>
    <w:p>
      <w:pPr/>
      <w:r>
        <w:rPr>
          <w:lang w:val="pt_PT" w:bidi="pt_PT"/>
        </w:rPr>
      </w:r>
      <w:r>
        <w:rPr>
          <w:lang w:val="pt_PT" w:bidi="pt_PT"/>
        </w:rPr>
        <w:t>Lucas usa parênteses quando escreve “a fome aconteceu durante o reinado de Cláudio”. Essa não é parte da mensagem de Ágabo. Esse é um comentário adicionado por Lucas. Cláudio era o quarto imperador romano. Ele reinou dos anos 41 a 54 d.C. Enquanto Cláudio era imperador, havia muitas colheitas ruins e escassez de comida em Roma, Grécia, Egito e Judeia.</w:t>
      </w:r>
    </w:p>
    <w:p>
      <w:pPr/>
      <w:r>
        <w:rPr>
          <w:lang w:val="pt_PT" w:bidi="pt_PT"/>
        </w:rPr>
      </w:r>
      <w:r>
        <w:rPr>
          <w:lang w:val="pt_PT" w:bidi="pt_PT"/>
        </w:rPr>
        <w:t xml:space="preserve">Mostre um mapa do </w:t>
      </w:r>
      <w:r>
        <w:rPr>
          <w:lang w:val="pt_PT" w:bidi="pt_PT"/>
        </w:rPr>
        <w:t>Império Romano durante 45–47 d.C</w:t>
      </w:r>
      <w:r>
        <w:rPr>
          <w:lang w:val="pt_PT" w:bidi="pt_PT"/>
        </w:rPr>
        <w:t>.</w:t>
      </w:r>
    </w:p>
    <w:p>
      <w:pPr/>
      <w:r>
        <w:rPr>
          <w:lang w:val="pt_PT" w:bidi="pt_PT"/>
        </w:rPr>
      </w:r>
      <w:r>
        <w:rPr>
          <w:lang w:val="pt_PT" w:bidi="pt_PT"/>
        </w:rPr>
        <w:t xml:space="preserve">Mostre uma imagem do </w:t>
      </w:r>
      <w:r>
        <w:rPr>
          <w:lang w:val="pt_PT" w:bidi="pt_PT"/>
        </w:rPr>
        <w:t>imperador Cláudio</w:t>
      </w:r>
      <w:r>
        <w:rPr>
          <w:lang w:val="pt_PT" w:bidi="pt_PT"/>
        </w:rPr>
        <w:t>.</w:t>
      </w:r>
    </w:p>
    <w:p>
      <w:pPr/>
      <w:r>
        <w:rPr>
          <w:lang w:val="pt_PT" w:bidi="pt_PT"/>
        </w:rPr>
      </w:r>
      <w:r>
        <w:rPr>
          <w:lang w:val="pt_PT" w:bidi="pt_PT"/>
        </w:rPr>
        <w:t>Lucas não diz como os cristãos em Antioquia sabem que a Judeia sofrerá de fome. No entanto, todos os discípulos, ou seguidores devotos de Jesus em Antioquia, decidem enviar ajuda para a Judeia. Todos dão tanto quanto podem. Dinheiro é mais fácil de enviar do que comida. Está implícito que as pessoas coletaram dinheiro, embora “dinheiro” não seja usado na passagem.</w:t>
      </w:r>
    </w:p>
    <w:p>
      <w:pPr/>
      <w:r>
        <w:rPr>
          <w:lang w:val="pt_PT" w:bidi="pt_PT"/>
        </w:rPr>
      </w:r>
      <w:r>
        <w:rPr>
          <w:lang w:val="pt_PT" w:bidi="pt_PT"/>
        </w:rPr>
        <w:t>Discuta o seguinte com sua equipe: Sua comunidade já experimentou uma fome, ou uma escassez de comida? Se sim, como sua comunidade sobreviveu? Em sua cultura, como as comunidades ajudam os outros quando há uma colheita ruim ou escassez de comida?</w:t>
      </w:r>
    </w:p>
    <w:p>
      <w:pPr/>
      <w:r>
        <w:rPr>
          <w:lang w:val="pt_PT" w:bidi="pt_PT"/>
        </w:rPr>
      </w:r>
      <w:r>
        <w:rPr>
          <w:lang w:val="pt_PT" w:bidi="pt_PT"/>
        </w:rPr>
        <w:t>Os seguidores de Jesus em Antioquia são de países e etnias diferentes. Alguns são crentes judeus e muitos são crentes não judeus. A igreja em Antioquia pode já sentir unidade com a igreja em Jerusalém, mesmo que a maioria dos crentes em Jerusalém seja judeus. Os crentes em Antioquia podem ser gratos à igreja na Judeia porque as boas novas sobre Jesus haviam vindo de Jerusalém. Apesar das diferenças culturais, os seguidores de Jesus em Antioquia dão tanto quanto podem para ajudar seus irmãos e irmãs em Cristo na Judeia.</w:t>
      </w:r>
    </w:p>
    <w:p>
      <w:pPr/>
      <w:r>
        <w:rPr>
          <w:lang w:val="pt_PT" w:bidi="pt_PT"/>
        </w:rPr>
      </w:r>
      <w:r>
        <w:rPr>
          <w:lang w:val="pt_PT" w:bidi="pt_PT"/>
        </w:rPr>
        <w:t>Barnabé e Saulo levam o presente para a Judeia e dão aos anciãos, ou homens que são líderes nas igrejas da Judeia. A passagem diz que o socorro foi enviado para a Judeia. Jerusalém não é mencionada aqui. No entanto, mais tarde em Atos depois da morte de Herodes, Lucas escreve que Barnabé e Saulo deixam Jerusalém e retornam para Antioquia. Podemos inferir que Barnabé e Saulo vão para Jerusalém para distribuir o socorro.</w:t>
      </w:r>
    </w:p>
    <w:p>
      <w:pPr/>
      <w:r>
        <w:rPr>
          <w:lang w:val="pt_PT" w:bidi="pt_PT"/>
        </w:rPr>
      </w:r>
      <w:r>
        <w:rPr>
          <w:lang w:val="pt_PT" w:bidi="pt_PT"/>
        </w:rPr>
        <w:t xml:space="preserve">Mostre um mapa que inclua </w:t>
      </w:r>
      <w:r>
        <w:rPr>
          <w:lang w:val="pt_PT" w:bidi="pt_PT"/>
        </w:rPr>
        <w:t>Jerusalém, Antioquia e Judeia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Os profetas, ou mensageiros de Deus, deixaram Jerusalém e foram para Antioquia.</w:t>
      </w:r>
    </w:p>
    <w:p>
      <w:pPr/>
      <w:r>
        <w:rPr>
          <w:lang w:val="pt_PT" w:bidi="pt_PT"/>
        </w:rPr>
      </w:r>
      <w:r>
        <w:rPr>
          <w:b/>
          <w:lang w:val="pt_PT" w:bidi="pt_PT"/>
        </w:rPr>
        <w:t>Segunda cena:</w:t>
      </w:r>
      <w:r>
        <w:rPr>
          <w:lang w:val="pt_PT" w:bidi="pt_PT"/>
        </w:rPr>
        <w:t xml:space="preserve"> Os seguidores de Jesus em Antioquia estão reunidos. Ágabo, um dos profetas de Jerusalém, se levanta. Pelo poder do Espírito de Deus, Ágabo diz aos crentes que haverá uma grande fome em todo o mundo. Os seguidores de Jesus em Antioquia decidem enviar socorro a seus irmãos e irmãs em Cristo na Judeia.</w:t>
      </w:r>
    </w:p>
    <w:p>
      <w:pPr/>
      <w:r>
        <w:rPr>
          <w:lang w:val="pt_PT" w:bidi="pt_PT"/>
        </w:rPr>
      </w:r>
      <w:r>
        <w:rPr>
          <w:b/>
          <w:lang w:val="pt_PT" w:bidi="pt_PT"/>
        </w:rPr>
        <w:t>Terceira cena:</w:t>
      </w:r>
      <w:r>
        <w:rPr>
          <w:lang w:val="pt_PT" w:bidi="pt_PT"/>
        </w:rPr>
        <w:t xml:space="preserve"> Os crentes em Antioquia contribuem tanto quanto podem. Barnabé e Saulo levam os presentes para a Judeia. Eles dão os presentes aos anciãos na Judeia.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Profetas que deixam Jerusalém e viajam para Antioquia</w:t>
      </w:r>
    </w:p>
    <w:p>
      <w:pPr>
        <w:pStyle w:val="ListBullet"/>
        <w:spacing w:line="240" w:lineRule="auto"/>
        <w:ind w:left="720"/>
      </w:pPr>
      <w:r>
        <w:rPr>
          <w:lang w:val="pt_PT" w:bidi="pt_PT"/>
        </w:rPr>
      </w:r>
      <w:r>
        <w:rPr>
          <w:lang w:val="pt_PT" w:bidi="pt_PT"/>
        </w:rPr>
        <w:t>Ágabo</w:t>
      </w:r>
    </w:p>
    <w:p>
      <w:pPr>
        <w:pStyle w:val="ListBullet"/>
        <w:spacing w:line="240" w:lineRule="auto"/>
        <w:ind w:left="720"/>
      </w:pPr>
      <w:r>
        <w:rPr>
          <w:lang w:val="pt_PT" w:bidi="pt_PT"/>
        </w:rPr>
      </w:r>
      <w:r>
        <w:rPr>
          <w:lang w:val="pt_PT" w:bidi="pt_PT"/>
        </w:rPr>
        <w:t>Discípulos, ou seguidores de Jesus em Antioquia</w:t>
      </w:r>
    </w:p>
    <w:p>
      <w:pPr>
        <w:pStyle w:val="ListBullet"/>
        <w:spacing w:line="240" w:lineRule="auto"/>
        <w:ind w:left="720"/>
      </w:pPr>
      <w:r>
        <w:rPr>
          <w:lang w:val="pt_PT" w:bidi="pt_PT"/>
        </w:rPr>
      </w:r>
      <w:r>
        <w:rPr>
          <w:lang w:val="pt_PT" w:bidi="pt_PT"/>
        </w:rPr>
        <w:t>Cláudio</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Seguidores de Jesus na Judeia</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Anciãos na Judeia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tem alguns lugares diferentes.</w:t>
      </w:r>
    </w:p>
    <w:p>
      <w:pPr/>
      <w:r>
        <w:rPr>
          <w:lang w:val="pt_PT" w:bidi="pt_PT"/>
        </w:rPr>
      </w:r>
      <w:r>
        <w:rPr>
          <w:lang w:val="pt_PT" w:bidi="pt_PT"/>
        </w:rPr>
        <w:t xml:space="preserve">Mostre um mapa que inclua a </w:t>
      </w:r>
      <w:r>
        <w:rPr>
          <w:lang w:val="pt_PT" w:bidi="pt_PT"/>
        </w:rPr>
        <w:t>região da Judeia, a cidade de Antioquia e a cidade de Jerusalém</w:t>
      </w:r>
      <w:r>
        <w:rPr>
          <w:lang w:val="pt_PT" w:bidi="pt_PT"/>
        </w:rPr>
        <w:t>.</w:t>
      </w:r>
    </w:p>
    <w:p>
      <w:pPr/>
      <w:r>
        <w:rPr>
          <w:lang w:val="pt_PT" w:bidi="pt_PT"/>
        </w:rPr>
      </w:r>
      <w:r>
        <w:rPr>
          <w:lang w:val="pt_PT" w:bidi="pt_PT"/>
        </w:rPr>
        <w:t>Jerusalém é uma cidade na província da Judeia.</w:t>
      </w:r>
    </w:p>
    <w:p>
      <w:pPr/>
      <w:r>
        <w:rPr>
          <w:lang w:val="pt_PT" w:bidi="pt_PT"/>
        </w:rPr>
      </w:r>
      <w:r>
        <w:rPr>
          <w:lang w:val="pt_PT" w:bidi="pt_PT"/>
        </w:rPr>
        <w:t>Quando essa história começa, Saulo e Barnabé ainda estão em Antioquia. Eles estão ensinando os seguidores de Jesus. Muitos novos crentes são não judeus. A igreja está crescendo em Antioquia.</w:t>
      </w:r>
    </w:p>
    <w:p>
      <w:pPr/>
      <w:r>
        <w:rPr>
          <w:lang w:val="pt_PT" w:bidi="pt_PT"/>
        </w:rPr>
      </w:r>
      <w:r>
        <w:rPr>
          <w:lang w:val="pt_PT" w:bidi="pt_PT"/>
        </w:rPr>
        <w:t>É importante observar a frase “os profetas desceram de Jerusalém para Antioquia”. O idioma grego usa palavras diferentes para viajar para um lugar mais alto ou mais baixo. Jerusalém está em uma elevação mais alta do que Antioquia. Os profetas viajam para baixo em elevação, ou mais perto do nível do mar.</w:t>
      </w:r>
    </w:p>
    <w:p>
      <w:pPr/>
      <w:r>
        <w:rPr>
          <w:lang w:val="pt_PT" w:bidi="pt_PT"/>
        </w:rPr>
      </w:r>
      <w:r>
        <w:rPr>
          <w:lang w:val="pt_PT" w:bidi="pt_PT"/>
        </w:rPr>
        <w:t>Antes de Ágabo entregar a mensagem sobre a fome, ele se levanta. Podemos assumir que os crentes estão reunidos, e todos estão sentados. Ágabo fica para dar a mensagem por meio do poder do Espírito de Deus. Ágabo prevê que onde quer que as pessoas vivam em toda a terra, principalmente o Império Romano, haverá uma grande fome.</w:t>
      </w:r>
    </w:p>
    <w:p>
      <w:pPr/>
      <w:r>
        <w:rPr>
          <w:lang w:val="pt_PT" w:bidi="pt_PT"/>
        </w:rPr>
      </w:r>
      <w:r>
        <w:rPr>
          <w:lang w:val="pt_PT" w:bidi="pt_PT"/>
        </w:rPr>
        <w:t>Os seguidores de Jesus em Antioquia provavelmente reuniram dinheiro para o fundo de socorro de maneiras diferentes. Alguns podem ter tirado dinheiro de sua renda fixa. Outros podem ter vendido propriedade para contribuir. Isso seria semelhante ao que aconteceu em Jerusalém depois que o Espírito Santo veio. Muitos seguidores de Jesus em Jerusalém venderam sua terra e deram o dinheiro para fornecer aos outros na igreja.</w:t>
      </w:r>
    </w:p>
    <w:p>
      <w:pPr/>
      <w:r>
        <w:rPr>
          <w:lang w:val="pt_PT" w:bidi="pt_PT"/>
        </w:rPr>
      </w:r>
      <w:r>
        <w:rPr>
          <w:lang w:val="pt_PT" w:bidi="pt_PT"/>
        </w:rPr>
        <w:t>A passagem diz que o socorro foi enviado aos seguidores de Jesus na Judeia. No entanto, no próximo capítulo de Atos, Lucas menciona que Barnabé e Saulo deixam Jerusalém e retornam para Antioquia. Podemos inferir que Barnabé e Saulo vão para Jerusalém.</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Profetas que deixam Jerusalém e viajam para Antioquia</w:t>
      </w:r>
    </w:p>
    <w:p>
      <w:pPr>
        <w:pStyle w:val="ListBullet"/>
        <w:spacing w:line="240" w:lineRule="auto"/>
        <w:ind w:left="720"/>
      </w:pPr>
      <w:r>
        <w:rPr>
          <w:lang w:val="pt_PT" w:bidi="pt_PT"/>
        </w:rPr>
      </w:r>
      <w:r>
        <w:rPr>
          <w:lang w:val="pt_PT" w:bidi="pt_PT"/>
        </w:rPr>
        <w:t>Ágabo</w:t>
      </w:r>
    </w:p>
    <w:p>
      <w:pPr>
        <w:pStyle w:val="ListBullet"/>
        <w:spacing w:line="240" w:lineRule="auto"/>
        <w:ind w:left="720"/>
      </w:pPr>
      <w:r>
        <w:rPr>
          <w:lang w:val="pt_PT" w:bidi="pt_PT"/>
        </w:rPr>
      </w:r>
      <w:r>
        <w:rPr>
          <w:lang w:val="pt_PT" w:bidi="pt_PT"/>
        </w:rPr>
        <w:t>Discípulos, ou seguidores de Jesus em Antioquia</w:t>
      </w:r>
    </w:p>
    <w:p>
      <w:pPr>
        <w:pStyle w:val="ListBullet"/>
        <w:spacing w:line="240" w:lineRule="auto"/>
        <w:ind w:left="720"/>
      </w:pPr>
      <w:r>
        <w:rPr>
          <w:lang w:val="pt_PT" w:bidi="pt_PT"/>
        </w:rPr>
      </w:r>
      <w:r>
        <w:rPr>
          <w:lang w:val="pt_PT" w:bidi="pt_PT"/>
        </w:rPr>
        <w:t>Cláudio</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Seguidores de Jesus na Judeia</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Anciãos na Judeia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Saulo e Barnabé ainda estão em Antioquia ensinando os seguidores de Jesus. Durante esse tempo, os profetas ou mensageiros de Deus, viajam de Jerusalém para Antioquia.</w:t>
      </w:r>
    </w:p>
    <w:p>
      <w:pPr/>
      <w:r>
        <w:rPr>
          <w:lang w:val="pt_PT" w:bidi="pt_PT"/>
        </w:rPr>
      </w:r>
      <w:r>
        <w:rPr>
          <w:lang w:val="pt_PT" w:bidi="pt_PT"/>
        </w:rPr>
        <w:t>Os seguidores de Jesus em Antioquia estão reunidos e sentados. Ágabo, um dos mensageiros de Deus de Jerusalém, se levanta. Falando por meio do poder do Espírito de Deus, Ágabo diz aos crentes reunidos que onde quer que as pessoas estejam vivendo na terra, haverá uma grande fome.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Ágabo: “Como você está se sentindo?”. Vocês podem ouvir coisas como: “Inspirado”, “Ansioso” e “Nervoso”.</w:t>
      </w:r>
    </w:p>
    <w:p>
      <w:pPr>
        <w:pStyle w:val="ListBullet"/>
        <w:spacing w:line="240" w:lineRule="auto"/>
        <w:ind w:left="720"/>
      </w:pPr>
      <w:r>
        <w:rPr>
          <w:lang w:val="pt_PT" w:bidi="pt_PT"/>
        </w:rPr>
      </w:r>
      <w:r>
        <w:rPr>
          <w:lang w:val="pt_PT" w:bidi="pt_PT"/>
        </w:rPr>
        <w:t>Pergunte aos seguidores de Jesus em Antioquia: "Como vocês estão se sentindo?" Vocês podem ouvir coisas como: "Preocupado", "Aflito", ou "Surpreso".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seguidores de Jesus em Antioquia decidem fazer algo sobre a fome que está por vir. Eles decidem enviar ajuda a seus irmãos e irmãs em Cristo que vivem na Judeia. Eles reuniram tanto dinheiro quanto podiam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seguidores de Jesus em Antioquia: "Como vocês estão se sentindo?" Vocês podem ouvir coisas como: “Grato por poder ajudar”, “Generoso”, ou “Confiante que Deus providenciará”.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ofertas são dados a Barnabé e Saulo. Barnabé e Saulo levam as ofertas e viajam para A Judeia. Eles dão as ofertas aos anciãos, ou homens mais velhos que são líderes nas igrejas da Judeia.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anciãos em Jerusalém: "Como vocês estão se sentindo?" Vocês podem ouvir coisas como: “Grato”, “Surpreso”, ou “Sem palavras — Não sei o que dizer!”</w:t>
      </w:r>
    </w:p>
    <w:p>
      <w:pPr>
        <w:pStyle w:val="ListBullet"/>
        <w:spacing w:line="240" w:lineRule="auto"/>
        <w:ind w:left="720"/>
      </w:pPr>
      <w:r>
        <w:rPr>
          <w:lang w:val="pt_PT" w:bidi="pt_PT"/>
        </w:rPr>
      </w:r>
      <w:r>
        <w:rPr>
          <w:lang w:val="pt_PT" w:bidi="pt_PT"/>
        </w:rPr>
        <w:t>Pergunte a Barnabé e Saulo: "Como vocês estão se sentindo?" Vocês podem ouvir coisas como: “Surpreso”, “Nervoso por estar de volta onde Estêvão foi morto”, ou “Feliz por ver meus amigos em Jerusalém novamente”.</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Saulo e Barnabé estão em Antioquia, ensinando a igreja em crescimento. Os profetas de Jerusalém viajam para Antioquia. </w:t>
      </w:r>
      <w:r>
        <w:rPr>
          <w:b/>
          <w:lang w:val="pt_PT" w:bidi="pt_PT"/>
        </w:rPr>
        <w:t>Profetas</w:t>
      </w:r>
      <w:r>
        <w:rPr>
          <w:lang w:val="pt_PT" w:bidi="pt_PT"/>
        </w:rPr>
        <w:t xml:space="preserve"> são pessoas que recebem um chamado e uma mensagem de Deus, e levam a mensagem para o povo de Deus. Um profeta entende que seu trabalho mais importante é levar a mensagem de Deus para as pessoas. Nessa história, um profeta conta sobre algo que acontecerá no futuro, mas esse não é o trabalho principal de um profeta. Consulte o Glossário Mestre para mais informações sobre </w:t>
      </w:r>
      <w:r>
        <w:rPr>
          <w:lang w:val="pt_PT" w:bidi="pt_PT"/>
        </w:rPr>
        <w:t>profetas</w:t>
      </w:r>
      <w:r>
        <w:rPr>
          <w:lang w:val="pt_PT" w:bidi="pt_PT"/>
        </w:rPr>
        <w:t>. Use a mesma palavra para profeta que você usou em histórias anteriores.</w:t>
      </w:r>
    </w:p>
    <w:p>
      <w:pPr/>
      <w:r>
        <w:rPr>
          <w:lang w:val="pt_PT" w:bidi="pt_PT"/>
        </w:rPr>
      </w:r>
      <w:r>
        <w:rPr>
          <w:lang w:val="pt_PT" w:bidi="pt_PT"/>
        </w:rPr>
        <w:t xml:space="preserve">Os seguidores de Jesus em Antioquia estão reunidos. Ágabo, um profeta de Jerusalém, se levanta e faz uma </w:t>
      </w:r>
      <w:r>
        <w:rPr>
          <w:b/>
          <w:lang w:val="pt_PT" w:bidi="pt_PT"/>
        </w:rPr>
        <w:t>predição</w:t>
      </w:r>
      <w:r>
        <w:rPr>
          <w:lang w:val="pt_PT" w:bidi="pt_PT"/>
        </w:rPr>
        <w:t xml:space="preserve"> pelo Espírito. “Predizer” é prever quando algo acontecerá no futuro. </w:t>
      </w:r>
      <w:r>
        <w:rPr>
          <w:b/>
          <w:lang w:val="pt_PT" w:bidi="pt_PT"/>
        </w:rPr>
        <w:t>Espírito</w:t>
      </w:r>
      <w:r>
        <w:rPr>
          <w:lang w:val="pt_PT" w:bidi="pt_PT"/>
        </w:rPr>
        <w:t xml:space="preserve"> é o poder ou autoridade que Deus dá a alguém para fazer coisas incríveis. Espírito nesta história se refere ao Espírito de Deus, ou o </w:t>
      </w:r>
      <w:r>
        <w:rPr>
          <w:b/>
          <w:lang w:val="pt_PT" w:bidi="pt_PT"/>
        </w:rPr>
        <w:t>Espírito Santo</w:t>
      </w:r>
      <w:r>
        <w:rPr>
          <w:lang w:val="pt_PT" w:bidi="pt_PT"/>
        </w:rPr>
        <w:t xml:space="preserve">. O Espírito de Deus dá a Ágabo o poder para prever um evento futuro. Consulte o Glossário Mestre para mais sobre o </w:t>
      </w:r>
      <w:r>
        <w:rPr>
          <w:lang w:val="pt_PT" w:bidi="pt_PT"/>
        </w:rPr>
        <w:t>Espírito Santo</w:t>
      </w:r>
      <w:r>
        <w:rPr>
          <w:lang w:val="pt_PT" w:bidi="pt_PT"/>
        </w:rPr>
        <w:t>. Use a mesma palavra para Espírito que você usou no termo Espírito Santo em histórias anteriores.</w:t>
      </w:r>
    </w:p>
    <w:p>
      <w:pPr/>
      <w:r>
        <w:rPr>
          <w:lang w:val="pt_PT" w:bidi="pt_PT"/>
        </w:rPr>
      </w:r>
      <w:r>
        <w:rPr>
          <w:lang w:val="pt_PT" w:bidi="pt_PT"/>
        </w:rPr>
        <w:t xml:space="preserve">Ágabo prevê pelo Espírito que uma grande fome acontecerá </w:t>
      </w:r>
      <w:r>
        <w:rPr>
          <w:b/>
          <w:lang w:val="pt_PT" w:bidi="pt_PT"/>
        </w:rPr>
        <w:t>sobre todo o mundo romano</w:t>
      </w:r>
      <w:r>
        <w:rPr>
          <w:lang w:val="pt_PT" w:bidi="pt_PT"/>
        </w:rPr>
        <w:t>. “Sobre todo o mundo romano” no idioma grego significa “sobre toda a terra habitada”, ou onde quer que as pessoas vivem na terra. A maioria dos estudiosos pensa que isso se refere ao Império Romano. Outros pensam que isso se refere a todo o mundo. Outra possibilidade é que a frase significa que a fome está acontecendo em todas as partes do mundo que os crentes conheciam naquela época.</w:t>
      </w:r>
    </w:p>
    <w:p>
      <w:pPr/>
      <w:r>
        <w:rPr>
          <w:lang w:val="pt_PT" w:bidi="pt_PT"/>
        </w:rPr>
      </w:r>
      <w:r>
        <w:rPr>
          <w:lang w:val="pt_PT" w:bidi="pt_PT"/>
        </w:rPr>
        <w:t xml:space="preserve">Mostre um mapa do </w:t>
      </w:r>
      <w:r>
        <w:rPr>
          <w:lang w:val="pt_PT" w:bidi="pt_PT"/>
        </w:rPr>
        <w:t>Império Romano durante 45–47 d.C</w:t>
      </w:r>
      <w:r>
        <w:rPr>
          <w:lang w:val="pt_PT" w:bidi="pt_PT"/>
        </w:rPr>
        <w:t>.</w:t>
      </w:r>
    </w:p>
    <w:p>
      <w:pPr/>
      <w:r>
        <w:rPr>
          <w:lang w:val="pt_PT" w:bidi="pt_PT"/>
        </w:rPr>
      </w:r>
      <w:r>
        <w:rPr>
          <w:lang w:val="pt_PT" w:bidi="pt_PT"/>
        </w:rPr>
        <w:t xml:space="preserve">Os discípulos em Antioquia decidem enviar alívio a outros seguidores de Jesus. </w:t>
      </w:r>
      <w:r>
        <w:rPr>
          <w:b/>
          <w:lang w:val="pt_PT" w:bidi="pt_PT"/>
        </w:rPr>
        <w:t>Discípulos</w:t>
      </w:r>
      <w:r>
        <w:rPr>
          <w:lang w:val="pt_PT" w:bidi="pt_PT"/>
        </w:rPr>
        <w:t xml:space="preserve"> nessa história não significa os doze seguidores mais próximos de Jesus. Aqui </w:t>
      </w:r>
      <w:r>
        <w:rPr>
          <w:lang w:val="pt_PT" w:bidi="pt_PT"/>
        </w:rPr>
        <w:t>discípulos</w:t>
      </w:r>
      <w:r>
        <w:rPr>
          <w:lang w:val="pt_PT" w:bidi="pt_PT"/>
        </w:rPr>
        <w:t xml:space="preserve"> se refere aos seguidores de Jesus em Antioquia. Eles se reúnem tanto quanto podem para o fundo de ajuda. Use a mesma palavra para discípulos que você usou em histórias anteriores.</w:t>
      </w:r>
    </w:p>
    <w:p>
      <w:pPr/>
      <w:r>
        <w:rPr>
          <w:lang w:val="pt_PT" w:bidi="pt_PT"/>
        </w:rPr>
      </w:r>
      <w:r>
        <w:rPr>
          <w:lang w:val="pt_PT" w:bidi="pt_PT"/>
        </w:rPr>
        <w:t xml:space="preserve">A oferta é dada a Barnabé e Saulo. Barnabé e Saulo levam para a Judeia e dão aos anciãos. Os </w:t>
      </w:r>
      <w:r>
        <w:rPr>
          <w:b/>
          <w:lang w:val="pt_PT" w:bidi="pt_PT"/>
        </w:rPr>
        <w:t>anciãos</w:t>
      </w:r>
      <w:r>
        <w:rPr>
          <w:lang w:val="pt_PT" w:bidi="pt_PT"/>
        </w:rPr>
        <w:t xml:space="preserve"> são líderes na comunidade. Na igreja cristã eles também podem ser chamados de presbíteros. Os anciãos são homens que ajudam a comunidade a viver bem juntos. Naquele momento, os anciãos poderiam ser líderes em uma comunidade religiosa ou não religiosa. Como a igreja em Antioquia estava enviando alívio a seus irmãos e irmãs em Cristo, podemos inferir que “anciãos” se refere a líderes nas igrejas da Judeia. Consulte o Glossário Mestre para mais informações sobre </w:t>
      </w:r>
      <w:r>
        <w:rPr>
          <w:lang w:val="pt_PT" w:bidi="pt_PT"/>
        </w:rPr>
        <w:t>anciãos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recitar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12:1–5</w:t>
      </w:r>
      <w:r>
        <w:rPr>
          <w:lang w:val="pt_PT" w:bidi="pt_PT"/>
        </w:rPr>
      </w:r>
    </w:p>
    <w:p>
      <w:pPr>
        <w:pStyle w:val="Heading3"/>
      </w:pPr>
      <w:r>
        <w:rPr>
          <w:lang w:val="pt_PT" w:bidi="pt_PT"/>
        </w:rPr>
        <w:t>Ouvir e Sentir</w:t>
      </w:r>
    </w:p>
    <w:p>
      <w:pPr/>
      <w:r>
        <w:rPr>
          <w:lang w:val="pt_PT" w:bidi="pt_PT"/>
        </w:rPr>
      </w:r>
      <w:r>
        <w:rPr>
          <w:lang w:val="pt_PT" w:bidi="pt_PT"/>
        </w:rPr>
        <w:t>Ouçam Atos 12.1–5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A igreja em Antioquia está crescendo constantemente. Os crentes que fugiram da perseguição em Jerusalém haviam vindo para Antioquia e compartilhavam as boas novas. Muitas pessoas em Antioquia, judeus e não judeus, ouviram as boas novas de Jesus e se voltaram para Jesus como Senhor. Barnabé e Saulo vieram para Antioquia para ensinar a igreja em crescimento. A igreja também reuniu uma oferta de ajuda para os crentes na Judeia, que estão enfrentando uma fome.</w:t>
      </w:r>
    </w:p>
    <w:p>
      <w:pPr/>
      <w:r>
        <w:rPr>
          <w:lang w:val="pt_PT" w:bidi="pt_PT"/>
        </w:rPr>
      </w:r>
      <w:r>
        <w:rPr>
          <w:lang w:val="pt_PT" w:bidi="pt_PT"/>
        </w:rPr>
        <w:t>Nesse período, Herodes Agripa é rei sobre a maior parte da terra de Israel. Ele é o neto de Herodes, o Grande. Herodes, o Grande, era rei da Judeia quando o anjo Gabriel falou com Zacarias sobre o nascimento do filho de Zacarias, João. Herodes Agripa é um judeu da Judeia, a província ao redor de Jerusalém, mas foi criado em Roma em torno das famílias reais romanas. Os líderes romanos deram a Herodes Agripa o título, “rei”. Eles também deram a Herodes o controle das mesmas terras que seu avô havia governado: toda a Judeia, Samaria, a Galileia, a Transjordânia e a Decápolis. Herodes quer ficar em bons termos com as pessoas que ele governa, principalmente judeus. Herodes pensa que isso agradará a Roma e manterá a paz. De acordo com os relatos históricos do reinado de Herodes Agripa, essa história acontece no ano 42 ou 43 d.C.</w:t>
      </w:r>
    </w:p>
    <w:p>
      <w:pPr/>
      <w:r>
        <w:rPr>
          <w:lang w:val="pt_PT" w:bidi="pt_PT"/>
        </w:rPr>
      </w:r>
      <w:r>
        <w:rPr>
          <w:lang w:val="pt_PT" w:bidi="pt_PT"/>
        </w:rPr>
        <w:t xml:space="preserve">Mostre um mapa da </w:t>
      </w:r>
      <w:r>
        <w:rPr>
          <w:lang w:val="pt_PT" w:bidi="pt_PT"/>
        </w:rPr>
        <w:t>área sob o governo de Herodes Agripa por volta dos anos 42–43 d.C</w:t>
      </w:r>
      <w:r>
        <w:rPr>
          <w:lang w:val="pt_PT" w:bidi="pt_PT"/>
        </w:rPr>
        <w:t>.</w:t>
      </w:r>
    </w:p>
    <w:p>
      <w:pPr/>
      <w:r>
        <w:rPr>
          <w:lang w:val="pt_PT" w:bidi="pt_PT"/>
        </w:rPr>
      </w:r>
      <w:r>
        <w:rPr>
          <w:lang w:val="pt_PT" w:bidi="pt_PT"/>
        </w:rPr>
        <w:t>Herodes começa a perseguir a igreja na Judeia. Herodes põe as mãos sobre as pessoas da igreja para maltratá-las. O próprio Herodes não põe as mãos sobre os crentes. Ele ordena que soldados agarrem algumas pessoas da igreja. Como o texto nos diz que os apóstolos Tiago e Pedro estão presos, podemos inferir que os outros que são presos são líderes da igreja.</w:t>
      </w:r>
    </w:p>
    <w:p>
      <w:pPr/>
      <w:r>
        <w:rPr>
          <w:lang w:val="pt_PT" w:bidi="pt_PT"/>
        </w:rPr>
      </w:r>
      <w:r>
        <w:rPr>
          <w:lang w:val="pt_PT" w:bidi="pt_PT"/>
        </w:rPr>
        <w:t>Herodes ordena que alguém use uma espada para matar Tiago. Nos tempos romanos, soldados executavam prisioneiros com uma espada, cortando a cabeça do prisioneiro. O método judaico de execução por espada está empurrando a borda da espada pelo corpo. Lucas não menciona qual método é usado para matar Tiago. Tiago é o irmão mais velho de João, o filho de Zebedeu, e um dos apóstolos. Tiago é o primeiro apóstolo a ser morto por sua fé.</w:t>
      </w:r>
    </w:p>
    <w:p>
      <w:pPr/>
      <w:r>
        <w:rPr>
          <w:lang w:val="pt_PT" w:bidi="pt_PT"/>
        </w:rPr>
      </w:r>
      <w:r>
        <w:rPr>
          <w:lang w:val="pt_PT" w:bidi="pt_PT"/>
        </w:rPr>
        <w:t xml:space="preserve">Mostre uma imagem de uma </w:t>
      </w:r>
      <w:r>
        <w:rPr>
          <w:lang w:val="pt_PT" w:bidi="pt_PT"/>
        </w:rPr>
        <w:t>espada</w:t>
      </w:r>
      <w:r>
        <w:rPr>
          <w:lang w:val="pt_PT" w:bidi="pt_PT"/>
        </w:rPr>
        <w:t>.</w:t>
      </w:r>
    </w:p>
    <w:p>
      <w:pPr/>
      <w:r>
        <w:rPr>
          <w:lang w:val="pt_PT" w:bidi="pt_PT"/>
        </w:rPr>
      </w:r>
      <w:r>
        <w:rPr>
          <w:lang w:val="pt_PT" w:bidi="pt_PT"/>
        </w:rPr>
        <w:t>Pare e discuta o seguinte com sua equipe: Em seu país, como os seguidores de Jesus são perseguidos, ou feridos por sua fé? Discuta como a ameaça de ser morto por sua fé afetaria sua igreja. Se alguém pode ser morto por sua fé em seu país, como isso afeta a maneira como sua igreja se reúne e compartilha sua fé?</w:t>
      </w:r>
    </w:p>
    <w:p>
      <w:pPr/>
      <w:r>
        <w:rPr>
          <w:lang w:val="pt_PT" w:bidi="pt_PT"/>
        </w:rPr>
      </w:r>
      <w:r>
        <w:rPr>
          <w:lang w:val="pt_PT" w:bidi="pt_PT"/>
        </w:rPr>
        <w:t>Herodes vê que os judeus na Judeia estão muito felizes com a execução de Tiago. Portanto, Herodes ordena que soldados prendam Pedro também. Lucas não explica por que Herodes começa a perseguir a igreja na Judeia. No entanto, sabemos que alguns judeus não aceitavam Jesus como o Messias. Alguns judeus não gostavam que os gentios, ou não judeus, estavam sendo levados à fé e ao arrependimento. Herodes provavelmente perseguia os líderes da igreja para ficar em bons termos com os líderes judeus na Judeia.</w:t>
      </w:r>
    </w:p>
    <w:p>
      <w:pPr/>
      <w:r>
        <w:rPr>
          <w:lang w:val="pt_PT" w:bidi="pt_PT"/>
        </w:rPr>
      </w:r>
      <w:r>
        <w:rPr>
          <w:lang w:val="pt_PT" w:bidi="pt_PT"/>
        </w:rPr>
        <w:t>Lucas observa que a prisão de Pedro acontece durante os Dias dos Pães sem fermento (também chamado de Pães Asmos). Durante esse tempo, os judeus não têm permissão para ter qualquer fermento em suas casas ou comer qualquer coisa com fermento. Os Dias dos Pães sem fermento são celebrados depois da refeição da Páscoa. No tempo de Jesus, a celebração era uma combinação da Páscoa e a Festa dos Pães sem fermento. Lucas se referia a essa vez como uma festa contínua e usou ambos os nomes para se referir à festa. A Páscoa e a Festa dos Pães sem fermento é uma festa para lembrar quando Deus salvou os antepassados judeus da escravidão no Egito. Os dias de festa são considerados santos, então as execuções durante esse tempo são ofensivas. Herodes desagradaria aos judeus se ele executasse Pedro durante a festa, então Herodes ordena que soldados colocem Pedro na prisão durante a Festa dos Pães sem fermento. Herodes pretende trazer Pedro para fora para julgamento público imediatamente depois que a Páscoa terminar.</w:t>
      </w:r>
    </w:p>
    <w:p>
      <w:pPr/>
      <w:r>
        <w:rPr>
          <w:lang w:val="pt_PT" w:bidi="pt_PT"/>
        </w:rPr>
      </w:r>
      <w:r>
        <w:rPr>
          <w:lang w:val="pt_PT" w:bidi="pt_PT"/>
        </w:rPr>
        <w:t xml:space="preserve">Mostre uma imagem de </w:t>
      </w:r>
      <w:r>
        <w:rPr>
          <w:lang w:val="pt_PT" w:bidi="pt_PT"/>
        </w:rPr>
        <w:t>pão sem fermento</w:t>
      </w:r>
      <w:r>
        <w:rPr>
          <w:lang w:val="pt_PT" w:bidi="pt_PT"/>
        </w:rPr>
        <w:t>, ou pão sem levedura.</w:t>
      </w:r>
    </w:p>
    <w:p>
      <w:pPr/>
      <w:r>
        <w:rPr>
          <w:lang w:val="pt_PT" w:bidi="pt_PT"/>
        </w:rPr>
      </w:r>
      <w:r>
        <w:rPr>
          <w:lang w:val="pt_PT" w:bidi="pt_PT"/>
        </w:rPr>
        <w:t>Quatro esquadrões, ou quatro grupos, de quatro soldados protegem Pedro. A maioria dos estudiosos pensa que um grupo por vez guardava Pedro, e eles trocavam de grupo a cada três horas. Essa era uma prática comum nas prisões romanas. Aprendemos mais tarde no texto que dois soldados são acorrentados a Pedro, e dois soldados ficam no portão. Os soldados continuamente vigiam Pedro durante a Festa dos Pães sem fermento. Enquanto isso, a igreja se reúne em pequenos grupos nas casas dos outros, orando fervorosamente e continuamente por Pedro durante toda a festa.</w:t>
      </w:r>
    </w:p>
    <w:p>
      <w:pPr/>
      <w:r>
        <w:rPr>
          <w:lang w:val="pt_PT" w:bidi="pt_PT"/>
        </w:rPr>
      </w:r>
      <w:r>
        <w:rPr>
          <w:lang w:val="pt_PT" w:bidi="pt_PT"/>
        </w:rPr>
        <w:t>Em sua cultura, como os membros da família, amigos ou vizinhos se apoiam uns aos outros quando os tempos são difíceis? Como os membros de sua igreja se apoiam uns aos outros quando passam por uma dificuldade? Como sua igreja ajuda alguém que é injustamente acusado pelos não crentes?</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Herodes ordena que soldados prendam e maltratem os crentes na igreja.</w:t>
      </w:r>
    </w:p>
    <w:p>
      <w:pPr/>
      <w:r>
        <w:rPr>
          <w:lang w:val="pt_PT" w:bidi="pt_PT"/>
        </w:rPr>
      </w:r>
      <w:r>
        <w:rPr>
          <w:b/>
          <w:lang w:val="pt_PT" w:bidi="pt_PT"/>
        </w:rPr>
        <w:t>Segunda cena:</w:t>
      </w:r>
      <w:r>
        <w:rPr>
          <w:lang w:val="pt_PT" w:bidi="pt_PT"/>
        </w:rPr>
        <w:t xml:space="preserve"> Herodes faz o apóstolo Tiago morrer por uma espada. Tiago é o irmão mais velho de João.</w:t>
      </w:r>
    </w:p>
    <w:p>
      <w:pPr/>
      <w:r>
        <w:rPr>
          <w:lang w:val="pt_PT" w:bidi="pt_PT"/>
        </w:rPr>
      </w:r>
      <w:r>
        <w:rPr>
          <w:b/>
          <w:lang w:val="pt_PT" w:bidi="pt_PT"/>
        </w:rPr>
        <w:t>Terceira cena:</w:t>
      </w:r>
      <w:r>
        <w:rPr>
          <w:lang w:val="pt_PT" w:bidi="pt_PT"/>
        </w:rPr>
        <w:t xml:space="preserve"> Herodes vê que os judeus na Judeia estão satisfeitos com a execução de Tiago, então Herodes ordena que soldados prendam Pedro. A prisão de Pedro acontece durante a Festa dos Pães sem fermento. Herodes coloca Pedro na prisão até o final da festa. Pedro é vigiado por quatro grupos de quatro soldados. Depois que a festa terminar, Herodes planeja trazer Pedro para fora para um julgamento público.</w:t>
      </w:r>
    </w:p>
    <w:p>
      <w:pPr/>
      <w:r>
        <w:rPr>
          <w:lang w:val="pt_PT" w:bidi="pt_PT"/>
        </w:rPr>
      </w:r>
      <w:r>
        <w:rPr>
          <w:b/>
          <w:lang w:val="pt_PT" w:bidi="pt_PT"/>
        </w:rPr>
        <w:t>Quarta cena:</w:t>
      </w:r>
      <w:r>
        <w:rPr>
          <w:lang w:val="pt_PT" w:bidi="pt_PT"/>
        </w:rPr>
        <w:t xml:space="preserve"> Enquanto Pedro está na prisão, a igreja ora continuamente por Pedro.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Agripa</w:t>
      </w:r>
    </w:p>
    <w:p>
      <w:pPr>
        <w:pStyle w:val="ListBullet"/>
        <w:spacing w:line="240" w:lineRule="auto"/>
        <w:ind w:left="720"/>
      </w:pPr>
      <w:r>
        <w:rPr>
          <w:lang w:val="pt_PT" w:bidi="pt_PT"/>
        </w:rPr>
      </w:r>
      <w:r>
        <w:rPr>
          <w:lang w:val="pt_PT" w:bidi="pt_PT"/>
        </w:rPr>
        <w:t>Os soldados de Herodes</w:t>
      </w:r>
    </w:p>
    <w:p>
      <w:pPr>
        <w:pStyle w:val="ListBullet"/>
        <w:spacing w:line="240" w:lineRule="auto"/>
        <w:ind w:left="720"/>
      </w:pPr>
      <w:r>
        <w:rPr>
          <w:lang w:val="pt_PT" w:bidi="pt_PT"/>
        </w:rPr>
      </w:r>
      <w:r>
        <w:rPr>
          <w:lang w:val="pt_PT" w:bidi="pt_PT"/>
        </w:rPr>
        <w:t>Crentes na igreja na Judeia</w:t>
      </w:r>
    </w:p>
    <w:p>
      <w:pPr>
        <w:pStyle w:val="ListBullet"/>
        <w:spacing w:line="240" w:lineRule="auto"/>
        <w:ind w:left="720"/>
      </w:pPr>
      <w:r>
        <w:rPr>
          <w:lang w:val="pt_PT" w:bidi="pt_PT"/>
        </w:rPr>
      </w:r>
      <w:r>
        <w:rPr>
          <w:lang w:val="pt_PT" w:bidi="pt_PT"/>
        </w:rPr>
        <w:t>Judeus na Judeia</w:t>
      </w:r>
    </w:p>
    <w:p>
      <w:pPr>
        <w:pStyle w:val="ListBullet"/>
        <w:spacing w:line="240" w:lineRule="auto"/>
        <w:ind w:left="720"/>
      </w:pPr>
      <w:r>
        <w:rPr>
          <w:lang w:val="pt_PT" w:bidi="pt_PT"/>
        </w:rPr>
      </w:r>
      <w:r>
        <w:rPr>
          <w:lang w:val="pt_PT" w:bidi="pt_PT"/>
        </w:rPr>
        <w:t>Tiago, o apóstolo, irmão mais velho de João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Igreja na Judeia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O rei Herodes persegue a igreja, mas não impõe pessoalmente as mãos e maltrata os crentes. Ele ordena que soldados os agarrem e os maltratem. Soldados não são mencionados no texto, mas podemos inferir que eles seguiram as ordens de Herodes para capturar e ferir os crentes. Herodes também ordena que Tiago, o apóstolo, seja executado pela espada.</w:t>
      </w:r>
    </w:p>
    <w:p>
      <w:pPr/>
      <w:r>
        <w:rPr>
          <w:lang w:val="pt_PT" w:bidi="pt_PT"/>
        </w:rPr>
      </w:r>
      <w:r>
        <w:rPr>
          <w:lang w:val="pt_PT" w:bidi="pt_PT"/>
        </w:rPr>
        <w:t>Lembrem-se de que os judeus ficaram satisfeitos com a execução de Tiago, então Herodes ordena a prisão de Pedro também. Lembrem-se de que isso aconteceu durante uma festa. Quando Pedro é colocado na prisão, ele é protegido por quatro grupos de quatro soldados. De acordo com a prática romana, os grupos se revezam. Cada grupo leva um turno de três horas. Dois soldados são acorrentados a Pedro, e dois soldados ficam no portão. Herodes coloca Pedro na prisão até que a Festa dos Pães sem fermento termine.</w:t>
      </w:r>
    </w:p>
    <w:p>
      <w:pPr/>
      <w:r>
        <w:rPr>
          <w:lang w:val="pt_PT" w:bidi="pt_PT"/>
        </w:rPr>
      </w:r>
      <w:r>
        <w:rPr>
          <w:lang w:val="pt_PT" w:bidi="pt_PT"/>
        </w:rPr>
        <w:t>A igreja não está reunida em um grande lugar de reunião para orar por Pedro. Não é seguro realizar uma grande reunião para oração. Eles oram a Deus em grupos menores nas casas uns dos outros durante toda a festa.</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Agripa</w:t>
      </w:r>
    </w:p>
    <w:p>
      <w:pPr>
        <w:pStyle w:val="ListBullet"/>
        <w:spacing w:line="240" w:lineRule="auto"/>
        <w:ind w:left="720"/>
      </w:pPr>
      <w:r>
        <w:rPr>
          <w:lang w:val="pt_PT" w:bidi="pt_PT"/>
        </w:rPr>
      </w:r>
      <w:r>
        <w:rPr>
          <w:lang w:val="pt_PT" w:bidi="pt_PT"/>
        </w:rPr>
        <w:t>Os soldados de Herodes</w:t>
      </w:r>
    </w:p>
    <w:p>
      <w:pPr>
        <w:pStyle w:val="ListBullet"/>
        <w:spacing w:line="240" w:lineRule="auto"/>
        <w:ind w:left="720"/>
      </w:pPr>
      <w:r>
        <w:rPr>
          <w:lang w:val="pt_PT" w:bidi="pt_PT"/>
        </w:rPr>
      </w:r>
      <w:r>
        <w:rPr>
          <w:lang w:val="pt_PT" w:bidi="pt_PT"/>
        </w:rPr>
        <w:t>Crentes na igreja na Judeia</w:t>
      </w:r>
    </w:p>
    <w:p>
      <w:pPr>
        <w:pStyle w:val="ListBullet"/>
        <w:spacing w:line="240" w:lineRule="auto"/>
        <w:ind w:left="720"/>
      </w:pPr>
      <w:r>
        <w:rPr>
          <w:lang w:val="pt_PT" w:bidi="pt_PT"/>
        </w:rPr>
      </w:r>
      <w:r>
        <w:rPr>
          <w:lang w:val="pt_PT" w:bidi="pt_PT"/>
        </w:rPr>
        <w:t>Judeus na Judeia</w:t>
      </w:r>
    </w:p>
    <w:p>
      <w:pPr>
        <w:pStyle w:val="ListBullet"/>
        <w:spacing w:line="240" w:lineRule="auto"/>
        <w:ind w:left="720"/>
      </w:pPr>
      <w:r>
        <w:rPr>
          <w:lang w:val="pt_PT" w:bidi="pt_PT"/>
        </w:rPr>
      </w:r>
      <w:r>
        <w:rPr>
          <w:lang w:val="pt_PT" w:bidi="pt_PT"/>
        </w:rPr>
        <w:t>Tiago, o apóstolo, irmão mais velho de João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Igreja na Judeia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Herodes Agripa é rei da Judeia. Herodes ordena que soldados prendam os crentes e os maltratem.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que são presos: “Como vocês estão se sentindo?” Vocês podem ouvir coisas como: “Feliz por sofrer pelo nome de Jesus”, “Com medo”, e “Preocupado com a igreja”.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Herodes ordena que soldados prendam Tiago, o irmão mais velho de João. Tiago é um dos doze apóstolos. Herodes executou Tiago por uma espada. Os judeus estão satisfeitos por Herodes ter matado Tiago.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na Judeia: “Como vocês estão se sentindo?” Vocês podem ouvir coisas como: “Aliviado por um dos apóstolos finalmente estar indo embora”, “Esperançoso que esses seguidores de Jesus sejam parados”, ou “Interessado em ver o que Herodes fará por nós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os judeus estão felizes com a execução de Tiago, Herodes ordena que soldados prendam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Pedro: “Como você está se sentindo?”. Vocês podem ouvir coisas como: “Certo que serei morto também”, ou “Feliz por compartilhar os sofrimentos de Jesus”, ou “Calmo”.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Festa dos Pães sem fermento está acontecendo, então Herodes coloca Pedro na prisão por enquanto. Herodes planeja trazê-lo para fora para julgamento público assim que a festa terminar. Herodes ordena que Pedro seja vigiado por quatro grupos de quatro soldados cada.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soldados: “Como vocês estão se sentindo?”. Vocês podem ouvir coisas como: “Aliviado por ter um prisioneiro fácil”, “Surpreso por tantos de nós sermos obrigados a proteger esse homem aparentemente inofensivo”, ou “Entediado, apenas fazendo meu trabalho”.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Pedro está na prisão, a igreja se reúne nas casas dos outros. Durante a Festa dos Pães sem fermento, eles oram a Deus continuamente por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igreja na Judeia: "Como vocês estão se sentindo?" Vocês podem ouvir coisas como: “Preocupado por Pedro”, “Cheio de fé que Deus ouve nossas orações”, ou “Feliz por estar orando com os outros”.</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Herodes Agripa é rei da Judeia. Herodes ordena que soldados prendam e maltratem os crentes na igreja. Herodes até mesmo tem o apóstolo Tiago, o irmão mais velho de João, morto por uma </w:t>
      </w:r>
      <w:r>
        <w:rPr>
          <w:b/>
          <w:lang w:val="pt_PT" w:bidi="pt_PT"/>
        </w:rPr>
        <w:t>espada</w:t>
      </w:r>
      <w:r>
        <w:rPr>
          <w:lang w:val="pt_PT" w:bidi="pt_PT"/>
        </w:rPr>
        <w:t>. Uma espada é como uma faca muito grande, usada para lutar.</w:t>
      </w:r>
    </w:p>
    <w:p>
      <w:pPr/>
      <w:r>
        <w:rPr>
          <w:lang w:val="pt_PT" w:bidi="pt_PT"/>
        </w:rPr>
      </w:r>
      <w:r>
        <w:rPr>
          <w:lang w:val="pt_PT" w:bidi="pt_PT"/>
        </w:rPr>
        <w:t xml:space="preserve">Mostre uma imagem de uma </w:t>
      </w:r>
      <w:r>
        <w:rPr>
          <w:lang w:val="pt_PT" w:bidi="pt_PT"/>
        </w:rPr>
        <w:t>espada</w:t>
      </w:r>
      <w:r>
        <w:rPr>
          <w:lang w:val="pt_PT" w:bidi="pt_PT"/>
        </w:rPr>
        <w:t>.</w:t>
      </w:r>
    </w:p>
    <w:p>
      <w:pPr/>
      <w:r>
        <w:rPr>
          <w:lang w:val="pt_PT" w:bidi="pt_PT"/>
        </w:rPr>
      </w:r>
      <w:r>
        <w:rPr>
          <w:lang w:val="pt_PT" w:bidi="pt_PT"/>
        </w:rPr>
        <w:t xml:space="preserve">Tiago era um </w:t>
      </w:r>
      <w:r>
        <w:rPr>
          <w:b/>
          <w:lang w:val="pt_PT" w:bidi="pt_PT"/>
        </w:rPr>
        <w:t>apóstolo</w:t>
      </w:r>
      <w:r>
        <w:rPr>
          <w:lang w:val="pt_PT" w:bidi="pt_PT"/>
        </w:rPr>
        <w:t xml:space="preserve">. Os apóstolos são os doze homens que Jesus escolheu como seus representantes. Os apóstolos testemunharam a ressurreição de Jesus e foram nomeados para espalhar as boas novas de Jesus. Tiago é o primeiro apóstolo que é morto por sua fé. Consulte o Glossário Mestre para mais informações sobre </w:t>
      </w:r>
      <w:r>
        <w:rPr>
          <w:lang w:val="pt_PT" w:bidi="pt_PT"/>
        </w:rPr>
        <w:t>apóstolos</w:t>
      </w:r>
      <w:r>
        <w:rPr>
          <w:lang w:val="pt_PT" w:bidi="pt_PT"/>
        </w:rPr>
        <w:t>.</w:t>
      </w:r>
    </w:p>
    <w:p>
      <w:pPr/>
      <w:r>
        <w:rPr>
          <w:lang w:val="pt_PT" w:bidi="pt_PT"/>
        </w:rPr>
      </w:r>
      <w:r>
        <w:rPr>
          <w:lang w:val="pt_PT" w:bidi="pt_PT"/>
        </w:rPr>
        <w:t xml:space="preserve">Quando Herodes vê que os judeus estão satisfeitos com a execução de Tiago, Herodes ordena a prisão de Pedro, também. A Festa dos pães sem fermento está acontecendo. A </w:t>
      </w:r>
      <w:r>
        <w:rPr>
          <w:b/>
          <w:lang w:val="pt_PT" w:bidi="pt_PT"/>
        </w:rPr>
        <w:t>Festa dos Pães sem fermento</w:t>
      </w:r>
      <w:r>
        <w:rPr>
          <w:lang w:val="pt_PT" w:bidi="pt_PT"/>
        </w:rPr>
        <w:t xml:space="preserve"> é parte da celebração da </w:t>
      </w:r>
      <w:r>
        <w:rPr>
          <w:b/>
          <w:lang w:val="pt_PT" w:bidi="pt_PT"/>
        </w:rPr>
        <w:t>Páscoa</w:t>
      </w:r>
      <w:r>
        <w:rPr>
          <w:lang w:val="pt_PT" w:bidi="pt_PT"/>
        </w:rPr>
        <w:t xml:space="preserve">. Na noite da Páscoa, os judeus comem uma refeição especial para lembrar como Deus salvou seus antepassados da escravidão no Egito. A Festa dos Pães sem fermento dura por sete dias depois da Páscoa. Por sete dias, os judeus comem pão sem fermento e nem mesmo mantêm o fermento em suas casas. Lucas se referiu ao tempo da Páscoa e da Festa dos Pães sem fermento como uma festa contínua. Lucas usou ambos os nomes para se referir a todo o festival. Consulte o Glossário Mestre para mais informações sobre a </w:t>
      </w:r>
      <w:r>
        <w:rPr>
          <w:lang w:val="pt_PT" w:bidi="pt_PT"/>
        </w:rPr>
        <w:t>Páscoa</w:t>
      </w:r>
      <w:r>
        <w:rPr>
          <w:lang w:val="pt_PT" w:bidi="pt_PT"/>
        </w:rPr>
        <w:t xml:space="preserve"> e a </w:t>
      </w:r>
      <w:r>
        <w:rPr>
          <w:lang w:val="pt_PT" w:bidi="pt_PT"/>
        </w:rPr>
        <w:t>Festa dos Pães sem fermento</w:t>
      </w:r>
      <w:r>
        <w:rPr>
          <w:lang w:val="pt_PT" w:bidi="pt_PT"/>
        </w:rPr>
        <w:t>.</w:t>
      </w:r>
    </w:p>
    <w:p>
      <w:pPr/>
      <w:r>
        <w:rPr>
          <w:lang w:val="pt_PT" w:bidi="pt_PT"/>
        </w:rPr>
      </w:r>
      <w:r>
        <w:rPr>
          <w:lang w:val="pt_PT" w:bidi="pt_PT"/>
        </w:rPr>
        <w:t xml:space="preserve">Mostre uma imagem de </w:t>
      </w:r>
      <w:r>
        <w:rPr>
          <w:lang w:val="pt_PT" w:bidi="pt_PT"/>
        </w:rPr>
        <w:t>pão sem fermento</w:t>
      </w:r>
      <w:r>
        <w:rPr>
          <w:lang w:val="pt_PT" w:bidi="pt_PT"/>
        </w:rPr>
        <w:t>, ou pão sem levedura.</w:t>
      </w:r>
    </w:p>
    <w:p>
      <w:pPr/>
      <w:r>
        <w:rPr>
          <w:lang w:val="pt_PT" w:bidi="pt_PT"/>
        </w:rPr>
      </w:r>
      <w:r>
        <w:rPr>
          <w:lang w:val="pt_PT" w:bidi="pt_PT"/>
        </w:rPr>
        <w:t xml:space="preserve">Na prisão, Pedro é protegido por quatro </w:t>
      </w:r>
      <w:r>
        <w:rPr>
          <w:b/>
          <w:lang w:val="pt_PT" w:bidi="pt_PT"/>
        </w:rPr>
        <w:t>esquadrões</w:t>
      </w:r>
      <w:r>
        <w:rPr>
          <w:lang w:val="pt_PT" w:bidi="pt_PT"/>
        </w:rPr>
        <w:t xml:space="preserve">, ou quatro grupos de quatro soldados. Herodes planeja trazer Pedro para fora para um julgamento público quando a festa acabar. Enquanto isso, a igreja ora seriamente a Deus por Pedro. </w:t>
      </w:r>
      <w:r>
        <w:rPr>
          <w:b/>
          <w:lang w:val="pt_PT" w:bidi="pt_PT"/>
        </w:rPr>
        <w:t>Seriamente</w:t>
      </w:r>
      <w:r>
        <w:rPr>
          <w:lang w:val="pt_PT" w:bidi="pt_PT"/>
        </w:rPr>
        <w:t xml:space="preserve"> significa fervorosamente ou fortemente. A igreja está orando continuamente com palavras que eles sentiram em seus corações.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12:6–19</w:t>
      </w:r>
      <w:r>
        <w:rPr>
          <w:lang w:val="pt_PT" w:bidi="pt_PT"/>
        </w:rPr>
      </w:r>
    </w:p>
    <w:p>
      <w:pPr>
        <w:pStyle w:val="Heading3"/>
      </w:pPr>
      <w:r>
        <w:rPr>
          <w:lang w:val="pt_PT" w:bidi="pt_PT"/>
        </w:rPr>
        <w:t>Ouvir e Sentir</w:t>
      </w:r>
    </w:p>
    <w:p>
      <w:pPr/>
      <w:r>
        <w:rPr>
          <w:lang w:val="pt_PT" w:bidi="pt_PT"/>
        </w:rPr>
      </w:r>
      <w:r>
        <w:rPr>
          <w:lang w:val="pt_PT" w:bidi="pt_PT"/>
        </w:rPr>
        <w:t>Ouçam Atos 12.6–19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 o texto uma vez na versão mais fácil de entender.</w:t>
      </w:r>
    </w:p>
    <w:p>
      <w:pPr/>
      <w:r>
        <w:rPr>
          <w:lang w:val="pt_PT" w:bidi="pt_PT"/>
        </w:rPr>
      </w:r>
      <w:r>
        <w:rPr>
          <w:lang w:val="pt_PT" w:bidi="pt_PT"/>
        </w:rPr>
        <w:t>Herodes está perseguindo a igreja na Judeia. Herodes ordena que Tiago, um dos doze discípulos de Jesus, seja morto com uma espada. Herodes também ordena que soldados prendam Pedro. Como a prisão de Pedro acontece durante a Festa dos Pães sem fermento, Herodes coloca Pedro na prisão até que a festa termine. Herodes não quer perturbar os judeus matando Pedro durante sua festa. A igreja ora continuamente por Pedro enquanto ele está na prisão.</w:t>
      </w:r>
    </w:p>
    <w:p>
      <w:pPr/>
      <w:r>
        <w:rPr>
          <w:lang w:val="pt_PT" w:bidi="pt_PT"/>
        </w:rPr>
      </w:r>
      <w:r>
        <w:rPr>
          <w:lang w:val="pt_PT" w:bidi="pt_PT"/>
        </w:rPr>
        <w:t>Lucas continua essa história que acontece em Jerusalém. É a noite antes de Herodes planejar trazer Pedro para o julgamento. Está implícito que Herodes planeja ter Pedro morto, como ele fez Tiago ser morto anteriormente. Pedro está dormindo na prisão com correntes em ambos os pulsos. Dois guardas são acorrentados a Pedro, um em cada lado. As sentinelas, ou guardas, estão na frente da porta, protegendo a prisão. Não está claro exatamente quantos guardas estão em cada posto. É provável que haja mais guardas do que Lucas menciona aqui.</w:t>
      </w:r>
    </w:p>
    <w:p>
      <w:pPr/>
      <w:r>
        <w:rPr>
          <w:lang w:val="pt_PT" w:bidi="pt_PT"/>
        </w:rPr>
      </w:r>
      <w:r>
        <w:rPr>
          <w:lang w:val="pt_PT" w:bidi="pt_PT"/>
        </w:rPr>
        <w:t>De uma só vez, sem nenhum aviso, a cena muda. De repente, um anjo do Senhor Deus fica ao lado de Pedro. Uma luz brilha na cela da prisão onde Pedro está dormindo. Os anjos do Senhor aparecem em vários relatos da história contada por Lucas. Em Lucas e Atos, os anjos fornecem libertação para as testemunhas de Deus, dão força, trazem julgamento e revelam o plano de Deus para que as pessoas sejam salvas da punição de seu pecado. Pedro está dormindo tão profundamente que o anjo tem que bater Pedro no lado para acordá-lo. O anjo diz a Pedro: “Levante-se rapidamente!” As correntes nos pulsos de Pedro caem.</w:t>
      </w:r>
    </w:p>
    <w:p>
      <w:pPr/>
      <w:r>
        <w:rPr>
          <w:lang w:val="pt_PT" w:bidi="pt_PT"/>
        </w:rPr>
      </w:r>
      <w:r>
        <w:rPr>
          <w:lang w:val="pt_PT" w:bidi="pt_PT"/>
        </w:rPr>
        <w:t>O anjo diz a Pedro para amarrar seu cinto em torno de suas roupas e colocar suas sandálias. Na época, os homens usavam uma túnica longa e solta amarrada em torno da cintura com um cinto ou cinto Pedro provavelmente usava sandálias de couro amarradas a seus tornozelos com cordões de couro. Depois que Pedro se vestira, o anjo diz a Pedro para se envolver em sua capa externa e segui-lo. Uma capa é uma roupa externa longa e solta, como uma túnica ou casaco.</w:t>
      </w:r>
    </w:p>
    <w:p>
      <w:pPr/>
      <w:r>
        <w:rPr>
          <w:lang w:val="pt_PT" w:bidi="pt_PT"/>
        </w:rPr>
      </w:r>
      <w:r>
        <w:rPr>
          <w:lang w:val="pt_PT" w:bidi="pt_PT"/>
        </w:rPr>
        <w:t xml:space="preserve">Mostre uma imagem de um </w:t>
      </w:r>
      <w:r>
        <w:rPr>
          <w:lang w:val="pt_PT" w:bidi="pt_PT"/>
        </w:rPr>
        <w:t>homem usando uma túnica e um cinto</w:t>
      </w:r>
      <w:r>
        <w:rPr>
          <w:lang w:val="pt_PT" w:bidi="pt_PT"/>
        </w:rPr>
        <w:t xml:space="preserve"> dos tempos do Novo Testamento.</w:t>
      </w:r>
    </w:p>
    <w:p>
      <w:pPr/>
      <w:r>
        <w:rPr>
          <w:lang w:val="pt_PT" w:bidi="pt_PT"/>
        </w:rPr>
      </w:r>
      <w:r>
        <w:rPr>
          <w:lang w:val="pt_PT" w:bidi="pt_PT"/>
        </w:rPr>
        <w:t xml:space="preserve">Mostre uma imagem de </w:t>
      </w:r>
      <w:r>
        <w:rPr>
          <w:lang w:val="pt_PT" w:bidi="pt_PT"/>
        </w:rPr>
        <w:t>sandálias de couro</w:t>
      </w:r>
      <w:r>
        <w:rPr>
          <w:lang w:val="pt_PT" w:bidi="pt_PT"/>
        </w:rPr>
        <w:t xml:space="preserve"> usadas no momento.</w:t>
      </w:r>
    </w:p>
    <w:p>
      <w:pPr/>
      <w:r>
        <w:rPr>
          <w:lang w:val="pt_PT" w:bidi="pt_PT"/>
        </w:rPr>
      </w:r>
      <w:r>
        <w:rPr>
          <w:lang w:val="pt_PT" w:bidi="pt_PT"/>
        </w:rPr>
        <w:t xml:space="preserve">Mostre uma imagem de um </w:t>
      </w:r>
      <w:r>
        <w:rPr>
          <w:lang w:val="pt_PT" w:bidi="pt_PT"/>
        </w:rPr>
        <w:t>homem usando uma capa externa sobre uma túnica e um cinto</w:t>
      </w:r>
    </w:p>
    <w:p>
      <w:pPr/>
      <w:r>
        <w:rPr>
          <w:lang w:val="pt_PT" w:bidi="pt_PT"/>
        </w:rPr>
      </w:r>
      <w:r>
        <w:rPr>
          <w:lang w:val="pt_PT" w:bidi="pt_PT"/>
        </w:rPr>
        <w:t>Pedro segue o anjo, mas não sabe que o que está acontecendo é real. Pedro pensa que é uma visão. Uma visão é como um sonho, mas Deus revela visões enquanto alguém está acordado. Quando Pedro estava em Jope, Deus deu a Pedro uma visão de animais sendo abaixados em um lençol, então Pedro experimentou uma visão antes. O anjo e Pedro passam por dois guardas da prisão e vêm para o portão de ferro que leva para a cidade. Esses guardas provavelmente são os guardas na porta da prisão que Lucas mencionou anteriormente. Está implícito que os guardas não os viram. A prisão devia ser dentro de Jerusalém e provavelmente ficava na Fortaleza de Antônia, uma torre onde as tropas romanas viviam. A entrada para leste dessa torre se abria para a cidade. O portão se abre para Pedro e o anjo por si só, da mesma maneira que as correntes caíram do pulso de Pedro.</w:t>
      </w:r>
    </w:p>
    <w:p>
      <w:pPr/>
      <w:r>
        <w:rPr>
          <w:lang w:val="pt_PT" w:bidi="pt_PT"/>
        </w:rPr>
      </w:r>
      <w:r>
        <w:rPr>
          <w:lang w:val="pt_PT" w:bidi="pt_PT"/>
        </w:rPr>
        <w:t xml:space="preserve">Mostre uma imagem de um </w:t>
      </w:r>
      <w:r>
        <w:rPr>
          <w:lang w:val="pt_PT" w:bidi="pt_PT"/>
        </w:rPr>
        <w:t>portão de ferro</w:t>
      </w:r>
      <w:r>
        <w:rPr>
          <w:lang w:val="pt_PT" w:bidi="pt_PT"/>
        </w:rPr>
        <w:t>.</w:t>
      </w:r>
    </w:p>
    <w:p>
      <w:pPr/>
      <w:r>
        <w:rPr>
          <w:lang w:val="pt_PT" w:bidi="pt_PT"/>
        </w:rPr>
      </w:r>
      <w:r>
        <w:rPr>
          <w:lang w:val="pt_PT" w:bidi="pt_PT"/>
        </w:rPr>
        <w:t xml:space="preserve">Mostre um mapa da </w:t>
      </w:r>
      <w:r>
        <w:rPr>
          <w:b/>
          <w:lang w:val="pt_PT" w:bidi="pt_PT"/>
        </w:rPr>
        <w:t>Jerusalém antiga durante o reinado de Herodes Agripa que inclui a Fortaleza de Antônia</w:t>
      </w:r>
      <w:r>
        <w:rPr>
          <w:lang w:val="pt_PT" w:bidi="pt_PT"/>
        </w:rPr>
        <w:t>.</w:t>
      </w:r>
    </w:p>
    <w:p>
      <w:pPr/>
      <w:r>
        <w:rPr>
          <w:lang w:val="pt_PT" w:bidi="pt_PT"/>
        </w:rPr>
      </w:r>
      <w:r>
        <w:rPr>
          <w:lang w:val="pt_PT" w:bidi="pt_PT"/>
        </w:rPr>
        <w:t>O anjo e Pedro passam pelo portão e descem o comprimento de uma rua. Imediatamente, o anjo deixa Pedro. Pedro percebe que ele realmente saiu da prisão. Não é uma visão! Ele entende que o Senhor enviou um anjo. Pedro reconhece que Deus o resgatou do poder de Herodes e de tudo o que o povo judeu estava esperando. Pedro provavelmente está se referindo a apenas os líderes judeus que estavam satisfeitos com a execução de Tiago, não todo o povo judeu. O texto sugere que os líderes judeus estavam esperando a execução de Pedro.</w:t>
      </w:r>
    </w:p>
    <w:p>
      <w:pPr/>
      <w:r>
        <w:rPr>
          <w:lang w:val="pt_PT" w:bidi="pt_PT"/>
        </w:rPr>
      </w:r>
      <w:r>
        <w:rPr>
          <w:lang w:val="pt_PT" w:bidi="pt_PT"/>
        </w:rPr>
        <w:t>Agora sabendo o que aconteceu, Pedro vai para a casa de Maria, a mãe de Marcos. Marcos é um seguidor de Jesus que também é conhecido pelo nome de João. João Marcos escreveu o livro do Evangelho de Marcos. Muitos seguidores de Jesus estão reunidos na casa para orar. Pedro bate na porta externa, pedindo para o deixarem entrar. Como a porta externa está no portão, a casa poderia ser grande, com uma porta que levava para a rua, um pátio aberto e um edifício principal. A serva de Maria, Rode, vem para ver quem está na porta.</w:t>
      </w:r>
    </w:p>
    <w:p>
      <w:pPr/>
      <w:r>
        <w:rPr>
          <w:lang w:val="pt_PT" w:bidi="pt_PT"/>
        </w:rPr>
      </w:r>
      <w:r>
        <w:rPr>
          <w:lang w:val="pt_PT" w:bidi="pt_PT"/>
        </w:rPr>
        <w:t>Discuta o seguinte com sua equipe de tradução: Em sua cultura, como você se anuncia como um convidado na casa de alguém? Como as pessoas que vivem lá geralmente respondem aos convidados que se anunciam?</w:t>
      </w:r>
    </w:p>
    <w:p>
      <w:pPr/>
      <w:r>
        <w:rPr>
          <w:lang w:val="pt_PT" w:bidi="pt_PT"/>
        </w:rPr>
      </w:r>
      <w:r>
        <w:rPr>
          <w:lang w:val="pt_PT" w:bidi="pt_PT"/>
        </w:rPr>
        <w:t>Rode reconhece a voz de Pedro e está tão animada que ela não abre a porta. Rode corre para dentro para dizer a todos que é Pedro, mas eles dizem a Rode que ela está fora de si. Essa é uma expressão que significa que alguém é louco. Eles não acreditaram que Pedro estava realmente no portão. Rode continua dizendo a eles que Pedro realmente está lá, mas o grupo continua dizendo que é o anjo de Pedro. Alguns judeus acreditavam que Deus atribuia um anjo a cada pessoa para protegê-la. Eles acreditavam que o anjo poderia aparecer visivelmente, parecendo a pessoa que eles protegiam.</w:t>
      </w:r>
    </w:p>
    <w:p>
      <w:pPr/>
      <w:r>
        <w:rPr>
          <w:lang w:val="pt_PT" w:bidi="pt_PT"/>
        </w:rPr>
      </w:r>
      <w:r>
        <w:rPr>
          <w:lang w:val="pt_PT" w:bidi="pt_PT"/>
        </w:rPr>
        <w:t>Discuta o seguinte com sua equipe de tradução: Em sua cultura, o que as pessoas acreditam sobre um anjo guardião, ou um espírito que protege as pessoas? O que as pessoas pensam acontecer com o espírito guardião quando a pessoa morre?</w:t>
      </w:r>
    </w:p>
    <w:p>
      <w:pPr/>
      <w:r>
        <w:rPr>
          <w:lang w:val="pt_PT" w:bidi="pt_PT"/>
        </w:rPr>
      </w:r>
      <w:r>
        <w:rPr>
          <w:lang w:val="pt_PT" w:bidi="pt_PT"/>
        </w:rPr>
        <w:t>Pedro continua batendo e os seguidores de Jesus finalmente abrem a porta. Eles estão completamente maravilhados ao ver Pedro. Eles devem ter sido barulhentos, porque Pedro se move com sua mão para acalmá-los. Pedro descreve como o Senhor o trouxe para fora da prisão. Então ele diz aos crentes para contar a Tiago e os irmãos sobre o que aconteceu. O Tiago mencionado aqui provavelmente é o meio-irmão de Jesus. Tiago é um líder na igreja de Jerusalém e mais tarde escreve o livro de Tiago. Os “irmãos” provavelmente se refere a outros líderes da igreja, ou anciãos em Jerusalém. Depois disso, Pedro sai. Ele não quer ser capturado novamente. Lucas não menciona onde Pedro vai.</w:t>
      </w:r>
    </w:p>
    <w:p>
      <w:pPr/>
      <w:r>
        <w:rPr>
          <w:lang w:val="pt_PT" w:bidi="pt_PT"/>
        </w:rPr>
      </w:r>
      <w:r>
        <w:rPr>
          <w:lang w:val="pt_PT" w:bidi="pt_PT"/>
        </w:rPr>
        <w:t>Na manhã, há um tumulto entre os soldados que haviam guardado Pedro. Os soldados provavelmente estão confusos e temerosos. Os soldados romanos sabem que a punição por perder prisioneiros é a mesma penalidade que seus prisioneiros teriam enfrentado — nesse caso, execução. Herodes ordena que os soldados procurem Pedro, mas eles não o encontram. Herodes questiona insistentemente os guardas e então ordena a execução deles.</w:t>
      </w:r>
    </w:p>
    <w:p>
      <w:pPr/>
      <w:r>
        <w:rPr>
          <w:lang w:val="pt_PT" w:bidi="pt_PT"/>
        </w:rPr>
      </w:r>
      <w:r>
        <w:rPr>
          <w:lang w:val="pt_PT" w:bidi="pt_PT"/>
        </w:rPr>
        <w:t>Logo depois Herodes desce para Cesareia. O texto diz que Herodes desce da Judeia para Cesareia. Lucas está se referindo à Judeia como a terra que pertencia à tribo judaica de Judá chamada de Judeia, não a província romana. Cesareia não está inclusa nesse território judaico. Jerusalém é a capital da Judeia para os judeus. Cesareia é a capital romana da província romana da Judeia, que é muito maior. Acima de tudo, Cesareia é uma cidade não judaica. Jerusalém está em uma elevação mais alta do que Cesareia, uma cidade costeira. Herodes "desce" para Cesareia, no sentido de elevação geográfica.</w:t>
      </w:r>
    </w:p>
    <w:p>
      <w:pPr/>
      <w:r>
        <w:rPr>
          <w:lang w:val="pt_PT" w:bidi="pt_PT"/>
        </w:rPr>
      </w:r>
      <w:r>
        <w:rPr>
          <w:lang w:val="pt_PT" w:bidi="pt_PT"/>
        </w:rPr>
        <w:t xml:space="preserve">Mostre um mapa do </w:t>
      </w:r>
      <w:r>
        <w:rPr>
          <w:lang w:val="pt_PT" w:bidi="pt_PT"/>
        </w:rPr>
        <w:t>território judaico da tribo de Judá, ou da Judeia, que inclui as cidades de Jerusalém e então Cesareia fora da Judeia</w:t>
      </w:r>
      <w:r>
        <w:rPr>
          <w:lang w:val="pt_PT" w:bidi="pt_PT"/>
        </w:rPr>
        <w:t>.</w:t>
      </w:r>
    </w:p>
    <w:p>
      <w:pPr/>
      <w:r>
        <w:rPr>
          <w:lang w:val="pt_PT" w:bidi="pt_PT"/>
        </w:rPr>
      </w:r>
      <w:r>
        <w:rPr>
          <w:lang w:val="pt_PT" w:bidi="pt_PT"/>
        </w:rPr>
        <w:t xml:space="preserve">Mostre um mapa da </w:t>
      </w:r>
      <w:r>
        <w:rPr>
          <w:b/>
          <w:lang w:val="pt_PT" w:bidi="pt_PT"/>
        </w:rPr>
        <w:t>província romana da Judeia que inclui as cidades de Jerusalém e Cesareia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cinco cenas.</w:t>
      </w:r>
    </w:p>
    <w:p>
      <w:pPr/>
      <w:r>
        <w:rPr>
          <w:lang w:val="pt_PT" w:bidi="pt_PT"/>
        </w:rPr>
      </w:r>
      <w:r>
        <w:rPr>
          <w:b/>
          <w:lang w:val="pt_PT" w:bidi="pt_PT"/>
        </w:rPr>
        <w:t>Primeira cena:</w:t>
      </w:r>
      <w:r>
        <w:rPr>
          <w:lang w:val="pt_PT" w:bidi="pt_PT"/>
        </w:rPr>
        <w:t xml:space="preserve"> Pedro está dormindo na prisão na noite antes de seu julgamento. De repente, um anjo e uma luz brilhante aparecem na sala de Pedro. O anjo diz a Pedro para se levantar rapidamente, e as correntes de Pedro caem. O anjo diz a ele para se vestir e segui-lo. Pedro segue o anjo para fora, passando pelos guardas, e o portão da prisão se abre por si só. Pedro e o anjo caminham pela extensão de uma rua, e o anjo desaparece.</w:t>
      </w:r>
    </w:p>
    <w:p>
      <w:pPr/>
      <w:r>
        <w:rPr>
          <w:lang w:val="pt_PT" w:bidi="pt_PT"/>
        </w:rPr>
      </w:r>
      <w:r>
        <w:rPr>
          <w:b/>
          <w:lang w:val="pt_PT" w:bidi="pt_PT"/>
        </w:rPr>
        <w:t>Segunda cena:</w:t>
      </w:r>
      <w:r>
        <w:rPr>
          <w:lang w:val="pt_PT" w:bidi="pt_PT"/>
        </w:rPr>
        <w:t xml:space="preserve"> Pedro fica plenamente alerta e percebe que ele não tinha visto uma visão. Pedro sabe que Deus enviou seu anjo para resgatá-lo. Pedro vai para a casa da mãe de Marcos, Maria.</w:t>
      </w:r>
    </w:p>
    <w:p>
      <w:pPr/>
      <w:r>
        <w:rPr>
          <w:lang w:val="pt_PT" w:bidi="pt_PT"/>
        </w:rPr>
      </w:r>
      <w:r>
        <w:rPr>
          <w:b/>
          <w:lang w:val="pt_PT" w:bidi="pt_PT"/>
        </w:rPr>
        <w:t>Terceira cena:</w:t>
      </w:r>
      <w:r>
        <w:rPr>
          <w:lang w:val="pt_PT" w:bidi="pt_PT"/>
        </w:rPr>
        <w:t xml:space="preserve"> Muitos crentes estão reunidos na casa de Maria, orando. Pedro bate na porta, e uma serva chamada Rodes vem para ver quem é. Quando ela reconheceu a voz de Pedro, Rode ficou tão animada que ela não abriu a porta.</w:t>
      </w:r>
    </w:p>
    <w:p>
      <w:pPr/>
      <w:r>
        <w:rPr>
          <w:lang w:val="pt_PT" w:bidi="pt_PT"/>
        </w:rPr>
      </w:r>
      <w:r>
        <w:rPr>
          <w:b/>
          <w:lang w:val="pt_PT" w:bidi="pt_PT"/>
        </w:rPr>
        <w:t>Quarta cena:</w:t>
      </w:r>
      <w:r>
        <w:rPr>
          <w:lang w:val="pt_PT" w:bidi="pt_PT"/>
        </w:rPr>
        <w:t xml:space="preserve"> Rodes corre para dentro para dizer a todos que é Pedro. Eles discordam com ela, dizendo que não pode ser Pedro. Deve ser seu anjo. Quando eles finalmente abrem a porta, eles ficam completamente surpresos. Pedro diz a eles como Deus o resgatou, e então diz a eles para passar as notícias. Pedro sai.</w:t>
      </w:r>
    </w:p>
    <w:p>
      <w:pPr/>
      <w:r>
        <w:rPr>
          <w:lang w:val="pt_PT" w:bidi="pt_PT"/>
        </w:rPr>
      </w:r>
      <w:r>
        <w:rPr>
          <w:b/>
          <w:lang w:val="pt_PT" w:bidi="pt_PT"/>
        </w:rPr>
        <w:t>Quinta cena:</w:t>
      </w:r>
      <w:r>
        <w:rPr>
          <w:lang w:val="pt_PT" w:bidi="pt_PT"/>
        </w:rPr>
        <w:t xml:space="preserve"> De volta à prisão, os soldados que haviam protegido Pedro estão frenéticos, tentando descobrir o que aconteceu com Pedro. Herodes ordena que os soldados procurem Pedro, questionem os outros soldados e então os matem por perder Pedro. Então Herodes deixa a Judeia e vai para Cesareia.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Guardas da prisão, atribuídos a vigiar Pedro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Um anjo</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Marcos</w:t>
      </w:r>
    </w:p>
    <w:p>
      <w:pPr>
        <w:pStyle w:val="ListBullet"/>
        <w:spacing w:line="240" w:lineRule="auto"/>
        <w:ind w:left="720"/>
      </w:pPr>
      <w:r>
        <w:rPr>
          <w:lang w:val="pt_PT" w:bidi="pt_PT"/>
        </w:rPr>
      </w:r>
      <w:r>
        <w:rPr>
          <w:lang w:val="pt_PT" w:bidi="pt_PT"/>
        </w:rPr>
        <w:t>Crentes em Jerusalém</w:t>
      </w:r>
    </w:p>
    <w:p>
      <w:pPr>
        <w:pStyle w:val="ListBullet"/>
        <w:spacing w:line="240" w:lineRule="auto"/>
        <w:ind w:left="720"/>
      </w:pPr>
      <w:r>
        <w:rPr>
          <w:lang w:val="pt_PT" w:bidi="pt_PT"/>
        </w:rPr>
      </w:r>
      <w:r>
        <w:rPr>
          <w:lang w:val="pt_PT" w:bidi="pt_PT"/>
        </w:rPr>
        <w:t>Rode</w:t>
      </w:r>
    </w:p>
    <w:p>
      <w:pPr>
        <w:pStyle w:val="ListBullet"/>
        <w:spacing w:line="240" w:lineRule="auto"/>
        <w:ind w:left="720"/>
      </w:pPr>
      <w:r>
        <w:rPr>
          <w:lang w:val="pt_PT" w:bidi="pt_PT"/>
        </w:rPr>
      </w:r>
      <w:r>
        <w:rPr>
          <w:lang w:val="pt_PT" w:bidi="pt_PT"/>
        </w:rPr>
        <w:t>Soldados que matam os guardas de Pedro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observar que essa história acontece na noite antes de Herodes trazer Pedro para fora da prisão para julgamento. Pedro provavelmente seria executado em questão de horas. Os seguidores de Jesus tinham orado continuamente durante toda a Festa dos Pães sem fermento por Pedro. Um grupo está orando na casa de Maria. Ela é a mãe de João Marcos.</w:t>
      </w:r>
    </w:p>
    <w:p>
      <w:pPr/>
      <w:r>
        <w:rPr>
          <w:lang w:val="pt_PT" w:bidi="pt_PT"/>
        </w:rPr>
      </w:r>
      <w:r>
        <w:rPr>
          <w:lang w:val="pt_PT" w:bidi="pt_PT"/>
        </w:rPr>
        <w:t>É importante visualizar a cena de abertura. Em uma sala da prisão, Pedro é acorrentado, provavelmente a dois guardas, de acordo com a prática romana. Uma corrente está presa a cada uma das mãos ou pulsos de Pedro. A corrente em cada pulso é presa a um guarda em cada lado. Os guardas romanos geralmente acorrentavam suas mãos esquerdas ao prisioneiro e mantinham suas mãos direitas livres, caso o prisioneiro tentasse escapar.</w:t>
      </w:r>
    </w:p>
    <w:p>
      <w:pPr/>
      <w:r>
        <w:rPr>
          <w:lang w:val="pt_PT" w:bidi="pt_PT"/>
        </w:rPr>
      </w:r>
      <w:r>
        <w:rPr>
          <w:lang w:val="pt_PT" w:bidi="pt_PT"/>
        </w:rPr>
        <w:t>De uma só vez, um anjo aparece na sala da prisão de Pedro, e uma luz brilha intensamente. A luz brilhante não acorda Pedro. O anjo bate Pedro no lado para acordá-lo. O anjo ordena que Pedro se levante rapidamente. As correntes de repente se soltam e caem dos pulsos de Pedro para o chão. Está implícito que Deus fez os soldados que estavam acorrentados a Pedro dormirem, então os atores que interpretam os soldados que estão amarrados a Pedro deveriam ficar no chão, dormindo.</w:t>
      </w:r>
    </w:p>
    <w:p>
      <w:pPr/>
      <w:r>
        <w:rPr>
          <w:lang w:val="pt_PT" w:bidi="pt_PT"/>
        </w:rPr>
      </w:r>
      <w:r>
        <w:rPr>
          <w:lang w:val="pt_PT" w:bidi="pt_PT"/>
        </w:rPr>
        <w:t>Pedro ainda não está plenamente alerta. O anjo dá a Pedro instruções passo a passo. Amarre seu cinto em torno de sua cintura. Coloque suas sandálias. Envolva sua capa em torno de você. Siga-me. Pedro obedece. Enquanto Pedro segue o anjo para fora da prisão, ele não percebe que o que está acontecendo é real. Pedro pensa que ele está tendo uma visão. O anjo e Pedro passam pelos primeiro e segundo guardas. O anjo e Pedro vêm para um portão de ferro no muro que se abre por si só e leva para a cidade. Pedro segue o anjo para a cidade. Depois que eles percorrem a extensão de uma rua, o anjo desaparece.</w:t>
      </w:r>
    </w:p>
    <w:p>
      <w:pPr/>
      <w:r>
        <w:rPr>
          <w:lang w:val="pt_PT" w:bidi="pt_PT"/>
        </w:rPr>
      </w:r>
      <w:r>
        <w:rPr>
          <w:lang w:val="pt_PT" w:bidi="pt_PT"/>
        </w:rPr>
        <w:t>Pedro agora está plenamente alerta e fala consigo mesmo: “É realmente verdade! O Senhor enviou seu anjo e me resgatou de Herodes e de tudo o que o povo judeu estava esperando”. Então Pedro vai para a casa de Maria. Ela é a mãe de João Marcos. João Marcos é o primo de Barnabé. João é seu nome judaico, e Marcos é seu nome romano. Essa é a primeira vez que Lucas menciona Marcos em Atos. Lucas tende a apresentar brevemente novos personagens, especialmente quando eles aparecem mais tarde em sua narrativa, como Marcos faz.</w:t>
      </w:r>
    </w:p>
    <w:p>
      <w:pPr/>
      <w:r>
        <w:rPr>
          <w:lang w:val="pt_PT" w:bidi="pt_PT"/>
        </w:rPr>
      </w:r>
      <w:r>
        <w:rPr>
          <w:lang w:val="pt_PT" w:bidi="pt_PT"/>
        </w:rPr>
        <w:t>Em sua cultura, como novos personagens nas histórias são apresentados?</w:t>
      </w:r>
    </w:p>
    <w:p>
      <w:pPr/>
      <w:r>
        <w:rPr>
          <w:lang w:val="pt_PT" w:bidi="pt_PT"/>
        </w:rPr>
      </w:r>
      <w:r>
        <w:rPr>
          <w:lang w:val="pt_PT" w:bidi="pt_PT"/>
        </w:rPr>
        <w:t>Muitos seguidores de Jesus estão orando juntos na casa de Maria. Pedro bate na entrada externa, pedindo para entrar. Uma serva chamada Rodes vem para a porta para ver quem está batendo. Rodes reconhece a voz de Pedro e fica tão animada que não o deixa entrar. Rodes corre para dentro e exclama: “Pedro está no portão!” Os seguidores de Jesus dizem a Rodes: “Você está louca!” Rodes continua dizendo a eles que é Pedro. O grupo continua dizendo que tem que ser o anjo de Pedro. Enquanto isso, Pedro ainda bate na porta. Eles finalmente abrem a porta, veem Pedro e ficam completamente surpresos. Todos ficam tão surpresos ao ver Pedro, que eles provavelmente ficam barulhentos de emoção. Para acalmar todos, Pedro se move com sua mão. Pedro conta toda a história sobre como o Senhor o trouxe para fora da prisão. Então Pedro diz: “Conte a Tiago e aos outros irmãos, ou seguidores de Jesus, sobre como Deus me resgatou da prisão”.</w:t>
      </w:r>
    </w:p>
    <w:p>
      <w:pPr/>
      <w:r>
        <w:rPr>
          <w:lang w:val="pt_PT" w:bidi="pt_PT"/>
        </w:rPr>
      </w:r>
      <w:r>
        <w:rPr>
          <w:lang w:val="pt_PT" w:bidi="pt_PT"/>
        </w:rPr>
        <w:t>Na manhã, os soldados que haviam protegido Pedro não poderiam descobrir o que havia acontecido com Pedro. Eles provavelmente estão muito confusos e aterrorizados com o que acontecerá com eles. Herodes ordena que os soldados procurem Pedro, mas os soldados não o encontram. Herodes questiona os guardas e então ordena que eles sejam mortos por permitir a fuga de Pedro. Então Herodes deixa Jerusalém e viaja para Cesareia para ficar lá por um tempo.</w:t>
      </w:r>
      <w:r>
        <w:rPr>
          <w:lang w:val="pt_PT" w:bidi="pt_PT"/>
        </w:rPr>
      </w:r>
    </w:p>
    <w:p>
      <w:pPr>
        <w:pStyle w:val="Heading3"/>
      </w:pPr>
      <w:r>
        <w:rPr>
          <w:lang w:val="pt_PT" w:bidi="pt_PT"/>
        </w:rPr>
        <w:t>Incorporando o Texto</w:t>
      </w:r>
    </w:p>
    <w:p>
      <w:pPr/>
      <w:r>
        <w:rPr>
          <w:lang w:val="pt_PT" w:bidi="pt_PT"/>
        </w:rPr>
      </w:r>
      <w:r>
        <w:rPr>
          <w:lang w:val="pt_PT" w:bidi="pt_PT"/>
        </w:rPr>
        <w:t>Ouça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Guardas da prisão, atribuídos a vigiar Pedro</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Herodes</w:t>
      </w:r>
    </w:p>
    <w:p>
      <w:pPr>
        <w:pStyle w:val="ListBullet"/>
        <w:spacing w:line="240" w:lineRule="auto"/>
        <w:ind w:left="720"/>
      </w:pPr>
      <w:r>
        <w:rPr>
          <w:lang w:val="pt_PT" w:bidi="pt_PT"/>
        </w:rPr>
      </w:r>
      <w:r>
        <w:rPr>
          <w:lang w:val="pt_PT" w:bidi="pt_PT"/>
        </w:rPr>
        <w:t>Um anjo</w:t>
      </w:r>
    </w:p>
    <w:p>
      <w:pPr>
        <w:pStyle w:val="ListBullet"/>
        <w:spacing w:line="240" w:lineRule="auto"/>
        <w:ind w:left="720"/>
      </w:pPr>
      <w:r>
        <w:rPr>
          <w:lang w:val="pt_PT" w:bidi="pt_PT"/>
        </w:rPr>
      </w:r>
      <w:r>
        <w:rPr>
          <w:lang w:val="pt_PT" w:bidi="pt_PT"/>
        </w:rPr>
        <w:t>Maria</w:t>
      </w:r>
    </w:p>
    <w:p>
      <w:pPr>
        <w:pStyle w:val="ListBullet"/>
        <w:spacing w:line="240" w:lineRule="auto"/>
        <w:ind w:left="720"/>
      </w:pPr>
      <w:r>
        <w:rPr>
          <w:lang w:val="pt_PT" w:bidi="pt_PT"/>
        </w:rPr>
      </w:r>
      <w:r>
        <w:rPr>
          <w:lang w:val="pt_PT" w:bidi="pt_PT"/>
        </w:rPr>
        <w:t>Marcos</w:t>
      </w:r>
    </w:p>
    <w:p>
      <w:pPr>
        <w:pStyle w:val="ListBullet"/>
        <w:spacing w:line="240" w:lineRule="auto"/>
        <w:ind w:left="720"/>
      </w:pPr>
      <w:r>
        <w:rPr>
          <w:lang w:val="pt_PT" w:bidi="pt_PT"/>
        </w:rPr>
      </w:r>
      <w:r>
        <w:rPr>
          <w:lang w:val="pt_PT" w:bidi="pt_PT"/>
        </w:rPr>
        <w:t>Crentes em Jerusalém</w:t>
      </w:r>
    </w:p>
    <w:p>
      <w:pPr>
        <w:pStyle w:val="ListBullet"/>
        <w:spacing w:line="240" w:lineRule="auto"/>
        <w:ind w:left="720"/>
      </w:pPr>
      <w:r>
        <w:rPr>
          <w:lang w:val="pt_PT" w:bidi="pt_PT"/>
        </w:rPr>
      </w:r>
      <w:r>
        <w:rPr>
          <w:lang w:val="pt_PT" w:bidi="pt_PT"/>
        </w:rPr>
        <w:t>Rode</w:t>
      </w:r>
    </w:p>
    <w:p>
      <w:pPr>
        <w:pStyle w:val="ListBullet"/>
        <w:spacing w:line="240" w:lineRule="auto"/>
        <w:ind w:left="720"/>
      </w:pPr>
      <w:r>
        <w:rPr>
          <w:lang w:val="pt_PT" w:bidi="pt_PT"/>
        </w:rPr>
      </w:r>
      <w:r>
        <w:rPr>
          <w:lang w:val="pt_PT" w:bidi="pt_PT"/>
        </w:rPr>
        <w:t>Soldados que matam os guardas de Pedro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É a noite antes de Herodes planejar trazer Pedro para fora para o julgamento. Pedro está na prisão, preso por duas correntes, e dormindo entre dois soldados. Os soldados estão fazendo guarda na porta da prisão. Na casa de Maria, um grupo de pessoas está orando por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"Descansando no Senhor", "Confiando em Deus", e "Na paz".</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 repente, um anjo do Senhor Deus aparece na cela de Pedro. Uma luz brilhante brilha na sala. O anjo bate Pedro no lado para acordá-lo. O anjo diz: "Rápido! Levante-se!” As correntes caíram dos pulsos de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“Atônito”, “Surpreso”, e “Com sono e confuso".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anjo diz a Pedro: "Amarre seu cinto em torno de suas roupas. Coloque em suas sandálias". Pedro obedece. O anjo diz: "Coloque sua capa e me siga". Pedro segue o anjo, mas ele não sabe se o que está acontecendo é real. Pedro pensa que ele está vendo uma visão.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anjo: “Como você está se sentindo?”. Vocês podem ouvir coisas como: “Feliz que Pedro esteja seguindo minhas instruções”, “Me perguntando por que Pedro não acredita que isso é real”, e “Desfrutando do resgate”.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anjo e Pedro passam pelos primeiros e segundo guardas da prisão. Eles vêm para um portão de ferro que leva para a cidade. O portão se abre para eles por si mesmo.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“Não posso acreditar no que estou vendo”, “Surpreso”, e “Feliz por estar saindo daqui”.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anjo e Pedro passam pelo portão e por uma rua. De repente, o anjo desaparece. Pedro fica plenamente alerta e diz a si mesmo: "Agora sei que o que aconteceu é real! O Senhor enviou seu anjo para me salvar de Herodes e tudo o que o povo judeu estava esperando". Então Pedro vai para a casa de Maria, a mãe de João Marcos. Muitas pessoas estão orando por Pedro na casa de Maria. Pedro bate na porta do portão. Uma serva chamada Rode vem para atender à porta. Ela reconhece a voz de Pedro e corre para dizer aos outros sem abrir a porta.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Rode: "Como você está se sentindo?" Vocês podem ouvir coisas como: “Sobrecarregado com alegria”, “Animado por Deus responder nossas orações”, e “Grato pela fidelidade de Deus”.</w:t>
      </w:r>
    </w:p>
    <w:p>
      <w:pPr>
        <w:pStyle w:val="ListBullet"/>
        <w:spacing w:line="240" w:lineRule="auto"/>
        <w:ind w:left="720"/>
      </w:pPr>
      <w:r>
        <w:rPr>
          <w:lang w:val="pt_PT" w:bidi="pt_PT"/>
        </w:rPr>
      </w:r>
      <w:r>
        <w:rPr>
          <w:lang w:val="pt_PT" w:bidi="pt_PT"/>
        </w:rPr>
        <w:t>Pergunte ao ator que está interpretando Pedro: “Como você está se sentindo?”. Vocês podem ouvir coisas como: “Preocupado pois alguém me capturará na rua”, “Animado por contar aos crentes sobre o que Deus fez”, e “Me perguntando por que ninguém abrirá a porta”.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Rode diz ao grupo reunido na casa de Maria que Pedro está no portão, eles dizem a Rode : "Você está louca!" Rode continua insistindo que é Pedro, mas eles continuam dizendo: "É o anjo dele".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Rode: "Como você está se sentindo?" Vocês podem ouvir coisas como: “Frustrado por eles não acreditarem em mim”, “Cansado de discutir”, e “Me perguntando por que eles têm tão pouca fé”.</w:t>
      </w:r>
    </w:p>
    <w:p>
      <w:pPr>
        <w:pStyle w:val="ListBullet"/>
        <w:spacing w:line="240" w:lineRule="auto"/>
        <w:ind w:left="720"/>
      </w:pPr>
      <w:r>
        <w:rPr>
          <w:lang w:val="pt_PT" w:bidi="pt_PT"/>
        </w:rPr>
      </w:r>
      <w:r>
        <w:rPr>
          <w:lang w:val="pt_PT" w:bidi="pt_PT"/>
        </w:rPr>
        <w:t>Pergunte aos crentes na casa de Maria: “Como vocês estão se sentindo?”. Vocês podem ouvir coisas como: “Cansado das mentiras dessa serva louca”, “Certa de que não há como Pedro estar lá fora”, e “Cansado de orar toda a semana pela libertação de Pedro. Ele definitivamente será morto pela manhã".</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Pedro ainda está batendo no portão, e eles finalmente abrem a porta. Quando os crentes veem Pedro, eles estão completamente surpresos. Pedro faz movimentos com sua mão para que eles se acalmassem e descreve como o Senhor o levou para fora da prisão. Então Pedro diz: "Diga a Tiago e nossos irmãos no Senhor sobre o que aconteceu". Pedro sai e vai para outro lugar.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crentes: "Como vocês estão se sentindo?" Vocês podem ouvir coisas como: “Envergonhado com minha falta de fé”, “Sobrecarregado”, e “Grato por Pedro ter escapado”.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manhã, havia uma grande comoção entre os soldados que haviam protegido Pedro. Eles não tinham ideia do que havia acontecido com Pedro.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guardas: "Como vocês estão se sentindo?" Vocês podem ouvir coisas como: "Confuso", "Muito preocupado", e "Com medo".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Herodes ordena uma busca completa por Pedro, mas ninguém o encontra. Depois que Herodes questiona os guardas, ele ordena que eles sejam mortos. Então Herodes deixa a Judeia e vai para Cesareia.</w:t>
      </w:r>
      <w:r>
        <w:rPr>
          <w:lang w:val="pt_PT" w:bidi="pt_PT"/>
        </w:rPr>
      </w:r>
    </w:p>
    <w:p>
      <w:pPr>
        <w:pStyle w:val="Heading3"/>
      </w:pPr>
      <w:r>
        <w:rPr>
          <w:lang w:val="pt_PT" w:bidi="pt_PT"/>
        </w:rPr>
        <w:t>Preenchendo as Lacunas</w:t>
      </w:r>
    </w:p>
    <w:p>
      <w:pPr/>
      <w:r>
        <w:rPr>
          <w:lang w:val="pt_PT" w:bidi="pt_PT"/>
        </w:rPr>
      </w:r>
      <w:r>
        <w:rPr>
          <w:lang w:val="pt_PT" w:bidi="pt_PT"/>
        </w:rPr>
        <w:t>Ouça o texto uma vez na versão mais fácil de entender.</w:t>
      </w:r>
    </w:p>
    <w:p>
      <w:pPr/>
      <w:r>
        <w:rPr>
          <w:lang w:val="pt_PT" w:bidi="pt_PT"/>
        </w:rPr>
      </w:r>
      <w:r>
        <w:rPr>
          <w:lang w:val="pt_PT" w:bidi="pt_PT"/>
        </w:rPr>
        <w:t xml:space="preserve">É a noite anterior a Herodes planejar trazer Pedro para fora para julgamento. Pedro está na prisão, preso por duas correntes, e dormindo entre dois soldados. As </w:t>
      </w:r>
      <w:r>
        <w:rPr>
          <w:b/>
          <w:lang w:val="pt_PT" w:bidi="pt_PT"/>
        </w:rPr>
        <w:t>sentinelas</w:t>
      </w:r>
      <w:r>
        <w:rPr>
          <w:lang w:val="pt_PT" w:bidi="pt_PT"/>
        </w:rPr>
        <w:t xml:space="preserve">, ou guardas, estão na porta da prisão. De repente, um </w:t>
      </w:r>
      <w:r>
        <w:rPr>
          <w:b/>
          <w:lang w:val="pt_PT" w:bidi="pt_PT"/>
        </w:rPr>
        <w:t>anjo</w:t>
      </w:r>
      <w:r>
        <w:rPr>
          <w:lang w:val="pt_PT" w:bidi="pt_PT"/>
        </w:rPr>
        <w:t xml:space="preserve"> do Senhor aparece na cela da prisão de Pedro. Um anjo é um ser sobrenatural, espiritual, mensageiro de Deus. Os anjos têm tarefas diferentes. Às vezes eles entregam apenas uma mensagem de Deus, mas a tarefa desse anjo era ajudar Pedro a escapar. Consulte o Glossário Mestre para mais informações sobre </w:t>
      </w:r>
      <w:r>
        <w:rPr>
          <w:lang w:val="pt_PT" w:bidi="pt_PT"/>
        </w:rPr>
        <w:t>anjos</w:t>
      </w:r>
      <w:r>
        <w:rPr>
          <w:lang w:val="pt_PT" w:bidi="pt_PT"/>
        </w:rPr>
        <w:t xml:space="preserve">. Use a mesma palavra que você usou em histórias anteriores para anjo. O anjo é vindo do </w:t>
      </w:r>
      <w:r>
        <w:rPr>
          <w:b/>
          <w:lang w:val="pt_PT" w:bidi="pt_PT"/>
        </w:rPr>
        <w:t>Senhor</w:t>
      </w:r>
      <w:r>
        <w:rPr>
          <w:lang w:val="pt_PT" w:bidi="pt_PT"/>
        </w:rPr>
        <w:t xml:space="preserve">. Aqui, Senhor refere-se ao próprio Deus. Consulte o Glossário Mestre para mais informações sobre </w:t>
      </w:r>
      <w:r>
        <w:rPr>
          <w:lang w:val="pt_PT" w:bidi="pt_PT"/>
        </w:rPr>
        <w:t>Senhor</w:t>
      </w:r>
      <w:r>
        <w:rPr>
          <w:lang w:val="pt_PT" w:bidi="pt_PT"/>
        </w:rPr>
        <w:t>. Use a mesma palavra que você usou em histórias anteriores para Senhor.</w:t>
      </w:r>
    </w:p>
    <w:p>
      <w:pPr/>
      <w:r>
        <w:rPr>
          <w:lang w:val="pt_PT" w:bidi="pt_PT"/>
        </w:rPr>
      </w:r>
      <w:r>
        <w:rPr>
          <w:lang w:val="pt_PT" w:bidi="pt_PT"/>
        </w:rPr>
        <w:t xml:space="preserve">O anjo </w:t>
      </w:r>
      <w:r>
        <w:rPr>
          <w:b/>
          <w:lang w:val="pt_PT" w:bidi="pt_PT"/>
        </w:rPr>
        <w:t>bate o lado de Pedro</w:t>
      </w:r>
      <w:r>
        <w:rPr>
          <w:lang w:val="pt_PT" w:bidi="pt_PT"/>
        </w:rPr>
        <w:t xml:space="preserve"> para acordá-lo. O anjo não fere Pedro, mas ele tem que bater em Pedro com força suficiente para acordá-lo. O anjo provavelmente dá a ele um chute nas costelas ou um empurrão no lado, mas o texto não especifica. O anjo diz: “Levante-se rapidamente”. As correntes caem das mãos de Pedro, ou pulsos. O anjo diz a Pedro: “</w:t>
      </w:r>
      <w:r>
        <w:rPr>
          <w:b/>
          <w:lang w:val="pt_PT" w:bidi="pt_PT"/>
        </w:rPr>
        <w:t>Vista-se</w:t>
      </w:r>
      <w:r>
        <w:rPr>
          <w:lang w:val="pt_PT" w:bidi="pt_PT"/>
        </w:rPr>
        <w:t xml:space="preserve"> e coloque suas sandálias”. Vestir-se significa amarrar seu cinto em torno de sua túnica, ou suas roupas. Naquela época, os homens usavam vestes longas e soltas amarradas na cintura por um cinturão ou cinto. Pedro se veste, e o anjo diz a Pedro: “Envolva sua </w:t>
      </w:r>
      <w:r>
        <w:rPr>
          <w:b/>
          <w:lang w:val="pt_PT" w:bidi="pt_PT"/>
        </w:rPr>
        <w:t>capa</w:t>
      </w:r>
      <w:r>
        <w:rPr>
          <w:lang w:val="pt_PT" w:bidi="pt_PT"/>
        </w:rPr>
        <w:t xml:space="preserve"> em torno de você e siga-me”. Uma capa é uma roupa externa solta. Consulte o Glossário Mestre para mais informações sobre </w:t>
      </w:r>
      <w:r>
        <w:rPr>
          <w:lang w:val="pt_PT" w:bidi="pt_PT"/>
        </w:rPr>
        <w:t>capa</w:t>
      </w:r>
      <w:r>
        <w:rPr>
          <w:lang w:val="pt_PT" w:bidi="pt_PT"/>
        </w:rPr>
        <w:t>. Use a mesma palavra que você usou em histórias anteriores para "capa".</w:t>
      </w:r>
    </w:p>
    <w:p>
      <w:pPr/>
      <w:r>
        <w:rPr>
          <w:lang w:val="pt_PT" w:bidi="pt_PT"/>
        </w:rPr>
      </w:r>
      <w:r>
        <w:rPr>
          <w:lang w:val="pt_PT" w:bidi="pt_PT"/>
        </w:rPr>
        <w:t xml:space="preserve">Mostre uma imagem de um </w:t>
      </w:r>
      <w:r>
        <w:rPr>
          <w:lang w:val="pt_PT" w:bidi="pt_PT"/>
        </w:rPr>
        <w:t>homem que está cingido, usando uma túnica e um cinto dos tempos do Novo Testamento</w:t>
      </w:r>
      <w:r>
        <w:rPr>
          <w:lang w:val="pt_PT" w:bidi="pt_PT"/>
        </w:rPr>
        <w:t>.</w:t>
      </w:r>
    </w:p>
    <w:p>
      <w:pPr/>
      <w:r>
        <w:rPr>
          <w:lang w:val="pt_PT" w:bidi="pt_PT"/>
        </w:rPr>
      </w:r>
      <w:r>
        <w:rPr>
          <w:lang w:val="pt_PT" w:bidi="pt_PT"/>
        </w:rPr>
        <w:t xml:space="preserve">Mostre uma imagem de </w:t>
      </w:r>
      <w:r>
        <w:rPr>
          <w:lang w:val="pt_PT" w:bidi="pt_PT"/>
        </w:rPr>
        <w:t>sandálias de couro</w:t>
      </w:r>
      <w:r>
        <w:rPr>
          <w:lang w:val="pt_PT" w:bidi="pt_PT"/>
        </w:rPr>
        <w:t xml:space="preserve"> usadas no momento.</w:t>
      </w:r>
    </w:p>
    <w:p>
      <w:pPr/>
      <w:r>
        <w:rPr>
          <w:lang w:val="pt_PT" w:bidi="pt_PT"/>
        </w:rPr>
      </w:r>
      <w:r>
        <w:rPr>
          <w:lang w:val="pt_PT" w:bidi="pt_PT"/>
        </w:rPr>
        <w:t xml:space="preserve">Mostre uma imagem de um </w:t>
      </w:r>
      <w:r>
        <w:rPr>
          <w:lang w:val="pt_PT" w:bidi="pt_PT"/>
        </w:rPr>
        <w:t>homem usando uma capa externa sobre uma túnica e um cinto</w:t>
      </w:r>
    </w:p>
    <w:p>
      <w:pPr/>
      <w:r>
        <w:rPr>
          <w:lang w:val="pt_PT" w:bidi="pt_PT"/>
        </w:rPr>
      </w:r>
      <w:r>
        <w:rPr>
          <w:lang w:val="pt_PT" w:bidi="pt_PT"/>
        </w:rPr>
        <w:t xml:space="preserve">Pedro segue o anjo, mas não entende que o que está acontecendo é real. Pedro pensa que ele está tendo uma </w:t>
      </w:r>
      <w:r>
        <w:rPr>
          <w:b/>
          <w:lang w:val="pt_PT" w:bidi="pt_PT"/>
        </w:rPr>
        <w:t>visão</w:t>
      </w:r>
      <w:r>
        <w:rPr>
          <w:lang w:val="pt_PT" w:bidi="pt_PT"/>
        </w:rPr>
        <w:t xml:space="preserve">. Uma visão é semelhante a um sonho, mas Deus revela visões enquanto as pessoas estão acordadas. Consulte o Glossário Mestre para informações sobre </w:t>
      </w:r>
      <w:r>
        <w:rPr>
          <w:lang w:val="pt_PT" w:bidi="pt_PT"/>
        </w:rPr>
        <w:t>visões</w:t>
      </w:r>
      <w:r>
        <w:rPr>
          <w:lang w:val="pt_PT" w:bidi="pt_PT"/>
        </w:rPr>
        <w:t>. Use a mesma palavra que você usou em histórias anteriores para visão.</w:t>
      </w:r>
    </w:p>
    <w:p>
      <w:pPr/>
      <w:r>
        <w:rPr>
          <w:lang w:val="pt_PT" w:bidi="pt_PT"/>
        </w:rPr>
      </w:r>
      <w:r>
        <w:rPr>
          <w:lang w:val="pt_PT" w:bidi="pt_PT"/>
        </w:rPr>
        <w:t xml:space="preserve">O anjo e Pedro passam pelo primeiro e segundo posto de guarda e chegam ao portão de ferro que leva para a cidade. O </w:t>
      </w:r>
      <w:r>
        <w:rPr>
          <w:b/>
          <w:lang w:val="pt_PT" w:bidi="pt_PT"/>
        </w:rPr>
        <w:t>portão de ferro</w:t>
      </w:r>
      <w:r>
        <w:rPr>
          <w:lang w:val="pt_PT" w:bidi="pt_PT"/>
        </w:rPr>
        <w:t xml:space="preserve"> se abre para eles por si só. O ferro é um metal forte e pesado. O portão provavelmente era construído diretamente no muro da prisão em Jerusalém.</w:t>
      </w:r>
    </w:p>
    <w:p>
      <w:pPr/>
      <w:r>
        <w:rPr>
          <w:lang w:val="pt_PT" w:bidi="pt_PT"/>
        </w:rPr>
      </w:r>
      <w:r>
        <w:rPr>
          <w:lang w:val="pt_PT" w:bidi="pt_PT"/>
        </w:rPr>
        <w:t xml:space="preserve">Mostre uma imagem de um </w:t>
      </w:r>
      <w:r>
        <w:rPr>
          <w:lang w:val="pt_PT" w:bidi="pt_PT"/>
        </w:rPr>
        <w:t>portão de ferro</w:t>
      </w:r>
      <w:r>
        <w:rPr>
          <w:lang w:val="pt_PT" w:bidi="pt_PT"/>
        </w:rPr>
        <w:t>.</w:t>
      </w:r>
    </w:p>
    <w:p>
      <w:pPr/>
      <w:r>
        <w:rPr>
          <w:lang w:val="pt_PT" w:bidi="pt_PT"/>
        </w:rPr>
      </w:r>
      <w:r>
        <w:rPr>
          <w:lang w:val="pt_PT" w:bidi="pt_PT"/>
        </w:rPr>
        <w:t xml:space="preserve">O anjo e Pedro saem e descem uma rua. De repente, o anjo deixa Pedro. Pedro </w:t>
      </w:r>
      <w:r>
        <w:rPr>
          <w:b/>
          <w:lang w:val="pt_PT" w:bidi="pt_PT"/>
        </w:rPr>
        <w:t>cai em si</w:t>
      </w:r>
      <w:r>
        <w:rPr>
          <w:lang w:val="pt_PT" w:bidi="pt_PT"/>
        </w:rPr>
        <w:t xml:space="preserve">, ou percebe que o que aconteceu com ele é verdadeiro. Pedro diz: “Sei com certeza que o </w:t>
      </w:r>
      <w:r>
        <w:rPr>
          <w:b/>
          <w:lang w:val="pt_PT" w:bidi="pt_PT"/>
        </w:rPr>
        <w:t>Senhor</w:t>
      </w:r>
      <w:r>
        <w:rPr>
          <w:lang w:val="pt_PT" w:bidi="pt_PT"/>
        </w:rPr>
        <w:t xml:space="preserve"> enviou seu anjo e me resgatou da </w:t>
      </w:r>
      <w:r>
        <w:rPr>
          <w:b/>
          <w:lang w:val="pt_PT" w:bidi="pt_PT"/>
        </w:rPr>
        <w:t>mão de Herodes</w:t>
      </w:r>
      <w:r>
        <w:rPr>
          <w:lang w:val="pt_PT" w:bidi="pt_PT"/>
        </w:rPr>
        <w:t xml:space="preserve"> e de tudo o que o povo judeu estava desejando”. A “mão de Herodes” se refere ao poder de Herodes. “O Senhor” nesse versículo provavelmente se refere a Deus em vez do Senhor Jesus. Os judeus respeitavam muito o nome de Deus. Eles muitas vezes se referiam a Deus como “O Senhor” para evitar dizer o nome de Deus. Consulte o Glossário Mestre para mais informações sobre </w:t>
      </w:r>
      <w:r>
        <w:rPr>
          <w:lang w:val="pt_PT" w:bidi="pt_PT"/>
        </w:rPr>
        <w:t>Senhor</w:t>
      </w:r>
      <w:r>
        <w:rPr>
          <w:lang w:val="pt_PT" w:bidi="pt_PT"/>
        </w:rPr>
        <w:t>. Use a mesma palavra que você usou em histórias anteriores para Senhor.</w:t>
      </w:r>
    </w:p>
    <w:p>
      <w:pPr/>
      <w:r>
        <w:rPr>
          <w:lang w:val="pt_PT" w:bidi="pt_PT"/>
        </w:rPr>
      </w:r>
      <w:r>
        <w:rPr>
          <w:lang w:val="pt_PT" w:bidi="pt_PT"/>
        </w:rPr>
        <w:t xml:space="preserve">Quando Pedro percebe isso, ele vai para a casa de Maria. Pedro bate na porta, mas a serva Rodes não abre a porta. Ela corre para dizer ao grupo que é Pedro. Eles dizem: “Você está </w:t>
      </w:r>
      <w:r>
        <w:rPr>
          <w:b/>
          <w:lang w:val="pt_PT" w:bidi="pt_PT"/>
        </w:rPr>
        <w:t>fora de si</w:t>
      </w:r>
      <w:r>
        <w:rPr>
          <w:lang w:val="pt_PT" w:bidi="pt_PT"/>
        </w:rPr>
        <w:t xml:space="preserve">!” “Fora de si” é uma expressão que significa que alguém está louco. Essa é uma maneira de dizer que eles não acreditavam que Pedro estava realmente no portão. Rode insiste que é Pedro, mas os crentes insistem: “É o </w:t>
      </w:r>
      <w:r>
        <w:rPr>
          <w:b/>
          <w:lang w:val="pt_PT" w:bidi="pt_PT"/>
        </w:rPr>
        <w:t>anjo</w:t>
      </w:r>
      <w:r>
        <w:rPr>
          <w:lang w:val="pt_PT" w:bidi="pt_PT"/>
        </w:rPr>
        <w:t xml:space="preserve"> de Pedro”. Nesse caso, anjo se refere ao anjo que Deus designou para proteger Pedro. Alguns judeus acreditavam que cada pessoa era protegida por um anjo que pode tomar a forma da pessoa que ela está protegendo. Use a mesma palavra que você usou em histórias anteriores para anjo.</w:t>
      </w:r>
    </w:p>
    <w:p>
      <w:pPr/>
      <w:r>
        <w:rPr>
          <w:lang w:val="pt_PT" w:bidi="pt_PT"/>
        </w:rPr>
      </w:r>
      <w:r>
        <w:rPr>
          <w:lang w:val="pt_PT" w:bidi="pt_PT"/>
        </w:rPr>
        <w:t xml:space="preserve">Pedro continua batendo na porta. Quando eles abrem a porta e veem Pedro, eles ficam surpresos. Pedro diz a eles como o Senhor o levou para fora da prisão. </w:t>
      </w:r>
      <w:r>
        <w:rPr>
          <w:b/>
          <w:lang w:val="pt_PT" w:bidi="pt_PT"/>
        </w:rPr>
        <w:t>O Senhor</w:t>
      </w:r>
      <w:r>
        <w:rPr>
          <w:lang w:val="pt_PT" w:bidi="pt_PT"/>
        </w:rPr>
        <w:t xml:space="preserve"> nesse versículo provavelmente se refere a Deus em vez do Senhor Jesus. Use a mesma palavra que você usou em histórias anteriores para Senhor. Pedro diz: “Conte essas coisas a Tiago e aos </w:t>
      </w:r>
      <w:r>
        <w:rPr>
          <w:b/>
          <w:lang w:val="pt_PT" w:bidi="pt_PT"/>
        </w:rPr>
        <w:t>irmãos</w:t>
      </w:r>
      <w:r>
        <w:rPr>
          <w:lang w:val="pt_PT" w:bidi="pt_PT"/>
        </w:rPr>
        <w:t>”. Irmãos se refere a outros seguidores de Jesus, provavelmente outros líderes da igreja em Jerusalém. Pedro sai e vai para outro lugar.</w:t>
      </w:r>
    </w:p>
    <w:p>
      <w:pPr/>
      <w:r>
        <w:rPr>
          <w:lang w:val="pt_PT" w:bidi="pt_PT"/>
        </w:rPr>
      </w:r>
      <w:r>
        <w:rPr>
          <w:lang w:val="pt_PT" w:bidi="pt_PT"/>
        </w:rPr>
        <w:t xml:space="preserve">Na manhã, </w:t>
      </w:r>
      <w:r>
        <w:rPr>
          <w:b/>
          <w:lang w:val="pt_PT" w:bidi="pt_PT"/>
        </w:rPr>
        <w:t>não há uma pequena perturbação</w:t>
      </w:r>
      <w:r>
        <w:rPr>
          <w:lang w:val="pt_PT" w:bidi="pt_PT"/>
        </w:rPr>
        <w:t xml:space="preserve"> entre os soldados sobre o que havia acontecido com Pedro. Isso significa que há uma grande comoção, ou confusão barulhenta entre os soldados. Herodes ordena que soldados procurem Pedro, mas ninguém encontra Pedro. Herodes </w:t>
      </w:r>
      <w:r>
        <w:rPr>
          <w:b/>
          <w:lang w:val="pt_PT" w:bidi="pt_PT"/>
        </w:rPr>
        <w:t>examina</w:t>
      </w:r>
      <w:r>
        <w:rPr>
          <w:lang w:val="pt_PT" w:bidi="pt_PT"/>
        </w:rPr>
        <w:t xml:space="preserve"> os guardas, ou os questiona. Então Herodes ordena que soldados matem os guardas de Pedro. Herodes desce da Judeia para Cesareia por algum tempo. Cesareia é mais baixa em elevação</w:t>
      </w:r>
    </w:p>
    <w:p>
      <w:pPr/>
      <w:r>
        <w:rPr>
          <w:lang w:val="pt_PT" w:bidi="pt_PT"/>
        </w:rPr>
      </w:r>
      <w:r>
        <w:rPr>
          <w:lang w:val="pt_PT" w:bidi="pt_PT"/>
        </w:rPr>
        <w:t xml:space="preserve">Mostre um mapa da </w:t>
      </w:r>
      <w:r>
        <w:rPr>
          <w:lang w:val="pt_PT" w:bidi="pt_PT"/>
        </w:rPr>
        <w:t>terra judaica da tribo de Judá, ou da Judeia, e as cidades de Jerusalém e então Cesareia fora da Judeia</w:t>
      </w:r>
      <w:r>
        <w:rPr>
          <w:lang w:val="pt_PT" w:bidi="pt_PT"/>
        </w:rPr>
        <w:t>.</w:t>
      </w:r>
    </w:p>
    <w:p>
      <w:pPr/>
      <w:r>
        <w:rPr>
          <w:lang w:val="pt_PT" w:bidi="pt_PT"/>
        </w:rPr>
      </w:r>
      <w:r>
        <w:rPr>
          <w:lang w:val="pt_PT" w:bidi="pt_PT"/>
        </w:rPr>
        <w:t xml:space="preserve">Mostre um mapa da </w:t>
      </w:r>
      <w:r>
        <w:rPr>
          <w:b/>
          <w:lang w:val="pt_PT" w:bidi="pt_PT"/>
        </w:rPr>
        <w:t>província romana da Judeia e as cidades de Jerusalém e Cesareia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12:20–24</w:t>
      </w:r>
      <w:r>
        <w:rPr>
          <w:lang w:val="pt_PT" w:bidi="pt_PT"/>
        </w:rPr>
      </w:r>
    </w:p>
    <w:p>
      <w:pPr>
        <w:pStyle w:val="Heading3"/>
      </w:pPr>
      <w:r>
        <w:rPr>
          <w:lang w:val="pt_PT" w:bidi="pt_PT"/>
        </w:rPr>
        <w:t>Ouvir e Sentir</w:t>
      </w:r>
    </w:p>
    <w:p>
      <w:pPr/>
      <w:r>
        <w:rPr>
          <w:lang w:val="pt_PT" w:bidi="pt_PT"/>
        </w:rPr>
      </w:r>
      <w:r>
        <w:rPr>
          <w:lang w:val="pt_PT" w:bidi="pt_PT"/>
        </w:rPr>
        <w:t>Ouçam Atos 12.20–24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O rei Herodes Agripa tem perseguido os seguidores de Jesus em Jerusalém e na Judeia. Herodes Agripa mandou Tiago, um dos doze discípulos de Jesus, ser morto. Ele havia planejado também executar o discípulo Pedro. No entanto, Deus enviou um anjo para ajudar Pedro a escapar da prisão. Herodes faz os guardas de Pedro serem mortos por perder Pedro. Então Herodes vai para Cesareia. Cesareia é a capital da província romana da Judeia.</w:t>
      </w:r>
    </w:p>
    <w:p>
      <w:pPr/>
      <w:r>
        <w:rPr>
          <w:lang w:val="pt_PT" w:bidi="pt_PT"/>
        </w:rPr>
      </w:r>
      <w:r>
        <w:rPr>
          <w:lang w:val="pt_PT" w:bidi="pt_PT"/>
        </w:rPr>
        <w:t xml:space="preserve">Mostre um mapa da </w:t>
      </w:r>
      <w:r>
        <w:rPr>
          <w:lang w:val="pt_PT" w:bidi="pt_PT"/>
        </w:rPr>
        <w:t>área sob o governo de Herodes Agripa por volta de 42–43 d.C.</w:t>
      </w:r>
      <w:r>
        <w:rPr>
          <w:lang w:val="pt_PT" w:bidi="pt_PT"/>
        </w:rPr>
        <w:t>, incluindo a cidade de Cesareia, a região da Fenícia com as cidades de Tiro e Sidom, a província da Judeia e a Galileia.</w:t>
      </w:r>
    </w:p>
    <w:p>
      <w:pPr/>
      <w:r>
        <w:rPr>
          <w:lang w:val="pt_PT" w:bidi="pt_PT"/>
        </w:rPr>
      </w:r>
      <w:r>
        <w:rPr>
          <w:lang w:val="pt_PT" w:bidi="pt_PT"/>
        </w:rPr>
        <w:t>Herodes está muito zangado com as pessoas de Tiro e Sidom. Lucas diz que Herodes tem brigado furiosamente, ou discutindo com eles. Lucas não diz por que Herodes está tão zangado com as pessoas de Tiro e Sidom. Tiro e Sidom são cidades costeiras ao norte de Cesareia, na região da Fenícia. A Fenícia é parte da província romana da Síria e fora da província romana da Judeia sob o governo de Herodes.</w:t>
      </w:r>
    </w:p>
    <w:p>
      <w:pPr/>
      <w:r>
        <w:rPr>
          <w:lang w:val="pt_PT" w:bidi="pt_PT"/>
        </w:rPr>
      </w:r>
      <w:r>
        <w:rPr>
          <w:lang w:val="pt_PT" w:bidi="pt_PT"/>
        </w:rPr>
        <w:t>As pessoas que vivem em Tiro e Sidom dependem da Galileia para seu fornecimento de comida, como trigo e cevada. A Galileia é governada pelo rei Herodes. Cerca de mil anos atrás, quando Salomão era rei em Jerusalém, ele fez um acordo de paz e comércio com Hirão, rei de Tiro. É provável que esse tipo de acordo entre as cidades costeiras e a Judeia continuou por gerações. Tiro e Sidom trabalham juntas para buscar paz com Herodes porque eles precisavam da troca de comida de seus territórios do interior.</w:t>
      </w:r>
    </w:p>
    <w:p>
      <w:pPr/>
      <w:r>
        <w:rPr>
          <w:lang w:val="pt_PT" w:bidi="pt_PT"/>
        </w:rPr>
      </w:r>
      <w:r>
        <w:rPr>
          <w:lang w:val="pt_PT" w:bidi="pt_PT"/>
        </w:rPr>
        <w:t>Pergunte à sua equipe: de que tipo de comércio sua comunidade depende para comida ou outras necessidades básicas?</w:t>
      </w:r>
    </w:p>
    <w:p>
      <w:pPr/>
      <w:r>
        <w:rPr>
          <w:lang w:val="pt_PT" w:bidi="pt_PT"/>
        </w:rPr>
      </w:r>
      <w:r>
        <w:rPr>
          <w:lang w:val="pt_PT" w:bidi="pt_PT"/>
        </w:rPr>
        <w:t>As pessoas de Tiro e Sidom querem marcar uma reunião com Herodes para tentar Eles falam com Blasto, o camareiro de Herodes, na esperança de se encontrar com Herodes. Um camareiro é um servo pessoal confiável do rei. Blasto é um assistente pessoal e oficial importante de Herodes. Os representantes de Tiro e Sidom persuadem Blasto a agendar uma reunião com Herodes. Eles podem ter pago a Blasto por sua ajuda.</w:t>
      </w:r>
    </w:p>
    <w:p>
      <w:pPr/>
      <w:r>
        <w:rPr>
          <w:lang w:val="pt_PT" w:bidi="pt_PT"/>
        </w:rPr>
      </w:r>
      <w:r>
        <w:rPr>
          <w:lang w:val="pt_PT" w:bidi="pt_PT"/>
        </w:rPr>
        <w:t>Pare e discuta: em sua comunidade, como as pessoas organizam reuniões com líderes do governo ou pessoas com autoridade?</w:t>
      </w:r>
    </w:p>
    <w:p>
      <w:pPr/>
      <w:r>
        <w:rPr>
          <w:lang w:val="pt_PT" w:bidi="pt_PT"/>
        </w:rPr>
      </w:r>
      <w:r>
        <w:rPr>
          <w:lang w:val="pt_PT" w:bidi="pt_PT"/>
        </w:rPr>
        <w:t>Herodes escolhe um dia para se encontrar com os representantes de Tiro e Sidom. Um historiador judeu confiável, Josefo, escreveu um relato detalhado desse evento. Ele escreveu que o dia que Herodes escolheu é uma celebração para honrar o imperador romano. Josefo registrou que naquele dia, Herodes usou vestes reais tecidas de prata. As vestes reais são roupas externas longas e soltas feitas de materiais caros para reis ou alguém com autoridade. As vestes reais geralmente são usadas para ocasiões cerimoniais. No entanto, uma túnica tecida de prata é muito rara.</w:t>
      </w:r>
    </w:p>
    <w:p>
      <w:pPr/>
      <w:r>
        <w:rPr>
          <w:lang w:val="pt_PT" w:bidi="pt_PT"/>
        </w:rPr>
      </w:r>
      <w:r>
        <w:rPr>
          <w:lang w:val="pt_PT" w:bidi="pt_PT"/>
        </w:rPr>
        <w:t>Lucas escreve que Herodes usa suas vestes reais, se senta em seu trono e fala com as pessoas. Um trono é uma cadeira especial onde uma pessoa com autoridade, geralmente um rei, se senta para fazer julgamentos ou decisões pelas pessoas que ele governa.</w:t>
      </w:r>
    </w:p>
    <w:p>
      <w:pPr/>
      <w:r>
        <w:rPr>
          <w:lang w:val="pt_PT" w:bidi="pt_PT"/>
        </w:rPr>
      </w:r>
      <w:r>
        <w:rPr>
          <w:lang w:val="pt_PT" w:bidi="pt_PT"/>
        </w:rPr>
        <w:t xml:space="preserve">Mostre uma imagem do trono de um </w:t>
      </w:r>
      <w:r>
        <w:rPr>
          <w:lang w:val="pt_PT" w:bidi="pt_PT"/>
        </w:rPr>
        <w:t>rei durante o Império Romano</w:t>
      </w:r>
      <w:r>
        <w:rPr>
          <w:lang w:val="pt_PT" w:bidi="pt_PT"/>
        </w:rPr>
        <w:t>.</w:t>
      </w:r>
    </w:p>
    <w:p>
      <w:pPr/>
      <w:r>
        <w:rPr>
          <w:lang w:val="pt_PT" w:bidi="pt_PT"/>
        </w:rPr>
      </w:r>
      <w:r>
        <w:rPr>
          <w:lang w:val="pt_PT" w:bidi="pt_PT"/>
        </w:rPr>
        <w:t>Em sua cultura, que tipo de roupas um rei ou um alto oficial governante usa? Que outras coisas, como um trono ou lugar especial para viver, separam um governante como uma pessoa de autoridade?</w:t>
      </w:r>
    </w:p>
    <w:p>
      <w:pPr/>
      <w:r>
        <w:rPr>
          <w:lang w:val="pt_PT" w:bidi="pt_PT"/>
        </w:rPr>
      </w:r>
      <w:r>
        <w:rPr>
          <w:lang w:val="pt_PT" w:bidi="pt_PT"/>
        </w:rPr>
        <w:t>De acordo com Josefo, Herodes fala com as pessoas no teatro de Cesareia. Um teatro é um auditório ao ar livre usado para entretenimento nos tempos romanos.</w:t>
      </w:r>
    </w:p>
    <w:p>
      <w:pPr/>
      <w:r>
        <w:rPr>
          <w:lang w:val="pt_PT" w:bidi="pt_PT"/>
        </w:rPr>
      </w:r>
      <w:r>
        <w:rPr>
          <w:lang w:val="pt_PT" w:bidi="pt_PT"/>
        </w:rPr>
        <w:t xml:space="preserve">Mostre uma imagem do </w:t>
      </w:r>
      <w:r>
        <w:rPr>
          <w:lang w:val="pt_PT" w:bidi="pt_PT"/>
        </w:rPr>
        <w:t>Teatro Romano de Cesareia</w:t>
      </w:r>
      <w:r>
        <w:rPr>
          <w:lang w:val="pt_PT" w:bidi="pt_PT"/>
        </w:rPr>
        <w:t>.</w:t>
      </w:r>
    </w:p>
    <w:p>
      <w:pPr/>
      <w:r>
        <w:rPr>
          <w:lang w:val="pt_PT" w:bidi="pt_PT"/>
        </w:rPr>
      </w:r>
      <w:r>
        <w:rPr>
          <w:lang w:val="pt_PT" w:bidi="pt_PT"/>
        </w:rPr>
        <w:t>O relato de Josefo diz que a prata das vestes reais de Herodes brilha e reluz ao sol. Há uma grande multidão que provavelmente inclui as pessoas de Cesareia. Lucas nos diz depois que Herodes faz seu pronunciamento, ou discurso, as pessoas gritam: “É a voz de um deus, não de um homem!” Essa é uma maneira de dizer que Herodes fala mais como um deus do que um homem, ou que Herodes é um deus falando. A multidão quer dizer que Herodes é um ser sobrenatural, e não um ser humano.</w:t>
      </w:r>
    </w:p>
    <w:p>
      <w:pPr/>
      <w:r>
        <w:rPr>
          <w:lang w:val="pt_PT" w:bidi="pt_PT"/>
        </w:rPr>
      </w:r>
      <w:r>
        <w:rPr>
          <w:lang w:val="pt_PT" w:bidi="pt_PT"/>
        </w:rPr>
        <w:t>Herodes não concorda ou discorda que ele é um deus. Ele não dá honra ou louvor a Deus. Herodes permite que as pessoas o louvem em vez de dizer às pessoas para louvar a Deus. Imediatamente, um anjo, ou mensageiro de Deus, ataca Herodes. Enquanto as pessoas estão gritando, o Senhor envia um anjo para fazer Herodes ficar doente de uma maneira que terminaria em morte. Nesse momento, Herodes fica incuravelmente doente e morre logo depois.</w:t>
      </w:r>
    </w:p>
    <w:p>
      <w:pPr/>
      <w:r>
        <w:rPr>
          <w:lang w:val="pt_PT" w:bidi="pt_PT"/>
        </w:rPr>
      </w:r>
      <w:r>
        <w:rPr>
          <w:lang w:val="pt_PT" w:bidi="pt_PT"/>
        </w:rPr>
        <w:t>A palavra para vermes aqui se refere a vermes que podem crescer dentro de um corpo. É possível que os vermes comam rapidamente as partes internas de Herodes e o matem.</w:t>
      </w:r>
    </w:p>
    <w:p>
      <w:pPr/>
      <w:r>
        <w:rPr>
          <w:lang w:val="pt_PT" w:bidi="pt_PT"/>
        </w:rPr>
      </w:r>
      <w:r>
        <w:rPr>
          <w:lang w:val="pt_PT" w:bidi="pt_PT"/>
        </w:rPr>
        <w:t xml:space="preserve">Mostre uma imagem de um verme que infecta as pessoas no interior — </w:t>
      </w:r>
      <w:r>
        <w:rPr>
          <w:lang w:val="pt_PT" w:bidi="pt_PT"/>
        </w:rPr>
        <w:t>um verme intestinal</w:t>
      </w:r>
      <w:r>
        <w:rPr>
          <w:lang w:val="pt_PT" w:bidi="pt_PT"/>
        </w:rPr>
        <w:t>.</w:t>
      </w:r>
    </w:p>
    <w:p>
      <w:pPr/>
      <w:r>
        <w:rPr>
          <w:lang w:val="pt_PT" w:bidi="pt_PT"/>
        </w:rPr>
      </w:r>
      <w:r>
        <w:rPr>
          <w:lang w:val="pt_PT" w:bidi="pt_PT"/>
        </w:rPr>
        <w:t>Lucas não está se referindo a vermes que comem a carne de Herodes depois que ele morre. No entanto, a frase "comido por vermes" é uma maneira como muitos escritores antigos descrevem a morte de pessoas extremamente malignas, especialmente pessoas no poder. Não está claro exatamente como Herodes morreu. O historiador judeu José registrou que, enquanto as pessoas estavam gritando, Herodes começou a ter uma dor muito forte em seu estômago. Herodes morreu cinco dias depois. A morte de Herodes poderia ser de vários meses a um ano depois da fuga de Pedro da prisão.</w:t>
      </w:r>
    </w:p>
    <w:p>
      <w:pPr/>
      <w:r>
        <w:rPr>
          <w:lang w:val="pt_PT" w:bidi="pt_PT"/>
        </w:rPr>
      </w:r>
      <w:r>
        <w:rPr>
          <w:lang w:val="pt_PT" w:bidi="pt_PT"/>
        </w:rPr>
        <w:t>Enquanto isso, a palavra de Deus continua a crescer e se espalhar. Aqui, a palavra de Deus é descrita como algo que cresce, como uma árvore, ou arbusto, ou grama. Isso é semelhante à história de Jesus da semente das boas novas caindo em bom chão. Os crentes continuam contando as boas novas de Jesus. Mais e mais pessoas que ouvem as boas novas de Jesus acreditam.</w:t>
      </w:r>
    </w:p>
    <w:p>
      <w:pPr/>
      <w:r>
        <w:rPr>
          <w:lang w:val="pt_PT" w:bidi="pt_PT"/>
        </w:rPr>
      </w:r>
      <w:r>
        <w:rPr>
          <w:lang w:val="pt_PT" w:bidi="pt_PT"/>
        </w:rPr>
        <w:t>Peça à sua equipe que compartilhe as vezes em que viram as boas novas de Jesus se espalharem.</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Herodes Agripa está muito zangado com as pessoas que vive em Tiro e Sidom.</w:t>
      </w:r>
    </w:p>
    <w:p>
      <w:pPr/>
      <w:r>
        <w:rPr>
          <w:lang w:val="pt_PT" w:bidi="pt_PT"/>
        </w:rPr>
      </w:r>
      <w:r>
        <w:rPr>
          <w:b/>
          <w:lang w:val="pt_PT" w:bidi="pt_PT"/>
        </w:rPr>
        <w:t>Segunda cena:</w:t>
      </w:r>
      <w:r>
        <w:rPr>
          <w:lang w:val="pt_PT" w:bidi="pt_PT"/>
        </w:rPr>
        <w:t xml:space="preserve"> as pessoas de Tiro e Sidom se reúnem para conseguir um encontro com Herodes. Eles querem perdir paz a Herodes, porque Tiro e Sidom contam com a comercialização com a nação de Herodes para obter comida. As pessoas de Tiro e Sidom fala com Blasto, o assistente de confiança de Herodes, e convence Blasto a marcar uma reunião com Herodes.</w:t>
      </w:r>
    </w:p>
    <w:p>
      <w:pPr/>
      <w:r>
        <w:rPr>
          <w:lang w:val="pt_PT" w:bidi="pt_PT"/>
        </w:rPr>
      </w:r>
      <w:r>
        <w:rPr>
          <w:b/>
          <w:lang w:val="pt_PT" w:bidi="pt_PT"/>
        </w:rPr>
        <w:t>Terceira cena:</w:t>
      </w:r>
      <w:r>
        <w:rPr>
          <w:lang w:val="pt_PT" w:bidi="pt_PT"/>
        </w:rPr>
        <w:t xml:space="preserve"> é o dia em que Herodes falará com as pessoas de Tiro e Sidom. Herodes veste suas túnicas reais, se senta em seu trono e faz um discurso. As pessoas gritam: “Essa não é a voz de um homem. Essa é a voz de um deus!" Herodes não dá glória ou louvor a Deus. Deus envia imediatamente um anjo para ferir Herodes com uma doença.</w:t>
      </w:r>
    </w:p>
    <w:p>
      <w:pPr/>
      <w:r>
        <w:rPr>
          <w:lang w:val="pt_PT" w:bidi="pt_PT"/>
        </w:rPr>
      </w:r>
      <w:r>
        <w:rPr>
          <w:b/>
          <w:lang w:val="pt_PT" w:bidi="pt_PT"/>
        </w:rPr>
        <w:t>Quarta cena:</w:t>
      </w:r>
      <w:r>
        <w:rPr>
          <w:lang w:val="pt_PT" w:bidi="pt_PT"/>
        </w:rPr>
        <w:t xml:space="preserve"> Herodes é comido por vermes e morre. Mas as boas novas de Jesus continuam a se espalhar, e há muitos novos crentes.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Agripa</w:t>
      </w:r>
    </w:p>
    <w:p>
      <w:pPr>
        <w:pStyle w:val="ListBullet"/>
        <w:spacing w:line="240" w:lineRule="auto"/>
        <w:ind w:left="720"/>
      </w:pPr>
      <w:r>
        <w:rPr>
          <w:lang w:val="pt_PT" w:bidi="pt_PT"/>
        </w:rPr>
      </w:r>
      <w:r>
        <w:rPr>
          <w:lang w:val="pt_PT" w:bidi="pt_PT"/>
        </w:rPr>
        <w:t>Pessoas de Tiro e Sidom</w:t>
      </w:r>
    </w:p>
    <w:p>
      <w:pPr>
        <w:pStyle w:val="ListBullet"/>
        <w:spacing w:line="240" w:lineRule="auto"/>
        <w:ind w:left="720"/>
      </w:pPr>
      <w:r>
        <w:rPr>
          <w:lang w:val="pt_PT" w:bidi="pt_PT"/>
        </w:rPr>
      </w:r>
      <w:r>
        <w:rPr>
          <w:lang w:val="pt_PT" w:bidi="pt_PT"/>
        </w:rPr>
        <w:t>Blasto</w:t>
      </w:r>
    </w:p>
    <w:p>
      <w:pPr>
        <w:pStyle w:val="ListBullet"/>
        <w:spacing w:line="240" w:lineRule="auto"/>
        <w:ind w:left="720"/>
      </w:pPr>
      <w:r>
        <w:rPr>
          <w:lang w:val="pt_PT" w:bidi="pt_PT"/>
        </w:rPr>
      </w:r>
      <w:r>
        <w:rPr>
          <w:lang w:val="pt_PT" w:bidi="pt_PT"/>
        </w:rPr>
        <w:t>Pessoas que vivem em Cesareia</w:t>
      </w:r>
    </w:p>
    <w:p>
      <w:pPr>
        <w:pStyle w:val="ListBullet"/>
        <w:spacing w:line="240" w:lineRule="auto"/>
        <w:ind w:left="720"/>
      </w:pPr>
      <w:r>
        <w:rPr>
          <w:lang w:val="pt_PT" w:bidi="pt_PT"/>
        </w:rPr>
      </w:r>
      <w:r>
        <w:rPr>
          <w:lang w:val="pt_PT" w:bidi="pt_PT"/>
        </w:rPr>
        <w:t>Anjo do Senhor</w:t>
      </w:r>
    </w:p>
    <w:p>
      <w:pPr>
        <w:pStyle w:val="ListBullet"/>
        <w:spacing w:line="240" w:lineRule="auto"/>
        <w:ind w:left="720"/>
      </w:pPr>
      <w:r>
        <w:rPr>
          <w:lang w:val="pt_PT" w:bidi="pt_PT"/>
        </w:rPr>
      </w:r>
      <w:r>
        <w:rPr>
          <w:lang w:val="pt_PT" w:bidi="pt_PT"/>
        </w:rPr>
        <w:t>Seguidores de Jesus compartilhando a palavra de Deus</w:t>
      </w:r>
    </w:p>
    <w:p>
      <w:pPr>
        <w:pStyle w:val="ListBullet"/>
        <w:spacing w:line="240" w:lineRule="auto"/>
        <w:ind w:left="720"/>
      </w:pPr>
      <w:r>
        <w:rPr>
          <w:lang w:val="pt_PT" w:bidi="pt_PT"/>
        </w:rPr>
      </w:r>
      <w:r>
        <w:rPr>
          <w:lang w:val="pt_PT" w:bidi="pt_PT"/>
        </w:rPr>
        <w:t>Novos seguidores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Esta história inclui muitos lugares. Tenha um mapa da área disponível. Nessa história, Herodes Agripa está na cidade costeira de Cesareia.</w:t>
      </w:r>
    </w:p>
    <w:p>
      <w:pPr/>
      <w:r>
        <w:rPr>
          <w:lang w:val="pt_PT" w:bidi="pt_PT"/>
        </w:rPr>
      </w:r>
      <w:r>
        <w:rPr>
          <w:lang w:val="pt_PT" w:bidi="pt_PT"/>
        </w:rPr>
        <w:t xml:space="preserve">Mostre um mapa da </w:t>
      </w:r>
      <w:r>
        <w:rPr>
          <w:lang w:val="pt_PT" w:bidi="pt_PT"/>
        </w:rPr>
        <w:t>área sob o governo de Herodes Agripa por volta de 42–43 d.C.</w:t>
      </w:r>
      <w:r>
        <w:rPr>
          <w:lang w:val="pt_PT" w:bidi="pt_PT"/>
        </w:rPr>
        <w:t>, incluindo a cidade de Cesareia, a região da Fenícia com as cidades de Tiro e Sidom, a província da Judeia e a Galileia.</w:t>
      </w:r>
    </w:p>
    <w:p>
      <w:pPr/>
      <w:r>
        <w:rPr>
          <w:lang w:val="pt_PT" w:bidi="pt_PT"/>
        </w:rPr>
      </w:r>
      <w:r>
        <w:rPr>
          <w:lang w:val="pt_PT" w:bidi="pt_PT"/>
        </w:rPr>
        <w:t>É importante observar que a ordem do texto escrito pode ser confusa. Herodes está muito zangado com as pessoas de Tiro e Sidom. Herodes tem discutido com eles. Alguns representantes de Tiro e Sidom se juntam e decidem se encontrar com Herodes. Eles querem restaurar a paz com Herodes porque dependem da nação de Herodes para obter comida. Para obter uma reunião com Herodes, eles falam com o assistente pessoal de Herodes, chamado Blasto. Os representantes de Tiro e Sidom ganham o apoio de Blasto. Eles recebem uma nomeação com Herodes Agripa.</w:t>
      </w:r>
    </w:p>
    <w:p>
      <w:pPr/>
      <w:r>
        <w:rPr>
          <w:lang w:val="pt_PT" w:bidi="pt_PT"/>
        </w:rPr>
      </w:r>
      <w:r>
        <w:rPr>
          <w:lang w:val="pt_PT" w:bidi="pt_PT"/>
        </w:rPr>
        <w:t>No dia do encontro, de acordo com fontes históricas, as pessoas de Tiro e Sidom estão reunidas no teatro, ou lugar de encontro em Cesareia. Como o rei está aparecendo, é provável que muitas pessoas de Cesareia estejam lá.</w:t>
      </w:r>
    </w:p>
    <w:p>
      <w:pPr/>
      <w:r>
        <w:rPr>
          <w:lang w:val="pt_PT" w:bidi="pt_PT"/>
        </w:rPr>
      </w:r>
      <w:r>
        <w:rPr>
          <w:lang w:val="pt_PT" w:bidi="pt_PT"/>
        </w:rPr>
        <w:t xml:space="preserve">Mostre uma imagem do </w:t>
      </w:r>
      <w:r>
        <w:rPr>
          <w:lang w:val="pt_PT" w:bidi="pt_PT"/>
        </w:rPr>
        <w:t>Teatro Romano de Cesareia</w:t>
      </w:r>
      <w:r>
        <w:rPr>
          <w:lang w:val="pt_PT" w:bidi="pt_PT"/>
        </w:rPr>
        <w:t>.</w:t>
      </w:r>
    </w:p>
    <w:p>
      <w:pPr/>
      <w:r>
        <w:rPr>
          <w:lang w:val="pt_PT" w:bidi="pt_PT"/>
        </w:rPr>
      </w:r>
      <w:r>
        <w:rPr>
          <w:lang w:val="pt_PT" w:bidi="pt_PT"/>
        </w:rPr>
        <w:t>Herodes usa suas impressionantes vestes reais e se senta em seu trono.</w:t>
      </w:r>
    </w:p>
    <w:p>
      <w:pPr/>
      <w:r>
        <w:rPr>
          <w:lang w:val="pt_PT" w:bidi="pt_PT"/>
        </w:rPr>
      </w:r>
      <w:r>
        <w:rPr>
          <w:lang w:val="pt_PT" w:bidi="pt_PT"/>
        </w:rPr>
        <w:t>Herodes faz um discurso ao povo. A multidão grita: “É a voz de um deus, não de um homem!” Como Herodes aceita a adoração das pessoas em vez de dar louvor a Deus, imediatamente um anjo do Senhor fere-o com uma doença. Herodes é comido por vermes e morre, provavelmente cinco dias depois.</w:t>
      </w:r>
    </w:p>
    <w:p>
      <w:pPr/>
      <w:r>
        <w:rPr>
          <w:lang w:val="pt_PT" w:bidi="pt_PT"/>
        </w:rPr>
      </w:r>
      <w:r>
        <w:rPr>
          <w:lang w:val="pt_PT" w:bidi="pt_PT"/>
        </w:rPr>
        <w:t>Mas a palavra de Deus, ou as boas novas de Jesus, continuam a se espalhar por meio dos seguidores de Jesus. A conjunção "mas" é traduzida de um termo de conexão grego usado para mudar tópicos em narrativas. Aqui, esse termo de conexão também contrasta o fim de um rei mau com a propagação da boa mensagem de Deus. Lucas diz que a palavra de Deus continua a crescer e se espalhar. Estas são ações contínuas. Os seguidores de Jesus continuam a compartilhar a mensagem de Deus sobre Jesus, e continuamente muitos que ouvem a mensagem acreditam.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Herodes Agripa</w:t>
      </w:r>
    </w:p>
    <w:p>
      <w:pPr>
        <w:pStyle w:val="ListBullet"/>
        <w:spacing w:line="240" w:lineRule="auto"/>
        <w:ind w:left="720"/>
      </w:pPr>
      <w:r>
        <w:rPr>
          <w:lang w:val="pt_PT" w:bidi="pt_PT"/>
        </w:rPr>
      </w:r>
      <w:r>
        <w:rPr>
          <w:lang w:val="pt_PT" w:bidi="pt_PT"/>
        </w:rPr>
        <w:t>Pessoas de Tiro e Sidom</w:t>
      </w:r>
    </w:p>
    <w:p>
      <w:pPr>
        <w:pStyle w:val="ListBullet"/>
        <w:spacing w:line="240" w:lineRule="auto"/>
        <w:ind w:left="720"/>
      </w:pPr>
      <w:r>
        <w:rPr>
          <w:lang w:val="pt_PT" w:bidi="pt_PT"/>
        </w:rPr>
      </w:r>
      <w:r>
        <w:rPr>
          <w:lang w:val="pt_PT" w:bidi="pt_PT"/>
        </w:rPr>
        <w:t>Blasto</w:t>
      </w:r>
    </w:p>
    <w:p>
      <w:pPr>
        <w:pStyle w:val="ListBullet"/>
        <w:spacing w:line="240" w:lineRule="auto"/>
        <w:ind w:left="720"/>
      </w:pPr>
      <w:r>
        <w:rPr>
          <w:lang w:val="pt_PT" w:bidi="pt_PT"/>
        </w:rPr>
      </w:r>
      <w:r>
        <w:rPr>
          <w:lang w:val="pt_PT" w:bidi="pt_PT"/>
        </w:rPr>
        <w:t>Pessoas que vivem em Cesareia</w:t>
      </w:r>
    </w:p>
    <w:p>
      <w:pPr>
        <w:pStyle w:val="ListBullet"/>
        <w:spacing w:line="240" w:lineRule="auto"/>
        <w:ind w:left="720"/>
      </w:pPr>
      <w:r>
        <w:rPr>
          <w:lang w:val="pt_PT" w:bidi="pt_PT"/>
        </w:rPr>
      </w:r>
      <w:r>
        <w:rPr>
          <w:lang w:val="pt_PT" w:bidi="pt_PT"/>
        </w:rPr>
        <w:t>Anjo do Senhor</w:t>
      </w:r>
    </w:p>
    <w:p>
      <w:pPr>
        <w:pStyle w:val="ListBullet"/>
        <w:spacing w:line="240" w:lineRule="auto"/>
        <w:ind w:left="720"/>
      </w:pPr>
      <w:r>
        <w:rPr>
          <w:lang w:val="pt_PT" w:bidi="pt_PT"/>
        </w:rPr>
      </w:r>
      <w:r>
        <w:rPr>
          <w:lang w:val="pt_PT" w:bidi="pt_PT"/>
        </w:rPr>
        <w:t>Seguidores de Jesus compartilhando a palavra de Deus</w:t>
      </w:r>
    </w:p>
    <w:p>
      <w:pPr>
        <w:pStyle w:val="ListBullet"/>
        <w:spacing w:line="240" w:lineRule="auto"/>
        <w:ind w:left="720"/>
      </w:pPr>
      <w:r>
        <w:rPr>
          <w:lang w:val="pt_PT" w:bidi="pt_PT"/>
        </w:rPr>
      </w:r>
      <w:r>
        <w:rPr>
          <w:lang w:val="pt_PT" w:bidi="pt_PT"/>
        </w:rPr>
        <w:t>Novos seguidores de Jesus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Herodes está muito zangado com as pessoas de Tiro e Sidom. As pessoas de Tiro e Sidom se reúnem para conseguir um encontro com Herodes. Eles querem restaurar a paz com Herodes, porque seu fornecimento de comida vem das terras de Herodes.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pessoas em Tiro e Sidom: “Como vocês estão se sentindo?”. Você pode ouvir coisas como: “Nervoso com nosso fornecimento pequeno de comida”, “Preocupado com o que Herodes fará”, e “Esperançoso que possamos resolver o problema”.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pessoas de Tiro e Sidom vão até Blasto, o assistente pessoal de Herodes, para pedir uma reunião com Herodes.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 Blasto: "Como você está se sentindo?" Você pode ouvir coisas como: "Prestativo", "Com certeza posso tirar algo com isso", e "Chateado".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Uma reunião com Herodes é concedida. Quando o dia chega, Herodes usa suas vestes reais, se senta em seu trono e faz um discurso às pessoas. As pessoas gritam: “É a voz de um deus, não de um homem!”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Herodes: “Como você está se sentindo?”. Você pode ouvir coisas como: “Alto e poderoso”, “Como o rei do universo”, e “Invencível”.</w:t>
      </w:r>
    </w:p>
    <w:p>
      <w:pPr>
        <w:pStyle w:val="ListBullet"/>
        <w:spacing w:line="240" w:lineRule="auto"/>
        <w:ind w:left="720"/>
      </w:pPr>
      <w:r>
        <w:rPr>
          <w:lang w:val="pt_PT" w:bidi="pt_PT"/>
        </w:rPr>
      </w:r>
      <w:r>
        <w:rPr>
          <w:lang w:val="pt_PT" w:bidi="pt_PT"/>
        </w:rPr>
        <w:t>Pergunte à multidão reunida: Como vocês estão se sentindo?". Você pode ouvir coisas como: “Admirado”, “Como se eu estivesse em um sonho”, ou “Fascinado”.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Herodes aceita a adoração das pessoas em vez de dar louvor a Deus, imediatamente um anjo do Senhor fere-o com uma doença. Herodes é comido por vermes e morre.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às pessoas de Tiro e Sidom: “Como vocês estão se sentindo?”. Você pode ouvir coisas como: “Confuso sobre o que aconteceu com Herodes”, “Feliz que Herodes foi embora”, e “Feliz por poder ir para casa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palavra de Deus, as boas novas de Jesus, continuam a se espalhar. Muitas pessoas ouvem as boas novas, e há muitos novos seguidores de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novos seguidores de Jesus: "Como vocês estão se sentindo?" Você pode ouvir coisas como: “Feliz que meus pecados estejam perdoados”, “Em paz”, e “Animado por seguir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O rei Herodes Agripa está em Cesareia.</w:t>
      </w:r>
    </w:p>
    <w:p>
      <w:pPr/>
      <w:r>
        <w:rPr>
          <w:lang w:val="pt_PT" w:bidi="pt_PT"/>
        </w:rPr>
      </w:r>
      <w:r>
        <w:rPr>
          <w:lang w:val="pt_PT" w:bidi="pt_PT"/>
        </w:rPr>
        <w:t xml:space="preserve">Mostre um mapa da </w:t>
      </w:r>
      <w:r>
        <w:rPr>
          <w:lang w:val="pt_PT" w:bidi="pt_PT"/>
        </w:rPr>
        <w:t>área sob o governo de Herodes Agripa por volta de 42–43 d.C.</w:t>
      </w:r>
      <w:r>
        <w:rPr>
          <w:lang w:val="pt_PT" w:bidi="pt_PT"/>
        </w:rPr>
        <w:t>, incluindo a cidade de Cesareia, a região da Fenícia com as cidades de Tiro e Sidom, a província da Judeia e a Galileia.</w:t>
      </w:r>
    </w:p>
    <w:p>
      <w:pPr/>
      <w:r>
        <w:rPr>
          <w:lang w:val="pt_PT" w:bidi="pt_PT"/>
        </w:rPr>
      </w:r>
      <w:r>
        <w:rPr>
          <w:lang w:val="pt_PT" w:bidi="pt_PT"/>
        </w:rPr>
        <w:t xml:space="preserve">Herodes está muito zangado com as pessoas de Tiro e Sidom. As pessoas em Tiro e Sidom se juntam para fazer um plano para fazer as pazes com Herodes. Sua nação depende da nação do rei, ou da nação de Herodes, para obter comida. As pessoas de Tiro e Sidom vão até Blasto, o camareiro do rei, em busca de ajuda. Um </w:t>
      </w:r>
      <w:r>
        <w:rPr>
          <w:b/>
          <w:lang w:val="pt_PT" w:bidi="pt_PT"/>
        </w:rPr>
        <w:t>camareiro</w:t>
      </w:r>
      <w:r>
        <w:rPr>
          <w:lang w:val="pt_PT" w:bidi="pt_PT"/>
        </w:rPr>
        <w:t xml:space="preserve"> é um servo pessoal confiável de um alto oficial do governo. Blasto é o assistente pessoal de Herodes. Eles persuadem Blasto a obter uma reunião com Herodes.</w:t>
      </w:r>
    </w:p>
    <w:p>
      <w:pPr/>
      <w:r>
        <w:rPr>
          <w:lang w:val="pt_PT" w:bidi="pt_PT"/>
        </w:rPr>
      </w:r>
      <w:r>
        <w:rPr>
          <w:lang w:val="pt_PT" w:bidi="pt_PT"/>
        </w:rPr>
        <w:t xml:space="preserve">No dia determinado, Herodes usa vestes reais. As </w:t>
      </w:r>
      <w:r>
        <w:rPr>
          <w:b/>
          <w:lang w:val="pt_PT" w:bidi="pt_PT"/>
        </w:rPr>
        <w:t>vestes reais</w:t>
      </w:r>
      <w:r>
        <w:rPr>
          <w:lang w:val="pt_PT" w:bidi="pt_PT"/>
        </w:rPr>
        <w:t xml:space="preserve"> são roupas externas longas e soltas usadas pelos reis, geralmente para cerimônias. As vestes são feitas de materiais caros. Herodes se senta em sua tribuna. </w:t>
      </w:r>
      <w:r>
        <w:rPr>
          <w:b/>
          <w:lang w:val="pt_PT" w:bidi="pt_PT"/>
        </w:rPr>
        <w:t>Tribuna</w:t>
      </w:r>
      <w:r>
        <w:rPr>
          <w:lang w:val="pt_PT" w:bidi="pt_PT"/>
        </w:rPr>
        <w:t xml:space="preserve"> é uma palavra para trono, um assento ou cadeira especial onde Herodes se senta quando faz julgamentos para governar seu povo.</w:t>
      </w:r>
    </w:p>
    <w:p>
      <w:pPr/>
      <w:r>
        <w:rPr>
          <w:lang w:val="pt_PT" w:bidi="pt_PT"/>
        </w:rPr>
      </w:r>
      <w:r>
        <w:rPr>
          <w:lang w:val="pt_PT" w:bidi="pt_PT"/>
        </w:rPr>
        <w:t xml:space="preserve">Mostre uma imagem do trono de um </w:t>
      </w:r>
      <w:r>
        <w:rPr>
          <w:lang w:val="pt_PT" w:bidi="pt_PT"/>
        </w:rPr>
        <w:t>rei durante o Império Romano</w:t>
      </w:r>
      <w:r>
        <w:rPr>
          <w:lang w:val="pt_PT" w:bidi="pt_PT"/>
        </w:rPr>
        <w:t>.</w:t>
      </w:r>
    </w:p>
    <w:p>
      <w:pPr/>
      <w:r>
        <w:rPr>
          <w:lang w:val="pt_PT" w:bidi="pt_PT"/>
        </w:rPr>
      </w:r>
      <w:r>
        <w:rPr>
          <w:lang w:val="pt_PT" w:bidi="pt_PT"/>
        </w:rPr>
        <w:t xml:space="preserve">Herodes apresenta um </w:t>
      </w:r>
      <w:r>
        <w:rPr>
          <w:b/>
          <w:lang w:val="pt_PT" w:bidi="pt_PT"/>
        </w:rPr>
        <w:t>discurso</w:t>
      </w:r>
      <w:r>
        <w:rPr>
          <w:lang w:val="pt_PT" w:bidi="pt_PT"/>
        </w:rPr>
        <w:t xml:space="preserve">, também chamado de </w:t>
      </w:r>
      <w:r>
        <w:rPr>
          <w:b/>
          <w:lang w:val="pt_PT" w:bidi="pt_PT"/>
        </w:rPr>
        <w:t>oração</w:t>
      </w:r>
      <w:r>
        <w:rPr>
          <w:lang w:val="pt_PT" w:bidi="pt_PT"/>
        </w:rPr>
        <w:t xml:space="preserve">. Herodes faz um discurso, ou pronunciamento para as pessoas. Esse provavelmente era um longo discurso. As pessoas continuam gritando, gritando: “É a </w:t>
      </w:r>
      <w:r>
        <w:rPr>
          <w:b/>
          <w:lang w:val="pt_PT" w:bidi="pt_PT"/>
        </w:rPr>
        <w:t>voz de um deus</w:t>
      </w:r>
      <w:r>
        <w:rPr>
          <w:lang w:val="pt_PT" w:bidi="pt_PT"/>
        </w:rPr>
        <w:t xml:space="preserve">, não de um homem!” Isso significa: “Você fala mais como um deus do que um homem”, ou: “Ele é um deus falando, não apenas um homem”. Aqui, </w:t>
      </w:r>
      <w:r>
        <w:rPr>
          <w:b/>
          <w:lang w:val="pt_PT" w:bidi="pt_PT"/>
        </w:rPr>
        <w:t>deus</w:t>
      </w:r>
      <w:r>
        <w:rPr>
          <w:lang w:val="pt_PT" w:bidi="pt_PT"/>
        </w:rPr>
        <w:t xml:space="preserve"> se refere a um deus pagão, não ao Senhor Deus. Eles pensam que Herodes é um ser sobrenatural. Consulte o Glossário Mestre para mais informações sobre </w:t>
      </w:r>
      <w:r>
        <w:rPr>
          <w:lang w:val="pt_PT" w:bidi="pt_PT"/>
        </w:rPr>
        <w:t>deus</w:t>
      </w:r>
      <w:r>
        <w:rPr>
          <w:lang w:val="pt_PT" w:bidi="pt_PT"/>
        </w:rPr>
        <w:t>.</w:t>
      </w:r>
    </w:p>
    <w:p>
      <w:pPr/>
      <w:r>
        <w:rPr>
          <w:lang w:val="pt_PT" w:bidi="pt_PT"/>
        </w:rPr>
      </w:r>
      <w:r>
        <w:rPr>
          <w:lang w:val="pt_PT" w:bidi="pt_PT"/>
        </w:rPr>
        <w:t xml:space="preserve">Como Herodes não dá a Deus a glória, um anjo do Senhor fere-o Os </w:t>
      </w:r>
      <w:r>
        <w:rPr>
          <w:b/>
          <w:lang w:val="pt_PT" w:bidi="pt_PT"/>
        </w:rPr>
        <w:t>anjos</w:t>
      </w:r>
      <w:r>
        <w:rPr>
          <w:lang w:val="pt_PT" w:bidi="pt_PT"/>
        </w:rPr>
        <w:t xml:space="preserve"> são mensageiros de Deus. Um anjo é um ser sobrenatural, espiritual, mensageiro de Deus. Em Lucas e Atos, os anjos fornecem libertação para as testemunhas de Deus, dão força, trazem julgamento e revelam o plano de Deus para que as pessoas sejam salvas da punição de seu pecado. Nessa história, a tarefa do anjo é trazer o julgamento. É entendido que o anjo fere Herodes com uma doença. Consulte o Glossário Mestre para mais informações sobre </w:t>
      </w:r>
      <w:r>
        <w:rPr>
          <w:lang w:val="pt_PT" w:bidi="pt_PT"/>
        </w:rPr>
        <w:t>anjos</w:t>
      </w:r>
      <w:r>
        <w:rPr>
          <w:lang w:val="pt_PT" w:bidi="pt_PT"/>
        </w:rPr>
        <w:t xml:space="preserve">. Use a mesma palavra que você usou em histórias anteriores para "anjo". Lucas escreve que é um anjo do </w:t>
      </w:r>
      <w:r>
        <w:rPr>
          <w:b/>
          <w:lang w:val="pt_PT" w:bidi="pt_PT"/>
        </w:rPr>
        <w:t>Senhor</w:t>
      </w:r>
      <w:r>
        <w:rPr>
          <w:lang w:val="pt_PT" w:bidi="pt_PT"/>
        </w:rPr>
        <w:t xml:space="preserve">. Aqui, Senhor refere-se ao próprio Deus. Consulte o Glossário Mestre para mais informações sobre </w:t>
      </w:r>
      <w:r>
        <w:rPr>
          <w:lang w:val="pt_PT" w:bidi="pt_PT"/>
        </w:rPr>
        <w:t>Senhor</w:t>
      </w:r>
      <w:r>
        <w:rPr>
          <w:lang w:val="pt_PT" w:bidi="pt_PT"/>
        </w:rPr>
        <w:t>. Use a mesma palavra que você usou em histórias anteriores para "Senhor".</w:t>
      </w:r>
    </w:p>
    <w:p>
      <w:pPr/>
      <w:r>
        <w:rPr>
          <w:lang w:val="pt_PT" w:bidi="pt_PT"/>
        </w:rPr>
      </w:r>
      <w:r>
        <w:rPr>
          <w:lang w:val="pt_PT" w:bidi="pt_PT"/>
        </w:rPr>
        <w:t xml:space="preserve">Herodes é </w:t>
      </w:r>
      <w:r>
        <w:rPr>
          <w:b/>
          <w:lang w:val="pt_PT" w:bidi="pt_PT"/>
        </w:rPr>
        <w:t>comido por vermes</w:t>
      </w:r>
      <w:r>
        <w:rPr>
          <w:lang w:val="pt_PT" w:bidi="pt_PT"/>
        </w:rPr>
        <w:t xml:space="preserve">. Há alguns vermes que podem entrar no estômago de uma pessoa e comer suas partes internas. Isso causa grandes danos às partes do corpo necessárias para manter o corpo saudável e vivo. Lucas poderia estar se referindo a esses tipos de vermes. No entanto, os escritores dos tempos antigos às vezes usam "comido por vermes" para descrever a morte terrível de pessoas muito malignas. Lucas não nos dá o significado exato. Herodes </w:t>
      </w:r>
      <w:r>
        <w:rPr>
          <w:b/>
          <w:lang w:val="pt_PT" w:bidi="pt_PT"/>
        </w:rPr>
        <w:t>respirou por último</w:t>
      </w:r>
      <w:r>
        <w:rPr>
          <w:lang w:val="pt_PT" w:bidi="pt_PT"/>
        </w:rPr>
        <w:t>, ou morreu.</w:t>
      </w:r>
    </w:p>
    <w:p>
      <w:pPr/>
      <w:r>
        <w:rPr>
          <w:lang w:val="pt_PT" w:bidi="pt_PT"/>
        </w:rPr>
      </w:r>
      <w:r>
        <w:rPr>
          <w:lang w:val="pt_PT" w:bidi="pt_PT"/>
        </w:rPr>
        <w:t xml:space="preserve">Mostre uma imagem de um verme que infecta as pessoas no interior — </w:t>
      </w:r>
      <w:r>
        <w:rPr>
          <w:lang w:val="pt_PT" w:bidi="pt_PT"/>
        </w:rPr>
        <w:t>um verme intestinal</w:t>
      </w:r>
      <w:r>
        <w:rPr>
          <w:lang w:val="pt_PT" w:bidi="pt_PT"/>
        </w:rPr>
        <w:t>.</w:t>
      </w:r>
    </w:p>
    <w:p>
      <w:pPr/>
      <w:r>
        <w:rPr>
          <w:lang w:val="pt_PT" w:bidi="pt_PT"/>
        </w:rPr>
      </w:r>
      <w:r>
        <w:rPr>
          <w:lang w:val="pt_PT" w:bidi="pt_PT"/>
        </w:rPr>
        <w:t xml:space="preserve">Mas a palavra de Deus continua a crescer e ser multiplicada. A </w:t>
      </w:r>
      <w:r>
        <w:rPr>
          <w:b/>
          <w:lang w:val="pt_PT" w:bidi="pt_PT"/>
        </w:rPr>
        <w:t>Palavra de Deus</w:t>
      </w:r>
      <w:r>
        <w:rPr>
          <w:lang w:val="pt_PT" w:bidi="pt_PT"/>
        </w:rPr>
        <w:t xml:space="preserve"> se refere à mensagem cristã, as boas novas de Jesus.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12:25–13:3</w:t>
      </w:r>
      <w:r>
        <w:rPr>
          <w:lang w:val="pt_PT" w:bidi="pt_PT"/>
        </w:rPr>
      </w:r>
    </w:p>
    <w:p>
      <w:pPr>
        <w:pStyle w:val="Heading3"/>
      </w:pPr>
      <w:r>
        <w:rPr>
          <w:lang w:val="pt_PT" w:bidi="pt_PT"/>
        </w:rPr>
        <w:t>Ouvir e Sentir</w:t>
      </w:r>
    </w:p>
    <w:p>
      <w:pPr/>
      <w:r>
        <w:rPr>
          <w:lang w:val="pt_PT" w:bidi="pt_PT"/>
        </w:rPr>
      </w:r>
      <w:r>
        <w:rPr>
          <w:lang w:val="pt_PT" w:bidi="pt_PT"/>
        </w:rPr>
        <w:t>Ouçam Atos 12.25–13.3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esta passagem nos diz sobre Jesus e o Espírito Santo?</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rei Herodes Agripa havia perseguido os seguidores de Jesus na Judeia. No entanto, em Cesareia, Herodes aceitou elogios das pessoas em vez de dizer a elas para louvar a Deus. Deus enviou um anjo que feriu Herodes com uma doença, causando a morte de Herodes. Mesmo que Herodes Agripa tenha ferido muitos seguidores de Jesus, as boas novas de Jesus continuaram a se espalhar e se multiplicar.</w:t>
      </w:r>
    </w:p>
    <w:p>
      <w:pPr/>
      <w:r>
        <w:rPr>
          <w:lang w:val="pt_PT" w:bidi="pt_PT"/>
        </w:rPr>
      </w:r>
      <w:r>
        <w:rPr>
          <w:lang w:val="pt_PT" w:bidi="pt_PT"/>
        </w:rPr>
        <w:t>Lucas retorna para escrever sobre Barnabé e Saulo. Anteriormente, Ágabo havia profetizado que haveria uma fome na Judeia. Barnabé e Saulo levaram um presente da igreja em Antioquia para a igreja na Judeia. Agora Barnabé e Saulo terminaram sua missão, ou completaram seu serviço. Eles deram o presente aos líderes da igreja na Judeia.</w:t>
      </w:r>
    </w:p>
    <w:p>
      <w:pPr/>
      <w:r>
        <w:rPr>
          <w:lang w:val="pt_PT" w:bidi="pt_PT"/>
        </w:rPr>
      </w:r>
      <w:r>
        <w:rPr>
          <w:lang w:val="pt_PT" w:bidi="pt_PT"/>
        </w:rPr>
        <w:t xml:space="preserve">Mostre um mapa que inclui </w:t>
      </w:r>
      <w:r>
        <w:rPr>
          <w:lang w:val="pt_PT" w:bidi="pt_PT"/>
        </w:rPr>
        <w:t>Antioquia da Síria, o território judaico da Judeia, Jerusalém, Chipre, a região do Norte da África, Cirene e Cilícia</w:t>
      </w:r>
      <w:r>
        <w:rPr>
          <w:lang w:val="pt_PT" w:bidi="pt_PT"/>
        </w:rPr>
        <w:t>.</w:t>
      </w:r>
    </w:p>
    <w:p>
      <w:pPr/>
      <w:r>
        <w:rPr>
          <w:lang w:val="pt_PT" w:bidi="pt_PT"/>
        </w:rPr>
      </w:r>
      <w:r>
        <w:rPr>
          <w:lang w:val="pt_PT" w:bidi="pt_PT"/>
        </w:rPr>
        <w:t xml:space="preserve">Algumas traduções dizem que Barnabé e Saulo retornaram </w:t>
      </w:r>
      <w:r>
        <w:rPr>
          <w:b/>
          <w:lang w:val="pt_PT" w:bidi="pt_PT"/>
        </w:rPr>
        <w:t>para</w:t>
      </w:r>
      <w:r>
        <w:rPr>
          <w:lang w:val="pt_PT" w:bidi="pt_PT"/>
        </w:rPr>
        <w:t xml:space="preserve"> Jerusalém. Os estudiosos acreditam que a leitura correta é que Barnabé e Saulo retornaram </w:t>
      </w:r>
      <w:r>
        <w:rPr>
          <w:b/>
          <w:lang w:val="pt_PT" w:bidi="pt_PT"/>
        </w:rPr>
        <w:t>de</w:t>
      </w:r>
      <w:r>
        <w:rPr>
          <w:lang w:val="pt_PT" w:bidi="pt_PT"/>
        </w:rPr>
        <w:t xml:space="preserve"> Jerusalém. A história anterior sobre Barnabé e Saulo entregando o presente torna fácil inferir que eles de fato estão retornando de Jerusalém para Antioquia. Além disso, a próxima história que Lucas registra acontece com Barnabé e Saulo em Antioquia. Faz mais sentido que eles retornem </w:t>
      </w:r>
      <w:r>
        <w:rPr>
          <w:b/>
          <w:lang w:val="pt_PT" w:bidi="pt_PT"/>
        </w:rPr>
        <w:t>de</w:t>
      </w:r>
      <w:r>
        <w:rPr>
          <w:lang w:val="pt_PT" w:bidi="pt_PT"/>
        </w:rPr>
        <w:t xml:space="preserve"> Jerusalém </w:t>
      </w:r>
      <w:r>
        <w:rPr>
          <w:b/>
          <w:lang w:val="pt_PT" w:bidi="pt_PT"/>
        </w:rPr>
        <w:t>para</w:t>
      </w:r>
      <w:r>
        <w:rPr>
          <w:lang w:val="pt_PT" w:bidi="pt_PT"/>
        </w:rPr>
        <w:t xml:space="preserve"> Antioquia. Barnabé e Saulo levam João Marcos com eles para Antioquia. João Marcos é o primo de Barnabé. Lucas introduziu João Marcos na história da fuga de Pedro da prisão. João Marcos escreveu o Evangelho de Marcos.</w:t>
      </w:r>
    </w:p>
    <w:p>
      <w:pPr/>
      <w:r>
        <w:rPr>
          <w:lang w:val="pt_PT" w:bidi="pt_PT"/>
        </w:rPr>
      </w:r>
      <w:r>
        <w:rPr>
          <w:lang w:val="pt_PT" w:bidi="pt_PT"/>
        </w:rPr>
        <w:t>Lembrem-se de que a perseguição começou em Jerusalém depois que Estêvão foi apedrejado por compartilhar as boas novas de Jesus. Então alguns seguidores de Jesus fugiram para Antioquia. Alguns crentes compartilharam as boas novas de Jesus com judeus e não judeus, e a igreja em Antioquia cresceu rapidamente. Barnabé e Saulo já passaram muito tempo ensinando e servindo à igreja em Antioquia. Lembre-se de que Antioquia é uma cidade importante neste momento.</w:t>
      </w:r>
    </w:p>
    <w:p>
      <w:pPr/>
      <w:r>
        <w:rPr>
          <w:lang w:val="pt_PT" w:bidi="pt_PT"/>
        </w:rPr>
      </w:r>
      <w:r>
        <w:rPr>
          <w:lang w:val="pt_PT" w:bidi="pt_PT"/>
        </w:rPr>
        <w:t>Na igreja em Antioquia há profetas e mestres. Os profetas recebem uma mensagem de Deus para dar às pessoas. Os mestres dizem como viver como seguidores de Jesus, de acordo com os ensinamentos de Jesus. A maioria dos estudiosos pensa que os cinco homens listados no texto são profetas e mestres. O texto não os divide em dois grupos. Os homens são todos liderados pelo Espírito de Deus para ensinar e conduzir os crentes em Antioquia. Podemos ver que isso é verdade porque o Espírito Santo os leva a enviar Barnabé e Saulo.</w:t>
      </w:r>
    </w:p>
    <w:p>
      <w:pPr/>
      <w:r>
        <w:rPr>
          <w:lang w:val="pt_PT" w:bidi="pt_PT"/>
        </w:rPr>
      </w:r>
      <w:r>
        <w:rPr>
          <w:lang w:val="pt_PT" w:bidi="pt_PT"/>
        </w:rPr>
        <w:t>Em sua cultura, quais são os requisitos para se tornar um líder na comunidade? Quais são os requisitos para se tornar um líder na igreja? Quais são os papéis dos líderes da igreja?</w:t>
      </w:r>
    </w:p>
    <w:p>
      <w:pPr/>
      <w:r>
        <w:rPr>
          <w:lang w:val="pt_PT" w:bidi="pt_PT"/>
        </w:rPr>
      </w:r>
      <w:r>
        <w:rPr>
          <w:lang w:val="pt_PT" w:bidi="pt_PT"/>
        </w:rPr>
        <w:t>Barnabé é um levita de Chipre. Simeão também é chamado de Níger. Níger significa negro, então Simeão pode ter pele escura e vir do norte da África. Lúcio é um romano de Cirene no norte da África. Lúcio não é Lucas, o escritor de Atos. Manaém cresceu com Herodes Antipas, o tetrarca, ou governador. Antipas era o governador durante o ministério de Jesus. Saulo é um fariseu da Cilícia. A ordem dos nomes pode ser do mais antigo ao mais jovem.</w:t>
      </w:r>
    </w:p>
    <w:p>
      <w:pPr/>
      <w:r>
        <w:rPr>
          <w:lang w:val="pt_PT" w:bidi="pt_PT"/>
        </w:rPr>
      </w:r>
      <w:r>
        <w:rPr>
          <w:lang w:val="pt_PT" w:bidi="pt_PT"/>
        </w:rPr>
        <w:t>Mostre um mapa que inclui Antioquia da Síria, o território judaico da Judeia, Jerusalém, Chipre, a região do Norte da África, Cirene e Cilícia.</w:t>
      </w:r>
    </w:p>
    <w:p>
      <w:pPr/>
      <w:r>
        <w:rPr>
          <w:lang w:val="pt_PT" w:bidi="pt_PT"/>
        </w:rPr>
      </w:r>
      <w:r>
        <w:rPr>
          <w:lang w:val="pt_PT" w:bidi="pt_PT"/>
        </w:rPr>
        <w:t>Eles estão adorando o Senhor e jejuando. A maioria dos estudiosos pensa que "eles" se refere aos cinco líderes, e outros pensam que "eles" significa toda a igreja de Antioquia. Ou, poderia ser os cinco líderes estavam ministrando ao Senhor e jejuando na presença de toda a igreja. Ministrar ao Senhor, ou adorar, significa servir ao Senhor em tarefas oficiais. A palavra "ministrar" era usada para expressar deveres sacerdotais no Antigo Testamento, mas aqui se refere ao serviço na igreja cristã. Servir a Deus é honrá-lo, então eles também estão adorando o Senhor, como algumas traduções dizem. Eles jejuam, ou ficam sem comida ou bebida para se concentrar em adorar a Deus. O jejum é um antigo costume judaico praticado por alguns dos primeiros cristãos. Jejum com adoração provavelmente significa que os líderes tinham um tempo focado de dedicação a Deus.</w:t>
      </w:r>
    </w:p>
    <w:p>
      <w:pPr/>
      <w:r>
        <w:rPr>
          <w:lang w:val="pt_PT" w:bidi="pt_PT"/>
        </w:rPr>
      </w:r>
      <w:r>
        <w:rPr>
          <w:lang w:val="pt_PT" w:bidi="pt_PT"/>
        </w:rPr>
        <w:t>Em sua cultura, por que razões as pessoas ficam sem comer ou beber? Que outros tipos de práticas são observadas durante o jejum?</w:t>
      </w:r>
    </w:p>
    <w:p>
      <w:pPr/>
      <w:r>
        <w:rPr>
          <w:lang w:val="pt_PT" w:bidi="pt_PT"/>
        </w:rPr>
      </w:r>
      <w:r>
        <w:rPr>
          <w:lang w:val="pt_PT" w:bidi="pt_PT"/>
        </w:rPr>
        <w:t>O Espírito Santo fala com um ou mais dos cinco líderes, que então entregam a mensagem à igreja. O Espírito Santo instrui a igreja a separar Barnabé e Saulo para o trabalho para o qual o Espírito Santo os chamou. No idioma grego, a ordem do Espírito Santo de separar Barnabé e Saulo é dada com urgência, para ser obedecida imediatamente. Deus já decidiu enviar Barnabé e Saulo para um propósito especial. A igreja os envia para fora, em resposta à direção do Espírito Santo. O Espírito Santo conduz a igreja em sua missão. Em Atos, Deus inicia cada novo avanço das boas novas, e a igreja faz sua parte para obedecer.</w:t>
      </w:r>
    </w:p>
    <w:p>
      <w:pPr/>
      <w:r>
        <w:rPr>
          <w:lang w:val="pt_PT" w:bidi="pt_PT"/>
        </w:rPr>
      </w:r>
      <w:r>
        <w:rPr>
          <w:lang w:val="pt_PT" w:bidi="pt_PT"/>
        </w:rPr>
        <w:t>Não está claro quem jejuou e orou e colocou suas mãos sobre Barnabé e Saulo. "Eles" pode se referir a apenas os outros três profetas e mestres, ou toda a igreja em Antioquia. Imposição de mãos vem de um costume judaico. Colocar ou colocar as mãos em alguém é um símbolo de dar a alguém bênção e autoridade para uma tarefa especial. A igreja reconhece que Deus deu a Barnabé e Saulo responsabilidade e força para a missão. A igreja passa sua bênção e aprovação colocando mãos sobre Barnabé e Saulo. Então a igreja envia Barnabé e Saulo em seu caminho.</w:t>
      </w:r>
    </w:p>
    <w:p>
      <w:pPr/>
      <w:r>
        <w:rPr>
          <w:lang w:val="pt_PT" w:bidi="pt_PT"/>
        </w:rPr>
      </w:r>
      <w:r>
        <w:rPr>
          <w:lang w:val="pt_PT" w:bidi="pt_PT"/>
        </w:rPr>
        <w:t>Discuta com sua equipe de tradução: como as pessoas são designadas para tarefas especiais em sua cultura? Que cerimônias são realizadas? Como eles são preparados para a tarefa? O que sua comunidade faz antes de enviar alguém em uma jornada?</w:t>
      </w:r>
    </w:p>
    <w:p>
      <w:pPr/>
      <w:r>
        <w:rPr>
          <w:lang w:val="pt_PT" w:bidi="pt_PT"/>
        </w:rPr>
      </w:r>
      <w:r>
        <w:rPr>
          <w:lang w:val="pt_PT" w:bidi="pt_PT"/>
        </w:rPr>
        <w:t>Começando com essa passagem, Lucas muda o foco de Atos para Paulo. Essa parte de Atos é um ponto de virada. Daqui em diante, o foco está em Saulo, que mais tarde é chamado de Paulo. Lucas escreve muito em Atos sobre as jornadas de Paulo para compartilhar as boas novas de Jesus. Os relatos seguem Paulo enquanto ele se move de um lugar para outro. Há três temas no restante de Atos. Primeiro, mais não judeus, ou gentios, estão interessados nas boas novas. Em segundo lugar, alguns judeus resistem à propagação das boas novas. Em terceiro lugar, enquanto Paulo viaja e ensina, mais e mais pessoas acreditam em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Barnabé e Saulo completam a tarefa de dar o presente à igreja na Judeia. Eles deixam Jerusalém e retornam para Antioquia da Síria. Eles levam João Marcos com eles para Antioquia.</w:t>
      </w:r>
    </w:p>
    <w:p>
      <w:pPr/>
      <w:r>
        <w:rPr>
          <w:lang w:val="pt_PT" w:bidi="pt_PT"/>
        </w:rPr>
      </w:r>
      <w:r>
        <w:rPr>
          <w:b/>
          <w:lang w:val="pt_PT" w:bidi="pt_PT"/>
        </w:rPr>
        <w:t>Segunda cena:</w:t>
      </w:r>
      <w:r>
        <w:rPr>
          <w:lang w:val="pt_PT" w:bidi="pt_PT"/>
        </w:rPr>
        <w:t xml:space="preserve"> Barnabé, Simeão, Lúcio, Manaém e Saulo são alguns dos profetas e mestres entre os seguidores de Jesus em Antioquia. Enquanto os líderes da igreja estão orando e jejuando, o Espírito Santo diz para separar Barnabé e Saulo para o trabalho que Deus os escolheu para fazer.</w:t>
      </w:r>
    </w:p>
    <w:p>
      <w:pPr/>
      <w:r>
        <w:rPr>
          <w:lang w:val="pt_PT" w:bidi="pt_PT"/>
        </w:rPr>
      </w:r>
      <w:r>
        <w:rPr>
          <w:b/>
          <w:lang w:val="pt_PT" w:bidi="pt_PT"/>
        </w:rPr>
        <w:t>Terceira cena:</w:t>
      </w:r>
      <w:r>
        <w:rPr>
          <w:lang w:val="pt_PT" w:bidi="pt_PT"/>
        </w:rPr>
        <w:t xml:space="preserve"> a igreja em Antioquia jejua e ora um pouco mais. Então eles colocam suas mãos sobre Barnabé e Saulo e os enviam para fora.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A igreja em Antioquia da Síria</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Lúcio</w:t>
      </w:r>
    </w:p>
    <w:p>
      <w:pPr>
        <w:pStyle w:val="ListBullet"/>
        <w:spacing w:line="240" w:lineRule="auto"/>
        <w:ind w:left="720"/>
      </w:pPr>
      <w:r>
        <w:rPr>
          <w:lang w:val="pt_PT" w:bidi="pt_PT"/>
        </w:rPr>
      </w:r>
      <w:r>
        <w:rPr>
          <w:lang w:val="pt_PT" w:bidi="pt_PT"/>
        </w:rPr>
        <w:t>Manaém</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começa em Jerusalém. Barnabé e Saulo entregaram o presente enviado pela igreja em Antioquia aos seguidores de Jesus na Judeia. O presente era ajudar os crentes na Judeia durante um período de fome. Barnabé e Saulo terminaram sua tarefa. Eles retornam para Antioquia e levam o primo de Barnabé, João Marcos, com eles.</w:t>
      </w:r>
    </w:p>
    <w:p>
      <w:pPr/>
      <w:r>
        <w:rPr>
          <w:lang w:val="pt_PT" w:bidi="pt_PT"/>
        </w:rPr>
      </w:r>
      <w:r>
        <w:rPr>
          <w:lang w:val="pt_PT" w:bidi="pt_PT"/>
        </w:rPr>
        <w:t>Cinco homens estão listados como profetas e mestres na igreja de Antioquia: Barnabé, um levita de Chipre; Simeão, que é chamado de Níger; Lúcio, um romano de Cirene; Manaém, que cresceu com Herodes Antipas; e Saulo, um fariseu da Cilícia.</w:t>
      </w:r>
    </w:p>
    <w:p>
      <w:pPr/>
      <w:r>
        <w:rPr>
          <w:lang w:val="pt_PT" w:bidi="pt_PT"/>
        </w:rPr>
      </w:r>
      <w:r>
        <w:rPr>
          <w:lang w:val="pt_PT" w:bidi="pt_PT"/>
        </w:rPr>
        <w:t>Em seu idioma, como vocês apresentam as pessoas em uma lista?</w:t>
      </w:r>
    </w:p>
    <w:p>
      <w:pPr/>
      <w:r>
        <w:rPr>
          <w:lang w:val="pt_PT" w:bidi="pt_PT"/>
        </w:rPr>
      </w:r>
      <w:r>
        <w:rPr>
          <w:lang w:val="pt_PT" w:bidi="pt_PT"/>
        </w:rPr>
        <w:t>É importante observar que duas vezes nessa passagem não está claro exatamente a quem a palavra "eles" se refere. "Eles" poderia significar apenas os cinco profetas e mestres ministram ao Senhor e jejuam, ou poderia significar toda a igreja em Antioquia ministra ao Senhor e jejua. E "eles" poderia significar apenas os cinco profetas e mestres jejuam, oram e colocam suas mãos sobre Barnabé e Saulo, ou poderia significar toda a igreja.</w:t>
      </w:r>
    </w:p>
    <w:p>
      <w:pPr/>
      <w:r>
        <w:rPr>
          <w:lang w:val="pt_PT" w:bidi="pt_PT"/>
        </w:rPr>
      </w:r>
      <w:r>
        <w:rPr>
          <w:lang w:val="pt_PT" w:bidi="pt_PT"/>
        </w:rPr>
        <w:t xml:space="preserve">É importante observar que o Espírito Santo falou </w:t>
      </w:r>
      <w:r>
        <w:rPr>
          <w:b/>
          <w:lang w:val="pt_PT" w:bidi="pt_PT"/>
        </w:rPr>
        <w:t>enquanto</w:t>
      </w:r>
      <w:r>
        <w:rPr>
          <w:lang w:val="pt_PT" w:bidi="pt_PT"/>
        </w:rPr>
        <w:t xml:space="preserve"> eles estão orando e jejuando. Os crentes estão buscando intensamente a Deus, e Deus responde. Quando o Espírito Santo diz a eles para nomear Saulo e Barnabé para o trabalho de Deus, a igreja obedece.</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A igreja em Antioquia da Síria</w:t>
      </w:r>
    </w:p>
    <w:p>
      <w:pPr>
        <w:pStyle w:val="ListBullet"/>
        <w:spacing w:line="240" w:lineRule="auto"/>
        <w:ind w:left="720"/>
      </w:pPr>
      <w:r>
        <w:rPr>
          <w:lang w:val="pt_PT" w:bidi="pt_PT"/>
        </w:rPr>
      </w:r>
      <w:r>
        <w:rPr>
          <w:lang w:val="pt_PT" w:bidi="pt_PT"/>
        </w:rPr>
        <w:t>Simeão</w:t>
      </w:r>
    </w:p>
    <w:p>
      <w:pPr>
        <w:pStyle w:val="ListBullet"/>
        <w:spacing w:line="240" w:lineRule="auto"/>
        <w:ind w:left="720"/>
      </w:pPr>
      <w:r>
        <w:rPr>
          <w:lang w:val="pt_PT" w:bidi="pt_PT"/>
        </w:rPr>
      </w:r>
      <w:r>
        <w:rPr>
          <w:lang w:val="pt_PT" w:bidi="pt_PT"/>
        </w:rPr>
        <w:t>Lúcio</w:t>
      </w:r>
    </w:p>
    <w:p>
      <w:pPr>
        <w:pStyle w:val="ListBullet"/>
        <w:spacing w:line="240" w:lineRule="auto"/>
        <w:ind w:left="720"/>
      </w:pPr>
      <w:r>
        <w:rPr>
          <w:lang w:val="pt_PT" w:bidi="pt_PT"/>
        </w:rPr>
      </w:r>
      <w:r>
        <w:rPr>
          <w:lang w:val="pt_PT" w:bidi="pt_PT"/>
        </w:rPr>
        <w:t>Manaém</w:t>
      </w:r>
    </w:p>
    <w:p>
      <w:pPr>
        <w:pStyle w:val="ListBullet"/>
        <w:spacing w:line="240" w:lineRule="auto"/>
        <w:ind w:left="720"/>
      </w:pPr>
      <w:r>
        <w:rPr>
          <w:lang w:val="pt_PT" w:bidi="pt_PT"/>
        </w:rPr>
      </w:r>
      <w:r>
        <w:rPr>
          <w:lang w:val="pt_PT" w:bidi="pt_PT"/>
        </w:rPr>
        <w:t>Espírito Santo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a equipe interpretar esta história pela segunda vez, interrompa-os em certos momentos. Barnabé e Saulo terminam sua missão na Judeia. Eles entregaram o presente da igreja em Antioquia da Síria para ajudar os seguidores da Judeia em Jerusalém que estão enfrentando um crise de fome. Barnabé e Saulo retornam para Antioquia com João Marcos.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Barnabé e Saulo: "Como vocês estão se sentindo?" Você pode ouvir coisas como: “Cheio de alegria”, “Animado por ver o que aconteceu em Antioquia”, e “Feliz por ter João Marcos conosco”.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Alguns dos profetas e mestres na igreja em Antioquia são Barnabé, Simeão, Lúcio, Manaém e Saulo. Um dia, eles estão adorando o Senhor, servindo e adorando-o. Eles também estão jejuando.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aotres que interpreta estes cinco homens: "Como vocês estão se sentindo?" Você pode ouvir como: "Cheio de expectativa", "Perto do Senhor", e “Pronto para fazer a vontade de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eles estão ministrando e jejuando, o Espírito Santo diz: “Separem Barnabé e Saulo para o trabalho que os nomeei para fazer”.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quem está interpretanto o Espírito Santo: "Como você está se sentindo?" Você pode ouvir coisas como: “Feliz por ver seguidores fiéis”, “Ansioso para ver a verdade de Jesus se espalhar”, e "Certamente o Pai usará esses homens".</w:t>
      </w:r>
    </w:p>
    <w:p>
      <w:pPr>
        <w:pStyle w:val="ListBullet"/>
        <w:spacing w:line="240" w:lineRule="auto"/>
        <w:ind w:left="720"/>
      </w:pPr>
      <w:r>
        <w:rPr>
          <w:lang w:val="pt_PT" w:bidi="pt_PT"/>
        </w:rPr>
      </w:r>
      <w:r>
        <w:rPr>
          <w:lang w:val="pt_PT" w:bidi="pt_PT"/>
        </w:rPr>
        <w:t>Pergunte aos membros da igreja em Antioquia: “Como vocês estão se sentindo?” Você pode ouvir coisas como: “Feliz por enviá-los”, “Animado com sua missão”, ou “Honrado”.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cinco homens, e provavelmente também os outros seguidores de Jesus em Antioquia, passam mais tempo jejuando e orando. Eles estendem suas mãos sobre Barnabé e Saulo e enviam Barnabé e Saulo em seu caminho.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Barnabé e Saulo: "Como vocês estão se sentindo?" Você pode ouvir coisas como: “Me perguntando por que Deus está me enviando”, “Feliz por obedecer”, e “Animado com o que Deus fará”.</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Depois que Barnabé e Saulo terminam sua missão, eles deixam Jerusalém e retornam para Antioquia da Síria. João Marcos foi com eles. Na </w:t>
      </w:r>
      <w:r>
        <w:rPr>
          <w:b/>
          <w:lang w:val="pt_PT" w:bidi="pt_PT"/>
        </w:rPr>
        <w:t>igreja</w:t>
      </w:r>
      <w:r>
        <w:rPr>
          <w:lang w:val="pt_PT" w:bidi="pt_PT"/>
        </w:rPr>
        <w:t xml:space="preserve"> de Antioquia, há alguns </w:t>
      </w:r>
      <w:r>
        <w:rPr>
          <w:b/>
          <w:lang w:val="pt_PT" w:bidi="pt_PT"/>
        </w:rPr>
        <w:t>profetas</w:t>
      </w:r>
      <w:r>
        <w:rPr>
          <w:lang w:val="pt_PT" w:bidi="pt_PT"/>
        </w:rPr>
        <w:t xml:space="preserve"> e </w:t>
      </w:r>
      <w:r>
        <w:rPr>
          <w:b/>
          <w:lang w:val="pt_PT" w:bidi="pt_PT"/>
        </w:rPr>
        <w:t>mestres</w:t>
      </w:r>
      <w:r>
        <w:rPr>
          <w:lang w:val="pt_PT" w:bidi="pt_PT"/>
        </w:rPr>
        <w:t>.</w:t>
      </w:r>
    </w:p>
    <w:p>
      <w:pPr/>
      <w:r>
        <w:rPr>
          <w:lang w:val="pt_PT" w:bidi="pt_PT"/>
        </w:rPr>
      </w:r>
      <w:r>
        <w:rPr>
          <w:b/>
          <w:lang w:val="pt_PT" w:bidi="pt_PT"/>
        </w:rPr>
        <w:t>Igreja</w:t>
      </w:r>
      <w:r>
        <w:rPr>
          <w:lang w:val="pt_PT" w:bidi="pt_PT"/>
        </w:rPr>
        <w:t xml:space="preserve"> se refere a um grupo de pessoas que acreditam em Jesus. Use a mesma palavra que você usou em histórias anteriores para "igreja". Consulte o Glóssario Mestre para informações sobre </w:t>
      </w:r>
      <w:r>
        <w:rPr>
          <w:lang w:val="pt_PT" w:bidi="pt_PT"/>
        </w:rPr>
        <w:t>igreja</w:t>
      </w:r>
      <w:r>
        <w:rPr>
          <w:lang w:val="pt_PT" w:bidi="pt_PT"/>
        </w:rPr>
        <w:t>.</w:t>
      </w:r>
    </w:p>
    <w:p>
      <w:pPr/>
      <w:r>
        <w:rPr>
          <w:lang w:val="pt_PT" w:bidi="pt_PT"/>
        </w:rPr>
      </w:r>
      <w:r>
        <w:rPr>
          <w:lang w:val="pt_PT" w:bidi="pt_PT"/>
        </w:rPr>
        <w:t xml:space="preserve">Os </w:t>
      </w:r>
      <w:r>
        <w:rPr>
          <w:b/>
          <w:lang w:val="pt_PT" w:bidi="pt_PT"/>
        </w:rPr>
        <w:t>profetas</w:t>
      </w:r>
      <w:r>
        <w:rPr>
          <w:lang w:val="pt_PT" w:bidi="pt_PT"/>
        </w:rPr>
        <w:t xml:space="preserve"> são homens liderados pelo Espírito Santo para dar a mensagem de Jesus para elevar e instruir a comunidade. Embora às vezes os profetas contem sobre um evento futuro, não há razão para acreditar que esse é o caso aqui. Use a mesma palavra que você usou em histórias anteriores para "profetas". Consulte o Glossário Mestre para mais informações sobre </w:t>
      </w:r>
      <w:r>
        <w:rPr>
          <w:lang w:val="pt_PT" w:bidi="pt_PT"/>
        </w:rPr>
        <w:t>profetas</w:t>
      </w:r>
      <w:r>
        <w:rPr>
          <w:lang w:val="pt_PT" w:bidi="pt_PT"/>
        </w:rPr>
        <w:t>.</w:t>
      </w:r>
    </w:p>
    <w:p>
      <w:pPr/>
      <w:r>
        <w:rPr>
          <w:lang w:val="pt_PT" w:bidi="pt_PT"/>
        </w:rPr>
      </w:r>
      <w:r>
        <w:rPr>
          <w:b/>
          <w:lang w:val="pt_PT" w:bidi="pt_PT"/>
        </w:rPr>
        <w:t>Mestres</w:t>
      </w:r>
      <w:r>
        <w:rPr>
          <w:lang w:val="pt_PT" w:bidi="pt_PT"/>
        </w:rPr>
        <w:t xml:space="preserve"> ensinam a igreja sobre como seguir Jesus. Essa é a única vez em Ato que Lucas menciona mestres como líderes da igreja. Os mestres na igreja de Antioquia provavelmente estavam apresentando os novos crentes aos ensinamentos de Jesus e como viver uma nova vida em Cristo.</w:t>
      </w:r>
    </w:p>
    <w:p>
      <w:pPr/>
      <w:r>
        <w:rPr>
          <w:lang w:val="pt_PT" w:bidi="pt_PT"/>
        </w:rPr>
      </w:r>
      <w:r>
        <w:rPr>
          <w:lang w:val="pt_PT" w:bidi="pt_PT"/>
        </w:rPr>
        <w:t xml:space="preserve">Os profetas e os mestres estão listados como Barnabé, Simeão, que era chamado de Níger, Lúcio de Cirene, Manaém, que havia sido criado com Herodes, o </w:t>
      </w:r>
      <w:r>
        <w:rPr>
          <w:b/>
          <w:lang w:val="pt_PT" w:bidi="pt_PT"/>
        </w:rPr>
        <w:t>tetrarca</w:t>
      </w:r>
      <w:r>
        <w:rPr>
          <w:lang w:val="pt_PT" w:bidi="pt_PT"/>
        </w:rPr>
        <w:t>, e Saulo.</w:t>
      </w:r>
    </w:p>
    <w:p>
      <w:pPr/>
      <w:r>
        <w:rPr>
          <w:lang w:val="pt_PT" w:bidi="pt_PT"/>
        </w:rPr>
      </w:r>
      <w:r>
        <w:rPr>
          <w:lang w:val="pt_PT" w:bidi="pt_PT"/>
        </w:rPr>
        <w:t xml:space="preserve">Um </w:t>
      </w:r>
      <w:r>
        <w:rPr>
          <w:b/>
          <w:lang w:val="pt_PT" w:bidi="pt_PT"/>
        </w:rPr>
        <w:t>tetrarca</w:t>
      </w:r>
      <w:r>
        <w:rPr>
          <w:lang w:val="pt_PT" w:bidi="pt_PT"/>
        </w:rPr>
        <w:t xml:space="preserve"> é um governante que tem menos autoridade do que um rei, como um príncipe ou governador. Um tetrarca governa sobre uma província, ou parte menor de um império.</w:t>
      </w:r>
    </w:p>
    <w:p>
      <w:pPr/>
      <w:r>
        <w:rPr>
          <w:lang w:val="pt_PT" w:bidi="pt_PT"/>
        </w:rPr>
      </w:r>
      <w:r>
        <w:rPr>
          <w:lang w:val="pt_PT" w:bidi="pt_PT"/>
        </w:rPr>
        <w:t xml:space="preserve">Os homens, ou toda a igreja em Antioquia estão </w:t>
      </w:r>
      <w:r>
        <w:rPr>
          <w:b/>
          <w:lang w:val="pt_PT" w:bidi="pt_PT"/>
        </w:rPr>
        <w:t>ministrando</w:t>
      </w:r>
      <w:r>
        <w:rPr>
          <w:lang w:val="pt_PT" w:bidi="pt_PT"/>
        </w:rPr>
        <w:t xml:space="preserve"> ao </w:t>
      </w:r>
      <w:r>
        <w:rPr>
          <w:b/>
          <w:lang w:val="pt_PT" w:bidi="pt_PT"/>
        </w:rPr>
        <w:t>Senhor</w:t>
      </w:r>
      <w:r>
        <w:rPr>
          <w:lang w:val="pt_PT" w:bidi="pt_PT"/>
        </w:rPr>
        <w:t xml:space="preserve"> e </w:t>
      </w:r>
      <w:r>
        <w:rPr>
          <w:b/>
          <w:lang w:val="pt_PT" w:bidi="pt_PT"/>
        </w:rPr>
        <w:t>jejuando</w:t>
      </w:r>
      <w:r>
        <w:rPr>
          <w:lang w:val="pt_PT" w:bidi="pt_PT"/>
        </w:rPr>
        <w:t>.</w:t>
      </w:r>
    </w:p>
    <w:p>
      <w:pPr/>
      <w:r>
        <w:rPr>
          <w:lang w:val="pt_PT" w:bidi="pt_PT"/>
        </w:rPr>
      </w:r>
      <w:r>
        <w:rPr>
          <w:b/>
          <w:lang w:val="pt_PT" w:bidi="pt_PT"/>
        </w:rPr>
        <w:t>Ministrar</w:t>
      </w:r>
      <w:r>
        <w:rPr>
          <w:lang w:val="pt_PT" w:bidi="pt_PT"/>
        </w:rPr>
        <w:t xml:space="preserve"> se refere a servir ao Senhor em deveres oficiais. Algumas traduções dizem adorando o Senhor.</w:t>
      </w:r>
    </w:p>
    <w:p>
      <w:pPr/>
      <w:r>
        <w:rPr>
          <w:lang w:val="pt_PT" w:bidi="pt_PT"/>
        </w:rPr>
      </w:r>
      <w:r>
        <w:rPr>
          <w:b/>
          <w:lang w:val="pt_PT" w:bidi="pt_PT"/>
        </w:rPr>
        <w:t>Senhor</w:t>
      </w:r>
      <w:r>
        <w:rPr>
          <w:lang w:val="pt_PT" w:bidi="pt_PT"/>
        </w:rPr>
        <w:t xml:space="preserve"> significa mestre. Alguns estudiosos pensam que o Senhor nesse texto se refere a Jesus, e outros pensam que o Senhor se refere a Deus. Use a mesma palavra que você usou em histórias anteriores para "Senhor". Consulte o Glossário Mestre para mais infomrações sobre </w:t>
      </w:r>
      <w:r>
        <w:rPr>
          <w:lang w:val="pt_PT" w:bidi="pt_PT"/>
        </w:rPr>
        <w:t>Senhor</w:t>
      </w:r>
      <w:r>
        <w:rPr>
          <w:lang w:val="pt_PT" w:bidi="pt_PT"/>
        </w:rPr>
        <w:t>.</w:t>
      </w:r>
    </w:p>
    <w:p>
      <w:pPr/>
      <w:r>
        <w:rPr>
          <w:lang w:val="pt_PT" w:bidi="pt_PT"/>
        </w:rPr>
      </w:r>
      <w:r>
        <w:rPr>
          <w:b/>
          <w:lang w:val="pt_PT" w:bidi="pt_PT"/>
        </w:rPr>
        <w:t>Jejuar</w:t>
      </w:r>
      <w:r>
        <w:rPr>
          <w:lang w:val="pt_PT" w:bidi="pt_PT"/>
        </w:rPr>
        <w:t xml:space="preserve"> é ficar sem comida ou bebida, do nascer do sol até o pôr do Sol para adorar a Deus. Aqui, eles provavelmente estavam jejuando para pedir orientação a Deus. Use a memsa palavra que você usou em histórias anteiores para "jejum". Consulte o Glossário Mestre para mais informações sobre </w:t>
      </w:r>
      <w:r>
        <w:rPr>
          <w:lang w:val="pt_PT" w:bidi="pt_PT"/>
        </w:rPr>
        <w:t>jejum</w:t>
      </w:r>
      <w:r>
        <w:rPr>
          <w:lang w:val="pt_PT" w:bidi="pt_PT"/>
        </w:rPr>
        <w:t>.</w:t>
      </w:r>
    </w:p>
    <w:p>
      <w:pPr/>
      <w:r>
        <w:rPr>
          <w:lang w:val="pt_PT" w:bidi="pt_PT"/>
        </w:rPr>
      </w:r>
      <w:r>
        <w:rPr>
          <w:lang w:val="pt_PT" w:bidi="pt_PT"/>
        </w:rPr>
        <w:t xml:space="preserve">Enquanto os homens estão ministrando e jejuando, o </w:t>
      </w:r>
      <w:r>
        <w:rPr>
          <w:b/>
          <w:lang w:val="pt_PT" w:bidi="pt_PT"/>
        </w:rPr>
        <w:t>Espírito Santo</w:t>
      </w:r>
      <w:r>
        <w:rPr>
          <w:lang w:val="pt_PT" w:bidi="pt_PT"/>
        </w:rPr>
        <w:t xml:space="preserve"> fala. O Espírito Santo é o Espírito de Deus. O Espírito Santo dá sabedoria, poder e instruções de Deus. Aqui, o Espírito de Deus diz à igreja de Antioquia exatamente o que fazer. Use a mesma palavra que você usou em histórias anteriores para o "Espírito Santo". Consulte o Glossário Mestre para mais sobre o </w:t>
      </w:r>
      <w:r>
        <w:rPr>
          <w:lang w:val="pt_PT" w:bidi="pt_PT"/>
        </w:rPr>
        <w:t>Espírito Santo</w:t>
      </w:r>
      <w:r>
        <w:rPr>
          <w:lang w:val="pt_PT" w:bidi="pt_PT"/>
        </w:rPr>
        <w:t xml:space="preserve">. </w:t>
      </w:r>
    </w:p>
    <w:p>
      <w:pPr/>
      <w:r>
        <w:rPr>
          <w:lang w:val="pt_PT" w:bidi="pt_PT"/>
        </w:rPr>
      </w:r>
      <w:r>
        <w:rPr>
          <w:lang w:val="pt_PT" w:bidi="pt_PT"/>
        </w:rPr>
        <w:t xml:space="preserve">O Espírito Santo diz: “Separem Barnabé e Saulo para o trabalho para o qual os chamei”. </w:t>
      </w:r>
      <w:r>
        <w:rPr>
          <w:b/>
          <w:lang w:val="pt_PT" w:bidi="pt_PT"/>
        </w:rPr>
        <w:t>Separar</w:t>
      </w:r>
      <w:r>
        <w:rPr>
          <w:lang w:val="pt_PT" w:bidi="pt_PT"/>
        </w:rPr>
        <w:t xml:space="preserve"> significa dar um trabalho especial a alguém, ou nomear alguém para tarefas especiais.</w:t>
      </w:r>
    </w:p>
    <w:p>
      <w:pPr/>
      <w:r>
        <w:rPr>
          <w:lang w:val="pt_PT" w:bidi="pt_PT"/>
        </w:rPr>
      </w:r>
      <w:r>
        <w:rPr>
          <w:lang w:val="pt_PT" w:bidi="pt_PT"/>
        </w:rPr>
        <w:t xml:space="preserve">Depois que os profetas e mestres, e possivelmente o resto da igreja em Antioquia, jejuaram e oraram, eles estenderam suas mãos sobre Barnabé e Saulo. </w:t>
      </w:r>
      <w:r>
        <w:rPr>
          <w:b/>
          <w:lang w:val="pt_PT" w:bidi="pt_PT"/>
        </w:rPr>
        <w:t>Impor as mãos</w:t>
      </w:r>
      <w:r>
        <w:rPr>
          <w:lang w:val="pt_PT" w:bidi="pt_PT"/>
        </w:rPr>
        <w:t>, ou estender, sobre alguém que é separado ou enviado é um ato simbólico. Esse ato reconhece a designação de Deus para essa pessoa para fazer um trabalho especial para Deus. A imposição de mãos mostra que a igreja acredita que Deus os capacitará para o trabalho, e a igreja dá sua bênção e aprovação. A igreja em Antioquia envia Barnabé e Saulo, ou em seu caminho para fazer a missão.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13:4–12</w:t>
      </w:r>
      <w:r>
        <w:rPr>
          <w:lang w:val="pt_PT" w:bidi="pt_PT"/>
        </w:rPr>
      </w:r>
    </w:p>
    <w:p>
      <w:pPr>
        <w:pStyle w:val="Heading3"/>
      </w:pPr>
      <w:r>
        <w:rPr>
          <w:lang w:val="pt_PT" w:bidi="pt_PT"/>
        </w:rPr>
        <w:t>Ouvir e Sentir</w:t>
      </w:r>
    </w:p>
    <w:p>
      <w:pPr/>
      <w:r>
        <w:rPr>
          <w:lang w:val="pt_PT" w:bidi="pt_PT"/>
        </w:rPr>
      </w:r>
      <w:r>
        <w:rPr>
          <w:lang w:val="pt_PT" w:bidi="pt_PT"/>
        </w:rPr>
        <w:t>Ouçam Atos 13.4–12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Barnabé e Saulo retornaram para Antioquia de Jerusalém com João Marcos. O Espírito Santo falou com os profetas e mestres na igreja de Antioquia. O Espírito Santo disse a eles para enviar Barnabé e Paulo para um trabalho especial. Depois da oração, do jejum e da imposição de mãos sobre Barnabé e Saulo, a igreja em Antioquia os enviou para João Marcos foi com eles.</w:t>
      </w:r>
    </w:p>
    <w:p>
      <w:pPr/>
      <w:r>
        <w:rPr>
          <w:lang w:val="pt_PT" w:bidi="pt_PT"/>
        </w:rPr>
      </w:r>
      <w:r>
        <w:rPr>
          <w:lang w:val="pt_PT" w:bidi="pt_PT"/>
        </w:rPr>
        <w:t>Barnabé e Saulo são enviados da igreja em Antioquia pelo Espírito Santo O Espírito Santo guia Barnabé e Saulo, direcionando seus movimentos e ações. Barnabé e Saulo deixam Antioquia e vão para a cidade costeira próxima de Selêucia. De Selêucia, eles navegam para Chipre, a terra natal de Barnabé. Lucas não menciona por que eles vão para lá, mas há muitas razões possíveis. Chipre fica perto do continente, muitos judeus vivem lá, Barnabé já tem conexões lá e já há alguns seguidores de Jesus em Chipre. Lembre-se de que alguns seguidores de Jesus fugiram para Chipre depois que Estêvão foi apedrejado até a morte em Jerusalém, então há crentes em Chipre.</w:t>
      </w:r>
    </w:p>
    <w:p>
      <w:pPr/>
      <w:r>
        <w:rPr>
          <w:lang w:val="pt_PT" w:bidi="pt_PT"/>
        </w:rPr>
      </w:r>
      <w:r>
        <w:rPr>
          <w:lang w:val="pt_PT" w:bidi="pt_PT"/>
        </w:rPr>
        <w:t xml:space="preserve">Mostre um mapa que inclua </w:t>
      </w:r>
      <w:r>
        <w:rPr>
          <w:lang w:val="pt_PT" w:bidi="pt_PT"/>
        </w:rPr>
        <w:t>Antioquia, Selêucia, o rio Orontes, Chipre e as cidades de Salamina e Pafos, em Chipre</w:t>
      </w:r>
      <w:r>
        <w:rPr>
          <w:lang w:val="pt_PT" w:bidi="pt_PT"/>
        </w:rPr>
        <w:t>.</w:t>
      </w:r>
    </w:p>
    <w:p>
      <w:pPr/>
      <w:r>
        <w:rPr>
          <w:lang w:val="pt_PT" w:bidi="pt_PT"/>
        </w:rPr>
      </w:r>
      <w:r>
        <w:rPr>
          <w:lang w:val="pt_PT" w:bidi="pt_PT"/>
        </w:rPr>
        <w:t>Barnabé e Saulo chegam a Salamina. Eles ensinam a palavra de Deus sobre Jesus às pessoas que estão reunidas nas sinagogas, ou edifícios onde os judeus se encontram para adorar. Como o texto diz que há mais de uma sinagoga lá, podemos inferir que muitos judeus vivem em Salamina. Ao longo das jornadas missionárias de Paulo, quando Paulo vai para um novo lugar para compartilhar as boas novas, ele geralmente vai às sinagogas primeiro. Como judeu, Paulo pode apresentar facilmente as boas novas de Jesus aos judeus nas sinagogas. João Marcos ajuda Barnabé e Saulo.</w:t>
      </w:r>
    </w:p>
    <w:p>
      <w:pPr/>
      <w:r>
        <w:rPr>
          <w:lang w:val="pt_PT" w:bidi="pt_PT"/>
        </w:rPr>
      </w:r>
      <w:r>
        <w:rPr>
          <w:lang w:val="pt_PT" w:bidi="pt_PT"/>
        </w:rPr>
        <w:t>Barnabé e Saulo viajam pela ilha até Pafos, a capital de Chipre. Barnabé e Saulo encontram um mágico, ou feiticeiro, chamado de Bar-Jesus. Para a época, Jesus é um nome judaico comum. A palavra usada para mágico aqui é a mesma usada para os magos, ou homens sábios que seguiam a estrela para ver Jesus depois de seu nascimento. Mágicos geralmente são homens sábios orientais, sacerdotes ou astrólogos que praticam artes mágicas e interpretam sonhos. Tanto judeus quanto não judeus alegaram ser mágicos. No entanto, "mágico" também pode se referir a um enganador que alega falsos poderes. Lucas nos diz que Bar-Jesus é um falso profeta. Bar-Jesus afirma que suas mensagens são de Deus, mas suas mensagens não são de Deus. Os falsos profetas se opõem à verdade de Jesus. O nome grego de Bar-Jesus é Elimas, que provavelmente significa algo semelhante à palavra mágico.</w:t>
      </w:r>
    </w:p>
    <w:p>
      <w:pPr/>
      <w:r>
        <w:rPr>
          <w:lang w:val="pt_PT" w:bidi="pt_PT"/>
        </w:rPr>
      </w:r>
      <w:r>
        <w:rPr>
          <w:lang w:val="pt_PT" w:bidi="pt_PT"/>
        </w:rPr>
        <w:t>Em sua comunidade, que tipo de pessoas alegam ter falsos poderes? Que tipo de coisas as pessoas que alegam ter falsos poderes fazem? Como as pessoas em sua comunidade respondem às pessoas que alegam ter falsos poderes?</w:t>
      </w:r>
    </w:p>
    <w:p>
      <w:pPr/>
      <w:r>
        <w:rPr>
          <w:lang w:val="pt_PT" w:bidi="pt_PT"/>
        </w:rPr>
      </w:r>
      <w:r>
        <w:rPr>
          <w:lang w:val="pt_PT" w:bidi="pt_PT"/>
        </w:rPr>
        <w:t>Elimas está com o procônsul romano, ou governador. Alguns estudiosos acreditam que isso significa que Elimas e o governador eram amigos, e outros acreditam que Elimas trabalhava para o governador. Os romanos consultavam regularmente oráculos, ou pessoas que alegavam contar o futuro. Eles acreditavam no que os oráculos diziam. Os romanos acreditavam que essas informações poderiam ser usadas para ajudá-los a manter o controle sobre as pessoas. O governador de Chipre é Sérgio Paulo, um romano que Lucas chama de inteligente. Isso significa que Sérgio entende bem as coisas e reconhece o que é importante.</w:t>
      </w:r>
    </w:p>
    <w:p>
      <w:pPr/>
      <w:r>
        <w:rPr>
          <w:lang w:val="pt_PT" w:bidi="pt_PT"/>
        </w:rPr>
      </w:r>
      <w:r>
        <w:rPr>
          <w:lang w:val="pt_PT" w:bidi="pt_PT"/>
        </w:rPr>
        <w:t>Por que razões as pessoas em sua comunidade buscam saber o que acontecerá no futuro? Em sua cultura, o que as pessoas fazem se querem saber o que acontecerá no futuro?</w:t>
      </w:r>
    </w:p>
    <w:p>
      <w:pPr/>
      <w:r>
        <w:rPr>
          <w:lang w:val="pt_PT" w:bidi="pt_PT"/>
        </w:rPr>
      </w:r>
      <w:r>
        <w:rPr>
          <w:lang w:val="pt_PT" w:bidi="pt_PT"/>
        </w:rPr>
        <w:t>Sérgio chama Barnabé e Saulo para virem para sua corte. Ele quer ouvir a palavra de Deus. É provável que Sérgio tenha ouvido que Barnabé e Saulo têm proclamado uma mensagem de Deus. Barnabé e Saulo vão até Sérgio e dizem a ele a mensagem de Deus sobre Jesus. Elimas se opõe a Barnabé e Saulo com suas palavras e ações. Elimas tenta impedir que o governador acredite em Jesus. Elimas provavelmente percebe que se Sérgio acreditar, Elimas perderá sua posição importante com o governador.</w:t>
      </w:r>
    </w:p>
    <w:p>
      <w:pPr/>
      <w:r>
        <w:rPr>
          <w:lang w:val="pt_PT" w:bidi="pt_PT"/>
        </w:rPr>
      </w:r>
      <w:r>
        <w:rPr>
          <w:lang w:val="pt_PT" w:bidi="pt_PT"/>
        </w:rPr>
        <w:t>Nesse momento, Lucas apresenta o nome romano de Saulo, Paulo. Ao longo do resto de Atos, Lucas usa o nome romano Paulo, a menos que haja uma referência à vida anterior de Paulo. Lucas pode apresentar o nome romano aqui porque Paulo começa a pregar mais a não judeus. Lucas também pode fazer a mudança aqui porque Paulo assume um papel mais central nos escritos de Lucas. Antes, quando Lucas escreveu a Saulo, o nome dele veio em segundo lugar: “Barnabé e Saulo”. Depois que Lucas começa a usar Paulo, o nome de Paulo vem primeiro, como “Paulo e seus companheiros”, ou “Paulo e Barnabé”. Paulo se torna o personagem principal.</w:t>
      </w:r>
    </w:p>
    <w:p>
      <w:pPr/>
      <w:r>
        <w:rPr>
          <w:lang w:val="pt_PT" w:bidi="pt_PT"/>
        </w:rPr>
      </w:r>
      <w:r>
        <w:rPr>
          <w:lang w:val="pt_PT" w:bidi="pt_PT"/>
        </w:rPr>
        <w:t>Fale sobre uma vez em que uma pessoa ou personagem em uma história mudou seu nome, ou outra pessoa mudou seu nome para ela. O que aconteceu? Por que seu nome mudou? O que eles fizeram para causar a mudança?</w:t>
      </w:r>
    </w:p>
    <w:p>
      <w:pPr/>
      <w:r>
        <w:rPr>
          <w:lang w:val="pt_PT" w:bidi="pt_PT"/>
        </w:rPr>
      </w:r>
      <w:r>
        <w:rPr>
          <w:lang w:val="pt_PT" w:bidi="pt_PT"/>
        </w:rPr>
        <w:t>Paulo está cheio do Espírito Santo porque ele se converteu de seu pecado e se voltou para Deus acreditando em Jesus. O Espírito de Deus guia Paulo sobre o que fazer e dizer. No entanto, nesse momento, o Espírito Santo enche Paulo de uma maneira poderosa e especial. Paulo olha diretamente para Elimas e revela que tipo de homem ele realmente é. Elimas é um filho do diabo. Elimas não é da descendência real do diabo, mas ele age como o diabo. Satanás se opõe ao trabalho de Deus, assim como Elimas faz. "Filho do diabo" é oposto ao significado de seu nome judaico, Bar-Jesus, que significa filho do salvador. Elimas é um inimigo de toda a justiça, o que significa que ele se opõe ativamente a tudo o que é bom, certo e verdadeiro. Elimas está cheio de todos os tipos de engano e fraude, ou trapaças. Isso significa que ele mente para as pessoas de uma maneira prejudicial e usa maneiras desonestas de ferir ou injustiçar os outros, como enganar Sérgio com alegações falsas para que ele não acredite em Jesus. Elimas está sempre tentando transformar as verdades de Deus em mentiras.</w:t>
      </w:r>
    </w:p>
    <w:p>
      <w:pPr/>
      <w:r>
        <w:rPr>
          <w:lang w:val="pt_PT" w:bidi="pt_PT"/>
        </w:rPr>
      </w:r>
      <w:r>
        <w:rPr>
          <w:lang w:val="pt_PT" w:bidi="pt_PT"/>
        </w:rPr>
        <w:t xml:space="preserve">Paulo diz a Elimas que a mão do Senhor está contra ele. A mão do Senhor é uma maneira de descrever o poder de Deus, mas aqui se refere ao poder do Senhor de julgar e punir. O Senhor punirá gravemente Elimas imediatamente. Paulo diz que Deus fará com que Elimas fique cego. Deus decidirá quanto tempo Elimas permanecerá cego. Paulo diz que Elimas não verá a luz do sol, o que significa que ele ficará totalmente cego. Assim que Paulo diz isso, Elimas ficou cego. Como Lucas é um médico, ele descreve cegueira usando o termo médico “névoa” para doenças dos olhos. Então ele diz que os olhos de Elimas estão na “escuridão”. Elimas sente seu caminho enquanto se move, procurando alguém para levá-lo. Sérgio ouve as palavras de Paulo e vê que Elimas ficou cego. Sérgio, um importante oficial romano, acredita em Jesus. Sérgio está surpreso com o ensinamento de Jesus. </w:t>
      </w:r>
    </w:p>
    <w:p>
      <w:pPr/>
      <w:r>
        <w:rPr>
          <w:lang w:val="pt_PT" w:bidi="pt_PT"/>
        </w:rPr>
      </w:r>
      <w:r>
        <w:rPr>
          <w:lang w:val="pt_PT" w:bidi="pt_PT"/>
        </w:rPr>
        <w:t>Em sua cultura, como você descreve alguém que é cego? Como as pessoas cegas se movem, ou sabem para onde ir?</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seis cenas.</w:t>
      </w:r>
    </w:p>
    <w:p>
      <w:pPr/>
      <w:r>
        <w:rPr>
          <w:lang w:val="pt_PT" w:bidi="pt_PT"/>
        </w:rPr>
      </w:r>
      <w:r>
        <w:rPr>
          <w:b/>
          <w:lang w:val="pt_PT" w:bidi="pt_PT"/>
        </w:rPr>
        <w:t>Primeira cena:</w:t>
      </w:r>
      <w:r>
        <w:rPr>
          <w:lang w:val="pt_PT" w:bidi="pt_PT"/>
        </w:rPr>
        <w:t xml:space="preserve"> o Espírito Santo envia Barnabé e Saulo. Eles deixam Antioquia com João Marcos e vão para a cidade costeira de Selêucia.</w:t>
      </w:r>
    </w:p>
    <w:p>
      <w:pPr/>
      <w:r>
        <w:rPr>
          <w:lang w:val="pt_PT" w:bidi="pt_PT"/>
        </w:rPr>
      </w:r>
      <w:r>
        <w:rPr>
          <w:b/>
          <w:lang w:val="pt_PT" w:bidi="pt_PT"/>
        </w:rPr>
        <w:t>Segunda cena:</w:t>
      </w:r>
      <w:r>
        <w:rPr>
          <w:lang w:val="pt_PT" w:bidi="pt_PT"/>
        </w:rPr>
        <w:t xml:space="preserve"> eles navegam de Selêucia para Chipre.</w:t>
      </w:r>
    </w:p>
    <w:p>
      <w:pPr/>
      <w:r>
        <w:rPr>
          <w:lang w:val="pt_PT" w:bidi="pt_PT"/>
        </w:rPr>
      </w:r>
      <w:r>
        <w:rPr>
          <w:b/>
          <w:lang w:val="pt_PT" w:bidi="pt_PT"/>
        </w:rPr>
        <w:t>Terceira cena:</w:t>
      </w:r>
      <w:r>
        <w:rPr>
          <w:lang w:val="pt_PT" w:bidi="pt_PT"/>
        </w:rPr>
        <w:t xml:space="preserve"> eles desembarcam em Salamina, na costa leste de Chipre. Barnabé e Saulo ensinam nas sinagogas judaicas. João Marcos os ajuda.</w:t>
      </w:r>
    </w:p>
    <w:p>
      <w:pPr/>
      <w:r>
        <w:rPr>
          <w:lang w:val="pt_PT" w:bidi="pt_PT"/>
        </w:rPr>
      </w:r>
      <w:r>
        <w:rPr>
          <w:b/>
          <w:lang w:val="pt_PT" w:bidi="pt_PT"/>
        </w:rPr>
        <w:t>Quarta cena:</w:t>
      </w:r>
      <w:r>
        <w:rPr>
          <w:lang w:val="pt_PT" w:bidi="pt_PT"/>
        </w:rPr>
        <w:t xml:space="preserve"> Barnabé, Saulo e João Marcos viajam pela ilha de Chipre.</w:t>
      </w:r>
    </w:p>
    <w:p>
      <w:pPr/>
      <w:r>
        <w:rPr>
          <w:lang w:val="pt_PT" w:bidi="pt_PT"/>
        </w:rPr>
      </w:r>
      <w:r>
        <w:rPr>
          <w:b/>
          <w:lang w:val="pt_PT" w:bidi="pt_PT"/>
        </w:rPr>
        <w:t>Quinta cena:</w:t>
      </w:r>
      <w:r>
        <w:rPr>
          <w:lang w:val="pt_PT" w:bidi="pt_PT"/>
        </w:rPr>
        <w:t xml:space="preserve"> eles chegam a Pafos, onde os romanos governam Chipre. Sérgio Paulo é o governador romano lá. Sérgio pede para ouvir a palavra de Deus de Barnabé e Saulo.</w:t>
      </w:r>
    </w:p>
    <w:p>
      <w:pPr/>
      <w:r>
        <w:rPr>
          <w:lang w:val="pt_PT" w:bidi="pt_PT"/>
        </w:rPr>
      </w:r>
      <w:r>
        <w:rPr>
          <w:b/>
          <w:lang w:val="pt_PT" w:bidi="pt_PT"/>
        </w:rPr>
        <w:t>Sexta cena:</w:t>
      </w:r>
      <w:r>
        <w:rPr>
          <w:lang w:val="pt_PT" w:bidi="pt_PT"/>
        </w:rPr>
        <w:t xml:space="preserve"> Barnabé e Saulo vão falar com Sérgio. Bar-Jesus, também chamado de Elimas, está lá com Sérgio. Elimas é um mágico e falso profeta judeu. Elimas enfrenta Barnabé e Saulo e diz a Sérgio para não ouvi-los. Saulo, também chamado de Paulo, cheio do Espírito Santo, repreende Elimas e diz a ele que ficará cego por um tempo. Imediatamente, Elimas ficou cego. Elimas pede que alguém o leve pela mão. Sérgio vê isso e acredita em Jesus. Sérgio está surpreso com o ensinamento do Senhor.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 também chamado de Paulo</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Bar-Jesus, também chamado de Elimas, o mágico</w:t>
      </w:r>
    </w:p>
    <w:p>
      <w:pPr>
        <w:pStyle w:val="ListBullet"/>
        <w:spacing w:line="240" w:lineRule="auto"/>
        <w:ind w:left="720"/>
      </w:pPr>
      <w:r>
        <w:rPr>
          <w:lang w:val="pt_PT" w:bidi="pt_PT"/>
        </w:rPr>
      </w:r>
      <w:r>
        <w:rPr>
          <w:lang w:val="pt_PT" w:bidi="pt_PT"/>
        </w:rPr>
        <w:t>Sérgio Paulo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começa em Antioquia, onde Barnabé e Saulo são enviados pelo Espírito Santo por meio da igreja de Antioquia. O Espírito Santo tem um trabalho para eles fazerem. Aprendemos mais adiante na história que João Marcos vai com Barnabé e Saulo.</w:t>
      </w:r>
    </w:p>
    <w:p>
      <w:pPr/>
      <w:r>
        <w:rPr>
          <w:lang w:val="pt_PT" w:bidi="pt_PT"/>
        </w:rPr>
      </w:r>
      <w:r>
        <w:rPr>
          <w:lang w:val="pt_PT" w:bidi="pt_PT"/>
        </w:rPr>
        <w:t>Conduzidos pelo Espírito Santo, Barnabé e Saulo descem de Antioquia para Selêucia. Antioquia fica em uma elevação mais alta, por isso eles viajam para a cidade costeira de Selêucia. A Selêucia fica a cerca de oito quilômetros ao norte de onde o rio Orontes encontra o Mar Mediterrâneo. Então eles navegam cerca de 1.261 quilômetros para o oeste até a ilha de Chipre, no Mar Mediterrâneo. Chipre é uma província romana governada por um procônsul, ou governador. Barnabé e Saulo chegam a Salamina, a principal cidade portuária na costa leste de Chipre.</w:t>
      </w:r>
    </w:p>
    <w:p>
      <w:pPr/>
      <w:r>
        <w:rPr>
          <w:lang w:val="pt_PT" w:bidi="pt_PT"/>
        </w:rPr>
      </w:r>
      <w:r>
        <w:rPr>
          <w:lang w:val="pt_PT" w:bidi="pt_PT"/>
        </w:rPr>
        <w:t>Barnabé e Saulo vão para o outro lado da ilha para Pafos. Pafos é o centro do governo de Chipre. O governador vive em Pafos.</w:t>
      </w:r>
    </w:p>
    <w:p>
      <w:pPr/>
      <w:r>
        <w:rPr>
          <w:lang w:val="pt_PT" w:bidi="pt_PT"/>
        </w:rPr>
      </w:r>
      <w:r>
        <w:rPr>
          <w:lang w:val="pt_PT" w:bidi="pt_PT"/>
        </w:rPr>
        <w:t>É importante observar que a ordem do texto escrito pode ser confusa. Diz que quando Barnabé e Saulo chegam a Pafos, eles encontram um mágico. Encontrar aqui, ou achar, significa encontrar por acaso. A razão pela qual eles se encontram, ou se conhecem, é porque Elimas está com Sérgio Paulo, e Sérgio Paulo já havia chamado Barnabé e Paulo. Então, primeiro Ségio Paulo chama Barnabé e Saulo, buscando ouvir a palavra de Deus. Em seguida, Barnabé e Saulo vêm a Sérgio no tribunal. Elimas está lá com Sérgio. Então, Barnabé e Saulo encontram Elimas.</w:t>
      </w:r>
    </w:p>
    <w:p>
      <w:pPr/>
      <w:r>
        <w:rPr>
          <w:lang w:val="pt_PT" w:bidi="pt_PT"/>
        </w:rPr>
      </w:r>
      <w:r>
        <w:rPr>
          <w:lang w:val="pt_PT" w:bidi="pt_PT"/>
        </w:rPr>
        <w:t>Quando Barnabé e Saulo encontram Elimas, o Espírito Santo exercia controle sobre Saulo. Saulo olha diretamente para Elimas para repreendê-lo. É importante observar que é nesse momento que Lucas começa a usar o nome romano de Saulo, Paulo. No idioma grego, a repreensão de Paulo começa com uma pequena palavra como “Oh!” o que adiciona uma ênfase às palavras que vêm depois dessa expressão inicial. Algumas traduções também mudaram a ordem das palavras de Paulo para dar ênfase. A pior parte: “Você filho do diabo!” às vezes é colocada primeiro.</w:t>
      </w:r>
    </w:p>
    <w:p>
      <w:pPr/>
      <w:r>
        <w:rPr>
          <w:lang w:val="pt_PT" w:bidi="pt_PT"/>
        </w:rPr>
      </w:r>
      <w:r>
        <w:rPr>
          <w:lang w:val="pt_PT" w:bidi="pt_PT"/>
        </w:rPr>
        <w:t>Em seu idioma, que palavra você usa para começar uma declaração com emoção e ênfase? Como partes importantes de histórias ou citações são enfatizadas?</w:t>
      </w:r>
    </w:p>
    <w:p>
      <w:pPr/>
      <w:r>
        <w:rPr>
          <w:lang w:val="pt_PT" w:bidi="pt_PT"/>
        </w:rPr>
      </w:r>
      <w:r>
        <w:rPr>
          <w:lang w:val="pt_PT" w:bidi="pt_PT"/>
        </w:rPr>
        <w:t>É importante observar que Paulo faz a Elimas uma pergunta que não precisa de uma resposta. “Você não deixará de perverter, ou tornar tortos, os caminhos retos do Senhor?” Perverter os caminhos retos do Senhor significa que Elimas estava tentando mudar o que era verdade sobre Deus para o que não era verdade. Algumas traduções transformam a pergunta de Paulo em uma declaração para deixar o significado mais claro.</w:t>
      </w:r>
    </w:p>
    <w:p>
      <w:pPr/>
      <w:r>
        <w:rPr>
          <w:lang w:val="pt_PT" w:bidi="pt_PT"/>
        </w:rPr>
      </w:r>
      <w:r>
        <w:rPr>
          <w:lang w:val="pt_PT" w:bidi="pt_PT"/>
        </w:rPr>
        <w:t>É importante observar que quando Paulo diz a Elimas: “Agora, eis que a mão do Senhor está contra você”, há um significado na palavra de transição, “agora”. No idioma grego, a frase começa com algo como: “eis que!” ou “veja!” que enfatiza “agora” e o resto da frase. Paulo conclui sua repreensão a Elimas com ênfase e julgamento imediato de Jesus, a quem ele chama de Senhor. Instantaneamente, Elimas ficou cego.</w:t>
      </w:r>
    </w:p>
    <w:p>
      <w:pPr/>
      <w:r>
        <w:rPr>
          <w:lang w:val="pt_PT" w:bidi="pt_PT"/>
        </w:rPr>
      </w:r>
      <w:r>
        <w:rPr>
          <w:lang w:val="pt_PT" w:bidi="pt_PT"/>
        </w:rPr>
        <w:t>Há duas maneiras de entender que Sérgio está surpreso com o ensinamento do Senhor. Muitos estudiosos acham que Sérgio responde ao ensinamento de Paulo e Barnabé sobre o Senhor com surpresa. Alguns estudiosos pensam que Sérgio acredita no Senhor Jesus porque ele está admirado com o ensinamento. É importante descrever a surpresa de Sérgio com o ensinamento do Senhor de uma maneira genérica, não como a razão para a crença de Sérgio.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seis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Espírito Santo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Saulo, também chamado de Paulo</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Bar-Jesus, também chamado de Elimas, o mágico</w:t>
      </w:r>
    </w:p>
    <w:p>
      <w:pPr>
        <w:pStyle w:val="ListBullet"/>
        <w:spacing w:line="240" w:lineRule="auto"/>
        <w:ind w:left="720"/>
      </w:pPr>
      <w:r>
        <w:rPr>
          <w:lang w:val="pt_PT" w:bidi="pt_PT"/>
        </w:rPr>
      </w:r>
      <w:r>
        <w:rPr>
          <w:lang w:val="pt_PT" w:bidi="pt_PT"/>
        </w:rPr>
        <w:t>Sérgio Paulo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Barnabé e Saulo são enviados para fora da igreja de Antioquia pelo Espírito Santo. João Marcos foi com eles. Eles vão para a Selêucia e navegam para Chipre.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Barnabé, Saulo e João Marcos: “Como vocês estão se sentindo?” Você pode ouvir coisas como: “Animado por ver como Deus trabalhará”, “Triste por deixar Antioquia”, e “Pronto para compartilhar as boas novas”.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eles chegam a Salamina, eles vão para os lugares de adoração judaicos e pregam a palavra de Deus sobre Jesus. João Marcos os ajuda. Então eles viajam pela ilha de Chipre para a cidade de Pafos. Sérgio Paulo, o sábio governador, chama Barnabé e Saulo porque ele quer ouvir a palavra de Deus. Quando Barnabé e Saulo chegam, eles encontram um mágico que está com o governador. O mágico é um falso profeta judeu chamado Bar-Jesus.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Bar-Jesus: "Como você está se sentindo?" Você pode ouvir coisas como: “Preocupado”, “Frustrado” e “Com medo”.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Elimas se opõe a Barnabé e Saulo e tenta impedir que o governador acredite em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Sérgio: "Como você está se sentindo?" Você pode ouvir coisas como: “Me pergunto por que Elimas está se opondo a Barnabé e Saulo”, "Confuso sobre a verdade”, e “Interessado em ouvir 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Saulo, cujo nome romano é Paulo, está cheio do Espírito Santo. Paulo olha diretamente para Elimas.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Espírito Santo: “Como você está se sentindo?” Você pode ouvir coisas como: “Vitorioso sobre o mal”, “Feliz por falar através de Paulo", e “Ansioso para ver a glória de Deus revelada”.</w:t>
      </w:r>
    </w:p>
    <w:p>
      <w:pPr/>
      <w:r>
        <w:rPr>
          <w:lang w:val="pt_PT" w:bidi="pt_PT"/>
        </w:rPr>
      </w:r>
      <w:r>
        <w:rPr>
          <w:lang w:val="pt_PT" w:bidi="pt_PT"/>
        </w:rPr>
        <w:t>Paulo diz: “Você está cheio de todo o engano e trapaça. Você é um filho do diabo! Você é um inimigo de tudo o que é bom! Vocês nunca deixará de deturpar os retos caminhos do Senhor? Vejam! Agora a mão do Senhor está sobre vocês. Você ficará cego por um tempo. Você nem mesmo será capaz de ver a luz do sol”.</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“Determinado a falar a verdade”, “Forte no Espírito Santo", e “Pronto para ver as mentiras de Elimas silenciadas”.</w:t>
      </w:r>
    </w:p>
    <w:p>
      <w:pPr/>
      <w:r>
        <w:rPr>
          <w:lang w:val="pt_PT" w:bidi="pt_PT"/>
        </w:rPr>
      </w:r>
      <w:r>
        <w:rPr>
          <w:lang w:val="pt_PT" w:bidi="pt_PT"/>
        </w:rPr>
        <w:t>Instantaneamente, a névoa e a escuridão vêm sobre os olhos de Elimas. Ele fica cego. Elimas sente seu caminho enquanto ele se move, procurando alguém para pegar sua mão e liderá-lo.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Elimas: "Como você está se sentindo?" Você pode ouvir coisas como: “Com medo”, “Confuso” e “Me perguntando quanto tempo isso durará”.</w:t>
      </w:r>
    </w:p>
    <w:p>
      <w:pPr/>
      <w:r>
        <w:rPr>
          <w:lang w:val="pt_PT" w:bidi="pt_PT"/>
        </w:rPr>
      </w:r>
      <w:r>
        <w:rPr>
          <w:lang w:val="pt_PT" w:bidi="pt_PT"/>
        </w:rPr>
        <w:t>Quando o governador vê o que acontece, ele crê. Sérgio está surpreso com o ensinamento sobre o Senhor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Sérgio: "Como você está se sentindo?" Você pode ouvir coisas como: "Satisfeito", "Deus revelou sua verdade com alegria", e "Pronto para admitir o amor de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Barnabé e Saulo são enviados pelo Espírito Santo. O </w:t>
      </w:r>
      <w:r>
        <w:rPr>
          <w:b/>
          <w:lang w:val="pt_PT" w:bidi="pt_PT"/>
        </w:rPr>
        <w:t>Espírito Santo</w:t>
      </w:r>
      <w:r>
        <w:rPr>
          <w:lang w:val="pt_PT" w:bidi="pt_PT"/>
        </w:rPr>
        <w:t xml:space="preserve"> é o poder ou autoridade que Deus dá a alguém para fazer coisas extraordinárias. O Espírito de Deus vive em todos os seguidores de Jesus e os guia de muitas maneiras diferentes. O Espírito de Deus direcionou a igreja em Antioquia para enviar Barnabé e Saulo. Consulte o Glossário Mestre para mais sobre o </w:t>
      </w:r>
      <w:r>
        <w:rPr>
          <w:lang w:val="pt_PT" w:bidi="pt_PT"/>
        </w:rPr>
        <w:t>Espírito Santo</w:t>
      </w:r>
      <w:r>
        <w:rPr>
          <w:lang w:val="pt_PT" w:bidi="pt_PT"/>
        </w:rPr>
        <w:t>. Use a mesma palavra que você usou em histórias anteriores para o "Espírito Santo".</w:t>
      </w:r>
    </w:p>
    <w:p>
      <w:pPr/>
      <w:r>
        <w:rPr>
          <w:lang w:val="pt_PT" w:bidi="pt_PT"/>
        </w:rPr>
      </w:r>
      <w:r>
        <w:rPr>
          <w:lang w:val="pt_PT" w:bidi="pt_PT"/>
        </w:rPr>
        <w:t xml:space="preserve">Barnabé e Saulo vão para Selêucia e navegam para Chipre. Quando eles chegam a Salamis, eles pregam a palavra de Deus nas sinagogas judaicas. </w:t>
      </w:r>
      <w:r>
        <w:rPr>
          <w:b/>
          <w:lang w:val="pt_PT" w:bidi="pt_PT"/>
        </w:rPr>
        <w:t>Sinagogas</w:t>
      </w:r>
      <w:r>
        <w:rPr>
          <w:lang w:val="pt_PT" w:bidi="pt_PT"/>
        </w:rPr>
        <w:t xml:space="preserve"> são edifícios onde os judeus se reúnem para adorar a Deus. Use a mesma palavra que você usou em histórias anteriores para "sinagoga". Consulte o Glossário Mestre para mais informações sobre </w:t>
      </w:r>
      <w:r>
        <w:rPr>
          <w:lang w:val="pt_PT" w:bidi="pt_PT"/>
        </w:rPr>
        <w:t>sinagoga</w:t>
      </w:r>
      <w:r>
        <w:rPr>
          <w:lang w:val="pt_PT" w:bidi="pt_PT"/>
        </w:rPr>
        <w:t>. João Marcos ajuda Barnabé e Saulo.</w:t>
      </w:r>
    </w:p>
    <w:p>
      <w:pPr/>
      <w:r>
        <w:rPr>
          <w:lang w:val="pt_PT" w:bidi="pt_PT"/>
        </w:rPr>
      </w:r>
      <w:r>
        <w:rPr>
          <w:lang w:val="pt_PT" w:bidi="pt_PT"/>
        </w:rPr>
        <w:t xml:space="preserve">Eles viajam por Chipre para a cidade de Pafos e encontram Bar-Jesus, um </w:t>
      </w:r>
      <w:r>
        <w:rPr>
          <w:b/>
          <w:lang w:val="pt_PT" w:bidi="pt_PT"/>
        </w:rPr>
        <w:t>mágico</w:t>
      </w:r>
      <w:r>
        <w:rPr>
          <w:lang w:val="pt_PT" w:bidi="pt_PT"/>
        </w:rPr>
        <w:t xml:space="preserve">, ou </w:t>
      </w:r>
      <w:r>
        <w:rPr>
          <w:b/>
          <w:lang w:val="pt_PT" w:bidi="pt_PT"/>
        </w:rPr>
        <w:t>feiticeiro</w:t>
      </w:r>
      <w:r>
        <w:rPr>
          <w:lang w:val="pt_PT" w:bidi="pt_PT"/>
        </w:rPr>
        <w:t xml:space="preserve">. Geralmente mágicos são homens sábios orientais, sacerdotes e astrólogos qualificados em interpretar sonhos e outras artes mágicas. Os mágicos tentam curar doenças, trazer bênçãos físicas, amaldiçoar os outros, proteger contra maldições ou demônios, ou contam sobre eventos futuros. A palavra mágico pode ser usada negativamente, o que acontece duas vezes em Atos. O primeiro exemplo é sobre Simão, um mágico que tentou pagar Pedro pelo poder de dar às pessoas o Espírito Santo. A segunda instância é Bar-Jesus, um mágico judeu e falso profeta. Um </w:t>
      </w:r>
      <w:r>
        <w:rPr>
          <w:b/>
          <w:lang w:val="pt_PT" w:bidi="pt_PT"/>
        </w:rPr>
        <w:t>falso profeta</w:t>
      </w:r>
      <w:r>
        <w:rPr>
          <w:lang w:val="pt_PT" w:bidi="pt_PT"/>
        </w:rPr>
        <w:t xml:space="preserve"> é alguém que diz que sua mensagem é de Deus, mas não é.</w:t>
      </w:r>
    </w:p>
    <w:p>
      <w:pPr/>
      <w:r>
        <w:rPr>
          <w:lang w:val="pt_PT" w:bidi="pt_PT"/>
        </w:rPr>
      </w:r>
      <w:r>
        <w:rPr>
          <w:lang w:val="pt_PT" w:bidi="pt_PT"/>
        </w:rPr>
        <w:t xml:space="preserve">Bar-Jesus está com Sérgio Paulo, o procônsul de Chipre. Um </w:t>
      </w:r>
      <w:r>
        <w:rPr>
          <w:b/>
          <w:lang w:val="pt_PT" w:bidi="pt_PT"/>
        </w:rPr>
        <w:t>procônsul</w:t>
      </w:r>
      <w:r>
        <w:rPr>
          <w:lang w:val="pt_PT" w:bidi="pt_PT"/>
        </w:rPr>
        <w:t xml:space="preserve"> é um oficial romano que governa uma província, ou uma região dentro de um império. Sérgio chama Barnabé e Saulo para sua corte para ouvir a palavra de Deus. Bar-Jesus, também chamado de Elimas, se opõe a Barnabé e Saulo.</w:t>
      </w:r>
    </w:p>
    <w:p>
      <w:pPr/>
      <w:r>
        <w:rPr>
          <w:lang w:val="pt_PT" w:bidi="pt_PT"/>
        </w:rPr>
      </w:r>
      <w:r>
        <w:rPr>
          <w:lang w:val="pt_PT" w:bidi="pt_PT"/>
        </w:rPr>
        <w:t xml:space="preserve">Saulo, cujo nome romano é Paulo, está cheio do </w:t>
      </w:r>
      <w:r>
        <w:rPr>
          <w:b/>
          <w:lang w:val="pt_PT" w:bidi="pt_PT"/>
        </w:rPr>
        <w:t>Espírito Santo</w:t>
      </w:r>
      <w:r>
        <w:rPr>
          <w:lang w:val="pt_PT" w:bidi="pt_PT"/>
        </w:rPr>
        <w:t>. Paulo está cheio do Espírito Santo porque ele se converteu de seu pecado e se voltou para Deus acreditando em Jesus. Os seguidores de Jesus recebem o Espírito Santo quando começam sua nova vida em Cristo. O Espírito Santo guia Paulo sobre o que fazer e dizer, às vezes de uma maneira muito específica.</w:t>
      </w:r>
    </w:p>
    <w:p>
      <w:pPr/>
      <w:r>
        <w:rPr>
          <w:lang w:val="pt_PT" w:bidi="pt_PT"/>
        </w:rPr>
      </w:r>
      <w:r>
        <w:rPr>
          <w:lang w:val="pt_PT" w:bidi="pt_PT"/>
        </w:rPr>
        <w:t xml:space="preserve">Paulo repreende Elimas e diz que Elimas está cheio de engano e fraude. </w:t>
      </w:r>
      <w:r>
        <w:rPr>
          <w:b/>
          <w:lang w:val="pt_PT" w:bidi="pt_PT"/>
        </w:rPr>
        <w:t>Engano</w:t>
      </w:r>
      <w:r>
        <w:rPr>
          <w:lang w:val="pt_PT" w:bidi="pt_PT"/>
        </w:rPr>
        <w:t xml:space="preserve"> é mentir para as pessoas de uma maneira prejudicial. </w:t>
      </w:r>
      <w:r>
        <w:rPr>
          <w:b/>
          <w:lang w:val="pt_PT" w:bidi="pt_PT"/>
        </w:rPr>
        <w:t>Fraude</w:t>
      </w:r>
      <w:r>
        <w:rPr>
          <w:lang w:val="pt_PT" w:bidi="pt_PT"/>
        </w:rPr>
        <w:t xml:space="preserve"> é trapaça ou perversidade, fazer coisas para errar ou ferir as pessoas de maneiras desonestas.</w:t>
      </w:r>
    </w:p>
    <w:p>
      <w:pPr/>
      <w:r>
        <w:rPr>
          <w:lang w:val="pt_PT" w:bidi="pt_PT"/>
        </w:rPr>
      </w:r>
      <w:r>
        <w:rPr>
          <w:lang w:val="pt_PT" w:bidi="pt_PT"/>
        </w:rPr>
        <w:t xml:space="preserve">Paulo diz que Elimas é um filho do diabo. </w:t>
      </w:r>
      <w:r>
        <w:rPr>
          <w:b/>
          <w:lang w:val="pt_PT" w:bidi="pt_PT"/>
        </w:rPr>
        <w:t>Filho do diabo</w:t>
      </w:r>
      <w:r>
        <w:rPr>
          <w:lang w:val="pt_PT" w:bidi="pt_PT"/>
        </w:rPr>
        <w:t xml:space="preserve"> é uma maneira de dizer que Elimas é como o diabo.</w:t>
      </w:r>
    </w:p>
    <w:p>
      <w:pPr/>
      <w:r>
        <w:rPr>
          <w:lang w:val="pt_PT" w:bidi="pt_PT"/>
        </w:rPr>
      </w:r>
      <w:r>
        <w:rPr>
          <w:lang w:val="pt_PT" w:bidi="pt_PT"/>
        </w:rPr>
        <w:t xml:space="preserve">Paulo diz que Elimas é um inimigo de toda a justiça. </w:t>
      </w:r>
      <w:r>
        <w:rPr>
          <w:b/>
          <w:lang w:val="pt_PT" w:bidi="pt_PT"/>
        </w:rPr>
        <w:t>Justiça</w:t>
      </w:r>
      <w:r>
        <w:rPr>
          <w:lang w:val="pt_PT" w:bidi="pt_PT"/>
        </w:rPr>
        <w:t xml:space="preserve"> aqui se refere a tudo o que é certo ou santo. Elimas se opõe ativamente a tudo o que é irrepreensível ou bom. Consulte o Glossário Mestre para mais informações sobre </w:t>
      </w:r>
      <w:r>
        <w:rPr>
          <w:lang w:val="pt_PT" w:bidi="pt_PT"/>
        </w:rPr>
        <w:t>justiça</w:t>
      </w:r>
      <w:r>
        <w:rPr>
          <w:lang w:val="pt_PT" w:bidi="pt_PT"/>
        </w:rPr>
        <w:t>. Use a mesma palavra que você usou em histórias anteriores para "justiça".</w:t>
      </w:r>
    </w:p>
    <w:p>
      <w:pPr/>
      <w:r>
        <w:rPr>
          <w:lang w:val="pt_PT" w:bidi="pt_PT"/>
        </w:rPr>
      </w:r>
      <w:r>
        <w:rPr>
          <w:lang w:val="pt_PT" w:bidi="pt_PT"/>
        </w:rPr>
        <w:t xml:space="preserve">Paulo diz a Elimas: “Você nunca deixará de perverter os retos caminhos do Senhor?”. </w:t>
      </w:r>
      <w:r>
        <w:rPr>
          <w:b/>
          <w:lang w:val="pt_PT" w:bidi="pt_PT"/>
        </w:rPr>
        <w:t>Perverter</w:t>
      </w:r>
      <w:r>
        <w:rPr>
          <w:lang w:val="pt_PT" w:bidi="pt_PT"/>
        </w:rPr>
        <w:t xml:space="preserve"> significa dobrar, torcer ou fazer algo torto. Algumas traduções dizem: “Você não deixará de tornar tortos os caminhos retos do Senhor?" Elimas está tentando transformar a verdade do Senhor em mentiras. Aqui, o </w:t>
      </w:r>
      <w:r>
        <w:rPr>
          <w:b/>
          <w:lang w:val="pt_PT" w:bidi="pt_PT"/>
        </w:rPr>
        <w:t>Senhor</w:t>
      </w:r>
      <w:r>
        <w:rPr>
          <w:lang w:val="pt_PT" w:bidi="pt_PT"/>
        </w:rPr>
        <w:t xml:space="preserve"> se refere a Deus. Consulte o Glossário Mestre para mais informações sobre </w:t>
      </w:r>
      <w:r>
        <w:rPr>
          <w:lang w:val="pt_PT" w:bidi="pt_PT"/>
        </w:rPr>
        <w:t>Senhor</w:t>
      </w:r>
      <w:r>
        <w:rPr>
          <w:lang w:val="pt_PT" w:bidi="pt_PT"/>
        </w:rPr>
        <w:t>. Use a mesma palavra que você usou em histórias anteriores para "Senhor".</w:t>
      </w:r>
    </w:p>
    <w:p>
      <w:pPr/>
      <w:r>
        <w:rPr>
          <w:lang w:val="pt_PT" w:bidi="pt_PT"/>
        </w:rPr>
      </w:r>
      <w:r>
        <w:rPr>
          <w:lang w:val="pt_PT" w:bidi="pt_PT"/>
        </w:rPr>
        <w:t xml:space="preserve">Então Paulo diz: “Eis que agora a mão do Senhor está contra você. Você ficará cego por um tempo, não será capaz de ver a luz do sol”. </w:t>
      </w:r>
      <w:r>
        <w:rPr>
          <w:b/>
          <w:lang w:val="pt_PT" w:bidi="pt_PT"/>
        </w:rPr>
        <w:t>Mão do Senhor</w:t>
      </w:r>
      <w:r>
        <w:rPr>
          <w:lang w:val="pt_PT" w:bidi="pt_PT"/>
        </w:rPr>
        <w:t xml:space="preserve"> é uma expressão usada no Antigo Testamento que significa o poder do Senhor Deus. Aqui, se refere ao poder do Senhor de julgar e punir. O </w:t>
      </w:r>
      <w:r>
        <w:rPr>
          <w:b/>
          <w:lang w:val="pt_PT" w:bidi="pt_PT"/>
        </w:rPr>
        <w:t>Senhor</w:t>
      </w:r>
      <w:r>
        <w:rPr>
          <w:lang w:val="pt_PT" w:bidi="pt_PT"/>
        </w:rPr>
        <w:t xml:space="preserve"> se refere a Deus. Consulte o Glossário Mestre para mais informações sobre </w:t>
      </w:r>
      <w:r>
        <w:rPr>
          <w:lang w:val="pt_PT" w:bidi="pt_PT"/>
        </w:rPr>
        <w:t>Senhor</w:t>
      </w:r>
      <w:r>
        <w:rPr>
          <w:lang w:val="pt_PT" w:bidi="pt_PT"/>
        </w:rPr>
        <w:t>. Use a mesma palavra que você usou em histórias anteriores para "Senhor".</w:t>
      </w:r>
    </w:p>
    <w:p>
      <w:pPr/>
      <w:r>
        <w:rPr>
          <w:lang w:val="pt_PT" w:bidi="pt_PT"/>
        </w:rPr>
      </w:r>
      <w:r>
        <w:rPr>
          <w:lang w:val="pt_PT" w:bidi="pt_PT"/>
        </w:rPr>
        <w:t xml:space="preserve">Imediatamente, a névoa e a escuridão caem sobre Elimas. Essa é uma maneira de dizer que Elimas se torna cego. Ele procura alguém para levá-lo. Quando o governador vê o que acontece, ele acredita. Sérgio está surpreso com o ensinamento do </w:t>
      </w:r>
      <w:r>
        <w:rPr>
          <w:b/>
          <w:lang w:val="pt_PT" w:bidi="pt_PT"/>
        </w:rPr>
        <w:t>Senhor</w:t>
      </w:r>
      <w:r>
        <w:rPr>
          <w:lang w:val="pt_PT" w:bidi="pt_PT"/>
        </w:rPr>
        <w:t xml:space="preserve">. Aqui, Senhor se refere ao Senhor Jesus. Lucas muitas vezes se refere a Jesus como "Senhor", como um título de respeito. Consulte o Glossário Mestre para mais informações sobre </w:t>
      </w:r>
      <w:r>
        <w:rPr>
          <w:lang w:val="pt_PT" w:bidi="pt_PT"/>
        </w:rPr>
        <w:t>Senhor</w:t>
      </w:r>
      <w:r>
        <w:rPr>
          <w:lang w:val="pt_PT" w:bidi="pt_PT"/>
        </w:rPr>
        <w:t>. Use a mesma palavra que você usou em histórias anteriores para "Senhor".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13:13–22</w:t>
      </w:r>
      <w:r>
        <w:rPr>
          <w:lang w:val="pt_PT" w:bidi="pt_PT"/>
        </w:rPr>
      </w:r>
    </w:p>
    <w:p>
      <w:pPr>
        <w:pStyle w:val="Heading3"/>
      </w:pPr>
      <w:r>
        <w:rPr>
          <w:lang w:val="pt_PT" w:bidi="pt_PT"/>
        </w:rPr>
        <w:t>Ouvir e Sentir</w:t>
      </w:r>
    </w:p>
    <w:p>
      <w:pPr/>
      <w:r>
        <w:rPr>
          <w:lang w:val="pt_PT" w:bidi="pt_PT"/>
        </w:rPr>
      </w:r>
      <w:r>
        <w:rPr>
          <w:lang w:val="pt_PT" w:bidi="pt_PT"/>
        </w:rPr>
        <w:t>Ouçam Atos 13.13–22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Barnabé e Saulo foram enviados pelo Espírito Santo por meio da igreja em Antioquia da Síria. Barnabé e Saulo foram para Chipre e pregaram lá, com João Marcos como seu ajudante. Lucas começa a próxima passagem com a frase: "Paulo e seus companheiros". Observe que a posição de Paulo é diferente agora. Antes, Lucas escreveu “Barnabé e Saulo”. Agora Lucas lista Paulo primeiro, usando o nome romano. Paulo é o líder. Os companheiros de Paulo são Barnabé e João Marcos.</w:t>
      </w:r>
    </w:p>
    <w:p>
      <w:pPr/>
      <w:r>
        <w:rPr>
          <w:lang w:val="pt_PT" w:bidi="pt_PT"/>
        </w:rPr>
      </w:r>
      <w:r>
        <w:rPr>
          <w:lang w:val="pt_PT" w:bidi="pt_PT"/>
        </w:rPr>
        <w:t>Palo, Barnabé e João Marcos deixam Chipre. Eles navegam para Perga, mais de 300 quilômetros a noroeste de Chipre. Perga é a capital da província da Panfília.</w:t>
      </w:r>
    </w:p>
    <w:p>
      <w:pPr/>
      <w:r>
        <w:rPr>
          <w:lang w:val="pt_PT" w:bidi="pt_PT"/>
        </w:rPr>
      </w:r>
      <w:r>
        <w:rPr>
          <w:lang w:val="pt_PT" w:bidi="pt_PT"/>
        </w:rPr>
        <w:t xml:space="preserve">Mostre um mapa que inclua a </w:t>
      </w:r>
      <w:r>
        <w:rPr>
          <w:lang w:val="pt_PT" w:bidi="pt_PT"/>
        </w:rPr>
        <w:t>cidade de Pafos em Chipre; a região da Panfília, incluindo a cidade de Perga; a região da Frígia, incluindo a cidade de Antioquia; a região da Pisídia; e Jerusalém</w:t>
      </w:r>
      <w:r>
        <w:rPr>
          <w:lang w:val="pt_PT" w:bidi="pt_PT"/>
        </w:rPr>
        <w:t>.</w:t>
      </w:r>
    </w:p>
    <w:p>
      <w:pPr/>
      <w:r>
        <w:rPr>
          <w:lang w:val="pt_PT" w:bidi="pt_PT"/>
        </w:rPr>
      </w:r>
      <w:r>
        <w:rPr>
          <w:lang w:val="pt_PT" w:bidi="pt_PT"/>
        </w:rPr>
        <w:t>Em Perga, João Marcos deixa Paulo e Barnabé. João Marcoa retona para Jerusalém, sua cidade natal. Lucas não diz por que João Marcos deixa Paulo e Barnabé. Mais tarde em Atos, aprendemos que Paulo está muito infeliz por João Marcos deixá-lo. Paulo e Barnabé viajam por terra cerca de 200 quilômetros ao norte para Antioquia pisídia, ou Antioquia na Pisidia. A viagem de Perga para Antioquia da Pisidia é através de uma cadeia montanhosa rochosa com vales de rios. A terra que eles cruzam é vazia e conhecida por ladrões que esperam pelos viajantes. Antioquia na Pisidia é diferente de Antioquia na Síria. Antioquia na Pisidia é a principal cidade na parte sul da província. Há uma grande população judaica em Antioquia da Pisidia.</w:t>
      </w:r>
    </w:p>
    <w:p>
      <w:pPr/>
      <w:r>
        <w:rPr>
          <w:lang w:val="pt_PT" w:bidi="pt_PT"/>
        </w:rPr>
      </w:r>
      <w:r>
        <w:rPr>
          <w:lang w:val="pt_PT" w:bidi="pt_PT"/>
        </w:rPr>
        <w:t>Em Antioquia da Pisidia, Paulo e Barnabé vão para a sinagoga primeiro, como eles fizeram em Chipre. Sinagogas não são apenas um lugar de adoração dos judeus, mas um centro para educação, reuniões sociais e gerenciamento de assuntos da comunidade. No sábado, o dia judaico de adoração, Paulo e Barnabé se sentam na sinagoga para o serviço. Da parte mais tarde nessa passagem, sabemos que na multidão há pessoas que são judias por nascimento e pessoas não judias que acreditam em Deus.</w:t>
      </w:r>
    </w:p>
    <w:p>
      <w:pPr/>
      <w:r>
        <w:rPr>
          <w:lang w:val="pt_PT" w:bidi="pt_PT"/>
        </w:rPr>
      </w:r>
      <w:r>
        <w:rPr>
          <w:lang w:val="pt_PT" w:bidi="pt_PT"/>
        </w:rPr>
        <w:t xml:space="preserve">Mostre uma imagem de uma </w:t>
      </w:r>
      <w:r>
        <w:rPr>
          <w:lang w:val="pt_PT" w:bidi="pt_PT"/>
        </w:rPr>
        <w:t>sinagoga</w:t>
      </w:r>
      <w:r>
        <w:rPr>
          <w:lang w:val="pt_PT" w:bidi="pt_PT"/>
        </w:rPr>
        <w:t xml:space="preserve"> judaica.</w:t>
      </w:r>
    </w:p>
    <w:p>
      <w:pPr/>
      <w:r>
        <w:rPr>
          <w:lang w:val="pt_PT" w:bidi="pt_PT"/>
        </w:rPr>
      </w:r>
      <w:r>
        <w:rPr>
          <w:lang w:val="pt_PT" w:bidi="pt_PT"/>
        </w:rPr>
        <w:t>Em um serviço da sinagoga, os líderes geralmente leem em voz alta a Lei e os profetas. A Lei e os profetas é uma maneira comum de se referir às Escrituras judaicas. A Lei é os livros de Moisés, os cinco primeiros livros da Bíblia. Os profetas se refere a outros escritos no Antigo Testamento, incluindo livros históricos e livros escritos por outros profetas. Depois das leituras, é comum que alguém adequado na multidão ensine as Escrituras. O ensinamento geralmente se relaciona com a leitura que acabou de acontecer. Os funcionários da sinagoga, ou líderes judeus responsáveis pelas reuniões, enviam uma mensagem a Paulo e Barnabé. Os líderes se dirigem a Paulo e Barnabé como irmãos porque eles são colegas judeus. Eles dizem a Paulo e Barnabé para compartilhar uma palavra de exortação, ou encorajamento, se eles têm uma.</w:t>
      </w:r>
    </w:p>
    <w:p>
      <w:pPr/>
      <w:r>
        <w:rPr>
          <w:lang w:val="pt_PT" w:bidi="pt_PT"/>
        </w:rPr>
      </w:r>
      <w:r>
        <w:rPr>
          <w:lang w:val="pt_PT" w:bidi="pt_PT"/>
        </w:rPr>
        <w:t>Em sua comunidade, por que tipos de reuniões alguém dá um discurso ou mensagem? Como o falante é selecionado? Quanto tempo o falante geralmente tem para preparar sua mensagem?</w:t>
      </w:r>
    </w:p>
    <w:p>
      <w:pPr/>
      <w:r>
        <w:rPr>
          <w:lang w:val="pt_PT" w:bidi="pt_PT"/>
        </w:rPr>
      </w:r>
      <w:r>
        <w:rPr>
          <w:lang w:val="pt_PT" w:bidi="pt_PT"/>
        </w:rPr>
        <w:t>Na cultura judaica, um falante se senta. Na cultura grega, um falante se levanta. Paulo segue o costume grego e se levanta para falar, talvez porque há pessoas não judias na multidão. Como as mensagens que Pedro e Estêvão deram em passagens anteriores, Paulo diz como Deus trabalhou por meio da história judaica. Paulo compartilha como Deus manteve suas promessas e como as promessas de Deus foram cumpridas por Jesus.</w:t>
      </w:r>
    </w:p>
    <w:p>
      <w:pPr/>
      <w:r>
        <w:rPr>
          <w:lang w:val="pt_PT" w:bidi="pt_PT"/>
        </w:rPr>
      </w:r>
      <w:r>
        <w:rPr>
          <w:lang w:val="pt_PT" w:bidi="pt_PT"/>
        </w:rPr>
        <w:t>Em sua comunidade, em que tipo de ocasiões a história de seu povo ou tribo é recontada? Quem conta a história de seu povo?</w:t>
      </w:r>
    </w:p>
    <w:p>
      <w:pPr/>
      <w:r>
        <w:rPr>
          <w:lang w:val="pt_PT" w:bidi="pt_PT"/>
        </w:rPr>
      </w:r>
      <w:r>
        <w:rPr>
          <w:lang w:val="pt_PT" w:bidi="pt_PT"/>
        </w:rPr>
        <w:t>Paulo começa dizendo: "Homens de Israel e vocês que temem a Deus". Homens de Israel se refere a aqueles que são judeus por nascimento, descendentes de Israel. "Vocês que temem a Deus" se refere a não judeus que acreditam e adoram a Deus ou que estão interessados no Deus dos judeus. Paulo está falando com todos presentes, judeus e não judeus.</w:t>
      </w:r>
    </w:p>
    <w:p>
      <w:pPr/>
      <w:r>
        <w:rPr>
          <w:lang w:val="pt_PT" w:bidi="pt_PT"/>
        </w:rPr>
      </w:r>
      <w:r>
        <w:rPr>
          <w:lang w:val="pt_PT" w:bidi="pt_PT"/>
        </w:rPr>
        <w:t>Paulo diz que o Deus dos israelitas escolheu os pais, ou antepassados do povo judeu, para ser seu povo especial. Deus fez deles um grupo de pessoas numerosas e fortes enquanto eles viviam no Egito. Com o poder de Deus, ou um braço erguido, Deus os levou para fora do Egito. Por quarenta anos, Deus cuidou dos israelitas no deserto. Isso pode significar que Deus forneceu os israelitas no deserto, ou que Deus suportou seu comportamento ruim. Ambos os significados são verdadeiros porque os israelitas muitas vezes se rebelaram contra Deus, e Deus sempre forneceu eles enquanto eles estavam no deserto.</w:t>
      </w:r>
    </w:p>
    <w:p>
      <w:pPr/>
      <w:r>
        <w:rPr>
          <w:lang w:val="pt_PT" w:bidi="pt_PT"/>
        </w:rPr>
      </w:r>
      <w:r>
        <w:rPr>
          <w:lang w:val="pt_PT" w:bidi="pt_PT"/>
        </w:rPr>
        <w:t>Então Deus trouxe seu povo para a terra de Canaã. Deus deu aos israelitas a terra de Canaã como uma herança. Deus ajudou os israelitas a conquistar as sete nações que viviam lá, e ele tornou possível que os israelitas possuíssem Canaã. Os israelitas estavam no Egito 400 anos. Então eles estavam no deserto por 40 anos. Então eles conquistaram as nações em Canaã por dez anos. Isso faz 450 anos.</w:t>
      </w:r>
    </w:p>
    <w:p>
      <w:pPr/>
      <w:r>
        <w:rPr>
          <w:lang w:val="pt_PT" w:bidi="pt_PT"/>
        </w:rPr>
      </w:r>
      <w:r>
        <w:rPr>
          <w:lang w:val="pt_PT" w:bidi="pt_PT"/>
        </w:rPr>
        <w:t xml:space="preserve">Mostre um mapa que inclua a </w:t>
      </w:r>
      <w:r>
        <w:rPr>
          <w:lang w:val="pt_PT" w:bidi="pt_PT"/>
        </w:rPr>
        <w:t>terra de Canaã</w:t>
      </w:r>
      <w:r>
        <w:rPr>
          <w:lang w:val="pt_PT" w:bidi="pt_PT"/>
        </w:rPr>
        <w:t>.</w:t>
      </w:r>
    </w:p>
    <w:p>
      <w:pPr/>
      <w:r>
        <w:rPr>
          <w:lang w:val="pt_PT" w:bidi="pt_PT"/>
        </w:rPr>
      </w:r>
      <w:r>
        <w:rPr>
          <w:lang w:val="pt_PT" w:bidi="pt_PT"/>
        </w:rPr>
        <w:t>Em Canaã, Deus deu aos israelitas juízes, ou chefes para governar sobre eles. O último juiz foi Samuel. Samuel também deu mensagens de Deus ao povo de Deus. Quando os israelitas pediram a Samuel um rei, Deus nomeou Saul. Israel era composto por 12 tribos, e Saul era da tribo de Benjamim. Deus removeu Saul e fez Davi o rei dos israelitas. Deus aprova Davi. Paulo nos diz o que Deus disse sobre Davi em dois lugares diferentes nas Escrituras israelitas: Davi é um homem que agrada muito a Deus. Davi fará tudo o que Deus quer que ele faça.</w:t>
      </w:r>
    </w:p>
    <w:p>
      <w:pPr/>
      <w:r>
        <w:rPr>
          <w:lang w:val="pt_PT" w:bidi="pt_PT"/>
        </w:rPr>
      </w:r>
      <w:r>
        <w:rPr>
          <w:lang w:val="pt_PT" w:bidi="pt_PT"/>
        </w:rPr>
        <w:t>Em seu idioma ou cultura, que tipos de coisas vocês dizem sobre alguém que gosta muito? Como vocês expressam que vocês gostam ou aprovam alguém?</w:t>
      </w:r>
    </w:p>
    <w:p>
      <w:pPr/>
      <w:r>
        <w:rPr>
          <w:lang w:val="pt_PT" w:bidi="pt_PT"/>
        </w:rPr>
      </w:r>
      <w:r>
        <w:rPr>
          <w:lang w:val="pt_PT" w:bidi="pt_PT"/>
        </w:rPr>
        <w:t>Na primeira parte da mensagem, Paulo conta como Deus salva e ama Israel. Depois disso, o relato histórico de Paulo mudará de Davi para Jesus.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Paulo, Barnabé e João Marcos navegam da cidade de Pafos em Chipre para Perga, na Panfília.</w:t>
      </w:r>
    </w:p>
    <w:p>
      <w:pPr/>
      <w:r>
        <w:rPr>
          <w:lang w:val="pt_PT" w:bidi="pt_PT"/>
        </w:rPr>
      </w:r>
      <w:r>
        <w:rPr>
          <w:b/>
          <w:lang w:val="pt_PT" w:bidi="pt_PT"/>
        </w:rPr>
        <w:t>Segunda cena:</w:t>
      </w:r>
      <w:r>
        <w:rPr>
          <w:lang w:val="pt_PT" w:bidi="pt_PT"/>
        </w:rPr>
        <w:t xml:space="preserve"> em Perga, João Marcos deixa Paulo e Barnabé e retorna para Jerusalém. Paulo e Barnabé viajam de Perga para Antioquia da Pisídia.</w:t>
      </w:r>
    </w:p>
    <w:p>
      <w:pPr/>
      <w:r>
        <w:rPr>
          <w:lang w:val="pt_PT" w:bidi="pt_PT"/>
        </w:rPr>
      </w:r>
      <w:r>
        <w:rPr>
          <w:b/>
          <w:lang w:val="pt_PT" w:bidi="pt_PT"/>
        </w:rPr>
        <w:t>Terceira cena:</w:t>
      </w:r>
      <w:r>
        <w:rPr>
          <w:lang w:val="pt_PT" w:bidi="pt_PT"/>
        </w:rPr>
        <w:t xml:space="preserve"> no dia de sábado, Paulo e Barnabé vão para a sinagoga. Depois das leituras usuais, os líderes da sinagoga pedem a Paulo e Barnabé para dar uma palavra de encorajamento às pessoas.</w:t>
      </w:r>
    </w:p>
    <w:p>
      <w:pPr/>
      <w:r>
        <w:rPr>
          <w:lang w:val="pt_PT" w:bidi="pt_PT"/>
        </w:rPr>
      </w:r>
      <w:r>
        <w:rPr>
          <w:b/>
          <w:lang w:val="pt_PT" w:bidi="pt_PT"/>
        </w:rPr>
        <w:t>Quarta cena:</w:t>
      </w:r>
      <w:r>
        <w:rPr>
          <w:lang w:val="pt_PT" w:bidi="pt_PT"/>
        </w:rPr>
        <w:t xml:space="preserve"> Paulo se dirige à multidão, judeus e não judeus. Paulo começa com a história de Deus cumprindo suas promessas dos antepassados de Israel até o tempo do rei Davi.</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Líderes da sinagoga</w:t>
      </w:r>
    </w:p>
    <w:p>
      <w:pPr>
        <w:pStyle w:val="ListBullet"/>
        <w:spacing w:line="240" w:lineRule="auto"/>
        <w:ind w:left="720"/>
      </w:pPr>
      <w:r>
        <w:rPr>
          <w:lang w:val="pt_PT" w:bidi="pt_PT"/>
        </w:rPr>
      </w:r>
      <w:r>
        <w:rPr>
          <w:lang w:val="pt_PT" w:bidi="pt_PT"/>
        </w:rPr>
        <w:t>Judeus participando da reunião do sábado na sinagoga</w:t>
      </w:r>
    </w:p>
    <w:p>
      <w:pPr>
        <w:pStyle w:val="ListBullet"/>
        <w:spacing w:line="240" w:lineRule="auto"/>
        <w:ind w:left="720"/>
      </w:pPr>
      <w:r>
        <w:rPr>
          <w:lang w:val="pt_PT" w:bidi="pt_PT"/>
        </w:rPr>
      </w:r>
      <w:r>
        <w:rPr>
          <w:lang w:val="pt_PT" w:bidi="pt_PT"/>
        </w:rPr>
        <w:t>Não judeus que adoram a Deus e estão participando da reunião do sábado na sinagoga</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Juízes sobre Israel</w:t>
      </w:r>
    </w:p>
    <w:p>
      <w:pPr>
        <w:pStyle w:val="ListBullet"/>
        <w:spacing w:line="240" w:lineRule="auto"/>
        <w:ind w:left="720"/>
      </w:pPr>
      <w:r>
        <w:rPr>
          <w:lang w:val="pt_PT" w:bidi="pt_PT"/>
        </w:rPr>
      </w:r>
      <w:r>
        <w:rPr>
          <w:lang w:val="pt_PT" w:bidi="pt_PT"/>
        </w:rPr>
        <w:t>Samuel</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É importante observar que há muitos lugares nessa passagem. Tenha um mapa da região disponível.</w:t>
      </w:r>
    </w:p>
    <w:p>
      <w:pPr/>
      <w:r>
        <w:rPr>
          <w:lang w:val="pt_PT" w:bidi="pt_PT"/>
        </w:rPr>
      </w:r>
      <w:r>
        <w:rPr>
          <w:lang w:val="pt_PT" w:bidi="pt_PT"/>
        </w:rPr>
        <w:t xml:space="preserve">Mostre um mapa que inclua a </w:t>
      </w:r>
      <w:r>
        <w:rPr>
          <w:lang w:val="pt_PT" w:bidi="pt_PT"/>
        </w:rPr>
        <w:t>cidade de Pafos em Chipre; a região da Panfília, incluindo a cidade de Perga; a região da Frígia, incluindo a cidade de Antioquia; a região da Pisídia; e Jerusalém</w:t>
      </w:r>
      <w:r>
        <w:rPr>
          <w:lang w:val="pt_PT" w:bidi="pt_PT"/>
        </w:rPr>
        <w:t>.</w:t>
      </w:r>
    </w:p>
    <w:p>
      <w:pPr/>
      <w:r>
        <w:rPr>
          <w:lang w:val="pt_PT" w:bidi="pt_PT"/>
        </w:rPr>
      </w:r>
      <w:r>
        <w:rPr>
          <w:lang w:val="pt_PT" w:bidi="pt_PT"/>
        </w:rPr>
        <w:t>Essa história começa na cidade de Pafos na costa oeste de Chipre. Paulo, Barnabé e João Marcos navegam para noroeste por mais de 300 quilômetros para Perga. Na maioria das traduções, o texto diz que eles "vieram para Perga", o que significa que eles foram para Perga ou chegaram a Perga. Escolha uma maneira clara de frases em seu idioma.</w:t>
      </w:r>
    </w:p>
    <w:p>
      <w:pPr/>
      <w:r>
        <w:rPr>
          <w:lang w:val="pt_PT" w:bidi="pt_PT"/>
        </w:rPr>
      </w:r>
      <w:r>
        <w:rPr>
          <w:lang w:val="pt_PT" w:bidi="pt_PT"/>
        </w:rPr>
        <w:t>Nessa jornada, Perga é apenas um ponto de parada. Em Perga, João Marcos deixa Paulo e Barnabé e viaja de volta para Jerusalém, sua casa. Paulo e Barnabé deixam Perga e vão para Antioquia na Pisídia. O texto diz que eles foram de Perga e vieram para Antioquia. É importante descrever os movimentos de sua jornada de uma maneira que fique clara em seu idioma.</w:t>
      </w:r>
    </w:p>
    <w:p>
      <w:pPr/>
      <w:r>
        <w:rPr>
          <w:lang w:val="pt_PT" w:bidi="pt_PT"/>
        </w:rPr>
      </w:r>
      <w:r>
        <w:rPr>
          <w:lang w:val="pt_PT" w:bidi="pt_PT"/>
        </w:rPr>
        <w:t>Em Antioquia da Pisídia, Paulo e Barnabé vão e se sentam na sinagoga no sábado. Depois das leituras usuais das Escrituras judaicas, os líderes da sinagoga enviam uma mensagem a Paulo e Barnabé. Eles os cumprimentam educadamente com: "Irmãos, se vocês têm qualquer palavra de encorajamento para as pessoas, digam". É importante observar que esse é um pedido imperativo, ou um comando, não apenas um convite educado.</w:t>
      </w:r>
    </w:p>
    <w:p>
      <w:pPr/>
      <w:r>
        <w:rPr>
          <w:lang w:val="pt_PT" w:bidi="pt_PT"/>
        </w:rPr>
      </w:r>
      <w:r>
        <w:rPr>
          <w:lang w:val="pt_PT" w:bidi="pt_PT"/>
        </w:rPr>
        <w:t>Paulo se levanta e faz movimentos com sua mão. Movimentar com uma mão é uma maneira comum de pedir às pessoas para ficarem quietas. Isso é semelhante a quando Pedro acalmou as pessoas na casa da mãe de João Marcos, depois que o anjo o ajudou a escapar da prisão. Paulo também diz a eles: "</w:t>
      </w:r>
      <w:r>
        <w:rPr>
          <w:b/>
          <w:lang w:val="pt_PT" w:bidi="pt_PT"/>
        </w:rPr>
        <w:t>Ouçam</w:t>
      </w:r>
      <w:r>
        <w:rPr>
          <w:lang w:val="pt_PT" w:bidi="pt_PT"/>
        </w:rPr>
        <w:t xml:space="preserve">!" Ele tenta chamar a atenção de todos. É importante observar que logo depois que Paulo começa seu discurso para toda a reunião de judeus e não judeus, Paulo diz: "O Deus desse povo Israel escolheu </w:t>
      </w:r>
      <w:r>
        <w:rPr>
          <w:b/>
          <w:lang w:val="pt_PT" w:bidi="pt_PT"/>
        </w:rPr>
        <w:t>nossos</w:t>
      </w:r>
      <w:r>
        <w:rPr>
          <w:lang w:val="pt_PT" w:bidi="pt_PT"/>
        </w:rPr>
        <w:t xml:space="preserve"> pais". "Nossos" se refere a apenas o povo judeu na reunião que são descendentes de Abraão. No entanto, a mensagem de Paulo é para todos no serviço, culto.</w:t>
      </w:r>
    </w:p>
    <w:p>
      <w:pPr/>
      <w:r>
        <w:rPr>
          <w:lang w:val="pt_PT" w:bidi="pt_PT"/>
        </w:rPr>
      </w:r>
      <w:r>
        <w:rPr>
          <w:lang w:val="pt_PT" w:bidi="pt_PT"/>
        </w:rPr>
        <w:t xml:space="preserve">É importante observar as palavras de transição que Paulo usa, como "depois". Paulo revisa como Deus livrou os israelitas do Egito e deu a eles a terra de Canaã. Então Paulo faz a transição para falar sobre um novo período de tempo com "depois". </w:t>
      </w:r>
      <w:r>
        <w:rPr>
          <w:b/>
          <w:lang w:val="pt_PT" w:bidi="pt_PT"/>
        </w:rPr>
        <w:t>Depois</w:t>
      </w:r>
      <w:r>
        <w:rPr>
          <w:lang w:val="pt_PT" w:bidi="pt_PT"/>
        </w:rPr>
        <w:t xml:space="preserve"> que os israelitas finalmente se estabeleceram em Canaã, Deus deu a eles juízes, ou fez eles terem juízes, até o tempo em que Samuel, o profeta, veio. "Então" é outra palavra de transição. "Então" apresenta o que acontece enquanto Samuel ainda é o líder de Israel. "</w:t>
      </w:r>
      <w:r>
        <w:rPr>
          <w:b/>
          <w:lang w:val="pt_PT" w:bidi="pt_PT"/>
        </w:rPr>
        <w:t>Então</w:t>
      </w:r>
      <w:r>
        <w:rPr>
          <w:lang w:val="pt_PT" w:bidi="pt_PT"/>
        </w:rPr>
        <w:t xml:space="preserve"> eles pediram um rei". Seu primeiro rei foi Saul. Outra transição é "depois de removê-lo". Deus removeu Saul e fez Davi ser o rei. O salvador prometido viria da linhagem de Davi. A realeza transferindo da família de Saul para a família de Davi é outro ponto de virada na história israelita.</w:t>
      </w:r>
    </w:p>
    <w:p>
      <w:pPr/>
      <w:r>
        <w:rPr>
          <w:lang w:val="pt_PT" w:bidi="pt_PT"/>
        </w:rPr>
      </w:r>
      <w:r>
        <w:rPr>
          <w:lang w:val="pt_PT" w:bidi="pt_PT"/>
        </w:rPr>
        <w:t>É importante observar que quando Deus diz: "Encontrei Davi", Deus não perdeu Davi e então o encontrou. Significa que Deus observou, ou viu, que Davi é um homem segundo seu próprio coração.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Líderes da sinagoga</w:t>
      </w:r>
    </w:p>
    <w:p>
      <w:pPr>
        <w:pStyle w:val="ListBullet"/>
        <w:spacing w:line="240" w:lineRule="auto"/>
        <w:ind w:left="720"/>
      </w:pPr>
      <w:r>
        <w:rPr>
          <w:lang w:val="pt_PT" w:bidi="pt_PT"/>
        </w:rPr>
      </w:r>
      <w:r>
        <w:rPr>
          <w:lang w:val="pt_PT" w:bidi="pt_PT"/>
        </w:rPr>
        <w:t>Judeus participando da reunião do sábado na sinagoga</w:t>
      </w:r>
    </w:p>
    <w:p>
      <w:pPr>
        <w:pStyle w:val="ListBullet"/>
        <w:spacing w:line="240" w:lineRule="auto"/>
        <w:ind w:left="720"/>
      </w:pPr>
      <w:r>
        <w:rPr>
          <w:lang w:val="pt_PT" w:bidi="pt_PT"/>
        </w:rPr>
      </w:r>
      <w:r>
        <w:rPr>
          <w:lang w:val="pt_PT" w:bidi="pt_PT"/>
        </w:rPr>
        <w:t>Não judeus que adoram a Deus e estão participando da reunião do sábado na sinagoga</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Juízes sobre Israel</w:t>
      </w:r>
    </w:p>
    <w:p>
      <w:pPr>
        <w:pStyle w:val="ListBullet"/>
        <w:spacing w:line="240" w:lineRule="auto"/>
        <w:ind w:left="720"/>
      </w:pPr>
      <w:r>
        <w:rPr>
          <w:lang w:val="pt_PT" w:bidi="pt_PT"/>
        </w:rPr>
      </w:r>
      <w:r>
        <w:rPr>
          <w:lang w:val="pt_PT" w:bidi="pt_PT"/>
        </w:rPr>
        <w:t>Samuel</w:t>
      </w:r>
    </w:p>
    <w:p>
      <w:pPr>
        <w:pStyle w:val="ListBullet"/>
        <w:spacing w:line="240" w:lineRule="auto"/>
        <w:ind w:left="720"/>
      </w:pPr>
      <w:r>
        <w:rPr>
          <w:lang w:val="pt_PT" w:bidi="pt_PT"/>
        </w:rPr>
      </w:r>
      <w:r>
        <w:rPr>
          <w:lang w:val="pt_PT" w:bidi="pt_PT"/>
        </w:rPr>
        <w:t>Saulo</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Deus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Barnabé e João Marcos estão na ilha de Chipre, na cidade de Pafos. Eles entram em um navio, deixam Pafos e navegam para a cidade portuária de Perga na província da Panfília. Em Perga, João Marcos sai e retorna para casa em Jerusalém.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João Marcos: “Como você está se sentindo?” Você pode ouvir coisas como: "Cansado de viajar", "Com saudade de casa" e "Pronto para ver minha família novamente".</w:t>
      </w:r>
    </w:p>
    <w:p>
      <w:pPr>
        <w:pStyle w:val="ListBullet"/>
        <w:spacing w:line="240" w:lineRule="auto"/>
        <w:ind w:left="720"/>
      </w:pPr>
      <w:r>
        <w:rPr>
          <w:lang w:val="pt_PT" w:bidi="pt_PT"/>
        </w:rPr>
      </w:r>
      <w:r>
        <w:rPr>
          <w:lang w:val="pt_PT" w:bidi="pt_PT"/>
        </w:rPr>
        <w:t>Pergunte aos atores que interpretam Paulo e Barnabé: "Como vocês estão se sentindo?" Você pode ouvir coisas como: "Chocado", "Como se João Marcos tivesse nos abandonado" e "Chateado por não termos ajuda!"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 Barnabé viajam de Perga para Antioquia da Pisídia. No dia judaico de adoração, Paulo e Barnabé vão para a sinagoga para o serviço e se sentam. Eles ouvem as leituras usuais dos livros de Moisés e dos profetas. Então os líderes da sinagoga enviam uma mensagem a Paulo e Barnabé, dizendo: "Se vocês têm uma palavra de encorajamento para as pessoas, venha dar".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"Animado com a oportunidade de contar sobre Jesus!" "Orando, muitos crerão", e "Feliz por ser respeitado como um convidado".</w:t>
      </w:r>
    </w:p>
    <w:p>
      <w:pPr>
        <w:pStyle w:val="ListBullet"/>
        <w:spacing w:line="240" w:lineRule="auto"/>
        <w:ind w:left="720"/>
      </w:pPr>
      <w:r>
        <w:rPr>
          <w:lang w:val="pt_PT" w:bidi="pt_PT"/>
        </w:rPr>
      </w:r>
      <w:r>
        <w:rPr>
          <w:lang w:val="pt_PT" w:bidi="pt_PT"/>
        </w:rPr>
        <w:t>Pergunte aos atores que interpretam os líderes da sinagoga: “Como vocês estão se sentindo?” Você pode ouvir coisas como: "Curioso para ouvir a mensagem", "Me perguntando se eles negarão nosso pedido" e "Querendo alguém novo para fortalecer nosso grupo".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se levanta e faz movimentos com sua mão para que todos ficassem quietos. Enquanto Paulo fala, sua equipe poderia encenar o que Paulo está dizendo. Paulo diz: "Colegas de Israel e aqueles que adoram o Deus dos judeus, ouçam. O Deus da nação de Israel escolheu nossos antepassados. Deus fez os israelitas se multiplicarem em número e crescerem fortes enquanto eles eram escravos na terra estrangeira do Egito. Com grande poder, Deus os tirou da escravidão no Egito. Deus cuidou dos israelitas por quarenta anos no deserto. Entãos Deus ajudou os israelitas a superar as sete tribos que estavam vivendo na terra de Canaã. Deus deu a terra de Canaã aos israelitas como uma herança. Tudo isso levou cerca de 450 anos".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na reunião da sinagoga: "Como vocês estão se sentindo?" Você pode ouvir coisas como: "Grato por como Deus livrou nosso povo", "Triste, lembrando o quanto nosso povo sofreu" e "Frustrado por novamente sermos governados por outras pessoas".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continua a falar. Paulo diz: "Depois disso, Deus nomeou juízes, ou chefes, para governar os israelitas até o tempo que Samuel, o profeta, governou. Então as pessoas imploraram por um rei. Deus escolheu Saul como rei. Saul era o filho de Quis, um homem da tribo de Benjamim. Saul governou por quarenta anos. Mas Deus removeu Saul de sua posição como rei e nomeou Davi como rei. Deus disse sobre Davi: 'Vi que Davi, filho de Jessé, é um homem segundo meu próprio coração. Davi fará tudo o que quero que ele faça'".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todos os atores no serviço da sinagoga: "Como vocês estão se sentindo?" Você pode ouvir coisas como: "Inspirado para ser como Davi", "Me perguntando se Deus me vê como ele viu Davi", e "Me perguntando por que Paulo está dizendo todas essas coisas".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seus companheiros deixam Pafos de navio e navegam para Perga, na Panfília. </w:t>
      </w:r>
      <w:r>
        <w:rPr>
          <w:b/>
          <w:lang w:val="pt_PT" w:bidi="pt_PT"/>
        </w:rPr>
        <w:t>Paulo e seus companheiros</w:t>
      </w:r>
      <w:r>
        <w:rPr>
          <w:lang w:val="pt_PT" w:bidi="pt_PT"/>
        </w:rPr>
        <w:t xml:space="preserve"> é uma frase grega que signifca “aqueles ao redor de Paulo” e indica Paulo como a pessoa principal, ou líder.</w:t>
      </w:r>
    </w:p>
    <w:p>
      <w:pPr/>
      <w:r>
        <w:rPr>
          <w:lang w:val="pt_PT" w:bidi="pt_PT"/>
        </w:rPr>
      </w:r>
      <w:r>
        <w:rPr>
          <w:lang w:val="pt_PT" w:bidi="pt_PT"/>
        </w:rPr>
        <w:t xml:space="preserve">Enquanto eles estão em Perga, João Marcos vai para casa em Jerusalém. Paulo e Barnabé vão para Antioquia da Pisídia. No sábado, Paulo e Barnabé vão para a sinagoga. O </w:t>
      </w:r>
      <w:r>
        <w:rPr>
          <w:b/>
          <w:lang w:val="pt_PT" w:bidi="pt_PT"/>
        </w:rPr>
        <w:t>sábado</w:t>
      </w:r>
      <w:r>
        <w:rPr>
          <w:lang w:val="pt_PT" w:bidi="pt_PT"/>
        </w:rPr>
        <w:t xml:space="preserve"> é um dia de descanso e adoração para os judeus, como ordenado por Deus. O sábado geralmente é observado no sétimo dia da semana, do pôr do sol de sexta-feira até o pôr do sol no sábado. Os judeus vão para a sinagoga para adorar a Deus e para outras atividades da comunidade. Consulte o Glossário Mestre para mais informações sobre o </w:t>
      </w:r>
      <w:r>
        <w:rPr>
          <w:lang w:val="pt_PT" w:bidi="pt_PT"/>
        </w:rPr>
        <w:t>sábado</w:t>
      </w:r>
      <w:r>
        <w:rPr>
          <w:lang w:val="pt_PT" w:bidi="pt_PT"/>
        </w:rPr>
        <w:t xml:space="preserve">. Use a mesma palavra que você usou em histórias anteriores para "sábado". </w:t>
      </w:r>
      <w:r>
        <w:rPr>
          <w:b/>
          <w:lang w:val="pt_PT" w:bidi="pt_PT"/>
        </w:rPr>
        <w:t>Sinagoga</w:t>
      </w:r>
      <w:r>
        <w:rPr>
          <w:lang w:val="pt_PT" w:bidi="pt_PT"/>
        </w:rPr>
        <w:t xml:space="preserve"> é um edifício onde os judeus se reúnem para adorar. Consulte o Glossário Mestre para mais informações sobre </w:t>
      </w:r>
      <w:r>
        <w:rPr>
          <w:lang w:val="pt_PT" w:bidi="pt_PT"/>
        </w:rPr>
        <w:t>sinagoga</w:t>
      </w:r>
      <w:r>
        <w:rPr>
          <w:lang w:val="pt_PT" w:bidi="pt_PT"/>
        </w:rPr>
        <w:t>. Use a mesma palavra que você usou em histórias anteriores para "sinagoga".</w:t>
      </w:r>
    </w:p>
    <w:p>
      <w:pPr/>
      <w:r>
        <w:rPr>
          <w:lang w:val="pt_PT" w:bidi="pt_PT"/>
        </w:rPr>
      </w:r>
      <w:r>
        <w:rPr>
          <w:lang w:val="pt_PT" w:bidi="pt_PT"/>
        </w:rPr>
        <w:t xml:space="preserve">Na reunião, havia uma leitura da </w:t>
      </w:r>
      <w:r>
        <w:rPr>
          <w:b/>
          <w:lang w:val="pt_PT" w:bidi="pt_PT"/>
        </w:rPr>
        <w:t>Lei e dos profetas</w:t>
      </w:r>
      <w:r>
        <w:rPr>
          <w:lang w:val="pt_PT" w:bidi="pt_PT"/>
        </w:rPr>
        <w:t xml:space="preserve">. "Lei" se refere à lei de Moisés, os cinco primeiros livros da Bíblia. Consulte o Glossário Mestre para mais infomrações sobre </w:t>
      </w:r>
      <w:r>
        <w:rPr>
          <w:lang w:val="pt_PT" w:bidi="pt_PT"/>
        </w:rPr>
        <w:t>lei</w:t>
      </w:r>
      <w:r>
        <w:rPr>
          <w:lang w:val="pt_PT" w:bidi="pt_PT"/>
        </w:rPr>
        <w:t xml:space="preserve">. Use a mesma palavra que você usou em histórias anteriores para "lei". Aqui, "os profetas" se refere a escritos de outros profetas do Antigo Testamento e alguns livros históricos do Antigo Testamento. Consulte o Glossário Mestre para mais informações sobre </w:t>
      </w:r>
      <w:r>
        <w:rPr>
          <w:lang w:val="pt_PT" w:bidi="pt_PT"/>
        </w:rPr>
        <w:t>profetas</w:t>
      </w:r>
      <w:r>
        <w:rPr>
          <w:lang w:val="pt_PT" w:bidi="pt_PT"/>
        </w:rPr>
        <w:t>. Use a mesma palavra que você usou em histórias anteriores para "profetas". Lei e os profetas se refere a toda a Escritura judaica.</w:t>
      </w:r>
    </w:p>
    <w:p>
      <w:pPr/>
      <w:r>
        <w:rPr>
          <w:lang w:val="pt_PT" w:bidi="pt_PT"/>
        </w:rPr>
      </w:r>
      <w:r>
        <w:rPr>
          <w:lang w:val="pt_PT" w:bidi="pt_PT"/>
        </w:rPr>
        <w:t xml:space="preserve">Os líderes da sinagoga enviam uma mensagem a Paulo e Barnabé, dizendo: "Irmãos, se vocês têm uma palavra de exortação para as pessoas, digam". </w:t>
      </w:r>
      <w:r>
        <w:rPr>
          <w:b/>
          <w:lang w:val="pt_PT" w:bidi="pt_PT"/>
        </w:rPr>
        <w:t>Irmãos</w:t>
      </w:r>
      <w:r>
        <w:rPr>
          <w:lang w:val="pt_PT" w:bidi="pt_PT"/>
        </w:rPr>
        <w:t xml:space="preserve"> é uma maneira respeitosa de se dirigir a outros judeus, semelhante a dizer: "amigos". Aqui, irmãos não se refere a colegas seguidores de Jesus. </w:t>
      </w:r>
      <w:r>
        <w:rPr>
          <w:b/>
          <w:lang w:val="pt_PT" w:bidi="pt_PT"/>
        </w:rPr>
        <w:t>Exortação</w:t>
      </w:r>
      <w:r>
        <w:rPr>
          <w:lang w:val="pt_PT" w:bidi="pt_PT"/>
        </w:rPr>
        <w:t xml:space="preserve"> é encorajamento, ou palavras para edificar alguém em sua fé.</w:t>
      </w:r>
    </w:p>
    <w:p>
      <w:pPr/>
      <w:r>
        <w:rPr>
          <w:lang w:val="pt_PT" w:bidi="pt_PT"/>
        </w:rPr>
      </w:r>
      <w:r>
        <w:rPr>
          <w:lang w:val="pt_PT" w:bidi="pt_PT"/>
        </w:rPr>
        <w:t xml:space="preserve">Paulo se levanta e faz movimentos com sua mão. Paulo começa sua mensagem, dizendo: "Homens de Israel e vocês que temem a Deus". </w:t>
      </w:r>
      <w:r>
        <w:rPr>
          <w:b/>
          <w:lang w:val="pt_PT" w:bidi="pt_PT"/>
        </w:rPr>
        <w:t>Homens de Israel</w:t>
      </w:r>
      <w:r>
        <w:rPr>
          <w:lang w:val="pt_PT" w:bidi="pt_PT"/>
        </w:rPr>
        <w:t xml:space="preserve"> significa colegas israelitas ou pessoas de ascendência judaica. Consulte o Glossário Mestre para mais informações sobre </w:t>
      </w:r>
      <w:r>
        <w:rPr>
          <w:lang w:val="pt_PT" w:bidi="pt_PT"/>
        </w:rPr>
        <w:t>Israel</w:t>
      </w:r>
      <w:r>
        <w:rPr>
          <w:lang w:val="pt_PT" w:bidi="pt_PT"/>
        </w:rPr>
        <w:t xml:space="preserve">. Use a mesma palavra que você usou em histórias anteriores para "Israel". </w:t>
      </w:r>
      <w:r>
        <w:rPr>
          <w:b/>
          <w:lang w:val="pt_PT" w:bidi="pt_PT"/>
        </w:rPr>
        <w:t>Vocês que temem a Deus</w:t>
      </w:r>
      <w:r>
        <w:rPr>
          <w:lang w:val="pt_PT" w:bidi="pt_PT"/>
        </w:rPr>
        <w:t xml:space="preserve"> é uma expressão que se refere aos gentios que crêem e adoram a Deus — pessoas que não são descendentes de Israel, ou não nasceram de ascendência judaica. Consulte o Glossário Mestre para mais sobre </w:t>
      </w:r>
      <w:r>
        <w:rPr>
          <w:lang w:val="pt_PT" w:bidi="pt_PT"/>
        </w:rPr>
        <w:t>temer a Deus</w:t>
      </w:r>
      <w:r>
        <w:rPr>
          <w:lang w:val="pt_PT" w:bidi="pt_PT"/>
        </w:rPr>
        <w:t xml:space="preserve">. Use a mesma palavra que você usou em histórias anteiores para "temer a Deus". </w:t>
      </w:r>
    </w:p>
    <w:p>
      <w:pPr/>
      <w:r>
        <w:rPr>
          <w:lang w:val="pt_PT" w:bidi="pt_PT"/>
        </w:rPr>
      </w:r>
      <w:r>
        <w:rPr>
          <w:lang w:val="pt_PT" w:bidi="pt_PT"/>
        </w:rPr>
        <w:t xml:space="preserve">Paulo diz: "O Deus dessa nação de Israel escolheu nossos antepassados e os fez grandes durante sua estadia no Egito". Aqui, </w:t>
      </w:r>
      <w:r>
        <w:rPr>
          <w:b/>
          <w:lang w:val="pt_PT" w:bidi="pt_PT"/>
        </w:rPr>
        <w:t>Israel</w:t>
      </w:r>
      <w:r>
        <w:rPr>
          <w:lang w:val="pt_PT" w:bidi="pt_PT"/>
        </w:rPr>
        <w:t xml:space="preserve"> é qualquer um que seja um herdeiro da promessa que Deus fez com Abraão. Israel se refere ao grupo de pessoas judaicas. Deus </w:t>
      </w:r>
      <w:r>
        <w:rPr>
          <w:b/>
          <w:lang w:val="pt_PT" w:bidi="pt_PT"/>
        </w:rPr>
        <w:t>os fez grandes</w:t>
      </w:r>
      <w:r>
        <w:rPr>
          <w:lang w:val="pt_PT" w:bidi="pt_PT"/>
        </w:rPr>
        <w:t xml:space="preserve"> fazendo eles se multiplicarem em número e crescerem fortes. Paulo diz: "Com um braço erguido, Deus os levou para fora do Egito. Por cerca de quarenta anos, Deus os suportou no deserto”. </w:t>
      </w:r>
      <w:r>
        <w:rPr>
          <w:b/>
          <w:lang w:val="pt_PT" w:bidi="pt_PT"/>
        </w:rPr>
        <w:t>Braço erguido</w:t>
      </w:r>
      <w:r>
        <w:rPr>
          <w:lang w:val="pt_PT" w:bidi="pt_PT"/>
        </w:rPr>
        <w:t xml:space="preserve"> se refere ao poderoso poder de Deus que ele mesmo usou para libertar os israelitas da escravidão no Egito. O </w:t>
      </w:r>
      <w:r>
        <w:rPr>
          <w:b/>
          <w:lang w:val="pt_PT" w:bidi="pt_PT"/>
        </w:rPr>
        <w:t>deserto</w:t>
      </w:r>
      <w:r>
        <w:rPr>
          <w:lang w:val="pt_PT" w:bidi="pt_PT"/>
        </w:rPr>
        <w:t xml:space="preserve">, ou </w:t>
      </w:r>
      <w:r>
        <w:rPr>
          <w:b/>
          <w:lang w:val="pt_PT" w:bidi="pt_PT"/>
        </w:rPr>
        <w:t>lugar desabitado</w:t>
      </w:r>
      <w:r>
        <w:rPr>
          <w:lang w:val="pt_PT" w:bidi="pt_PT"/>
        </w:rPr>
        <w:t xml:space="preserve">, é um lugar onde ninguém vive e muito poucas plantas crescem. Consulte o Glossário Mestre para mais informações sobre </w:t>
      </w:r>
      <w:r>
        <w:rPr>
          <w:lang w:val="pt_PT" w:bidi="pt_PT"/>
        </w:rPr>
        <w:t>deserto</w:t>
      </w:r>
      <w:r>
        <w:rPr>
          <w:lang w:val="pt_PT" w:bidi="pt_PT"/>
        </w:rPr>
        <w:t>. Use a mesma palavra que você usou em histórias anteriores para "deserto".</w:t>
      </w:r>
    </w:p>
    <w:p>
      <w:pPr/>
      <w:r>
        <w:rPr>
          <w:lang w:val="pt_PT" w:bidi="pt_PT"/>
        </w:rPr>
      </w:r>
      <w:r>
        <w:rPr>
          <w:lang w:val="pt_PT" w:bidi="pt_PT"/>
        </w:rPr>
        <w:t xml:space="preserve">"Deus deu a eles juízes até o tempo de Samuel, o profeta". </w:t>
      </w:r>
      <w:r>
        <w:rPr>
          <w:b/>
          <w:lang w:val="pt_PT" w:bidi="pt_PT"/>
        </w:rPr>
        <w:t>Juízes</w:t>
      </w:r>
      <w:r>
        <w:rPr>
          <w:lang w:val="pt_PT" w:bidi="pt_PT"/>
        </w:rPr>
        <w:t xml:space="preserve"> são líderes que Deus escolheu para governar sobre Israel depois que Deus deu aos israelitas a terra de Canaã. Um juiz é semelhante ao chefe de uma tribo. Um </w:t>
      </w:r>
      <w:r>
        <w:rPr>
          <w:b/>
          <w:lang w:val="pt_PT" w:bidi="pt_PT"/>
        </w:rPr>
        <w:t>profeta</w:t>
      </w:r>
      <w:r>
        <w:rPr>
          <w:lang w:val="pt_PT" w:bidi="pt_PT"/>
        </w:rPr>
        <w:t xml:space="preserve"> é alguém escolhido por Deus para dar mensagens de Deus às pessoas. Consulte o Glossário Mestre para mais informações sobre </w:t>
      </w:r>
      <w:r>
        <w:rPr>
          <w:lang w:val="pt_PT" w:bidi="pt_PT"/>
        </w:rPr>
        <w:t>profetas</w:t>
      </w:r>
      <w:r>
        <w:rPr>
          <w:lang w:val="pt_PT" w:bidi="pt_PT"/>
        </w:rPr>
        <w:t>. Use a mesma palavra que você usou em histórias anteriores para "profetas".</w:t>
      </w:r>
    </w:p>
    <w:p>
      <w:pPr/>
      <w:r>
        <w:rPr>
          <w:lang w:val="pt_PT" w:bidi="pt_PT"/>
        </w:rPr>
      </w:r>
      <w:r>
        <w:rPr>
          <w:lang w:val="pt_PT" w:bidi="pt_PT"/>
        </w:rPr>
        <w:t xml:space="preserve">"Os israelitas pediram um rei, e Deus deu a eles Saul como rei. Depois que Deus removeu Saulo como rei, ele levantou Davi para ser seu rei escolhido". </w:t>
      </w:r>
      <w:r>
        <w:rPr>
          <w:b/>
          <w:lang w:val="pt_PT" w:bidi="pt_PT"/>
        </w:rPr>
        <w:t>Levantou</w:t>
      </w:r>
      <w:r>
        <w:rPr>
          <w:lang w:val="pt_PT" w:bidi="pt_PT"/>
        </w:rPr>
        <w:t xml:space="preserve"> é uma frase comum do Antigo Testamento, que significa que Deus equipa e nomeia um novo governante. Paulo diz: "Deus testemunhou sobre Davi: 'Encontrei Davi, o filho de Jessé, um homem segundo meu coração, que fará toda a minha vontade'". </w:t>
      </w:r>
      <w:r>
        <w:rPr>
          <w:b/>
          <w:lang w:val="pt_PT" w:bidi="pt_PT"/>
        </w:rPr>
        <w:t>Testemunhou</w:t>
      </w:r>
      <w:r>
        <w:rPr>
          <w:lang w:val="pt_PT" w:bidi="pt_PT"/>
        </w:rPr>
        <w:t xml:space="preserve"> significa que Deus falou bem ou com aprovação sobre Davi.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13:23–41</w:t>
      </w:r>
      <w:r>
        <w:rPr>
          <w:lang w:val="pt_PT" w:bidi="pt_PT"/>
        </w:rPr>
      </w:r>
    </w:p>
    <w:p>
      <w:pPr>
        <w:pStyle w:val="Heading3"/>
      </w:pPr>
      <w:r>
        <w:rPr>
          <w:lang w:val="pt_PT" w:bidi="pt_PT"/>
        </w:rPr>
        <w:t>Ouvir e Sentir</w:t>
      </w:r>
    </w:p>
    <w:p>
      <w:pPr/>
      <w:r>
        <w:rPr>
          <w:lang w:val="pt_PT" w:bidi="pt_PT"/>
        </w:rPr>
      </w:r>
      <w:r>
        <w:rPr>
          <w:lang w:val="pt_PT" w:bidi="pt_PT"/>
        </w:rPr>
        <w:t>Ouçam Atos 13.23–41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Paulo e Barnabé viajaram para Antioquia da Pisidia. Paulo está dando uma mensagem na sinagoga para a multidão de judeus e não judeus, dizendo como Deus salva e ama seu povo. Depois de dizer o quão satisfeito Deus estava com o rei Davi, Paulo agora diz que dos descendentes de Davi, Deus trouxe um salvador para Israel como ele prometeu. O salvador é Jesus. A única outra vez que o título salvador é usado em Atos foi quando Pedro e os doze discípulos responderam ao sumo sacerdote em Jerusalém. Pedro disse que Deus exaltou Jesus como líder e salvador para que Israel se arrependesse de seus pecados e fosse perdoado. No Antigo Testamento, Deus prometeu enviar um salvador por meio da família de Davi, e essa promessa foi cumprida.</w:t>
      </w:r>
    </w:p>
    <w:p>
      <w:pPr/>
      <w:r>
        <w:rPr>
          <w:lang w:val="pt_PT" w:bidi="pt_PT"/>
        </w:rPr>
      </w:r>
      <w:r>
        <w:rPr>
          <w:lang w:val="pt_PT" w:bidi="pt_PT"/>
        </w:rPr>
        <w:t>Antes de Jesus vir, seu primo, João Batista, ensinou muitos israelitas a se converter de seus pecados, se voltar para Deus e mostrar a mudança em sua vida sendo batizado, ou imerso na água. A mensagem de arrependimento e batismo de João era para preparar para a vinda do salvador. João é o elo entre quando Deus é o Deus dos judeus e, agora, a nova comunidade de Deus. Na nova comunidade de Deus por meio de Jesus, judeus e não judeus participam juntos. Enquanto João estava terminando seu curso, ou completando seu trabalho, João corrigiu o que as pessoas pensavam sobre ele. João deixou claro que ele não era o salvador prometido, mas o salvador está vindo depois dele. O salvador é tão mais importante do que João, que João não é bom o suficiente para desamarrar suas sandálias. Em sua cultura, esse é um trabalho para os escravos mais baixos!</w:t>
      </w:r>
    </w:p>
    <w:p>
      <w:pPr/>
      <w:r>
        <w:rPr>
          <w:lang w:val="pt_PT" w:bidi="pt_PT"/>
        </w:rPr>
      </w:r>
      <w:r>
        <w:rPr>
          <w:lang w:val="pt_PT" w:bidi="pt_PT"/>
        </w:rPr>
        <w:t>Em sua cultura, que tipos de tarefas os escravos ou servos realizam? O que é uma das tarefas mais sujas ou baixas que os escravos ou servos têm que fazer?</w:t>
      </w:r>
    </w:p>
    <w:p>
      <w:pPr/>
      <w:r>
        <w:rPr>
          <w:lang w:val="pt_PT" w:bidi="pt_PT"/>
        </w:rPr>
      </w:r>
      <w:r>
        <w:rPr>
          <w:lang w:val="pt_PT" w:bidi="pt_PT"/>
        </w:rPr>
        <w:t xml:space="preserve">Paulo se dirige a seus colegas judeus novamente com: "Irmãos, filhos da família de Abraão", e os não judeus com "aqueles que temem a Deus". Aqueles que temem a Deus são não judeus que acreditam e adoram o Deus dos judeus. Então Paulo proclama que Deus enviou a mensagem de salvação a </w:t>
      </w:r>
      <w:r>
        <w:rPr>
          <w:b/>
          <w:lang w:val="pt_PT" w:bidi="pt_PT"/>
        </w:rPr>
        <w:t>todos</w:t>
      </w:r>
      <w:r>
        <w:rPr>
          <w:lang w:val="pt_PT" w:bidi="pt_PT"/>
        </w:rPr>
        <w:t xml:space="preserve"> eles, judeus e não judeus.</w:t>
      </w:r>
    </w:p>
    <w:p>
      <w:pPr/>
      <w:r>
        <w:rPr>
          <w:lang w:val="pt_PT" w:bidi="pt_PT"/>
        </w:rPr>
      </w:r>
      <w:r>
        <w:rPr>
          <w:lang w:val="pt_PT" w:bidi="pt_PT"/>
        </w:rPr>
        <w:t>O povo judeu em Jerusalém e seus líderes religiosos leem os escritos dos profetas todos os sábados na sinagoga. No entanto, eles ainda não reconheceram ou entendiam que Jesus é o salvador prometido. Eles mataram Jesus. Ao ordenar a morte de Jesus, o povo judeu e os líderes realizaram o que os profetas haviam dito que aconteceria com o salvador prometido. Os judeus em Jerusalém não tinham uma razão legal para matar Jesus. Eles pediram a Pilatos, o governador, para matar Jesus.</w:t>
      </w:r>
    </w:p>
    <w:p>
      <w:pPr/>
      <w:r>
        <w:rPr>
          <w:lang w:val="pt_PT" w:bidi="pt_PT"/>
        </w:rPr>
      </w:r>
      <w:r>
        <w:rPr>
          <w:lang w:val="pt_PT" w:bidi="pt_PT"/>
        </w:rPr>
        <w:t>Eles terminaram de fazer tudo a Jesus que as Escrituras diziam que aconteceria com o salvador prometido. Os amigos de Jesus levaram seu corpo morto do madeiro, o que significa a cruz. Eles colocaram seu corpo em um túmulo, o que significa que eles o enterraram em um túmulo. Mas Deus ressuscitou Jesus da morte de volta para a vida. Por muitos dias, Jesus foi visto pelos seguidores que haviam estado com ele desde o início de seu alcance na Galileia. Lembre-se de passagens anteriores que Jesus apareceu a seus seguidores por quarenta dias antes de subir ao céu. Os seguidores originais de Jesus agora são suas testemunhas para o povo judeu. Eles conhecem Jesus melhor do que qualquer outra pessoa. Eles testemunharam a vida, morte e ressurreição de Jesus.</w:t>
      </w:r>
    </w:p>
    <w:p>
      <w:pPr/>
      <w:r>
        <w:rPr>
          <w:lang w:val="pt_PT" w:bidi="pt_PT"/>
        </w:rPr>
      </w:r>
      <w:r>
        <w:rPr>
          <w:lang w:val="pt_PT" w:bidi="pt_PT"/>
        </w:rPr>
        <w:t xml:space="preserve">Mostre um mapa que inclua a </w:t>
      </w:r>
      <w:r>
        <w:rPr>
          <w:lang w:val="pt_PT" w:bidi="pt_PT"/>
        </w:rPr>
        <w:t>Galileia e Jerusalém</w:t>
      </w:r>
      <w:r>
        <w:rPr>
          <w:lang w:val="pt_PT" w:bidi="pt_PT"/>
        </w:rPr>
        <w:t xml:space="preserve">. Mostre uma imagem de um </w:t>
      </w:r>
      <w:r>
        <w:rPr>
          <w:lang w:val="pt_PT" w:bidi="pt_PT"/>
        </w:rPr>
        <w:t>cruz</w:t>
      </w:r>
      <w:r>
        <w:rPr>
          <w:lang w:val="pt_PT" w:bidi="pt_PT"/>
        </w:rPr>
        <w:t xml:space="preserve">. Mostre uma imagem de um </w:t>
      </w:r>
      <w:r>
        <w:rPr>
          <w:lang w:val="pt_PT" w:bidi="pt_PT"/>
        </w:rPr>
        <w:t>túmulo</w:t>
      </w:r>
      <w:r>
        <w:rPr>
          <w:lang w:val="pt_PT" w:bidi="pt_PT"/>
        </w:rPr>
        <w:t>.</w:t>
      </w:r>
    </w:p>
    <w:p>
      <w:pPr/>
      <w:r>
        <w:rPr>
          <w:lang w:val="pt_PT" w:bidi="pt_PT"/>
        </w:rPr>
      </w:r>
      <w:r>
        <w:rPr>
          <w:lang w:val="pt_PT" w:bidi="pt_PT"/>
        </w:rPr>
        <w:t>Paulo e Barnabé trazem boas novas. Deus cumpriu suas promessas ressuscitando Jesus dentre os mortos. Paulo usa as Escrituras para provar que Jesus é o salvador prometido. Ele cita Salmos: "Você é meu Filho; hoje faço de você meu Filho". Quando um novo rei foi nomeado para os judeus, o rei se tornou como um filho de Deus. O rei governou como o representante de Deus. A ressurreição de Jesus provou que Deus cumpriu sua promessa. Ele enviou seu próprio Filho como o salvador que viverá para sempre. Deus ressuscitou o Santo, ou Jesus, dentre os mortos. O corpo de Jesus não apodreceu no túmulo. Deus havia prometido a Davi que alguém de sua família governaria um reino que durava para sempre. Deus disse: “Darei a vocês as bênçãos santas e seguras prometidas a Davi”. Judeus e não judeus podem receber as bençãos prometidas a Davi, que é a vida eterna por meio de Jesus.</w:t>
      </w:r>
    </w:p>
    <w:p>
      <w:pPr/>
      <w:r>
        <w:rPr>
          <w:lang w:val="pt_PT" w:bidi="pt_PT"/>
        </w:rPr>
      </w:r>
      <w:r>
        <w:rPr>
          <w:lang w:val="pt_PT" w:bidi="pt_PT"/>
        </w:rPr>
        <w:t>Paulo cita outro Salmo de Davi que diz que Deus não permitirá que seu Santo morra e apodreça. Pedro também citou isso em sua mensagem quando o Espírito Santo veio no Pentecostes. Muitas pessoas na multidão com Paulo teriam sabido que esse Salmo se refere ao salvador prometido. Davi morreu, foi enterrado e seu corpo apodreceu, então Davi não estava falando sobre si mesmo. Davi estava falando do salvador prometido que não apodreceu, mas foi ressuscitado dentre os mortos.</w:t>
      </w:r>
    </w:p>
    <w:p>
      <w:pPr/>
      <w:r>
        <w:rPr>
          <w:lang w:val="pt_PT" w:bidi="pt_PT"/>
        </w:rPr>
      </w:r>
      <w:r>
        <w:rPr>
          <w:lang w:val="pt_PT" w:bidi="pt_PT"/>
        </w:rPr>
        <w:t>Em sua cultura, quando alguém morre, o que acontece com o seu corpo? Que tipo de rituais conectam os restos de alguém a seus antepassados?</w:t>
      </w:r>
    </w:p>
    <w:p>
      <w:pPr/>
      <w:r>
        <w:rPr>
          <w:lang w:val="pt_PT" w:bidi="pt_PT"/>
        </w:rPr>
      </w:r>
      <w:r>
        <w:rPr>
          <w:lang w:val="pt_PT" w:bidi="pt_PT"/>
        </w:rPr>
        <w:t>Paulo quer que toda a multidão saiba que por causa do que Jesus fez, seus pecados podem ser perdoados. Todos que acreditam em Jesus são justificados. Eles são libertos da culpa e punição de todo o seu pecado. Eles estão em um relacionamento correto com Deus. Algumas pessoas pensavam que obedecendo à lei de Moisés poderiam ser justificadas e escapar da punição de seu pecado. Mas ninguém obedeceu completamente à lei de Moisés exceto Jesus. Eles não poderiam ser libertos do pecado por meio de obedecer à lei. Apenas acreditando em Jesus, o salvador prometido, é alguém verdadeiramente perdoado do pecado e aceitável para Deus.</w:t>
      </w:r>
    </w:p>
    <w:p>
      <w:pPr/>
      <w:r>
        <w:rPr>
          <w:lang w:val="pt_PT" w:bidi="pt_PT"/>
        </w:rPr>
      </w:r>
      <w:r>
        <w:rPr>
          <w:lang w:val="pt_PT" w:bidi="pt_PT"/>
        </w:rPr>
        <w:t>Em sua cultura, como as pessoas tentam estar em bons termos com Deus, ou a deidade que elas adoram? Que tipos de coisas eles fazem para escapar da punição por seus erros?</w:t>
      </w:r>
    </w:p>
    <w:p>
      <w:pPr/>
      <w:r>
        <w:rPr>
          <w:lang w:val="pt_PT" w:bidi="pt_PT"/>
        </w:rPr>
      </w:r>
      <w:r>
        <w:rPr>
          <w:lang w:val="pt_PT" w:bidi="pt_PT"/>
        </w:rPr>
        <w:t>Paulo termina sua mensagem com uma advertência para ter cuidado e cuidar para que o que os profetas disseram que aconteceria, não aconteça com o povo. Os profetas advertiram o povo de Deus o que aconteceria com eles se eles continuassem a rejeitar Deus e fazer o mal. Paulo cita o profeta Habacuque. Paulo usa essas Escrituras para falar do julgamento final de Deus das pessoas. As pessoas devem se arrepender e acreditar no Senhor Jesus. Se eles rejeitam Jesus, o salvador prometido que pode resgatá-los da punição de seu pecado, Deus os punirá severamente. Deus fará algo tão terrível com eles que não acreditariam nisso.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Paulo continua a dar uma mensagem na sinagoga em Antioquia da Pisidia. Judeus e não judeus estão reunidos no dia da adoração. Paulo dá um relato de como Deus cumpre suas promessas e continua falando sobre o rei Davi. O salvador prometido será o descendente do rei Davi. Quando João Batista veio, ele ensinou os judeus a se converterem do pecado e serem batizados. João disse aos judeus que o salvador prometido de Deus está chegando. Esse salvador é Jesus.</w:t>
      </w:r>
    </w:p>
    <w:p>
      <w:pPr/>
      <w:r>
        <w:rPr>
          <w:lang w:val="pt_PT" w:bidi="pt_PT"/>
        </w:rPr>
      </w:r>
      <w:r>
        <w:rPr>
          <w:b/>
          <w:lang w:val="pt_PT" w:bidi="pt_PT"/>
        </w:rPr>
        <w:t>Segunda cena:</w:t>
      </w:r>
      <w:r>
        <w:rPr>
          <w:lang w:val="pt_PT" w:bidi="pt_PT"/>
        </w:rPr>
        <w:t xml:space="preserve"> os judeus em Jerusalém não acreditavam que Jesus é o salvador prometido. Jesus não mereceu a morte, mas os líderes judeus mataram Jesus. Jesus morreu e foi enterrado. Mas Deus o ressuscitou dentre os mortos. Jesus apareceu a muitos de seus seguidores e provou que ele ressuscitou dentre os mortos.</w:t>
      </w:r>
    </w:p>
    <w:p>
      <w:pPr/>
      <w:r>
        <w:rPr>
          <w:lang w:val="pt_PT" w:bidi="pt_PT"/>
        </w:rPr>
      </w:r>
      <w:r>
        <w:rPr>
          <w:b/>
          <w:lang w:val="pt_PT" w:bidi="pt_PT"/>
        </w:rPr>
        <w:t>Terceira cena:</w:t>
      </w:r>
      <w:r>
        <w:rPr>
          <w:lang w:val="pt_PT" w:bidi="pt_PT"/>
        </w:rPr>
        <w:t xml:space="preserve"> Paulo prova das Escrituras que Jesus é o salvador prometido. Deus cumpriu suas promessas. O corpo de Jesus não apodreceu em um túmulo. Deus o ressuscitou dentre os mortos. </w:t>
      </w:r>
    </w:p>
    <w:p>
      <w:pPr/>
      <w:r>
        <w:rPr>
          <w:lang w:val="pt_PT" w:bidi="pt_PT"/>
        </w:rPr>
      </w:r>
      <w:r>
        <w:rPr>
          <w:b/>
          <w:lang w:val="pt_PT" w:bidi="pt_PT"/>
        </w:rPr>
        <w:t>Quarta cena:</w:t>
      </w:r>
      <w:r>
        <w:rPr>
          <w:lang w:val="pt_PT" w:bidi="pt_PT"/>
        </w:rPr>
        <w:t xml:space="preserve"> há perdão do pecado por meio de Jesus, não por meio de obedecer à lei judaica. Paulo exorta a multidão a se converter de seu pecado e crer em Jesus para o perdão.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 participando da reunião do sábado na sinagoga</w:t>
      </w:r>
    </w:p>
    <w:p>
      <w:pPr>
        <w:pStyle w:val="ListBullet"/>
        <w:spacing w:line="240" w:lineRule="auto"/>
        <w:ind w:left="720"/>
      </w:pPr>
      <w:r>
        <w:rPr>
          <w:lang w:val="pt_PT" w:bidi="pt_PT"/>
        </w:rPr>
      </w:r>
      <w:r>
        <w:rPr>
          <w:lang w:val="pt_PT" w:bidi="pt_PT"/>
        </w:rPr>
        <w:t>Não judeus que adoram a Deus e estão participando da reunião do sábado na sinagoga</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Judeus e líderes judeus em Jerusalém</w:t>
      </w:r>
    </w:p>
    <w:p>
      <w:pPr>
        <w:pStyle w:val="ListBullet"/>
        <w:spacing w:line="240" w:lineRule="auto"/>
        <w:ind w:left="720"/>
      </w:pPr>
      <w:r>
        <w:rPr>
          <w:lang w:val="pt_PT" w:bidi="pt_PT"/>
        </w:rPr>
      </w:r>
      <w:r>
        <w:rPr>
          <w:lang w:val="pt_PT" w:bidi="pt_PT"/>
        </w:rPr>
        <w:t>Profetas do Antigo Testamento</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Seguidores originais de Jesus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b/>
          <w:lang w:val="pt_PT" w:bidi="pt_PT"/>
        </w:rPr>
        <w:t>Primeira cena:</w:t>
      </w:r>
      <w:r>
        <w:rPr>
          <w:lang w:val="pt_PT" w:bidi="pt_PT"/>
        </w:rPr>
        <w:t xml:space="preserve"> essa história acontece em Antioquia da Pisidia. Quando essa história começa, Paulo está se levantando dando uma mensagem na sinagoga no dia da adoração. Judeus e não judeus estão lá. Paulo havia acabado de contar como Davi veio para ser rei de Israel, e como Deus ficou muito satisfeito com Davi. Agora Paulo diz que Deus trouxe o salvador prometido para Israel por meio dos descendentes de Davi.</w:t>
      </w:r>
    </w:p>
    <w:p>
      <w:pPr/>
      <w:r>
        <w:rPr>
          <w:lang w:val="pt_PT" w:bidi="pt_PT"/>
        </w:rPr>
      </w:r>
      <w:r>
        <w:rPr>
          <w:lang w:val="pt_PT" w:bidi="pt_PT"/>
        </w:rPr>
        <w:t>É importante observar quando João ensinou o arrependimento a todo o Israel, ele não ensinou todas as pessoas. Aqui, todas as pessoas significa muitas pessoas.</w:t>
      </w:r>
    </w:p>
    <w:p>
      <w:pPr/>
      <w:r>
        <w:rPr>
          <w:lang w:val="pt_PT" w:bidi="pt_PT"/>
        </w:rPr>
      </w:r>
      <w:r>
        <w:rPr>
          <w:lang w:val="pt_PT" w:bidi="pt_PT"/>
        </w:rPr>
        <w:t>Quando João estava terminando seu trabalho de preparar as pessoas para o salvador prometido, ele fez uma pergunta que não precisava de uma resposta: “Quem vocês pensam que sou?”. No entanto, João responde à pergunta: “Não sou esse”. Essa pergunta e resposta às vezes são combinadas e formadas em uma declaração para deixar o significado claro. As pessoas pensaram que João era o salvador prometido, mas ele disse a elas que não era. A próxima declaração de João começa com “Não, mas eis!” Isso é como dizer "vejam!" ou "ouçam!" para enfatizar que o salvador prometido está vindo depois dele.</w:t>
      </w:r>
    </w:p>
    <w:p>
      <w:pPr/>
      <w:r>
        <w:rPr>
          <w:lang w:val="pt_PT" w:bidi="pt_PT"/>
        </w:rPr>
      </w:r>
      <w:r>
        <w:rPr>
          <w:lang w:val="pt_PT" w:bidi="pt_PT"/>
        </w:rPr>
        <w:t>É importante observar que quando Paulo diz: “</w:t>
      </w:r>
      <w:r>
        <w:rPr>
          <w:b/>
          <w:lang w:val="pt_PT" w:bidi="pt_PT"/>
        </w:rPr>
        <w:t>A nós</w:t>
      </w:r>
      <w:r>
        <w:rPr>
          <w:lang w:val="pt_PT" w:bidi="pt_PT"/>
        </w:rPr>
        <w:t xml:space="preserve"> a mensagem da salvação foi dada”, "a nós" é colocado primeiro para mostrar que é importante. Deus enviou a mensagem da salvação para ambos, judeus e não judeus.</w:t>
      </w:r>
    </w:p>
    <w:p>
      <w:pPr/>
      <w:r>
        <w:rPr>
          <w:lang w:val="pt_PT" w:bidi="pt_PT"/>
        </w:rPr>
      </w:r>
      <w:r>
        <w:rPr>
          <w:b/>
          <w:lang w:val="pt_PT" w:bidi="pt_PT"/>
        </w:rPr>
        <w:t>Segunda cena:</w:t>
      </w:r>
      <w:r>
        <w:rPr>
          <w:lang w:val="pt_PT" w:bidi="pt_PT"/>
        </w:rPr>
        <w:t xml:space="preserve"> os judeus e seus líderes em Jerusalém não reconheceram Jesus ou as palavras dos profetas sobre ele. Isso não significa que eles nunca haviam encontrado Jesus ou não poderiam identificá-lo. Eles tinham um falso entendimento e uma falsa maneira de pensar que os levou para longe de um relacionamento com Deus por meio de Jesus.</w:t>
      </w:r>
    </w:p>
    <w:p>
      <w:pPr/>
      <w:r>
        <w:rPr>
          <w:lang w:val="pt_PT" w:bidi="pt_PT"/>
        </w:rPr>
      </w:r>
      <w:r>
        <w:rPr>
          <w:lang w:val="pt_PT" w:bidi="pt_PT"/>
        </w:rPr>
        <w:t xml:space="preserve">"Embora" é uma palavra introdutória importante que implica que o povo judeu fez algo que não esperaríamos. </w:t>
      </w:r>
      <w:r>
        <w:rPr>
          <w:b/>
          <w:lang w:val="pt_PT" w:bidi="pt_PT"/>
        </w:rPr>
        <w:t>Embora</w:t>
      </w:r>
      <w:r>
        <w:rPr>
          <w:lang w:val="pt_PT" w:bidi="pt_PT"/>
        </w:rPr>
        <w:t xml:space="preserve"> o povo judeu e seus líderes não tivessem uma razão legal para matar Jesus, eles pediram ao governador romano, Pilatos, para matar Jesus de qualquer forma.</w:t>
      </w:r>
    </w:p>
    <w:p>
      <w:pPr/>
      <w:r>
        <w:rPr>
          <w:lang w:val="pt_PT" w:bidi="pt_PT"/>
        </w:rPr>
      </w:r>
      <w:r>
        <w:rPr>
          <w:lang w:val="pt_PT" w:bidi="pt_PT"/>
        </w:rPr>
        <w:t>O pronome "eles" pode ser confuso. Paulo diz: “Eles haviam feito tudo o que foi escrito sobre Jesus”. Aqui, "eles" se refere ao povo judeu de Jerusalém. “Eles o levaram da cruz e o colocaram em um túmulo”. O evangelho de João diz que José de Arimateia e Nicodemos levaram Jesus da cruz e o enterraram. "Eles" se refere a José e Nicodemos.</w:t>
      </w:r>
    </w:p>
    <w:p>
      <w:pPr/>
      <w:r>
        <w:rPr>
          <w:lang w:val="pt_PT" w:bidi="pt_PT"/>
        </w:rPr>
      </w:r>
      <w:r>
        <w:rPr>
          <w:b/>
          <w:lang w:val="pt_PT" w:bidi="pt_PT"/>
        </w:rPr>
        <w:t>Mas</w:t>
      </w:r>
      <w:r>
        <w:rPr>
          <w:lang w:val="pt_PT" w:bidi="pt_PT"/>
        </w:rPr>
        <w:t xml:space="preserve"> Deus o ressuscitou dentre os mortos. "Mas" contrastes entre o que as pessoas fizeram com Jesus, e o que Deus fez. Depois que as pessoas mataram Jesus, Deus o trouxe de volta para a vida.</w:t>
      </w:r>
    </w:p>
    <w:p>
      <w:pPr/>
      <w:r>
        <w:rPr>
          <w:lang w:val="pt_PT" w:bidi="pt_PT"/>
        </w:rPr>
      </w:r>
      <w:r>
        <w:rPr>
          <w:b/>
          <w:lang w:val="pt_PT" w:bidi="pt_PT"/>
        </w:rPr>
        <w:t>Terceira cena:</w:t>
      </w:r>
      <w:r>
        <w:rPr>
          <w:lang w:val="pt_PT" w:bidi="pt_PT"/>
        </w:rPr>
        <w:t xml:space="preserve"> é importante observar quando Paulo diz: “Portanto, ele diz também em outro Salmo: ‘Você não permitirá que seu Santo apodreça no túmulo’”, "ele" se refere a Davi. "Você" se refere a Deus. Davi está falando com Deus, dizendo que Deus não deixará seu santo apodrecer.</w:t>
      </w:r>
    </w:p>
    <w:p>
      <w:pPr/>
      <w:r>
        <w:rPr>
          <w:lang w:val="pt_PT" w:bidi="pt_PT"/>
        </w:rPr>
      </w:r>
      <w:r>
        <w:rPr>
          <w:lang w:val="pt_PT" w:bidi="pt_PT"/>
        </w:rPr>
        <w:t>Paulo usa "mas" novamente para contrastar entre Davi, que morreu, foi enterrado e cujo corpo apodreceu, e Jesus, que Deus ressuscitou dentre os mortos e não permitiu que apodrecesse. Está implícito que Jesus não morrerá novamente.</w:t>
      </w:r>
    </w:p>
    <w:p>
      <w:pPr/>
      <w:r>
        <w:rPr>
          <w:lang w:val="pt_PT" w:bidi="pt_PT"/>
        </w:rPr>
      </w:r>
      <w:r>
        <w:rPr>
          <w:b/>
          <w:lang w:val="pt_PT" w:bidi="pt_PT"/>
        </w:rPr>
        <w:t>Quarta cena:</w:t>
      </w:r>
      <w:r>
        <w:rPr>
          <w:lang w:val="pt_PT" w:bidi="pt_PT"/>
        </w:rPr>
        <w:t xml:space="preserve"> Paulo vem para o fim de sua mensagem quando ele diz: “Portanto”. Agora que Paulo explicou da história e das Escrituras que Jesus é o salvador prometido, ele faz seu ponto final. Paulo exorta a multidão a acreditar na mensagem sobre Jesus para o perdão dos pecados. Então Paulo diz “Portanto, tomem cuidado”. Como Jesus é o caminho de receber o perdão dos as pessoas devem responder à mensagem para que Deus não as puna.</w:t>
      </w:r>
    </w:p>
    <w:p>
      <w:pPr/>
      <w:r>
        <w:rPr>
          <w:lang w:val="pt_PT" w:bidi="pt_PT"/>
        </w:rPr>
      </w:r>
      <w:r>
        <w:rPr>
          <w:lang w:val="pt_PT" w:bidi="pt_PT"/>
        </w:rPr>
        <w:t>Nas Escrituras que Paulo cita Habacuque, Deus é o falante. Deus começa com “Veja!” que significa olhar, ou ouvir, para atrair a atenção do ouvinte. Então Deus ordena que o ouvinte fique surpreso com o que Deus fará, e seja destruído.</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 participando da reunião do sábado na sinagoga</w:t>
      </w:r>
    </w:p>
    <w:p>
      <w:pPr>
        <w:pStyle w:val="ListBullet"/>
        <w:spacing w:line="240" w:lineRule="auto"/>
        <w:ind w:left="720"/>
      </w:pPr>
      <w:r>
        <w:rPr>
          <w:lang w:val="pt_PT" w:bidi="pt_PT"/>
        </w:rPr>
      </w:r>
      <w:r>
        <w:rPr>
          <w:lang w:val="pt_PT" w:bidi="pt_PT"/>
        </w:rPr>
        <w:t>Não judeus que adoram a Deus e estão participando da reunião do sábado na sinagoga</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 xml:space="preserve">Davi </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 xml:space="preserve">João </w:t>
      </w:r>
    </w:p>
    <w:p>
      <w:pPr>
        <w:pStyle w:val="ListBullet"/>
        <w:spacing w:line="240" w:lineRule="auto"/>
        <w:ind w:left="720"/>
      </w:pPr>
      <w:r>
        <w:rPr>
          <w:lang w:val="pt_PT" w:bidi="pt_PT"/>
        </w:rPr>
      </w:r>
      <w:r>
        <w:rPr>
          <w:lang w:val="pt_PT" w:bidi="pt_PT"/>
        </w:rPr>
        <w:t>Judeus e líderes judeus em Jerusalém</w:t>
      </w:r>
    </w:p>
    <w:p>
      <w:pPr>
        <w:pStyle w:val="ListBullet"/>
        <w:spacing w:line="240" w:lineRule="auto"/>
        <w:ind w:left="720"/>
      </w:pPr>
      <w:r>
        <w:rPr>
          <w:lang w:val="pt_PT" w:bidi="pt_PT"/>
        </w:rPr>
      </w:r>
      <w:r>
        <w:rPr>
          <w:lang w:val="pt_PT" w:bidi="pt_PT"/>
        </w:rPr>
        <w:t>Profetas do Antigo Testamento</w:t>
      </w:r>
    </w:p>
    <w:p>
      <w:pPr>
        <w:pStyle w:val="ListBullet"/>
        <w:spacing w:line="240" w:lineRule="auto"/>
        <w:ind w:left="720"/>
      </w:pPr>
      <w:r>
        <w:rPr>
          <w:lang w:val="pt_PT" w:bidi="pt_PT"/>
        </w:rPr>
      </w:r>
      <w:r>
        <w:rPr>
          <w:lang w:val="pt_PT" w:bidi="pt_PT"/>
        </w:rPr>
        <w:t>Pilatos</w:t>
      </w:r>
    </w:p>
    <w:p>
      <w:pPr>
        <w:pStyle w:val="ListBullet"/>
        <w:spacing w:line="240" w:lineRule="auto"/>
        <w:ind w:left="720"/>
      </w:pPr>
      <w:r>
        <w:rPr>
          <w:lang w:val="pt_PT" w:bidi="pt_PT"/>
        </w:rPr>
      </w:r>
      <w:r>
        <w:rPr>
          <w:lang w:val="pt_PT" w:bidi="pt_PT"/>
        </w:rPr>
        <w:t>Seguidores originais de Jesus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Você pode dividir sua equipe e encenar a cena de Paulo na sinagoga, bem como sua mensagem.</w:t>
      </w:r>
    </w:p>
    <w:p>
      <w:pPr/>
      <w:r>
        <w:rPr>
          <w:lang w:val="pt_PT" w:bidi="pt_PT"/>
        </w:rPr>
      </w:r>
      <w:r>
        <w:rPr>
          <w:lang w:val="pt_PT" w:bidi="pt_PT"/>
        </w:rPr>
        <w:t>Paulo continua dando sua mensagem na sinagoga no dia de adoração. Ele está em uma multidão de judeus e não judeus. Paulo diz: “Um dos descendentes de Davi, Jesus, é o salvador que Deus prometeu a seu povo. Antes de Jesus vir, João pregou a muitas pessoas de Israel que elas deveriam se converter de seus pecados, se voltar para Deus e ser batizadas para mostrar como eles agora vivem pelos caminhos de Deus. Enquanto João estava terminando seu trabalho, ele disse: “Quem vocês pensam que sou? Não sou aquele que vocês estão procurando. Mas ouça! Ele está chegando em breve, e não sou bom o suficiente para até mesmo desamarrar suas sandálias’”.</w:t>
      </w:r>
    </w:p>
    <w:p>
      <w:pPr/>
      <w:r>
        <w:rPr>
          <w:lang w:val="pt_PT" w:bidi="pt_PT"/>
        </w:rPr>
      </w:r>
      <w:r>
        <w:rPr>
          <w:lang w:val="pt_PT" w:bidi="pt_PT"/>
        </w:rPr>
        <w:t>“Meus irmãos judeus, e aqueles que acreditam e adoram o verdadeiro Deus, essa mensagem de salvação foi enviada a todos nós!”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na sinagoga: "Como vocês estão se sentindo?" Vocês podem ouvir coisas como: “Irado, porque os não judeus são impuros”, “Confuso, porque pensava que salvação era apenas para judeus”, e “Animado por finalmente estar certo com Deus”.</w:t>
      </w:r>
    </w:p>
    <w:p>
      <w:pPr>
        <w:pStyle w:val="ListBullet"/>
        <w:spacing w:line="240" w:lineRule="auto"/>
        <w:ind w:left="720"/>
      </w:pPr>
      <w:r>
        <w:rPr>
          <w:lang w:val="pt_PT" w:bidi="pt_PT"/>
        </w:rPr>
      </w:r>
      <w:r>
        <w:rPr>
          <w:lang w:val="pt_PT" w:bidi="pt_PT"/>
        </w:rPr>
        <w:t>Pergunte aos atores que interpretam os não-judeus na sinagoga: "Como vocês estão se sentindo?" Você pode ouvir coisas como: “Felizes”, “Confiante em minha fé”, e “Curiosos para ouvir 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povo judeu em Jerusalém e seus líderes não entendiam que Jesus era aquele sobre quem os profetas haviam falado. Em vez disso, eles o condenaram. Ao ordenar a morte de Jesus, eles cumpriram as palavras dos profetas que são lidas todos os sábados na sinagoga. Os judeus não poderiam encontrar uma razão legal para ter Jesus morto, mas eles pediram a Pilatos para matá-lo de qualquer forma”.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Pilatos: “Como você está se sentindo?”. Você pode ouvir coisas como: “Irritado com esse problema”, “Querendo manter a paz”, e “Preocupado por ser culpado por ter um homem inocente morto”.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os judeus em Jerusalém e seus líderes haviam feito tudo o que os profetas haviam dito que aconteceria com o salvador prometido, eles levaram o corpo de Jesus da cruz e o colocaram em um túmulo. Mas Deus o ressuscitou dentre os mortos. Ao longo de muitos dias, Jesus apareceu aos seguidores que haviam estado com ele desde seu trabalho na Galileia até seu tempo em Jerusalém. Esses seguidores agora são as testemunhas de Jesus para os judeus”.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seguidores originais de Jesus: "Como vocês estão se sentindo?" Você pode ouvir coisas como: “Ansioso para compartilhar a mensagem de Jesus”, “Ousado”, e “Grato por ter estado com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continua ensinando. Paulo diz: “E agora estamos aqui para trazer a vocês essas boas novas. A promessa que Deus fez a nossos antepassados, Deus agora cumpriu por nós ressuscitando Jesus dentre os mortos. Isso é o que o segundo Salmo diz sobre Jesus: “Você é meu Filho. Hoje me tornei seu Pai. Deus havia prometido ressuscitar seu Filho dentre os mortos, não deixá-lo apodrecer no túmulo. Deus disse: “Darei a vocês as bênçãos santas e seguras prometidas a Davi”. Outro Salmo explica mais: “Vocês não permitirão que seu Santo apodreça no túmulo”. Esse Salmo não era sobre Davi. Depois que Davi fez a vontade de Deus em seu próprio tempo, Davi morreu e foi enterrado com seus antepassados. O corpo de Davi apodreceu. Não, esse Salmo é sobre outra pessoa, que Deus ressuscitou dentre os mortos e cujo corpo não apodreceu”.</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judeus e não judeus na sinagoga: “Como vocês estão se sentindo?”. Você pode ouvir coisas como: “Chocado”, “Duvidoso”, e “Começando a entender e acreditar”.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“Irmãos, ouçam! Quero que vocês saibam que por meio de Jesus há perdão por seus pecados. Todos que acreditam em Jesus são declarados certos com Deus. Isso nunca foi possível por meio da lei de Moisés. Tenham cuidado! Não deixem que as palavras dos profetas se tornem verdadeiras sobre vocês. Os profetas disseram: “Veja, vocês zombadores, ficem surpresos e morram! Porque estou fazendo algo em seus dias, algo que vocês não acreditariam, mesmo que alguém contasse a vocês sobre isso’”.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Paulo: “Como você está se sentindo?”. Vocês podem ouvir coisas como: “Grato por pregar as boas novas”, “Com medo por aqueles que não crerão”, e “Esperançoso que muitos acreditem”.</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Paulo diz: "Deus trouxe Jesus, o salvador prometido de Israel, dos descendentes de Davi!" </w:t>
      </w:r>
      <w:r>
        <w:rPr>
          <w:b/>
          <w:lang w:val="pt_PT" w:bidi="pt_PT"/>
        </w:rPr>
        <w:t>Israel</w:t>
      </w:r>
      <w:r>
        <w:rPr>
          <w:lang w:val="pt_PT" w:bidi="pt_PT"/>
        </w:rPr>
        <w:t xml:space="preserve"> é o povo escolhido de Deus, descendentes de Abraão. Aqui, </w:t>
      </w:r>
      <w:r>
        <w:rPr>
          <w:b/>
          <w:lang w:val="pt_PT" w:bidi="pt_PT"/>
        </w:rPr>
        <w:t>Salvador</w:t>
      </w:r>
      <w:r>
        <w:rPr>
          <w:lang w:val="pt_PT" w:bidi="pt_PT"/>
        </w:rPr>
        <w:t xml:space="preserve"> se refere ao salvador que Deus prometeu aos judeus por meio dos profetas. Consulte o Glossário Mestre para mais informações sobre </w:t>
      </w:r>
      <w:r>
        <w:rPr>
          <w:lang w:val="pt_PT" w:bidi="pt_PT"/>
        </w:rPr>
        <w:t>Israel</w:t>
      </w:r>
      <w:r>
        <w:rPr>
          <w:lang w:val="pt_PT" w:bidi="pt_PT"/>
        </w:rPr>
        <w:t xml:space="preserve"> e </w:t>
      </w:r>
      <w:r>
        <w:rPr>
          <w:lang w:val="pt_PT" w:bidi="pt_PT"/>
        </w:rPr>
        <w:t>Salvador</w:t>
      </w:r>
      <w:r>
        <w:rPr>
          <w:lang w:val="pt_PT" w:bidi="pt_PT"/>
        </w:rPr>
        <w:t>. Use a mesma palavra que você usou em histórias anteriores para "Israel" e "Salvador".</w:t>
      </w:r>
    </w:p>
    <w:p>
      <w:pPr/>
      <w:r>
        <w:rPr>
          <w:lang w:val="pt_PT" w:bidi="pt_PT"/>
        </w:rPr>
      </w:r>
      <w:r>
        <w:rPr>
          <w:lang w:val="pt_PT" w:bidi="pt_PT"/>
        </w:rPr>
        <w:t xml:space="preserve">Antes de Jesus, vir João pregou um batismo de arrependimento. </w:t>
      </w:r>
      <w:r>
        <w:rPr>
          <w:b/>
          <w:lang w:val="pt_PT" w:bidi="pt_PT"/>
        </w:rPr>
        <w:t>Batismo de arrependimento</w:t>
      </w:r>
      <w:r>
        <w:rPr>
          <w:lang w:val="pt_PT" w:bidi="pt_PT"/>
        </w:rPr>
        <w:t xml:space="preserve"> é ser imerso na água para mostrar uma mudança dos pecados e uma mudança para Deus vivendo uma nova vida seguindo os caminhos de Deus. Consulte o Glossário Mestre para mais informações sobre "</w:t>
      </w:r>
      <w:r>
        <w:rPr>
          <w:lang w:val="pt_PT" w:bidi="pt_PT"/>
        </w:rPr>
        <w:t>batismo</w:t>
      </w:r>
      <w:r>
        <w:rPr>
          <w:lang w:val="pt_PT" w:bidi="pt_PT"/>
        </w:rPr>
        <w:t>" e "</w:t>
      </w:r>
      <w:r>
        <w:rPr>
          <w:lang w:val="pt_PT" w:bidi="pt_PT"/>
        </w:rPr>
        <w:t>arrependimento</w:t>
      </w:r>
      <w:r>
        <w:rPr>
          <w:lang w:val="pt_PT" w:bidi="pt_PT"/>
        </w:rPr>
        <w:t>". Use a mesma palavra que você usou em histórias anteriores para "batismo" e "arrependimento".</w:t>
      </w:r>
    </w:p>
    <w:p>
      <w:pPr/>
      <w:r>
        <w:rPr>
          <w:lang w:val="pt_PT" w:bidi="pt_PT"/>
        </w:rPr>
      </w:r>
      <w:r>
        <w:rPr>
          <w:lang w:val="pt_PT" w:bidi="pt_PT"/>
        </w:rPr>
        <w:t xml:space="preserve">Paulo diz: "Irmãos, filhos de Abraão e gentios tementes a Deus, para nós a mensagem de salvação foi enviada". </w:t>
      </w:r>
      <w:r>
        <w:rPr>
          <w:b/>
          <w:lang w:val="pt_PT" w:bidi="pt_PT"/>
        </w:rPr>
        <w:t>Irmãos</w:t>
      </w:r>
      <w:r>
        <w:rPr>
          <w:lang w:val="pt_PT" w:bidi="pt_PT"/>
        </w:rPr>
        <w:t xml:space="preserve"> é uma maneira respeitosa de se dirigir a outros descendentes de Abraão, os judeus. É semelhante a dizer "amigos". </w:t>
      </w:r>
      <w:r>
        <w:rPr>
          <w:b/>
          <w:lang w:val="pt_PT" w:bidi="pt_PT"/>
        </w:rPr>
        <w:t>Gentios tementes a Deus</w:t>
      </w:r>
      <w:r>
        <w:rPr>
          <w:lang w:val="pt_PT" w:bidi="pt_PT"/>
        </w:rPr>
        <w:t xml:space="preserve"> se refere a gentios que crêem e adoram a Deus. Os gentios não são descendentes de Israel, nem nascidos de descendência judaica. Consulte o Glossário Mestre para mais sobre </w:t>
      </w:r>
      <w:r>
        <w:rPr>
          <w:lang w:val="pt_PT" w:bidi="pt_PT"/>
        </w:rPr>
        <w:t>temer a Deus</w:t>
      </w:r>
      <w:r>
        <w:rPr>
          <w:lang w:val="pt_PT" w:bidi="pt_PT"/>
        </w:rPr>
        <w:t xml:space="preserve">. Use a mesma palavra que você usou em histórias anteiores para "temer a Deus". </w:t>
      </w:r>
      <w:r>
        <w:rPr>
          <w:b/>
          <w:lang w:val="pt_PT" w:bidi="pt_PT"/>
        </w:rPr>
        <w:t>Salvação</w:t>
      </w:r>
      <w:r>
        <w:rPr>
          <w:lang w:val="pt_PT" w:bidi="pt_PT"/>
        </w:rPr>
        <w:t xml:space="preserve"> é resgate da punição do pecado por meio de arrependimento e fé em Jesus. Consulte o Glossário Mestre para mais informações sobre </w:t>
      </w:r>
      <w:r>
        <w:rPr>
          <w:lang w:val="pt_PT" w:bidi="pt_PT"/>
        </w:rPr>
        <w:t>salvação</w:t>
      </w:r>
      <w:r>
        <w:rPr>
          <w:lang w:val="pt_PT" w:bidi="pt_PT"/>
        </w:rPr>
        <w:t xml:space="preserve">. Use a mesma palavra que você usou em histórias anteriores para "salvação". </w:t>
      </w:r>
    </w:p>
    <w:p>
      <w:pPr/>
      <w:r>
        <w:rPr>
          <w:lang w:val="pt_PT" w:bidi="pt_PT"/>
        </w:rPr>
      </w:r>
      <w:r>
        <w:rPr>
          <w:lang w:val="pt_PT" w:bidi="pt_PT"/>
        </w:rPr>
        <w:t xml:space="preserve">Os judeus em Jerusalém não entendiam o que os profetas disseram sobre Jesus, mesmo que eles ouvissem as palavras dos profetas todos os sábados. Um </w:t>
      </w:r>
      <w:r>
        <w:rPr>
          <w:b/>
          <w:lang w:val="pt_PT" w:bidi="pt_PT"/>
        </w:rPr>
        <w:t>profeta</w:t>
      </w:r>
      <w:r>
        <w:rPr>
          <w:lang w:val="pt_PT" w:bidi="pt_PT"/>
        </w:rPr>
        <w:t xml:space="preserve"> dá as mensagens de Deus às pessoas. O </w:t>
      </w:r>
      <w:r>
        <w:rPr>
          <w:b/>
          <w:lang w:val="pt_PT" w:bidi="pt_PT"/>
        </w:rPr>
        <w:t>sábado</w:t>
      </w:r>
      <w:r>
        <w:rPr>
          <w:lang w:val="pt_PT" w:bidi="pt_PT"/>
        </w:rPr>
        <w:t xml:space="preserve"> é o dia de adoração para os judeus. Consulte o Glossário Mestre para mais informações sobre </w:t>
      </w:r>
      <w:r>
        <w:rPr>
          <w:lang w:val="pt_PT" w:bidi="pt_PT"/>
        </w:rPr>
        <w:t>profeta</w:t>
      </w:r>
      <w:r>
        <w:rPr>
          <w:lang w:val="pt_PT" w:bidi="pt_PT"/>
        </w:rPr>
        <w:t xml:space="preserve"> e </w:t>
      </w:r>
      <w:r>
        <w:rPr>
          <w:lang w:val="pt_PT" w:bidi="pt_PT"/>
        </w:rPr>
        <w:t>sábado</w:t>
      </w:r>
      <w:r>
        <w:rPr>
          <w:lang w:val="pt_PT" w:bidi="pt_PT"/>
        </w:rPr>
        <w:t xml:space="preserve">. Use a mesma palavra que você usou em histórias anteriores para "profeta" e "sábado". Os judeus em Jerusalém pediram a Pilatos para ter Jesus morto. Eles levaram Jesus da cruz e colocaram seu corpo em um túmulo. Uma </w:t>
      </w:r>
      <w:r>
        <w:rPr>
          <w:b/>
          <w:lang w:val="pt_PT" w:bidi="pt_PT"/>
        </w:rPr>
        <w:t>cruz</w:t>
      </w:r>
      <w:r>
        <w:rPr>
          <w:lang w:val="pt_PT" w:bidi="pt_PT"/>
        </w:rPr>
        <w:t xml:space="preserve"> é duas peças de madeira pregadas juntas. Os romanos penduravam os criminosos pelos pregos em uma cruz para matá-los. O </w:t>
      </w:r>
      <w:r>
        <w:rPr>
          <w:b/>
          <w:lang w:val="pt_PT" w:bidi="pt_PT"/>
        </w:rPr>
        <w:t>túmulo</w:t>
      </w:r>
      <w:r>
        <w:rPr>
          <w:lang w:val="pt_PT" w:bidi="pt_PT"/>
        </w:rPr>
        <w:t xml:space="preserve"> de Jesus provavelmente era uma pequena caverna esculpida na rocha. Consulte o Glossário Mestre para mais informações sobre </w:t>
      </w:r>
      <w:r>
        <w:rPr>
          <w:lang w:val="pt_PT" w:bidi="pt_PT"/>
        </w:rPr>
        <w:t>cruz</w:t>
      </w:r>
      <w:r>
        <w:rPr>
          <w:lang w:val="pt_PT" w:bidi="pt_PT"/>
        </w:rPr>
        <w:t xml:space="preserve"> e </w:t>
      </w:r>
      <w:r>
        <w:rPr>
          <w:lang w:val="pt_PT" w:bidi="pt_PT"/>
        </w:rPr>
        <w:t>túmulo</w:t>
      </w:r>
      <w:r>
        <w:rPr>
          <w:lang w:val="pt_PT" w:bidi="pt_PT"/>
        </w:rPr>
        <w:t>. Use a mesma palavra que você usou em histórias anteriores para "cruz" e "túmulo".</w:t>
      </w:r>
    </w:p>
    <w:p>
      <w:pPr/>
      <w:r>
        <w:rPr>
          <w:lang w:val="pt_PT" w:bidi="pt_PT"/>
        </w:rPr>
      </w:r>
      <w:r>
        <w:rPr>
          <w:lang w:val="pt_PT" w:bidi="pt_PT"/>
        </w:rPr>
        <w:t xml:space="preserve">Paulo compartilha um Salmo sobre Jesus, que Deus dará as bênçãos santas e seguras de Davi. </w:t>
      </w:r>
      <w:r>
        <w:rPr>
          <w:b/>
          <w:lang w:val="pt_PT" w:bidi="pt_PT"/>
        </w:rPr>
        <w:t>Santo</w:t>
      </w:r>
      <w:r>
        <w:rPr>
          <w:lang w:val="pt_PT" w:bidi="pt_PT"/>
        </w:rPr>
        <w:t xml:space="preserve"> é incomum, separado para os propósitos de Deus. </w:t>
      </w:r>
      <w:r>
        <w:rPr>
          <w:b/>
          <w:lang w:val="pt_PT" w:bidi="pt_PT"/>
        </w:rPr>
        <w:t>Certo</w:t>
      </w:r>
      <w:r>
        <w:rPr>
          <w:lang w:val="pt_PT" w:bidi="pt_PT"/>
        </w:rPr>
        <w:t xml:space="preserve"> significa correto, ou confiável. </w:t>
      </w:r>
      <w:r>
        <w:rPr>
          <w:b/>
          <w:lang w:val="pt_PT" w:bidi="pt_PT"/>
        </w:rPr>
        <w:t>Bençãos</w:t>
      </w:r>
      <w:r>
        <w:rPr>
          <w:lang w:val="pt_PT" w:bidi="pt_PT"/>
        </w:rPr>
        <w:t xml:space="preserve"> é quando Deus faz o bem a alguém porque ele está satisfeito com essa pessoa. Consulte o Glossário Mestre para mais informações sobre </w:t>
      </w:r>
      <w:r>
        <w:rPr>
          <w:lang w:val="pt_PT" w:bidi="pt_PT"/>
        </w:rPr>
        <w:t>santo</w:t>
      </w:r>
      <w:r>
        <w:rPr>
          <w:lang w:val="pt_PT" w:bidi="pt_PT"/>
        </w:rPr>
        <w:t xml:space="preserve"> e </w:t>
      </w:r>
      <w:r>
        <w:rPr>
          <w:lang w:val="pt_PT" w:bidi="pt_PT"/>
        </w:rPr>
        <w:t>bençãos</w:t>
      </w:r>
      <w:r>
        <w:rPr>
          <w:lang w:val="pt_PT" w:bidi="pt_PT"/>
        </w:rPr>
        <w:t>. Use a mesma palavra que você usou em histórias anteriores para "santo" e "bençãos".</w:t>
      </w:r>
    </w:p>
    <w:p>
      <w:pPr/>
      <w:r>
        <w:rPr>
          <w:lang w:val="pt_PT" w:bidi="pt_PT"/>
        </w:rPr>
      </w:r>
      <w:r>
        <w:rPr>
          <w:lang w:val="pt_PT" w:bidi="pt_PT"/>
        </w:rPr>
        <w:t xml:space="preserve">Por meio de outro Salmo, Paulo explica que Deus ressuscitou Jesus dentre os mortos e o preservará da corrupção. </w:t>
      </w:r>
      <w:r>
        <w:rPr>
          <w:b/>
          <w:lang w:val="pt_PT" w:bidi="pt_PT"/>
        </w:rPr>
        <w:t>Decadência</w:t>
      </w:r>
      <w:r>
        <w:rPr>
          <w:lang w:val="pt_PT" w:bidi="pt_PT"/>
        </w:rPr>
        <w:t xml:space="preserve">, ou corrupção, é quando algo apodrece, ou quebra com o tempo depois da morte. Quando Davi serviu ao propósito de Deus, ele caiu no sono. </w:t>
      </w:r>
      <w:r>
        <w:rPr>
          <w:b/>
          <w:lang w:val="pt_PT" w:bidi="pt_PT"/>
        </w:rPr>
        <w:t>Cair no sono</w:t>
      </w:r>
      <w:r>
        <w:rPr>
          <w:lang w:val="pt_PT" w:bidi="pt_PT"/>
        </w:rPr>
        <w:t>, ou dormir, é uma maneira de dizer que Davi morreu.</w:t>
      </w:r>
    </w:p>
    <w:p>
      <w:pPr/>
      <w:r>
        <w:rPr>
          <w:lang w:val="pt_PT" w:bidi="pt_PT"/>
        </w:rPr>
      </w:r>
      <w:r>
        <w:rPr>
          <w:lang w:val="pt_PT" w:bidi="pt_PT"/>
        </w:rPr>
        <w:t xml:space="preserve">"Irmãos, o perdão dos pecados é por meio de Jesus". Aqui, </w:t>
      </w:r>
      <w:r>
        <w:rPr>
          <w:b/>
          <w:lang w:val="pt_PT" w:bidi="pt_PT"/>
        </w:rPr>
        <w:t>irmãos</w:t>
      </w:r>
      <w:r>
        <w:rPr>
          <w:lang w:val="pt_PT" w:bidi="pt_PT"/>
        </w:rPr>
        <w:t xml:space="preserve"> se refere a toda a multidão, judeus e não judeus. Qualquer um pode ter perdão dos pecados por meio de Jesus. </w:t>
      </w:r>
      <w:r>
        <w:rPr>
          <w:b/>
          <w:lang w:val="pt_PT" w:bidi="pt_PT"/>
        </w:rPr>
        <w:t>Perdão</w:t>
      </w:r>
      <w:r>
        <w:rPr>
          <w:lang w:val="pt_PT" w:bidi="pt_PT"/>
        </w:rPr>
        <w:t xml:space="preserve"> é limpar os pecados de alguém. Consulte o Glossário Mestre para mais informações sobre </w:t>
      </w:r>
      <w:r>
        <w:rPr>
          <w:lang w:val="pt_PT" w:bidi="pt_PT"/>
        </w:rPr>
        <w:t>perdão</w:t>
      </w:r>
      <w:r>
        <w:rPr>
          <w:lang w:val="pt_PT" w:bidi="pt_PT"/>
        </w:rPr>
        <w:t>. Use a mesma palavra que você usou em histórias anteriores para "perdão".</w:t>
      </w:r>
    </w:p>
    <w:p>
      <w:pPr/>
      <w:r>
        <w:rPr>
          <w:lang w:val="pt_PT" w:bidi="pt_PT"/>
        </w:rPr>
      </w:r>
      <w:r>
        <w:rPr>
          <w:lang w:val="pt_PT" w:bidi="pt_PT"/>
        </w:rPr>
        <w:t xml:space="preserve">Todos que crêem em Jesus são justificados por meio dele. </w:t>
      </w:r>
      <w:r>
        <w:rPr>
          <w:b/>
          <w:lang w:val="pt_PT" w:bidi="pt_PT"/>
        </w:rPr>
        <w:t>Justificado</w:t>
      </w:r>
      <w:r>
        <w:rPr>
          <w:lang w:val="pt_PT" w:bidi="pt_PT"/>
        </w:rPr>
        <w:t xml:space="preserve"> é uma palavra grega dos tribunais de lei, que significa que alguém foi declarado não culpado das acusações trazidas contra eles. Eles são libertos das acusações. Aqui, a ênfase está em ser justo com Deus, ou ser aceitável para ele ao ser livre de todos os pecados. Ser livre de todos os pecados não é possível sob a Lei de Moisés. A </w:t>
      </w:r>
      <w:r>
        <w:rPr>
          <w:b/>
          <w:lang w:val="pt_PT" w:bidi="pt_PT"/>
        </w:rPr>
        <w:t>Lei de Moisés</w:t>
      </w:r>
      <w:r>
        <w:rPr>
          <w:lang w:val="pt_PT" w:bidi="pt_PT"/>
        </w:rPr>
        <w:t xml:space="preserve"> é os cinco primeiros livros da Bíblia. Consulte o Glossário Mestre para mais informações sobre </w:t>
      </w:r>
      <w:r>
        <w:rPr>
          <w:lang w:val="pt_PT" w:bidi="pt_PT"/>
        </w:rPr>
        <w:t>justificado</w:t>
      </w:r>
      <w:r>
        <w:rPr>
          <w:lang w:val="pt_PT" w:bidi="pt_PT"/>
        </w:rPr>
        <w:t xml:space="preserve"> e </w:t>
      </w:r>
      <w:r>
        <w:rPr>
          <w:lang w:val="pt_PT" w:bidi="pt_PT"/>
        </w:rPr>
        <w:t>lei</w:t>
      </w:r>
      <w:r>
        <w:rPr>
          <w:lang w:val="pt_PT" w:bidi="pt_PT"/>
        </w:rPr>
        <w:t>. Use a mesma palavra que você usou em histórias anteriores para "justificado" e "lei".</w:t>
      </w:r>
    </w:p>
    <w:p>
      <w:pPr/>
      <w:r>
        <w:rPr>
          <w:lang w:val="pt_PT" w:bidi="pt_PT"/>
        </w:rPr>
      </w:r>
      <w:r>
        <w:rPr>
          <w:lang w:val="pt_PT" w:bidi="pt_PT"/>
        </w:rPr>
        <w:t xml:space="preserve">Paulo termina sua mensagem com uma advertência dos profetas. Diz: "Veja, vocês zombam, se admiram e perecem". </w:t>
      </w:r>
      <w:r>
        <w:rPr>
          <w:b/>
          <w:lang w:val="pt_PT" w:bidi="pt_PT"/>
        </w:rPr>
        <w:t>Zombadores</w:t>
      </w:r>
      <w:r>
        <w:rPr>
          <w:lang w:val="pt_PT" w:bidi="pt_PT"/>
        </w:rPr>
        <w:t xml:space="preserve"> são pessoas que falam mal sobre o que Deus diz. Os zombadores dizem que Deus não fará o que ele diz. </w:t>
      </w:r>
      <w:r>
        <w:rPr>
          <w:b/>
          <w:lang w:val="pt_PT" w:bidi="pt_PT"/>
        </w:rPr>
        <w:t>Maravilha</w:t>
      </w:r>
      <w:r>
        <w:rPr>
          <w:lang w:val="pt_PT" w:bidi="pt_PT"/>
        </w:rPr>
        <w:t xml:space="preserve"> significa estar surpreso com algo estranho ou incomum. </w:t>
      </w:r>
      <w:r>
        <w:rPr>
          <w:b/>
          <w:lang w:val="pt_PT" w:bidi="pt_PT"/>
        </w:rPr>
        <w:t>Perecer</w:t>
      </w:r>
      <w:r>
        <w:rPr>
          <w:lang w:val="pt_PT" w:bidi="pt_PT"/>
        </w:rPr>
        <w:t xml:space="preserve"> significa ser destruído, ou desaparecer. Deus fará algo tão terrível que eles não acreditariam.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13:42–52</w:t>
      </w:r>
      <w:r>
        <w:rPr>
          <w:lang w:val="pt_PT" w:bidi="pt_PT"/>
        </w:rPr>
      </w:r>
    </w:p>
    <w:p>
      <w:pPr>
        <w:pStyle w:val="Heading3"/>
      </w:pPr>
      <w:r>
        <w:rPr>
          <w:lang w:val="pt_PT" w:bidi="pt_PT"/>
        </w:rPr>
        <w:t>Ouvir e Sentir</w:t>
      </w:r>
    </w:p>
    <w:p>
      <w:pPr/>
      <w:r>
        <w:rPr>
          <w:lang w:val="pt_PT" w:bidi="pt_PT"/>
        </w:rPr>
      </w:r>
      <w:r>
        <w:rPr>
          <w:lang w:val="pt_PT" w:bidi="pt_PT"/>
        </w:rPr>
        <w:t>Ouçam Atos 13.42–52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Paulo deu uma mensagem na sinagoga em Antioquia da Pisídia. Judeus e não judeus se reuniram para a reunião do sábado. Paulo ensinou que seus pecados podem ser perdoados por meio do salvador prometido, que é Jesus. Agora, Paulo e Barnabé deixam a sinagoga. As pessoas imploram a Paulo e Barnabé para voltar no próximo sábado e falar mais sobre o que Paulo havia acabado de ensinar.</w:t>
      </w:r>
    </w:p>
    <w:p>
      <w:pPr/>
      <w:r>
        <w:rPr>
          <w:lang w:val="pt_PT" w:bidi="pt_PT"/>
        </w:rPr>
      </w:r>
      <w:r>
        <w:rPr>
          <w:lang w:val="pt_PT" w:bidi="pt_PT"/>
        </w:rPr>
        <w:t>Depois que a reunião da sinagoga é terminada, muitos judeus e não judeus que crêem e adoram a Deus seguem Paulo e Barnabé. Esses não judeus que seguem Paulo da sinagoga são convertidos plenos para o judaísmo. Eles fizeram todos os rituais necessários para se tornarem plenamente judeus. Paulo e Barnabé exortam os homens que os seguem a continuar confiando que Deus mostra favor e bondade para eles, mesmo que eles não mereçam.</w:t>
      </w:r>
    </w:p>
    <w:p>
      <w:pPr/>
      <w:r>
        <w:rPr>
          <w:lang w:val="pt_PT" w:bidi="pt_PT"/>
        </w:rPr>
      </w:r>
      <w:r>
        <w:rPr>
          <w:lang w:val="pt_PT" w:bidi="pt_PT"/>
        </w:rPr>
        <w:t>No dia seguinte de adoração, uma semana depois, quase toda a cidade de Antioquia da Pisídia vem para ouvir a mensagem sobre Jesus de Paulo e Barnabé. A maioria das pessoas que vivem lá são não judeus. Eles provavelmente ouviram que a mensagem de Paulo é sobre salvação para judeus e não judeus. Os judeus, provavelmente os líderes judeus, veem a enorme multidão. Eles ficam extremamente invejosos por tantas pessoas — especialmente não judeus — terem vindo para ouvir a mensagem de Paulo e Barnabé. Eles são muito contra a mensagem. Eles não acreditam que Deus pode aceitar não judeus e judeus por meio da fé em Jesus. Os líderes judeus começam a dizer que a mensagem de Paulo é uma mentira. Eles também dizem coisas ruins sobre Paulo, insultando-o.</w:t>
      </w:r>
    </w:p>
    <w:p>
      <w:pPr/>
      <w:r>
        <w:rPr>
          <w:lang w:val="pt_PT" w:bidi="pt_PT"/>
        </w:rPr>
      </w:r>
      <w:r>
        <w:rPr>
          <w:lang w:val="pt_PT" w:bidi="pt_PT"/>
        </w:rPr>
        <w:t>Em sua comunidade, o que acontece quando os seguidores de um líder escolhem outro líder? Como os seguidores agem quando mudam de líderes? Como os líderes da oposição tratam uns aos outros?</w:t>
      </w:r>
    </w:p>
    <w:p>
      <w:pPr/>
      <w:r>
        <w:rPr>
          <w:lang w:val="pt_PT" w:bidi="pt_PT"/>
        </w:rPr>
      </w:r>
      <w:r>
        <w:rPr>
          <w:lang w:val="pt_PT" w:bidi="pt_PT"/>
        </w:rPr>
        <w:t>Paulo e Barnabé então falam com ousadia, ou bravamente, sem se importar com quem ouve. Eles não estão com medo. Paulo provavelmente é quem mais fala. Ele diz: "Era necessário que a palavra de Deus fosse falada com vocês primeiro". Deus havia ordenado que Paulo compartilhasse as boas novas primeiro com os judeus, então com os gentios, ou não judeus. Como os judeus se recusam a acreditar na mensagem de Deus sobre Jesus, eles não merecem a vida eterna. Como os judeus rejeitaram a palavra de Deus sobre Jesus, Paulo e Barnabé compartilham a mensagem com os não judeus. No entanto, isso não significa que eles nunca compartilharão as boas novas de Jesus com os judeus novamente. Paulo continuará esse padrão de dizer aos judeus primeiro, então aos não judeus, em todo o seu ministério.</w:t>
      </w:r>
    </w:p>
    <w:p>
      <w:pPr/>
      <w:r>
        <w:rPr>
          <w:lang w:val="pt_PT" w:bidi="pt_PT"/>
        </w:rPr>
      </w:r>
      <w:r>
        <w:rPr>
          <w:lang w:val="pt_PT" w:bidi="pt_PT"/>
        </w:rPr>
        <w:t>Paulo cita o profeta Isaías: "Fiz de vocês uma luz para os gentios para que todo o mundo possa ser salvo". Deus está falando sobre Jesus, o salvador prometido, mas aqui Paulo está se referindo a si mesmo também. Paulo e Barnabé fazem o trabalho de Jesus porque eles são seus servos. "Fiz de vocês uma luz" significa que Deus escolheu Jesus e Paulo para mostrar coisas sobre si mesmo, assim como uma luz revela coisas às pessoas. Na Bíblia, luz e escuridão são comumente usadas para representar o bem e mal.</w:t>
      </w:r>
    </w:p>
    <w:p>
      <w:pPr/>
      <w:r>
        <w:rPr>
          <w:lang w:val="pt_PT" w:bidi="pt_PT"/>
        </w:rPr>
      </w:r>
      <w:r>
        <w:rPr>
          <w:lang w:val="pt_PT" w:bidi="pt_PT"/>
        </w:rPr>
        <w:t>Em sua cultura, que símbolos representam o bem e o mal? No entanto, como esses símbolos estão presentes no dia a dia, ou nas histórias de suas pessoas?</w:t>
      </w:r>
    </w:p>
    <w:p>
      <w:pPr/>
      <w:r>
        <w:rPr>
          <w:lang w:val="pt_PT" w:bidi="pt_PT"/>
        </w:rPr>
      </w:r>
      <w:r>
        <w:rPr>
          <w:lang w:val="pt_PT" w:bidi="pt_PT"/>
        </w:rPr>
        <w:t>Os não judeus se alegram, e todos os que foram nomeados por Deus para a vida eterna crêem. "Aqueles que foram eleitos para a vida eterna" e uma frase comum no ensinamento judaico. Deus escolheu as pessoas que creriam nele para que mais tarde pudessem viver com ele eternamente. Quando Deus escolhe as pessoas para a vida eterna, eles crêem nele. Os não judeus tomaram parte ativa ao crer e se comprometer com Jesus. Mais e mais pessoas em toda a região estavam ouvindo e crendo na palavra do Senhor, ou boas novas sobre Jesus.</w:t>
      </w:r>
    </w:p>
    <w:p>
      <w:pPr/>
      <w:r>
        <w:rPr>
          <w:lang w:val="pt_PT" w:bidi="pt_PT"/>
        </w:rPr>
      </w:r>
      <w:r>
        <w:rPr>
          <w:lang w:val="pt_PT" w:bidi="pt_PT"/>
        </w:rPr>
        <w:t>Os líderes judeus usam dois grupos influentes para provocar perseguição, ou causar oposição prejudicial contra Paulo e Barnabé. "Mulheres devotas e proeminentes" provavelmente se refere a mulheres ricas e não judias que crêem em Deus. Os "principais homens da cidade" poderiam ser os principais homens que viviam lá, não necessariamente os funcionários que governavam a cidade. Paulo e Barnabé são forçados a deixar o distrito por um tempo.</w:t>
      </w:r>
    </w:p>
    <w:p>
      <w:pPr/>
      <w:r>
        <w:rPr>
          <w:lang w:val="pt_PT" w:bidi="pt_PT"/>
        </w:rPr>
      </w:r>
      <w:r>
        <w:rPr>
          <w:lang w:val="pt_PT" w:bidi="pt_PT"/>
        </w:rPr>
        <w:t>Em sua comunidade, como as pessoas influenciam os outros para se opor a algo? Em que tipos de situações os grupos de pessoas iradas se reúnem e causam danos aos outros?</w:t>
      </w:r>
    </w:p>
    <w:p>
      <w:pPr/>
      <w:r>
        <w:rPr>
          <w:lang w:val="pt_PT" w:bidi="pt_PT"/>
        </w:rPr>
      </w:r>
      <w:r>
        <w:rPr>
          <w:lang w:val="pt_PT" w:bidi="pt_PT"/>
        </w:rPr>
        <w:t>Paulo e Barnabé vão para Icônio, uma cidade na província da Galácia. Icônio fica a cerca de 130 quilômetros a sudeste de Antioquia da Pisídia. Provavelmente leva cerca de quatro ou cinco dias para viajar para lá. Mesmo que as pessoas de Antioquia da Pisídia forçam Paulo e Barnabé a sair, os seguidores de Jesus lá estão muito felizes e o Espírito Santo continua a dar a eles poder.</w:t>
      </w:r>
    </w:p>
    <w:p>
      <w:pPr/>
      <w:r>
        <w:rPr>
          <w:lang w:val="pt_PT" w:bidi="pt_PT"/>
        </w:rPr>
      </w:r>
      <w:r>
        <w:rPr>
          <w:lang w:val="pt_PT" w:bidi="pt_PT"/>
        </w:rPr>
        <w:t xml:space="preserve">Mostre um mapa que inclua </w:t>
      </w:r>
      <w:r>
        <w:rPr>
          <w:lang w:val="pt_PT" w:bidi="pt_PT"/>
        </w:rPr>
        <w:t>Antioquia da Pisídia e Icônio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na sinagoga em Antioquia da Pisídia, Paulo e Barnabé são convidados a falar novamente no próximo sábado. Eles deixam a sinagoga, e muitas pessoas os seguem.</w:t>
      </w:r>
    </w:p>
    <w:p>
      <w:pPr/>
      <w:r>
        <w:rPr>
          <w:lang w:val="pt_PT" w:bidi="pt_PT"/>
        </w:rPr>
      </w:r>
      <w:r>
        <w:rPr>
          <w:b/>
          <w:lang w:val="pt_PT" w:bidi="pt_PT"/>
        </w:rPr>
        <w:t>Segunda cena:</w:t>
      </w:r>
      <w:r>
        <w:rPr>
          <w:lang w:val="pt_PT" w:bidi="pt_PT"/>
        </w:rPr>
        <w:t xml:space="preserve"> no próximo sábado, quase toda a cidade vem para ouvir sua mensagem. Os judeus ficam com inveja e falam contra Paulo. Paulo e Barnabé dizem aos judeus que como eles rejeitam a mensagem de Deus sobre Jesus, eles agora devem dizer aos não judeus, como Deus os ordenou. Muitos não judeus crêem em Jesus.</w:t>
      </w:r>
    </w:p>
    <w:p>
      <w:pPr/>
      <w:r>
        <w:rPr>
          <w:lang w:val="pt_PT" w:bidi="pt_PT"/>
        </w:rPr>
      </w:r>
      <w:r>
        <w:rPr>
          <w:b/>
          <w:lang w:val="pt_PT" w:bidi="pt_PT"/>
        </w:rPr>
        <w:t>Terceira cena:</w:t>
      </w:r>
      <w:r>
        <w:rPr>
          <w:lang w:val="pt_PT" w:bidi="pt_PT"/>
        </w:rPr>
        <w:t xml:space="preserve"> a mensagem de Deus sobre Jesus se espalha por toda a região Os líderes judeus recebem uma multidão irada para fazer Paulo e Barnabé deixarem a cidade. Paulo e Barnabé sacudiam a poeira de seus pés e vão para Icônio. No entanto, os seguidores de Jesus em Antioquia da Pisídia estão felizes e cheios do Espírito Santo.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Não judeus que se tornaram plenamente judeus</w:t>
      </w:r>
    </w:p>
    <w:p>
      <w:pPr>
        <w:pStyle w:val="ListBullet"/>
        <w:spacing w:line="240" w:lineRule="auto"/>
        <w:ind w:left="720"/>
      </w:pPr>
      <w:r>
        <w:rPr>
          <w:lang w:val="pt_PT" w:bidi="pt_PT"/>
        </w:rPr>
      </w:r>
      <w:r>
        <w:rPr>
          <w:lang w:val="pt_PT" w:bidi="pt_PT"/>
        </w:rPr>
        <w:t>Líderes judeus</w:t>
      </w:r>
    </w:p>
    <w:p>
      <w:pPr>
        <w:pStyle w:val="ListBullet"/>
        <w:spacing w:line="240" w:lineRule="auto"/>
        <w:ind w:left="720"/>
      </w:pPr>
      <w:r>
        <w:rPr>
          <w:lang w:val="pt_PT" w:bidi="pt_PT"/>
        </w:rPr>
      </w:r>
      <w:r>
        <w:rPr>
          <w:lang w:val="pt_PT" w:bidi="pt_PT"/>
        </w:rPr>
        <w:t>Mulheres religiosas influentes</w:t>
      </w:r>
    </w:p>
    <w:p>
      <w:pPr>
        <w:pStyle w:val="ListBullet"/>
        <w:spacing w:line="240" w:lineRule="auto"/>
        <w:ind w:left="720"/>
      </w:pPr>
      <w:r>
        <w:rPr>
          <w:lang w:val="pt_PT" w:bidi="pt_PT"/>
        </w:rPr>
      </w:r>
      <w:r>
        <w:rPr>
          <w:lang w:val="pt_PT" w:bidi="pt_PT"/>
        </w:rPr>
        <w:t>Líderes homens da cidade</w:t>
      </w:r>
    </w:p>
    <w:p>
      <w:pPr>
        <w:pStyle w:val="ListBullet"/>
        <w:spacing w:line="240" w:lineRule="auto"/>
        <w:ind w:left="720"/>
      </w:pPr>
      <w:r>
        <w:rPr>
          <w:lang w:val="pt_PT" w:bidi="pt_PT"/>
        </w:rPr>
      </w:r>
      <w:r>
        <w:rPr>
          <w:lang w:val="pt_PT" w:bidi="pt_PT"/>
        </w:rPr>
        <w:t>Seguidores de Jesus em Antioquia da Pisídia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começa em Antioquia da Pisídia. Paulo acabou de terminar sua mensagem sobre o perdão dos pecados por meio de Jesus. Prestem atenção à cronologia no início dessa história. Paulo e Barnabé deixam a sinagoga. Enquanto eles saíam, as pessoas imploram, ou pedem fortemente para voltar e ensinar no dia seguinte de adoração. Então a multidão é rejeitada, provavelmente pelos líderes judeus. Está implícito que Paulo e Barnabé deixam a sinagoga antes dos líderes deixarem as pessoas sairem.</w:t>
      </w:r>
    </w:p>
    <w:p>
      <w:pPr/>
      <w:r>
        <w:rPr>
          <w:lang w:val="pt_PT" w:bidi="pt_PT"/>
        </w:rPr>
      </w:r>
      <w:r>
        <w:rPr>
          <w:lang w:val="pt_PT" w:bidi="pt_PT"/>
        </w:rPr>
        <w:t>Depois que Paulo e Barnabé deixam a sinagoga, alguns judeus e não judeus que se tornaram plenamente judeus os seguem. Seguir geralmente significa caminhar atrás de alguém, mas como Paulo e Barnabé falam com as pessoas que os seguem, eles provavelmente caminham juntos.</w:t>
      </w:r>
    </w:p>
    <w:p>
      <w:pPr/>
      <w:r>
        <w:rPr>
          <w:lang w:val="pt_PT" w:bidi="pt_PT"/>
        </w:rPr>
      </w:r>
      <w:r>
        <w:rPr>
          <w:lang w:val="pt_PT" w:bidi="pt_PT"/>
        </w:rPr>
        <w:t>Uma semana depois, no sábado, a maioria das pessoas em Antioquia vem para ouvir Paulo e Barnabé falar. Essa multidão é principalmente composta por não judeus. A reunião provavelmente acontece na sinagoga.</w:t>
      </w:r>
    </w:p>
    <w:p>
      <w:pPr/>
      <w:r>
        <w:rPr>
          <w:lang w:val="pt_PT" w:bidi="pt_PT"/>
        </w:rPr>
      </w:r>
      <w:r>
        <w:rPr>
          <w:lang w:val="pt_PT" w:bidi="pt_PT"/>
        </w:rPr>
        <w:t>Os líderes judeus ficam com muito inveja e falam contra Paulo. A passagem diz que Paulo e Barnabé falaram, mas Paulo provavelmente é o falante. Quando Paulo responde aos líderes, a frase é importante. Como os líderes judeus rejeitam a mensagem de Deus sobre Jesus, eles não merecem a vida eterna. Essas são duas ações relacionadas, não duas ações separadas. A primeira ação, rejeitando a mensagem de Deus, resulta na segunda ação, não merecendo a vida eterna. Também é importante entender que como os judeus em Antioquia rejeitam a mensagem de Deus sobre Jesus, Paulo e Barnabé compartilham a mensagem com as pessoas não judias lá. A palavra "porque" quando Paulo diz: "Porque assim o Senhor nos ordenou", indica a razão pela qual eles agora dizem aos não judeus sobre Jesus. Deus os ordenou.</w:t>
      </w:r>
    </w:p>
    <w:p>
      <w:pPr/>
      <w:r>
        <w:rPr>
          <w:lang w:val="pt_PT" w:bidi="pt_PT"/>
        </w:rPr>
      </w:r>
      <w:r>
        <w:rPr>
          <w:lang w:val="pt_PT" w:bidi="pt_PT"/>
        </w:rPr>
        <w:t>Os não judeus estão se alegrando continuamente e dizendo que a mensagem do Senhor Jesus é maravilhosa. Mais e mais pessoas ouvem a mensagem sobre Jesus em toda a região. Aqui, região significa o território ao redor e não se refere a nenhuma área específica do país. Não é apenas Paulo e Barnabé que compartilham as boas novas de Jesus. Novos seguidores de Jesus falam sobre as boas novas, e mais e mais pessoas crêem.</w:t>
      </w:r>
    </w:p>
    <w:p>
      <w:pPr/>
      <w:r>
        <w:rPr>
          <w:lang w:val="pt_PT" w:bidi="pt_PT"/>
        </w:rPr>
      </w:r>
      <w:r>
        <w:rPr>
          <w:lang w:val="pt_PT" w:bidi="pt_PT"/>
        </w:rPr>
        <w:t>Mas os líderes judeus usam algumas mulheres religiosas influentes e homens da cidade para se opor a Paulo e Barnabé. "Mas" contrasta o que os crentes estão fazendo para contar aos outros sobre Jesus e o que os judeus estão fazendo para se opor a eles. Paulo e Barnabé são forçados a deixar a cidade. Antes de eles sairem, em resposta aos judeus que os haviam rejeitado, Paulo e Barnabé sacudiam a poeira de seus pés. Isso provavelmente envolve tirar suas sandálias e sacudi-las. Sacudir a poeira de seus pés, ou sandálias, é uma ação simbólica. Indica que Deus rejeitou esses judeus e os punirá, porque eles rejeitaram sua mensagem sobre o Senhor Jesus. Jesus disse a seus discípulos para sacudir a poeira de seus pés quando as pessoas os rejeitaram e sua mensagem.</w:t>
      </w:r>
    </w:p>
    <w:p>
      <w:pPr/>
      <w:r>
        <w:rPr>
          <w:lang w:val="pt_PT" w:bidi="pt_PT"/>
        </w:rPr>
      </w:r>
      <w:r>
        <w:rPr>
          <w:lang w:val="pt_PT" w:bidi="pt_PT"/>
        </w:rPr>
        <w:t xml:space="preserve">A multidão irada força Paulo e Barnabé a deixar Antioquia da Pisídia. Eles vão para Icônio, uma cidade com muitas pessoas perto de uma cadeia montanhosa. Enquanto isso, os seguidores de Jesus em Antioquia se alegram continuamente e são empoderados pelo Espírito Santo. </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Não judeus que se tornaram plenamente judeus</w:t>
      </w:r>
    </w:p>
    <w:p>
      <w:pPr>
        <w:pStyle w:val="ListBullet"/>
        <w:spacing w:line="240" w:lineRule="auto"/>
        <w:ind w:left="720"/>
      </w:pPr>
      <w:r>
        <w:rPr>
          <w:lang w:val="pt_PT" w:bidi="pt_PT"/>
        </w:rPr>
      </w:r>
      <w:r>
        <w:rPr>
          <w:lang w:val="pt_PT" w:bidi="pt_PT"/>
        </w:rPr>
        <w:t>Líderes judeus</w:t>
      </w:r>
    </w:p>
    <w:p>
      <w:pPr>
        <w:pStyle w:val="ListBullet"/>
        <w:spacing w:line="240" w:lineRule="auto"/>
        <w:ind w:left="720"/>
      </w:pPr>
      <w:r>
        <w:rPr>
          <w:lang w:val="pt_PT" w:bidi="pt_PT"/>
        </w:rPr>
      </w:r>
      <w:r>
        <w:rPr>
          <w:lang w:val="pt_PT" w:bidi="pt_PT"/>
        </w:rPr>
        <w:t>Mulheres religiosas influentes</w:t>
      </w:r>
    </w:p>
    <w:p>
      <w:pPr>
        <w:pStyle w:val="ListBullet"/>
        <w:spacing w:line="240" w:lineRule="auto"/>
        <w:ind w:left="720"/>
      </w:pPr>
      <w:r>
        <w:rPr>
          <w:lang w:val="pt_PT" w:bidi="pt_PT"/>
        </w:rPr>
      </w:r>
      <w:r>
        <w:rPr>
          <w:lang w:val="pt_PT" w:bidi="pt_PT"/>
        </w:rPr>
        <w:t>Homens líderes da cidade</w:t>
      </w:r>
    </w:p>
    <w:p>
      <w:pPr>
        <w:pStyle w:val="ListBullet"/>
        <w:spacing w:line="240" w:lineRule="auto"/>
        <w:ind w:left="720"/>
      </w:pPr>
      <w:r>
        <w:rPr>
          <w:lang w:val="pt_PT" w:bidi="pt_PT"/>
        </w:rPr>
      </w:r>
      <w:r>
        <w:rPr>
          <w:lang w:val="pt_PT" w:bidi="pt_PT"/>
        </w:rPr>
        <w:t>Seguidores de Jesus em Antioquia da Pisídia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termina sua mensagem na sinagoga em Antioquia da Pisídia. Judeus e não judeus estão lá. Enquanto Paulo e Barnabé deixavam a sinagoga, as pessoas que ouviram a mensagem de Paulo imploram para ele voltar e falar sobre as mesmas coisas no dia seguinte de adoração. As pessoas deixam a sinagoga. Alguns judeus e não judeus que haviam se tornado plenamente judeus seguem Paulo e Barnabé. Paulo e Barnabé falam com eles e exortam-nos a continuar confiando nas boas novas de salvação por meio de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e os que se converteram ao judaísmo plenamente que seguem Paulo e Barnabé: "Como vocês se sentindo?" Você pode ouvir coisas como: "Exultante com a graça de Deus", "Interessado em ouvir mais" e "Contente por Deus ter enviado Paulo aqui".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semana seguinte, no dia da adoração, quase toda a cidade vem para a sinagoga. Judeus e um grande número de não judeus querem ouvir Paulo e Barnabé ensinar a mensagem de Deus sobre Jesus. Mas quando alguns dos líderes judeus veem as enormes multidões, eles ficam com inveja. Eles falam duramente contra Paulo e a mensagem de Paulo.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líderes judeus: "Como vocês estão se sentindo?" Você pode ouvir coisas como: "Indignado com todos esses não judeus vindo aqui", "Ressentido", e "Irado com essa mensagem de salvação para os não judeus".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 Barnabé respondem aos líderes judeus com ousadia, sem medo: "Tínhamos que falar a palavra de Deus sobre Jesus para vocês primeiro. Mas vocês rejeitaram a mensagem! Isso prova que vocês não merecem a vida eterna. Então agora entregamos a mensagem aos não judeus. Porque isso é o que o Senhor nos ordenou: 'Fiz de vocês uma luz para os não judeus, para trazer a salvação até os confins da terra'". Quando os não judeus ouvem isso, eles estão muito felizes e louvam a palavra do Senhor. Todas as pessoas que foram escolhidas por Deus para a vida eterna crêem e se tornam seguidores de Jesus. Então a mensagem de Deus sobre Jesus se espalha por toda a região.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Paulo e Barnabé: "Como vocês estão se sentindo?" Você pode ouvir coisas como: "Satisfeito por tantos crerem", "Grato pela salvação ser para todas as pessoas", e "Animado com a nova igreja aqui".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os líderes judeus usam algumas mulheres religiosas influentes e homens da cidade para se opor a Paulo e Barnabé. Els criam uma multidão para ferir Paulo e Barnabé por causa de sua mensagem, e forçá-los a deixar a cidade.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às mulheres influentes e principais líderes: "Como vocês estão se sentindo?" Você pode ouvir coisas como: "Feliz por causar problemas a esses estrangeiros", "Revoltado com essa nova mensagem", e "Feliz por tê-los feito sair".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Paulo e Barnabé saíam, eles tiram suas sandálias e sacudiam a poeira delas como um sinal de rejeição. Paulo e Barnabé vão para Icônio. E os crentes em Antioquia se alegram e estão cheios do Espírito de 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seguidores de Jesus em Antioquia: "Como vocês estão se sentindo?" Você pode ouvir coisas como: "Forte na fé", "Inspirado a compartilhar a mensagem", e "Orgulhoso de ser um seguidor de Jesus".</w:t>
      </w:r>
    </w:p>
    <w:p>
      <w:pPr>
        <w:pStyle w:val="ListBullet"/>
        <w:spacing w:line="240" w:lineRule="auto"/>
        <w:ind w:left="720"/>
      </w:pPr>
      <w:r>
        <w:rPr>
          <w:lang w:val="pt_PT" w:bidi="pt_PT"/>
        </w:rPr>
      </w:r>
      <w:r>
        <w:rPr>
          <w:lang w:val="pt_PT" w:bidi="pt_PT"/>
        </w:rPr>
        <w:t>Pergunte a Paulo e Barnabé: "Como vocês estão se sentindo?" Você pode ouvir coisas como: "Triste com a descrença em Antioquia", "Feliz por sofrer por Jesus", e "Me perguntando se isso é como os doze discípulos de Jesus se sentem quando eles são rejeitados".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Paulo e Barnabé deixam a sinagoga. Enquanto eles saíam, as pessoas imploram a Paulo e Barnabé para ensinar novamente no próximo sábado. Uma </w:t>
      </w:r>
      <w:r>
        <w:rPr>
          <w:b/>
          <w:lang w:val="pt_PT" w:bidi="pt_PT"/>
        </w:rPr>
        <w:t>sinagoga</w:t>
      </w:r>
      <w:r>
        <w:rPr>
          <w:lang w:val="pt_PT" w:bidi="pt_PT"/>
        </w:rPr>
        <w:t xml:space="preserve"> é um edifício onde os judeus se reúnem para adorar a Deus. O </w:t>
      </w:r>
      <w:r>
        <w:rPr>
          <w:b/>
          <w:lang w:val="pt_PT" w:bidi="pt_PT"/>
        </w:rPr>
        <w:t>sábado</w:t>
      </w:r>
      <w:r>
        <w:rPr>
          <w:lang w:val="pt_PT" w:bidi="pt_PT"/>
        </w:rPr>
        <w:t xml:space="preserve"> é o dia judaico de adoração, do pôr do sol de sexta-feira ao pôr do sol no sábado. Consulte o Glossário Mestre para mais informações sobre </w:t>
      </w:r>
      <w:r>
        <w:rPr>
          <w:lang w:val="pt_PT" w:bidi="pt_PT"/>
        </w:rPr>
        <w:t>sinagoga</w:t>
      </w:r>
      <w:r>
        <w:rPr>
          <w:lang w:val="pt_PT" w:bidi="pt_PT"/>
        </w:rPr>
        <w:t xml:space="preserve"> e </w:t>
      </w:r>
      <w:r>
        <w:rPr>
          <w:lang w:val="pt_PT" w:bidi="pt_PT"/>
        </w:rPr>
        <w:t>sábado</w:t>
      </w:r>
      <w:r>
        <w:rPr>
          <w:lang w:val="pt_PT" w:bidi="pt_PT"/>
        </w:rPr>
        <w:t>. Use a mesma palavra que você usou em histórias anteriores para "sinagoga" e "sábado".</w:t>
      </w:r>
    </w:p>
    <w:p>
      <w:pPr/>
      <w:r>
        <w:rPr>
          <w:lang w:val="pt_PT" w:bidi="pt_PT"/>
        </w:rPr>
      </w:r>
      <w:r>
        <w:rPr>
          <w:lang w:val="pt_PT" w:bidi="pt_PT"/>
        </w:rPr>
        <w:t xml:space="preserve">Muitos judeus e prosélitos tementes a Deus seguem Paulo e Barnabé. Os </w:t>
      </w:r>
      <w:r>
        <w:rPr>
          <w:b/>
          <w:lang w:val="pt_PT" w:bidi="pt_PT"/>
        </w:rPr>
        <w:t>judeus</w:t>
      </w:r>
      <w:r>
        <w:rPr>
          <w:lang w:val="pt_PT" w:bidi="pt_PT"/>
        </w:rPr>
        <w:t xml:space="preserve"> são israelitas, ou descendentes do filho de Abraão, Isaque. Consulte o Glossário Mestre para mais infomrações sobre </w:t>
      </w:r>
      <w:r>
        <w:rPr>
          <w:lang w:val="pt_PT" w:bidi="pt_PT"/>
        </w:rPr>
        <w:t>judeus</w:t>
      </w:r>
      <w:r>
        <w:rPr>
          <w:lang w:val="pt_PT" w:bidi="pt_PT"/>
        </w:rPr>
        <w:t xml:space="preserve">. Use a memsa palavra que você usou em histórias anteiores para "judeus". Os </w:t>
      </w:r>
      <w:r>
        <w:rPr>
          <w:b/>
          <w:lang w:val="pt_PT" w:bidi="pt_PT"/>
        </w:rPr>
        <w:t>prosélitos tementes a Deus</w:t>
      </w:r>
      <w:r>
        <w:rPr>
          <w:lang w:val="pt_PT" w:bidi="pt_PT"/>
        </w:rPr>
        <w:t xml:space="preserve">, ou convertidos devotos do judaísmo, eram homens não judeus que passaram a crer em Deus, adorá-lo e também seguir todos os rituais necessários para se tornarem plenamente judeus. Eles são considerados convertidos plenos e podem se tornar membros oficiais da sinagoga. Paulo e Barnabé exortam os judeus e convertidos devotos a confiar na graça de Deus. A </w:t>
      </w:r>
      <w:r>
        <w:rPr>
          <w:b/>
          <w:lang w:val="pt_PT" w:bidi="pt_PT"/>
        </w:rPr>
        <w:t>graça</w:t>
      </w:r>
      <w:r>
        <w:rPr>
          <w:lang w:val="pt_PT" w:bidi="pt_PT"/>
        </w:rPr>
        <w:t xml:space="preserve"> de Deus é quando Deus mostra amor às pessoas indignas. Deus aceita pecadores indignos por meio de Jesus. Consulte o Glossário Mestre para mais informações sobre </w:t>
      </w:r>
      <w:r>
        <w:rPr>
          <w:lang w:val="pt_PT" w:bidi="pt_PT"/>
        </w:rPr>
        <w:t>graça</w:t>
      </w:r>
      <w:r>
        <w:rPr>
          <w:lang w:val="pt_PT" w:bidi="pt_PT"/>
        </w:rPr>
        <w:t>. Use a mesma palavra que você usou em histórias anteriores para "graça".</w:t>
      </w:r>
    </w:p>
    <w:p>
      <w:pPr/>
      <w:r>
        <w:rPr>
          <w:lang w:val="pt_PT" w:bidi="pt_PT"/>
        </w:rPr>
      </w:r>
      <w:r>
        <w:rPr>
          <w:lang w:val="pt_PT" w:bidi="pt_PT"/>
        </w:rPr>
        <w:t xml:space="preserve">No dia seguinte do dia de adoração para os judeus, muitas pessoas vêm para ouvir a palavra do Senhor. A </w:t>
      </w:r>
      <w:r>
        <w:rPr>
          <w:b/>
          <w:lang w:val="pt_PT" w:bidi="pt_PT"/>
        </w:rPr>
        <w:t>palavra do Senhor</w:t>
      </w:r>
      <w:r>
        <w:rPr>
          <w:lang w:val="pt_PT" w:bidi="pt_PT"/>
        </w:rPr>
        <w:t xml:space="preserve"> é a mensgem sobre o Senhor Jesus, ou a mensagem de Deus sobre Jesus. Os líderes judeus ficam invejosos e insultantes, ou </w:t>
      </w:r>
      <w:r>
        <w:rPr>
          <w:lang w:val="pt_PT" w:bidi="pt_PT"/>
        </w:rPr>
        <w:t>blasfemos</w:t>
      </w:r>
      <w:r>
        <w:rPr>
          <w:lang w:val="pt_PT" w:bidi="pt_PT"/>
        </w:rPr>
        <w:t xml:space="preserve">. </w:t>
      </w:r>
      <w:r>
        <w:rPr>
          <w:b/>
          <w:lang w:val="pt_PT" w:bidi="pt_PT"/>
        </w:rPr>
        <w:t>Injuriar ou blasfêmar</w:t>
      </w:r>
      <w:r>
        <w:rPr>
          <w:lang w:val="pt_PT" w:bidi="pt_PT"/>
        </w:rPr>
        <w:t xml:space="preserve"> é repreender alguém, falar muito duramente com alguém, ou atacar alguém com alegações falsas. Paulo e Barnabé disseram que eles tinham que pregar a </w:t>
      </w:r>
      <w:r>
        <w:rPr>
          <w:b/>
          <w:lang w:val="pt_PT" w:bidi="pt_PT"/>
        </w:rPr>
        <w:t>palavra de Deus</w:t>
      </w:r>
      <w:r>
        <w:rPr>
          <w:lang w:val="pt_PT" w:bidi="pt_PT"/>
        </w:rPr>
        <w:t xml:space="preserve">, ou a mensagem sobre Jesus, aos judeus primeiro. Mas como os judeus se julgam indignos da vida eterna, Paulo e Barnabé levam a mensagem para os gentios. </w:t>
      </w:r>
      <w:r>
        <w:rPr>
          <w:b/>
          <w:lang w:val="pt_PT" w:bidi="pt_PT"/>
        </w:rPr>
        <w:t>Vida eterna</w:t>
      </w:r>
      <w:r>
        <w:rPr>
          <w:lang w:val="pt_PT" w:bidi="pt_PT"/>
        </w:rPr>
        <w:t xml:space="preserve"> significa uma vida que nunca termina. As pessoas recebem a vida eterna quando se afastam de seus pecados, voltam para Deus e confiam em Jesus. Quando alguém deixa Jesus governar sua vida, eles experimentam uma nova qualidade de vida na terra e depois da morte. Os </w:t>
      </w:r>
      <w:r>
        <w:rPr>
          <w:b/>
          <w:lang w:val="pt_PT" w:bidi="pt_PT"/>
        </w:rPr>
        <w:t>gentios</w:t>
      </w:r>
      <w:r>
        <w:rPr>
          <w:lang w:val="pt_PT" w:bidi="pt_PT"/>
        </w:rPr>
        <w:t xml:space="preserve"> são não judeus, ou pessoas que não nasceram de ascendência judaica. Consulte o Glossário Mestre para mais informações sobre </w:t>
      </w:r>
      <w:r>
        <w:rPr>
          <w:lang w:val="pt_PT" w:bidi="pt_PT"/>
        </w:rPr>
        <w:t>vida eterna</w:t>
      </w:r>
      <w:r>
        <w:rPr>
          <w:lang w:val="pt_PT" w:bidi="pt_PT"/>
        </w:rPr>
        <w:t xml:space="preserve"> e </w:t>
      </w:r>
      <w:r>
        <w:rPr>
          <w:lang w:val="pt_PT" w:bidi="pt_PT"/>
        </w:rPr>
        <w:t>gentios</w:t>
      </w:r>
      <w:r>
        <w:rPr>
          <w:lang w:val="pt_PT" w:bidi="pt_PT"/>
        </w:rPr>
        <w:t xml:space="preserve">. Use a mesma palavra que você usou em histórias anteriores para "vida eterna" e "gentios". </w:t>
      </w:r>
    </w:p>
    <w:p>
      <w:pPr/>
      <w:r>
        <w:rPr>
          <w:lang w:val="pt_PT" w:bidi="pt_PT"/>
        </w:rPr>
      </w:r>
      <w:r>
        <w:rPr>
          <w:lang w:val="pt_PT" w:bidi="pt_PT"/>
        </w:rPr>
        <w:t xml:space="preserve">O Senhor ordenou que Paulo e Barnabé fossem uma luz para os gentios e levassem a mensagem de salvação de Deus para os confins da terra. Aqui, </w:t>
      </w:r>
      <w:r>
        <w:rPr>
          <w:b/>
          <w:lang w:val="pt_PT" w:bidi="pt_PT"/>
        </w:rPr>
        <w:t>Senhor</w:t>
      </w:r>
      <w:r>
        <w:rPr>
          <w:lang w:val="pt_PT" w:bidi="pt_PT"/>
        </w:rPr>
        <w:t xml:space="preserve"> significa o Senhor Deus. </w:t>
      </w:r>
      <w:r>
        <w:rPr>
          <w:b/>
          <w:lang w:val="pt_PT" w:bidi="pt_PT"/>
        </w:rPr>
        <w:t>Salvação</w:t>
      </w:r>
      <w:r>
        <w:rPr>
          <w:lang w:val="pt_PT" w:bidi="pt_PT"/>
        </w:rPr>
        <w:t xml:space="preserve"> é resgate da punição dos pecados por meio de Jesus. Consulte o Glossário Mestre para mais informações sobre </w:t>
      </w:r>
      <w:r>
        <w:rPr>
          <w:lang w:val="pt_PT" w:bidi="pt_PT"/>
        </w:rPr>
        <w:t>Senhor</w:t>
      </w:r>
      <w:r>
        <w:rPr>
          <w:lang w:val="pt_PT" w:bidi="pt_PT"/>
        </w:rPr>
        <w:t xml:space="preserve"> e </w:t>
      </w:r>
      <w:r>
        <w:rPr>
          <w:lang w:val="pt_PT" w:bidi="pt_PT"/>
        </w:rPr>
        <w:t>salvação</w:t>
      </w:r>
      <w:r>
        <w:rPr>
          <w:lang w:val="pt_PT" w:bidi="pt_PT"/>
        </w:rPr>
        <w:t xml:space="preserve">. Use a palavra que você usou em histórias anteriores para "Senhor e salvação". </w:t>
      </w:r>
      <w:r>
        <w:rPr>
          <w:b/>
          <w:lang w:val="pt_PT" w:bidi="pt_PT"/>
        </w:rPr>
        <w:t>Confins da terra</w:t>
      </w:r>
      <w:r>
        <w:rPr>
          <w:lang w:val="pt_PT" w:bidi="pt_PT"/>
        </w:rPr>
        <w:t xml:space="preserve"> é uma maneira de dizer em todos os lugares do mundo.</w:t>
      </w:r>
    </w:p>
    <w:p>
      <w:pPr/>
      <w:r>
        <w:rPr>
          <w:lang w:val="pt_PT" w:bidi="pt_PT"/>
        </w:rPr>
      </w:r>
      <w:r>
        <w:rPr>
          <w:lang w:val="pt_PT" w:bidi="pt_PT"/>
        </w:rPr>
        <w:t xml:space="preserve">Os gentios estão muito felizes e honram a palavra do Senhor. Mas os líderes judeus agitam perseguição contra Paulo e Barnabé. </w:t>
      </w:r>
      <w:r>
        <w:rPr>
          <w:b/>
          <w:lang w:val="pt_PT" w:bidi="pt_PT"/>
        </w:rPr>
        <w:t>Agitar</w:t>
      </w:r>
      <w:r>
        <w:rPr>
          <w:lang w:val="pt_PT" w:bidi="pt_PT"/>
        </w:rPr>
        <w:t xml:space="preserve"> é uma maneira de dizer que os líderes fizeram outras pessoas </w:t>
      </w:r>
      <w:r>
        <w:rPr>
          <w:b/>
          <w:lang w:val="pt_PT" w:bidi="pt_PT"/>
        </w:rPr>
        <w:t>perseguirem</w:t>
      </w:r>
      <w:r>
        <w:rPr>
          <w:lang w:val="pt_PT" w:bidi="pt_PT"/>
        </w:rPr>
        <w:t xml:space="preserve">, ou se opor prejudicialmente a Paulo e Barnabé. Consulte o Glossário Mestre para mais informações sobre </w:t>
      </w:r>
      <w:r>
        <w:rPr>
          <w:lang w:val="pt_PT" w:bidi="pt_PT"/>
        </w:rPr>
        <w:t>perseguição</w:t>
      </w:r>
      <w:r>
        <w:rPr>
          <w:lang w:val="pt_PT" w:bidi="pt_PT"/>
        </w:rPr>
        <w:t>. Use a mesma palavra que você usou em histórias anteriores para "perseguição".</w:t>
      </w:r>
    </w:p>
    <w:p>
      <w:pPr/>
      <w:r>
        <w:rPr>
          <w:lang w:val="pt_PT" w:bidi="pt_PT"/>
        </w:rPr>
      </w:r>
      <w:r>
        <w:rPr>
          <w:lang w:val="pt_PT" w:bidi="pt_PT"/>
        </w:rPr>
        <w:t xml:space="preserve">Paulo e Barnabé são forçados a deixar a cidade. Eles </w:t>
      </w:r>
      <w:r>
        <w:rPr>
          <w:b/>
          <w:lang w:val="pt_PT" w:bidi="pt_PT"/>
        </w:rPr>
        <w:t>sacudiam a poeira de seus pés</w:t>
      </w:r>
      <w:r>
        <w:rPr>
          <w:lang w:val="pt_PT" w:bidi="pt_PT"/>
        </w:rPr>
        <w:t xml:space="preserve"> enquanto saíam. Isso provavelmente envolve tirar suas sandálias e sacudi-las. Sacudir a poeira de seus pés, ou sandálias, é uma ação simbólica. Indica que Deus rejeitou esses judeus e os punirá, porque eles rejeitaram sua mensagem sobre o Senhor Jesus.</w:t>
      </w:r>
    </w:p>
    <w:p>
      <w:pPr/>
      <w:r>
        <w:rPr>
          <w:lang w:val="pt_PT" w:bidi="pt_PT"/>
        </w:rPr>
      </w:r>
      <w:r>
        <w:rPr>
          <w:lang w:val="pt_PT" w:bidi="pt_PT"/>
        </w:rPr>
        <w:t>Em sua cultura, que tipos de ações mostram que você rejeitou alguém? Que tipos de ações mostram que Deus rejeitou alguém? Em sua cultura, que frase você podem usar para expressar sacudir a poeira de seus pés?</w:t>
      </w:r>
    </w:p>
    <w:p>
      <w:pPr/>
      <w:r>
        <w:rPr>
          <w:lang w:val="pt_PT" w:bidi="pt_PT"/>
        </w:rPr>
      </w:r>
      <w:r>
        <w:rPr>
          <w:lang w:val="pt_PT" w:bidi="pt_PT"/>
        </w:rPr>
        <w:t xml:space="preserve">Os discípulos se alegram e estão cheios do Espírito Santo. Aqui, </w:t>
      </w:r>
      <w:r>
        <w:rPr>
          <w:b/>
          <w:lang w:val="pt_PT" w:bidi="pt_PT"/>
        </w:rPr>
        <w:t>discípulos</w:t>
      </w:r>
      <w:r>
        <w:rPr>
          <w:lang w:val="pt_PT" w:bidi="pt_PT"/>
        </w:rPr>
        <w:t xml:space="preserve"> se refere aos seguidores de Jesus em Antioquia. O </w:t>
      </w:r>
      <w:r>
        <w:rPr>
          <w:b/>
          <w:lang w:val="pt_PT" w:bidi="pt_PT"/>
        </w:rPr>
        <w:t>Espírito Santo</w:t>
      </w:r>
      <w:r>
        <w:rPr>
          <w:lang w:val="pt_PT" w:bidi="pt_PT"/>
        </w:rPr>
        <w:t xml:space="preserve"> é o Espírito de Deus, dado às pessoas que se convertem de seu pecado e se voltam para Deus crendo em Jesus. Consulte o Glossário Mestre para mais sobre </w:t>
      </w:r>
      <w:r>
        <w:rPr>
          <w:lang w:val="pt_PT" w:bidi="pt_PT"/>
        </w:rPr>
        <w:t>discípulos</w:t>
      </w:r>
      <w:r>
        <w:rPr>
          <w:lang w:val="pt_PT" w:bidi="pt_PT"/>
        </w:rPr>
        <w:t xml:space="preserve"> e sobre o </w:t>
      </w:r>
      <w:r>
        <w:rPr>
          <w:lang w:val="pt_PT" w:bidi="pt_PT"/>
        </w:rPr>
        <w:t>Espírito Santo</w:t>
      </w:r>
      <w:r>
        <w:rPr>
          <w:lang w:val="pt_PT" w:bidi="pt_PT"/>
        </w:rPr>
        <w:t>. Use a mesma palavra que você usou em histórias anteriores para o "Espírito Santo".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14:1–7</w:t>
      </w:r>
      <w:r>
        <w:rPr>
          <w:lang w:val="pt_PT" w:bidi="pt_PT"/>
        </w:rPr>
      </w:r>
    </w:p>
    <w:p>
      <w:pPr>
        <w:pStyle w:val="Heading3"/>
      </w:pPr>
      <w:r>
        <w:rPr>
          <w:lang w:val="pt_PT" w:bidi="pt_PT"/>
        </w:rPr>
        <w:t>Ouvir e Sentir</w:t>
      </w:r>
    </w:p>
    <w:p>
      <w:pPr/>
      <w:r>
        <w:rPr>
          <w:lang w:val="pt_PT" w:bidi="pt_PT"/>
        </w:rPr>
      </w:r>
      <w:r>
        <w:rPr>
          <w:lang w:val="pt_PT" w:bidi="pt_PT"/>
        </w:rPr>
        <w:t>Ouçam Atos 14.1–7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Paulo e Barnabé contaram as boas novas sobre Jesus em Antioquia da Pisídia. No entanto, os líderes judeus não estavam satisfeitos. Paulo e Barnabé foram perseguidos e forçados a deixar o distrito. Eles foram para Icônio. Icônio está na região da Frígia, dentro da província romana da Galácia.</w:t>
      </w:r>
    </w:p>
    <w:p>
      <w:pPr/>
      <w:r>
        <w:rPr>
          <w:lang w:val="pt_PT" w:bidi="pt_PT"/>
        </w:rPr>
      </w:r>
      <w:r>
        <w:rPr>
          <w:lang w:val="pt_PT" w:bidi="pt_PT"/>
        </w:rPr>
        <w:t xml:space="preserve">Mostre um mapa que inclua </w:t>
      </w:r>
      <w:r>
        <w:rPr>
          <w:lang w:val="pt_PT" w:bidi="pt_PT"/>
        </w:rPr>
        <w:t>Antioquia da Pisídia e Icônio, ambas na região da Frígia; e as cidades de Listra e Derbe, ambas na região da Licaônia</w:t>
      </w:r>
      <w:r>
        <w:rPr>
          <w:lang w:val="pt_PT" w:bidi="pt_PT"/>
        </w:rPr>
        <w:t>.</w:t>
      </w:r>
    </w:p>
    <w:p>
      <w:pPr/>
      <w:r>
        <w:rPr>
          <w:lang w:val="pt_PT" w:bidi="pt_PT"/>
        </w:rPr>
      </w:r>
      <w:r>
        <w:rPr>
          <w:lang w:val="pt_PT" w:bidi="pt_PT"/>
        </w:rPr>
        <w:t>A partir desse ponto, Lucas dá relatos mais breves das paradas de Paulo em suas jornadas missionárias. Isso provavelmente é porque Paulo ensinou mensagens semelhantes à que ele deu em Antioquia da Pisídia. Além disso, a mensagem de Paulo tem um efeito semelhante em todas as cidades, para onde ele tenha ido.</w:t>
      </w:r>
    </w:p>
    <w:p>
      <w:pPr/>
      <w:r>
        <w:rPr>
          <w:lang w:val="pt_PT" w:bidi="pt_PT"/>
        </w:rPr>
      </w:r>
      <w:r>
        <w:rPr>
          <w:lang w:val="pt_PT" w:bidi="pt_PT"/>
        </w:rPr>
        <w:t>Paulo e Barnabé vão para a sinagoda de Icônio primeiro, assim como eles fizeram em Antioquia da Pisídia. A sinagoga é onde judeus e não judeus que acreditam e adoram a Deus se encontram para adorá-lo.</w:t>
      </w:r>
    </w:p>
    <w:p>
      <w:pPr/>
      <w:r>
        <w:rPr>
          <w:lang w:val="pt_PT" w:bidi="pt_PT"/>
        </w:rPr>
      </w:r>
      <w:r>
        <w:rPr>
          <w:lang w:val="pt_PT" w:bidi="pt_PT"/>
        </w:rPr>
        <w:t xml:space="preserve">Mostre uma imagem de uma </w:t>
      </w:r>
      <w:r>
        <w:rPr>
          <w:lang w:val="pt_PT" w:bidi="pt_PT"/>
        </w:rPr>
        <w:t>sinagoga</w:t>
      </w:r>
      <w:r>
        <w:rPr>
          <w:lang w:val="pt_PT" w:bidi="pt_PT"/>
        </w:rPr>
        <w:t>.</w:t>
      </w:r>
    </w:p>
    <w:p>
      <w:pPr/>
      <w:r>
        <w:rPr>
          <w:lang w:val="pt_PT" w:bidi="pt_PT"/>
        </w:rPr>
      </w:r>
      <w:r>
        <w:rPr>
          <w:lang w:val="pt_PT" w:bidi="pt_PT"/>
        </w:rPr>
        <w:t>Os judeus e os não judeus que acreditam e adoram a Deus sabem que Deus enviará um salvador prometido. Paulo diz a eles que o salvador prometido é Jesus, e muitos deles acreditam. Lembre-se de que Paulo disse às pessoas em Antioquia da Pisídia que eles não poderiam ser salvos tentando cumprir as leis de Moisés, mas apenas por meio de Jesus. Paulo provavelmente diz algo semelhante em Icônio. Alguns judeus ficam muito irados. Eles agitam os não judeus e envenenam suas mentes contra os irmãos. Isso significa que os judeus irados fazem muitos não judeus ficarem irados e amargos contra os seguidores de Jesus. Os irmãos são Paulo, Barnabé e os crentes.</w:t>
      </w:r>
    </w:p>
    <w:p>
      <w:pPr/>
      <w:r>
        <w:rPr>
          <w:lang w:val="pt_PT" w:bidi="pt_PT"/>
        </w:rPr>
      </w:r>
      <w:r>
        <w:rPr>
          <w:lang w:val="pt_PT" w:bidi="pt_PT"/>
        </w:rPr>
        <w:t>Pense em uma história em sua cultura, onde um grupo de pessoas virou outras pessoas contra um grupo que elas não gostavam. Em seu idioma, como vocês descrevem alguém que faz outra pessoa ficar irada com alguém que ela não gosta?</w:t>
      </w:r>
    </w:p>
    <w:p>
      <w:pPr/>
      <w:r>
        <w:rPr>
          <w:lang w:val="pt_PT" w:bidi="pt_PT"/>
        </w:rPr>
      </w:r>
      <w:r>
        <w:rPr>
          <w:lang w:val="pt_PT" w:bidi="pt_PT"/>
        </w:rPr>
        <w:t>Mesmo que muitas pessoas se opusem a eles, Paulo e Barnabé reconhecem que eles têm um trabalho a fazer. Os novos crentes deveriam ser ensinados e fortalecidos na fé, como Jesus havia ordenado depois de encontrar Paulo na estrada para Damasco. Paulo e Barnabé falam com ousadia, confiando em Jesus sem medo. Isso é semelhante a quando Pedro e João continuaram pregando com ousadia depois de serem ameaçados pelos líderes judeus.</w:t>
      </w:r>
    </w:p>
    <w:p>
      <w:pPr/>
      <w:r>
        <w:rPr>
          <w:lang w:val="pt_PT" w:bidi="pt_PT"/>
        </w:rPr>
      </w:r>
      <w:r>
        <w:rPr>
          <w:lang w:val="pt_PT" w:bidi="pt_PT"/>
        </w:rPr>
        <w:t>Paulo e Barnabé falam a palavra de sua graça, ou a mensagem de que Deus salva as pessoas indignas que confiam em Jesus. Deus não salva as pessoas que pensam que podem agradá-lo obedecendo às leis judaicas. Jesus testemunha, ou testifica, da palavra de sua graça. Jesus prova que a mensagem de Paulo e Barnabé Jesus permite que Paulo e Barnabé façam sinais e maravilhas, ou milagres. Paulo e Barnabé provavelmente curam as pessoas. Jesus muitas vezes mostrou seu poder por meio da cura, e agora ele mostra seu poder por meio de Paulo e Barnabé. Os milagres também apoiam a mensagem de Paulo de que a salvação é por meio da fé, não por meio de obedecer à lei judaica.</w:t>
      </w:r>
    </w:p>
    <w:p>
      <w:pPr/>
      <w:r>
        <w:rPr>
          <w:lang w:val="pt_PT" w:bidi="pt_PT"/>
        </w:rPr>
      </w:r>
      <w:r>
        <w:rPr>
          <w:lang w:val="pt_PT" w:bidi="pt_PT"/>
        </w:rPr>
        <w:t>Em sua cultura, como alguém prova que o que eles estão dizendo é verdade? Que tipo de evidência eles fornecem?</w:t>
      </w:r>
    </w:p>
    <w:p>
      <w:pPr/>
      <w:r>
        <w:rPr>
          <w:lang w:val="pt_PT" w:bidi="pt_PT"/>
        </w:rPr>
      </w:r>
      <w:r>
        <w:rPr>
          <w:lang w:val="pt_PT" w:bidi="pt_PT"/>
        </w:rPr>
        <w:t>Paulo e Barnabé continuam a ensinar e realizar sinais. Enquanto isso, as pessoas na cidade tomam partido. Alguns acreditam na mensagem de Paulo e Barnabé, e alguns concordam com os judeus incrédulos que estão virando as pessoas contra Paulo e Barnabé. O grupo contra Paulo e Barnabé provavelmente se transforma em uma multidão violenta. Eles fazem um plano para apedrejar Paulo e Barnabé. Mas Paulo e Barnabé descobrem sobre o plano e vão para a região da Licaônia. Eles não fogem por medo, mas usam cautela e bom julgamento para que possam continuar seu trabalho. Paulo e Barnabé viajam livremente por toda a região da Licaônia, incluindo as cidades de Listra e Derbe. Listra fica a cerca de 30 quilômetros ao sul de Icônio, e Derbe fica a outros 96 quilômetros ao sul de Listra.</w:t>
      </w:r>
    </w:p>
    <w:p>
      <w:pPr/>
      <w:r>
        <w:rPr>
          <w:lang w:val="pt_PT" w:bidi="pt_PT"/>
        </w:rPr>
      </w:r>
      <w:r>
        <w:rPr>
          <w:lang w:val="pt_PT" w:bidi="pt_PT"/>
        </w:rPr>
        <w:t xml:space="preserve">Mostre um mapa que inclua </w:t>
      </w:r>
      <w:r>
        <w:rPr>
          <w:lang w:val="pt_PT" w:bidi="pt_PT"/>
        </w:rPr>
        <w:t>Antioquia da Pisídia e Icônio, ambas na região da Frígia; e as cidades de Listra e Derbe, ambas na região da Licaônia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é composta de três cenas.</w:t>
      </w:r>
    </w:p>
    <w:p>
      <w:pPr/>
      <w:r>
        <w:rPr>
          <w:lang w:val="pt_PT" w:bidi="pt_PT"/>
        </w:rPr>
      </w:r>
      <w:r>
        <w:rPr>
          <w:b/>
          <w:lang w:val="pt_PT" w:bidi="pt_PT"/>
        </w:rPr>
        <w:t>Primeira cena:</w:t>
      </w:r>
      <w:r>
        <w:rPr>
          <w:lang w:val="pt_PT" w:bidi="pt_PT"/>
        </w:rPr>
        <w:t xml:space="preserve"> em Icônio, Paulo e Barnabé ensinam as boas novas de Jesus na sinagoga. Muitos judeus e não judeus, ou gregos, crêem em Jesus. Os judeus que não crêem deixam os não judeus chateados e os colocam contra Paulo e Barnabé.</w:t>
      </w:r>
    </w:p>
    <w:p>
      <w:pPr/>
      <w:r>
        <w:rPr>
          <w:lang w:val="pt_PT" w:bidi="pt_PT"/>
        </w:rPr>
      </w:r>
      <w:r>
        <w:rPr>
          <w:b/>
          <w:lang w:val="pt_PT" w:bidi="pt_PT"/>
        </w:rPr>
        <w:t>Segunda cena:</w:t>
      </w:r>
      <w:r>
        <w:rPr>
          <w:lang w:val="pt_PT" w:bidi="pt_PT"/>
        </w:rPr>
        <w:t xml:space="preserve"> Paulo e Barnabé ficam um longo tempo ensinando e realizando milagres pelo poder de Deus. Algumas pessoas em Icônio concordam com Paulo e Barnabé. Outros concordam com os judeus que estavam contra Paulo e Barnabé.</w:t>
      </w:r>
    </w:p>
    <w:p>
      <w:pPr/>
      <w:r>
        <w:rPr>
          <w:lang w:val="pt_PT" w:bidi="pt_PT"/>
        </w:rPr>
      </w:r>
      <w:r>
        <w:rPr>
          <w:b/>
          <w:lang w:val="pt_PT" w:bidi="pt_PT"/>
        </w:rPr>
        <w:t>Terceira cena:</w:t>
      </w:r>
      <w:r>
        <w:rPr>
          <w:lang w:val="pt_PT" w:bidi="pt_PT"/>
        </w:rPr>
        <w:t xml:space="preserve"> os não judeus incrédulos, judeus e seus líderes fazem um plano para ferir e apedrejar Paulo e Barnabé. Paulo e Barnabé descobrem e vão para Listra, Derbe e outras áreas na região da Licaônia. Eles continuam a pregar as boas novas de Jesus para onde quer que vão.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Gregos (ou não judeus) que acreditam e adoram a Deus</w:t>
      </w:r>
    </w:p>
    <w:p>
      <w:pPr>
        <w:pStyle w:val="ListBullet"/>
        <w:spacing w:line="240" w:lineRule="auto"/>
        <w:ind w:left="720"/>
      </w:pPr>
      <w:r>
        <w:rPr>
          <w:lang w:val="pt_PT" w:bidi="pt_PT"/>
        </w:rPr>
      </w:r>
      <w:r>
        <w:rPr>
          <w:lang w:val="pt_PT" w:bidi="pt_PT"/>
        </w:rPr>
        <w:t>Gentios, também chamados de gregos ou não judeus</w:t>
      </w:r>
    </w:p>
    <w:p>
      <w:pPr>
        <w:pStyle w:val="ListBullet"/>
        <w:spacing w:line="240" w:lineRule="auto"/>
        <w:ind w:left="720"/>
      </w:pPr>
      <w:r>
        <w:rPr>
          <w:lang w:val="pt_PT" w:bidi="pt_PT"/>
        </w:rPr>
      </w:r>
      <w:r>
        <w:rPr>
          <w:lang w:val="pt_PT" w:bidi="pt_PT"/>
        </w:rPr>
        <w:t>Judeus e não judeus que acreditam que Jesus é o salvador prometido</w:t>
      </w:r>
    </w:p>
    <w:p>
      <w:pPr>
        <w:pStyle w:val="ListBullet"/>
        <w:spacing w:line="240" w:lineRule="auto"/>
        <w:ind w:left="720"/>
      </w:pPr>
      <w:r>
        <w:rPr>
          <w:lang w:val="pt_PT" w:bidi="pt_PT"/>
        </w:rPr>
      </w:r>
      <w:r>
        <w:rPr>
          <w:lang w:val="pt_PT" w:bidi="pt_PT"/>
        </w:rPr>
        <w:t>Líderes dos judeus e não judeus em Icônio</w:t>
      </w:r>
    </w:p>
    <w:p>
      <w:pPr>
        <w:pStyle w:val="ListBullet"/>
        <w:spacing w:line="240" w:lineRule="auto"/>
        <w:ind w:left="720"/>
      </w:pPr>
      <w:r>
        <w:rPr>
          <w:lang w:val="pt_PT" w:bidi="pt_PT"/>
        </w:rPr>
      </w:r>
      <w:r>
        <w:rPr>
          <w:lang w:val="pt_PT" w:bidi="pt_PT"/>
        </w:rPr>
        <w:t>Pessoas que vivem em Listra, Derbe e outras áreas na Licaônia.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Paulo e Barnabé foram perseguidos em Antioquia da Pisídia e tiveram que sair daquela região. Eles vão para Icônio, onde essa história acontece e a primeira cena começa. Muitos gregos vivem aqui, bem como alguns judeus e romanos.</w:t>
      </w:r>
    </w:p>
    <w:p>
      <w:pPr/>
      <w:r>
        <w:rPr>
          <w:lang w:val="pt_PT" w:bidi="pt_PT"/>
        </w:rPr>
      </w:r>
      <w:r>
        <w:rPr>
          <w:lang w:val="pt_PT" w:bidi="pt_PT"/>
        </w:rPr>
        <w:t>É importante observar que algumas traduções começam essa passagem com: "A mesma coisa aconteceu em Icônio". Paulo e Barnabé têm o mesmo tipo de experiência em Icônio que eles tinham em Antioquia. Outras traduções simplesmente dizem que eles foram "como de costume" para a sinagoga, se referindo a seu padrão de ir para a sinagoga primeiro.</w:t>
      </w:r>
    </w:p>
    <w:p>
      <w:pPr/>
      <w:r>
        <w:rPr>
          <w:lang w:val="pt_PT" w:bidi="pt_PT"/>
        </w:rPr>
      </w:r>
      <w:r>
        <w:rPr>
          <w:lang w:val="pt_PT" w:bidi="pt_PT"/>
        </w:rPr>
        <w:t>É importante observar que Paulo e Barnabé discursaram de forma eficaz, ou convincentemente. Eles falam de uma maneira que um grande número de judeus e gregos crêem em Jesus. Gregoa é gentios, ou não judeus, cujas famílias são originalmente da Grécia. No entanto, Lucas pode ter se referido a todos os não judeus, uma vez que os gregos não são os únicos não judeus que vivem em Icônio. Aqui, "um grande número" provavelmente significa várias centenas.</w:t>
      </w:r>
    </w:p>
    <w:p>
      <w:pPr/>
      <w:r>
        <w:rPr>
          <w:lang w:val="pt_PT" w:bidi="pt_PT"/>
        </w:rPr>
      </w:r>
      <w:r>
        <w:rPr>
          <w:lang w:val="pt_PT" w:bidi="pt_PT"/>
        </w:rPr>
        <w:t>Os judeus que não criam provocavam os não judeus. Eles envenenam suas mentes contra os irmãos, que são Paulo, Barnabé e aqueles que acreditavam em Jesus. Isso significa que os judeus viram os sentimentos dos não judeus contra os crentes, ou fazem eles ficarem irados com os crentes.</w:t>
      </w:r>
    </w:p>
    <w:p>
      <w:pPr/>
      <w:r>
        <w:rPr>
          <w:lang w:val="pt_PT" w:bidi="pt_PT"/>
        </w:rPr>
      </w:r>
      <w:r>
        <w:rPr>
          <w:lang w:val="pt_PT" w:bidi="pt_PT"/>
        </w:rPr>
        <w:t>A segunda cena começa com uma palavra de conexão, como "portanto" ou "assim". A palavra de conexão mostra que como muitas pessoas em Icônio crêem em Jesus, Paulo e Barnabé ficam um longo tempo para ensiná-los. Aqui, "um longo tempo" provavelmente se refere a várias semanas. Paulo e Barnabé confiam em Jesus para ensinar a palavra de sua graça com ousadia, sem medo. "Sua" se refere ao Senhor Jesus. Jesus confirma que a palavra de sua graça é verdadeira. Jesus concede sinais e maravilhas para serem feitas por suas mãos. "Por suas mãos" é uma expressão que significa que Jesus permite que Paulo e Barnabé façam milagres.</w:t>
      </w:r>
    </w:p>
    <w:p>
      <w:pPr/>
      <w:r>
        <w:rPr>
          <w:lang w:val="pt_PT" w:bidi="pt_PT"/>
        </w:rPr>
      </w:r>
      <w:r>
        <w:rPr>
          <w:lang w:val="pt_PT" w:bidi="pt_PT"/>
        </w:rPr>
        <w:t>Na terceira cena, as pessoas que se recusam a acreditar na mensagem de Paulo e Barnabé tomam partido, ou concordam com os judeus incrédulos. Esse grupo provavelmente cresce e se torna uma multidão furiosa. Há uma conspiração entre esses não judeus, judeus incrédulos, e seus líderes. "Conspirar" é uma maneira de dizer que eles estavam planejando fazer algo ruim, nesse caso ferir e apedrejar Paulo e Barnabé. Apedrejamento é um método judaico de matar pessoas, então provavelmente apenas os líderes judeus estão envolvidos. No entanto, "líderes" também poderiam incluir os não judeus que governam a cidade.</w:t>
      </w:r>
    </w:p>
    <w:p>
      <w:pPr/>
      <w:r>
        <w:rPr>
          <w:lang w:val="pt_PT" w:bidi="pt_PT"/>
        </w:rPr>
      </w:r>
      <w:r>
        <w:rPr>
          <w:lang w:val="pt_PT" w:bidi="pt_PT"/>
        </w:rPr>
        <w:t>Paulo e Barnabé descobrem sobre o plano e vão para Listra e Derbe, cidades na região da Licaônia. Listra e Derbe são as únicas grandes cidades na região. Paulo e Barnabé compartilham as boas novas de Jesus nas cidades menores e zonas rurales da Licaônia, também. Eles provavelmente se movem livremente pela região.</w:t>
      </w:r>
    </w:p>
    <w:p>
      <w:pPr/>
      <w:r>
        <w:rPr>
          <w:lang w:val="pt_PT" w:bidi="pt_PT"/>
        </w:rPr>
      </w:r>
      <w:r>
        <w:rPr>
          <w:lang w:val="pt_PT" w:bidi="pt_PT"/>
        </w:rPr>
        <w:t xml:space="preserve">Mostre um mapa que inclua </w:t>
      </w:r>
      <w:r>
        <w:rPr>
          <w:lang w:val="pt_PT" w:bidi="pt_PT"/>
        </w:rPr>
        <w:t>Antioquia da Pisídia e Icônio, ambas na região da Frígia; e as cidades de Listra e Derbe, ambas na região da Licaônia</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Judeus</w:t>
      </w:r>
    </w:p>
    <w:p>
      <w:pPr>
        <w:pStyle w:val="ListBullet"/>
        <w:spacing w:line="240" w:lineRule="auto"/>
        <w:ind w:left="720"/>
      </w:pPr>
      <w:r>
        <w:rPr>
          <w:lang w:val="pt_PT" w:bidi="pt_PT"/>
        </w:rPr>
      </w:r>
      <w:r>
        <w:rPr>
          <w:lang w:val="pt_PT" w:bidi="pt_PT"/>
        </w:rPr>
        <w:t>Gregos (ou não judeus) que acreditam e adoram a Deus</w:t>
      </w:r>
    </w:p>
    <w:p>
      <w:pPr>
        <w:pStyle w:val="ListBullet"/>
        <w:spacing w:line="240" w:lineRule="auto"/>
        <w:ind w:left="720"/>
      </w:pPr>
      <w:r>
        <w:rPr>
          <w:lang w:val="pt_PT" w:bidi="pt_PT"/>
        </w:rPr>
      </w:r>
      <w:r>
        <w:rPr>
          <w:lang w:val="pt_PT" w:bidi="pt_PT"/>
        </w:rPr>
        <w:t>Gentios, também chamados de gregos ou não judeus</w:t>
      </w:r>
    </w:p>
    <w:p>
      <w:pPr>
        <w:pStyle w:val="ListBullet"/>
        <w:spacing w:line="240" w:lineRule="auto"/>
        <w:ind w:left="720"/>
      </w:pPr>
      <w:r>
        <w:rPr>
          <w:lang w:val="pt_PT" w:bidi="pt_PT"/>
        </w:rPr>
      </w:r>
      <w:r>
        <w:rPr>
          <w:lang w:val="pt_PT" w:bidi="pt_PT"/>
        </w:rPr>
        <w:t>Judeus e não judeus que acreditam que Jesus é o salvador prometido</w:t>
      </w:r>
    </w:p>
    <w:p>
      <w:pPr>
        <w:pStyle w:val="ListBullet"/>
        <w:spacing w:line="240" w:lineRule="auto"/>
        <w:ind w:left="720"/>
      </w:pPr>
      <w:r>
        <w:rPr>
          <w:lang w:val="pt_PT" w:bidi="pt_PT"/>
        </w:rPr>
      </w:r>
      <w:r>
        <w:rPr>
          <w:lang w:val="pt_PT" w:bidi="pt_PT"/>
        </w:rPr>
        <w:t>Líderes dos judeus e não judeus em Icônio</w:t>
      </w:r>
    </w:p>
    <w:p>
      <w:pPr>
        <w:pStyle w:val="ListBullet"/>
        <w:spacing w:line="240" w:lineRule="auto"/>
        <w:ind w:left="720"/>
      </w:pPr>
      <w:r>
        <w:rPr>
          <w:lang w:val="pt_PT" w:bidi="pt_PT"/>
        </w:rPr>
      </w:r>
      <w:r>
        <w:rPr>
          <w:lang w:val="pt_PT" w:bidi="pt_PT"/>
        </w:rPr>
        <w:t>Pessoas que vivem em Listra e Derbe</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Depois de serem forçados a deixar Antioquia da Pisidia, Paulo e Barnabé chegam a Icônio. Eles vão primeiro para a sinagoga, como de costume. Eles falam tão bem que muitas pessoas na sinagoga acreditam em Jesus — tanto judeus quanto gregos que acreditam e adoram a Deus.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Paulo e Barnabé: "Como vocês estão se sentindo?" Você pode ouvir coisas como: “Muito feliz com a fidelidade de Deus”, “Feliz pelos crentes”, e “Feliz por termos vindo aqui”.</w:t>
      </w:r>
    </w:p>
    <w:p>
      <w:pPr>
        <w:pStyle w:val="ListBullet"/>
        <w:spacing w:line="240" w:lineRule="auto"/>
        <w:ind w:left="720"/>
      </w:pPr>
      <w:r>
        <w:rPr>
          <w:lang w:val="pt_PT" w:bidi="pt_PT"/>
        </w:rPr>
      </w:r>
      <w:r>
        <w:rPr>
          <w:lang w:val="pt_PT" w:bidi="pt_PT"/>
        </w:rPr>
        <w:t>Pergunte os novos cristãos: "Como vocês estão se sentindo?" Você pode ouvir coisas como: “Surpreso, o salvador prometido veio”, “Grato pela mensagem”, e “Liberto da lei judaica”.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 sinagoga, há muitos judeus que se recusam a acreditar na mensagem de Paulo e Barnabé sobre Jesus. Eles falam com os não judeus para virá-los contra Paulo e Barnabé.</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judeus incrédulos: "Como vocês estão se sentindo?" Você pode ouvir coisas como: "Irado", "Insultado" e "Com ódio".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Por haver tantos novos seguidores de Jesus, Paulo e Barnabé passam muito tempo em Icônio. Eles ensinam com ousadia e confiam em Jesus. Jesus prova que a mensagem de Paulo e Barnabé sobre graça é verdadeira dando a Paulo e Barnabé a capacidade de realizar milagres.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judeus e não judeus que acreditam em Jesus: “Como vocês estão se sentindo?” Você pode ouvir coisas como: “Surpreso”, “Convencido” e “Encorajado”.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cidade se divide em dois grupos. Algumas pessoas concordam com a mensagem de Paulo e Barnabé, e algumas pessoas concordam com os judeus incrédulos. As pessoas contra Paulo e Barnabé fazem um plano secreto para ferir e apedrejar Paulo e Barnabé.</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judeus e não judeus incrédulos: “Como vocês estão se sentindo?” Você pode ouvir coisas como: “Pronto para se livrar desses homens”, e “Irritado com a mudança em nossa cidade”, e “Com inveja pelas pessoas estarem seguindo Paulo e Barnabé”.</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 Barnabé descobrem sobre o plano de feri-los e apedrejá-los. Paulo e Barnabé vão para a região próxima da Licaônia. Paulo e Barnabé visitam as cidades de Listra, Derbe e outras áreas menores da Licaônia. Para todos os lugares que eles vão, eles continuam a pregar as boas novas sobre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 Paulo e Barnabé: "Como vocês estão se sentindo?" Você pode ouvir coisas como: “Confiante no plano de Deus”, “Grato pela chance de ensinar os outros”, e “Animado com o que Deus fará aqui”.</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Em Icônio, Paulo e Barnabé vão para a sinagoga judaica. Eles compartilham sua mensagem sobre Jesus. Muitos judeus e gregos passam a crer. Uma </w:t>
      </w:r>
      <w:r>
        <w:rPr>
          <w:b/>
          <w:lang w:val="pt_PT" w:bidi="pt_PT"/>
        </w:rPr>
        <w:t>sinagoga</w:t>
      </w:r>
      <w:r>
        <w:rPr>
          <w:lang w:val="pt_PT" w:bidi="pt_PT"/>
        </w:rPr>
        <w:t xml:space="preserve"> é um lugar onde judeus e não judeus que acreditam e adoram a Deus se encontram para adorar. Mostre uma imagem de uma </w:t>
      </w:r>
      <w:r>
        <w:rPr>
          <w:lang w:val="pt_PT" w:bidi="pt_PT"/>
        </w:rPr>
        <w:t>sinagoga</w:t>
      </w:r>
      <w:r>
        <w:rPr>
          <w:lang w:val="pt_PT" w:bidi="pt_PT"/>
        </w:rPr>
        <w:t xml:space="preserve">. Os </w:t>
      </w:r>
      <w:r>
        <w:rPr>
          <w:b/>
          <w:lang w:val="pt_PT" w:bidi="pt_PT"/>
        </w:rPr>
        <w:t>judeus</w:t>
      </w:r>
      <w:r>
        <w:rPr>
          <w:lang w:val="pt_PT" w:bidi="pt_PT"/>
        </w:rPr>
        <w:t xml:space="preserve"> são pessoas que descendem do filho de Abraão, Isaque. Consulte o Glossário Mestre para mais informações sobre </w:t>
      </w:r>
      <w:r>
        <w:rPr>
          <w:lang w:val="pt_PT" w:bidi="pt_PT"/>
        </w:rPr>
        <w:t>sinagoga</w:t>
      </w:r>
      <w:r>
        <w:rPr>
          <w:lang w:val="pt_PT" w:bidi="pt_PT"/>
        </w:rPr>
        <w:t xml:space="preserve"> e </w:t>
      </w:r>
      <w:r>
        <w:rPr>
          <w:lang w:val="pt_PT" w:bidi="pt_PT"/>
        </w:rPr>
        <w:t>judeus</w:t>
      </w:r>
      <w:r>
        <w:rPr>
          <w:lang w:val="pt_PT" w:bidi="pt_PT"/>
        </w:rPr>
        <w:t xml:space="preserve">. Use a mesma palavra que você usou em histórias anteriores para "sinagoga" e "judeus. </w:t>
      </w:r>
      <w:r>
        <w:rPr>
          <w:b/>
          <w:lang w:val="pt_PT" w:bidi="pt_PT"/>
        </w:rPr>
        <w:t>Gregos</w:t>
      </w:r>
      <w:r>
        <w:rPr>
          <w:lang w:val="pt_PT" w:bidi="pt_PT"/>
        </w:rPr>
        <w:t xml:space="preserve"> são não judeus cujas famílias são originalmente da Grécia. No entando, Lucas poderia estar se referindo a outros não judeus na sinagoga, não apenas os gregos.</w:t>
      </w:r>
    </w:p>
    <w:p>
      <w:pPr/>
      <w:r>
        <w:rPr>
          <w:lang w:val="pt_PT" w:bidi="pt_PT"/>
        </w:rPr>
      </w:r>
      <w:r>
        <w:rPr>
          <w:lang w:val="pt_PT" w:bidi="pt_PT"/>
        </w:rPr>
        <w:t xml:space="preserve">Os judeus incrédulos “agitam e envenenam as mentes” dos gentios contra os irmãos. </w:t>
      </w:r>
      <w:r>
        <w:rPr>
          <w:b/>
          <w:lang w:val="pt_PT" w:bidi="pt_PT"/>
        </w:rPr>
        <w:t>Agitar e envenenar suas mentes</w:t>
      </w:r>
      <w:r>
        <w:rPr>
          <w:lang w:val="pt_PT" w:bidi="pt_PT"/>
        </w:rPr>
        <w:t xml:space="preserve"> significa que os judeus fazem os gentios se tornarem maus e pensem em ameaçar os seguidores de Jesus. Eles viram seus sentimentos contra os crentes de uma maneira maligna. Aqui, os </w:t>
      </w:r>
      <w:r>
        <w:rPr>
          <w:b/>
          <w:lang w:val="pt_PT" w:bidi="pt_PT"/>
        </w:rPr>
        <w:t>irmãos</w:t>
      </w:r>
      <w:r>
        <w:rPr>
          <w:lang w:val="pt_PT" w:bidi="pt_PT"/>
        </w:rPr>
        <w:t xml:space="preserve"> se refere a Paulo, Barnabé e todos os outros crentes em Icônio. Os </w:t>
      </w:r>
      <w:r>
        <w:rPr>
          <w:b/>
          <w:lang w:val="pt_PT" w:bidi="pt_PT"/>
        </w:rPr>
        <w:t>gentios</w:t>
      </w:r>
      <w:r>
        <w:rPr>
          <w:lang w:val="pt_PT" w:bidi="pt_PT"/>
        </w:rPr>
        <w:t xml:space="preserve"> são pessoas que não são judias. Eles não são os descendentes de Abraão. Consulte o Glossário Mestre para informações sobre </w:t>
      </w:r>
      <w:r>
        <w:rPr>
          <w:lang w:val="pt_PT" w:bidi="pt_PT"/>
        </w:rPr>
        <w:t>gentios</w:t>
      </w:r>
      <w:r>
        <w:rPr>
          <w:lang w:val="pt_PT" w:bidi="pt_PT"/>
        </w:rPr>
        <w:t>. Use a mesma palavra que você usou em histórias anteriores para "gentios".</w:t>
      </w:r>
    </w:p>
    <w:p>
      <w:pPr/>
      <w:r>
        <w:rPr>
          <w:lang w:val="pt_PT" w:bidi="pt_PT"/>
        </w:rPr>
      </w:r>
      <w:r>
        <w:rPr>
          <w:lang w:val="pt_PT" w:bidi="pt_PT"/>
        </w:rPr>
        <w:t xml:space="preserve">Eles ficaram lá por um longo tempo. Aqui, algumas traduções dizem “os apóstolos”, mas tanto “eles” e “apóstolos” se referem a Paulo e Barnabé. Paulo e Barnabé são representantes e mensageiros de Jesus. Eles falam com ousadia, confiando no Senhor. O Senhor testemunha, ou prova que sua mensagem de graça é verdadeira, permitindo que eles realizem sinais e maravilhas. Aqui, </w:t>
      </w:r>
      <w:r>
        <w:rPr>
          <w:b/>
          <w:lang w:val="pt_PT" w:bidi="pt_PT"/>
        </w:rPr>
        <w:t>Senhor</w:t>
      </w:r>
      <w:r>
        <w:rPr>
          <w:lang w:val="pt_PT" w:bidi="pt_PT"/>
        </w:rPr>
        <w:t xml:space="preserve"> se refere ao Senhor Jesus. A mensagem de sua </w:t>
      </w:r>
      <w:r>
        <w:rPr>
          <w:b/>
          <w:lang w:val="pt_PT" w:bidi="pt_PT"/>
        </w:rPr>
        <w:t>graça</w:t>
      </w:r>
      <w:r>
        <w:rPr>
          <w:lang w:val="pt_PT" w:bidi="pt_PT"/>
        </w:rPr>
        <w:t xml:space="preserve"> é a mensagem de que Deus salva as pessoas indignas que confiam em Jesus. </w:t>
      </w:r>
      <w:r>
        <w:rPr>
          <w:b/>
          <w:lang w:val="pt_PT" w:bidi="pt_PT"/>
        </w:rPr>
        <w:t>Sinais</w:t>
      </w:r>
      <w:r>
        <w:rPr>
          <w:lang w:val="pt_PT" w:bidi="pt_PT"/>
        </w:rPr>
        <w:t xml:space="preserve"> são provas de que algo é verdade. Consulte o Glossário Mestre para mais sobre </w:t>
      </w:r>
      <w:r>
        <w:rPr>
          <w:lang w:val="pt_PT" w:bidi="pt_PT"/>
        </w:rPr>
        <w:t>Senhor</w:t>
      </w:r>
      <w:r>
        <w:rPr>
          <w:lang w:val="pt_PT" w:bidi="pt_PT"/>
        </w:rPr>
        <w:t xml:space="preserve">, </w:t>
      </w:r>
      <w:r>
        <w:rPr>
          <w:lang w:val="pt_PT" w:bidi="pt_PT"/>
        </w:rPr>
        <w:t>graça</w:t>
      </w:r>
      <w:r>
        <w:rPr>
          <w:lang w:val="pt_PT" w:bidi="pt_PT"/>
        </w:rPr>
        <w:t xml:space="preserve"> e </w:t>
      </w:r>
      <w:r>
        <w:rPr>
          <w:lang w:val="pt_PT" w:bidi="pt_PT"/>
        </w:rPr>
        <w:t>sinais</w:t>
      </w:r>
      <w:r>
        <w:rPr>
          <w:lang w:val="pt_PT" w:bidi="pt_PT"/>
        </w:rPr>
        <w:t>. Use a mesma palavra que você usou em histórias anteriores para "Senhor", "graça" e "sinais".</w:t>
      </w:r>
    </w:p>
    <w:p>
      <w:pPr/>
      <w:r>
        <w:rPr>
          <w:lang w:val="pt_PT" w:bidi="pt_PT"/>
        </w:rPr>
      </w:r>
      <w:r>
        <w:rPr>
          <w:lang w:val="pt_PT" w:bidi="pt_PT"/>
        </w:rPr>
        <w:t xml:space="preserve">A cidade toma partido, ou se divide em dois grupos. Alguns concordam com os judeus e gentios incrédulos, e alguns concordam com os apóstolos. </w:t>
      </w:r>
      <w:r>
        <w:rPr>
          <w:b/>
          <w:lang w:val="pt_PT" w:bidi="pt_PT"/>
        </w:rPr>
        <w:t>Apóstolo</w:t>
      </w:r>
      <w:r>
        <w:rPr>
          <w:lang w:val="pt_PT" w:bidi="pt_PT"/>
        </w:rPr>
        <w:t xml:space="preserve"> significa alguém que é enviado. Lembre-se de que o Espírito Santo conduz a igreja em Antioquia da Síria para enviar Barnabé e Paulo. Os apóstolos são crentes que Jesus escolhe para contar aos outros sobre ele. Aqui, "apóstolos" se refere a Paulo e Barnabé. Consulte o Glossário Mestre para mais informações sobre </w:t>
      </w:r>
      <w:r>
        <w:rPr>
          <w:lang w:val="pt_PT" w:bidi="pt_PT"/>
        </w:rPr>
        <w:t>apóstolos</w:t>
      </w:r>
      <w:r>
        <w:rPr>
          <w:lang w:val="pt_PT" w:bidi="pt_PT"/>
        </w:rPr>
        <w:t>. Use a mesma palavra que você usou em histórias anteriores para "apóstolos".</w:t>
      </w:r>
    </w:p>
    <w:p>
      <w:pPr/>
      <w:r>
        <w:rPr>
          <w:lang w:val="pt_PT" w:bidi="pt_PT"/>
        </w:rPr>
      </w:r>
      <w:r>
        <w:rPr>
          <w:lang w:val="pt_PT" w:bidi="pt_PT"/>
        </w:rPr>
        <w:t xml:space="preserve">Há uma "conspiração em andamento" entre os gentios incrédulos, judeus e seus líderes para atacar e apedrejar Paulo e Barnabé. </w:t>
      </w:r>
      <w:r>
        <w:rPr>
          <w:b/>
          <w:lang w:val="pt_PT" w:bidi="pt_PT"/>
        </w:rPr>
        <w:t>"Conspiração em andamento"</w:t>
      </w:r>
      <w:r>
        <w:rPr>
          <w:lang w:val="pt_PT" w:bidi="pt_PT"/>
        </w:rPr>
        <w:t xml:space="preserve"> é uma maneira de dizer que havia um plano para fazer algo ruim. Paulo e Barnabé descobrem sobre o plano e vão para Listra, Derbe e outras áreas na Licaônia. Eles continuam a pregar o evangelho. O </w:t>
      </w:r>
      <w:r>
        <w:rPr>
          <w:b/>
          <w:lang w:val="pt_PT" w:bidi="pt_PT"/>
        </w:rPr>
        <w:t>evangelho</w:t>
      </w:r>
      <w:r>
        <w:rPr>
          <w:lang w:val="pt_PT" w:bidi="pt_PT"/>
        </w:rPr>
        <w:t xml:space="preserve"> são as boas notícias de que Jesus esteve nesta terra, morreu por nossos pecados e foi ressuscitado dentre os mortos. Consulte o Glossário Mestre para mais informações sobre </w:t>
      </w:r>
      <w:r>
        <w:rPr>
          <w:lang w:val="pt_PT" w:bidi="pt_PT"/>
        </w:rPr>
        <w:t>evangelho</w:t>
      </w:r>
      <w:r>
        <w:rPr>
          <w:lang w:val="pt_PT" w:bidi="pt_PT"/>
        </w:rPr>
        <w:t>. Use a mesma palavra que você usou em histórias anteriores para "evangelho".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14:8–20</w:t>
      </w:r>
      <w:r>
        <w:rPr>
          <w:lang w:val="pt_PT" w:bidi="pt_PT"/>
        </w:rPr>
      </w:r>
    </w:p>
    <w:p>
      <w:pPr>
        <w:pStyle w:val="Heading3"/>
      </w:pPr>
      <w:r>
        <w:rPr>
          <w:lang w:val="pt_PT" w:bidi="pt_PT"/>
        </w:rPr>
        <w:t>Ouvir e Sentir</w:t>
      </w:r>
    </w:p>
    <w:p>
      <w:pPr/>
      <w:r>
        <w:rPr>
          <w:lang w:val="pt_PT" w:bidi="pt_PT"/>
        </w:rPr>
      </w:r>
      <w:r>
        <w:rPr>
          <w:lang w:val="pt_PT" w:bidi="pt_PT"/>
        </w:rPr>
        <w:t>Ouçam Atos 14.8–20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seção anterior, Paulo e Barnabé descobriram que havia gentios, não judeus e judeus que planejavam apedrejar Paulo e Barnabé. Portanto, Paulo e Barnabé foram para Listra. Paulo estava falando e um homem aleijado estava sentado na rua enquanto ele ouvia Paulo. Paulo olha diretamente para o homem aleijado e nota que o homem aleijado crê que ele pode ser curado. Paulo disse: “Fique de pé". O homem aleijado pulou e começou a caminhar.</w:t>
      </w:r>
    </w:p>
    <w:p>
      <w:pPr/>
      <w:r>
        <w:rPr>
          <w:lang w:val="pt_PT" w:bidi="pt_PT"/>
        </w:rPr>
      </w:r>
      <w:r>
        <w:rPr>
          <w:lang w:val="pt_PT" w:bidi="pt_PT"/>
        </w:rPr>
        <w:t>Pare aqui e discuta com a equipe de tradução as maneiras pelas quais as pessoas em sua cultura tratam os outros que têm deficiências.</w:t>
      </w:r>
    </w:p>
    <w:p>
      <w:pPr/>
      <w:r>
        <w:rPr>
          <w:lang w:val="pt_PT" w:bidi="pt_PT"/>
        </w:rPr>
      </w:r>
      <w:r>
        <w:rPr>
          <w:lang w:val="pt_PT" w:bidi="pt_PT"/>
        </w:rPr>
        <w:t>Uma multidão viu o que Paulo havia feito, e a multidão começou a gritar em seu idioma local; portanto, Paulo e Barnabé não estavam cientes do que estava acontecendo entre a multidão. A multidão chamada de Barnabé de Zeus, o principal deus grego e Paulo, Hernes, o mensageiro dos deuses, porque as pessoas muitas vezes adoravam Zeus e Hermes juntos, e Hermes falava em nome de Zeus. O templo de Zeus estava na entrada da cidade como protetor da cidade.</w:t>
      </w:r>
    </w:p>
    <w:p>
      <w:pPr/>
      <w:r>
        <w:rPr>
          <w:lang w:val="pt_PT" w:bidi="pt_PT"/>
        </w:rPr>
      </w:r>
      <w:r>
        <w:rPr>
          <w:lang w:val="pt_PT" w:bidi="pt_PT"/>
        </w:rPr>
        <w:t xml:space="preserve">Pare e olhe para uma imagem de um </w:t>
      </w:r>
      <w:r>
        <w:rPr>
          <w:b/>
          <w:lang w:val="pt_PT" w:bidi="pt_PT"/>
        </w:rPr>
        <w:t>portão da cidade romana</w:t>
      </w:r>
      <w:r>
        <w:rPr>
          <w:lang w:val="pt_PT" w:bidi="pt_PT"/>
        </w:rPr>
        <w:t>.</w:t>
      </w:r>
    </w:p>
    <w:p>
      <w:pPr/>
      <w:r>
        <w:rPr>
          <w:lang w:val="pt_PT" w:bidi="pt_PT"/>
        </w:rPr>
      </w:r>
      <w:r>
        <w:rPr>
          <w:lang w:val="pt_PT" w:bidi="pt_PT"/>
        </w:rPr>
        <w:t>O sacerdote de Zeus trouxe bois e guirlandas, que são flores que estão encaixadas juntas, para o portão para sacrificar por causa de Barnabé e Paulo. O portão pode se referir ao portão do templo, embora seja possível ser o portão da cidade ou o portão da casa onde Paulo e Barnabé estavam.</w:t>
      </w:r>
    </w:p>
    <w:p>
      <w:pPr/>
      <w:r>
        <w:rPr>
          <w:lang w:val="pt_PT" w:bidi="pt_PT"/>
        </w:rPr>
      </w:r>
      <w:r>
        <w:rPr>
          <w:lang w:val="pt_PT" w:bidi="pt_PT"/>
        </w:rPr>
        <w:t xml:space="preserve">Pare e olhe para uma imagem de </w:t>
      </w:r>
      <w:r>
        <w:rPr>
          <w:lang w:val="pt_PT" w:bidi="pt_PT"/>
        </w:rPr>
        <w:t>bois preparados para o sacrifício com coroas de flores</w:t>
      </w:r>
      <w:r>
        <w:rPr>
          <w:lang w:val="pt_PT" w:bidi="pt_PT"/>
        </w:rPr>
        <w:t>.</w:t>
      </w:r>
    </w:p>
    <w:p>
      <w:pPr/>
      <w:r>
        <w:rPr>
          <w:lang w:val="pt_PT" w:bidi="pt_PT"/>
        </w:rPr>
      </w:r>
      <w:r>
        <w:rPr>
          <w:lang w:val="pt_PT" w:bidi="pt_PT"/>
        </w:rPr>
        <w:t>Embora Paulo e Barnabé não entendessem o que a multidão estava planejando, uma vez que Paulo e Barnabé ouviram sobre o plano de sacrificar os bois a Paulo e Barnabé, Paulo e Barnabé rasgaram suas próprias roupas como um protesto sobre o que estava ocorrendo e correram para a multidão. Paulo e Barnabé explicaram que eles mesmos eram humanos, não deuses. Paulo e Barnabé explicaram ainda que eles estavam trazendo notícias de Deus, que fez todas as coisas. Paulo e Barnabé estavam explicando a diferença entre o Deus vivo e os ídolos. Enquanto Deus permitiu que as pessoas fizessem o que queriam, Deus provou que ele era real, fornecendo chuva e comida. Era difícil para Paulo e Barnabé impedir que a multidão fizesse sacrifícios.</w:t>
      </w:r>
    </w:p>
    <w:p>
      <w:pPr/>
      <w:r>
        <w:rPr>
          <w:lang w:val="pt_PT" w:bidi="pt_PT"/>
        </w:rPr>
      </w:r>
      <w:r>
        <w:rPr>
          <w:lang w:val="pt_PT" w:bidi="pt_PT"/>
        </w:rPr>
        <w:t>Dentro de sua cultura, há histórias de milagres que não vieram de Deus, e como vocês poderiam convencer os outros que aqueles que realizaram os milagres não eram de Deus?</w:t>
      </w:r>
    </w:p>
    <w:p>
      <w:pPr/>
      <w:r>
        <w:rPr>
          <w:lang w:val="pt_PT" w:bidi="pt_PT"/>
        </w:rPr>
      </w:r>
      <w:r>
        <w:rPr>
          <w:lang w:val="pt_PT" w:bidi="pt_PT"/>
        </w:rPr>
        <w:t>Algum tempo depois, judeus vieram de Antioquia, que ficava a 100 quilômetros de distância, e de Icônio para persuadir a multidão a pensar mal sobre Paulo e Barnabé. Portanto, os judeus jogaram pedras em Paulo em uma tentativa de matá-lo. Os judeus acreditavam que Paulo estava morto e arrastaram-no para fora da cidade.</w:t>
      </w:r>
    </w:p>
    <w:p>
      <w:pPr/>
      <w:r>
        <w:rPr>
          <w:lang w:val="pt_PT" w:bidi="pt_PT"/>
        </w:rPr>
      </w:r>
      <w:r>
        <w:rPr>
          <w:lang w:val="pt_PT" w:bidi="pt_PT"/>
        </w:rPr>
        <w:t>Os discípulos, provavelmente novos crentes de Listra, ficaram em torno de Paulo e ele então se levantou e entrou na a cidade. No dia seguinte, Paulo e Barnabé foram para outra cidade, Derbe. Isso mostrou que Paulo estava plenamente curado.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Paulo e Barnabé estão em Listra pregando as boas novas. Paulo diz a um homem aleijado para se levantar, e o homem aleijado é curado, pula e caminha.</w:t>
      </w:r>
    </w:p>
    <w:p>
      <w:pPr/>
      <w:r>
        <w:rPr>
          <w:lang w:val="pt_PT" w:bidi="pt_PT"/>
        </w:rPr>
      </w:r>
      <w:r>
        <w:rPr>
          <w:b/>
          <w:lang w:val="pt_PT" w:bidi="pt_PT"/>
        </w:rPr>
        <w:t>Segunda cena:</w:t>
      </w:r>
      <w:r>
        <w:rPr>
          <w:lang w:val="pt_PT" w:bidi="pt_PT"/>
        </w:rPr>
        <w:t xml:space="preserve"> as multidões acreditam que Barnabé e Paulo são os deuses gregos Zeus e Hermes respectivamente, e então o sacerdote de Zeus traz bois e flores para sacrificar.</w:t>
      </w:r>
    </w:p>
    <w:p>
      <w:pPr/>
      <w:r>
        <w:rPr>
          <w:lang w:val="pt_PT" w:bidi="pt_PT"/>
        </w:rPr>
      </w:r>
      <w:r>
        <w:rPr>
          <w:b/>
          <w:lang w:val="pt_PT" w:bidi="pt_PT"/>
        </w:rPr>
        <w:t>Terceira cena:</w:t>
      </w:r>
      <w:r>
        <w:rPr>
          <w:lang w:val="pt_PT" w:bidi="pt_PT"/>
        </w:rPr>
        <w:t xml:space="preserve"> os apóstolos Barnabé e Paulo ouvem sobre o sacrifício e imploram à multidão para não sacrificar a eles.</w:t>
      </w:r>
    </w:p>
    <w:p>
      <w:pPr/>
      <w:r>
        <w:rPr>
          <w:lang w:val="pt_PT" w:bidi="pt_PT"/>
        </w:rPr>
      </w:r>
      <w:r>
        <w:rPr>
          <w:b/>
          <w:lang w:val="pt_PT" w:bidi="pt_PT"/>
        </w:rPr>
        <w:t>Quarta cena:</w:t>
      </w:r>
      <w:r>
        <w:rPr>
          <w:lang w:val="pt_PT" w:bidi="pt_PT"/>
        </w:rPr>
        <w:t xml:space="preserve"> mais tarde, alguns judeus de Antioquia e Icônio persuadem a multidão a ser contra Paulo e Barnabé, e os judeus apedrejam Paulo e o arrastam para fora da cidade.</w:t>
      </w:r>
    </w:p>
    <w:p>
      <w:pPr/>
      <w:r>
        <w:rPr>
          <w:lang w:val="pt_PT" w:bidi="pt_PT"/>
        </w:rPr>
      </w:r>
      <w:r>
        <w:rPr>
          <w:b/>
          <w:lang w:val="pt_PT" w:bidi="pt_PT"/>
        </w:rPr>
        <w:t>Quinta cena:</w:t>
      </w:r>
      <w:r>
        <w:rPr>
          <w:lang w:val="pt_PT" w:bidi="pt_PT"/>
        </w:rPr>
        <w:t xml:space="preserve"> enquanto os discípulos se reuniam em torno de Paulo pensando que ele está morto, Paulo se levanta e entra na cidade.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Homem aleijado</w:t>
      </w:r>
    </w:p>
    <w:p>
      <w:pPr>
        <w:pStyle w:val="ListBullet"/>
        <w:spacing w:line="240" w:lineRule="auto"/>
        <w:ind w:left="720"/>
      </w:pPr>
      <w:r>
        <w:rPr>
          <w:lang w:val="pt_PT" w:bidi="pt_PT"/>
        </w:rPr>
      </w:r>
      <w:r>
        <w:rPr>
          <w:lang w:val="pt_PT" w:bidi="pt_PT"/>
        </w:rPr>
        <w:t>Multidão licaônica (múltiplas pessoas)</w:t>
      </w:r>
    </w:p>
    <w:p>
      <w:pPr>
        <w:pStyle w:val="ListBullet"/>
        <w:spacing w:line="240" w:lineRule="auto"/>
        <w:ind w:left="720"/>
      </w:pPr>
      <w:r>
        <w:rPr>
          <w:lang w:val="pt_PT" w:bidi="pt_PT"/>
        </w:rPr>
      </w:r>
      <w:r>
        <w:rPr>
          <w:lang w:val="pt_PT" w:bidi="pt_PT"/>
        </w:rPr>
        <w:t>O sacerdote de Zeus</w:t>
      </w:r>
    </w:p>
    <w:p>
      <w:pPr>
        <w:pStyle w:val="ListBullet"/>
        <w:spacing w:line="240" w:lineRule="auto"/>
        <w:ind w:left="720"/>
      </w:pPr>
      <w:r>
        <w:rPr>
          <w:lang w:val="pt_PT" w:bidi="pt_PT"/>
        </w:rPr>
      </w:r>
      <w:r>
        <w:rPr>
          <w:lang w:val="pt_PT" w:bidi="pt_PT"/>
        </w:rPr>
        <w:t>Judeus de Antioquia e Icônio (múltiplas pessoas)</w:t>
      </w:r>
    </w:p>
    <w:p>
      <w:pPr>
        <w:pStyle w:val="ListBullet"/>
        <w:spacing w:line="240" w:lineRule="auto"/>
        <w:ind w:left="720"/>
      </w:pPr>
      <w:r>
        <w:rPr>
          <w:lang w:val="pt_PT" w:bidi="pt_PT"/>
        </w:rPr>
      </w:r>
      <w:r>
        <w:rPr>
          <w:lang w:val="pt_PT" w:bidi="pt_PT"/>
        </w:rPr>
        <w:t>Discípulos (múltiplas pessoas)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 Inclua o seguinte:</w:t>
      </w:r>
    </w:p>
    <w:p>
      <w:pPr/>
      <w:r>
        <w:rPr>
          <w:lang w:val="pt_PT" w:bidi="pt_PT"/>
        </w:rPr>
      </w:r>
      <w:r>
        <w:rPr>
          <w:lang w:val="pt_PT" w:bidi="pt_PT"/>
        </w:rPr>
        <w:t>Na cena 1, Paulo e Barnabé estão pregando nas ruas de Listra. Há um homem aleijado que está ouvindo Paulo. Paulo olha diretamente para o homem aleijado e nota que o homem aleijado crê que ele pode ser curado. Paulo diz ao homem aleijado para ficar de pé. O homem aleijado pula imediatamente e caminha. É importante lembrar que esse homem foi aleijado desde o nascimento, então ele nunca foi capaz de caminhar antes.</w:t>
      </w:r>
    </w:p>
    <w:p>
      <w:pPr/>
      <w:r>
        <w:rPr>
          <w:lang w:val="pt_PT" w:bidi="pt_PT"/>
        </w:rPr>
      </w:r>
      <w:r>
        <w:rPr>
          <w:lang w:val="pt_PT" w:bidi="pt_PT"/>
        </w:rPr>
        <w:t>Na cena 2, a multidão licaônica vê o homem aleijado pular e caminhar. A multidão acredita que os deuses desceram na forma de homens. A multidão começa a gritar em voz alta em seu próprio idioma, porque eles estão impressionados com as ações de Paulo. A multidão pensa que Barnabé é Zeus, o chefe dos deuses, e que Paulo é Hermes, o mensageiro de Zeus. A multidão se move para os portões da cidade onde estava o templo de Zeus. O sacerdote de Zeus traz bois e coroas de flores para oferecer um sacrifício a Zeus. É importante lembrar que durante essa cena, Paulo e Barnabé não sabem o que está acontecendo, porque eles não podem entender o idioma.</w:t>
      </w:r>
    </w:p>
    <w:p>
      <w:pPr/>
      <w:r>
        <w:rPr>
          <w:lang w:val="pt_PT" w:bidi="pt_PT"/>
        </w:rPr>
      </w:r>
      <w:r>
        <w:rPr>
          <w:lang w:val="pt_PT" w:bidi="pt_PT"/>
        </w:rPr>
        <w:t>Na cena 3, Paulo e Barnabé descobrem que a multidão licaônica está planejando sacrificar os bois a eles. Paulo e Barnabé rasgam suas roupas para mostrar que eles não aprovam e correm para a multidão. Paulo e Barnabé pararam o sacrifício e explicam que eles não são deuses. Paulo e Barnabé explicam que há uma diferença entre o Deus vivo e os ídolos. Era difícil para Paulo e Barnabé convencer a multidão.</w:t>
      </w:r>
    </w:p>
    <w:p>
      <w:pPr/>
      <w:r>
        <w:rPr>
          <w:lang w:val="pt_PT" w:bidi="pt_PT"/>
        </w:rPr>
      </w:r>
      <w:r>
        <w:rPr>
          <w:lang w:val="pt_PT" w:bidi="pt_PT"/>
        </w:rPr>
        <w:t>A cena 4 acontece algum tempo depois. Judeus vindo de Antioquia e Icônio e convencem a multidão a ser contra Paulo e Barnabé. Então os judeus jogaram pedras em Paulo para matá-lo. Uma vez que os judeus acreditavam que ele estava morto, os judeus arrastam Paulo para fora da cidade e o deixam lá.</w:t>
      </w:r>
    </w:p>
    <w:p>
      <w:pPr/>
      <w:r>
        <w:rPr>
          <w:lang w:val="pt_PT" w:bidi="pt_PT"/>
        </w:rPr>
      </w:r>
      <w:r>
        <w:rPr>
          <w:lang w:val="pt_PT" w:bidi="pt_PT"/>
        </w:rPr>
        <w:t>Na cena 5, os judeus vão embora. Há discípulos, ou crentes em Jesus, que têm assistido. Esses são crentes de Listra e da área ao redor. Alguns deles podem ser novos crentes em Jesus do tempo de pregação de Paulo em Listra. Os discípulos ficam em torno de Paulo. Paulo está se deitado no chão. Paulo então se levanta e entra na cidade. No dia seguinte, Paulo e Barnabé vão para a cidade de Derbe, provando que Paulo está completamente curado.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Homem aleijado</w:t>
      </w:r>
    </w:p>
    <w:p>
      <w:pPr>
        <w:pStyle w:val="ListBullet"/>
        <w:spacing w:line="240" w:lineRule="auto"/>
        <w:ind w:left="720"/>
      </w:pPr>
      <w:r>
        <w:rPr>
          <w:lang w:val="pt_PT" w:bidi="pt_PT"/>
        </w:rPr>
      </w:r>
      <w:r>
        <w:rPr>
          <w:lang w:val="pt_PT" w:bidi="pt_PT"/>
        </w:rPr>
        <w:t>Multidão licaônica (múltiplas pessoas)</w:t>
      </w:r>
    </w:p>
    <w:p>
      <w:pPr>
        <w:pStyle w:val="ListBullet"/>
        <w:spacing w:line="240" w:lineRule="auto"/>
        <w:ind w:left="720"/>
      </w:pPr>
      <w:r>
        <w:rPr>
          <w:lang w:val="pt_PT" w:bidi="pt_PT"/>
        </w:rPr>
      </w:r>
      <w:r>
        <w:rPr>
          <w:lang w:val="pt_PT" w:bidi="pt_PT"/>
        </w:rPr>
        <w:t>O sacerdote de Zeus</w:t>
      </w:r>
    </w:p>
    <w:p>
      <w:pPr>
        <w:pStyle w:val="ListBullet"/>
        <w:spacing w:line="240" w:lineRule="auto"/>
        <w:ind w:left="720"/>
      </w:pPr>
      <w:r>
        <w:rPr>
          <w:lang w:val="pt_PT" w:bidi="pt_PT"/>
        </w:rPr>
      </w:r>
      <w:r>
        <w:rPr>
          <w:lang w:val="pt_PT" w:bidi="pt_PT"/>
        </w:rPr>
        <w:t>Judeus de Antioquia e Icônio (múltiplas pessoas)</w:t>
      </w:r>
    </w:p>
    <w:p>
      <w:pPr>
        <w:pStyle w:val="ListBullet"/>
        <w:spacing w:line="240" w:lineRule="auto"/>
        <w:ind w:left="720"/>
      </w:pPr>
      <w:r>
        <w:rPr>
          <w:lang w:val="pt_PT" w:bidi="pt_PT"/>
        </w:rPr>
      </w:r>
      <w:r>
        <w:rPr>
          <w:lang w:val="pt_PT" w:bidi="pt_PT"/>
        </w:rPr>
        <w:t>Discípulos (múltiplas pessoas)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A primeira cena: Paulo e Barnabé estão diante da multidão licaônica e um homem aleijado está sentado e ouvindo Paulo falando. Paulo olha para o homem aleijado e diz: “Levante-se”. O homem aleijado pula e começa a caminhar.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está representando o homem aleijado: “Como você está se sentindo?”. Você pode ouvir coisas como: “Estou feliz”, “Animado” e “Grato a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segunda cena: a multidão licaônica vê o homem aleijado caminhar e falar com ele mesmo. “Esses são deuses que se parecem com homens”. Outra pessoa da multidão licaônica diz algo como: “O que está quieto deve ser Zeus, e aquele que está falando é Hermes”. O sacerdote de Zeus entra com bois cobertos com coroas de flores e se prepara para sacrificar os animais a Barnabé e Paulo.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 multidão licaônica e o sacerdote de Zeus: "Como vocês estão se sentindo?" Você pode ouvir coisas como: “Estamos admirados”, “Estamos felizes por ver os deuses”, e “Orgulhoso por oferecer nosso melhor aos deuses”.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terceira cena: Paulo e Barnabé descobrem o que está sendo dito e acontecendo (talvez alguém explicou a eles). Paulo e Barnabé rasgam suas roupas e correm para a multidão. Eles gritam: “Por que vocês estão fazendo isso? Somos homens como vocês. Nós lhes trazemos boas novas para que se convertam das coisas sem valor para um Deus vivo, que fez o céu, a terra e o mar. Deus permitiu que todos os povos fizessem o que eles gostariam. Mas Deus forneceu uma testemunha dando chuva, comida e felicidade”. A multidão interrompe lentamente o sacrifício.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Paulo e Barnabé: "Como vocês estão se sentindo?" Você pode ouvir coisas como: “Triste pelas pessoas que não conhecem a Deus”, “Irado por elas estarem fazendo um sacrifício por nós”, "Aliviado quando elas finalmente pararam o sacrifício".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quarta cena: judeus entram e convencem a multidão a concordar com eles contra Paulo e Barnabé. Os judeus pegam pedras e as jogam em Paulo. Paulo cai e a multidão licaônica o arrasta para fora da cidade.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“Como você está se sentindo?”. Você pode ouvir coisas como: “Irado”, “Confuso” e “Justificado”.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quinta cena: a multidão sai e os discípulos ficam em torno de Paulo. Paulo então se levanta e entra na cidade. Na manhã seguinte, Paulo e Barnabé deixam a cidade.</w:t>
      </w:r>
    </w:p>
    <w:p>
      <w:pPr/>
      <w:r>
        <w:rPr>
          <w:lang w:val="pt_PT" w:bidi="pt_PT"/>
        </w:rPr>
      </w:r>
      <w:r>
        <w:rPr>
          <w:lang w:val="pt_PT" w:bidi="pt_PT"/>
        </w:rPr>
        <w:t>Pare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Um homem aleijado está sentado na rua. O homem aleijado ouve Paulo. Paulo nota que o homem aleijado tem fé para ser curado. Paulo diz em voz alta: “Levante-se”, e o homem aleijado pula e começa a caminhar. Use o mesmo termo para </w:t>
      </w:r>
      <w:r>
        <w:rPr>
          <w:b/>
          <w:lang w:val="pt_PT" w:bidi="pt_PT"/>
        </w:rPr>
        <w:t>fé</w:t>
      </w:r>
      <w:r>
        <w:rPr>
          <w:lang w:val="pt_PT" w:bidi="pt_PT"/>
        </w:rPr>
        <w:t xml:space="preserve"> que você tem usado ao longo das histórias. Fé descreve a resposta de confiança das pessoas nas promessas de Deus. </w:t>
      </w:r>
      <w:r>
        <w:rPr>
          <w:lang w:val="pt_PT" w:bidi="pt_PT"/>
        </w:rPr>
        <w:t>Fé</w:t>
      </w:r>
      <w:r>
        <w:rPr>
          <w:lang w:val="pt_PT" w:bidi="pt_PT"/>
        </w:rPr>
        <w:t xml:space="preserve"> está no Glossário Mestre.</w:t>
      </w:r>
    </w:p>
    <w:p>
      <w:pPr/>
      <w:r>
        <w:rPr>
          <w:lang w:val="pt_PT" w:bidi="pt_PT"/>
        </w:rPr>
      </w:r>
      <w:r>
        <w:rPr>
          <w:lang w:val="pt_PT" w:bidi="pt_PT"/>
        </w:rPr>
        <w:t xml:space="preserve">A multidão licaônica vê o que Paulo havia feito e grita no idioma licaônico: “Os deuses desceram até nós na forma de homem”. A palavra </w:t>
      </w:r>
      <w:r>
        <w:rPr>
          <w:b/>
          <w:lang w:val="pt_PT" w:bidi="pt_PT"/>
        </w:rPr>
        <w:t>deuses</w:t>
      </w:r>
      <w:r>
        <w:rPr>
          <w:lang w:val="pt_PT" w:bidi="pt_PT"/>
        </w:rPr>
        <w:t xml:space="preserve"> se refere a um </w:t>
      </w:r>
      <w:r>
        <w:rPr>
          <w:lang w:val="pt_PT" w:bidi="pt_PT"/>
        </w:rPr>
        <w:t>deus</w:t>
      </w:r>
      <w:r>
        <w:rPr>
          <w:lang w:val="pt_PT" w:bidi="pt_PT"/>
        </w:rPr>
        <w:t xml:space="preserve"> pagão. Se seu idioma usa palavras diferentes para o Deus cristão e outros deuses, use aqui a palavra que descreve outro deuses.</w:t>
      </w:r>
    </w:p>
    <w:p>
      <w:pPr/>
      <w:r>
        <w:rPr>
          <w:lang w:val="pt_PT" w:bidi="pt_PT"/>
        </w:rPr>
      </w:r>
      <w:r>
        <w:rPr>
          <w:lang w:val="pt_PT" w:bidi="pt_PT"/>
        </w:rPr>
        <w:t xml:space="preserve">A multidão licaônica chamou Barnabé </w:t>
      </w:r>
      <w:r>
        <w:rPr>
          <w:b/>
          <w:lang w:val="pt_PT" w:bidi="pt_PT"/>
        </w:rPr>
        <w:t>Zeus</w:t>
      </w:r>
      <w:r>
        <w:rPr>
          <w:lang w:val="pt_PT" w:bidi="pt_PT"/>
        </w:rPr>
        <w:t xml:space="preserve">, e Paulo </w:t>
      </w:r>
      <w:r>
        <w:rPr>
          <w:b/>
          <w:lang w:val="pt_PT" w:bidi="pt_PT"/>
        </w:rPr>
        <w:t>Hermes</w:t>
      </w:r>
      <w:r>
        <w:rPr>
          <w:lang w:val="pt_PT" w:bidi="pt_PT"/>
        </w:rPr>
        <w:t xml:space="preserve">. O </w:t>
      </w:r>
      <w:r>
        <w:rPr>
          <w:b/>
          <w:lang w:val="pt_PT" w:bidi="pt_PT"/>
        </w:rPr>
        <w:t>templo</w:t>
      </w:r>
      <w:r>
        <w:rPr>
          <w:lang w:val="pt_PT" w:bidi="pt_PT"/>
        </w:rPr>
        <w:t xml:space="preserve"> de Zeus estava na entrada da cidade, e o sacerdote de Zeus trouxe bois e guirlandas para oferecer </w:t>
      </w:r>
      <w:r>
        <w:rPr>
          <w:b/>
          <w:lang w:val="pt_PT" w:bidi="pt_PT"/>
        </w:rPr>
        <w:t>sacrifício</w:t>
      </w:r>
      <w:r>
        <w:rPr>
          <w:lang w:val="pt_PT" w:bidi="pt_PT"/>
        </w:rPr>
        <w:t xml:space="preserve"> com a multidão.</w:t>
      </w:r>
    </w:p>
    <w:p>
      <w:pPr/>
      <w:r>
        <w:rPr>
          <w:lang w:val="pt_PT" w:bidi="pt_PT"/>
        </w:rPr>
      </w:r>
      <w:r>
        <w:rPr>
          <w:b/>
          <w:lang w:val="pt_PT" w:bidi="pt_PT"/>
        </w:rPr>
        <w:t>Zeus</w:t>
      </w:r>
      <w:r>
        <w:rPr>
          <w:lang w:val="pt_PT" w:bidi="pt_PT"/>
        </w:rPr>
        <w:t xml:space="preserve"> era o deus grego do céu e a principal deidade.</w:t>
      </w:r>
    </w:p>
    <w:p>
      <w:pPr/>
      <w:r>
        <w:rPr>
          <w:lang w:val="pt_PT" w:bidi="pt_PT"/>
        </w:rPr>
      </w:r>
      <w:r>
        <w:rPr>
          <w:b/>
          <w:lang w:val="pt_PT" w:bidi="pt_PT"/>
        </w:rPr>
        <w:t>Hermes</w:t>
      </w:r>
      <w:r>
        <w:rPr>
          <w:lang w:val="pt_PT" w:bidi="pt_PT"/>
        </w:rPr>
        <w:t xml:space="preserve"> era o mensageiro dos deuses que muitas vezes falavam em nome de Zeus.</w:t>
      </w:r>
    </w:p>
    <w:p>
      <w:pPr/>
      <w:r>
        <w:rPr>
          <w:lang w:val="pt_PT" w:bidi="pt_PT"/>
        </w:rPr>
      </w:r>
      <w:r>
        <w:rPr>
          <w:lang w:val="pt_PT" w:bidi="pt_PT"/>
        </w:rPr>
        <w:t xml:space="preserve">A palavra </w:t>
      </w:r>
      <w:r>
        <w:rPr>
          <w:b/>
          <w:lang w:val="pt_PT" w:bidi="pt_PT"/>
        </w:rPr>
        <w:t>templo</w:t>
      </w:r>
      <w:r>
        <w:rPr>
          <w:lang w:val="pt_PT" w:bidi="pt_PT"/>
        </w:rPr>
        <w:t xml:space="preserve"> significa um lugar de adoração que é dedicado a uma deidade particular, ou deus. Nesse exemplo, a deidade é o deus, Zeus, e esse não é o mesmo templo que era o lugar da presença de Deus em Jerusalém. A palavra </w:t>
      </w:r>
      <w:r>
        <w:rPr>
          <w:lang w:val="pt_PT" w:bidi="pt_PT"/>
        </w:rPr>
        <w:t>templo</w:t>
      </w:r>
      <w:r>
        <w:rPr>
          <w:lang w:val="pt_PT" w:bidi="pt_PT"/>
        </w:rPr>
        <w:t xml:space="preserve"> está no Glossário Mestre. </w:t>
      </w:r>
    </w:p>
    <w:p>
      <w:pPr/>
      <w:r>
        <w:rPr>
          <w:lang w:val="pt_PT" w:bidi="pt_PT"/>
        </w:rPr>
      </w:r>
      <w:r>
        <w:rPr>
          <w:lang w:val="pt_PT" w:bidi="pt_PT"/>
        </w:rPr>
        <w:t xml:space="preserve">Use o mesmo termpo para </w:t>
      </w:r>
      <w:r>
        <w:rPr>
          <w:b/>
          <w:lang w:val="pt_PT" w:bidi="pt_PT"/>
        </w:rPr>
        <w:t>sacrifício</w:t>
      </w:r>
      <w:r>
        <w:rPr>
          <w:lang w:val="pt_PT" w:bidi="pt_PT"/>
        </w:rPr>
        <w:t xml:space="preserve"> que você tem usado ao longo das histórias. O sacrifício aqui é oferecido a um deus para agradecer a ele ou pedir perdão. Nesse caso, incluiria matar os bois. O adorador mataria o animal como um presente a um deus para mostrar que ele estava plenamente dedicado ao deus. A palavra </w:t>
      </w:r>
      <w:r>
        <w:rPr>
          <w:lang w:val="pt_PT" w:bidi="pt_PT"/>
        </w:rPr>
        <w:t>sacrifício</w:t>
      </w:r>
      <w:r>
        <w:rPr>
          <w:lang w:val="pt_PT" w:bidi="pt_PT"/>
        </w:rPr>
        <w:t xml:space="preserve"> está no Glossário Mestre. </w:t>
      </w:r>
    </w:p>
    <w:p>
      <w:pPr/>
      <w:r>
        <w:rPr>
          <w:lang w:val="pt_PT" w:bidi="pt_PT"/>
        </w:rPr>
      </w:r>
      <w:r>
        <w:rPr>
          <w:lang w:val="pt_PT" w:bidi="pt_PT"/>
        </w:rPr>
        <w:t xml:space="preserve">Quando os apóstolos Barnabé e Paulo ouviram sobre o plano de sacrificar a eles, Paulo e Barnabé rasgaram suas roupas e correram para a multidão para dizer a eles sobre o Deus vivo. Os </w:t>
      </w:r>
      <w:r>
        <w:rPr>
          <w:b/>
          <w:lang w:val="pt_PT" w:bidi="pt_PT"/>
        </w:rPr>
        <w:t>apóstolos</w:t>
      </w:r>
      <w:r>
        <w:rPr>
          <w:lang w:val="pt_PT" w:bidi="pt_PT"/>
        </w:rPr>
        <w:t xml:space="preserve"> são representantes enviados por Jesus Cristo para começar novas igrejas. Eles carregam autoridade dentro da igreja como testemunhas da ressurreição de Jesus Cristo. A palavra </w:t>
      </w:r>
      <w:r>
        <w:rPr>
          <w:lang w:val="pt_PT" w:bidi="pt_PT"/>
        </w:rPr>
        <w:t>apóstolo</w:t>
      </w:r>
      <w:r>
        <w:rPr>
          <w:lang w:val="pt_PT" w:bidi="pt_PT"/>
        </w:rPr>
        <w:t xml:space="preserve"> está no Glossário Mestre.</w:t>
      </w:r>
    </w:p>
    <w:p>
      <w:pPr/>
      <w:r>
        <w:rPr>
          <w:lang w:val="pt_PT" w:bidi="pt_PT"/>
        </w:rPr>
      </w:r>
      <w:r>
        <w:rPr>
          <w:lang w:val="pt_PT" w:bidi="pt_PT"/>
        </w:rPr>
        <w:t xml:space="preserve">Os judeus vieram de Antioquia e Icônio, e conquistaram as multidões licaônicas para seu lado. Os judeus apedrejaram Paulo, e então a multidão licaônica arrastou Paulo para fora da cidade. A palavra </w:t>
      </w:r>
      <w:r>
        <w:rPr>
          <w:b/>
          <w:lang w:val="pt_PT" w:bidi="pt_PT"/>
        </w:rPr>
        <w:t>apedrejaram</w:t>
      </w:r>
      <w:r>
        <w:rPr>
          <w:lang w:val="pt_PT" w:bidi="pt_PT"/>
        </w:rPr>
        <w:t xml:space="preserve"> significa jogar pedras ou rochas em uma pessoa em um esforço para matá-lo.</w:t>
      </w:r>
    </w:p>
    <w:p>
      <w:pPr/>
      <w:r>
        <w:rPr>
          <w:lang w:val="pt_PT" w:bidi="pt_PT"/>
        </w:rPr>
      </w:r>
      <w:r>
        <w:rPr>
          <w:lang w:val="pt_PT" w:bidi="pt_PT"/>
        </w:rPr>
        <w:t xml:space="preserve">Depois que a multidão saiu, os discípulos se reuniram em torno de Paulo. Paulo então se levanta e entra na cidade. Na manhã seguinte, Paulo e Barnabé foram para a cidade de Derbe. A palavra </w:t>
      </w:r>
      <w:r>
        <w:rPr>
          <w:b/>
          <w:lang w:val="pt_PT" w:bidi="pt_PT"/>
        </w:rPr>
        <w:t>discípulos</w:t>
      </w:r>
      <w:r>
        <w:rPr>
          <w:lang w:val="pt_PT" w:bidi="pt_PT"/>
        </w:rPr>
        <w:t xml:space="preserve">, como usada aqui, se refere a crentes que estavam por perto, não alguns dos apóstolos. A palavra </w:t>
      </w:r>
      <w:r>
        <w:rPr>
          <w:lang w:val="pt_PT" w:bidi="pt_PT"/>
        </w:rPr>
        <w:t>discípulos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14:21–28</w:t>
      </w:r>
      <w:r>
        <w:rPr>
          <w:lang w:val="pt_PT" w:bidi="pt_PT"/>
        </w:rPr>
      </w:r>
    </w:p>
    <w:p>
      <w:pPr>
        <w:pStyle w:val="Heading3"/>
      </w:pPr>
      <w:r>
        <w:rPr>
          <w:lang w:val="pt_PT" w:bidi="pt_PT"/>
        </w:rPr>
        <w:t>Ouvir e Sentir</w:t>
      </w:r>
    </w:p>
    <w:p>
      <w:pPr/>
      <w:r>
        <w:rPr>
          <w:lang w:val="pt_PT" w:bidi="pt_PT"/>
        </w:rPr>
      </w:r>
      <w:r>
        <w:rPr>
          <w:lang w:val="pt_PT" w:bidi="pt_PT"/>
        </w:rPr>
        <w:t>Ouçam Atos 14.21–28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Anteriormente, Paulo e Barnabé estavam em Listra. Em Listra, Paulo foi apedrejado e deixado como morto. Depois da oração dos crentes locais, Paulo se levantou, e no dia seguinte, Paulo e Barnabé foram para Derbe. Enquanto estava em Derbe, Paulo e Barnabé pregaram o evangelho, ou as boas novas de que Jesus morreu e ressuscitou para perdoar nossos pecados. Quando nos afastamos de nossos pecados e nos voltamos para Deus por meio da crença em Jesus, podemos entrar no Reino de Deus, quando Deus governa perfeitamente entre seu povo. Paulo e Barnabé fizeram muitas pessoas se tornarem discípulos, ou seguidores de Jesus.</w:t>
      </w:r>
    </w:p>
    <w:p>
      <w:pPr/>
      <w:r>
        <w:rPr>
          <w:lang w:val="pt_PT" w:bidi="pt_PT"/>
        </w:rPr>
      </w:r>
      <w:r>
        <w:rPr>
          <w:lang w:val="pt_PT" w:bidi="pt_PT"/>
        </w:rPr>
        <w:t>Paulo e Barnabé mais tarde retornaram para Listra, a cidade onde Paulo foi apedrejado. Então Paulo e Barnabé foram para Icônio e Antioquia da Pisidia, as cidades onde Paulo e Barnabé foram perseguidos. Enquanto Paulo e Silas iam de cidade em cidade, eles encorajaram os crentes a serem fiéis a Deus. Todos os crentes durante esse tempo esperavam que experimentassem perseguição. Era um modo de vida normal para eles. Paulo estava lembrando a eles que eles entrarão no reino de Deus eventualmente.</w:t>
      </w:r>
    </w:p>
    <w:p>
      <w:pPr/>
      <w:r>
        <w:rPr>
          <w:lang w:val="pt_PT" w:bidi="pt_PT"/>
        </w:rPr>
      </w:r>
      <w:r>
        <w:rPr>
          <w:lang w:val="pt_PT" w:bidi="pt_PT"/>
        </w:rPr>
        <w:t>Uma maneira como Paulo e Barnabé fortaleceram essas novas igrejas era garantir que elas tivessem uma boa liderança. Paulo e Barnabé nomearam presbíteros, ou líderes, de cada igreja. Nós sabemos que Paulo e Barnabé nomearam líderes em Listra, Icônio e Antioquia da Pisidia, mas não estamos certos se eles nomearam presbíteros em Derbe. A Bíblia não está clara se eles oraram e jejuaram antes de nomear os líderes, ou se eles oraram e jejuaram depois que escolheram os presbíteros. Então, Paulo e Barnabé confiaram no Senhor Jesus para cuidar deles. Isso significa que Paulo e Barnabé confiaram em Jesus para cuidar dos presbíteros, ou para cuidar de todos na igreja.</w:t>
      </w:r>
    </w:p>
    <w:p>
      <w:pPr/>
      <w:r>
        <w:rPr>
          <w:lang w:val="pt_PT" w:bidi="pt_PT"/>
        </w:rPr>
      </w:r>
      <w:r>
        <w:rPr>
          <w:lang w:val="pt_PT" w:bidi="pt_PT"/>
        </w:rPr>
        <w:t>Pare aqui e discuta os métodos que sua igreja usa para escolher os presbíteros ou liderança da igreja. Como a igreja fortalece os líderes da igreja em sua área?</w:t>
      </w:r>
    </w:p>
    <w:p>
      <w:pPr/>
      <w:r>
        <w:rPr>
          <w:lang w:val="pt_PT" w:bidi="pt_PT"/>
        </w:rPr>
      </w:r>
      <w:r>
        <w:rPr>
          <w:lang w:val="pt_PT" w:bidi="pt_PT"/>
        </w:rPr>
        <w:t>Depois, Paulo e Barnabé viajaram pela Pisidia, uma região onde a cidade de Antioquia está localizada, e vieram para a região da Panfília, ao sul da Pisídia. Paulo e Barnabé pregaram a palavra em Perga, onde João Marcos os deixou anteriormente. Quando Paulo e Barnabé pregaram a palavra, eles pregaram as boas novas de Jesus Cristo. Então Paulo e Barnabé foram para Atália, e de Atália, Paulo e Barnabé navegaram para Antioquia. Foi em Antioquia, onde a jornada de Paulo e Barnabé começou e onde eles foram confiados à graça de Deus para serem cuidados. Em outras palavras, a igreja confiava que Deus mostraria a eles sua bondade enquanto eles completavam o trabalho que Deus pediu a eles para fazer.</w:t>
      </w:r>
    </w:p>
    <w:p>
      <w:pPr/>
      <w:r>
        <w:rPr>
          <w:lang w:val="pt_PT" w:bidi="pt_PT"/>
        </w:rPr>
      </w:r>
      <w:r>
        <w:rPr>
          <w:lang w:val="pt_PT" w:bidi="pt_PT"/>
        </w:rPr>
        <w:t xml:space="preserve">Pare e olhe para um mapa da </w:t>
      </w:r>
      <w:r>
        <w:rPr>
          <w:lang w:val="pt_PT" w:bidi="pt_PT"/>
        </w:rPr>
        <w:t>jornada de Paulo e Barnabé de Derbe para Listra, para Icônio, para Antioquia da Pisidia, para Perga, para Atália e para Antioquia, na Síria</w:t>
      </w:r>
      <w:r>
        <w:rPr>
          <w:lang w:val="pt_PT" w:bidi="pt_PT"/>
        </w:rPr>
        <w:t>. Trace a rota com seu dedo.</w:t>
      </w:r>
    </w:p>
    <w:p>
      <w:pPr/>
      <w:r>
        <w:rPr>
          <w:lang w:val="pt_PT" w:bidi="pt_PT"/>
        </w:rPr>
      </w:r>
      <w:r>
        <w:rPr>
          <w:lang w:val="pt_PT" w:bidi="pt_PT"/>
        </w:rPr>
        <w:t>Uma vez que Paulo e Barnabé chegaram a Antioquia, Paulo e Barnabé reuniram a igreja e descreveram o que Deus havia feito por meio deles na jornada que haviam acabado de fazer. Paulo e Barnabé explicaram que Deus abriu uma porta da fé para gentios, ou não judeus. Isso significa que Deus forneceu uma oportunidade para os gentios ouvirem, acreditarem e seguirem Jesus. Paulo e Barnabé permaneceram com a igreja de Antioquia por um longo tempo, possivelmente vários meses, mas ninguém sabe a duração exata de tempo.</w:t>
      </w:r>
    </w:p>
    <w:p>
      <w:pPr/>
      <w:r>
        <w:rPr>
          <w:lang w:val="pt_PT" w:bidi="pt_PT"/>
        </w:rPr>
      </w:r>
      <w:r>
        <w:rPr>
          <w:lang w:val="pt_PT" w:bidi="pt_PT"/>
        </w:rPr>
        <w:t>Pare aqui e discuta uma vez em que parecia improvável que alguém ouvisse sobre Jesus Cristo e acreditasse, mas Deus tornou isso possível.</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Paulo e Barnabé estão em Derbe, pregando o evangelho, muitas pessoas se tornam crentes em Jesus.</w:t>
      </w:r>
    </w:p>
    <w:p>
      <w:pPr/>
      <w:r>
        <w:rPr>
          <w:lang w:val="pt_PT" w:bidi="pt_PT"/>
        </w:rPr>
      </w:r>
      <w:r>
        <w:rPr>
          <w:b/>
          <w:lang w:val="pt_PT" w:bidi="pt_PT"/>
        </w:rPr>
        <w:t>Segunda cena:</w:t>
      </w:r>
      <w:r>
        <w:rPr>
          <w:lang w:val="pt_PT" w:bidi="pt_PT"/>
        </w:rPr>
        <w:t xml:space="preserve"> Paulo e Barnabé vão para Listra e se encontram com os crentes para encorajar os crentes. Paulo, Barnabé e os crentes em Listra jejuam e oram e escolhem presbíteros.</w:t>
      </w:r>
    </w:p>
    <w:p>
      <w:pPr/>
      <w:r>
        <w:rPr>
          <w:lang w:val="pt_PT" w:bidi="pt_PT"/>
        </w:rPr>
      </w:r>
      <w:r>
        <w:rPr>
          <w:b/>
          <w:lang w:val="pt_PT" w:bidi="pt_PT"/>
        </w:rPr>
        <w:t>Terceira cena:</w:t>
      </w:r>
      <w:r>
        <w:rPr>
          <w:lang w:val="pt_PT" w:bidi="pt_PT"/>
        </w:rPr>
        <w:t xml:space="preserve"> Paulo e Barnabé vão para Icônio e se encontram com os crentes para encorajar os crentes. Paulo, Barnabé e os crentes em Icônio jejuam e oram e nomeiam presbíteros.</w:t>
      </w:r>
    </w:p>
    <w:p>
      <w:pPr/>
      <w:r>
        <w:rPr>
          <w:lang w:val="pt_PT" w:bidi="pt_PT"/>
        </w:rPr>
      </w:r>
      <w:r>
        <w:rPr>
          <w:b/>
          <w:lang w:val="pt_PT" w:bidi="pt_PT"/>
        </w:rPr>
        <w:t>Quarta cena:</w:t>
      </w:r>
      <w:r>
        <w:rPr>
          <w:lang w:val="pt_PT" w:bidi="pt_PT"/>
        </w:rPr>
        <w:t xml:space="preserve"> Paulo e Barnabé vão para Antioquia da Pisídia e se encontram com os crentes para encorajar os crentes. Paulo, Barnabé e os crentes em Antioquia jejuam e oram e nomeiam presbíteros.</w:t>
      </w:r>
    </w:p>
    <w:p>
      <w:pPr/>
      <w:r>
        <w:rPr>
          <w:lang w:val="pt_PT" w:bidi="pt_PT"/>
        </w:rPr>
      </w:r>
      <w:r>
        <w:rPr>
          <w:b/>
          <w:lang w:val="pt_PT" w:bidi="pt_PT"/>
        </w:rPr>
        <w:t>Quinta cena:</w:t>
      </w:r>
      <w:r>
        <w:rPr>
          <w:lang w:val="pt_PT" w:bidi="pt_PT"/>
        </w:rPr>
        <w:t xml:space="preserve"> Paulo e Barnabé viajam pelas regiões da Pisídia e Panfília e chegam a Perga. Paulo e Barnabé pregam em Perga, e então foram para Atália. Paulo e Barnabé então navegaram para Antioquia (Síria).</w:t>
      </w:r>
    </w:p>
    <w:p>
      <w:pPr/>
      <w:r>
        <w:rPr>
          <w:lang w:val="pt_PT" w:bidi="pt_PT"/>
        </w:rPr>
      </w:r>
      <w:r>
        <w:rPr>
          <w:b/>
          <w:lang w:val="pt_PT" w:bidi="pt_PT"/>
        </w:rPr>
        <w:t>Sexta cena:</w:t>
      </w:r>
      <w:r>
        <w:rPr>
          <w:lang w:val="pt_PT" w:bidi="pt_PT"/>
        </w:rPr>
        <w:t xml:space="preserve"> quando Paulo e Barnabé chegaram a Antioquia (Síria), Paulo e Barnabé reuniram os membros da igreja de Antioquia. Paulo e Barnabé explicaram tudo o que Deus havia feito, e como Deus abriu um caminho para os gentios, não judeus, se tornarem crentes. Paulo e Barnabé ficaram com os discípulos em Antioquia, na Síria, por um longo tempo, possivelmente vários meses.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Crentes em Derbe</w:t>
      </w:r>
    </w:p>
    <w:p>
      <w:pPr>
        <w:pStyle w:val="ListBullet"/>
        <w:spacing w:line="240" w:lineRule="auto"/>
        <w:ind w:left="720"/>
      </w:pPr>
      <w:r>
        <w:rPr>
          <w:lang w:val="pt_PT" w:bidi="pt_PT"/>
        </w:rPr>
      </w:r>
      <w:r>
        <w:rPr>
          <w:lang w:val="pt_PT" w:bidi="pt_PT"/>
        </w:rPr>
        <w:t>Crentes em Listra</w:t>
      </w:r>
    </w:p>
    <w:p>
      <w:pPr>
        <w:pStyle w:val="ListBullet"/>
        <w:spacing w:line="240" w:lineRule="auto"/>
        <w:ind w:left="720"/>
      </w:pPr>
      <w:r>
        <w:rPr>
          <w:lang w:val="pt_PT" w:bidi="pt_PT"/>
        </w:rPr>
      </w:r>
      <w:r>
        <w:rPr>
          <w:lang w:val="pt_PT" w:bidi="pt_PT"/>
        </w:rPr>
        <w:t>Crentes em Icônio</w:t>
      </w:r>
    </w:p>
    <w:p>
      <w:pPr>
        <w:pStyle w:val="ListBullet"/>
        <w:spacing w:line="240" w:lineRule="auto"/>
        <w:ind w:left="720"/>
      </w:pPr>
      <w:r>
        <w:rPr>
          <w:lang w:val="pt_PT" w:bidi="pt_PT"/>
        </w:rPr>
      </w:r>
      <w:r>
        <w:rPr>
          <w:lang w:val="pt_PT" w:bidi="pt_PT"/>
        </w:rPr>
        <w:t>Crentes em Antioquia (Ásia Menor)</w:t>
      </w:r>
    </w:p>
    <w:p>
      <w:pPr>
        <w:pStyle w:val="ListBullet"/>
        <w:spacing w:line="240" w:lineRule="auto"/>
        <w:ind w:left="720"/>
      </w:pPr>
      <w:r>
        <w:rPr>
          <w:lang w:val="pt_PT" w:bidi="pt_PT"/>
        </w:rPr>
      </w:r>
      <w:r>
        <w:rPr>
          <w:lang w:val="pt_PT" w:bidi="pt_PT"/>
        </w:rPr>
        <w:t>Membros da igreja de Antioquia (Síria)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b/>
          <w:lang w:val="pt_PT" w:bidi="pt_PT"/>
        </w:rPr>
        <w:t>Primeira cena:</w:t>
      </w:r>
      <w:r>
        <w:rPr>
          <w:lang w:val="pt_PT" w:bidi="pt_PT"/>
        </w:rPr>
        <w:t xml:space="preserve"> Paulo e Barnabé estão pregando em Derbe. Muitas pessoas em Derbe ouvem a mensagem que Paulo e Barnabé trazem, as pessoas creram nas boas novas de Jesus Cristo e se tornaram discípulos de Jesus.</w:t>
      </w:r>
    </w:p>
    <w:p>
      <w:pPr/>
      <w:r>
        <w:rPr>
          <w:lang w:val="pt_PT" w:bidi="pt_PT"/>
        </w:rPr>
      </w:r>
      <w:r>
        <w:rPr>
          <w:b/>
          <w:lang w:val="pt_PT" w:bidi="pt_PT"/>
        </w:rPr>
        <w:t>Segunda cena</w:t>
      </w:r>
      <w:r>
        <w:rPr>
          <w:lang w:val="pt_PT" w:bidi="pt_PT"/>
        </w:rPr>
        <w:t>: algum tempo depois, Paulo e Barnabé viajaram cerca de 95 quilômetros de volta para Listra. Uma vez que Paulo e Barnabé chegaram a Listra, Paulo e Barnabé começaram a encorajar os crentes. Paulo e Barnabé explicaram que os crentes entrarão no reino de Deus, mas passarão por perseguição nessa vida. Então Paulo, Barnabé e os crentes em Listra escolheram os presbíteros para ajudar a liderar a igreja em Listra. Eles escolheram os líderes com oração e jejum, que poderia ter sido feito antes ou depois, possivelmente antes e depois que eles escolheram os presbíteros.</w:t>
      </w:r>
    </w:p>
    <w:p>
      <w:pPr/>
      <w:r>
        <w:rPr>
          <w:lang w:val="pt_PT" w:bidi="pt_PT"/>
        </w:rPr>
      </w:r>
      <w:r>
        <w:rPr>
          <w:b/>
          <w:lang w:val="pt_PT" w:bidi="pt_PT"/>
        </w:rPr>
        <w:t>Terceira cena:</w:t>
      </w:r>
      <w:r>
        <w:rPr>
          <w:lang w:val="pt_PT" w:bidi="pt_PT"/>
        </w:rPr>
        <w:t xml:space="preserve"> de Listra, Paulo e Barnabé retornaram os 32 quilômetros para Icônio. Uma vez que Paulo e Barnabé chegaram a Icônio, Paulo e Barnabé começaram a encorajar os crentes. Paulo e Barnabé explicaram que os crentes entrarão no reino de Deus, mas passarão por perseguição nessa vida. Então Paulo, Barnabé e os crentes em Icônio escolheram os presbíteros para ajudar a liderar a igreja em Icônio. Eles escolheram os líderes com oração e jejum, que poderia ter sido feito antes ou depois, possivelmente antes e depois que eles escolheram os presbíteros.</w:t>
      </w:r>
    </w:p>
    <w:p>
      <w:pPr/>
      <w:r>
        <w:rPr>
          <w:lang w:val="pt_PT" w:bidi="pt_PT"/>
        </w:rPr>
      </w:r>
      <w:r>
        <w:rPr>
          <w:b/>
          <w:lang w:val="pt_PT" w:bidi="pt_PT"/>
        </w:rPr>
        <w:t>Quarta cena:</w:t>
      </w:r>
      <w:r>
        <w:rPr>
          <w:lang w:val="pt_PT" w:bidi="pt_PT"/>
        </w:rPr>
        <w:t xml:space="preserve"> então de Icônio, Paulo e Barnabé voltaram os 144 quilômetros para Antioquia da Pisídia. Uma vez que Paulo e Barnabé chegaram em Antioquia da Pisídia, Paulo e Barnabé começaram a encorajar os crentes. Paulo e Barnabé explicaram que os crentes entrarão no reino de Deus, mas passarão por perseguição nessa vida. Então Paulo, Barnabé e os crentes em Antioquia da Pisídia escolheram os presbíteros para ajudar a liderar a igreja em Antioquia da Pisídia. Eles escolheram os líderes com oração e jejum, que poderia ter sido feito antes ou depois, possivelmente antes e depois que eles escolheram os presbíteros.</w:t>
      </w:r>
    </w:p>
    <w:p>
      <w:pPr/>
      <w:r>
        <w:rPr>
          <w:lang w:val="pt_PT" w:bidi="pt_PT"/>
        </w:rPr>
      </w:r>
      <w:r>
        <w:rPr>
          <w:b/>
          <w:lang w:val="pt_PT" w:bidi="pt_PT"/>
        </w:rPr>
        <w:t>Quinta cena:</w:t>
      </w:r>
      <w:r>
        <w:rPr>
          <w:lang w:val="pt_PT" w:bidi="pt_PT"/>
        </w:rPr>
        <w:t xml:space="preserve"> de Antioquia da Pisídia, Paulo e Barnabé viajaram para o sul 190 quilômetros pelas regiões da Pisídia e Panfília para chegar a Perga. Paulo e Barnabé pregaram as boas novas de Jesus Cristo em Perga. De Perga, Paulo e Barnabé foram os 16 quilômetros para Atália na costa. Paulo e Barnabé então navegaram de volta para Antioquia, na Síria.</w:t>
      </w:r>
    </w:p>
    <w:p>
      <w:pPr/>
      <w:r>
        <w:rPr>
          <w:lang w:val="pt_PT" w:bidi="pt_PT"/>
        </w:rPr>
      </w:r>
      <w:r>
        <w:rPr>
          <w:b/>
          <w:lang w:val="pt_PT" w:bidi="pt_PT"/>
        </w:rPr>
        <w:t>Sexta cena:</w:t>
      </w:r>
      <w:r>
        <w:rPr>
          <w:lang w:val="pt_PT" w:bidi="pt_PT"/>
        </w:rPr>
        <w:t xml:space="preserve"> quando Paulo e Barnabé chegaram a Antioquia (Síria), eles reuniram os membros da igreja de Antioquia. Paulo e Barnabé explicaram tudo o que Deus havia feito, e como Deus abriu um caminho para os gentios, não judeus, ouvirem, crerem e seguirem Jesus Cristo. Paulo e Barnabé ficaram com os discípulos em Antioquia, na Síria, por um longo tempo, possivelmente vários meses, mas ninguém sabe a quantidade exata de tempo.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Crentes em Derbe</w:t>
      </w:r>
    </w:p>
    <w:p>
      <w:pPr>
        <w:pStyle w:val="ListBullet"/>
        <w:spacing w:line="240" w:lineRule="auto"/>
        <w:ind w:left="720"/>
      </w:pPr>
      <w:r>
        <w:rPr>
          <w:lang w:val="pt_PT" w:bidi="pt_PT"/>
        </w:rPr>
      </w:r>
      <w:r>
        <w:rPr>
          <w:lang w:val="pt_PT" w:bidi="pt_PT"/>
        </w:rPr>
        <w:t>Crentes em Icônio</w:t>
      </w:r>
    </w:p>
    <w:p>
      <w:pPr>
        <w:pStyle w:val="ListBullet"/>
        <w:spacing w:line="240" w:lineRule="auto"/>
        <w:ind w:left="720"/>
      </w:pPr>
      <w:r>
        <w:rPr>
          <w:lang w:val="pt_PT" w:bidi="pt_PT"/>
        </w:rPr>
      </w:r>
      <w:r>
        <w:rPr>
          <w:lang w:val="pt_PT" w:bidi="pt_PT"/>
        </w:rPr>
        <w:t>Crentes em Antioquia da Pisídia</w:t>
      </w:r>
    </w:p>
    <w:p>
      <w:pPr>
        <w:pStyle w:val="ListBullet"/>
        <w:spacing w:line="240" w:lineRule="auto"/>
        <w:ind w:left="720"/>
      </w:pPr>
      <w:r>
        <w:rPr>
          <w:lang w:val="pt_PT" w:bidi="pt_PT"/>
        </w:rPr>
      </w:r>
      <w:r>
        <w:rPr>
          <w:lang w:val="pt_PT" w:bidi="pt_PT"/>
        </w:rPr>
        <w:t>Membros da igreja de Antioquia (Síria)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e Barnabé estão em Derbe pregando o evangelho. Muitas pessoas se tornam discípulos, ou crentes, devido à pregação de Paulo e Barnabé.</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de Derbe: “Como vocês estão se sentindo?”. Você pode ouvir coisas como: "Nós estamos preocupados porque tudo é novo", "Animados com o que Deus está fazendo", e “Curiosos sobre o que acontecerá em seguida”.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 Barnabé viajam de volta para Listra. Enquanto estava em Listra, Paulo e Barnabé se encontram com os discípulos. Paulo e Barnabé encorajam os discípulos a continuar na fé. Paulo e Barnabé explicam que por fazer parte do reino de Deus, a igreja enfrentaria problemas ou perseguições. Paulo, Barnabé e os novos crentes oram e jejuam; eles nomeiam presbíteros. Enquanto Paulo e Barnabé confiaram a igreja ao cuidado do Senhor.</w:t>
      </w:r>
    </w:p>
    <w:p>
      <w:pPr/>
      <w:r>
        <w:rPr>
          <w:lang w:val="pt_PT" w:bidi="pt_PT"/>
        </w:rPr>
      </w:r>
      <w:r>
        <w:rPr>
          <w:lang w:val="pt_PT" w:bidi="pt_PT"/>
        </w:rPr>
        <w:t>Depois, Paulo e Barnabé viajam para Icônio. Enquanto estava em Icônio, Paulo e Barnabé se encontram com os discípulos, ou crentes. Paulo e Barnabé encorajam os discípulos a continuar na fé. Paulo e Barnabé explicam que por fazer parte do reino de Deus, a igreja enfrentaria problemas ou perseguições. Paulo, Barnabé e os novos crentes oram e jejuam; eles nomeiam presbíteros. Enquanto Paulo e Barnabé confiaram a igreja ao cuidado do Senhor.</w:t>
      </w:r>
    </w:p>
    <w:p>
      <w:pPr/>
      <w:r>
        <w:rPr>
          <w:lang w:val="pt_PT" w:bidi="pt_PT"/>
        </w:rPr>
      </w:r>
      <w:r>
        <w:rPr>
          <w:lang w:val="pt_PT" w:bidi="pt_PT"/>
        </w:rPr>
        <w:t>Então Paulo e Barnabé viajam para Antioquia, na Pisídia. Enquanto estava em Antioquia, Paulo e Barnabé se encontram com os discípulos. Paulo e Barnabé encorajam os discípulos a continuar na fé. Paulo e Barnabé explicam que por fazer parte do reino de Deus, a igreja enfrentaria problemas ou perseguições. Paulo, Barnabé e os novos crentes oram e jejuam; eles nomeiam presbíteros. Enquanto Paulo e Barnabé confiaram a igreja ao cuidado do Senhor.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em Listra, Icônio e Antioquia: "Como vocês estão se sentindo?" Você pode ouvir coisas como: "Temos medo da perseguição", "Feliz por ver Paulo e Barnabé novamente", e "Humilhado por meio de oração e jejum".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Depois, Paulo e Barnabé viajaram pelas regiões da Pisidia e Panfília e vieram para a cidade de Perga. Paulo e Barnabé pregam em Perga, e então foram para Atália. De Atália, Paulo e Barnabé navegam para Antioquia (Síria).</w:t>
      </w:r>
    </w:p>
    <w:p>
      <w:pPr/>
      <w:r>
        <w:rPr>
          <w:lang w:val="pt_PT" w:bidi="pt_PT"/>
        </w:rPr>
      </w:r>
      <w:r>
        <w:rPr>
          <w:lang w:val="pt_PT" w:bidi="pt_PT"/>
        </w:rPr>
        <w:t>Paulo e Barnabé chegam a Antioquia (Síria). Paulo e Barnabé reúnem a igreja, e descrevem o que Deus tem feito com eles. Paulo e Barnabé explicam que Deus fez um caminho para os gentios (não-judeus) se tornarem crentes. Paulo e Barnabé então ficaram com a igreja por um longo tempo.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 igreja de Antioquia: “Como vocês estão se sentindo?”. Você pode ouvir coisas como: "Me perguntando o que significa ter crentes gentios", ou "Feliz por ver Paulo e Barnabé novamente", ou "Feliz por Paulo e Barnabé estarem ficando por um tempo".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Enquanto estavm em Derbe, Paulo e Barnabé pregaram o evangelho, e muitos se tornaram </w:t>
      </w:r>
      <w:r>
        <w:rPr>
          <w:b/>
          <w:lang w:val="pt_PT" w:bidi="pt_PT"/>
        </w:rPr>
        <w:t>discípulos</w:t>
      </w:r>
      <w:r>
        <w:rPr>
          <w:lang w:val="pt_PT" w:bidi="pt_PT"/>
        </w:rPr>
        <w:t>.</w:t>
      </w:r>
    </w:p>
    <w:p>
      <w:pPr/>
      <w:r>
        <w:rPr>
          <w:lang w:val="pt_PT" w:bidi="pt_PT"/>
        </w:rPr>
      </w:r>
      <w:r>
        <w:rPr>
          <w:lang w:val="pt_PT" w:bidi="pt_PT"/>
        </w:rPr>
        <w:t xml:space="preserve">Então Paulo e Barnabé retornaram para Listra, Icônio e Antioquia da Pisidia. Em todas as </w:t>
      </w:r>
      <w:r>
        <w:rPr>
          <w:b/>
          <w:lang w:val="pt_PT" w:bidi="pt_PT"/>
        </w:rPr>
        <w:t>igrejas</w:t>
      </w:r>
      <w:r>
        <w:rPr>
          <w:lang w:val="pt_PT" w:bidi="pt_PT"/>
        </w:rPr>
        <w:t xml:space="preserve">, Paulo e Barnabé encorajaram as pessoas a serem fortes na </w:t>
      </w:r>
      <w:r>
        <w:rPr>
          <w:b/>
          <w:lang w:val="pt_PT" w:bidi="pt_PT"/>
        </w:rPr>
        <w:t>fé</w:t>
      </w:r>
      <w:r>
        <w:rPr>
          <w:lang w:val="pt_PT" w:bidi="pt_PT"/>
        </w:rPr>
        <w:t xml:space="preserve">. Paulo e Barnabé explicaram que os crentes terão problemas nessa vida para entrar no </w:t>
      </w:r>
      <w:r>
        <w:rPr>
          <w:b/>
          <w:lang w:val="pt_PT" w:bidi="pt_PT"/>
        </w:rPr>
        <w:t>reino de Deus</w:t>
      </w:r>
      <w:r>
        <w:rPr>
          <w:lang w:val="pt_PT" w:bidi="pt_PT"/>
        </w:rPr>
        <w:t>.</w:t>
      </w:r>
    </w:p>
    <w:p>
      <w:pPr/>
      <w:r>
        <w:rPr>
          <w:lang w:val="pt_PT" w:bidi="pt_PT"/>
        </w:rPr>
      </w:r>
      <w:r>
        <w:rPr>
          <w:lang w:val="pt_PT" w:bidi="pt_PT"/>
        </w:rPr>
        <w:t xml:space="preserve">Use o mesmo termo para </w:t>
      </w:r>
      <w:r>
        <w:rPr>
          <w:b/>
          <w:lang w:val="pt_PT" w:bidi="pt_PT"/>
        </w:rPr>
        <w:t>discípulos</w:t>
      </w:r>
      <w:r>
        <w:rPr>
          <w:lang w:val="pt_PT" w:bidi="pt_PT"/>
        </w:rPr>
        <w:t xml:space="preserve"> que você tem usado ao longo das histórias. Um discípulo é uma pessoa que segue e aprende com um mestre religioso específico. Aqui é um seguidor de Jesus Cristo e não um apóstolo. </w:t>
      </w:r>
      <w:r>
        <w:rPr>
          <w:lang w:val="pt_PT" w:bidi="pt_PT"/>
        </w:rPr>
        <w:t>Discípulo</w:t>
      </w:r>
      <w:r>
        <w:rPr>
          <w:lang w:val="pt_PT" w:bidi="pt_PT"/>
        </w:rPr>
        <w:t xml:space="preserve"> está no Glossário Mestre.</w:t>
      </w:r>
    </w:p>
    <w:p>
      <w:pPr/>
      <w:r>
        <w:rPr>
          <w:lang w:val="pt_PT" w:bidi="pt_PT"/>
        </w:rPr>
      </w:r>
      <w:r>
        <w:rPr>
          <w:lang w:val="pt_PT" w:bidi="pt_PT"/>
        </w:rPr>
        <w:t xml:space="preserve">Use o mesmo termo para </w:t>
      </w:r>
      <w:r>
        <w:rPr>
          <w:b/>
          <w:lang w:val="pt_PT" w:bidi="pt_PT"/>
        </w:rPr>
        <w:t>igreja</w:t>
      </w:r>
      <w:r>
        <w:rPr>
          <w:lang w:val="pt_PT" w:bidi="pt_PT"/>
        </w:rPr>
        <w:t xml:space="preserve"> que você tem usado ao longo das histórias. Uma igreja é um grupo de crentes em Jesus que é parte da mesma comunidade. </w:t>
      </w:r>
      <w:r>
        <w:rPr>
          <w:lang w:val="pt_PT" w:bidi="pt_PT"/>
        </w:rPr>
        <w:t>Igreja</w:t>
      </w:r>
      <w:r>
        <w:rPr>
          <w:lang w:val="pt_PT" w:bidi="pt_PT"/>
        </w:rPr>
        <w:t xml:space="preserve"> está no Glossário Mestre.</w:t>
      </w:r>
    </w:p>
    <w:p>
      <w:pPr/>
      <w:r>
        <w:rPr>
          <w:lang w:val="pt_PT" w:bidi="pt_PT"/>
        </w:rPr>
      </w:r>
      <w:r>
        <w:rPr>
          <w:lang w:val="pt_PT" w:bidi="pt_PT"/>
        </w:rPr>
        <w:t xml:space="preserve">Use o mesmo termo para </w:t>
      </w:r>
      <w:r>
        <w:rPr>
          <w:b/>
          <w:lang w:val="pt_PT" w:bidi="pt_PT"/>
        </w:rPr>
        <w:t>fé</w:t>
      </w:r>
      <w:r>
        <w:rPr>
          <w:lang w:val="pt_PT" w:bidi="pt_PT"/>
        </w:rPr>
        <w:t xml:space="preserve"> que você tem usado ao longo das histórias. Fé é confiança ou segurança. Neste caso, fé é confiança em Jesus Cristo. </w:t>
      </w:r>
      <w:r>
        <w:rPr>
          <w:lang w:val="pt_PT" w:bidi="pt_PT"/>
        </w:rPr>
        <w:t>Fé</w:t>
      </w:r>
      <w:r>
        <w:rPr>
          <w:lang w:val="pt_PT" w:bidi="pt_PT"/>
        </w:rPr>
        <w:t xml:space="preserve"> está no Glossário Mestre.</w:t>
      </w:r>
    </w:p>
    <w:p>
      <w:pPr/>
      <w:r>
        <w:rPr>
          <w:lang w:val="pt_PT" w:bidi="pt_PT"/>
        </w:rPr>
      </w:r>
      <w:r>
        <w:rPr>
          <w:lang w:val="pt_PT" w:bidi="pt_PT"/>
        </w:rPr>
        <w:t xml:space="preserve">Use o mesmo termo para </w:t>
      </w:r>
      <w:r>
        <w:rPr>
          <w:b/>
          <w:lang w:val="pt_PT" w:bidi="pt_PT"/>
        </w:rPr>
        <w:t>reino de Deus</w:t>
      </w:r>
      <w:r>
        <w:rPr>
          <w:lang w:val="pt_PT" w:bidi="pt_PT"/>
        </w:rPr>
        <w:t xml:space="preserve"> que você tem usado ao longo das histórias. O reino de Deus é sobre Deus governar no coração de seu povo em vez de um lugar físico. Agora o Reino de Deus está em seu povo, a igreja. O Reino de Deus é sobre as pessoas seguindo Jesus como seu rei em seus corações. </w:t>
      </w:r>
      <w:r>
        <w:rPr>
          <w:lang w:val="pt_PT" w:bidi="pt_PT"/>
        </w:rPr>
        <w:t>Reino de Deus</w:t>
      </w:r>
      <w:r>
        <w:rPr>
          <w:lang w:val="pt_PT" w:bidi="pt_PT"/>
        </w:rPr>
        <w:t xml:space="preserve"> está no Glossário Mestre.</w:t>
      </w:r>
    </w:p>
    <w:p>
      <w:pPr/>
      <w:r>
        <w:rPr>
          <w:lang w:val="pt_PT" w:bidi="pt_PT"/>
        </w:rPr>
      </w:r>
      <w:r>
        <w:rPr>
          <w:lang w:val="pt_PT" w:bidi="pt_PT"/>
        </w:rPr>
        <w:t xml:space="preserve">Paulo, Barnabé e os membros das igrejas </w:t>
      </w:r>
      <w:r>
        <w:rPr>
          <w:b/>
          <w:lang w:val="pt_PT" w:bidi="pt_PT"/>
        </w:rPr>
        <w:t>oraram</w:t>
      </w:r>
      <w:r>
        <w:rPr>
          <w:lang w:val="pt_PT" w:bidi="pt_PT"/>
        </w:rPr>
        <w:t xml:space="preserve">, </w:t>
      </w:r>
      <w:r>
        <w:rPr>
          <w:b/>
          <w:lang w:val="pt_PT" w:bidi="pt_PT"/>
        </w:rPr>
        <w:t>jejuaram</w:t>
      </w:r>
      <w:r>
        <w:rPr>
          <w:lang w:val="pt_PT" w:bidi="pt_PT"/>
        </w:rPr>
        <w:t xml:space="preserve"> e </w:t>
      </w:r>
      <w:r>
        <w:rPr>
          <w:b/>
          <w:lang w:val="pt_PT" w:bidi="pt_PT"/>
        </w:rPr>
        <w:t>nomearam</w:t>
      </w:r>
      <w:r>
        <w:rPr>
          <w:lang w:val="pt_PT" w:bidi="pt_PT"/>
        </w:rPr>
        <w:t xml:space="preserve"> </w:t>
      </w:r>
      <w:r>
        <w:rPr>
          <w:b/>
          <w:lang w:val="pt_PT" w:bidi="pt_PT"/>
        </w:rPr>
        <w:t>presbíteros</w:t>
      </w:r>
      <w:r>
        <w:rPr>
          <w:lang w:val="pt_PT" w:bidi="pt_PT"/>
        </w:rPr>
        <w:t xml:space="preserve"> para as igrejas.</w:t>
      </w:r>
    </w:p>
    <w:p>
      <w:pPr/>
      <w:r>
        <w:rPr>
          <w:lang w:val="pt_PT" w:bidi="pt_PT"/>
        </w:rPr>
      </w:r>
      <w:r>
        <w:rPr>
          <w:lang w:val="pt_PT" w:bidi="pt_PT"/>
        </w:rPr>
        <w:t xml:space="preserve">Use o mesmo termo para </w:t>
      </w:r>
      <w:r>
        <w:rPr>
          <w:b/>
          <w:lang w:val="pt_PT" w:bidi="pt_PT"/>
        </w:rPr>
        <w:t>orar</w:t>
      </w:r>
      <w:r>
        <w:rPr>
          <w:lang w:val="pt_PT" w:bidi="pt_PT"/>
        </w:rPr>
        <w:t xml:space="preserve"> que você tem usado ao longo das histórias. Oração significa se comunicar com Deus. </w:t>
      </w:r>
      <w:r>
        <w:rPr>
          <w:lang w:val="pt_PT" w:bidi="pt_PT"/>
        </w:rPr>
        <w:t>Orar</w:t>
      </w:r>
      <w:r>
        <w:rPr>
          <w:lang w:val="pt_PT" w:bidi="pt_PT"/>
        </w:rPr>
        <w:t xml:space="preserve"> está no Glossário Mestre.</w:t>
      </w:r>
    </w:p>
    <w:p>
      <w:pPr/>
      <w:r>
        <w:rPr>
          <w:lang w:val="pt_PT" w:bidi="pt_PT"/>
        </w:rPr>
      </w:r>
      <w:r>
        <w:rPr>
          <w:lang w:val="pt_PT" w:bidi="pt_PT"/>
        </w:rPr>
        <w:t xml:space="preserve">Use o mesmo termo para </w:t>
      </w:r>
      <w:r>
        <w:rPr>
          <w:b/>
          <w:lang w:val="pt_PT" w:bidi="pt_PT"/>
        </w:rPr>
        <w:t>jejuar</w:t>
      </w:r>
      <w:r>
        <w:rPr>
          <w:lang w:val="pt_PT" w:bidi="pt_PT"/>
        </w:rPr>
        <w:t xml:space="preserve"> que você tem usado ao longo das histórias. O jejum é ficar sem comida para pedir ajuda e orientação a Deus. </w:t>
      </w:r>
      <w:r>
        <w:rPr>
          <w:lang w:val="pt_PT" w:bidi="pt_PT"/>
        </w:rPr>
        <w:t>Jejum</w:t>
      </w:r>
      <w:r>
        <w:rPr>
          <w:lang w:val="pt_PT" w:bidi="pt_PT"/>
        </w:rPr>
        <w:t xml:space="preserve"> está no Glossário Mestre.</w:t>
      </w:r>
    </w:p>
    <w:p>
      <w:pPr/>
      <w:r>
        <w:rPr>
          <w:lang w:val="pt_PT" w:bidi="pt_PT"/>
        </w:rPr>
      </w:r>
      <w:r>
        <w:rPr>
          <w:b/>
          <w:lang w:val="pt_PT" w:bidi="pt_PT"/>
        </w:rPr>
        <w:t>Nomeado</w:t>
      </w:r>
      <w:r>
        <w:rPr>
          <w:lang w:val="pt_PT" w:bidi="pt_PT"/>
        </w:rPr>
        <w:t xml:space="preserve"> significa “escolhido” ou “eleito” pela imposição de mãos. Nesse caso, não há certeza sobre o método que Paulo e Barnabé usaram para nomear os anciãos. Também é possível que Paulo e Barnabé tenham escolhido os presbíteros, porque a igreja era nova.</w:t>
      </w:r>
    </w:p>
    <w:p>
      <w:pPr/>
      <w:r>
        <w:rPr>
          <w:lang w:val="pt_PT" w:bidi="pt_PT"/>
        </w:rPr>
      </w:r>
      <w:r>
        <w:rPr>
          <w:lang w:val="pt_PT" w:bidi="pt_PT"/>
        </w:rPr>
        <w:t xml:space="preserve">Use o mesmo termo para </w:t>
      </w:r>
      <w:r>
        <w:rPr>
          <w:b/>
          <w:lang w:val="pt_PT" w:bidi="pt_PT"/>
        </w:rPr>
        <w:t>presbíteros</w:t>
      </w:r>
      <w:r>
        <w:rPr>
          <w:lang w:val="pt_PT" w:bidi="pt_PT"/>
        </w:rPr>
        <w:t xml:space="preserve"> que você tem usado ao longo das histórias. Um presbítero é um líder na comunidade, nesse caso, a igreja. </w:t>
      </w:r>
      <w:r>
        <w:rPr>
          <w:lang w:val="pt_PT" w:bidi="pt_PT"/>
        </w:rPr>
        <w:t>Presbítero</w:t>
      </w:r>
      <w:r>
        <w:rPr>
          <w:lang w:val="pt_PT" w:bidi="pt_PT"/>
        </w:rPr>
        <w:t xml:space="preserve"> está no Glossário Mestre.</w:t>
      </w:r>
    </w:p>
    <w:p>
      <w:pPr/>
      <w:r>
        <w:rPr>
          <w:lang w:val="pt_PT" w:bidi="pt_PT"/>
        </w:rPr>
      </w:r>
      <w:r>
        <w:rPr>
          <w:lang w:val="pt_PT" w:bidi="pt_PT"/>
        </w:rPr>
        <w:t xml:space="preserve">Depois, Paulo e Barnabé viajaram pelas regiões da Pisidia e Panfília e vieram para a cidade de Perga. Enquanto estava em Perga, Paulo e Barnabé falaram a </w:t>
      </w:r>
      <w:r>
        <w:rPr>
          <w:b/>
          <w:lang w:val="pt_PT" w:bidi="pt_PT"/>
        </w:rPr>
        <w:t>palavra</w:t>
      </w:r>
      <w:r>
        <w:rPr>
          <w:lang w:val="pt_PT" w:bidi="pt_PT"/>
        </w:rPr>
        <w:t>. Então Paulo e Barnabé foram para a cidade de Atália, e de lá, Paulo e Barnabé navegaram de volta para Antioquia, na Síria.</w:t>
      </w:r>
    </w:p>
    <w:p>
      <w:pPr/>
      <w:r>
        <w:rPr>
          <w:lang w:val="pt_PT" w:bidi="pt_PT"/>
        </w:rPr>
      </w:r>
      <w:r>
        <w:rPr>
          <w:lang w:val="pt_PT" w:bidi="pt_PT"/>
        </w:rPr>
        <w:t xml:space="preserve">Use o mesmo termo para </w:t>
      </w:r>
      <w:r>
        <w:rPr>
          <w:b/>
          <w:lang w:val="pt_PT" w:bidi="pt_PT"/>
        </w:rPr>
        <w:t>palavra</w:t>
      </w:r>
      <w:r>
        <w:rPr>
          <w:lang w:val="pt_PT" w:bidi="pt_PT"/>
        </w:rPr>
        <w:t xml:space="preserve"> que você tem usado ao longo das histórias. A palavra se refere às boas novas de Jesus Cristo. </w:t>
      </w:r>
      <w:r>
        <w:rPr>
          <w:lang w:val="pt_PT" w:bidi="pt_PT"/>
        </w:rPr>
        <w:t>Palavra</w:t>
      </w:r>
      <w:r>
        <w:rPr>
          <w:lang w:val="pt_PT" w:bidi="pt_PT"/>
        </w:rPr>
        <w:t xml:space="preserve"> está no Glossário Mestre.</w:t>
      </w:r>
    </w:p>
    <w:p>
      <w:pPr/>
      <w:r>
        <w:rPr>
          <w:lang w:val="pt_PT" w:bidi="pt_PT"/>
        </w:rPr>
      </w:r>
      <w:r>
        <w:rPr>
          <w:lang w:val="pt_PT" w:bidi="pt_PT"/>
        </w:rPr>
        <w:t xml:space="preserve">Quando Paulo e Barnabé chegaram a Antioquia, na Síria, onde Paulo e Barnabé foram dados ao cuidado da </w:t>
      </w:r>
      <w:r>
        <w:rPr>
          <w:b/>
          <w:lang w:val="pt_PT" w:bidi="pt_PT"/>
        </w:rPr>
        <w:t>graça</w:t>
      </w:r>
      <w:r>
        <w:rPr>
          <w:lang w:val="pt_PT" w:bidi="pt_PT"/>
        </w:rPr>
        <w:t xml:space="preserve"> de Deus, Paulo e Barnabé reuniram os membros da igreja.</w:t>
      </w:r>
    </w:p>
    <w:p>
      <w:pPr/>
      <w:r>
        <w:rPr>
          <w:lang w:val="pt_PT" w:bidi="pt_PT"/>
        </w:rPr>
      </w:r>
      <w:r>
        <w:rPr>
          <w:lang w:val="pt_PT" w:bidi="pt_PT"/>
        </w:rPr>
        <w:t xml:space="preserve">Use o mesmo termo para </w:t>
      </w:r>
      <w:r>
        <w:rPr>
          <w:b/>
          <w:lang w:val="pt_PT" w:bidi="pt_PT"/>
        </w:rPr>
        <w:t>graça</w:t>
      </w:r>
      <w:r>
        <w:rPr>
          <w:lang w:val="pt_PT" w:bidi="pt_PT"/>
        </w:rPr>
        <w:t xml:space="preserve"> que você tem usado ao longo das histórias. Graça se refere ao favor de Deus às pessoas indignas. </w:t>
      </w:r>
      <w:r>
        <w:rPr>
          <w:lang w:val="pt_PT" w:bidi="pt_PT"/>
        </w:rPr>
        <w:t>Graça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15:1–21</w:t>
      </w:r>
      <w:r>
        <w:rPr>
          <w:lang w:val="pt_PT" w:bidi="pt_PT"/>
        </w:rPr>
      </w:r>
    </w:p>
    <w:p>
      <w:pPr>
        <w:pStyle w:val="Heading3"/>
      </w:pPr>
      <w:r>
        <w:rPr>
          <w:lang w:val="pt_PT" w:bidi="pt_PT"/>
        </w:rPr>
        <w:t>Ouvir e Sentir</w:t>
      </w:r>
    </w:p>
    <w:p>
      <w:pPr/>
      <w:r>
        <w:rPr>
          <w:lang w:val="pt_PT" w:bidi="pt_PT"/>
        </w:rPr>
      </w:r>
      <w:r>
        <w:rPr>
          <w:lang w:val="pt_PT" w:bidi="pt_PT"/>
        </w:rPr>
        <w:t>Nesta etapa, ouçam Atos 15.1–21 e guardem em seus corações.</w:t>
      </w:r>
    </w:p>
    <w:p>
      <w:pPr/>
      <w:r>
        <w:rPr>
          <w:lang w:val="pt_PT" w:bidi="pt_PT"/>
        </w:rPr>
      </w:r>
      <w:r>
        <w:rPr>
          <w:lang w:val="pt_PT" w:bidi="pt_PT"/>
        </w:rPr>
        <w:t>Ouçam uma versão em áudio de Atos 15.1–21 três vezes, em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15.1–21 na tradução mais fácil de entender.</w:t>
      </w:r>
    </w:p>
    <w:p>
      <w:pPr/>
      <w:r>
        <w:rPr>
          <w:lang w:val="pt_PT" w:bidi="pt_PT"/>
        </w:rPr>
      </w:r>
      <w:r>
        <w:rPr>
          <w:lang w:val="pt_PT" w:bidi="pt_PT"/>
        </w:rPr>
        <w:t>Anteriormente, Paulo e Barnabé estavam na Ásia Menor, onde os gentios, não judeus, estavam vindo a Deus por meio da fé em Jesus Cristo. Então Paulo e Barnabé retornaram para Antioquia, a cidade na Síria, onde Paulo e Barnabé começaram sua jornada para pregar e ensinar sobre Jesus. Paulo e Barnabé permaneceram por um longo tempo em Antioquia.</w:t>
      </w:r>
    </w:p>
    <w:p>
      <w:pPr/>
      <w:r>
        <w:rPr>
          <w:lang w:val="pt_PT" w:bidi="pt_PT"/>
        </w:rPr>
      </w:r>
      <w:r>
        <w:rPr>
          <w:lang w:val="pt_PT" w:bidi="pt_PT"/>
        </w:rPr>
        <w:t>Enquanto Paulo e Barnabé estão em Antioquia, alguns homens desceram da Judeia. Ninguém sabe se os homens da Judeia eram verdadeiramente crentes ou possivelmente os falsos irmãos como Paulo mencionou na carta aos gálatas. Judeia é a província onde Jerusalém está localizada. Como a Judeia é um território mais alto do que Antioquia, os homens desceram, mesmo que Antioquia seja a cerca de 550 quilômetros ao norte de Jerusalém.</w:t>
      </w:r>
    </w:p>
    <w:p>
      <w:pPr/>
      <w:r>
        <w:rPr>
          <w:lang w:val="pt_PT" w:bidi="pt_PT"/>
        </w:rPr>
      </w:r>
      <w:r>
        <w:rPr>
          <w:lang w:val="pt_PT" w:bidi="pt_PT"/>
        </w:rPr>
        <w:t>Os homens da Judeia começaram a ensinar os irmãos, ou crentes, que para ser salvos, os homens deveriam ser circuncidados, como a lei de Moisés diz. Nessa época da história, a maioria da igreja era composta por judeus que haviam se convertido ao cristianismo. Portanto, muitos dos cristãos acreditavam que a circuncisão era uma parte da vida cristã também. Paulo e Barnabé tiveram uma discussão feroz com os homens da Judeia, e Paulo e Barnabé debateram com os homens da Judeia. A igreja de Antioquia enviou Paulo e Barnabé e alguns dos outros, possivelmente alguns dos homens da Judeia, para Jerusalém para falar com os apóstolos sobre essa questão. Jesus havia nomeado os apóstolos para pregar as boas novas, ser fundadores da igreja, ter autoridade espiritual na igreja e ser testemunhas do fato de que Jesus havia sido ressuscitado dentre os mortos.</w:t>
      </w:r>
    </w:p>
    <w:p>
      <w:pPr/>
      <w:r>
        <w:rPr>
          <w:lang w:val="pt_PT" w:bidi="pt_PT"/>
        </w:rPr>
      </w:r>
      <w:r>
        <w:rPr>
          <w:lang w:val="pt_PT" w:bidi="pt_PT"/>
        </w:rPr>
        <w:t>Paulo, Barnabé e os outros passaram pela Fenícia e Samaria em seu caminho para Jerusalém. Paulo e Barnabé trouxeram alegria à família de crentes da Fenícia e Samaria quando Paulo e Barnabé explicaram como os gentios, não judeus, estavam se voltando para Deus.</w:t>
      </w:r>
    </w:p>
    <w:p>
      <w:pPr/>
      <w:r>
        <w:rPr>
          <w:lang w:val="pt_PT" w:bidi="pt_PT"/>
        </w:rPr>
      </w:r>
      <w:r>
        <w:rPr>
          <w:lang w:val="pt_PT" w:bidi="pt_PT"/>
        </w:rPr>
        <w:t xml:space="preserve">Pare aqui e trace a rota em um mapa como um grupo que </w:t>
      </w:r>
      <w:r>
        <w:rPr>
          <w:lang w:val="pt_PT" w:bidi="pt_PT"/>
        </w:rPr>
        <w:t>Paulo, Barnabé e os outros viajaram de Antioquia na Síria, pela Fenícia, e então por Samaria no caminho para Jerusalém</w:t>
      </w:r>
      <w:r>
        <w:rPr>
          <w:lang w:val="pt_PT" w:bidi="pt_PT"/>
        </w:rPr>
        <w:t>. Pause este áudio aqui.</w:t>
      </w:r>
    </w:p>
    <w:p>
      <w:pPr/>
      <w:r>
        <w:rPr>
          <w:lang w:val="pt_PT" w:bidi="pt_PT"/>
        </w:rPr>
      </w:r>
      <w:r>
        <w:rPr>
          <w:lang w:val="pt_PT" w:bidi="pt_PT"/>
        </w:rPr>
        <w:t>Os apóstolos, presbíteros e as pessoas na igreja de Jerusalém receberam Paulo, Barnabé e os outros como convidados uma vez que eles vieram para Jerusalém. Paulo e Barnabé declararam tudo o que Deus havia feito por meio de Paulo e Barnabé. Então alguns dos crentes que pertenciam a um grupo de fariseus, líderes religiosos judeus, se levantaram e disseram que é necessário circuncidar quaisquer crentes em Jesus e obedecer à lei de Moisés. Até esse ponto no tempo, a maioria dos cristãos era judeus convertidos. O grupo de fariseus era, muito provavelmente, composto por crentes em Jesus Cristo, que se identificavam como judeus crentes na ressurreição. Deus formou uma aliança com o povo judeu onde o Senhor Deus seria o único deus dos judeus e os judeus obedeceriam a Deus por meio da lei de Moisés que Deus forneceu. Uma parte da lei exigia a circuncisão dos homens como um sinal externo de acordo com os termos da aliança. Portanto, os fariseus e muitos judeus acreditavam que Deus exigia a circuncisão de todos os crentes de Jesus Cristo.</w:t>
      </w:r>
    </w:p>
    <w:p>
      <w:pPr/>
      <w:r>
        <w:rPr>
          <w:lang w:val="pt_PT" w:bidi="pt_PT"/>
        </w:rPr>
      </w:r>
      <w:r>
        <w:rPr>
          <w:lang w:val="pt_PT" w:bidi="pt_PT"/>
        </w:rPr>
        <w:t>Pare aqui e discuta em grupo a maneira pela qual as pessoas recebem convidados em sua cultura, ou que tipo de rituais ou cerimônias vocês têm quando uma pessoa entra em um novo grupo de pessoas, como um novo grupo de crentes ou um mestre? Pause este áudio aqui.</w:t>
      </w:r>
    </w:p>
    <w:p>
      <w:pPr/>
      <w:r>
        <w:rPr>
          <w:lang w:val="pt_PT" w:bidi="pt_PT"/>
        </w:rPr>
      </w:r>
      <w:r>
        <w:rPr>
          <w:lang w:val="pt_PT" w:bidi="pt_PT"/>
        </w:rPr>
        <w:t>Depois, os apóstolos e presbíteros tiveram uma reunião para considerar essa questão. Depois de uma longa discussão, Pedro se levantou e declarou que Deus escolheu que por meio dele os gentios ouviriam as boas novas de que Deus fez uma maneira de salvar as pessoas por meio da morte e ressurreição de Jesus se eles confiassem em Jesus.</w:t>
      </w:r>
    </w:p>
    <w:p>
      <w:pPr/>
      <w:r>
        <w:rPr>
          <w:lang w:val="pt_PT" w:bidi="pt_PT"/>
        </w:rPr>
      </w:r>
      <w:r>
        <w:rPr>
          <w:lang w:val="pt_PT" w:bidi="pt_PT"/>
        </w:rPr>
        <w:t>Pedro se referia a quando Deus o enviou para a casa de Cornélio para compartilhar o evangelho. Cornélio era um gentio e quando todos na casa acreditavam, o Espírito Santo encheu os gentios e depois Pedro batizou os gentios. Pedro explicou que Deus fez o mesmo pelos judeus. Deus mostrou que não havia diferença entre gentios e judeus, pois os gentios também acreditavam em Jesus e, portanto, Deus havia salvado os gentios e os tornou puros, ou certos com Deus. Deus não exigiu que os crentes gentios carregassem o fardo de seguir completamente a lei de Moisés. Os judeus não haviam sido capazes de obedecer consistentemente à lei de Moisés em toda a sua história, mesmo que os judeus fossem o povo escolhido de Deus. Portanto, eles não devem provocar Deus, ou testar Deus, exigindo mais dos outros do que Deus exigiu dos gentios. Ambos judeus e gentios são salvos por meio da graça, ou favor não merecido, do Senhor Jesus.</w:t>
      </w:r>
    </w:p>
    <w:p>
      <w:pPr/>
      <w:r>
        <w:rPr>
          <w:lang w:val="pt_PT" w:bidi="pt_PT"/>
        </w:rPr>
      </w:r>
      <w:r>
        <w:rPr>
          <w:lang w:val="pt_PT" w:bidi="pt_PT"/>
        </w:rPr>
        <w:t>Os apóstolos e presbítereos ficaram em silêncio enquanto eles ouviam Barnabé e Paulo, enquanto Barnabé e Paulo contavam sobre os sinais de Deus e milagres que Deus havia feito por meio deles onde os gentios estavam. Quando Paulo e Barnabé terminaram de falar, Tiago, o meio-irmão de Jesus e possivelmente o líder dos presbíteros, respondeu Simeão, que também era chamado de Pedro. Tiago disse como Deus visitou os gentios para ser chamados por seu nome, e as palavras dos profetas concordam. Então Tiago citou o profeta Amós para mostrar que Deus planejou há muito tempo incluir os gentios, ou não judeus, em seu reino. Anteriormente em Atos, ouvimos que Deus tinha restaurado o reino do rei Davi. O rei Davi era um rei famoso de Israel, mas mais tarde o reino de Davi havia sido destruído porque o povo de Deus desobedeceu a Deus. Mas Deus prometeu a Davi que um de seus descendentes sempre governaria sobre o povo de Deus. Jesus era Jesus era um descendente de Davi. Por meio de Jesus, Deus reconstruiu e restaurou o reino que havia sido arruinado. Deus também disse que todas as pessoas que carregam seu nome, o que significa que qualquer um que o siga, será capaz de buscar e encontrá-lo. Deus tem planejado isso por muitos anos.</w:t>
      </w:r>
    </w:p>
    <w:p>
      <w:pPr/>
      <w:r>
        <w:rPr>
          <w:lang w:val="pt_PT" w:bidi="pt_PT"/>
        </w:rPr>
      </w:r>
      <w:r>
        <w:rPr>
          <w:lang w:val="pt_PT" w:bidi="pt_PT"/>
        </w:rPr>
        <w:t>Pare aqui e discuta essa pergunta em grupo: quando sua igreja tem um debate sobre as Escrituras, como eles resolvem a questão? Quem ajudou a resolver a questão — pessoas de dentro da igreja, pessoas de fora da igreja? Quem tomou a decisão final e por que? Pause este áudio aqui.</w:t>
      </w:r>
    </w:p>
    <w:p>
      <w:pPr/>
      <w:r>
        <w:rPr>
          <w:lang w:val="pt_PT" w:bidi="pt_PT"/>
        </w:rPr>
      </w:r>
      <w:r>
        <w:rPr>
          <w:lang w:val="pt_PT" w:bidi="pt_PT"/>
        </w:rPr>
        <w:t>Os escritos do profeta não responderam à pergunta específica sobre a circuncisão; no entanto, explicou que Deus aceita judeus e não judeus. Portanto, Tiago alegou que é a opinião de Tiago de que os apóstolos e presbíteros não deveriam adicionar mais requisitos do que Deus exigiu dos gentios que vêm a Deus. Tiago disse que eles escreverão aos crentes e dirão a eles para não comer comida que foi oferecida a ídolos, e se manter da imoralidade sexual, e não comer carne quando o animal é estrangulado, e não comer sangue. Por muitas gerações, a lei de Moisés foi proclamada nas cidades e lida todos os sábados nas sinagogas, ou lugares judaicos de adoração. Tiago está explicando que o povo judeu teve essas instruções de Deus por um longo tempo. Os gentios eram conhecidos por adorar ídolos e praticar pecados sexuais. Essas ações os mantiveram longe de Deus porque elas eram pecado, e o pecado impede que as pessoas sejam capazes de adorar a Deus. As instruções contra comer o que foi estrangulado ou de sangue estavam no lugar mesmo antes da lei de Moisés. Portanto, para que os crentes judeus fossem capazes de estar na comunidade com crentes não judeus, eles precisavam seguir essas regras.</w:t>
      </w:r>
    </w:p>
    <w:p>
      <w:pPr/>
      <w:r>
        <w:rPr>
          <w:lang w:val="pt_PT" w:bidi="pt_PT"/>
        </w:rPr>
      </w:r>
      <w:r>
        <w:rPr>
          <w:lang w:val="pt_PT" w:bidi="pt_PT"/>
        </w:rPr>
        <w:t>Essa reunião entre Paulo, Barnabé, os apóstolos e os presbíteros foi uma reunião muito importante no desenvolvimento da igreja. Nessa reunião, a igreja decidiu como incluir pessoas de outros grupos fora do povo judeu. À medida que novos grupos entravam na crença em Jesus, a igreja teria que decidir exatamente o que eles deveriam exigir que os novos crentes fizessem, e como os crentes judeus e não judeus deveriam adorar e ser a comunidade na igreja.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15.1–21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6 cenas.</w:t>
      </w:r>
    </w:p>
    <w:p>
      <w:pPr/>
      <w:r>
        <w:rPr>
          <w:lang w:val="pt_PT" w:bidi="pt_PT"/>
        </w:rPr>
      </w:r>
      <w:r>
        <w:rPr>
          <w:b/>
          <w:lang w:val="pt_PT" w:bidi="pt_PT"/>
        </w:rPr>
        <w:t>Na primeira cena:</w:t>
      </w:r>
      <w:r>
        <w:rPr>
          <w:lang w:val="pt_PT" w:bidi="pt_PT"/>
        </w:rPr>
        <w:t xml:space="preserve"> homens da Judeia estão em Antioquia ensinando que os homens devem ser circuncidados para ser salvos. Paulo e Barnabé debatem a questão com os homens da Judeia. A igreja de Antioquia envia Paulo, Barnabé e outros para Jerusalém.</w:t>
      </w:r>
    </w:p>
    <w:p>
      <w:pPr/>
      <w:r>
        <w:rPr>
          <w:lang w:val="pt_PT" w:bidi="pt_PT"/>
        </w:rPr>
      </w:r>
      <w:r>
        <w:rPr>
          <w:b/>
          <w:lang w:val="pt_PT" w:bidi="pt_PT"/>
        </w:rPr>
        <w:t>Na segunda cena:</w:t>
      </w:r>
      <w:r>
        <w:rPr>
          <w:lang w:val="pt_PT" w:bidi="pt_PT"/>
        </w:rPr>
        <w:t xml:space="preserve"> Paulo, Barnabé e outros estão na Fenícia. Paulo e Barnabé falam com os crentes na Fenícia.</w:t>
      </w:r>
    </w:p>
    <w:p>
      <w:pPr/>
      <w:r>
        <w:rPr>
          <w:lang w:val="pt_PT" w:bidi="pt_PT"/>
        </w:rPr>
      </w:r>
      <w:r>
        <w:rPr>
          <w:b/>
          <w:lang w:val="pt_PT" w:bidi="pt_PT"/>
        </w:rPr>
        <w:t>Na terceira cena:</w:t>
      </w:r>
      <w:r>
        <w:rPr>
          <w:lang w:val="pt_PT" w:bidi="pt_PT"/>
        </w:rPr>
        <w:t xml:space="preserve"> Paulo, Barnabé e outros estão em Samaria. Paulo e Barnabé falam com os crentes em Samaria.</w:t>
      </w:r>
    </w:p>
    <w:p>
      <w:pPr/>
      <w:r>
        <w:rPr>
          <w:lang w:val="pt_PT" w:bidi="pt_PT"/>
        </w:rPr>
      </w:r>
      <w:r>
        <w:rPr>
          <w:b/>
          <w:lang w:val="pt_PT" w:bidi="pt_PT"/>
        </w:rPr>
        <w:t>Na quarta cena:</w:t>
      </w:r>
      <w:r>
        <w:rPr>
          <w:lang w:val="pt_PT" w:bidi="pt_PT"/>
        </w:rPr>
        <w:t xml:space="preserve"> Paulo, Barnabé e os outros estão em Jerusalém, e encontram os apóstolos, presbíteros e a igreja de Jerusalém. Um grupo de fariseus confronta Paulo e Barnabé.</w:t>
      </w:r>
    </w:p>
    <w:p>
      <w:pPr/>
      <w:r>
        <w:rPr>
          <w:lang w:val="pt_PT" w:bidi="pt_PT"/>
        </w:rPr>
      </w:r>
      <w:r>
        <w:rPr>
          <w:b/>
          <w:lang w:val="pt_PT" w:bidi="pt_PT"/>
        </w:rPr>
        <w:t>Na quinta cena:</w:t>
      </w:r>
      <w:r>
        <w:rPr>
          <w:lang w:val="pt_PT" w:bidi="pt_PT"/>
        </w:rPr>
        <w:t xml:space="preserve"> os apóstolos e presbíteros debatem a questão. Pedro fala com o grupo em apoio a Paulo e Barnabé.</w:t>
      </w:r>
    </w:p>
    <w:p>
      <w:pPr/>
      <w:r>
        <w:rPr>
          <w:lang w:val="pt_PT" w:bidi="pt_PT"/>
        </w:rPr>
      </w:r>
      <w:r>
        <w:rPr>
          <w:b/>
          <w:lang w:val="pt_PT" w:bidi="pt_PT"/>
        </w:rPr>
        <w:t>Na sexta cena:</w:t>
      </w:r>
      <w:r>
        <w:rPr>
          <w:lang w:val="pt_PT" w:bidi="pt_PT"/>
        </w:rPr>
        <w:t xml:space="preserve"> Paulo e Barnabé disseram aos apóstolos e presbíteros o que Deus havia feito por meio dos gentios, ou não judeus. Tiago se levanta e dá sua opinião sobre o assunto. Os apóstolos, presbíteros e a igreja de Jerusalém concordam com Tiago.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Homens da Judeia</w:t>
      </w:r>
    </w:p>
    <w:p>
      <w:pPr>
        <w:pStyle w:val="ListBullet"/>
        <w:spacing w:line="240" w:lineRule="auto"/>
        <w:ind w:left="720"/>
      </w:pPr>
      <w:r>
        <w:rPr>
          <w:lang w:val="pt_PT" w:bidi="pt_PT"/>
        </w:rPr>
      </w:r>
      <w:r>
        <w:rPr>
          <w:lang w:val="pt_PT" w:bidi="pt_PT"/>
        </w:rPr>
        <w:t>Igreja de Antioquia</w:t>
      </w:r>
    </w:p>
    <w:p>
      <w:pPr>
        <w:pStyle w:val="ListBullet"/>
        <w:spacing w:line="240" w:lineRule="auto"/>
        <w:ind w:left="720"/>
      </w:pPr>
      <w:r>
        <w:rPr>
          <w:lang w:val="pt_PT" w:bidi="pt_PT"/>
        </w:rPr>
      </w:r>
      <w:r>
        <w:rPr>
          <w:lang w:val="pt_PT" w:bidi="pt_PT"/>
        </w:rPr>
        <w:t>Outros que foram com Paulo e Barnabé para Jerusalém, poderiam ser homens da Judeia</w:t>
      </w:r>
    </w:p>
    <w:p>
      <w:pPr>
        <w:pStyle w:val="ListBullet"/>
        <w:spacing w:line="240" w:lineRule="auto"/>
        <w:ind w:left="720"/>
      </w:pPr>
      <w:r>
        <w:rPr>
          <w:lang w:val="pt_PT" w:bidi="pt_PT"/>
        </w:rPr>
      </w:r>
      <w:r>
        <w:rPr>
          <w:lang w:val="pt_PT" w:bidi="pt_PT"/>
        </w:rPr>
        <w:t>Crentes na Fenícia</w:t>
      </w:r>
    </w:p>
    <w:p>
      <w:pPr>
        <w:pStyle w:val="ListBullet"/>
        <w:spacing w:line="240" w:lineRule="auto"/>
        <w:ind w:left="720"/>
      </w:pPr>
      <w:r>
        <w:rPr>
          <w:lang w:val="pt_PT" w:bidi="pt_PT"/>
        </w:rPr>
      </w:r>
      <w:r>
        <w:rPr>
          <w:lang w:val="pt_PT" w:bidi="pt_PT"/>
        </w:rPr>
        <w:t>Crentes em Samaria</w:t>
      </w:r>
    </w:p>
    <w:p>
      <w:pPr>
        <w:pStyle w:val="ListBullet"/>
        <w:spacing w:line="240" w:lineRule="auto"/>
        <w:ind w:left="720"/>
      </w:pPr>
      <w:r>
        <w:rPr>
          <w:lang w:val="pt_PT" w:bidi="pt_PT"/>
        </w:rPr>
      </w:r>
      <w:r>
        <w:rPr>
          <w:lang w:val="pt_PT" w:bidi="pt_PT"/>
        </w:rPr>
        <w:t>Grupo de fariseus na igreja em Jerusalém</w:t>
      </w:r>
    </w:p>
    <w:p>
      <w:pPr>
        <w:pStyle w:val="ListBullet"/>
        <w:spacing w:line="240" w:lineRule="auto"/>
        <w:ind w:left="720"/>
      </w:pPr>
      <w:r>
        <w:rPr>
          <w:lang w:val="pt_PT" w:bidi="pt_PT"/>
        </w:rPr>
      </w:r>
      <w:r>
        <w:rPr>
          <w:lang w:val="pt_PT" w:bidi="pt_PT"/>
        </w:rPr>
        <w:t>Apóstolos e presbíteros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As pessoas da igreja de Jerusalém</w:t>
      </w:r>
    </w:p>
    <w:p>
      <w:pPr/>
      <w:r>
        <w:rPr>
          <w:lang w:val="pt_PT" w:bidi="pt_PT"/>
        </w:rPr>
      </w:r>
      <w:r>
        <w:rPr>
          <w:lang w:val="pt_PT" w:bidi="pt_PT"/>
        </w:rPr>
        <w:t>O grupo deve prestar atenção às partes do cenário da passagem:</w:t>
      </w:r>
    </w:p>
    <w:p>
      <w:pPr/>
      <w:r>
        <w:rPr>
          <w:lang w:val="pt_PT" w:bidi="pt_PT"/>
        </w:rPr>
      </w:r>
      <w:r>
        <w:rPr>
          <w:lang w:val="pt_PT" w:bidi="pt_PT"/>
        </w:rPr>
        <w:t>Na primeira cena, homens desceram da Judeia para Antioquia para ensinar os crentes em Antioquia que eles deveriam ser circuncidados para ser salvos. Paulo e Barnabé tiveram uma discussão feroz com os homens da Judeia. Portanto, a igreja de Antioquia enviou Paulo e Barnabé com outros para Jerusalém para perguntar aos apóstolos e presbíteros sobre a questão. Os outros podem ter sido os homens que vieram da Judeia, ninguém sabe com certeza.</w:t>
      </w:r>
    </w:p>
    <w:p>
      <w:pPr/>
      <w:r>
        <w:rPr>
          <w:lang w:val="pt_PT" w:bidi="pt_PT"/>
        </w:rPr>
      </w:r>
      <w:r>
        <w:rPr>
          <w:lang w:val="pt_PT" w:bidi="pt_PT"/>
        </w:rPr>
        <w:t>Discuta em sua própria língua como vocês falam com os outros quando há um desacordo sério uns com os outros. Como vocês chegam a um acordo? Pausem este áudio aqui.</w:t>
      </w:r>
    </w:p>
    <w:p>
      <w:pPr/>
      <w:r>
        <w:rPr>
          <w:lang w:val="pt_PT" w:bidi="pt_PT"/>
        </w:rPr>
      </w:r>
      <w:r>
        <w:rPr>
          <w:lang w:val="pt_PT" w:bidi="pt_PT"/>
        </w:rPr>
        <w:t>Na segunda cena, Paulo, Barnabé e os outros estão no caminho para Jerusalém e param na Fenícia. Paulo e Barnabé explicam aos crentes na Fenícia como os gentios, ou não judeus, se converteram e vieram a Deus por meio da crença em Jesus Cristo. Isso trouxe alegria aos crentes da Fenícia.</w:t>
      </w:r>
    </w:p>
    <w:p>
      <w:pPr/>
      <w:r>
        <w:rPr>
          <w:lang w:val="pt_PT" w:bidi="pt_PT"/>
        </w:rPr>
      </w:r>
      <w:r>
        <w:rPr>
          <w:lang w:val="pt_PT" w:bidi="pt_PT"/>
        </w:rPr>
        <w:t>Na terceira cena, Paulo, Barnabé e os outros estão no caminho para Jerusalém, e param em Samaria. Paulo e Barnabé explicam aos crentes em Samaria como os gentios, ou não judeus, se converteram e vieram a Deus por meio da crença em Jesus Cristo. Isso trouxe alegria aos crentes de Samaria.</w:t>
      </w:r>
    </w:p>
    <w:p>
      <w:pPr/>
      <w:r>
        <w:rPr>
          <w:lang w:val="pt_PT" w:bidi="pt_PT"/>
        </w:rPr>
      </w:r>
      <w:r>
        <w:rPr>
          <w:lang w:val="pt_PT" w:bidi="pt_PT"/>
        </w:rPr>
        <w:t>Na quarta cena, Paulo, Barnabé e os outros chegam a Jerusalém. Paulo, Barnabé e os outros são recebidos pelos apóstolos, presbíteros e os crentes da igreja de Jerusalém. Paulo, Barnabé e os outros dizem aos apóstolos, presbíteros e os crentes da igreja de Jerusalém o que Deus havia feito. Então um grupo de fariseus se levantou e disse que é necessário que os homens sejam circuncidados e sigam a lei que veio por meio de Moisés.</w:t>
      </w:r>
    </w:p>
    <w:p>
      <w:pPr/>
      <w:r>
        <w:rPr>
          <w:lang w:val="pt_PT" w:bidi="pt_PT"/>
        </w:rPr>
      </w:r>
      <w:r>
        <w:rPr>
          <w:lang w:val="pt_PT" w:bidi="pt_PT"/>
        </w:rPr>
        <w:t>Na quinta cena os apóstolos e presbíteros debateram o assunto de circuncisão. Não sabemos quanto tempo depois isso aconteceu, mas essa provavelmente era uma reunião aberta que qualquer crente na igreja poderia participar. Eles debateram por um longo tempo e ainda não haviam tomado uma decisão. Finalmente, Pedro se levantou e falou com os apóstolos e presbíteros. Pedro disse que ele também havia dito aos gentios a palavra do evangelho, ou as boas novas de que Deus fez uma maneira de salvar as pessoas por meio da morte e ressurreição de Jesus, e os gentios acreditavam. Deus mostrou sua aprovação dos gentios dando aos gentios o Espírito Santo. Os corações dos gentios foram limpos, ou feitos bem com Deus, porque eles acreditavam em Jesus. Portanto, não provoqem Deus dando aos gentios um fardo desnecessário que os judeus não poderiam carregar. Isso significa que ninguém poderia manter plenamente a lei de Moisés. Então por que fazer os gentios manterem a lei quando os judeus não podiam? Os gentios serão salvos por meio da graça, ou favor que não mereciam, que o Senhor Jesus deu.</w:t>
      </w:r>
    </w:p>
    <w:p>
      <w:pPr/>
      <w:r>
        <w:rPr>
          <w:lang w:val="pt_PT" w:bidi="pt_PT"/>
        </w:rPr>
      </w:r>
      <w:r>
        <w:rPr>
          <w:lang w:val="pt_PT" w:bidi="pt_PT"/>
        </w:rPr>
        <w:t>Depois, na sexta cena, os apóstolos e presbíteros ficaram quietos, e eles ouviram Paulo e Barnabé falarem sobre o que Deus havia feito entre os gentios, ou não judeus, por meio deles. Quando Paulo e Barnabé terminaram de falar, Tiago se levanta e dá sua opinião sobre o assunto. Tiago provavelmente era o líder reconhecido da igreja em Jerusalém. Tiago chama Pedro de “Simão”, outro nome para Pedro. Tiago diz que Simão explicou a eles como Deus salvou os gentios, ou não judeus, para fazer pessoas para si mesmo, mesmo de não judeus. Então Tiago diz que os profetas judeus concordam e profetizaram o que aconteceu.</w:t>
      </w:r>
    </w:p>
    <w:p>
      <w:pPr/>
      <w:r>
        <w:rPr>
          <w:lang w:val="pt_PT" w:bidi="pt_PT"/>
        </w:rPr>
      </w:r>
      <w:r>
        <w:rPr>
          <w:lang w:val="pt_PT" w:bidi="pt_PT"/>
        </w:rPr>
        <w:t>Pare aqui e discuta em sua própria língua: como vocês apresentariam as Escrituras em uma discussão? Pause este áudio aqui.</w:t>
      </w:r>
    </w:p>
    <w:p>
      <w:pPr/>
      <w:r>
        <w:rPr>
          <w:lang w:val="pt_PT" w:bidi="pt_PT"/>
        </w:rPr>
      </w:r>
      <w:r>
        <w:rPr>
          <w:lang w:val="pt_PT" w:bidi="pt_PT"/>
        </w:rPr>
        <w:t>Deus mostrou seu cuidado pelos gentios para que eles também pudessem pertencer a Jesus, como as palavras das Escrituras disseram. Portanto, a decisão de Tiago foi escrever a eles com as seguintes instruções: não comer comida ou bebida oferecida a ídolos, não se envolver em pecados sexuais, e não comer carne de animais que foram estrangulados ou comer sangue.</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15.1–21 na traduçao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6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Homens da Judeia</w:t>
      </w:r>
    </w:p>
    <w:p>
      <w:pPr>
        <w:pStyle w:val="ListBullet"/>
        <w:spacing w:line="240" w:lineRule="auto"/>
        <w:ind w:left="720"/>
      </w:pPr>
      <w:r>
        <w:rPr>
          <w:lang w:val="pt_PT" w:bidi="pt_PT"/>
        </w:rPr>
      </w:r>
      <w:r>
        <w:rPr>
          <w:lang w:val="pt_PT" w:bidi="pt_PT"/>
        </w:rPr>
        <w:t>Igreja de Antioquia</w:t>
      </w:r>
    </w:p>
    <w:p>
      <w:pPr>
        <w:pStyle w:val="ListBullet"/>
        <w:spacing w:line="240" w:lineRule="auto"/>
        <w:ind w:left="720"/>
      </w:pPr>
      <w:r>
        <w:rPr>
          <w:lang w:val="pt_PT" w:bidi="pt_PT"/>
        </w:rPr>
      </w:r>
      <w:r>
        <w:rPr>
          <w:lang w:val="pt_PT" w:bidi="pt_PT"/>
        </w:rPr>
        <w:t>Outros que foram com Paulo e Barnabé para Jerusalém, poderiam ser homens da Judeia</w:t>
      </w:r>
    </w:p>
    <w:p>
      <w:pPr>
        <w:pStyle w:val="ListBullet"/>
        <w:spacing w:line="240" w:lineRule="auto"/>
        <w:ind w:left="720"/>
      </w:pPr>
      <w:r>
        <w:rPr>
          <w:lang w:val="pt_PT" w:bidi="pt_PT"/>
        </w:rPr>
      </w:r>
      <w:r>
        <w:rPr>
          <w:lang w:val="pt_PT" w:bidi="pt_PT"/>
        </w:rPr>
        <w:t>Crentes na Fenícia</w:t>
      </w:r>
    </w:p>
    <w:p>
      <w:pPr>
        <w:pStyle w:val="ListBullet"/>
        <w:spacing w:line="240" w:lineRule="auto"/>
        <w:ind w:left="720"/>
      </w:pPr>
      <w:r>
        <w:rPr>
          <w:lang w:val="pt_PT" w:bidi="pt_PT"/>
        </w:rPr>
      </w:r>
      <w:r>
        <w:rPr>
          <w:lang w:val="pt_PT" w:bidi="pt_PT"/>
        </w:rPr>
        <w:t>Crentes em Samaria</w:t>
      </w:r>
    </w:p>
    <w:p>
      <w:pPr>
        <w:pStyle w:val="ListBullet"/>
        <w:spacing w:line="240" w:lineRule="auto"/>
        <w:ind w:left="720"/>
      </w:pPr>
      <w:r>
        <w:rPr>
          <w:lang w:val="pt_PT" w:bidi="pt_PT"/>
        </w:rPr>
      </w:r>
      <w:r>
        <w:rPr>
          <w:lang w:val="pt_PT" w:bidi="pt_PT"/>
        </w:rPr>
        <w:t>Grupo de fariseus</w:t>
      </w:r>
    </w:p>
    <w:p>
      <w:pPr>
        <w:pStyle w:val="ListBullet"/>
        <w:spacing w:line="240" w:lineRule="auto"/>
        <w:ind w:left="720"/>
      </w:pPr>
      <w:r>
        <w:rPr>
          <w:lang w:val="pt_PT" w:bidi="pt_PT"/>
        </w:rPr>
      </w:r>
      <w:r>
        <w:rPr>
          <w:lang w:val="pt_PT" w:bidi="pt_PT"/>
        </w:rPr>
        <w:t>Apóstolos e presbíteros</w:t>
      </w:r>
    </w:p>
    <w:p>
      <w:pPr>
        <w:pStyle w:val="ListBullet"/>
        <w:spacing w:line="240" w:lineRule="auto"/>
        <w:ind w:left="720"/>
      </w:pPr>
      <w:r>
        <w:rPr>
          <w:lang w:val="pt_PT" w:bidi="pt_PT"/>
        </w:rPr>
      </w:r>
      <w:r>
        <w:rPr>
          <w:lang w:val="pt_PT" w:bidi="pt_PT"/>
        </w:rPr>
        <w:t>Pedro</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As pessoas da igreja de Jerusalém</w:t>
      </w:r>
    </w:p>
    <w:p>
      <w:pPr/>
      <w:r>
        <w:rPr>
          <w:lang w:val="pt_PT" w:bidi="pt_PT"/>
        </w:rPr>
      </w:r>
      <w:r>
        <w:rPr>
          <w:lang w:val="pt_PT" w:bidi="pt_PT"/>
        </w:rPr>
        <w:t>Como um grupo, encenem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esse áudio aqui e encenem a passagem pela segunda vez.</w:t>
      </w:r>
    </w:p>
    <w:p>
      <w:pPr/>
      <w:r>
        <w:rPr>
          <w:lang w:val="pt_PT" w:bidi="pt_PT"/>
        </w:rPr>
      </w:r>
      <w:r>
        <w:rPr>
          <w:lang w:val="pt_PT" w:bidi="pt_PT"/>
        </w:rPr>
        <w:t>Homens da Judeia viajam para Antioquia ensinam os crentes em Antioquia que para serem salvos, eles devem ser circuncidados de acordo com a lei de Moisés. Depois, Paulo e Barnabé discutem com os homens da Judeia sobre a questão da circuncisão. A igreja de Antioquia então envia Paulo e Barnabé com os outros, que possivelmente poderiam ser os homens da Judeia, para Jerusalém para resolver o assunto com a decisão dos apóstolos e presbíteros.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homens da Judeia: “Como vocês estão se sentindo?”. Você pode ouvir coisas como: "Pronto para ir e provar que estamos certos", "Acreditamos que estamos mantendo a fé", e "Irritado por Paulo e Barnabé terem discutido conosco sobre nosso ensinamento". [! ação] Continue a encenação.</w:t>
      </w:r>
    </w:p>
    <w:p>
      <w:pPr/>
      <w:r>
        <w:rPr>
          <w:lang w:val="pt_PT" w:bidi="pt_PT"/>
        </w:rPr>
      </w:r>
      <w:r>
        <w:rPr>
          <w:lang w:val="pt_PT" w:bidi="pt_PT"/>
        </w:rPr>
        <w:t>Enquanto viajava para Jerusalém, Paulo, Barnabé e os outros param na Fenícia. Paulo e Barnabé explicam aos crentes na Fenícia que os gentios vieram a Deus por meio da fé em Jesus Cristo. Os crentes na Fenícia estavam felizes com as notícias. Continuando no caminho para Jerusalém, Paulo, Barnabé e os outros param em Samaria. Paulo e Barnabé explicam aos crentes em Samaria, que os gentios vieram a Deus por meio da crença em Jesus Cristo. Os crentes que estavam em Samaria estavam felizes com as notícias.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crentes na Fenícia e Samaria: "Por que vocês estão felizes com as notícias?" Você pode ouvir coisas como: "Deus está fazendo algo que nunca esperávamos", "A igreja está crescendo", e "O amor de Deus é maior do que acreditávamos". [! ação] Continue a encenação.</w:t>
      </w:r>
    </w:p>
    <w:p>
      <w:pPr/>
      <w:r>
        <w:rPr>
          <w:lang w:val="pt_PT" w:bidi="pt_PT"/>
        </w:rPr>
      </w:r>
      <w:r>
        <w:rPr>
          <w:lang w:val="pt_PT" w:bidi="pt_PT"/>
        </w:rPr>
        <w:t>Quand Quando Paulo, Barnabé e os outros chegam a Jerusalém, eles são recebidos pelos apóstolos, presbíteros e pela igreja de Jerusalém. Paulo, Barnabé e os outros dizem aos apóstolos, presbíteros e à igreja de Jerusalém as coisas que Deus fez. Então um grupo de fariseus se levantou e disse: "É necessário que os homens sejam circuncidados e sigam a lei que veio por meio de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os homens da Judeia: "Como vocês estão se sentindo?" Você pode ouvir coisas como: "Não somos os únicos que acreditam nisso", "Isso prova nosso ponto", e "Estamos orgulhosos de nossa fé". [! ação] Continue a encenação.</w:t>
      </w:r>
    </w:p>
    <w:p>
      <w:pPr/>
      <w:r>
        <w:rPr>
          <w:lang w:val="pt_PT" w:bidi="pt_PT"/>
        </w:rPr>
      </w:r>
      <w:r>
        <w:rPr>
          <w:lang w:val="pt_PT" w:bidi="pt_PT"/>
        </w:rPr>
        <w:t>Depois que os apóstolos e presbíteros debatem a questão da circuncisão por um longo tempo, Pedro se levanta e diz que ele também havia dito aos gentios a palavra do evangelho e os gentios creram. Ficou provado que Deus havia aceitado os gentios, porque Deus deu aos gentios o Espírito Santo. Deus tornou os gentios puros por meio da fé em Jesus. Portanto, não deixe Deus irado colocando sobre os gentios tarefas desnecessárias que os judeus nem sempre poderiam realizar. Em vez disso, os gentios serão salvos por meio da graça do Senhor Jesus. Quando Pedro terminou de falar, os apóstolos e presbíteros ficaram quietos. Então Paulo e Barnabé explicaram que Deus havia feito sinais e milagres pelos gentios usando Paulo e Barnabé. Depois que Paulo e Barnabé terminam de falar, Tiago se levanta e diz, Deus mostrou que ele se importa com os gentios pertencem a Deus. Isso é explicado onde diz nos profetas, reconstruirei a casa de Davi caída, e restaurarei as ruínas. Então todos os povos podem buscar o Senhor, e os gentios que chamei para serem meus. Isso é o que o Senhor disse. Portanto, a decisão de Tiago foi escrever uma carta a eles dizendo que eles não deveriam comer ou beber coisas oferecidas a ídolos, não se envolver em pecado sexual, e não comer carne de animais que foram estrangulados ou comer sangue.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atores que interpretam Paulo e Barnabé: "Como vocês estão se sentindo?" Vocês podem ouvir coisas como: “Animados por ver o que acontece em seguida”, “Devemos dizer a todos o que Deus está fazendo”, e “Felizes por os apóstolos, presbíteros e a igreja de Jerusalém concordarem conosco”.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15.1–21 na traduçao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Homens da Judeia ensinam os crentes em Antioquia que para serem salvos, eles devem ser </w:t>
      </w:r>
      <w:r>
        <w:rPr>
          <w:b/>
          <w:lang w:val="pt_PT" w:bidi="pt_PT"/>
        </w:rPr>
        <w:t>circuncidados</w:t>
      </w:r>
      <w:r>
        <w:rPr>
          <w:lang w:val="pt_PT" w:bidi="pt_PT"/>
        </w:rPr>
        <w:t xml:space="preserve"> de acordo com a </w:t>
      </w:r>
      <w:r>
        <w:rPr>
          <w:b/>
          <w:lang w:val="pt_PT" w:bidi="pt_PT"/>
        </w:rPr>
        <w:t>lei de Moisés</w:t>
      </w:r>
      <w:r>
        <w:rPr>
          <w:lang w:val="pt_PT" w:bidi="pt_PT"/>
        </w:rPr>
        <w:t xml:space="preserve">. Depois, Paulo e Barnabé discutem com os homens da Judeia sobre a questão da circuncisão. Circuncidado se refere a cortar a pele solta no final do pênis de um menino. A circuncisão era um sinal de que o menino fazia parte do povo escolhido de Deus, Israel, e que as promessas de Deus se aplicavam a ele. A circuncisão era um requisito para que os homens não judeus se convertessem ao judaísmo. Procure os termos </w:t>
      </w:r>
      <w:r>
        <w:rPr>
          <w:lang w:val="pt_PT" w:bidi="pt_PT"/>
        </w:rPr>
        <w:t>circuncisão</w:t>
      </w:r>
      <w:r>
        <w:rPr>
          <w:lang w:val="pt_PT" w:bidi="pt_PT"/>
        </w:rPr>
        <w:t xml:space="preserve"> e </w:t>
      </w:r>
      <w:r>
        <w:rPr>
          <w:lang w:val="pt_PT" w:bidi="pt_PT"/>
        </w:rPr>
        <w:t>lei</w:t>
      </w:r>
      <w:r>
        <w:rPr>
          <w:lang w:val="pt_PT" w:bidi="pt_PT"/>
        </w:rPr>
        <w:t>no Glossário Mestre para mais informações. Traduza esses termos da mesma maneira que você fez em passagens anteriores.</w:t>
      </w:r>
    </w:p>
    <w:p>
      <w:pPr/>
      <w:r>
        <w:rPr>
          <w:lang w:val="pt_PT" w:bidi="pt_PT"/>
        </w:rPr>
      </w:r>
      <w:r>
        <w:rPr>
          <w:lang w:val="pt_PT" w:bidi="pt_PT"/>
        </w:rPr>
        <w:t xml:space="preserve">Enquanto viajava para Jerusalém, Paulo, Barnabé e os outros param na Fenícia e Samaria. Paulo e Barnabé explicam aos crentes na Fenícia, que os </w:t>
      </w:r>
      <w:r>
        <w:rPr>
          <w:b/>
          <w:lang w:val="pt_PT" w:bidi="pt_PT"/>
        </w:rPr>
        <w:t>gentios</w:t>
      </w:r>
      <w:r>
        <w:rPr>
          <w:lang w:val="pt_PT" w:bidi="pt_PT"/>
        </w:rPr>
        <w:t xml:space="preserve"> vieram a Deus por meio da crença em Jesus Cristo. Os crentes na Fenícia estavam felizes com as notícias.</w:t>
      </w:r>
    </w:p>
    <w:p>
      <w:pPr/>
      <w:r>
        <w:rPr>
          <w:lang w:val="pt_PT" w:bidi="pt_PT"/>
        </w:rPr>
      </w:r>
      <w:r>
        <w:rPr>
          <w:lang w:val="pt_PT" w:bidi="pt_PT"/>
        </w:rPr>
        <w:t xml:space="preserve">Procure a palavra </w:t>
      </w:r>
      <w:r>
        <w:rPr>
          <w:lang w:val="pt_PT" w:bidi="pt_PT"/>
        </w:rPr>
        <w:t>gentios</w:t>
      </w:r>
      <w:r>
        <w:rPr>
          <w:lang w:val="pt_PT" w:bidi="pt_PT"/>
        </w:rPr>
        <w:t xml:space="preserve"> no Glossário Mestre para mais informações. Traduza "gentios" da mesma maneira que você traduziu em passagens anteriores.</w:t>
      </w:r>
    </w:p>
    <w:p>
      <w:pPr/>
      <w:r>
        <w:rPr>
          <w:lang w:val="pt_PT" w:bidi="pt_PT"/>
        </w:rPr>
      </w:r>
      <w:r>
        <w:rPr>
          <w:lang w:val="pt_PT" w:bidi="pt_PT"/>
        </w:rPr>
        <w:t xml:space="preserve">Quando Paulo, Barnabé e os outros chegam a Jerusalém, eles são recebidos pelos </w:t>
      </w:r>
      <w:r>
        <w:rPr>
          <w:b/>
          <w:lang w:val="pt_PT" w:bidi="pt_PT"/>
        </w:rPr>
        <w:t>apóstolos</w:t>
      </w:r>
      <w:r>
        <w:rPr>
          <w:lang w:val="pt_PT" w:bidi="pt_PT"/>
        </w:rPr>
        <w:t xml:space="preserve">, </w:t>
      </w:r>
      <w:r>
        <w:rPr>
          <w:b/>
          <w:lang w:val="pt_PT" w:bidi="pt_PT"/>
        </w:rPr>
        <w:t>presbíteros</w:t>
      </w:r>
      <w:r>
        <w:rPr>
          <w:lang w:val="pt_PT" w:bidi="pt_PT"/>
        </w:rPr>
        <w:t xml:space="preserve"> e pela </w:t>
      </w:r>
      <w:r>
        <w:rPr>
          <w:b/>
          <w:lang w:val="pt_PT" w:bidi="pt_PT"/>
        </w:rPr>
        <w:t>igreja</w:t>
      </w:r>
      <w:r>
        <w:rPr>
          <w:lang w:val="pt_PT" w:bidi="pt_PT"/>
        </w:rPr>
        <w:t xml:space="preserve"> de Jerusalém. Paulo, Barnabé e os outros dizem aos apóstolos, presbíteros e à igreja de Jerusalém as coisas que Deus fez. </w:t>
      </w:r>
      <w:r>
        <w:rPr>
          <w:b/>
          <w:lang w:val="pt_PT" w:bidi="pt_PT"/>
        </w:rPr>
        <w:t>Fariseus</w:t>
      </w:r>
      <w:r>
        <w:rPr>
          <w:lang w:val="pt_PT" w:bidi="pt_PT"/>
        </w:rPr>
        <w:t xml:space="preserve"> se levantam e dizem que os gentios precisam ser circuncidados como crentes. Procure a palavra </w:t>
      </w:r>
      <w:r>
        <w:rPr>
          <w:lang w:val="pt_PT" w:bidi="pt_PT"/>
        </w:rPr>
        <w:t>apóstolos</w:t>
      </w:r>
      <w:r>
        <w:rPr>
          <w:lang w:val="pt_PT" w:bidi="pt_PT"/>
        </w:rPr>
        <w:t xml:space="preserve">, </w:t>
      </w:r>
      <w:r>
        <w:rPr>
          <w:lang w:val="pt_PT" w:bidi="pt_PT"/>
        </w:rPr>
        <w:t>presbíteros</w:t>
      </w:r>
      <w:r>
        <w:rPr>
          <w:lang w:val="pt_PT" w:bidi="pt_PT"/>
        </w:rPr>
        <w:t xml:space="preserve">, </w:t>
      </w:r>
      <w:r>
        <w:rPr>
          <w:lang w:val="pt_PT" w:bidi="pt_PT"/>
        </w:rPr>
        <w:t>igreja</w:t>
      </w:r>
      <w:r>
        <w:rPr>
          <w:lang w:val="pt_PT" w:bidi="pt_PT"/>
        </w:rPr>
        <w:t xml:space="preserve"> e </w:t>
      </w:r>
      <w:r>
        <w:rPr>
          <w:lang w:val="pt_PT" w:bidi="pt_PT"/>
        </w:rPr>
        <w:t>fariseus</w:t>
      </w:r>
      <w:r>
        <w:rPr>
          <w:lang w:val="pt_PT" w:bidi="pt_PT"/>
        </w:rPr>
        <w:t xml:space="preserve"> no Glossário Mestre para mais informações. Traduza esses termos da mesma maneira que você fez em passagens anteriores.</w:t>
      </w:r>
    </w:p>
    <w:p>
      <w:pPr/>
      <w:r>
        <w:rPr>
          <w:lang w:val="pt_PT" w:bidi="pt_PT"/>
        </w:rPr>
      </w:r>
      <w:r>
        <w:rPr>
          <w:lang w:val="pt_PT" w:bidi="pt_PT"/>
        </w:rPr>
        <w:t xml:space="preserve">Depois que os apóstolos e os presbíteros debateram a questão da circuncisão, Pedro se levanta e diz que ele também havia dito aos gentios a palavra do </w:t>
      </w:r>
      <w:r>
        <w:rPr>
          <w:b/>
          <w:lang w:val="pt_PT" w:bidi="pt_PT"/>
        </w:rPr>
        <w:t>evangelho</w:t>
      </w:r>
      <w:r>
        <w:rPr>
          <w:lang w:val="pt_PT" w:bidi="pt_PT"/>
        </w:rPr>
        <w:t xml:space="preserve"> e os gentios creram. Ficou provado que Deus havia aceitado os gentios, porque Deus deu aos gentios o </w:t>
      </w:r>
      <w:r>
        <w:rPr>
          <w:b/>
          <w:lang w:val="pt_PT" w:bidi="pt_PT"/>
        </w:rPr>
        <w:t>Espírito Santo</w:t>
      </w:r>
      <w:r>
        <w:rPr>
          <w:lang w:val="pt_PT" w:bidi="pt_PT"/>
        </w:rPr>
        <w:t xml:space="preserve">. Os gentios foram </w:t>
      </w:r>
      <w:r>
        <w:rPr>
          <w:b/>
          <w:lang w:val="pt_PT" w:bidi="pt_PT"/>
        </w:rPr>
        <w:t>purificados</w:t>
      </w:r>
      <w:r>
        <w:rPr>
          <w:lang w:val="pt_PT" w:bidi="pt_PT"/>
        </w:rPr>
        <w:t xml:space="preserve"> por meio da </w:t>
      </w:r>
      <w:r>
        <w:rPr>
          <w:b/>
          <w:lang w:val="pt_PT" w:bidi="pt_PT"/>
        </w:rPr>
        <w:t>fé</w:t>
      </w:r>
      <w:r>
        <w:rPr>
          <w:lang w:val="pt_PT" w:bidi="pt_PT"/>
        </w:rPr>
        <w:t xml:space="preserve"> em Jesus. Portanto, não deixe Deus irado dando aos gentios um fardo desnecessário que os judeus nem sempre poderiam realizar. Barnabé e Paulo explicam quais </w:t>
      </w:r>
      <w:r>
        <w:rPr>
          <w:b/>
          <w:lang w:val="pt_PT" w:bidi="pt_PT"/>
        </w:rPr>
        <w:t>sinais</w:t>
      </w:r>
      <w:r>
        <w:rPr>
          <w:lang w:val="pt_PT" w:bidi="pt_PT"/>
        </w:rPr>
        <w:t xml:space="preserve"> e </w:t>
      </w:r>
      <w:r>
        <w:rPr>
          <w:b/>
          <w:lang w:val="pt_PT" w:bidi="pt_PT"/>
        </w:rPr>
        <w:t>maravilhas</w:t>
      </w:r>
      <w:r>
        <w:rPr>
          <w:lang w:val="pt_PT" w:bidi="pt_PT"/>
        </w:rPr>
        <w:t xml:space="preserve"> Deus fez por meio deles pelos gentios. Procure a palavra </w:t>
      </w:r>
      <w:r>
        <w:rPr>
          <w:lang w:val="pt_PT" w:bidi="pt_PT"/>
        </w:rPr>
        <w:t>evangelho</w:t>
      </w:r>
      <w:r>
        <w:rPr>
          <w:lang w:val="pt_PT" w:bidi="pt_PT"/>
        </w:rPr>
        <w:t xml:space="preserve">, </w:t>
      </w:r>
      <w:r>
        <w:rPr>
          <w:lang w:val="pt_PT" w:bidi="pt_PT"/>
        </w:rPr>
        <w:t>Espírito Santo</w:t>
      </w:r>
      <w:r>
        <w:rPr>
          <w:lang w:val="pt_PT" w:bidi="pt_PT"/>
        </w:rPr>
        <w:t xml:space="preserve">, </w:t>
      </w:r>
      <w:r>
        <w:rPr>
          <w:lang w:val="pt_PT" w:bidi="pt_PT"/>
        </w:rPr>
        <w:t>limpo</w:t>
      </w:r>
      <w:r>
        <w:rPr>
          <w:lang w:val="pt_PT" w:bidi="pt_PT"/>
        </w:rPr>
        <w:t xml:space="preserve">, </w:t>
      </w:r>
      <w:r>
        <w:rPr>
          <w:lang w:val="pt_PT" w:bidi="pt_PT"/>
        </w:rPr>
        <w:t>fé</w:t>
      </w:r>
      <w:r>
        <w:rPr>
          <w:lang w:val="pt_PT" w:bidi="pt_PT"/>
        </w:rPr>
        <w:t xml:space="preserve"> e </w:t>
      </w:r>
      <w:r>
        <w:rPr>
          <w:lang w:val="pt_PT" w:bidi="pt_PT"/>
        </w:rPr>
        <w:t>milagres, sinais e maravilhas</w:t>
      </w:r>
      <w:r>
        <w:rPr>
          <w:lang w:val="pt_PT" w:bidi="pt_PT"/>
        </w:rPr>
        <w:t xml:space="preserve"> no Glossário Mestre para mais informações. Traduza essas palavras da mesma maneira que você fez em passagens anteriores.</w:t>
      </w:r>
    </w:p>
    <w:p>
      <w:pPr/>
      <w:r>
        <w:rPr>
          <w:lang w:val="pt_PT" w:bidi="pt_PT"/>
        </w:rPr>
      </w:r>
      <w:r>
        <w:rPr>
          <w:lang w:val="pt_PT" w:bidi="pt_PT"/>
        </w:rPr>
        <w:t xml:space="preserve">Tiago se levanta e diz: Deus mostrou que se importa com os gentios que pertencem a ele. Isso é explicado onde diz, reconstruirei a casa de Davi caída, e restaurarei as ruínas. Então todos os povos podem buscar o </w:t>
      </w:r>
      <w:r>
        <w:rPr>
          <w:b/>
          <w:lang w:val="pt_PT" w:bidi="pt_PT"/>
        </w:rPr>
        <w:t>Senhor</w:t>
      </w:r>
      <w:r>
        <w:rPr>
          <w:lang w:val="pt_PT" w:bidi="pt_PT"/>
        </w:rPr>
        <w:t xml:space="preserve">, e os gentios que chamei para serem meus. Isso é o que o Senhor disse. Portanto, a decisão de Tiago foi escrever uma carta a eles dizendo que eles não deveriam comer ou beber coisas oferecidas a </w:t>
      </w:r>
      <w:r>
        <w:rPr>
          <w:b/>
          <w:lang w:val="pt_PT" w:bidi="pt_PT"/>
        </w:rPr>
        <w:t>ídolos</w:t>
      </w:r>
      <w:r>
        <w:rPr>
          <w:lang w:val="pt_PT" w:bidi="pt_PT"/>
        </w:rPr>
        <w:t xml:space="preserve">, não se envolver em pecado sexual, e não comer carne de animais que foram estrangulados ou comer sangue. Ídolos são imagens feitas por mãos humanas, como uma estátua ou outra representação física de um deus que é adorado como um deus, em vez de o único verdadeiro Deus Criador. Procure </w:t>
      </w:r>
      <w:r>
        <w:rPr>
          <w:lang w:val="pt_PT" w:bidi="pt_PT"/>
        </w:rPr>
        <w:t>ídolo</w:t>
      </w:r>
      <w:r>
        <w:rPr>
          <w:lang w:val="pt_PT" w:bidi="pt_PT"/>
        </w:rPr>
        <w:t xml:space="preserve"> e </w:t>
      </w:r>
      <w:r>
        <w:rPr>
          <w:lang w:val="pt_PT" w:bidi="pt_PT"/>
        </w:rPr>
        <w:t>Senhor</w:t>
      </w:r>
      <w:r>
        <w:rPr>
          <w:lang w:val="pt_PT" w:bidi="pt_PT"/>
        </w:rPr>
        <w:t xml:space="preserve"> no Glossário Mestre para mais informações.Procure perseguição e igreja no Glossário Mestre para mais informações. Traduza "ídolo" e "Senhor" da mesma maneira que você traduziu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15:22–35</w:t>
      </w:r>
      <w:r>
        <w:rPr>
          <w:lang w:val="pt_PT" w:bidi="pt_PT"/>
        </w:rPr>
      </w:r>
    </w:p>
    <w:p>
      <w:pPr>
        <w:pStyle w:val="Heading3"/>
      </w:pPr>
      <w:r>
        <w:rPr>
          <w:lang w:val="pt_PT" w:bidi="pt_PT"/>
        </w:rPr>
        <w:t>Ouvir e Sentir</w:t>
      </w:r>
    </w:p>
    <w:p>
      <w:pPr/>
      <w:r>
        <w:rPr>
          <w:lang w:val="pt_PT" w:bidi="pt_PT"/>
        </w:rPr>
      </w:r>
      <w:r>
        <w:rPr>
          <w:lang w:val="pt_PT" w:bidi="pt_PT"/>
        </w:rPr>
        <w:t>Nesta etapa, ouçam Atos 15.22–35 e guardem em seus corações.</w:t>
      </w:r>
    </w:p>
    <w:p>
      <w:pPr/>
      <w:r>
        <w:rPr>
          <w:lang w:val="pt_PT" w:bidi="pt_PT"/>
        </w:rPr>
      </w:r>
      <w:r>
        <w:rPr>
          <w:lang w:val="pt_PT" w:bidi="pt_PT"/>
        </w:rPr>
        <w:t>Ouçam uma versão de Atos 15.22–35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15.22–35 na tradução mais fácil de entender.</w:t>
      </w:r>
    </w:p>
    <w:p>
      <w:pPr/>
      <w:r>
        <w:rPr>
          <w:lang w:val="pt_PT" w:bidi="pt_PT"/>
        </w:rPr>
      </w:r>
      <w:r>
        <w:rPr>
          <w:lang w:val="pt_PT" w:bidi="pt_PT"/>
        </w:rPr>
        <w:t>Na última passagem, Paulo, Barnabé, os apóstolos e os presbíteros se reuniram em Jerusalém para discutir os termos para que a igreja judaica aceitasse crentes não judeus. Durante essa reunião importante, eles escreveram uma carta para os crentes não judeus sobre o que poderia ser comido e sobre pureza sexual. Agora, a igreja de Jerusalém envia homens com Paulo e Barnabé para entregar a carta à igreja não judaica em Antioquia.</w:t>
      </w:r>
    </w:p>
    <w:p>
      <w:pPr/>
      <w:r>
        <w:rPr>
          <w:lang w:val="pt_PT" w:bidi="pt_PT"/>
        </w:rPr>
      </w:r>
      <w:r>
        <w:rPr>
          <w:lang w:val="pt_PT" w:bidi="pt_PT"/>
        </w:rPr>
        <w:t xml:space="preserve">Pare aqui e, em grupo, olhem para um mapa que mostre onde </w:t>
      </w:r>
      <w:r>
        <w:rPr>
          <w:lang w:val="pt_PT" w:bidi="pt_PT"/>
        </w:rPr>
        <w:t>Antioquia está localizada na província da Síria, em relação a Jerusalém</w:t>
      </w:r>
      <w:r>
        <w:rPr>
          <w:lang w:val="pt_PT" w:bidi="pt_PT"/>
        </w:rPr>
        <w:t>. Pause este áudio aqui.</w:t>
      </w:r>
    </w:p>
    <w:p>
      <w:pPr/>
      <w:r>
        <w:rPr>
          <w:lang w:val="pt_PT" w:bidi="pt_PT"/>
        </w:rPr>
      </w:r>
      <w:r>
        <w:rPr>
          <w:lang w:val="pt_PT" w:bidi="pt_PT"/>
        </w:rPr>
        <w:t>Os apóstolos e presbíteros têm se encontrado com Paulo e Barnabé em Jerusalém. Eles estão tentando encontrar uma maneira de judeus e gentios, ou não judeus, terem comunhão uns com os outros. Depois de concordar com os termos e escrever em uma carta, o grupo decide enviar dois homens da igreja de Jerusalém com Paulo e Barnabé para Antioquia. Lucas descreve os dois homens, Judas Barsabás e Silas, como líderes entre os irmãos, ou igreja. Embora pouco se saiba sobre Judas, Paulo menciona Silas várias vezes, uma vez que Silas acompanhará Paulo em futuras viagens missionárias. A igreja de Jerusalém envia os dois homens como representantes que podem dar sua interpretação pessoal da carta à igreja em Antioquia e responder a qualquer uma de suas perguntas. Era um costume normal enviar representantes com uma carta oficial nessa época.</w:t>
      </w:r>
    </w:p>
    <w:p>
      <w:pPr/>
      <w:r>
        <w:rPr>
          <w:lang w:val="pt_PT" w:bidi="pt_PT"/>
        </w:rPr>
      </w:r>
      <w:r>
        <w:rPr>
          <w:lang w:val="pt_PT" w:bidi="pt_PT"/>
        </w:rPr>
        <w:t>Pare aqui e discuta em grupo essa pergunta: quando vocês recebem uma mensagem de outra pessoa, como vocês sabem se podem confiar que a mensagem é de realmente do remetente? Pause este áudio aqui.</w:t>
      </w:r>
    </w:p>
    <w:p>
      <w:pPr/>
      <w:r>
        <w:rPr>
          <w:lang w:val="pt_PT" w:bidi="pt_PT"/>
        </w:rPr>
      </w:r>
      <w:r>
        <w:rPr>
          <w:lang w:val="pt_PT" w:bidi="pt_PT"/>
        </w:rPr>
        <w:t>Lucas então compartilha o conteúdo da carta. A carta é formal e primeiro apresenta os remetentes — os apóstolos e presbíteros — e as pessoas para quem a carta é enviada — os crentes de Antioquia. “Saudações” era uma maneira normal de começar uma carta e significava “se alegrar”. Os crentes de Jerusalém escrevem a carta de uma maneira que seus irmãos que falam grego possam entender claramente. É dirigido aos crentes em Antioquia, Síria e Cilícia. Como Antioquia era uma cidade na província da Síria, Síria, Cilícia e Antioquia se referem à mesma área geral. A carta menciona especificamente Antioquia porque é onde o debate originalmente começou sobre quais leis os crentes judeus precisavam manter.</w:t>
      </w:r>
    </w:p>
    <w:p>
      <w:pPr/>
      <w:r>
        <w:rPr>
          <w:lang w:val="pt_PT" w:bidi="pt_PT"/>
        </w:rPr>
      </w:r>
      <w:r>
        <w:rPr>
          <w:lang w:val="pt_PT" w:bidi="pt_PT"/>
        </w:rPr>
        <w:t>Pare aqui e discuta em grupo essa pergunta: quando vocês enviam uma mensagem importante, que idioma ou frases vocês usam para começar e terminar a mensagem em sua cultura? Pause este áudio aqui.</w:t>
      </w:r>
    </w:p>
    <w:p>
      <w:pPr/>
      <w:r>
        <w:rPr>
          <w:lang w:val="pt_PT" w:bidi="pt_PT"/>
        </w:rPr>
      </w:r>
      <w:r>
        <w:rPr>
          <w:lang w:val="pt_PT" w:bidi="pt_PT"/>
        </w:rPr>
        <w:t>Na carta, a igreja de Jerusalém diz aos crentes de Antioquia que eles ouviram sobre o que os judeus de sua área, Judeia, disseram a eles. No entanto, eles garantem aos crentes de Antioquia que esses homens não eram representantes da igreja de Jerusalém. Na verdade, eles dizem que esses homens “perturbavam suas mentes” para significar que os homens estavam tentando derrubar os crentes não judeus ou desencorajá-los. A igreja de Jerusalém chama Paulo e Barnabé de amigos queridos e os descreve como homens que arriscaram suas vidas muitas vezes por causa de sua devoção de coração ao Senhor Jesus Cristo. Aqui, o termo Senhor significa que Jesus é Deus enquanto Cristo mostra que ele é o salvador prometido enviado por Deus.</w:t>
      </w:r>
    </w:p>
    <w:p>
      <w:pPr/>
      <w:r>
        <w:rPr>
          <w:lang w:val="pt_PT" w:bidi="pt_PT"/>
        </w:rPr>
      </w:r>
      <w:r>
        <w:rPr>
          <w:lang w:val="pt_PT" w:bidi="pt_PT"/>
        </w:rPr>
        <w:t>A igreja de Jerusalém diz que eles não sobrecarregarão os crentes gentios com a circuncisão, ou a lei judaica. No entanto, eles dão quatro decretos, ou regras, para seguir para ser capaz de ter comunhão com os crentes judeus. A igreja de Jerusalém lembra aos crentes de Antioquia que o Espírito Santo de Deus, os levou a essa decisão.</w:t>
      </w:r>
    </w:p>
    <w:p>
      <w:pPr/>
      <w:r>
        <w:rPr>
          <w:lang w:val="pt_PT" w:bidi="pt_PT"/>
        </w:rPr>
      </w:r>
      <w:r>
        <w:rPr>
          <w:lang w:val="pt_PT" w:bidi="pt_PT"/>
        </w:rPr>
        <w:t>As quatro regras são as mesmas regras sugeridas anteriormente por Tiago. Os crentes gentios não devem comer comida sacrificada aos ídolos. Isso se refere a animais que os sacerdotes sacrificariam a falsos deuses e então compartilhavam com os adoradores. Os crentes gentios não poderiam beber sangue ou comer comida feita com sangue. Eles não poderiam comer animais estrangulados cozidos sem drenar seu sangue. E finalmente, eles precisavam ficar longe de imoralidade sexual, ou qualquer atividade sexual fora do casamento. Seguindo essas quatro regras, os crentes gentios seriam capazes de ter comunhão com os crentes judeus. As quatro regras não eram um requisito para ser salvo. Os líderes da igreja judaica em Jerusalém exigiam essas quatro regras porque os gentios eram conhecidos por adorar ídolos e cometer pecados sexuais. Essas ações impediam que os judeus fossem capazes de adorar a Deus, então, fazendo requisitos para crentes gentios, judeus e crentes gentios fossem capazes de adorar a Deus juntos. A igreja de Jerusalém diz aos crentes de Antioquia que se eles fizerem essas coisas, prosperarão. A igreja termina a carta com “adeus”, que significa “sejam fortes”, e era uma maneira normal de terminar cartas naquele tempo.</w:t>
      </w:r>
    </w:p>
    <w:p>
      <w:pPr/>
      <w:r>
        <w:rPr>
          <w:lang w:val="pt_PT" w:bidi="pt_PT"/>
        </w:rPr>
      </w:r>
      <w:r>
        <w:rPr>
          <w:lang w:val="pt_PT" w:bidi="pt_PT"/>
        </w:rPr>
        <w:t>Judas e Silas, juntamente com Paulo e Barnabé, levam a carta de Jerusalém para Antioquia, onde os crentes se reuniram. Os crentes gentios estão felizes por ouvir as notícias. Como vocês se lembram, a mensagem dos primeiros judeus que os visitaram era que eles precisavam ser circuncidados, como a Lei de Moisés diz para ser salvos. Agora, os crentes não judeus ficam aliviados por saber que não estão mais sob o fardo das leis judaicas, incluindo a circuncisão. Judas e Silas ficam por um tempo e os encorajam. Lucas os descreve como profetas, ou aqueles que ensinam a mensagem de Deus às pessoas. Os crentes de Antioquia enviam Judas e Silas de volta para Jerusalém dizendo “que a paz esteja com vocês”. Essa era uma despedida comum. Enquanto Judas e Silas relata as notícias dos crentes de Antioquia recebendo a carta com alegria, Paulo e Barnabé ficam em Antioquia. Eles e outros crentes continuam a ensinar os crentes a palavra do Senhor, ou a mensagem de que Jesus é o salvador prometido.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15.22–35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apóstolos e presbíteros estão reunidos com toda a igreja em Jerusalém. Os líderes escolhem Judas e Silas para ir com Paulo e Barnabé para Antioquia para entregar sua carta.</w:t>
      </w:r>
    </w:p>
    <w:p>
      <w:pPr/>
      <w:r>
        <w:rPr>
          <w:lang w:val="pt_PT" w:bidi="pt_PT"/>
        </w:rPr>
      </w:r>
      <w:r>
        <w:rPr>
          <w:b/>
          <w:lang w:val="pt_PT" w:bidi="pt_PT"/>
        </w:rPr>
        <w:t>Na segunda cena:</w:t>
      </w:r>
      <w:r>
        <w:rPr>
          <w:lang w:val="pt_PT" w:bidi="pt_PT"/>
        </w:rPr>
        <w:t xml:space="preserve"> a carta diz: nós, os apóstolos e presbíteros, enviamos Judas e Silas com Paulo e Barnabé como nossos representantes. Eles falarão com vocês. Ouvimos sobre o que os judeus disseram a vocês e não concordamos. Concordamos que vocês não devem comer o que é sacrificado aos ídolos, que vocês não devem comer sangue ou o que foi estrangulado, e que vocês precisam evitar a imoralidade sexual. Se vocês fizerem essas coisas, todos ficarão bem com vocês.</w:t>
      </w:r>
    </w:p>
    <w:p>
      <w:pPr/>
      <w:r>
        <w:rPr>
          <w:lang w:val="pt_PT" w:bidi="pt_PT"/>
        </w:rPr>
      </w:r>
      <w:r>
        <w:rPr>
          <w:b/>
          <w:lang w:val="pt_PT" w:bidi="pt_PT"/>
        </w:rPr>
        <w:t>Na terceira cena:</w:t>
      </w:r>
      <w:r>
        <w:rPr>
          <w:lang w:val="pt_PT" w:bidi="pt_PT"/>
        </w:rPr>
        <w:t xml:space="preserve"> Judas e Silas entregam a carta para Antioquia, onde a igreja gentia está reunida. Os crentes gentios se alegram por causa das notícias encorajadoras. Judas e Silas ficam para ensinar e encorajar os crentes gentios.</w:t>
      </w:r>
    </w:p>
    <w:p>
      <w:pPr/>
      <w:r>
        <w:rPr>
          <w:lang w:val="pt_PT" w:bidi="pt_PT"/>
        </w:rPr>
      </w:r>
      <w:r>
        <w:rPr>
          <w:b/>
          <w:lang w:val="pt_PT" w:bidi="pt_PT"/>
        </w:rPr>
        <w:t>Na quarta cena:</w:t>
      </w:r>
      <w:r>
        <w:rPr>
          <w:lang w:val="pt_PT" w:bidi="pt_PT"/>
        </w:rPr>
        <w:t xml:space="preserve"> Judas e Silas são enviados para voltar para Jerusalém. Paulo e Barnabé ficam em Antioquia para ensinar a palavra de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Igreja em Jerusalém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Crentes gentios em Antioquia</w:t>
      </w:r>
    </w:p>
    <w:p>
      <w:pPr>
        <w:pStyle w:val="ListBullet"/>
        <w:spacing w:line="240" w:lineRule="auto"/>
        <w:ind w:left="720"/>
      </w:pPr>
      <w:r>
        <w:rPr>
          <w:lang w:val="pt_PT" w:bidi="pt_PT"/>
        </w:rPr>
      </w:r>
      <w:r>
        <w:rPr>
          <w:lang w:val="pt_PT" w:bidi="pt_PT"/>
        </w:rPr>
        <w:t>Judeus que confundiram os crentes gentios</w:t>
      </w:r>
    </w:p>
    <w:p>
      <w:pPr/>
      <w:r>
        <w:rPr>
          <w:lang w:val="pt_PT" w:bidi="pt_PT"/>
        </w:rPr>
      </w:r>
      <w:r>
        <w:rPr>
          <w:lang w:val="pt_PT" w:bidi="pt_PT"/>
        </w:rPr>
        <w:t>O grupo deve prestar atenção às partes do cenário da passagem:</w:t>
      </w:r>
    </w:p>
    <w:p>
      <w:pPr/>
      <w:r>
        <w:rPr>
          <w:lang w:val="pt_PT" w:bidi="pt_PT"/>
        </w:rPr>
      </w:r>
      <w:r>
        <w:rPr>
          <w:lang w:val="pt_PT" w:bidi="pt_PT"/>
        </w:rPr>
        <w:t>É importante lembrar que os crentes judeus da Judeia vieram para ensinar os crentes gentios em Antioquia algum tempo antes. Eles disseram aos crentes gentios que eles tinham que ser circuncidados para Jesus os salvar. Isso não era o que Paulo havia ensinado os crentes, então eles estavam perturbados.</w:t>
      </w:r>
    </w:p>
    <w:p>
      <w:pPr/>
      <w:r>
        <w:rPr>
          <w:lang w:val="pt_PT" w:bidi="pt_PT"/>
        </w:rPr>
      </w:r>
      <w:r>
        <w:rPr>
          <w:lang w:val="pt_PT" w:bidi="pt_PT"/>
        </w:rPr>
        <w:t>Em Jerusalém, os apóstolos e líderes concordaram em não sobrecarregar os crentes gentios com os requisitos extras das leis judaicas. Isso significa que eles não seriam obrigados a seguir as leis que Deus deu a Moisés.</w:t>
      </w:r>
    </w:p>
    <w:p>
      <w:pPr/>
      <w:r>
        <w:rPr>
          <w:lang w:val="pt_PT" w:bidi="pt_PT"/>
        </w:rPr>
      </w:r>
      <w:r>
        <w:rPr>
          <w:lang w:val="pt_PT" w:bidi="pt_PT"/>
        </w:rPr>
        <w:t>Enquanto essa passagem começa, Tiago acabou de explicar o que os crentes judeus exigiriam dos crentes não judeus. Lucas usa uma palavra que nos mostra que a ação de enviar a carta era um resultado do acordo para o qual os presbíteros e toda a igreja chegaram — eles não exigiriam que os crentes gentios seguissem as leis judaicas. A igreja de Jerusalém decidiu enviar a carta por meio de Judas e Silas. Eles voltariam com Paulo e Barnabé como os representantes da igreja de Jerusalém para Antioquia.</w:t>
      </w:r>
    </w:p>
    <w:p>
      <w:pPr/>
      <w:r>
        <w:rPr>
          <w:lang w:val="pt_PT" w:bidi="pt_PT"/>
        </w:rPr>
      </w:r>
      <w:r>
        <w:rPr>
          <w:lang w:val="pt_PT" w:bidi="pt_PT"/>
        </w:rPr>
        <w:t>Pare aqui e discuta essa pergunta em grupo: descreva um tempo em que as pessoas com autoridade fizeram uma decisão importante onde vocês vivem. Como eles mostraram o que fariam em seguida para realizar essa decisão? Pause este áudio aqui.</w:t>
      </w:r>
    </w:p>
    <w:p>
      <w:pPr/>
      <w:r>
        <w:rPr>
          <w:lang w:val="pt_PT" w:bidi="pt_PT"/>
        </w:rPr>
      </w:r>
      <w:r>
        <w:rPr>
          <w:lang w:val="pt_PT" w:bidi="pt_PT"/>
        </w:rPr>
        <w:t>A carta começa com a palavra "saudações". Então apresenta os remetentes da carta e as pessoas que receberão a carta. Ao mencionar os portadores da carta, a igreja de Jerusalém está dando autoridade e validando Judas e Silas.</w:t>
      </w:r>
    </w:p>
    <w:p>
      <w:pPr/>
      <w:r>
        <w:rPr>
          <w:lang w:val="pt_PT" w:bidi="pt_PT"/>
        </w:rPr>
      </w:r>
      <w:r>
        <w:rPr>
          <w:lang w:val="pt_PT" w:bidi="pt_PT"/>
        </w:rPr>
        <w:t>No início, a igreja de Jerusalém explica a causa para escrever a carta. Os apóstolos ouviram que alguns falsos mestres haviam confundido a igreja de Antioquia. Eles usam a frase "perturbaram suas mentes". Essa expressão mostra a frustração da igreja de Jerusalém com os homens que tentaram forçar os crentes gentios a seguir as leis judaicas.</w:t>
      </w:r>
    </w:p>
    <w:p>
      <w:pPr/>
      <w:r>
        <w:rPr>
          <w:lang w:val="pt_PT" w:bidi="pt_PT"/>
        </w:rPr>
      </w:r>
      <w:r>
        <w:rPr>
          <w:lang w:val="pt_PT" w:bidi="pt_PT"/>
        </w:rPr>
        <w:t>Por causa dessa confusão, eles decidem escolher dois homens para voltar com Paulo e Barnabé. A igreja de Jerusalém deu a Judas e Silas autoridade enviando-os para ler a carta em voz alta para os crentes de Antioquia e explicar o acordo.</w:t>
      </w:r>
    </w:p>
    <w:p>
      <w:pPr/>
      <w:r>
        <w:rPr>
          <w:lang w:val="pt_PT" w:bidi="pt_PT"/>
        </w:rPr>
      </w:r>
      <w:r>
        <w:rPr>
          <w:lang w:val="pt_PT" w:bidi="pt_PT"/>
        </w:rPr>
        <w:t>Então a carta dá quatro decretos ou regras e explica o que os crentes gentios não devem fazer se eles quiserem ter comunhão com os crentes judeus. A carta termina com a palavra "Adeus".</w:t>
      </w:r>
    </w:p>
    <w:p>
      <w:pPr/>
      <w:r>
        <w:rPr>
          <w:lang w:val="pt_PT" w:bidi="pt_PT"/>
        </w:rPr>
      </w:r>
      <w:r>
        <w:rPr>
          <w:lang w:val="pt_PT" w:bidi="pt_PT"/>
        </w:rPr>
        <w:t>Então a igreja de Jerusalém envia Judas e Silas para Antioquia. Eles viajam com Paulo e Barnabé. O grupo viaja "de Jerusalém" para Antioquia, uma vez que Jerusalém era considerada a cidade mais importante e porque era mais alta em altitude do que outras cidades.</w:t>
      </w:r>
    </w:p>
    <w:p>
      <w:pPr/>
      <w:r>
        <w:rPr>
          <w:lang w:val="pt_PT" w:bidi="pt_PT"/>
        </w:rPr>
      </w:r>
      <w:r>
        <w:rPr>
          <w:lang w:val="pt_PT" w:bidi="pt_PT"/>
        </w:rPr>
        <w:t>Quando Judas e Silas chegam, os crentes estão reunidos. Judas e Silas entregam a carta. Isso significa que eles leram ou recitaram a carta em voz alta para os crentes de Antioquia como representantes oficiais da igreja de Jerusalém. Os crentes gentios se alegram porque a carta era de encorajamento.</w:t>
      </w:r>
    </w:p>
    <w:p>
      <w:pPr/>
      <w:r>
        <w:rPr>
          <w:lang w:val="pt_PT" w:bidi="pt_PT"/>
        </w:rPr>
      </w:r>
      <w:r>
        <w:rPr>
          <w:lang w:val="pt_PT" w:bidi="pt_PT"/>
        </w:rPr>
        <w:t>Judas e Silas ficaram alguns dias em Antioquia encorajando e ensinando as pessoas, então eles voltaram para Jerusalém. Os crentes enviam Judas e Silas em paz. "Vão em paz" era uma maneira normal de os crentes dizerem adeus.</w:t>
      </w:r>
    </w:p>
    <w:p>
      <w:pPr/>
      <w:r>
        <w:rPr>
          <w:lang w:val="pt_PT" w:bidi="pt_PT"/>
        </w:rPr>
      </w:r>
      <w:r>
        <w:rPr>
          <w:lang w:val="pt_PT" w:bidi="pt_PT"/>
        </w:rPr>
        <w:t>Paulo, Barnabé e outros ficam em Antioquia para continuar ensinando os crentes sobre Jesus.</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15.22–35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Apóstolos</w:t>
      </w:r>
    </w:p>
    <w:p>
      <w:pPr>
        <w:pStyle w:val="ListBullet"/>
        <w:spacing w:line="240" w:lineRule="auto"/>
        <w:ind w:left="720"/>
      </w:pPr>
      <w:r>
        <w:rPr>
          <w:lang w:val="pt_PT" w:bidi="pt_PT"/>
        </w:rPr>
      </w:r>
      <w:r>
        <w:rPr>
          <w:lang w:val="pt_PT" w:bidi="pt_PT"/>
        </w:rPr>
        <w:t>Presbíteros</w:t>
      </w:r>
    </w:p>
    <w:p>
      <w:pPr>
        <w:pStyle w:val="ListBullet"/>
        <w:spacing w:line="240" w:lineRule="auto"/>
        <w:ind w:left="720"/>
      </w:pPr>
      <w:r>
        <w:rPr>
          <w:lang w:val="pt_PT" w:bidi="pt_PT"/>
        </w:rPr>
      </w:r>
      <w:r>
        <w:rPr>
          <w:lang w:val="pt_PT" w:bidi="pt_PT"/>
        </w:rPr>
        <w:t>Igreja em Jerusalém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Judas</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Crentes gentios em Antioquia</w:t>
      </w:r>
    </w:p>
    <w:p>
      <w:pPr>
        <w:pStyle w:val="ListBullet"/>
        <w:spacing w:line="240" w:lineRule="auto"/>
        <w:ind w:left="720"/>
      </w:pPr>
      <w:r>
        <w:rPr>
          <w:lang w:val="pt_PT" w:bidi="pt_PT"/>
        </w:rPr>
      </w:r>
      <w:r>
        <w:rPr>
          <w:lang w:val="pt_PT" w:bidi="pt_PT"/>
        </w:rPr>
        <w:t>Judeus que confundiram os crentes gentios</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 uma pausa e perguntem à pessoa interpretando o personagem: “O que você está sentindo ou pensando?”. A pessoa que interpreta o personagem deve responder o que ela estaria sentindo ou pensando se ela fosse esse personagem. Depois,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os apóstolos, presbíteros e toda a igreja em Jerusalém concordando em enviar Judas e Silas com Paulo e Barnabé para Antioquia. Eles querem que Judas e Silas levem a carta para os crentes gentios que vivem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Silas: “O que você está sentindo ou pensando?”. A pessoa pode responder coisas como: “Estou honrado por eles me terem escolhido para ser seu representante”, ou “Determinado. Quero que nossos irmãos gentios saibam que os amamos e não vivemos sob o peso da lei”, ou “Eu gosto de viajar com Paulo. Ele está inspirador”.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alguém escrevendo a carta em voz alta enquanto outras pessoas encenam o que a carta diz. Encene os apóstolos e os presbíteros ouvindo sobre como alguém estava ensinando e confundindo os crentes gentios. Os apóstolos e os presbíteros enviam Judas e Silas para explicar sua decisão aos crentes gentios: que eles devem se abster de comer sacrifícios dados a ídolos, de comer sangue, de comer animais estrangulados e de cometer atos de imoralidade sexual.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um apóstolo: “O que você está sentindo ou pensando?”. A pessoa pode responder coisas como: “Estou feliz que o Espírito Santo nos tenha ajudado a tomar uma decisão”, ou “Estou preocupado por haver judeus espalhando mentiras e fazendo nossos irmãos duvidarem”, ou “Sou grato por como Deus deu a Paulo de presente para ser um grande mestre”.</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Judas e Silas viajando para Antioquia com Paulo e Barnabé. Judas e Silas reúnem os crentes juntos e leem em voz alta a carta para os crentes. Os crentes ouvem a leitura e eles são encorajados. Judas e Silas os encorajaram também ensinando-os.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uma pessoa que interpreta um crente gentio: "O que você está sentindo ou pensando?" A pessoa pode responder coisas como: "Animado. Fiquei preocupado por ter que ser circuncidado”, ou “Livre. Sou tão grato por Jesus nos ter libertado do pecado e da lei”, ou “Agora faz sentido! Estou disposto a mudar como estava vivendo para estar na comunidade com meus irmãos judeus”.</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 a igreja de Antioquia enviando Judas e Silas de volta para Jerusalém em paz. Paulo e Barnabé ficam e pregam a palavra de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15.22–35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Os </w:t>
      </w:r>
      <w:r>
        <w:rPr>
          <w:b/>
          <w:lang w:val="pt_PT" w:bidi="pt_PT"/>
        </w:rPr>
        <w:t>apóstolos</w:t>
      </w:r>
      <w:r>
        <w:rPr>
          <w:lang w:val="pt_PT" w:bidi="pt_PT"/>
        </w:rPr>
        <w:t xml:space="preserve"> e os </w:t>
      </w:r>
      <w:r>
        <w:rPr>
          <w:b/>
          <w:lang w:val="pt_PT" w:bidi="pt_PT"/>
        </w:rPr>
        <w:t>presbíteros</w:t>
      </w:r>
      <w:r>
        <w:rPr>
          <w:lang w:val="pt_PT" w:bidi="pt_PT"/>
        </w:rPr>
        <w:t xml:space="preserve"> estão reunidos em Jerusalém com toda a igreja. Os apóstolos são nomeados pelo próprio Jesus como seus representantes. Eles pregaram as boas novas, eram fundadores da igreja, tinham autoridade espiritual na igreja, e eram testemunhas do fato de que Deus ressuscitou Jesus dentre os mortos. Presbíteros se refere a líderes na igreja que ajudam a comunidade da igreja a viver bem em conjunto. Use a mesma palavra ou frase para "apóstolos" e "presbíteros" que você usou em passagens anteriores. Para mais informações sobre </w:t>
      </w:r>
      <w:r>
        <w:rPr>
          <w:lang w:val="pt_PT" w:bidi="pt_PT"/>
        </w:rPr>
        <w:t>apóstolos</w:t>
      </w:r>
      <w:r>
        <w:rPr>
          <w:lang w:val="pt_PT" w:bidi="pt_PT"/>
        </w:rPr>
        <w:t xml:space="preserve"> ou </w:t>
      </w:r>
      <w:r>
        <w:rPr>
          <w:lang w:val="pt_PT" w:bidi="pt_PT"/>
        </w:rPr>
        <w:t>presbíteros</w:t>
      </w:r>
      <w:r>
        <w:rPr>
          <w:lang w:val="pt_PT" w:bidi="pt_PT"/>
        </w:rPr>
        <w:t>, consulte o Glossário Mestre.</w:t>
      </w:r>
    </w:p>
    <w:p>
      <w:pPr/>
      <w:r>
        <w:rPr>
          <w:lang w:val="pt_PT" w:bidi="pt_PT"/>
        </w:rPr>
      </w:r>
      <w:r>
        <w:rPr>
          <w:lang w:val="pt_PT" w:bidi="pt_PT"/>
        </w:rPr>
        <w:t xml:space="preserve">A </w:t>
      </w:r>
      <w:r>
        <w:rPr>
          <w:b/>
          <w:lang w:val="pt_PT" w:bidi="pt_PT"/>
        </w:rPr>
        <w:t>igreja</w:t>
      </w:r>
      <w:r>
        <w:rPr>
          <w:lang w:val="pt_PT" w:bidi="pt_PT"/>
        </w:rPr>
        <w:t xml:space="preserve"> como um todo não se refere a uma construção, mas em vez disso a um grupo de crentes que vivem em um lugar. Neste caso, toda a igreja se refere aos crentes em Jerusalém. Use a mesma palavra ou frase para "igreja" que você usou em passagens anteriores. Para mais informações sobre </w:t>
      </w:r>
      <w:r>
        <w:rPr>
          <w:lang w:val="pt_PT" w:bidi="pt_PT"/>
        </w:rPr>
        <w:t>igreja</w:t>
      </w:r>
      <w:r>
        <w:rPr>
          <w:lang w:val="pt_PT" w:bidi="pt_PT"/>
        </w:rPr>
        <w:t>, consulte o Glossário Mestre.</w:t>
      </w:r>
    </w:p>
    <w:p>
      <w:pPr/>
      <w:r>
        <w:rPr>
          <w:lang w:val="pt_PT" w:bidi="pt_PT"/>
        </w:rPr>
      </w:r>
      <w:r>
        <w:rPr>
          <w:lang w:val="pt_PT" w:bidi="pt_PT"/>
        </w:rPr>
        <w:t xml:space="preserve">A igreja de Jerusalém escolhe Judas e Silas dentre os irmãos, ou os crentes que viviam nessa área, para levar sua carta aos </w:t>
      </w:r>
      <w:r>
        <w:rPr>
          <w:b/>
          <w:lang w:val="pt_PT" w:bidi="pt_PT"/>
        </w:rPr>
        <w:t>crentes gentios</w:t>
      </w:r>
      <w:r>
        <w:rPr>
          <w:lang w:val="pt_PT" w:bidi="pt_PT"/>
        </w:rPr>
        <w:t xml:space="preserve"> em Antioquia. "Gentio" refere-se a qualquer pessoa não judia. Depois do Pentecostes, "crente" era uma maneira comum de se referir a uma pessoa que confiava e seguia Jesus. A palavra grega usada, na verdade, significa "irmão", que se refere aos crentes em Jesus, mas você pode usar "crente" ou "fiel" em sua tradução. Use a mesma palavra ou frase para "gentio" e "crente" que você usou em passagens anteriores. Para mais informações sobre </w:t>
      </w:r>
      <w:r>
        <w:rPr>
          <w:lang w:val="pt_PT" w:bidi="pt_PT"/>
        </w:rPr>
        <w:t>gentio</w:t>
      </w:r>
      <w:r>
        <w:rPr>
          <w:lang w:val="pt_PT" w:bidi="pt_PT"/>
        </w:rPr>
        <w:t xml:space="preserve"> e </w:t>
      </w:r>
      <w:r>
        <w:rPr>
          <w:lang w:val="pt_PT" w:bidi="pt_PT"/>
        </w:rPr>
        <w:t>crente</w:t>
      </w:r>
      <w:r>
        <w:rPr>
          <w:lang w:val="pt_PT" w:bidi="pt_PT"/>
        </w:rPr>
        <w:t>, consulte o Glossário Mestre.</w:t>
      </w:r>
    </w:p>
    <w:p>
      <w:pPr/>
      <w:r>
        <w:rPr>
          <w:lang w:val="pt_PT" w:bidi="pt_PT"/>
        </w:rPr>
      </w:r>
      <w:r>
        <w:rPr>
          <w:lang w:val="pt_PT" w:bidi="pt_PT"/>
        </w:rPr>
        <w:t xml:space="preserve">A igreja de Jerusalém ama Paulo e Barnabé e os descreve como homens que arriscam suas vidas pelo nome do </w:t>
      </w:r>
      <w:r>
        <w:rPr>
          <w:b/>
          <w:lang w:val="pt_PT" w:bidi="pt_PT"/>
        </w:rPr>
        <w:t>Senhor</w:t>
      </w:r>
      <w:r>
        <w:rPr>
          <w:lang w:val="pt_PT" w:bidi="pt_PT"/>
        </w:rPr>
        <w:t xml:space="preserve"> Jesus </w:t>
      </w:r>
      <w:r>
        <w:rPr>
          <w:b/>
          <w:lang w:val="pt_PT" w:bidi="pt_PT"/>
        </w:rPr>
        <w:t>Cristo</w:t>
      </w:r>
      <w:r>
        <w:rPr>
          <w:lang w:val="pt_PT" w:bidi="pt_PT"/>
        </w:rPr>
        <w:t xml:space="preserve">. "Senhor" significa que eles acreditam que Jesus é Deus, enquanto "Cristo" é um título para a pessoa que Deus escolheu para enviar como rei e salvador. Use a mesma palavra ou frase para "Senhor" que você usou em passagens anteriores. Para mais informações sobre </w:t>
      </w:r>
      <w:r>
        <w:rPr>
          <w:lang w:val="pt_PT" w:bidi="pt_PT"/>
        </w:rPr>
        <w:t>Senhor</w:t>
      </w:r>
      <w:r>
        <w:rPr>
          <w:lang w:val="pt_PT" w:bidi="pt_PT"/>
        </w:rPr>
        <w:t xml:space="preserve"> ou </w:t>
      </w:r>
      <w:r>
        <w:rPr>
          <w:lang w:val="pt_PT" w:bidi="pt_PT"/>
        </w:rPr>
        <w:t>Cristo</w:t>
      </w:r>
      <w:r>
        <w:rPr>
          <w:lang w:val="pt_PT" w:bidi="pt_PT"/>
        </w:rPr>
        <w:t>, consulte o Glossário Mestre.</w:t>
      </w:r>
    </w:p>
    <w:p>
      <w:pPr/>
      <w:r>
        <w:rPr>
          <w:lang w:val="pt_PT" w:bidi="pt_PT"/>
        </w:rPr>
      </w:r>
      <w:r>
        <w:rPr>
          <w:lang w:val="pt_PT" w:bidi="pt_PT"/>
        </w:rPr>
        <w:t xml:space="preserve">A igreja de Jerusalém diz que a decisão que eles tomaram pareceu boa ao </w:t>
      </w:r>
      <w:r>
        <w:rPr>
          <w:b/>
          <w:lang w:val="pt_PT" w:bidi="pt_PT"/>
        </w:rPr>
        <w:t>Espírito Santo</w:t>
      </w:r>
      <w:r>
        <w:rPr>
          <w:lang w:val="pt_PT" w:bidi="pt_PT"/>
        </w:rPr>
        <w:t xml:space="preserve">. O Espírito Santo se refere ao Espírito de Deus. No Novo Testamento, Deus concede o Espírito Santo para habitar em todos quando eles creem em Jesus como seu salvador. O Espírito Santo renova uma pessoa e a ajuda a viver uma vida agradável a Deus. Use a mesma palavra ou frase para "Espírito Santo" que você usou em passagens anteriores. Para mais informações sobre </w:t>
      </w:r>
      <w:r>
        <w:rPr>
          <w:lang w:val="pt_PT" w:bidi="pt_PT"/>
        </w:rPr>
        <w:t>Espírito Santo</w:t>
      </w:r>
      <w:r>
        <w:rPr>
          <w:lang w:val="pt_PT" w:bidi="pt_PT"/>
        </w:rPr>
        <w:t>, consulte o Glossário Mestre.</w:t>
      </w:r>
    </w:p>
    <w:p>
      <w:pPr/>
      <w:r>
        <w:rPr>
          <w:lang w:val="pt_PT" w:bidi="pt_PT"/>
        </w:rPr>
      </w:r>
      <w:r>
        <w:rPr>
          <w:lang w:val="pt_PT" w:bidi="pt_PT"/>
        </w:rPr>
        <w:t xml:space="preserve">Uma das quatro condições para os crentes gentios terem comunhão com os crentes judeus é que não comam dos sacríficios oferecidos aos </w:t>
      </w:r>
      <w:r>
        <w:rPr>
          <w:b/>
          <w:lang w:val="pt_PT" w:bidi="pt_PT"/>
        </w:rPr>
        <w:t>ídolos</w:t>
      </w:r>
      <w:r>
        <w:rPr>
          <w:lang w:val="pt_PT" w:bidi="pt_PT"/>
        </w:rPr>
        <w:t xml:space="preserve">. Um ídolo é uma imagem feita por mãos humanas, como uma estátua ou outra representação material de um deus que é adorada em vez do único e verdadeiro Deus Criador. Use a mesma palavra ou frase para "ídolos" que você usou em passagens anteriores. Para mais informações sobre </w:t>
      </w:r>
      <w:r>
        <w:rPr>
          <w:lang w:val="pt_PT" w:bidi="pt_PT"/>
        </w:rPr>
        <w:t>ídolo</w:t>
      </w:r>
      <w:r>
        <w:rPr>
          <w:lang w:val="pt_PT" w:bidi="pt_PT"/>
        </w:rPr>
        <w:t>, consulte o Glossário Mestre.</w:t>
      </w:r>
    </w:p>
    <w:p>
      <w:pPr/>
      <w:r>
        <w:rPr>
          <w:lang w:val="pt_PT" w:bidi="pt_PT"/>
        </w:rPr>
      </w:r>
      <w:r>
        <w:rPr>
          <w:lang w:val="pt_PT" w:bidi="pt_PT"/>
        </w:rPr>
        <w:t xml:space="preserve">Outro requisito para os crentes gentios era que eles deveriam evitar a imoralidade sexual. </w:t>
      </w:r>
      <w:r>
        <w:rPr>
          <w:b/>
          <w:lang w:val="pt_PT" w:bidi="pt_PT"/>
        </w:rPr>
        <w:t>Imoralidade sexual</w:t>
      </w:r>
      <w:r>
        <w:rPr>
          <w:lang w:val="pt_PT" w:bidi="pt_PT"/>
        </w:rPr>
        <w:t xml:space="preserve"> se refere a qualquer atividade sexual fora do casamento. Esse comportamento pecaminoso impediria que os crentes gentios fossem capazes de adorar a Deus com os crentes judeus.</w:t>
      </w:r>
    </w:p>
    <w:p>
      <w:pPr/>
      <w:r>
        <w:rPr>
          <w:lang w:val="pt_PT" w:bidi="pt_PT"/>
        </w:rPr>
      </w:r>
      <w:r>
        <w:rPr>
          <w:lang w:val="pt_PT" w:bidi="pt_PT"/>
        </w:rPr>
        <w:t>Pare aqui e discuta essa pergunta em grupo: que comportamentos são apropriados apenas dentro do casamento em sua cultura? Como você descreve isso quando fala sobre essas questões em um cenário público? Em seguida, discuta em grupo qual palavra ou frase você usará para "imoralidade sexual". Se você já traduziu essa palavra em outro livro da Bíblia, use a mesma palavra que você usou lá. Pause este áudio aqui.</w:t>
      </w:r>
    </w:p>
    <w:p>
      <w:pPr/>
      <w:r>
        <w:rPr>
          <w:lang w:val="pt_PT" w:bidi="pt_PT"/>
        </w:rPr>
      </w:r>
      <w:r>
        <w:rPr>
          <w:lang w:val="pt_PT" w:bidi="pt_PT"/>
        </w:rPr>
        <w:t xml:space="preserve">Lucas descreve Judas e Silas como </w:t>
      </w:r>
      <w:r>
        <w:rPr>
          <w:b/>
          <w:lang w:val="pt_PT" w:bidi="pt_PT"/>
        </w:rPr>
        <w:t>profetas</w:t>
      </w:r>
      <w:r>
        <w:rPr>
          <w:lang w:val="pt_PT" w:bidi="pt_PT"/>
        </w:rPr>
        <w:t xml:space="preserve">, ou mensageiros de Deus. Deus falou com seus profetas por meio de visões ou sonhos, e os profetas deram a mensagem de Deus às pessoas em nome de Deus. Use a mesma palavra ou frase para "profeta" que você usou em passagens anteriores. Para mais informações sobre </w:t>
      </w:r>
      <w:r>
        <w:rPr>
          <w:lang w:val="pt_PT" w:bidi="pt_PT"/>
        </w:rPr>
        <w:t>profeta</w:t>
      </w:r>
      <w:r>
        <w:rPr>
          <w:lang w:val="pt_PT" w:bidi="pt_PT"/>
        </w:rPr>
        <w:t>, consulte o Glossário Mestre.</w:t>
      </w:r>
    </w:p>
    <w:p>
      <w:pPr/>
      <w:r>
        <w:rPr>
          <w:lang w:val="pt_PT" w:bidi="pt_PT"/>
        </w:rPr>
      </w:r>
      <w:r>
        <w:rPr>
          <w:lang w:val="pt_PT" w:bidi="pt_PT"/>
        </w:rPr>
        <w:t xml:space="preserve">Paulo e Barnabé ficaram em Antioquia e continuaram a pregar a </w:t>
      </w:r>
      <w:r>
        <w:rPr>
          <w:b/>
          <w:lang w:val="pt_PT" w:bidi="pt_PT"/>
        </w:rPr>
        <w:t>palavra do Senhor</w:t>
      </w:r>
      <w:r>
        <w:rPr>
          <w:lang w:val="pt_PT" w:bidi="pt_PT"/>
        </w:rPr>
        <w:t xml:space="preserve">. Isso se refere ao evangelho, ou às boas novas de que Jesus é o salvador prometido de Deus. Use a mesma palavra ou frase para "Senhor" como você usou em passagens anteriores. Para mais informações sobre </w:t>
      </w:r>
      <w:r>
        <w:rPr>
          <w:lang w:val="pt_PT" w:bidi="pt_PT"/>
        </w:rPr>
        <w:t>"palavra"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15:36–41</w:t>
      </w:r>
      <w:r>
        <w:rPr>
          <w:lang w:val="pt_PT" w:bidi="pt_PT"/>
        </w:rPr>
      </w:r>
    </w:p>
    <w:p>
      <w:pPr>
        <w:pStyle w:val="Heading3"/>
      </w:pPr>
      <w:r>
        <w:rPr>
          <w:lang w:val="pt_PT" w:bidi="pt_PT"/>
        </w:rPr>
        <w:t>Ouvir e Sentir</w:t>
      </w:r>
    </w:p>
    <w:p>
      <w:pPr/>
      <w:r>
        <w:rPr>
          <w:lang w:val="pt_PT" w:bidi="pt_PT"/>
        </w:rPr>
      </w:r>
      <w:r>
        <w:rPr>
          <w:lang w:val="pt_PT" w:bidi="pt_PT"/>
        </w:rPr>
        <w:t>Nesta etapa, ouçam Atos 15.36–41 e guardem em seus corações.</w:t>
      </w:r>
    </w:p>
    <w:p>
      <w:pPr/>
      <w:r>
        <w:rPr>
          <w:lang w:val="pt_PT" w:bidi="pt_PT"/>
        </w:rPr>
      </w:r>
      <w:r>
        <w:rPr>
          <w:lang w:val="pt_PT" w:bidi="pt_PT"/>
        </w:rPr>
        <w:t>Ouçam uma versão em áudio de Atos 15.36–41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15.36–41 na tradução mais fácil de entender.</w:t>
      </w:r>
    </w:p>
    <w:p>
      <w:pPr/>
      <w:r>
        <w:rPr>
          <w:lang w:val="pt_PT" w:bidi="pt_PT"/>
        </w:rPr>
      </w:r>
      <w:r>
        <w:rPr>
          <w:lang w:val="pt_PT" w:bidi="pt_PT"/>
        </w:rPr>
        <w:t>Anteriormente, Paulo e Barnabé ficaram em Antioquia para encorajar os crentes não judeus lá depois que eles receberam a carta da igreja de Jerusalém. Os crentes ficaram felizes ao ouvir que eles não tinham que ser circuncidados e que eles não tinham que viver de acordo com a lei judaica. Agora, Paulo quer viajar com Barnabé para verificar outras áreas onde eles pregaram anteriormente. Por causa de um desacordo, Paulo e Barnabé viajam por caminhos separados.</w:t>
      </w:r>
    </w:p>
    <w:p>
      <w:pPr/>
      <w:r>
        <w:rPr>
          <w:lang w:val="pt_PT" w:bidi="pt_PT"/>
        </w:rPr>
      </w:r>
      <w:r>
        <w:rPr>
          <w:lang w:val="pt_PT" w:bidi="pt_PT"/>
        </w:rPr>
        <w:t>Como sabemos, Paulo e Barnabé estão em Antioquia. Eles ficaram em Antioquia para encorajar os crentes não judeus lá e ensinar eles mais sobre Jesus. Depois de vários dias, Paulo sugere a Barnabé que eles deveriam viajar para os lugares onde eles haviam pregado anteriormente a palavra do Senhor, ou compartilhado sobre Jesus. Paulo quer ver como os novos crentes estão fazendo, ou descobrir o quão bem eles estão seguindo Jesus. Uma vez que Paulo verificou os crentes, então ele poderia encorajá-los, ensiná-los ou corrigi-los, conforme necessário.</w:t>
      </w:r>
    </w:p>
    <w:p>
      <w:pPr/>
      <w:r>
        <w:rPr>
          <w:lang w:val="pt_PT" w:bidi="pt_PT"/>
        </w:rPr>
      </w:r>
      <w:r>
        <w:rPr>
          <w:lang w:val="pt_PT" w:bidi="pt_PT"/>
        </w:rPr>
        <w:t>Pare e discuta essa pergunta em grupo: como um mestre ou presbítero garante que os alunos ou discípulos estejam fazendo o que eles foram ensinados? Descreva como os crentes se ajudam mutuamente a fazer o que eles concordaram em fazer em sua cultura. Pause este áudio aqui.</w:t>
      </w:r>
    </w:p>
    <w:p>
      <w:pPr/>
      <w:r>
        <w:rPr>
          <w:lang w:val="pt_PT" w:bidi="pt_PT"/>
        </w:rPr>
      </w:r>
      <w:r>
        <w:rPr>
          <w:lang w:val="pt_PT" w:bidi="pt_PT"/>
        </w:rPr>
        <w:t>Barnabé concorda com Paulo, mas ele quer levar João Marcos com eles em suas viagens. João Marcos é o primo de Barnabé; João era seu nome judeu e Marcos era seu nome romano. Paulo discorda fortemente dessa ideia. Paulo lembra a Barnabé que João Marcos os deixou no meio de sua jornada anterior. Você se lembrará que na Panfília, João Marcos deixou seu trabalho e voltou para casa para Jerusalém.</w:t>
      </w:r>
    </w:p>
    <w:p>
      <w:pPr/>
      <w:r>
        <w:rPr>
          <w:lang w:val="pt_PT" w:bidi="pt_PT"/>
        </w:rPr>
      </w:r>
      <w:r>
        <w:rPr>
          <w:lang w:val="pt_PT" w:bidi="pt_PT"/>
        </w:rPr>
        <w:t xml:space="preserve">Pare aqui e olhe para um mapa da </w:t>
      </w:r>
      <w:r>
        <w:rPr>
          <w:lang w:val="pt_PT" w:bidi="pt_PT"/>
        </w:rPr>
        <w:t>primeira jornada de Paulo</w:t>
      </w:r>
      <w:r>
        <w:rPr>
          <w:lang w:val="pt_PT" w:bidi="pt_PT"/>
        </w:rPr>
        <w:t xml:space="preserve"> destacando onde a Panfília está localizada. Pause este áudio aqui.</w:t>
      </w:r>
    </w:p>
    <w:p>
      <w:pPr/>
      <w:r>
        <w:rPr>
          <w:lang w:val="pt_PT" w:bidi="pt_PT"/>
        </w:rPr>
      </w:r>
      <w:r>
        <w:rPr>
          <w:lang w:val="pt_PT" w:bidi="pt_PT"/>
        </w:rPr>
        <w:t>O trabalho se refere a ir de cidade em cidade pregando sobre Jesus sendo o salvador prometido. Por causa da partida de João Marcos, Paulo não pensa que ele merece ir com eles nessa viagem.</w:t>
      </w:r>
    </w:p>
    <w:p>
      <w:pPr/>
      <w:r>
        <w:rPr>
          <w:lang w:val="pt_PT" w:bidi="pt_PT"/>
        </w:rPr>
      </w:r>
      <w:r>
        <w:rPr>
          <w:lang w:val="pt_PT" w:bidi="pt_PT"/>
        </w:rPr>
        <w:t>Pare e discuta essa pergunta em grupo: como a comunidade envia alguém para fazer um trabalho específico onde vocês vivem? Quando Deus leva os crentes a irem para outras cidades ou países para compartilhar sobre Jesus, como as igrejas onde vocês vivem os apoiam? Pause este áudio aqui.</w:t>
      </w:r>
    </w:p>
    <w:p>
      <w:pPr/>
      <w:r>
        <w:rPr>
          <w:lang w:val="pt_PT" w:bidi="pt_PT"/>
        </w:rPr>
      </w:r>
      <w:r>
        <w:rPr>
          <w:lang w:val="pt_PT" w:bidi="pt_PT"/>
        </w:rPr>
        <w:t>Paulo e Barnabé discordaram tão fortemente que eles acabaram viajando separadamente para lugares diferentes. Não sabemos se eles estavam irados ou não. Mas sabemos que Paulo e João Marcos eventualmente superaram suas diferenças, uma vez que Paulo mais tarde falará altamente dele como um colega de trabalho em suas cartas às igrejas. Barnabé viajou com João Marcos em um barco para Chipre. Chipre se refere a uma grande ilha no Mar Mediterrâneo a oeste da Síria e era de onde Barnabé estava.</w:t>
      </w:r>
    </w:p>
    <w:p>
      <w:pPr/>
      <w:r>
        <w:rPr>
          <w:lang w:val="pt_PT" w:bidi="pt_PT"/>
        </w:rPr>
      </w:r>
      <w:r>
        <w:rPr>
          <w:lang w:val="pt_PT" w:bidi="pt_PT"/>
        </w:rPr>
        <w:t xml:space="preserve">Pare aqui e, em grupo, olhe para um mapa de </w:t>
      </w:r>
      <w:r>
        <w:rPr>
          <w:lang w:val="pt_PT" w:bidi="pt_PT"/>
        </w:rPr>
        <w:t>Chipre em relação a Antioquia</w:t>
      </w:r>
      <w:r>
        <w:rPr>
          <w:lang w:val="pt_PT" w:bidi="pt_PT"/>
        </w:rPr>
        <w:t>. Pause este áudio aqui.</w:t>
      </w:r>
    </w:p>
    <w:p>
      <w:pPr/>
      <w:r>
        <w:rPr>
          <w:lang w:val="pt_PT" w:bidi="pt_PT"/>
        </w:rPr>
      </w:r>
      <w:r>
        <w:rPr>
          <w:lang w:val="pt_PT" w:bidi="pt_PT"/>
        </w:rPr>
        <w:t>Enquanto isso, Paulo escolheu Silas para viajar. Como você se lembra, Silas era um dos dois homens que os crentes de Jerusalém escolheram como um representante para entregar sua carta à igreja de Antioquia. Os crentes em Antioquia entregaram Paulo e Silas à graça do Senhor. Isso significa que eles oraram sobre Paulo e Silas para que Deus os guiasse e os protegesse enquanto eles viajavam.</w:t>
      </w:r>
    </w:p>
    <w:p>
      <w:pPr/>
      <w:r>
        <w:rPr>
          <w:lang w:val="pt_PT" w:bidi="pt_PT"/>
        </w:rPr>
      </w:r>
      <w:r>
        <w:rPr>
          <w:lang w:val="pt_PT" w:bidi="pt_PT"/>
        </w:rPr>
        <w:t>Paulo e Silas então viajaram para o norte a pé por toda a Síria e Cilícia, encorajando as igrejas, ou grupos de crentes, em todas as cidades para as quais eles vieram.</w:t>
      </w:r>
    </w:p>
    <w:p>
      <w:pPr/>
      <w:r>
        <w:rPr>
          <w:lang w:val="pt_PT" w:bidi="pt_PT"/>
        </w:rPr>
      </w:r>
      <w:r>
        <w:rPr>
          <w:lang w:val="pt_PT" w:bidi="pt_PT"/>
        </w:rPr>
        <w:t xml:space="preserve">Pare aqui e, em grupo, olhe para um mapa mostrando </w:t>
      </w:r>
      <w:r>
        <w:rPr>
          <w:lang w:val="pt_PT" w:bidi="pt_PT"/>
        </w:rPr>
        <w:t>Jerusalém e Antioquia</w:t>
      </w:r>
      <w:r>
        <w:rPr>
          <w:lang w:val="pt_PT" w:bidi="pt_PT"/>
        </w:rPr>
        <w:t xml:space="preserve"> na província da Síria.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15.36–41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Paulo e Barnabé estão em Antioquia. Paulo sugere a Barnabé que eles deveriam viajar para visitar todas as igrejas onde eles tinham compartilhado anteriormente sobre Jesus. Barnabé concorda, mas quer que João Marcos viaje com eles. Paulo discorda fortemente.</w:t>
      </w:r>
    </w:p>
    <w:p>
      <w:pPr/>
      <w:r>
        <w:rPr>
          <w:lang w:val="pt_PT" w:bidi="pt_PT"/>
        </w:rPr>
      </w:r>
      <w:r>
        <w:rPr>
          <w:b/>
          <w:lang w:val="pt_PT" w:bidi="pt_PT"/>
        </w:rPr>
        <w:t>Na segunda cena:</w:t>
      </w:r>
      <w:r>
        <w:rPr>
          <w:lang w:val="pt_PT" w:bidi="pt_PT"/>
        </w:rPr>
        <w:t xml:space="preserve"> Paulo lembra a Barnabé o que aconteceu na última vez que eles viajaram com João Marcos. João Marcos ajuda Paulo e Barnabé enquanto eles estão viajando, então muda de ideia e vai para casa.</w:t>
      </w:r>
    </w:p>
    <w:p>
      <w:pPr/>
      <w:r>
        <w:rPr>
          <w:lang w:val="pt_PT" w:bidi="pt_PT"/>
        </w:rPr>
      </w:r>
      <w:r>
        <w:rPr>
          <w:b/>
          <w:lang w:val="pt_PT" w:bidi="pt_PT"/>
        </w:rPr>
        <w:t>Na terceira cena:</w:t>
      </w:r>
      <w:r>
        <w:rPr>
          <w:lang w:val="pt_PT" w:bidi="pt_PT"/>
        </w:rPr>
        <w:t xml:space="preserve"> Barnabé se separa de Paulo e viaja com João Marcos de barco para Chipre para visitar os crentes. Paulo escolhe Silas para viajar com ele. A igreja de Antioquia ora por eles antes de sair em sua jornada.</w:t>
      </w:r>
    </w:p>
    <w:p>
      <w:pPr/>
      <w:r>
        <w:rPr>
          <w:lang w:val="pt_PT" w:bidi="pt_PT"/>
        </w:rPr>
      </w:r>
      <w:r>
        <w:rPr>
          <w:b/>
          <w:lang w:val="pt_PT" w:bidi="pt_PT"/>
        </w:rPr>
        <w:t>Na quarta cena:</w:t>
      </w:r>
      <w:r>
        <w:rPr>
          <w:lang w:val="pt_PT" w:bidi="pt_PT"/>
        </w:rPr>
        <w:t xml:space="preserve"> Paulo e Silas viajam a pé, caminhando de cidade em cidade visitando os crentes na Síria e Cilícia.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Antioquia</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Crentes em Chipre</w:t>
      </w:r>
    </w:p>
    <w:p>
      <w:pPr>
        <w:pStyle w:val="ListBullet"/>
        <w:spacing w:line="240" w:lineRule="auto"/>
        <w:ind w:left="720"/>
      </w:pPr>
      <w:r>
        <w:rPr>
          <w:lang w:val="pt_PT" w:bidi="pt_PT"/>
        </w:rPr>
      </w:r>
      <w:r>
        <w:rPr>
          <w:lang w:val="pt_PT" w:bidi="pt_PT"/>
        </w:rPr>
        <w:t>Crentes na Síria e Cilicia</w:t>
      </w:r>
    </w:p>
    <w:p>
      <w:pPr/>
      <w:r>
        <w:rPr>
          <w:lang w:val="pt_PT" w:bidi="pt_PT"/>
        </w:rPr>
      </w:r>
      <w:r>
        <w:rPr>
          <w:lang w:val="pt_PT" w:bidi="pt_PT"/>
        </w:rPr>
        <w:t>O grupo deve prestar atenção às partes do cenário da passagem:</w:t>
      </w:r>
    </w:p>
    <w:p>
      <w:pPr/>
      <w:r>
        <w:rPr>
          <w:lang w:val="pt_PT" w:bidi="pt_PT"/>
        </w:rPr>
      </w:r>
      <w:r>
        <w:rPr>
          <w:lang w:val="pt_PT" w:bidi="pt_PT"/>
        </w:rPr>
        <w:t>É importante lembrar que Paulo e Barnabé estão em Antioquia com a igreja composta por crentes não judeus. A igreja de Antioquia acabou de receber as notícias felizes de Jerusalém de que eles não terão que viver de acordo com as leis judaicas. Paulo e Barnabé ficaram com os cristãos para continuar ensinando sobre Jesus.</w:t>
      </w:r>
    </w:p>
    <w:p>
      <w:pPr/>
      <w:r>
        <w:rPr>
          <w:lang w:val="pt_PT" w:bidi="pt_PT"/>
        </w:rPr>
      </w:r>
      <w:r>
        <w:rPr>
          <w:lang w:val="pt_PT" w:bidi="pt_PT"/>
        </w:rPr>
        <w:t>Judas e Silas voltaram para Jerusalém. É possível que Silas tenha ficado em Antioquia ou talvez ele tenha voltado para Jerusalém e então retornado para Antioquia para viajar com Paulo.</w:t>
      </w:r>
    </w:p>
    <w:p>
      <w:pPr/>
      <w:r>
        <w:rPr>
          <w:lang w:val="pt_PT" w:bidi="pt_PT"/>
        </w:rPr>
      </w:r>
      <w:r>
        <w:rPr>
          <w:lang w:val="pt_PT" w:bidi="pt_PT"/>
        </w:rPr>
        <w:t>"Depois de algum tempo" provavelmente significa depois de vários dias, mas poderia significar mais tempo. É nesse momento que Paulo sugere a Barnabé que eles deveriam viajar para visitar áreas onde eles haviam pregado anteriormente sobre Jesus.</w:t>
      </w:r>
    </w:p>
    <w:p>
      <w:pPr/>
      <w:r>
        <w:rPr>
          <w:lang w:val="pt_PT" w:bidi="pt_PT"/>
        </w:rPr>
      </w:r>
      <w:r>
        <w:rPr>
          <w:lang w:val="pt_PT" w:bidi="pt_PT"/>
        </w:rPr>
        <w:t>Barnabé concordou com a sugestão de Paulo, mas ele queria trazer João Marcos com eles. Paulo discordou acentuadamente ou fortemente Paulo não queria que João Marcos viajasse com eles.</w:t>
      </w:r>
    </w:p>
    <w:p>
      <w:pPr/>
      <w:r>
        <w:rPr>
          <w:lang w:val="pt_PT" w:bidi="pt_PT"/>
        </w:rPr>
      </w:r>
      <w:r>
        <w:rPr>
          <w:lang w:val="pt_PT" w:bidi="pt_PT"/>
        </w:rPr>
        <w:t>É importante lembrar que na última vez que Lucas mencionou João Marcos, ele estava ajudando Paulo e Barnabé a compartilhar sobre Jesus em cidades diferentes, mas ele os deixou na Panfília para ir para casa para Jerusalém. Não está claro por que João Marcos os deixou.</w:t>
      </w:r>
    </w:p>
    <w:p>
      <w:pPr/>
      <w:r>
        <w:rPr>
          <w:lang w:val="pt_PT" w:bidi="pt_PT"/>
        </w:rPr>
      </w:r>
      <w:r>
        <w:rPr>
          <w:lang w:val="pt_PT" w:bidi="pt_PT"/>
        </w:rPr>
        <w:t xml:space="preserve">Pare aqui e olhe para um mapa da </w:t>
      </w:r>
      <w:r>
        <w:rPr>
          <w:lang w:val="pt_PT" w:bidi="pt_PT"/>
        </w:rPr>
        <w:t>primeira viagem de Paulo</w:t>
      </w:r>
      <w:r>
        <w:rPr>
          <w:lang w:val="pt_PT" w:bidi="pt_PT"/>
        </w:rPr>
        <w:t xml:space="preserve"> destacando onde a Panfília está localizada. Pause este áudio aqui.</w:t>
      </w:r>
    </w:p>
    <w:p>
      <w:pPr/>
      <w:r>
        <w:rPr>
          <w:lang w:val="pt_PT" w:bidi="pt_PT"/>
        </w:rPr>
      </w:r>
      <w:r>
        <w:rPr>
          <w:lang w:val="pt_PT" w:bidi="pt_PT"/>
        </w:rPr>
        <w:t>Lucas dá essa explicação do que aconteceu no passado como a razão pela qual Paulo não queria que João Marcos viajasse com eles novamente.</w:t>
      </w:r>
    </w:p>
    <w:p>
      <w:pPr/>
      <w:r>
        <w:rPr>
          <w:lang w:val="pt_PT" w:bidi="pt_PT"/>
        </w:rPr>
      </w:r>
      <w:r>
        <w:rPr>
          <w:lang w:val="pt_PT" w:bidi="pt_PT"/>
        </w:rPr>
        <w:t>Quando Lucas diz "trabalho", ele está falando sobre o trabalho que o Espírito Santo chamou Paulo e Barnabé para fazer enquanto eles estavam em Antioquia. Esse trabalho era contar às pessoas sobre Jesus sendo o salvador prometido.</w:t>
      </w:r>
    </w:p>
    <w:p>
      <w:pPr/>
      <w:r>
        <w:rPr>
          <w:lang w:val="pt_PT" w:bidi="pt_PT"/>
        </w:rPr>
      </w:r>
      <w:r>
        <w:rPr>
          <w:lang w:val="pt_PT" w:bidi="pt_PT"/>
        </w:rPr>
        <w:t>O desacordo entre Paulo e Barnabé foi tão grande que eles se separaram e viajaram para lugares diferentes. É importante lembrar que Paulo e Barnabé haviam passado por muitas dificuldades e provações durante sua jornada anterior. Isso significa que seu desacordo tinha que ser muito forte; a palavra original usada para "desacordo forte" significa "irritação".</w:t>
      </w:r>
    </w:p>
    <w:p>
      <w:pPr/>
      <w:r>
        <w:rPr>
          <w:lang w:val="pt_PT" w:bidi="pt_PT"/>
        </w:rPr>
      </w:r>
      <w:r>
        <w:rPr>
          <w:lang w:val="pt_PT" w:bidi="pt_PT"/>
        </w:rPr>
        <w:t>Pare aqui e discuta essa pergunta em grupo: qual é a maneira mais forte de expressar um desacordo em sua cultura? Como você descreveria um desacordo muito forte entre os amigos que os leva a seguir caminhos diferentes? Pause este áudio aqui.</w:t>
      </w:r>
    </w:p>
    <w:p>
      <w:pPr/>
      <w:r>
        <w:rPr>
          <w:lang w:val="pt_PT" w:bidi="pt_PT"/>
        </w:rPr>
      </w:r>
      <w:r>
        <w:rPr>
          <w:lang w:val="pt_PT" w:bidi="pt_PT"/>
        </w:rPr>
        <w:t>Barnabé e João Marcos navegam, ou viajam juntos de barco, para a ilha de Chipre. Nesses tempos, a maioria dos barcos se moviam com a ajuda de uma vela.</w:t>
      </w:r>
    </w:p>
    <w:p>
      <w:pPr/>
      <w:r>
        <w:rPr>
          <w:lang w:val="pt_PT" w:bidi="pt_PT"/>
        </w:rPr>
      </w:r>
      <w:r>
        <w:rPr>
          <w:lang w:val="pt_PT" w:bidi="pt_PT"/>
        </w:rPr>
        <w:t xml:space="preserve">Pare aqui e olhe para uma imagem de um </w:t>
      </w:r>
      <w:r>
        <w:rPr>
          <w:lang w:val="pt_PT" w:bidi="pt_PT"/>
        </w:rPr>
        <w:t>grande barco com uma vela</w:t>
      </w:r>
      <w:r>
        <w:rPr>
          <w:lang w:val="pt_PT" w:bidi="pt_PT"/>
        </w:rPr>
        <w:t xml:space="preserve"> e um mapa de </w:t>
      </w:r>
      <w:r>
        <w:rPr>
          <w:lang w:val="pt_PT" w:bidi="pt_PT"/>
        </w:rPr>
        <w:t>onde Chipre está localizado em relação a Antioquia</w:t>
      </w:r>
      <w:r>
        <w:rPr>
          <w:lang w:val="pt_PT" w:bidi="pt_PT"/>
        </w:rPr>
        <w:t>. Pause este áudio aqui.</w:t>
      </w:r>
    </w:p>
    <w:p>
      <w:pPr/>
      <w:r>
        <w:rPr>
          <w:lang w:val="pt_PT" w:bidi="pt_PT"/>
        </w:rPr>
      </w:r>
      <w:r>
        <w:rPr>
          <w:lang w:val="pt_PT" w:bidi="pt_PT"/>
        </w:rPr>
        <w:t>Não está claro se Silas retornou para Jerusalém e então voltou para Antioquia ou se ele permaneceu em Antioquia por todo o tempo.</w:t>
      </w:r>
    </w:p>
    <w:p>
      <w:pPr/>
      <w:r>
        <w:rPr>
          <w:lang w:val="pt_PT" w:bidi="pt_PT"/>
        </w:rPr>
      </w:r>
      <w:r>
        <w:rPr>
          <w:lang w:val="pt_PT" w:bidi="pt_PT"/>
        </w:rPr>
        <w:t>Os irmãos, ou cristãos, em Antioquia confiaram, ou recomendaram, Paulo e Silas à graça de Deus. Essa é uma maneira de dizer que os crentes que estavam em Antioquia oraram sobre Paulo e Silas e os colocaram sob os cuidados de Deus.</w:t>
      </w:r>
    </w:p>
    <w:p>
      <w:pPr/>
      <w:r>
        <w:rPr>
          <w:lang w:val="pt_PT" w:bidi="pt_PT"/>
        </w:rPr>
      </w:r>
      <w:r>
        <w:rPr>
          <w:lang w:val="pt_PT" w:bidi="pt_PT"/>
        </w:rPr>
        <w:t>Paulo viaja caminhando pela Síria e Cilícia, encorajando e fortalecendo as igrejas.</w:t>
      </w:r>
    </w:p>
    <w:p>
      <w:pPr/>
      <w:r>
        <w:rPr>
          <w:lang w:val="pt_PT" w:bidi="pt_PT"/>
        </w:rPr>
      </w:r>
      <w:r>
        <w:rPr>
          <w:lang w:val="pt_PT" w:bidi="pt_PT"/>
        </w:rPr>
        <w:t xml:space="preserve">Pare aqui e olhe para um mapa da </w:t>
      </w:r>
      <w:r>
        <w:rPr>
          <w:b/>
          <w:lang w:val="pt_PT" w:bidi="pt_PT"/>
        </w:rPr>
        <w:t>jornada de Paulo de Antioquia pela Síria e Cilícia</w:t>
      </w:r>
      <w:r>
        <w:rPr>
          <w:lang w:val="pt_PT" w:bidi="pt_PT"/>
        </w:rPr>
        <w:t>. Pause este áudio aqui.</w:t>
      </w:r>
    </w:p>
    <w:p>
      <w:pPr/>
      <w:r>
        <w:rPr>
          <w:lang w:val="pt_PT" w:bidi="pt_PT"/>
        </w:rPr>
      </w:r>
      <w:r>
        <w:rPr>
          <w:lang w:val="pt_PT" w:bidi="pt_PT"/>
        </w:rPr>
        <w:t>É importante lembrar que Paulo e Silas partiram juntos, mesmo que Lucas diga "ele foi", se referindo a Paulo. Isso não significa que Paulo foi sozinho, mas que Paulo estava liderando a jornada.</w:t>
      </w:r>
    </w:p>
    <w:p>
      <w:pPr/>
      <w:r>
        <w:rPr>
          <w:lang w:val="pt_PT" w:bidi="pt_PT"/>
        </w:rPr>
      </w:r>
      <w:r>
        <w:rPr>
          <w:lang w:val="pt_PT" w:bidi="pt_PT"/>
        </w:rPr>
        <w:t>Pare aqui e discuta como vocês traduzirão a frase "ele foi" para significar Paulo e Silas. Pause este áudio aqui.</w:t>
      </w:r>
    </w:p>
    <w:p>
      <w:pPr/>
      <w:r>
        <w:rPr>
          <w:lang w:val="pt_PT" w:bidi="pt_PT"/>
        </w:rPr>
      </w:r>
      <w:r>
        <w:rPr>
          <w:lang w:val="pt_PT" w:bidi="pt_PT"/>
        </w:rPr>
        <w:t>Agora, o grupo deve fazer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15.36–41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de Antioquia</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João Marcos</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Crentes em Chipre</w:t>
      </w:r>
    </w:p>
    <w:p>
      <w:pPr>
        <w:pStyle w:val="ListBullet"/>
        <w:spacing w:line="240" w:lineRule="auto"/>
        <w:ind w:left="720"/>
      </w:pPr>
      <w:r>
        <w:rPr>
          <w:lang w:val="pt_PT" w:bidi="pt_PT"/>
        </w:rPr>
      </w:r>
      <w:r>
        <w:rPr>
          <w:lang w:val="pt_PT" w:bidi="pt_PT"/>
        </w:rPr>
        <w:t>Crentes na Síria e Cilicia</w:t>
      </w:r>
    </w:p>
    <w:p>
      <w:pPr/>
      <w:r>
        <w:rPr>
          <w:lang w:val="pt_PT" w:bidi="pt_PT"/>
        </w:rPr>
      </w:r>
      <w:r>
        <w:rPr>
          <w:lang w:val="pt_PT" w:bidi="pt_PT"/>
        </w:rPr>
        <w:t>Como um grupo, encene a passagem duas vezes. Você deve encenar a passagem em sua própria língua.</w:t>
      </w:r>
    </w:p>
    <w:p>
      <w:pPr/>
      <w:r>
        <w:rPr>
          <w:lang w:val="pt_PT" w:bidi="pt_PT"/>
        </w:rPr>
      </w:r>
      <w:r>
        <w:rPr>
          <w:lang w:val="pt_PT" w:bidi="pt_PT"/>
        </w:rPr>
        <w:t>Primeiro, encene a passagem sem interromper. Preste atenção ao diálogo, ao fluxo, ao enredo e à cronologia da história. Certifique-se de não pular a interpretação das partes difíceis, ou importantes da passagem. Ajudem-se mutuamente a lembrar de cada parte da história.</w:t>
      </w:r>
    </w:p>
    <w:p>
      <w:pPr/>
      <w:r>
        <w:rPr>
          <w:lang w:val="pt_PT" w:bidi="pt_PT"/>
        </w:rPr>
      </w:r>
      <w:r>
        <w:rPr>
          <w:lang w:val="pt_PT" w:bidi="pt_PT"/>
        </w:rPr>
        <w:t>Pause este áudio aqui e encene a passagem.</w:t>
      </w:r>
    </w:p>
    <w:p>
      <w:pPr/>
      <w:r>
        <w:rPr>
          <w:lang w:val="pt_PT" w:bidi="pt_PT"/>
        </w:rPr>
      </w:r>
      <w:r>
        <w:rPr>
          <w:lang w:val="pt_PT" w:bidi="pt_PT"/>
        </w:rPr>
        <w:t>O grupo deve encenar essa passagem pela segunda vez. Em certos pontos da encenação, faça uma pausa e pergunte à pessoa interpretando o personagem: “O que você está sentindo ou pensando?”. A pessoa que interpreta o personagem deve responder o que ela estaria sentindo ou pensando se ela fosse esse personagem. Depois, continuem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Paulo e Barnabé ensinando os crentes gentios em Antioquia. Depois de vários dias, Paulo sugere a Barnabé que eles devem viajar para visitar todas as igrejas onde eles compartilharam anteriormente sobre Jesus. Barnabé concorda, mas quer que João Marcos viaje com eles.</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Barnabé: “O que você está sentindo ou pensando?”. A pessoa pode responder coisas como: "Animado. Estou ansioso para ver o que Deus fará nessa próxima viagem”, ou “Grato. Deus está me dando a oportunidade de trazer meu parente comigo. Quero que João Marcos venha e veja como o Espírito Santo está trabalhando fora de Jerusalém”, ou “Alegre. Estou feliz por ver a igreja, tanto judia quanto gentia, se reunindo em nome de Jesus”.</w:t>
      </w:r>
    </w:p>
    <w:p>
      <w:pPr/>
      <w:r>
        <w:rPr>
          <w:lang w:val="pt_PT" w:bidi="pt_PT"/>
        </w:rPr>
      </w:r>
      <w:r>
        <w:rPr>
          <w:lang w:val="pt_PT" w:bidi="pt_PT"/>
        </w:rPr>
        <w:t>Encenem o evento que aconteceu na Panfília. Uma maneira possível de fazer isso é pausando a encenação e encenando silenciosamente em segundo plano o que aconteceu como uma memória e não como um evento atual. Encenem João Marcos ajudando Paulo e Barnabé a compartilhar sobre Jesus em cidades diferentes antes de deixá-los e ir para casa em Jerusalém. Paulo e Barnabé continuaram indo em frente com a jornada e contando às pessoas sobre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“Chateado. Por que ele quer que João Marcos venha? Ele claramente não foi devotado ao trabalho da última vez”, ou “Desapontado. Pensei que Barnabé concordaria comigo”, ou “Frustrado. Ainda nem mesmo comecei a jornada e já estou enfrentando problemas”.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Paulo discordando fortemente de Barnabé. Eles discordam tão fortemente que Paulo e Barnabé vão por caminhos separados. Barnabé viaja com João Marcos de barco para a ilha de Chipre. Paulo escolhe Silas para viajar com ele. Os crentes em Antioquia colocam Paulo e Silas no cuidado de Deus para sua próxima jornada. Então Paulo leva Silas com ele e eles viajam caminhando pela Síria e Cilícia encorajando as igrejas lá.</w:t>
      </w:r>
    </w:p>
    <w:p>
      <w:pPr>
        <w:pStyle w:val="ListBullet"/>
        <w:spacing w:line="240" w:lineRule="auto"/>
        <w:ind w:left="720"/>
      </w:pPr>
      <w:r>
        <w:rPr>
          <w:lang w:val="pt_PT" w:bidi="pt_PT"/>
        </w:rPr>
      </w:r>
      <w:r>
        <w:rPr>
          <w:lang w:val="pt_PT" w:bidi="pt_PT"/>
        </w:rPr>
        <w:t>Pausem a encenação.</w:t>
      </w:r>
    </w:p>
    <w:p>
      <w:pPr>
        <w:pStyle w:val="ListBullet"/>
        <w:spacing w:line="240" w:lineRule="auto"/>
        <w:ind w:left="720"/>
      </w:pPr>
      <w:r>
        <w:rPr>
          <w:lang w:val="pt_PT" w:bidi="pt_PT"/>
        </w:rPr>
      </w:r>
      <w:r>
        <w:rPr>
          <w:lang w:val="pt_PT" w:bidi="pt_PT"/>
        </w:rPr>
        <w:t>Pergunte à pessoa que interpreta Barnabé: “O que você está sentindo ou pensando?”. A pessoa pode responder coisas como: “Desencorajado. Realmente queria que João Marcos fosse parte da jornada de Paulo”, ou “Esperançoso, sei que Deus tem planos melhores para nós tomarmos rotas diferentes”, ou “Sei que Silas será uma grande ajuda para Paulo”.</w:t>
      </w:r>
    </w:p>
    <w:p>
      <w:pPr>
        <w:pStyle w:val="ListBullet"/>
        <w:spacing w:line="240" w:lineRule="auto"/>
        <w:ind w:left="720"/>
      </w:pPr>
      <w:r>
        <w:rPr>
          <w:lang w:val="pt_PT" w:bidi="pt_PT"/>
        </w:rPr>
      </w:r>
      <w:r>
        <w:rPr>
          <w:lang w:val="pt_PT" w:bidi="pt_PT"/>
        </w:rPr>
        <w:t>Pergunte à pessoa que interpreta Silas: “O que você está sentindo ou pensando?”. A pessoa pode responder coisas como: "Animado. Visitaremos os companheiros crentes”, ou “Sou grato por Deus me ter permitido vir para Antioquia”, ou “Estou honrado por Paulo me ter escolhido para viajar com ele”.</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15.36–41 na tradução mais fácil de entender.</w:t>
      </w:r>
    </w:p>
    <w:p>
      <w:pPr/>
      <w:r>
        <w:rPr>
          <w:lang w:val="pt_PT" w:bidi="pt_PT"/>
        </w:rPr>
      </w:r>
      <w:r>
        <w:rPr>
          <w:lang w:val="pt_PT" w:bidi="pt_PT"/>
        </w:rPr>
        <w:t>Nesta etapa, o grupo discutirá os principais termos e palavras-chave desta passagem.</w:t>
      </w:r>
    </w:p>
    <w:p>
      <w:pPr/>
      <w:r>
        <w:rPr>
          <w:lang w:val="pt_PT" w:bidi="pt_PT"/>
        </w:rPr>
      </w:r>
      <w:r>
        <w:rPr>
          <w:lang w:val="pt_PT" w:bidi="pt_PT"/>
        </w:rPr>
        <w:t xml:space="preserve">Paulo sugere a Barnabé que eles devem visitar todos os lugares onde pregaram anteriormente para ver como os </w:t>
      </w:r>
      <w:r>
        <w:rPr>
          <w:b/>
          <w:lang w:val="pt_PT" w:bidi="pt_PT"/>
        </w:rPr>
        <w:t>irmãos</w:t>
      </w:r>
      <w:r>
        <w:rPr>
          <w:lang w:val="pt_PT" w:bidi="pt_PT"/>
        </w:rPr>
        <w:t xml:space="preserve"> estavam. Irmãos pode ser traduzidos como crentes. Refere-se a qualquer pessoa, homem ou mulher, que confiou e seguiu Jesus como o salvador prometido.</w:t>
      </w:r>
    </w:p>
    <w:p>
      <w:pPr/>
      <w:r>
        <w:rPr>
          <w:lang w:val="pt_PT" w:bidi="pt_PT"/>
        </w:rPr>
      </w:r>
      <w:r>
        <w:rPr>
          <w:lang w:val="pt_PT" w:bidi="pt_PT"/>
        </w:rPr>
        <w:t xml:space="preserve">Paulo quer visitar os lugares onde eles pregaram anteriormente a </w:t>
      </w:r>
      <w:r>
        <w:rPr>
          <w:b/>
          <w:lang w:val="pt_PT" w:bidi="pt_PT"/>
        </w:rPr>
        <w:t>Palavra do Senhor</w:t>
      </w:r>
      <w:r>
        <w:rPr>
          <w:lang w:val="pt_PT" w:bidi="pt_PT"/>
        </w:rPr>
        <w:t xml:space="preserve">. A Palavra do Senhor, ou a Palavra de Deus, se refere às boas novas de que Jesus morreu por nossos pecados, foi enterrado e ressuscitou. Muitas pessoas acreditaram nessas boas novas nos lugares onde Paulo e Barnabé pregaram. Use a mesma palavra ou frase para "Palavra do Senhor" como você usou em passagens anteriores. Para mais informações sobre </w:t>
      </w:r>
      <w:r>
        <w:rPr>
          <w:lang w:val="pt_PT" w:bidi="pt_PT"/>
        </w:rPr>
        <w:t>"a Palavra"</w:t>
      </w:r>
      <w:r>
        <w:rPr>
          <w:lang w:val="pt_PT" w:bidi="pt_PT"/>
        </w:rPr>
        <w:t>, consulte o Glossário Mestre.</w:t>
      </w:r>
    </w:p>
    <w:p>
      <w:pPr/>
      <w:r>
        <w:rPr>
          <w:lang w:val="pt_PT" w:bidi="pt_PT"/>
        </w:rPr>
      </w:r>
      <w:r>
        <w:rPr>
          <w:lang w:val="pt_PT" w:bidi="pt_PT"/>
        </w:rPr>
        <w:t xml:space="preserve">Paulo quer encorajar esses novos </w:t>
      </w:r>
      <w:r>
        <w:rPr>
          <w:b/>
          <w:lang w:val="pt_PT" w:bidi="pt_PT"/>
        </w:rPr>
        <w:t>crentes</w:t>
      </w:r>
      <w:r>
        <w:rPr>
          <w:lang w:val="pt_PT" w:bidi="pt_PT"/>
        </w:rPr>
        <w:t xml:space="preserve">, ou irmãos, e ver se eles estão seguindo bem Jesus. Crente se refere a uma pessoa que escolheu confiar em Jesus como o salvador prometido e segui-lo. Use a mesma palavra ou frase para crente que você usou em passagens anteriores. Para mais informações sobre </w:t>
      </w:r>
      <w:r>
        <w:rPr>
          <w:lang w:val="pt_PT" w:bidi="pt_PT"/>
        </w:rPr>
        <w:t>crentes</w:t>
      </w:r>
      <w:r>
        <w:rPr>
          <w:lang w:val="pt_PT" w:bidi="pt_PT"/>
        </w:rPr>
        <w:t>, consulte o Glossário Mestre.</w:t>
      </w:r>
    </w:p>
    <w:p>
      <w:pPr/>
      <w:r>
        <w:rPr>
          <w:lang w:val="pt_PT" w:bidi="pt_PT"/>
        </w:rPr>
      </w:r>
      <w:r>
        <w:rPr>
          <w:lang w:val="pt_PT" w:bidi="pt_PT"/>
        </w:rPr>
        <w:t xml:space="preserve">Barnabé e Paulo vão por caminhos diferentes, uma vez que Paulo não quer viajar com João Marcos. Barnabé e João Marcos </w:t>
      </w:r>
      <w:r>
        <w:rPr>
          <w:b/>
          <w:lang w:val="pt_PT" w:bidi="pt_PT"/>
        </w:rPr>
        <w:t>navegam</w:t>
      </w:r>
      <w:r>
        <w:rPr>
          <w:lang w:val="pt_PT" w:bidi="pt_PT"/>
        </w:rPr>
        <w:t xml:space="preserve"> para Chipre. Navegar significa viajar usando um barco que tem uma vela para ajudar a movê-lo.</w:t>
      </w:r>
    </w:p>
    <w:p>
      <w:pPr/>
      <w:r>
        <w:rPr>
          <w:lang w:val="pt_PT" w:bidi="pt_PT"/>
        </w:rPr>
      </w:r>
      <w:r>
        <w:rPr>
          <w:lang w:val="pt_PT" w:bidi="pt_PT"/>
        </w:rPr>
        <w:t xml:space="preserve">Par aqui e olhem para uma imagem de um </w:t>
      </w:r>
      <w:r>
        <w:rPr>
          <w:lang w:val="pt_PT" w:bidi="pt_PT"/>
        </w:rPr>
        <w:t>grande barco com uma vela</w:t>
      </w:r>
      <w:r>
        <w:rPr>
          <w:lang w:val="pt_PT" w:bidi="pt_PT"/>
        </w:rPr>
        <w:t>. Pause este áudio aqui.</w:t>
      </w:r>
    </w:p>
    <w:p>
      <w:pPr/>
      <w:r>
        <w:rPr>
          <w:lang w:val="pt_PT" w:bidi="pt_PT"/>
        </w:rPr>
      </w:r>
      <w:r>
        <w:rPr>
          <w:lang w:val="pt_PT" w:bidi="pt_PT"/>
        </w:rPr>
        <w:t xml:space="preserve">Paulo escolhe Silas como seu novo companheiro de viagem. A igreja de Antioquia ora sobre os homens e os confia à </w:t>
      </w:r>
      <w:r>
        <w:rPr>
          <w:b/>
          <w:lang w:val="pt_PT" w:bidi="pt_PT"/>
        </w:rPr>
        <w:t>graça</w:t>
      </w:r>
      <w:r>
        <w:rPr>
          <w:lang w:val="pt_PT" w:bidi="pt_PT"/>
        </w:rPr>
        <w:t xml:space="preserve"> do </w:t>
      </w:r>
      <w:r>
        <w:rPr>
          <w:b/>
          <w:lang w:val="pt_PT" w:bidi="pt_PT"/>
        </w:rPr>
        <w:t>Senhor</w:t>
      </w:r>
      <w:r>
        <w:rPr>
          <w:lang w:val="pt_PT" w:bidi="pt_PT"/>
        </w:rPr>
        <w:t xml:space="preserve">. Aqui, o Senhor se refere a Deus. Nesse contexto, Deus mostrando graça a Paulo e Silas significaria que ele mostra seu favor protegendo-os e guiando-os em sua viagem. Use a mesma palavra ou frase para graça ou Senhor que você usou em passagens anteriores. Para mais informações sobre </w:t>
      </w:r>
      <w:r>
        <w:rPr>
          <w:lang w:val="pt_PT" w:bidi="pt_PT"/>
        </w:rPr>
        <w:t>graça</w:t>
      </w:r>
      <w:r>
        <w:rPr>
          <w:lang w:val="pt_PT" w:bidi="pt_PT"/>
        </w:rPr>
        <w:t xml:space="preserve"> ou </w:t>
      </w:r>
      <w:r>
        <w:rPr>
          <w:lang w:val="pt_PT" w:bidi="pt_PT"/>
        </w:rPr>
        <w:t>Senhor</w:t>
      </w:r>
      <w:r>
        <w:rPr>
          <w:lang w:val="pt_PT" w:bidi="pt_PT"/>
        </w:rPr>
        <w:t xml:space="preserve">, consulte o Glossário Mestre. </w:t>
      </w:r>
    </w:p>
    <w:p>
      <w:pPr/>
      <w:r>
        <w:rPr>
          <w:lang w:val="pt_PT" w:bidi="pt_PT"/>
        </w:rPr>
      </w:r>
      <w:r>
        <w:rPr>
          <w:lang w:val="pt_PT" w:bidi="pt_PT"/>
        </w:rPr>
        <w:t xml:space="preserve">Paulo e Silas viajam para a Síria e Cilícia para encorajar as igrejas lá. </w:t>
      </w:r>
      <w:r>
        <w:rPr>
          <w:b/>
          <w:lang w:val="pt_PT" w:bidi="pt_PT"/>
        </w:rPr>
        <w:t>Igreja</w:t>
      </w:r>
      <w:r>
        <w:rPr>
          <w:lang w:val="pt_PT" w:bidi="pt_PT"/>
        </w:rPr>
        <w:t xml:space="preserve"> se refere a um grupo de crentes que vivem em um lugar. Use a mesma palavra ou frase para "igreja" que você usou em passagens anteriores. Para mais informações sobre </w:t>
      </w:r>
      <w:r>
        <w:rPr>
          <w:lang w:val="pt_PT" w:bidi="pt_PT"/>
        </w:rPr>
        <w:t>igreja</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se lembrar da passagem. Pausem este áudio aqui.</w:t>
      </w:r>
    </w:p>
    <w:p>
      <w:pPr/>
      <w:r>
        <w:rPr>
          <w:lang w:val="pt_PT" w:bidi="pt_PT"/>
        </w:rPr>
      </w:r>
      <w:r>
        <w:rPr>
          <w:lang w:val="pt_PT" w:bidi="pt_PT"/>
        </w:rPr>
        <w:t>Em seguida, os membros do grupo podem decidir qual versão da passagem gostaram mais. Pode ser que vocês gostem da maneira como um membro do grupo contou uma cena, mas gostem da maneira como um membro diferente do grupo contou outra cena. Pausem este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16:1–5</w:t>
      </w:r>
      <w:r>
        <w:rPr>
          <w:lang w:val="pt_PT" w:bidi="pt_PT"/>
        </w:rPr>
      </w:r>
    </w:p>
    <w:p>
      <w:pPr>
        <w:pStyle w:val="Heading3"/>
      </w:pPr>
      <w:r>
        <w:rPr>
          <w:lang w:val="pt_PT" w:bidi="pt_PT"/>
        </w:rPr>
        <w:t>Ouvir e Sentir</w:t>
      </w:r>
    </w:p>
    <w:p>
      <w:pPr/>
      <w:r>
        <w:rPr>
          <w:lang w:val="pt_PT" w:bidi="pt_PT"/>
        </w:rPr>
      </w:r>
      <w:r>
        <w:rPr>
          <w:lang w:val="pt_PT" w:bidi="pt_PT"/>
        </w:rPr>
        <w:t>Ouçam Atos 16.1–5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Barnabé queriam visitar os crentes nas cidades onde eles haviam compartilhado as boas novas de Jesus. No entanto, eles não concordaram sobre quem deveria se juntar a eles na viagem, então eles se separaram. Paulo e Silas viajaram por Antioquia nas áreas da Síria e Cilícia, encorajando as igrejas lá. Agora eles viajam para as áreas próximas de Derbe e Listra. Paulo visitou essas cidades em sua primeira jornada, dois ou três anos antes dessa visita. Essas eram regiões gentias, ou regiões não judaicas. Entre eles também havia pessoas judias e crentes de fundo judaico também. Havia uma igreja em Listra, e estava conectada com as igrejas em Derbe e Icônio.</w:t>
      </w:r>
    </w:p>
    <w:p>
      <w:pPr/>
      <w:r>
        <w:rPr>
          <w:lang w:val="pt_PT" w:bidi="pt_PT"/>
        </w:rPr>
      </w:r>
      <w:r>
        <w:rPr>
          <w:lang w:val="pt_PT" w:bidi="pt_PT"/>
        </w:rPr>
        <w:t xml:space="preserve">Pare agora e olhe para o mapa da </w:t>
      </w:r>
      <w:r>
        <w:rPr>
          <w:b/>
          <w:lang w:val="pt_PT" w:bidi="pt_PT"/>
        </w:rPr>
        <w:t>segunda jornada de Paulo</w:t>
      </w:r>
      <w:r>
        <w:rPr>
          <w:lang w:val="pt_PT" w:bidi="pt_PT"/>
        </w:rPr>
        <w:t xml:space="preserve"> com sua equipe. Aponte as áreas da Síria, Cilícia e Antioquia. Agora olhem para Derbe, Listra e Icônio.</w:t>
      </w:r>
    </w:p>
    <w:p>
      <w:pPr/>
      <w:r>
        <w:rPr>
          <w:lang w:val="pt_PT" w:bidi="pt_PT"/>
        </w:rPr>
      </w:r>
      <w:r>
        <w:rPr>
          <w:lang w:val="pt_PT" w:bidi="pt_PT"/>
        </w:rPr>
        <w:t>Pergunte à sua equipe: Como os crentes que vivem em comunidades diferentes encorajam uns aos outros? Suas comunidades são separadas por geografia ou de alguma outra maneira? Como o novo ensinamento é normalmente compartilhado entre diferentes comunidades?</w:t>
      </w:r>
    </w:p>
    <w:p>
      <w:pPr/>
      <w:r>
        <w:rPr>
          <w:lang w:val="pt_PT" w:bidi="pt_PT"/>
        </w:rPr>
      </w:r>
      <w:r>
        <w:rPr>
          <w:lang w:val="pt_PT" w:bidi="pt_PT"/>
        </w:rPr>
        <w:t>Na igreja em Listra havia um homem chamado Timóteo. Ele era um jovem, bem conhecido nas igrejas. Timóteo é descrito no texto como um "discípulo" e um "crente". Timóteo não era um dos doze discípulos como são mencionados nos Evangelhos com Jesus. Em vez disso, ele era um "aprendiz" dedicado que estava crescendo em sua fé e era um verdadeiro crente em Jesus. Os irmãos, ou outros crentes em Jesus, nessa área gostavam dele e falavam coisas encorajadoras sobre ele. Timóteo era conhecido e bem respeitado pelos crentes em Jesus em Listra e Icônio porque essas cidades estavam perto umas das outras.</w:t>
      </w:r>
    </w:p>
    <w:p>
      <w:pPr/>
      <w:r>
        <w:rPr>
          <w:lang w:val="pt_PT" w:bidi="pt_PT"/>
        </w:rPr>
      </w:r>
      <w:r>
        <w:rPr>
          <w:lang w:val="pt_PT" w:bidi="pt_PT"/>
        </w:rPr>
        <w:t xml:space="preserve">Pare e peça à sua equipe para olhar para o mapa novamente da </w:t>
      </w:r>
      <w:r>
        <w:rPr>
          <w:b/>
          <w:lang w:val="pt_PT" w:bidi="pt_PT"/>
        </w:rPr>
        <w:t>segunda jornada de Paulo</w:t>
      </w:r>
      <w:r>
        <w:rPr>
          <w:lang w:val="pt_PT" w:bidi="pt_PT"/>
        </w:rPr>
        <w:t>. Descreva um tempo em que um líder cristão de outra cidade ou área visitou sua região. Que tipo de ministério um ministro que viaja geralmente tem? Eles ensinam, pregam, lideram a adoração, treinam os outros, etc.?</w:t>
      </w:r>
    </w:p>
    <w:p>
      <w:pPr/>
      <w:r>
        <w:rPr>
          <w:lang w:val="pt_PT" w:bidi="pt_PT"/>
        </w:rPr>
      </w:r>
      <w:r>
        <w:rPr>
          <w:lang w:val="pt_PT" w:bidi="pt_PT"/>
        </w:rPr>
        <w:t>Paulo ficou impressionado com o homem, e queria que Timóteo se juntasse a eles em seu trabalho. A mãe de Timóteo era uma judia, mas seu pai era um grego. A maioria das pessoas lá parecia saber isso sobre Timóteo. De acordo com a lei judaica, Timóteo era considerado judeu porque sua mãe era judia. Mas Timóteo provavelmente não era um judeu praticante, porque ele não havia sido circuncidado. Circuncisão é o costume judaico de cortar a pele solta no final do pênis de um menino. A circuncisão era um sinal de que o menino era parte do povo escolhido de Deus, Israel, e que as promessas de Deus se aplicavam a ele.</w:t>
      </w:r>
    </w:p>
    <w:p>
      <w:pPr/>
      <w:r>
        <w:rPr>
          <w:lang w:val="pt_PT" w:bidi="pt_PT"/>
        </w:rPr>
      </w:r>
      <w:r>
        <w:rPr>
          <w:lang w:val="pt_PT" w:bidi="pt_PT"/>
        </w:rPr>
        <w:t>Como Paulo muitas vezes começou seu ministério entre o povo judeu, era importante que Timóteo honrasse sua herança judaica e fosse circuncidado. Paulo fez Timóteo se circuncidar e então ele se juntou a Paulo e Silas em sua jornada.</w:t>
      </w:r>
    </w:p>
    <w:p>
      <w:pPr/>
      <w:r>
        <w:rPr>
          <w:lang w:val="pt_PT" w:bidi="pt_PT"/>
        </w:rPr>
      </w:r>
      <w:r>
        <w:rPr>
          <w:lang w:val="pt_PT" w:bidi="pt_PT"/>
        </w:rPr>
        <w:t>Enquanto Paulo, Silas e Timóteo viajavam para as cidades nessa jornada, eles estavam compartilhando a instrução que o conselho em Jerusalém havia dado. Vocês se lembrarão que o conselho em Jerusalém era composto pelos apóstolos e anciãos da igreja em Jerusalém. Eles escreveram uma carta para as igrejas gentias. Paulo e seus companheiros estavam compartilhando essas informações com as igrejas. Eles também estavam encorajando e fortalecendo as igrejas com as quais se encontravam.</w:t>
      </w:r>
    </w:p>
    <w:p>
      <w:pPr/>
      <w:r>
        <w:rPr>
          <w:lang w:val="pt_PT" w:bidi="pt_PT"/>
        </w:rPr>
      </w:r>
      <w:r>
        <w:rPr>
          <w:lang w:val="pt_PT" w:bidi="pt_PT"/>
        </w:rPr>
        <w:t>Lucas usa a palavra "assim" para começar um resumo várias outras vezes no livro de Atos. É sua maneira comum de fazer uma transição de uma parte da história para a próxima parte. Lucas termina essa passagem da mesma maneira que ele termina várias outras passagens em Atos. Lucas dá um relatório resumido de tudo o que foi realizado durante essa parte da viagem.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Paulo e Silas estão viajando pelas áreas perto de Antioquia. Eles vieram para Derbe, depois Listra. Em Listra, eles encontraram Timóteo. Timóteo tinha uma boa reputação com a igreja.</w:t>
      </w:r>
    </w:p>
    <w:p>
      <w:pPr/>
      <w:r>
        <w:rPr>
          <w:lang w:val="pt_PT" w:bidi="pt_PT"/>
        </w:rPr>
      </w:r>
      <w:r>
        <w:rPr>
          <w:b/>
          <w:lang w:val="pt_PT" w:bidi="pt_PT"/>
        </w:rPr>
        <w:t>Segunda cena:</w:t>
      </w:r>
      <w:r>
        <w:rPr>
          <w:lang w:val="pt_PT" w:bidi="pt_PT"/>
        </w:rPr>
        <w:t xml:space="preserve"> Paulo expressou seu desejo de que Timóteo se juntasse a eles na jornada. Mas Timóteo não era um judeu praticante, mesmo que sua mãe fosse judia.</w:t>
      </w:r>
    </w:p>
    <w:p>
      <w:pPr/>
      <w:r>
        <w:rPr>
          <w:lang w:val="pt_PT" w:bidi="pt_PT"/>
        </w:rPr>
      </w:r>
      <w:r>
        <w:rPr>
          <w:b/>
          <w:lang w:val="pt_PT" w:bidi="pt_PT"/>
        </w:rPr>
        <w:t>Terceira cena:</w:t>
      </w:r>
      <w:r>
        <w:rPr>
          <w:lang w:val="pt_PT" w:bidi="pt_PT"/>
        </w:rPr>
        <w:t xml:space="preserve"> Timóteo se junta a Paulo e Silas em suas jornadas continuadas. Eles compartilharam os relatórios dos líderes da igreja em Jerusalém. As igrejas foram encorajadas e estavam crescendo.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 e 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A mãe de Timóteo</w:t>
      </w:r>
    </w:p>
    <w:p>
      <w:pPr>
        <w:pStyle w:val="ListBullet"/>
        <w:spacing w:line="240" w:lineRule="auto"/>
        <w:ind w:left="720"/>
      </w:pPr>
      <w:r>
        <w:rPr>
          <w:lang w:val="pt_PT" w:bidi="pt_PT"/>
        </w:rPr>
      </w:r>
      <w:r>
        <w:rPr>
          <w:lang w:val="pt_PT" w:bidi="pt_PT"/>
        </w:rPr>
        <w:t>O pai de Timóteo</w:t>
      </w:r>
    </w:p>
    <w:p>
      <w:pPr>
        <w:pStyle w:val="ListBullet"/>
        <w:spacing w:line="240" w:lineRule="auto"/>
        <w:ind w:left="720"/>
      </w:pPr>
      <w:r>
        <w:rPr>
          <w:lang w:val="pt_PT" w:bidi="pt_PT"/>
        </w:rPr>
      </w:r>
      <w:r>
        <w:rPr>
          <w:lang w:val="pt_PT" w:bidi="pt_PT"/>
        </w:rPr>
        <w:t>Os crentes em Listra e Icônio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 Sua equipe pode até mesmo copiar o mapa fornecido para ver para onde Paulo e sua equipe viajaram.</w:t>
      </w:r>
    </w:p>
    <w:p>
      <w:pPr/>
      <w:r>
        <w:rPr>
          <w:lang w:val="pt_PT" w:bidi="pt_PT"/>
        </w:rPr>
      </w:r>
      <w:r>
        <w:rPr>
          <w:lang w:val="pt_PT" w:bidi="pt_PT"/>
        </w:rPr>
        <w:t>Certifiquem-se de lembrar que Silas é um membro da equipe de viagem. Ele foi mencionado na última passagem, e será mencionado novamente nas próximas partes dessa jornada.</w:t>
      </w:r>
    </w:p>
    <w:p>
      <w:pPr/>
      <w:r>
        <w:rPr>
          <w:lang w:val="pt_PT" w:bidi="pt_PT"/>
        </w:rPr>
      </w:r>
      <w:r>
        <w:rPr>
          <w:lang w:val="pt_PT" w:bidi="pt_PT"/>
        </w:rPr>
        <w:t>Timóteo provavelmente era um jovem, e um servo fiel da igreja em Listra e Icônio. Ele era um seguidor sincero de Jesus e as pessoas em sua área disseram coisas boas sobre ele.</w:t>
      </w:r>
    </w:p>
    <w:p>
      <w:pPr/>
      <w:r>
        <w:rPr>
          <w:lang w:val="pt_PT" w:bidi="pt_PT"/>
        </w:rPr>
      </w:r>
      <w:r>
        <w:rPr>
          <w:lang w:val="pt_PT" w:bidi="pt_PT"/>
        </w:rPr>
        <w:t>Embora Timóteo fosse considerado um judeu, ele não estava praticando sua fé judaica completamente porque ele não era circuncidado. Alguns judeus pensavam que judeus incircuncidados eram judeus pobres porque a circuncisão era uma marca de sua aliança com Deus. Paulo não queria que os judeus pensassem em Timóteo dessa maneira. Se Timóteo fosse circuncidado, os judeus o aceitariam. Isso seria particularmente útil para falar com judeus que não acreditavam em Jesus.</w:t>
      </w:r>
    </w:p>
    <w:p>
      <w:pPr/>
      <w:r>
        <w:rPr>
          <w:lang w:val="pt_PT" w:bidi="pt_PT"/>
        </w:rPr>
      </w:r>
      <w:r>
        <w:rPr>
          <w:lang w:val="pt_PT" w:bidi="pt_PT"/>
        </w:rPr>
        <w:t>Mesmo que muitas traduções dessa passagem digam que: "Paulo o circuncidou", uma tradução melhor é, "Paulo o fez ser circuncidado", por meio de outra pessoa em sua comunidade.</w:t>
      </w:r>
    </w:p>
    <w:p>
      <w:pPr/>
      <w:r>
        <w:rPr>
          <w:lang w:val="pt_PT" w:bidi="pt_PT"/>
        </w:rPr>
      </w:r>
      <w:r>
        <w:rPr>
          <w:lang w:val="pt_PT" w:bidi="pt_PT"/>
        </w:rPr>
        <w:t>Parte do trabalho nessa jornada era compartilhar a mensagem dos líderes da igreja em Jerusalém relacionados aos crentes gentios. Isso era importante para os crentes judeus e os crentes gentios. Como Timóteo tinha família entre judeus e gentios, ele era uma parte importante da equipe desse ponto em diante.</w:t>
      </w:r>
    </w:p>
    <w:p>
      <w:pPr/>
      <w:r>
        <w:rPr>
          <w:lang w:val="pt_PT" w:bidi="pt_PT"/>
        </w:rPr>
      </w:r>
      <w:r>
        <w:rPr>
          <w:lang w:val="pt_PT" w:bidi="pt_PT"/>
        </w:rPr>
        <w:t>A última parte dessa passagem é importante, pois é a maneira de Lucas resumir uma seção em seus escritos. Ele começa com "assim" e então ele dá o resumo de que "as igrejas estavam sendo fortalecidas na fé e estavam aumentando em número diariamente". Quando vocês contam novamente ou encenam a história, certifiquem-se de deixar esse resumo claro.</w:t>
      </w:r>
    </w:p>
    <w:p>
      <w:pPr/>
      <w:r>
        <w:rPr>
          <w:lang w:val="pt_PT" w:bidi="pt_PT"/>
        </w:rPr>
      </w:r>
      <w:r>
        <w:rPr>
          <w:lang w:val="pt_PT" w:bidi="pt_PT"/>
        </w:rPr>
        <w:t>Pare e discuta com sua equipe as maneiras pelas quais as pessoas fazem transições em seu idioma. Eles usam palavras como "assim", "então" ou "portanto?"</w:t>
      </w:r>
    </w:p>
    <w:p>
      <w:pPr/>
      <w:r>
        <w:rPr>
          <w:lang w:val="pt_PT" w:bidi="pt_PT"/>
        </w:rPr>
      </w:r>
      <w:r>
        <w:rPr>
          <w:lang w:val="pt_PT" w:bidi="pt_PT"/>
        </w:rPr>
        <w:t>Pratique usando algumas dessas palavras agora em equipe e se vocês têm algumas palavras ou frases semelhantes.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 e 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A mãe de Timóteo</w:t>
      </w:r>
    </w:p>
    <w:p>
      <w:pPr>
        <w:pStyle w:val="ListBullet"/>
        <w:spacing w:line="240" w:lineRule="auto"/>
        <w:ind w:left="720"/>
      </w:pPr>
      <w:r>
        <w:rPr>
          <w:lang w:val="pt_PT" w:bidi="pt_PT"/>
        </w:rPr>
      </w:r>
      <w:r>
        <w:rPr>
          <w:lang w:val="pt_PT" w:bidi="pt_PT"/>
        </w:rPr>
        <w:t>O pai de Timóteo</w:t>
      </w:r>
    </w:p>
    <w:p>
      <w:pPr>
        <w:pStyle w:val="ListBullet"/>
        <w:spacing w:line="240" w:lineRule="auto"/>
        <w:ind w:left="720"/>
      </w:pPr>
      <w:r>
        <w:rPr>
          <w:lang w:val="pt_PT" w:bidi="pt_PT"/>
        </w:rPr>
      </w:r>
      <w:r>
        <w:rPr>
          <w:lang w:val="pt_PT" w:bidi="pt_PT"/>
        </w:rPr>
        <w:t>Os crentes em Listra e Icônio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Peça à equipe que encenar a parte da história onde Paulo e Silas vêm para Derbe e Listra. Eles ouvem bons relatos sobre Timóteo e o encontram.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Timóteo: “Como você está se sentindo?” Você pode ouvir coisas como: “Encorajado”, “Humilhado” e “Animado”.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Peça à equipe que encenar a parte da história onde Paulo decide que gostaria que Timóteo se juntasse a eles na jornada. Então Paulo diz que Timóteo não é um judeu praticante, e ele não foi circuncidado.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“Feliz”, “Triste”, “Preocupado”, “Compelido”.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Encenar a parte da história onde Timóteo é enviado para ser circuncidado. Sua equipe pode encenar isso de uma maneira apropriada para sua situação.</w:t>
      </w:r>
    </w:p>
    <w:p>
      <w:pPr/>
      <w:r>
        <w:rPr>
          <w:lang w:val="pt_PT" w:bidi="pt_PT"/>
        </w:rPr>
      </w:r>
      <w:r>
        <w:rPr>
          <w:lang w:val="pt_PT" w:bidi="pt_PT"/>
        </w:rPr>
        <w:t>Depois que Timóteo é circuncidado, encenar a parte da história em que Timóteo se junta a Paulo e Silas.</w:t>
      </w:r>
    </w:p>
    <w:p>
      <w:pPr/>
      <w:r>
        <w:rPr>
          <w:lang w:val="pt_PT" w:bidi="pt_PT"/>
        </w:rPr>
      </w:r>
      <w:r>
        <w:rPr>
          <w:lang w:val="pt_PT" w:bidi="pt_PT"/>
        </w:rPr>
        <w:t>Eles viajam para outras igrejas em outras cidades e compartilham os relatos dos líderes da igreja em Jerusalém.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Timóteo: “Como você está se sentindo?” Você pode ouvir coisas como: "Importante", "Cansado", "Útil" ou "Com saudade de casa".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Peça à equipe que complete a encenação mostrando como as igrejas são encorajadas e crescendo em número todos os dias.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Paulo estava viajando com Silas e eles vieram para Derbe e depois Listra.</w:t>
      </w:r>
    </w:p>
    <w:p>
      <w:pPr/>
      <w:r>
        <w:rPr>
          <w:lang w:val="pt_PT" w:bidi="pt_PT"/>
        </w:rPr>
      </w:r>
      <w:r>
        <w:rPr>
          <w:lang w:val="pt_PT" w:bidi="pt_PT"/>
        </w:rPr>
        <w:t xml:space="preserve">Enquanto Paulo e Silas vinham para Listra, eles encontraram Timóteo. Ele é chamado de </w:t>
      </w:r>
      <w:r>
        <w:rPr>
          <w:b/>
          <w:lang w:val="pt_PT" w:bidi="pt_PT"/>
        </w:rPr>
        <w:t>discípulo</w:t>
      </w:r>
      <w:r>
        <w:rPr>
          <w:lang w:val="pt_PT" w:bidi="pt_PT"/>
        </w:rPr>
        <w:t>, o que significa "um aprendiz", mas ele não era um dos 12 discípulos originais, também chamados de "apóstolos". Ele era um discípulo forte de Jesus, e ele era conhecido pelos irmãos, ou crentes em Jesus. Irmãos, nesse caso, não significa membros efetivos da família, mas membros da família de Deus. Use a mesma palavra para irmãos nessa passagem que você usou em outras passagens.</w:t>
      </w:r>
    </w:p>
    <w:p>
      <w:pPr/>
      <w:r>
        <w:rPr>
          <w:lang w:val="pt_PT" w:bidi="pt_PT"/>
        </w:rPr>
      </w:r>
      <w:r>
        <w:rPr>
          <w:lang w:val="pt_PT" w:bidi="pt_PT"/>
        </w:rPr>
        <w:t xml:space="preserve">Consulte a entrada do Glossário Mestre para </w:t>
      </w:r>
      <w:r>
        <w:rPr>
          <w:lang w:val="pt_PT" w:bidi="pt_PT"/>
        </w:rPr>
        <w:t>discípulo</w:t>
      </w:r>
      <w:r>
        <w:rPr>
          <w:lang w:val="pt_PT" w:bidi="pt_PT"/>
        </w:rPr>
        <w:t xml:space="preserve"> para mais informações. Certifique-se de usar a mesma palavra para discípulo que você usou em passagens anteriores.</w:t>
      </w:r>
    </w:p>
    <w:p>
      <w:pPr/>
      <w:r>
        <w:rPr>
          <w:lang w:val="pt_PT" w:bidi="pt_PT"/>
        </w:rPr>
      </w:r>
      <w:r>
        <w:rPr>
          <w:lang w:val="pt_PT" w:bidi="pt_PT"/>
        </w:rPr>
        <w:t xml:space="preserve">Vemos que a mãe de Timóteo era uma </w:t>
      </w:r>
      <w:r>
        <w:rPr>
          <w:b/>
          <w:lang w:val="pt_PT" w:bidi="pt_PT"/>
        </w:rPr>
        <w:t>crente</w:t>
      </w:r>
      <w:r>
        <w:rPr>
          <w:lang w:val="pt_PT" w:bidi="pt_PT"/>
        </w:rPr>
        <w:t xml:space="preserve"> judia, seguidora de Jesus. Seu pai era um </w:t>
      </w:r>
      <w:r>
        <w:rPr>
          <w:b/>
          <w:lang w:val="pt_PT" w:bidi="pt_PT"/>
        </w:rPr>
        <w:t>grego</w:t>
      </w:r>
      <w:r>
        <w:rPr>
          <w:lang w:val="pt_PT" w:bidi="pt_PT"/>
        </w:rPr>
        <w:t xml:space="preserve"> ou não judeu. Não sabemos se seu pai era um crente ou não. Timóteo era um </w:t>
      </w:r>
      <w:r>
        <w:rPr>
          <w:b/>
          <w:lang w:val="pt_PT" w:bidi="pt_PT"/>
        </w:rPr>
        <w:t>judeu</w:t>
      </w:r>
      <w:r>
        <w:rPr>
          <w:lang w:val="pt_PT" w:bidi="pt_PT"/>
        </w:rPr>
        <w:t xml:space="preserve"> porque a ancestralidade judaica foi transmitida por sua mãe.</w:t>
      </w:r>
    </w:p>
    <w:p>
      <w:pPr/>
      <w:r>
        <w:rPr>
          <w:lang w:val="pt_PT" w:bidi="pt_PT"/>
        </w:rPr>
      </w:r>
      <w:r>
        <w:rPr>
          <w:lang w:val="pt_PT" w:bidi="pt_PT"/>
        </w:rPr>
        <w:t xml:space="preserve">Consulte as entradas do Glossário Mestre para </w:t>
      </w:r>
      <w:r>
        <w:rPr>
          <w:lang w:val="pt_PT" w:bidi="pt_PT"/>
        </w:rPr>
        <w:t>crente</w:t>
      </w:r>
      <w:r>
        <w:rPr>
          <w:lang w:val="pt_PT" w:bidi="pt_PT"/>
        </w:rPr>
        <w:t xml:space="preserve">, </w:t>
      </w:r>
      <w:r>
        <w:rPr>
          <w:lang w:val="pt_PT" w:bidi="pt_PT"/>
        </w:rPr>
        <w:t>judeu</w:t>
      </w:r>
      <w:r>
        <w:rPr>
          <w:lang w:val="pt_PT" w:bidi="pt_PT"/>
        </w:rPr>
        <w:t xml:space="preserve"> e </w:t>
      </w:r>
      <w:r>
        <w:rPr>
          <w:lang w:val="pt_PT" w:bidi="pt_PT"/>
        </w:rPr>
        <w:t>grego</w:t>
      </w:r>
      <w:r>
        <w:rPr>
          <w:lang w:val="pt_PT" w:bidi="pt_PT"/>
        </w:rPr>
        <w:t xml:space="preserve"> para mais informações. Use a mesma palavra para crente, judeu e grego que você usou em passagens anteriores.</w:t>
      </w:r>
    </w:p>
    <w:p>
      <w:pPr/>
      <w:r>
        <w:rPr>
          <w:lang w:val="pt_PT" w:bidi="pt_PT"/>
        </w:rPr>
      </w:r>
      <w:r>
        <w:rPr>
          <w:lang w:val="pt_PT" w:bidi="pt_PT"/>
        </w:rPr>
        <w:t>Paulo queria que Timóteo os acompanhasse na jornada, então Paulo levou Timóteo para ser circuncidado. Timóteo não era um judeu praticante. Sabemos isso porque ele não foi circuncidado.</w:t>
      </w:r>
    </w:p>
    <w:p>
      <w:pPr/>
      <w:r>
        <w:rPr>
          <w:lang w:val="pt_PT" w:bidi="pt_PT"/>
        </w:rPr>
      </w:r>
      <w:r>
        <w:rPr>
          <w:lang w:val="pt_PT" w:bidi="pt_PT"/>
        </w:rPr>
        <w:t xml:space="preserve">A </w:t>
      </w:r>
      <w:r>
        <w:rPr>
          <w:b/>
          <w:lang w:val="pt_PT" w:bidi="pt_PT"/>
        </w:rPr>
        <w:t>circuncisão</w:t>
      </w:r>
      <w:r>
        <w:rPr>
          <w:lang w:val="pt_PT" w:bidi="pt_PT"/>
        </w:rPr>
        <w:t xml:space="preserve"> era um ritual conduzido na fé judaica do tempo de Abraão. Era um símbolo da aliança que Deus fez com Abraão. Todos os homens judeus eram obrigados a ser circuncidados. Se Timóteo fosse circuncidado, os judeus o aceitariam. Isso seria útil para falar com judeus que não acreditavam em Jesus.</w:t>
      </w:r>
    </w:p>
    <w:p>
      <w:pPr/>
      <w:r>
        <w:rPr>
          <w:lang w:val="pt_PT" w:bidi="pt_PT"/>
        </w:rPr>
      </w:r>
      <w:r>
        <w:rPr>
          <w:lang w:val="pt_PT" w:bidi="pt_PT"/>
        </w:rPr>
        <w:t xml:space="preserve">Veja </w:t>
      </w:r>
      <w:r>
        <w:rPr>
          <w:lang w:val="pt_PT" w:bidi="pt_PT"/>
        </w:rPr>
        <w:t>circuncisão</w:t>
      </w:r>
      <w:r>
        <w:rPr>
          <w:lang w:val="pt_PT" w:bidi="pt_PT"/>
        </w:rPr>
        <w:t xml:space="preserve"> no Glossário Mestre para mais informações sobre esse termo. Use a mesma palavra para circuncisão que você usou em passagens anteriores.</w:t>
      </w:r>
    </w:p>
    <w:p>
      <w:pPr/>
      <w:r>
        <w:rPr>
          <w:lang w:val="pt_PT" w:bidi="pt_PT"/>
        </w:rPr>
      </w:r>
      <w:r>
        <w:rPr>
          <w:lang w:val="pt_PT" w:bidi="pt_PT"/>
        </w:rPr>
        <w:t xml:space="preserve">Enquanto Paulo, Silas e Timóteo viajavam para as outras cidades em sua jornada, eles compartilharam a decisão do Conselho em Jerusalém e encorajaram as igrejas. Essa parte poderia ser traduzida: "Eles disseram aos crentes o que os </w:t>
      </w:r>
      <w:r>
        <w:rPr>
          <w:b/>
          <w:lang w:val="pt_PT" w:bidi="pt_PT"/>
        </w:rPr>
        <w:t>apóstolos</w:t>
      </w:r>
      <w:r>
        <w:rPr>
          <w:lang w:val="pt_PT" w:bidi="pt_PT"/>
        </w:rPr>
        <w:t xml:space="preserve"> e </w:t>
      </w:r>
      <w:r>
        <w:rPr>
          <w:b/>
          <w:lang w:val="pt_PT" w:bidi="pt_PT"/>
        </w:rPr>
        <w:t>anciãos</w:t>
      </w:r>
      <w:r>
        <w:rPr>
          <w:lang w:val="pt_PT" w:bidi="pt_PT"/>
        </w:rPr>
        <w:t xml:space="preserve"> em Jerusalém haviam decidido sobre como os crentes deveriam se comportar".</w:t>
      </w:r>
    </w:p>
    <w:p>
      <w:pPr/>
      <w:r>
        <w:rPr>
          <w:lang w:val="pt_PT" w:bidi="pt_PT"/>
        </w:rPr>
      </w:r>
      <w:r>
        <w:rPr>
          <w:lang w:val="pt_PT" w:bidi="pt_PT"/>
        </w:rPr>
        <w:t xml:space="preserve">Consulte o Glossário Mestre para mais informações sobre </w:t>
      </w:r>
      <w:r>
        <w:rPr>
          <w:lang w:val="pt_PT" w:bidi="pt_PT"/>
        </w:rPr>
        <w:t>apóstolos</w:t>
      </w:r>
      <w:r>
        <w:rPr>
          <w:lang w:val="pt_PT" w:bidi="pt_PT"/>
        </w:rPr>
        <w:t xml:space="preserve"> e </w:t>
      </w:r>
      <w:r>
        <w:rPr>
          <w:lang w:val="pt_PT" w:bidi="pt_PT"/>
        </w:rPr>
        <w:t>anciãos</w:t>
      </w:r>
      <w:r>
        <w:rPr>
          <w:lang w:val="pt_PT" w:bidi="pt_PT"/>
        </w:rPr>
        <w:t>. Use as mesmas palavras para apóstolos e anciãos nessa passagem que você usou em passagens anteriores.</w:t>
      </w:r>
    </w:p>
    <w:p>
      <w:pPr/>
      <w:r>
        <w:rPr>
          <w:lang w:val="pt_PT" w:bidi="pt_PT"/>
        </w:rPr>
      </w:r>
      <w:r>
        <w:rPr>
          <w:lang w:val="pt_PT" w:bidi="pt_PT"/>
        </w:rPr>
        <w:t xml:space="preserve">Vemos do relato de Lucas que as </w:t>
      </w:r>
      <w:r>
        <w:rPr>
          <w:b/>
          <w:lang w:val="pt_PT" w:bidi="pt_PT"/>
        </w:rPr>
        <w:t>igrejas</w:t>
      </w:r>
      <w:r>
        <w:rPr>
          <w:lang w:val="pt_PT" w:bidi="pt_PT"/>
        </w:rPr>
        <w:t xml:space="preserve"> foram fortalecidas na </w:t>
      </w:r>
      <w:r>
        <w:rPr>
          <w:b/>
          <w:lang w:val="pt_PT" w:bidi="pt_PT"/>
        </w:rPr>
        <w:t>fé</w:t>
      </w:r>
      <w:r>
        <w:rPr>
          <w:lang w:val="pt_PT" w:bidi="pt_PT"/>
        </w:rPr>
        <w:t>. Esse fortalecimento na fé levou a números crescentes nas igrejas.</w:t>
      </w:r>
    </w:p>
    <w:p>
      <w:pPr/>
      <w:r>
        <w:rPr>
          <w:lang w:val="pt_PT" w:bidi="pt_PT"/>
        </w:rPr>
      </w:r>
      <w:r>
        <w:rPr>
          <w:lang w:val="pt_PT" w:bidi="pt_PT"/>
        </w:rPr>
        <w:t xml:space="preserve">Veja o Glossário Mestre para mais informações sobre as palavras </w:t>
      </w:r>
      <w:r>
        <w:rPr>
          <w:lang w:val="pt_PT" w:bidi="pt_PT"/>
        </w:rPr>
        <w:t>fé</w:t>
      </w:r>
      <w:r>
        <w:rPr>
          <w:lang w:val="pt_PT" w:bidi="pt_PT"/>
        </w:rPr>
        <w:t xml:space="preserve"> e </w:t>
      </w:r>
      <w:r>
        <w:rPr>
          <w:lang w:val="pt_PT" w:bidi="pt_PT"/>
        </w:rPr>
        <w:t>igreja</w:t>
      </w:r>
      <w:r>
        <w:rPr>
          <w:lang w:val="pt_PT" w:bidi="pt_PT"/>
        </w:rPr>
        <w:t>. Use as mesmas palavras para fé e igreja nessa passagem que você usou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16:6–15</w:t>
      </w:r>
      <w:r>
        <w:rPr>
          <w:lang w:val="pt_PT" w:bidi="pt_PT"/>
        </w:rPr>
      </w:r>
    </w:p>
    <w:p>
      <w:pPr>
        <w:pStyle w:val="Heading3"/>
      </w:pPr>
      <w:r>
        <w:rPr>
          <w:lang w:val="pt_PT" w:bidi="pt_PT"/>
        </w:rPr>
        <w:t>Ouvir e Sentir</w:t>
      </w:r>
    </w:p>
    <w:p>
      <w:pPr/>
      <w:r>
        <w:rPr>
          <w:lang w:val="pt_PT" w:bidi="pt_PT"/>
        </w:rPr>
      </w:r>
      <w:r>
        <w:rPr>
          <w:lang w:val="pt_PT" w:bidi="pt_PT"/>
        </w:rPr>
        <w:t>Ouçam Atos 16.6–15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Silas visitam Derbe e Listra. Paulo decide que Timóteo deve se juntar a eles em sua jornada, então Paulo circuncidou Timóteo. Eles esperavam compartilhar as boas novas em outras cidades nessa região. Mas o Espírito Santo disse a eles para não compartilhar o evangelho na província chamada Ásia naquele momento. Por causa disso, eles viajaram pela Frígia e Galácia. Eles chegaram à região de Mísia e planejaram ir para o interior para Bitínia. Mas o Espírito de Jesus não permitiu que eles fossem para lá. Essas áreas estão na Turquia moderna. Em vez disso, eles foram para a cidade de Trôade, pela costa do Mar Mediterrâneo. De Listra para Trôade, Paulo e sua equipe teriam caminhado por pelo menos dez dias!</w:t>
      </w:r>
    </w:p>
    <w:p>
      <w:pPr/>
      <w:r>
        <w:rPr>
          <w:lang w:val="pt_PT" w:bidi="pt_PT"/>
        </w:rPr>
      </w:r>
      <w:r>
        <w:rPr>
          <w:lang w:val="pt_PT" w:bidi="pt_PT"/>
        </w:rPr>
        <w:t>Duas frases são usadas com o significado de que Deus não permitiu que eles pregassem o evangelho nessas áreas. A primeira é: "o Espírito de Deus", e a segunda é: "o Espírito de Jesus". Essas são ambas referências ao Espírito Santo, mas nomes diferentes são usados. É importante traduzir estas palavras com precisão.</w:t>
      </w:r>
    </w:p>
    <w:p>
      <w:pPr/>
      <w:r>
        <w:rPr>
          <w:lang w:val="pt_PT" w:bidi="pt_PT"/>
        </w:rPr>
      </w:r>
      <w:r>
        <w:rPr>
          <w:lang w:val="pt_PT" w:bidi="pt_PT"/>
        </w:rPr>
        <w:t xml:space="preserve">Pare agora e olhe para o mapa da </w:t>
      </w:r>
      <w:r>
        <w:rPr>
          <w:lang w:val="pt_PT" w:bidi="pt_PT"/>
        </w:rPr>
        <w:t>viagem de Paulo</w:t>
      </w:r>
      <w:r>
        <w:rPr>
          <w:lang w:val="pt_PT" w:bidi="pt_PT"/>
        </w:rPr>
        <w:t xml:space="preserve"> com sua equipe. Aponte para Listra, depois para as regiões da Frígia e Galácia. Mostre à sua equipe Mísia e Bitínia também.</w:t>
      </w:r>
    </w:p>
    <w:p>
      <w:pPr/>
      <w:r>
        <w:rPr>
          <w:lang w:val="pt_PT" w:bidi="pt_PT"/>
        </w:rPr>
      </w:r>
      <w:r>
        <w:rPr>
          <w:lang w:val="pt_PT" w:bidi="pt_PT"/>
        </w:rPr>
        <w:t>Até onde vocês já caminharam em uma jornada? Como vocês passam o tempo em que estão caminhando? Que tipo de desafios vocês enfrentam quando caminham por um longo caminho?</w:t>
      </w:r>
    </w:p>
    <w:p>
      <w:pPr/>
      <w:r>
        <w:rPr>
          <w:lang w:val="pt_PT" w:bidi="pt_PT"/>
        </w:rPr>
      </w:r>
      <w:r>
        <w:rPr>
          <w:lang w:val="pt_PT" w:bidi="pt_PT"/>
        </w:rPr>
        <w:t xml:space="preserve">Enquanto eles estavam em Trôade, Paulo teve uma </w:t>
      </w:r>
      <w:r>
        <w:rPr>
          <w:b/>
          <w:lang w:val="pt_PT" w:bidi="pt_PT"/>
        </w:rPr>
        <w:t>visão</w:t>
      </w:r>
      <w:r>
        <w:rPr>
          <w:lang w:val="pt_PT" w:bidi="pt_PT"/>
        </w:rPr>
        <w:t xml:space="preserve"> durante a noite. Uma visão é quando uma pessoa tem uma revelação divina enquanto ela está acordada. Nesse caso, aconteceu à noite. Nessa visão, Paulo viu um homem que ele sabia que era da Macedônia.</w:t>
      </w:r>
    </w:p>
    <w:p>
      <w:pPr/>
      <w:r>
        <w:rPr>
          <w:lang w:val="pt_PT" w:bidi="pt_PT"/>
        </w:rPr>
      </w:r>
      <w:r>
        <w:rPr>
          <w:lang w:val="pt_PT" w:bidi="pt_PT"/>
        </w:rPr>
        <w:t>Ele viu um homem clamando para ele: "Venha para a Macedônia e nos ajude". O homem na visão estava chamando urgentemente por Paulo. Algumas traduções em português usam as palavras "suplicando" ou "implorando" para esse tipo de chamado. Paulo contou a seus amigos sobre isso, e eles sabiam que Deus estava falando com eles. Então eles começaram a fazer planos para ir para a Macedônia.</w:t>
      </w:r>
    </w:p>
    <w:p>
      <w:pPr/>
      <w:r>
        <w:rPr>
          <w:lang w:val="pt_PT" w:bidi="pt_PT"/>
        </w:rPr>
      </w:r>
      <w:r>
        <w:rPr>
          <w:lang w:val="pt_PT" w:bidi="pt_PT"/>
        </w:rPr>
        <w:t>Pare agora e discuta com sua equipe estas perguntas: Compartilhem uns com os outros sobre um sonho que vocês pensam que era de Deus. Se você tivesse um sonho como Paulo, como você se sentiria sobre agir sobre isso?</w:t>
      </w:r>
    </w:p>
    <w:p>
      <w:pPr/>
      <w:r>
        <w:rPr>
          <w:lang w:val="pt_PT" w:bidi="pt_PT"/>
        </w:rPr>
      </w:r>
      <w:r>
        <w:rPr>
          <w:lang w:val="pt_PT" w:bidi="pt_PT"/>
        </w:rPr>
        <w:t>É importante observar que o escritor de Atos mudou de dizer "eles" para "nós" nesse momento da história. Lucas, que escreveu Atos, provavelmente se juntou a Paulo e seu grupo em Trôade.</w:t>
      </w:r>
    </w:p>
    <w:p>
      <w:pPr/>
      <w:r>
        <w:rPr>
          <w:lang w:val="pt_PT" w:bidi="pt_PT"/>
        </w:rPr>
      </w:r>
      <w:r>
        <w:rPr>
          <w:lang w:val="pt_PT" w:bidi="pt_PT"/>
        </w:rPr>
        <w:t>A Macedônia estava do outro lado do mar saindo de Trôade, então eles embarcaram em um barco e viajaram por essa pequena parte do mar. Eles foram para Samotrácia, cerca de metade do caminho para o outro lado, então para Neápolis. Depois que eles chegaram em Neápolis, eles foram por terra para Filipos, uma jornada de aproximadamente 16 quilômetros. Filipos era uma cidade na Macedônia e uma colônia romana. Paulo e seu grupo ficaram lá por vários dias.</w:t>
      </w:r>
    </w:p>
    <w:p>
      <w:pPr/>
      <w:r>
        <w:rPr>
          <w:lang w:val="pt_PT" w:bidi="pt_PT"/>
        </w:rPr>
      </w:r>
      <w:r>
        <w:rPr>
          <w:lang w:val="pt_PT" w:bidi="pt_PT"/>
        </w:rPr>
        <w:t xml:space="preserve">Pare e discuta com sua equipe: Olhem para o mapa da </w:t>
      </w:r>
      <w:r>
        <w:rPr>
          <w:lang w:val="pt_PT" w:bidi="pt_PT"/>
        </w:rPr>
        <w:t>segunda jornada de Paulo</w:t>
      </w:r>
      <w:r>
        <w:rPr>
          <w:lang w:val="pt_PT" w:bidi="pt_PT"/>
        </w:rPr>
        <w:t xml:space="preserve"> juntos novamente. Aponte Trôade, Samotrácia, Neápolis e Filipos. Olhem para a imagem do </w:t>
      </w:r>
      <w:r>
        <w:rPr>
          <w:lang w:val="pt_PT" w:bidi="pt_PT"/>
        </w:rPr>
        <w:t>barco</w:t>
      </w:r>
      <w:r>
        <w:rPr>
          <w:lang w:val="pt_PT" w:bidi="pt_PT"/>
        </w:rPr>
        <w:t xml:space="preserve"> com sua equipe. Peça à sua equipe para descrever o que eles pensam que seria uma jornada de barco como essa?</w:t>
      </w:r>
    </w:p>
    <w:p>
      <w:pPr/>
      <w:r>
        <w:rPr>
          <w:lang w:val="pt_PT" w:bidi="pt_PT"/>
        </w:rPr>
      </w:r>
      <w:r>
        <w:rPr>
          <w:lang w:val="pt_PT" w:bidi="pt_PT"/>
        </w:rPr>
        <w:t>Esse grupo agora viajou a pé, pela estrada, pelas montanhas e por navio. Eles deixaram suas áreas de casa e foram para lugares distantes.</w:t>
      </w:r>
    </w:p>
    <w:p>
      <w:pPr/>
      <w:r>
        <w:rPr>
          <w:lang w:val="pt_PT" w:bidi="pt_PT"/>
        </w:rPr>
      </w:r>
      <w:r>
        <w:rPr>
          <w:lang w:val="pt_PT" w:bidi="pt_PT"/>
        </w:rPr>
        <w:t>Qual é a jornada mais distante pela qual vocês já viajaram? Como vocês se ajustaram aos diferentes lugares, pessoas e culturas quando viajaram?</w:t>
      </w:r>
    </w:p>
    <w:p>
      <w:pPr/>
      <w:r>
        <w:rPr>
          <w:lang w:val="pt_PT" w:bidi="pt_PT"/>
        </w:rPr>
      </w:r>
      <w:r>
        <w:rPr>
          <w:lang w:val="pt_PT" w:bidi="pt_PT"/>
        </w:rPr>
        <w:t>No sábado, o dia judaico de descanso e adoração, Paulo, Silas, Timóteo e Lucas saíram da cidade para uma margem de um rio. Esse era um lugar comum para adoração, e Paulo esperava que eles encontrassem as pessoas orando. Paulo e seu grupo estavam procurando adoradores judeus, ou outros que adoravam a Deus. Não havia sinagoga em Filipos. Isso é provável porque não havia homens judeus suficientes lá para formar uma sinagoga. Eles precisariam de dez homens judeus para formar uma sinagoga. Eles encontraram algumas mulheres que estavam lá juntas para adoração.</w:t>
      </w:r>
    </w:p>
    <w:p>
      <w:pPr/>
      <w:r>
        <w:rPr>
          <w:lang w:val="pt_PT" w:bidi="pt_PT"/>
        </w:rPr>
      </w:r>
      <w:r>
        <w:rPr>
          <w:lang w:val="pt_PT" w:bidi="pt_PT"/>
        </w:rPr>
        <w:t>Pare e discuta com sua equipe: Quais são os lugares comuns de adoração onde vocês vivem? (colinas, margens de rios, grandes árvores, etc.) Se não houvesse igrejas em sua área, onde vocês encontrariam pessoas que estariam adorando ou orando? Como vocês saberiam quando encontrar as pessoas adorando? Por que vocês pensam que Paulo e seu grupo foram para esse lugar para oração no sábado?</w:t>
      </w:r>
    </w:p>
    <w:p>
      <w:pPr/>
      <w:r>
        <w:rPr>
          <w:lang w:val="pt_PT" w:bidi="pt_PT"/>
        </w:rPr>
      </w:r>
      <w:r>
        <w:rPr>
          <w:lang w:val="pt_PT" w:bidi="pt_PT"/>
        </w:rPr>
        <w:t>Uma das mulheres lá era Lídia, uma empresária que vendia panos roxos. Esse pano era de alta qualidade e comumente feito em sua área de casa de Tiatira. Ela era uma não judia que adorava a Deus. Deus falou com ela enquanto Paulo pregava e ela abriu seu coração para responder a sua mensagem. A frase "abriu seu coração" significa que ela ouviu e acreditou no que Paulo estava dizendo sobre Jesus. Ela e sua família foram batizadas. A "casa" de Lídia incluiria sua família e servos que viviam com ela. Eles foram batizados, que é imersão na água para simbolizar uma nova maneira de viver seguindo Jesus. Ela então encorajou Paulo e o grupo a ficar em sua casa se eles acreditavam que ela era uma crente sincera. Paulo e seu grupo foram para ficar com ela. Esse era um ato muito gentil de hospitalidade de Lídia. Porque ela era uma empresária e a líder de sua casa, ela poderia fazer essa oferta. Em sua cultura, era completamente normal que ela fizesse isso. Lídia estava deixando clara sua nova fé oferecendo essa hospitalidade. Não havia implicações imorais nessa oferta.</w:t>
      </w:r>
    </w:p>
    <w:p>
      <w:pPr/>
      <w:r>
        <w:rPr>
          <w:lang w:val="pt_PT" w:bidi="pt_PT"/>
        </w:rPr>
      </w:r>
      <w:r>
        <w:rPr>
          <w:lang w:val="pt_PT" w:bidi="pt_PT"/>
        </w:rPr>
        <w:t>Pare e discuta com sua equipe: Na cultura de Lídia, uma empresária poderia liderar sua própria casa e tomar decisões importantes. O que seria uma hospitalidade normal que uma mulher possa oferecer em sua cultura? O que pode ter parecido diferente se isso acontecesse em sua cultura? Como a hospitalidade é mostrada em sua cultura? Quão rapidamente vocês ofereceriam a um viajante estrangeiro comida ou um lugar para ficar?</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Paulo, Silas, Timóteo passam pela Ásia, vindo para Trôade.</w:t>
      </w:r>
    </w:p>
    <w:p>
      <w:pPr/>
      <w:r>
        <w:rPr>
          <w:lang w:val="pt_PT" w:bidi="pt_PT"/>
        </w:rPr>
      </w:r>
      <w:r>
        <w:rPr>
          <w:b/>
          <w:lang w:val="pt_PT" w:bidi="pt_PT"/>
        </w:rPr>
        <w:t>Segunda cena:</w:t>
      </w:r>
      <w:r>
        <w:rPr>
          <w:lang w:val="pt_PT" w:bidi="pt_PT"/>
        </w:rPr>
        <w:t xml:space="preserve"> Paulo tem uma visão do homem da Macedônia. Lucas se junta a eles.</w:t>
      </w:r>
    </w:p>
    <w:p>
      <w:pPr/>
      <w:r>
        <w:rPr>
          <w:lang w:val="pt_PT" w:bidi="pt_PT"/>
        </w:rPr>
      </w:r>
      <w:r>
        <w:rPr>
          <w:b/>
          <w:lang w:val="pt_PT" w:bidi="pt_PT"/>
        </w:rPr>
        <w:t>Terceira cena:</w:t>
      </w:r>
      <w:r>
        <w:rPr>
          <w:lang w:val="pt_PT" w:bidi="pt_PT"/>
        </w:rPr>
        <w:t xml:space="preserve"> Paulo, Silas, Timóteo e Lucas viajam para Filipos.</w:t>
      </w:r>
    </w:p>
    <w:p>
      <w:pPr/>
      <w:r>
        <w:rPr>
          <w:lang w:val="pt_PT" w:bidi="pt_PT"/>
        </w:rPr>
      </w:r>
      <w:r>
        <w:rPr>
          <w:b/>
          <w:lang w:val="pt_PT" w:bidi="pt_PT"/>
        </w:rPr>
        <w:t>Quarta cena:</w:t>
      </w:r>
      <w:r>
        <w:rPr>
          <w:lang w:val="pt_PT" w:bidi="pt_PT"/>
        </w:rPr>
        <w:t xml:space="preserve"> Paulo e o grupo vão para a margem do rio e encontram Lídia.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homem da Macedônia</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Lídia</w:t>
      </w:r>
    </w:p>
    <w:p>
      <w:pPr>
        <w:pStyle w:val="ListBullet"/>
        <w:spacing w:line="240" w:lineRule="auto"/>
        <w:ind w:left="720"/>
      </w:pPr>
      <w:r>
        <w:rPr>
          <w:lang w:val="pt_PT" w:bidi="pt_PT"/>
        </w:rPr>
      </w:r>
      <w:r>
        <w:rPr>
          <w:lang w:val="pt_PT" w:bidi="pt_PT"/>
        </w:rPr>
        <w:t>A casa de Lídia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Deus falou com esse grupo de homens e disse a eles para não pregar na Ásia. Por essa razão, Paulo, Silas e Timóteo viajaram pela Frígia e Galácia. Eles tentaram ir para o norte na Ásia para Bitínia, mas Deus não os permitiu. Em vez disso, eles foram para o sul para Trôade, pelo mar.</w:t>
      </w:r>
    </w:p>
    <w:p>
      <w:pPr/>
      <w:r>
        <w:rPr>
          <w:lang w:val="pt_PT" w:bidi="pt_PT"/>
        </w:rPr>
      </w:r>
      <w:r>
        <w:rPr>
          <w:lang w:val="pt_PT" w:bidi="pt_PT"/>
        </w:rPr>
        <w:t>Enquanto eles estavam em Trôade, duas coisas importantes aconteceram. A primeira é que Lucas, o autor de Atos, se juntou a eles. Sabemos isso porque ele parou de dizer: "eles", quando ele se referiu ao grupo e começou a dizer: "nós". A segunda é que Paulo teve uma visão na noite. Nessa visão, ele viu um homem que ele sabia que era da Macedônia. O homem clamou para ele: "Venha para a Macedônia e nos ajude". Paulo compartilhou essa visão com seu grupo imediatamente e eles sabiam que era uma mensagem de Deus. Eles fizeram preparativos para ir para a Macedônia o mais rápido possível. Sua obediência foi muito rápida.</w:t>
      </w:r>
    </w:p>
    <w:p>
      <w:pPr/>
      <w:r>
        <w:rPr>
          <w:lang w:val="pt_PT" w:bidi="pt_PT"/>
        </w:rPr>
      </w:r>
      <w:r>
        <w:rPr>
          <w:lang w:val="pt_PT" w:bidi="pt_PT"/>
        </w:rPr>
        <w:t>Eles viajaram de barco de Trôade para Samotrácia, onde ficaram a noite. Então eles foram para Neápolis de barco. De lá, eles viajaram pela estrada para Filipos. Isso era aproximadamente uma jornada de 16 quilômetros, pela estrada. Eles provavelmente caminharam por essa parte da jornada. Teria levado algumas horas para caminhar para Filipos. Eles ficaram lá por vários dias.</w:t>
      </w:r>
    </w:p>
    <w:p>
      <w:pPr/>
      <w:r>
        <w:rPr>
          <w:lang w:val="pt_PT" w:bidi="pt_PT"/>
        </w:rPr>
      </w:r>
      <w:r>
        <w:rPr>
          <w:lang w:val="pt_PT" w:bidi="pt_PT"/>
        </w:rPr>
        <w:t>No dia de sábado, provavelmente o primeiro dia de sábado de sua visita, eles foram para fora da cidade, para a margem do rio. Como não havia sinagoga em Filipos, eles esperavam encontrar gentios ou judeus tementes a Deus adorando nesse lugar no dia de descanso e adoração dos judeus. Eles encontraram um grupo de mulheres que estavam lá para adoração. Paulo compartilhou a mensagem das boas novas da vida, morte e ressurreição de Jesus.</w:t>
      </w:r>
    </w:p>
    <w:p>
      <w:pPr/>
      <w:r>
        <w:rPr>
          <w:lang w:val="pt_PT" w:bidi="pt_PT"/>
        </w:rPr>
      </w:r>
      <w:r>
        <w:rPr>
          <w:lang w:val="pt_PT" w:bidi="pt_PT"/>
        </w:rPr>
        <w:t>Lídia, que era uma empresária e uma não judia temente a Deus, respondeu à mensagem de Paulo. Ela “abriu seu coração” para a mensagem de Paulo. Isso significa que ela acreditou na mensagem de Paulo sobre Jesus. Ela e toda a sua casa foram batizadas. É importante lembrar que casa se refere a qualquer um que viva na casa, membros da família e quaisquer servos que vivem com ela.</w:t>
      </w:r>
    </w:p>
    <w:p>
      <w:pPr/>
      <w:r>
        <w:rPr>
          <w:lang w:val="pt_PT" w:bidi="pt_PT"/>
        </w:rPr>
      </w:r>
      <w:r>
        <w:rPr>
          <w:lang w:val="pt_PT" w:bidi="pt_PT"/>
        </w:rPr>
        <w:t>Depois disso, Lídia pediu a Paulo e ao grupo para ficarem em sua casa enquanto eles estavam em Filipos. Eles concordaram e foram para ficar em sua casa. Esse era um ato muito gentil de hospitalidade de Lídia. Em sua cultura, era completamente normal que ela fizesse isso. Lídia estava deixando clara sua nova fé oferecendo essa hospitalidade. Não havia implicações imorais nessa oferta.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 homem da Macedônia</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Lídia</w:t>
      </w:r>
    </w:p>
    <w:p>
      <w:pPr>
        <w:pStyle w:val="ListBullet"/>
        <w:spacing w:line="240" w:lineRule="auto"/>
        <w:ind w:left="720"/>
      </w:pPr>
      <w:r>
        <w:rPr>
          <w:lang w:val="pt_PT" w:bidi="pt_PT"/>
        </w:rPr>
      </w:r>
      <w:r>
        <w:rPr>
          <w:lang w:val="pt_PT" w:bidi="pt_PT"/>
        </w:rPr>
        <w:t>A casa de Lídia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dessas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Peça à sua equipe para encenar a parte da história onde Paulo e seus companheiros viajam pela Ásia, mas o Espírito Santo os impede de compartilhar o evangelho.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“Frustrado”, porque ele queria compartilhar o evangelho nessas áreas, ou “Confuso”, porque ele estava tentando conhecer a vontade de Deus, ou “Ansioso”, porque a equipe estava esperando por sua liderança.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parte da história onde Paulo e sua equipe encontram Lucas em Trôade, e Paulo tem a visão do homem da Macedônia.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Lucas: “Como você está se sentindo?” Você pode ouvir coisas como: “Animado”, porque ele pode se juntar à equipe, ou “Feliz” por ele não estar mais preso em Trôade por mais tempo, ou “Esperançoso” por ele ver Deus no trabalho.</w:t>
      </w:r>
    </w:p>
    <w:p>
      <w:pPr>
        <w:pStyle w:val="ListBullet"/>
        <w:spacing w:line="240" w:lineRule="auto"/>
        <w:ind w:left="720"/>
      </w:pPr>
      <w:r>
        <w:rPr>
          <w:lang w:val="pt_PT" w:bidi="pt_PT"/>
        </w:rPr>
      </w:r>
      <w:r>
        <w:rPr>
          <w:lang w:val="pt_PT" w:bidi="pt_PT"/>
        </w:rPr>
        <w:t>Pergunte ao ator que interpreta o homem da Macedônia: “Como você está se sentindo?” Você pode ouvir coisas como: “Preocupado, talvez eles não venham”, ou “Esperançoso de que as boas novas estejam vindo hasta eles”.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parte da história onde o grupo viajou de Trôade para Filipos.</w:t>
      </w:r>
    </w:p>
    <w:p>
      <w:pPr/>
      <w:r>
        <w:rPr>
          <w:lang w:val="pt_PT" w:bidi="pt_PT"/>
        </w:rPr>
      </w:r>
      <w:r>
        <w:rPr>
          <w:lang w:val="pt_PT" w:bidi="pt_PT"/>
        </w:rPr>
        <w:t>Encenem a parte da história onde eles encontraram Lídia e as mulheres na margem do rio. Então encenem a parte em que ela e sua família creram e foram batizadas.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à atriz que interpreta Lídia: "Como você está se sentindo?" Vocês podem ouvir coisas como: “Perdoada”, porque seus pecados são perdoados, ou “Pacífica”, agora que ela tem um relacionamento pessoal com Jesus, ou “Animada”.</w:t>
      </w:r>
    </w:p>
    <w:p>
      <w:pPr>
        <w:pStyle w:val="ListBullet"/>
        <w:spacing w:line="240" w:lineRule="auto"/>
        <w:ind w:left="720"/>
      </w:pPr>
      <w:r>
        <w:rPr>
          <w:lang w:val="pt_PT" w:bidi="pt_PT"/>
        </w:rPr>
      </w:r>
      <w:r>
        <w:rPr>
          <w:lang w:val="pt_PT" w:bidi="pt_PT"/>
        </w:rPr>
        <w:t>Pergunte ao ator que interpreta Timóteo: “Como você está se sentindo?” Vocês podem ouvir coisas como: “Alegres”, porque Deus está trabalhando, ou “Surpreso” com os novos crentes, ou “Realizado”.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parte da história quando Lídia pediu a Paulo e seu grupo para ficar em sua casa e eles concordaram.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"Preocupado", "Surpreso", "Esperançoso".</w:t>
      </w:r>
    </w:p>
    <w:p>
      <w:pPr>
        <w:pStyle w:val="ListBullet"/>
        <w:spacing w:line="240" w:lineRule="auto"/>
        <w:ind w:left="720"/>
      </w:pPr>
      <w:r>
        <w:rPr>
          <w:lang w:val="pt_PT" w:bidi="pt_PT"/>
        </w:rPr>
      </w:r>
      <w:r>
        <w:rPr>
          <w:lang w:val="pt_PT" w:bidi="pt_PT"/>
        </w:rPr>
        <w:t>Pergunte à atriz que interpreta Lídia: "Como você está se sentindo?" Você pode ouvir coisas como: “Grata”, porque ela tem espaço em sua casa para receber o grupo que viaja, ou “Abençoada”, porque ela pode se dar ao luxo de tê-los compartilhando seus recursos.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Nessa passagem, Paulo, Silas e Timóteo viajaram pela Ásia. No início dessa passagem, duas frases são usadas com o significado que Deus não permitiu que eles pregassem o evangelho nessas áreas. A primeira é: "o Espírito de Deus", e a segunda é: "o Espírito de Jesus". Essas são ambas referências ao </w:t>
      </w:r>
      <w:r>
        <w:rPr>
          <w:b/>
          <w:lang w:val="pt_PT" w:bidi="pt_PT"/>
        </w:rPr>
        <w:t>Espírito Santo</w:t>
      </w:r>
      <w:r>
        <w:rPr>
          <w:lang w:val="pt_PT" w:bidi="pt_PT"/>
        </w:rPr>
        <w:t>, mas nomes diferentes são usados. É importante traduzir estas palavras com precisão.</w:t>
      </w:r>
    </w:p>
    <w:p>
      <w:pPr/>
      <w:r>
        <w:rPr>
          <w:lang w:val="pt_PT" w:bidi="pt_PT"/>
        </w:rPr>
      </w:r>
      <w:r>
        <w:rPr>
          <w:lang w:val="pt_PT" w:bidi="pt_PT"/>
        </w:rPr>
        <w:t xml:space="preserve">Por favor, consulte a entrada do Glossário Mestre sobre o </w:t>
      </w:r>
      <w:r>
        <w:rPr>
          <w:lang w:val="pt_PT" w:bidi="pt_PT"/>
        </w:rPr>
        <w:t>Espírito Santo</w:t>
      </w:r>
      <w:r>
        <w:rPr>
          <w:lang w:val="pt_PT" w:bidi="pt_PT"/>
        </w:rPr>
        <w:t xml:space="preserve"> para mais informações. Certifiquem-se de usar a mesma palavra para espírito que vocês usaram anteriormente para espírito.</w:t>
      </w:r>
    </w:p>
    <w:p>
      <w:pPr/>
      <w:r>
        <w:rPr>
          <w:lang w:val="pt_PT" w:bidi="pt_PT"/>
        </w:rPr>
      </w:r>
      <w:r>
        <w:rPr>
          <w:lang w:val="pt_PT" w:bidi="pt_PT"/>
        </w:rPr>
        <w:t xml:space="preserve">Em vez de viajar para Bitínia, eles foram para o sul para Trôade pelo mar. Enquanto eles estavam em Trôade, Paulo teve uma visão na noite. Uma </w:t>
      </w:r>
      <w:r>
        <w:rPr>
          <w:b/>
          <w:lang w:val="pt_PT" w:bidi="pt_PT"/>
        </w:rPr>
        <w:t>visão</w:t>
      </w:r>
      <w:r>
        <w:rPr>
          <w:lang w:val="pt_PT" w:bidi="pt_PT"/>
        </w:rPr>
        <w:t xml:space="preserve"> é quando uma pessoa tem uma revelação divina enquanto ela está acordada. Nesse caso, aconteceu à noite.</w:t>
      </w:r>
    </w:p>
    <w:p>
      <w:pPr/>
      <w:r>
        <w:rPr>
          <w:lang w:val="pt_PT" w:bidi="pt_PT"/>
        </w:rPr>
      </w:r>
      <w:r>
        <w:rPr>
          <w:lang w:val="pt_PT" w:bidi="pt_PT"/>
        </w:rPr>
        <w:t xml:space="preserve">Por favor, consulte a entrada do Glossário Mestre para </w:t>
      </w:r>
      <w:r>
        <w:rPr>
          <w:lang w:val="pt_PT" w:bidi="pt_PT"/>
        </w:rPr>
        <w:t>visão</w:t>
      </w:r>
      <w:r>
        <w:rPr>
          <w:lang w:val="pt_PT" w:bidi="pt_PT"/>
        </w:rPr>
        <w:t xml:space="preserve"> para mais informações. Certifiquem-se de usar a mesma palavra para visão que vocês usaram anteriormente para visão.</w:t>
      </w:r>
    </w:p>
    <w:p>
      <w:pPr/>
      <w:r>
        <w:rPr>
          <w:lang w:val="pt_PT" w:bidi="pt_PT"/>
        </w:rPr>
      </w:r>
      <w:r>
        <w:rPr>
          <w:lang w:val="pt_PT" w:bidi="pt_PT"/>
        </w:rPr>
        <w:t xml:space="preserve">Eles viajaram para Filipos. No dia de </w:t>
      </w:r>
      <w:r>
        <w:rPr>
          <w:b/>
          <w:lang w:val="pt_PT" w:bidi="pt_PT"/>
        </w:rPr>
        <w:t>sábado</w:t>
      </w:r>
      <w:r>
        <w:rPr>
          <w:lang w:val="pt_PT" w:bidi="pt_PT"/>
        </w:rPr>
        <w:t>, provavelmente o primeiro dia de sábado de sua visita, eles foram para fora da cidade, para a margem do rio. Paulo e seus companheiros podem ter esperado encontrar algumas pessoas que adoravam a Deus lá. Eles encontraram um grupo de mulheres que estavam lá para oração. Paulo compartilhou sobre Jesus e a mensagem do evangelho.</w:t>
      </w:r>
    </w:p>
    <w:p>
      <w:pPr/>
      <w:r>
        <w:rPr>
          <w:lang w:val="pt_PT" w:bidi="pt_PT"/>
        </w:rPr>
      </w:r>
      <w:r>
        <w:rPr>
          <w:lang w:val="pt_PT" w:bidi="pt_PT"/>
        </w:rPr>
        <w:t xml:space="preserve">Por favor, consulte a entrada do Glossário Mestre para </w:t>
      </w:r>
      <w:r>
        <w:rPr>
          <w:lang w:val="pt_PT" w:bidi="pt_PT"/>
        </w:rPr>
        <w:t>Dia de sábado</w:t>
      </w:r>
      <w:r>
        <w:rPr>
          <w:lang w:val="pt_PT" w:bidi="pt_PT"/>
        </w:rPr>
        <w:t xml:space="preserve"> para mais informações. Certifiquem-se de usar a mesma palavra para sábado aqui que vocês usaram em passagens anteriores.</w:t>
      </w:r>
    </w:p>
    <w:p>
      <w:pPr/>
      <w:r>
        <w:rPr>
          <w:lang w:val="pt_PT" w:bidi="pt_PT"/>
        </w:rPr>
      </w:r>
      <w:r>
        <w:rPr>
          <w:lang w:val="pt_PT" w:bidi="pt_PT"/>
        </w:rPr>
        <w:t xml:space="preserve">Lídia, uma mulher gentia de Tiatira, era uma </w:t>
      </w:r>
      <w:r>
        <w:rPr>
          <w:b/>
          <w:lang w:val="pt_PT" w:bidi="pt_PT"/>
        </w:rPr>
        <w:t>temente a Deus</w:t>
      </w:r>
      <w:r>
        <w:rPr>
          <w:lang w:val="pt_PT" w:bidi="pt_PT"/>
        </w:rPr>
        <w:t xml:space="preserve"> e estava entre aqueles reunidos para oração. Seu nome, Lídia, não é apenas um nome pessoal, mas indicava a região de onde ela vinha. Lídia, a região ao redor de Tiatira, era conhecida por seu pano roxo e essa mulher estava vendendo este pano em Filipos. Ela poderia ser referida como uma lídia, não apenas Lídia. Ela acreditava em Jesus e ela e toda a sua </w:t>
      </w:r>
      <w:r>
        <w:rPr>
          <w:b/>
          <w:lang w:val="pt_PT" w:bidi="pt_PT"/>
        </w:rPr>
        <w:t>casa</w:t>
      </w:r>
      <w:r>
        <w:rPr>
          <w:lang w:val="pt_PT" w:bidi="pt_PT"/>
        </w:rPr>
        <w:t xml:space="preserve"> foram </w:t>
      </w:r>
      <w:r>
        <w:rPr>
          <w:b/>
          <w:lang w:val="pt_PT" w:bidi="pt_PT"/>
        </w:rPr>
        <w:t>batizadas</w:t>
      </w:r>
      <w:r>
        <w:rPr>
          <w:lang w:val="pt_PT" w:bidi="pt_PT"/>
        </w:rPr>
        <w:t>.</w:t>
      </w:r>
    </w:p>
    <w:p>
      <w:pPr/>
      <w:r>
        <w:rPr>
          <w:lang w:val="pt_PT" w:bidi="pt_PT"/>
        </w:rPr>
      </w:r>
      <w:r>
        <w:rPr>
          <w:b/>
          <w:lang w:val="pt_PT" w:bidi="pt_PT"/>
        </w:rPr>
        <w:t>Casa</w:t>
      </w:r>
      <w:r>
        <w:rPr>
          <w:lang w:val="pt_PT" w:bidi="pt_PT"/>
        </w:rPr>
        <w:t xml:space="preserve"> poderia incluir todos que viviam na casa de Lídia, incluindo os servos. Ela pode não ter tido uma família, uma vez que ela é identificada como a chefe de sua casa.</w:t>
      </w:r>
    </w:p>
    <w:p>
      <w:pPr/>
      <w:r>
        <w:rPr>
          <w:lang w:val="pt_PT" w:bidi="pt_PT"/>
        </w:rPr>
      </w:r>
      <w:r>
        <w:rPr>
          <w:lang w:val="pt_PT" w:bidi="pt_PT"/>
        </w:rPr>
        <w:t xml:space="preserve">Por favor, consulte a entrada do Glossário Mestre para </w:t>
      </w:r>
      <w:r>
        <w:rPr>
          <w:lang w:val="pt_PT" w:bidi="pt_PT"/>
        </w:rPr>
        <w:t>temor a Deus</w:t>
      </w:r>
      <w:r>
        <w:rPr>
          <w:lang w:val="pt_PT" w:bidi="pt_PT"/>
        </w:rPr>
        <w:t xml:space="preserve"> para mais informações.</w:t>
      </w:r>
    </w:p>
    <w:p>
      <w:pPr/>
      <w:r>
        <w:rPr>
          <w:lang w:val="pt_PT" w:bidi="pt_PT"/>
        </w:rPr>
      </w:r>
      <w:r>
        <w:rPr>
          <w:lang w:val="pt_PT" w:bidi="pt_PT"/>
        </w:rPr>
        <w:t xml:space="preserve">Por favor, consulte a entrada do Glossário Mestre para </w:t>
      </w:r>
      <w:r>
        <w:rPr>
          <w:lang w:val="pt_PT" w:bidi="pt_PT"/>
        </w:rPr>
        <w:t>casa</w:t>
      </w:r>
      <w:r>
        <w:rPr>
          <w:lang w:val="pt_PT" w:bidi="pt_PT"/>
        </w:rPr>
        <w:t xml:space="preserve"> para mais informações.</w:t>
      </w:r>
    </w:p>
    <w:p>
      <w:pPr/>
      <w:r>
        <w:rPr>
          <w:lang w:val="pt_PT" w:bidi="pt_PT"/>
        </w:rPr>
      </w:r>
      <w:r>
        <w:rPr>
          <w:lang w:val="pt_PT" w:bidi="pt_PT"/>
        </w:rPr>
        <w:t xml:space="preserve">Por favor, consulte a entrada do Glossário Mestre para </w:t>
      </w:r>
      <w:r>
        <w:rPr>
          <w:lang w:val="pt_PT" w:bidi="pt_PT"/>
        </w:rPr>
        <w:t>batismo</w:t>
      </w:r>
      <w:r>
        <w:rPr>
          <w:lang w:val="pt_PT" w:bidi="pt_PT"/>
        </w:rPr>
        <w:t xml:space="preserve"> para mais informações.</w:t>
      </w:r>
    </w:p>
    <w:p>
      <w:pPr/>
      <w:r>
        <w:rPr>
          <w:lang w:val="pt_PT" w:bidi="pt_PT"/>
        </w:rPr>
      </w:r>
      <w:r>
        <w:rPr>
          <w:lang w:val="pt_PT" w:bidi="pt_PT"/>
        </w:rPr>
        <w:t>Certifiquem-se de usar as mesmas palavras para temor a Deus, temente a Deus, casa e batismo que vocês usaram em passagens anteriores.</w:t>
      </w:r>
    </w:p>
    <w:p>
      <w:pPr/>
      <w:r>
        <w:rPr>
          <w:lang w:val="pt_PT" w:bidi="pt_PT"/>
        </w:rPr>
      </w:r>
      <w:r>
        <w:rPr>
          <w:lang w:val="pt_PT" w:bidi="pt_PT"/>
        </w:rPr>
        <w:t>Depois disso, Lídia disse a Paulo que se ele e seus companheiros a consideravam fiel ao Senhor, eles ficariam em sua casa. Paulo e o grupo ficaram em sua casa enquanto eles estavam em Filipos.</w:t>
      </w:r>
    </w:p>
    <w:p>
      <w:pPr/>
      <w:r>
        <w:rPr>
          <w:lang w:val="pt_PT" w:bidi="pt_PT"/>
        </w:rPr>
      </w:r>
      <w:r>
        <w:rPr>
          <w:lang w:val="pt_PT" w:bidi="pt_PT"/>
        </w:rPr>
        <w:t xml:space="preserve">Por favor, consulte a entrada do Glossário Mestre para </w:t>
      </w:r>
      <w:r>
        <w:rPr>
          <w:lang w:val="pt_PT" w:bidi="pt_PT"/>
        </w:rPr>
        <w:t>fé</w:t>
      </w:r>
      <w:r>
        <w:rPr>
          <w:lang w:val="pt_PT" w:bidi="pt_PT"/>
        </w:rPr>
        <w:t xml:space="preserve"> para mais informações. Certifiquem-se de usar a mesma palavra para fé ou fiel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16:16–24</w:t>
      </w:r>
      <w:r>
        <w:rPr>
          <w:lang w:val="pt_PT" w:bidi="pt_PT"/>
        </w:rPr>
      </w:r>
    </w:p>
    <w:p>
      <w:pPr>
        <w:pStyle w:val="Heading3"/>
      </w:pPr>
      <w:r>
        <w:rPr>
          <w:lang w:val="pt_PT" w:bidi="pt_PT"/>
        </w:rPr>
        <w:t>Ouvir e Sentir</w:t>
      </w:r>
    </w:p>
    <w:p>
      <w:pPr/>
      <w:r>
        <w:rPr>
          <w:lang w:val="pt_PT" w:bidi="pt_PT"/>
        </w:rPr>
      </w:r>
      <w:r>
        <w:rPr>
          <w:lang w:val="pt_PT" w:bidi="pt_PT"/>
        </w:rPr>
        <w:t>Ouçam Atos 16.16–24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última passagem, enquanto Paulo, Silas, Timóteo e Lucas estavam compartilhando as boas novas em Filipos, Lídia e sua família creram em Jesus. O grupo de viagem ficou em sua casa enquanto eles estavam nessa cidade.</w:t>
      </w:r>
    </w:p>
    <w:p>
      <w:pPr/>
      <w:r>
        <w:rPr>
          <w:lang w:val="pt_PT" w:bidi="pt_PT"/>
        </w:rPr>
      </w:r>
      <w:r>
        <w:rPr>
          <w:lang w:val="pt_PT" w:bidi="pt_PT"/>
        </w:rPr>
        <w:t>Enquanto Paulo, Silas e o grupo estavam indo para o lugar de oração onde eles encontraram Lídia, uma menina possuída por um demônio os seguiu. Essa menina contou sorteios, ou adivinhações, e recebia dinheiro por isso. Havia homens que eram donos dela, e usavam suas capacidades como uma maneira de fazer dinheiro. Ela era uma escrava, ela não tinha liberdade. A menina estava gritando para todos: "Esses homens são servos do Deus Altíssimo. Eles estão proclamando para vocês o caminho da salvação!” Esse título “Deus Altíssimo” seria entendido pelos judeus e não judeus. Muitas pessoas estavam buscando salvação e o Deus Altíssimo. Ela fez isso por muitos dias.</w:t>
      </w:r>
    </w:p>
    <w:p>
      <w:pPr/>
      <w:r>
        <w:rPr>
          <w:lang w:val="pt_PT" w:bidi="pt_PT"/>
        </w:rPr>
      </w:r>
      <w:r>
        <w:rPr>
          <w:lang w:val="pt_PT" w:bidi="pt_PT"/>
        </w:rPr>
        <w:t>Pare e discuta o seguinte com sua equipe: Descrevam um momento em que vocês ouviram sobre pessoas em sua comunidade que contaram o futuro, ou aconselharam os outros por algum método espiritual. Pergunte: “Onde essas pessoas dizem que sua sabedoria vem?” Pergunte: “Como essas pessoas ganham dinheiro com seus conselhos?”</w:t>
      </w:r>
    </w:p>
    <w:p>
      <w:pPr/>
      <w:r>
        <w:rPr>
          <w:lang w:val="pt_PT" w:bidi="pt_PT"/>
        </w:rPr>
      </w:r>
      <w:r>
        <w:rPr>
          <w:lang w:val="pt_PT" w:bidi="pt_PT"/>
        </w:rPr>
        <w:t>Paulo ficou muito irritado com as ações dessa menina. Então um dia, ele se voltou, para a menina e falou com o espírito nela, dizendo: “Em Nome de Jesus Cristo, ordeno que você saia dela!” O espírito deixou a menina imediatamente. Paulo ficou irritado com essa menina que os seguia, porque era uma distração. Ela não estava proclamando o evangelho de Jesus, e ela não estava ajudando eles.</w:t>
      </w:r>
    </w:p>
    <w:p>
      <w:pPr/>
      <w:r>
        <w:rPr>
          <w:lang w:val="pt_PT" w:bidi="pt_PT"/>
        </w:rPr>
      </w:r>
      <w:r>
        <w:rPr>
          <w:lang w:val="pt_PT" w:bidi="pt_PT"/>
        </w:rPr>
        <w:t>Quando o espírito deixou a menina, Paulo e Silas tiveram problemas com os proprietários da menina, porque eles viram que eles não poderiam mais fazer dinheiro com ela. Eles agarraram Paulo e Silas e os forçaram a vir com eles para o mercado. O mercado era a área central da cidade; era um lugar para comprar, vender e se reunir. Esse também era o lugar onde os líderes do governo estariam disponíveis para se encontrar com as pessoas e decidir casos judiciais. Esses governantes podem ser chamados de juízes ou magistrados. Os proprietários da menina gritaram para os governantes da cidade: “Toda a cidade está em um tumulto por causa desses homens!” “Eles estão ensinando as pessoas a fazer coisas que são contra nossos costumes”, eles continuaram. Esses homens não mencionaram a serva que tinha o espírito nela. Eles também não mencionaram que Paulo havia dito ao espírito para deixá-lo em Nome de Jesus Cristo.</w:t>
      </w:r>
    </w:p>
    <w:p>
      <w:pPr/>
      <w:r>
        <w:rPr>
          <w:lang w:val="pt_PT" w:bidi="pt_PT"/>
        </w:rPr>
      </w:r>
      <w:r>
        <w:rPr>
          <w:lang w:val="pt_PT" w:bidi="pt_PT"/>
        </w:rPr>
        <w:t>Uma multidão se formou e se opôs a Paulo e Silas. Os juízes ordenaram que Paulo e Silas fossem despidos e espancados. Isso foi feito pelos oficiais que serviram aos juízes. Esses oficiais estavam normalmente lá para punir os transgressores da lei. Eles eram punidores profissionais. Eles batiam nas pessoas com varas, varetas pesadas ou bastões. Paulo e Silas foram despidos e severamente espancados. Os oficiais não pararam de bater neles até que o juiz disse a eles para parar. Então Paulo e Silas foram jogados na prisão. Isso significa que os oficiais que bateram neles os forçaram a ir para a prisão. Não significa que o oficial os pegou e os jogou na prisão. O juiz disse ao carcereiro para garantir que eles não escapassem. Então o carcereiro os forçou para dentro da prisão interna e colocou seus pés em cepos. Cepos são tábuas de madeira juntas com dois buracos para um prisioneiro colocar suas pernas. Os buracos são pequenos demais para que seus pés passem, então o prisioneiro está preso no lugar. Eles não podem ficar de pé ou caminhar.</w:t>
      </w:r>
    </w:p>
    <w:p>
      <w:pPr/>
      <w:r>
        <w:rPr>
          <w:lang w:val="pt_PT" w:bidi="pt_PT"/>
        </w:rPr>
      </w:r>
      <w:r>
        <w:rPr>
          <w:lang w:val="pt_PT" w:bidi="pt_PT"/>
        </w:rPr>
        <w:t xml:space="preserve">Parem e olhem para a ilustração de </w:t>
      </w:r>
      <w:r>
        <w:rPr>
          <w:lang w:val="pt_PT" w:bidi="pt_PT"/>
        </w:rPr>
        <w:t>cepos</w:t>
      </w:r>
      <w:r>
        <w:rPr>
          <w:lang w:val="pt_PT" w:bidi="pt_PT"/>
        </w:rPr>
        <w:t>. Como se sentiriam ser limitado por isso?</w:t>
      </w:r>
    </w:p>
    <w:p>
      <w:pPr/>
      <w:r>
        <w:rPr>
          <w:lang w:val="pt_PT" w:bidi="pt_PT"/>
        </w:rPr>
      </w:r>
      <w:r>
        <w:rPr>
          <w:lang w:val="pt_PT" w:bidi="pt_PT"/>
        </w:rPr>
        <w:t>Nesses versículos, vocês encontram várias pessoas mencionadas pelo tipo de trabalho que eles fazem. As autoridades são o grupo governante romano. Os principais magistrados são os governantes romanos mais altos na cidade. O oficial teria sido aquele que bateu em Paulo e Silas, mas ele não é mencionado diretamente no texto. O carcereiro é a pessoa responsável pela prisão onde eles foram mantidos.</w:t>
      </w:r>
    </w:p>
    <w:p>
      <w:pPr/>
      <w:r>
        <w:rPr>
          <w:lang w:val="pt_PT" w:bidi="pt_PT"/>
        </w:rPr>
      </w:r>
      <w:r>
        <w:rPr>
          <w:lang w:val="pt_PT" w:bidi="pt_PT"/>
        </w:rPr>
        <w:t>O carcereiro nessa prisão romana seria responsável pela segurança dos prisioneiros sob sua guarda. Se eles escapassem ou fizessem algo errado, ele seria responsabilizado. Ele poderia até mesmo ser condenado à mesma punição à qual os prisioneiros foram condenados. O carcereiro podia até mesmo ter sido um prisioneiro. Alguns prisioneiros ganhavam o direito de ser líderes, ou carcereiros, nas prisões.</w:t>
      </w:r>
    </w:p>
    <w:p>
      <w:pPr/>
      <w:r>
        <w:rPr>
          <w:lang w:val="pt_PT" w:bidi="pt_PT"/>
        </w:rPr>
      </w:r>
      <w:r>
        <w:rPr>
          <w:lang w:val="pt_PT" w:bidi="pt_PT"/>
        </w:rPr>
        <w:t>Pare e discuta com sua equipe o seguinte: Paulo e Silas provavelmente foram muito feridos pelos espancamentos. Que riscos eles poderiam ter para sua saúde por causa dos espancamentos?</w:t>
      </w:r>
    </w:p>
    <w:p>
      <w:pPr/>
      <w:r>
        <w:rPr>
          <w:lang w:val="pt_PT" w:bidi="pt_PT"/>
        </w:rPr>
      </w:r>
      <w:r>
        <w:rPr>
          <w:lang w:val="pt_PT" w:bidi="pt_PT"/>
        </w:rPr>
        <w:t>As prisões nas colônias romanas eram muito simples e geralmente feitas de pedra. Havia celas para prisioneiros ao longo dos muros, às vezes com janelas. Mas a cela interna da prisão era uma sala sem janelas. Tinha um buraco no chão para um esgoto e uma porta. Isso era considerado a parte mais segura da prisão, geralmente mantida para os criminosos mais perigosos.</w:t>
      </w:r>
    </w:p>
    <w:p>
      <w:pPr/>
      <w:r>
        <w:rPr>
          <w:lang w:val="pt_PT" w:bidi="pt_PT"/>
        </w:rPr>
      </w:r>
      <w:r>
        <w:rPr>
          <w:lang w:val="pt_PT" w:bidi="pt_PT"/>
        </w:rPr>
        <w:t>Pare e discuta o seguinte com sua equipe: Descrevam celas e prisões em sua cultura. Pergunte: “Como mestres religiosos estrangeiros seriam tratados nas prisões em sua comunidade?”</w:t>
      </w:r>
    </w:p>
    <w:p>
      <w:pPr/>
      <w:r>
        <w:rPr>
          <w:lang w:val="pt_PT" w:bidi="pt_PT"/>
        </w:rPr>
      </w:r>
      <w:r>
        <w:rPr>
          <w:lang w:val="pt_PT" w:bidi="pt_PT"/>
        </w:rPr>
        <w:t xml:space="preserve">Olhem para a ilustração de uma </w:t>
      </w:r>
      <w:r>
        <w:rPr>
          <w:lang w:val="pt_PT" w:bidi="pt_PT"/>
        </w:rPr>
        <w:t>prisão romana antiga</w:t>
      </w:r>
      <w:r>
        <w:rPr>
          <w:lang w:val="pt_PT" w:bidi="pt_PT"/>
        </w:rPr>
        <w:t>. Quantas áreas seguras diferentes estão lá? Quais partes são usadas para criminosos perigosos?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Paulo e seus companheiros estão indo para o lugar de oração. A menina possuída por demônios está seguindo eles clamando: "Esses homens são servos do Deus Altíssimo".</w:t>
      </w:r>
    </w:p>
    <w:p>
      <w:pPr/>
      <w:r>
        <w:rPr>
          <w:lang w:val="pt_PT" w:bidi="pt_PT"/>
        </w:rPr>
      </w:r>
      <w:r>
        <w:rPr>
          <w:b/>
          <w:lang w:val="pt_PT" w:bidi="pt_PT"/>
        </w:rPr>
        <w:t>Segunda cena:</w:t>
      </w:r>
      <w:r>
        <w:rPr>
          <w:lang w:val="pt_PT" w:bidi="pt_PT"/>
        </w:rPr>
        <w:t xml:space="preserve"> Paulo está muito irritado com a menina, e ele diz ao demônio para sair dela em Nome de Jesus Cristo. Os proprietários da menina viram o que aconteceu, e descobriram que eles não poderiam mais ganhar dinheiro com ela.</w:t>
      </w:r>
    </w:p>
    <w:p>
      <w:pPr/>
      <w:r>
        <w:rPr>
          <w:lang w:val="pt_PT" w:bidi="pt_PT"/>
        </w:rPr>
      </w:r>
      <w:r>
        <w:rPr>
          <w:b/>
          <w:lang w:val="pt_PT" w:bidi="pt_PT"/>
        </w:rPr>
        <w:t>Terceira cena</w:t>
      </w:r>
      <w:r>
        <w:rPr>
          <w:lang w:val="pt_PT" w:bidi="pt_PT"/>
        </w:rPr>
        <w:t>: Uma multidão se forma, eles batem em Paulo e Silas. Então os funcionários da cidade ordenam que Paulo e Silas sejam colocados na prisão e protegidos com segurança. O carcereiro os colocou na prisão interna e colocou seus pés em cepos.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A serva e o demônio dentro dela</w:t>
      </w:r>
    </w:p>
    <w:p>
      <w:pPr>
        <w:pStyle w:val="ListBullet"/>
        <w:spacing w:line="240" w:lineRule="auto"/>
        <w:ind w:left="720"/>
      </w:pPr>
      <w:r>
        <w:rPr>
          <w:lang w:val="pt_PT" w:bidi="pt_PT"/>
        </w:rPr>
      </w:r>
      <w:r>
        <w:rPr>
          <w:lang w:val="pt_PT" w:bidi="pt_PT"/>
        </w:rPr>
        <w:t>Proprietários da serva</w:t>
      </w:r>
    </w:p>
    <w:p>
      <w:pPr>
        <w:pStyle w:val="ListBullet"/>
        <w:spacing w:line="240" w:lineRule="auto"/>
        <w:ind w:left="720"/>
      </w:pPr>
      <w:r>
        <w:rPr>
          <w:lang w:val="pt_PT" w:bidi="pt_PT"/>
        </w:rPr>
      </w:r>
      <w:r>
        <w:rPr>
          <w:lang w:val="pt_PT" w:bidi="pt_PT"/>
        </w:rPr>
        <w:t>Funcionários da cidade</w:t>
      </w:r>
    </w:p>
    <w:p>
      <w:pPr>
        <w:pStyle w:val="ListBullet"/>
        <w:spacing w:line="240" w:lineRule="auto"/>
        <w:ind w:left="720"/>
      </w:pPr>
      <w:r>
        <w:rPr>
          <w:lang w:val="pt_PT" w:bidi="pt_PT"/>
        </w:rPr>
      </w:r>
      <w:r>
        <w:rPr>
          <w:lang w:val="pt_PT" w:bidi="pt_PT"/>
        </w:rPr>
        <w:t>Multidão ou aglomeração</w:t>
      </w:r>
    </w:p>
    <w:p>
      <w:pPr>
        <w:pStyle w:val="ListBullet"/>
        <w:spacing w:line="240" w:lineRule="auto"/>
        <w:ind w:left="720"/>
      </w:pPr>
      <w:r>
        <w:rPr>
          <w:lang w:val="pt_PT" w:bidi="pt_PT"/>
        </w:rPr>
      </w:r>
      <w:r>
        <w:rPr>
          <w:lang w:val="pt_PT" w:bidi="pt_PT"/>
        </w:rPr>
        <w:t>Carcereiro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Enquanto Paulo, Silas, Timóteo e Lucas estavam compartilhando as boas novas em Filipos, Lídia e sua família creram em Jesus. O grupo de viagem ficou em sua casa enquanto eles estavam nessa cidade.</w:t>
      </w:r>
    </w:p>
    <w:p>
      <w:pPr/>
      <w:r>
        <w:rPr>
          <w:lang w:val="pt_PT" w:bidi="pt_PT"/>
        </w:rPr>
      </w:r>
      <w:r>
        <w:rPr>
          <w:lang w:val="pt_PT" w:bidi="pt_PT"/>
        </w:rPr>
        <w:t>Paulo e Silas (e possivelmente Timóteo e Lucas) estavam indo para o lugar de oração onde eles encontraram anteriormente Lídia. No caminho, uma menina possuída por um demônio estava seguindo eles. Essa menina contou sorteios, ou adivinhações, e recebia dinheiro por isso. Havia homens que eram donos dela, e usavam suas capacidades como uma maneira de fazer dinheiro. A menina estava gritando para todos: "Esses homens são servos do Deus Altíssimo. Eles estão proclamando para vocês o caminho da salvação!” Ela fez isso por muitos dias.</w:t>
      </w:r>
    </w:p>
    <w:p>
      <w:pPr/>
      <w:r>
        <w:rPr>
          <w:lang w:val="pt_PT" w:bidi="pt_PT"/>
        </w:rPr>
      </w:r>
      <w:r>
        <w:rPr>
          <w:lang w:val="pt_PT" w:bidi="pt_PT"/>
        </w:rPr>
        <w:t>Um dia, Paulo ficou irritado com essa menina que os seguia e gritava em voz alta o tempo todo. Paulo expulsou o demônio da menina em Nome de Jesus. Seus proprietários viram que ela não poderia mais contar o futuro, e eles ficaram irados com Paulo e Silas. Eles agarraram Paulo e Silas e os arrastaram diante das autoridades no mercado. O mercado era a área central da cidade, era um lugar para comprar, vender e se reunir. Esse também era o lugar onde os líderes do governo estariam disponíveis para se encontrar com as pessoas e decidir casos judiciais. Os homens acusaram Paulo e Silas de ser judeus e ensinar coisas que eram contrárias a sua própria cultura. Toda a cidade está em um tumulto por causa desses homens!” eles gritaram para os funcionários da cidade.</w:t>
      </w:r>
    </w:p>
    <w:p>
      <w:pPr/>
      <w:r>
        <w:rPr>
          <w:lang w:val="pt_PT" w:bidi="pt_PT"/>
        </w:rPr>
      </w:r>
      <w:r>
        <w:rPr>
          <w:lang w:val="pt_PT" w:bidi="pt_PT"/>
        </w:rPr>
        <w:t>Enquanto os homens faziam sua reclamação, a multidão cresceu e estava contra Paulo e Silas. Os funcionários da cidade rasgaram as vestes de Paulo e Silas e ordenaram que eles fossem espancados. Os oficiais bateram neles, então eles foram jogados na prisão. O magistrado ordenou que o carcereiro garantisse que eles não escapassem. Então o carcereiro os colocou na prisão interna e colocou seus pés em cepos.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de três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A serva e o demônio dentro dela</w:t>
      </w:r>
    </w:p>
    <w:p>
      <w:pPr>
        <w:pStyle w:val="ListBullet"/>
        <w:spacing w:line="240" w:lineRule="auto"/>
        <w:ind w:left="720"/>
      </w:pPr>
      <w:r>
        <w:rPr>
          <w:lang w:val="pt_PT" w:bidi="pt_PT"/>
        </w:rPr>
      </w:r>
      <w:r>
        <w:rPr>
          <w:lang w:val="pt_PT" w:bidi="pt_PT"/>
        </w:rPr>
        <w:t>Proprietários da serva</w:t>
      </w:r>
    </w:p>
    <w:p>
      <w:pPr>
        <w:pStyle w:val="ListBullet"/>
        <w:spacing w:line="240" w:lineRule="auto"/>
        <w:ind w:left="720"/>
      </w:pPr>
      <w:r>
        <w:rPr>
          <w:lang w:val="pt_PT" w:bidi="pt_PT"/>
        </w:rPr>
      </w:r>
      <w:r>
        <w:rPr>
          <w:lang w:val="pt_PT" w:bidi="pt_PT"/>
        </w:rPr>
        <w:t>Funcionários da cidade</w:t>
      </w:r>
    </w:p>
    <w:p>
      <w:pPr>
        <w:pStyle w:val="ListBullet"/>
        <w:spacing w:line="240" w:lineRule="auto"/>
        <w:ind w:left="720"/>
      </w:pPr>
      <w:r>
        <w:rPr>
          <w:lang w:val="pt_PT" w:bidi="pt_PT"/>
        </w:rPr>
      </w:r>
      <w:r>
        <w:rPr>
          <w:lang w:val="pt_PT" w:bidi="pt_PT"/>
        </w:rPr>
        <w:t>Multidão ou aglomeração</w:t>
      </w:r>
    </w:p>
    <w:p>
      <w:pPr>
        <w:pStyle w:val="ListBullet"/>
        <w:spacing w:line="240" w:lineRule="auto"/>
        <w:ind w:left="720"/>
      </w:pPr>
      <w:r>
        <w:rPr>
          <w:lang w:val="pt_PT" w:bidi="pt_PT"/>
        </w:rPr>
      </w:r>
      <w:r>
        <w:rPr>
          <w:lang w:val="pt_PT" w:bidi="pt_PT"/>
        </w:rPr>
        <w:t>Carcereiro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Encenem a parte da história onde Paulo e seu grupo estão indo para o lugar de oração. A serva segue Paulo e Silas ao redor gritando: “Esses homens são servos do Deus Altíssimo, que estão proclamando a vocês o caminho da salvação”. Encenem quando Paulo fica irritado, se volta para a menina e fala com o espírito. Ele diz: “Em Nome de Jesus Cristo, ordeno que você saia dela!”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a serva: “Como você está se sentindo?” Vocês podem ouvir coisas como: “Poderosa, porque posso contar o futuro”, ou “Com medo, porque Paulo está falando com o espírito em mim”, ou “Fora de controle”.</w:t>
      </w:r>
    </w:p>
    <w:p>
      <w:pPr>
        <w:pStyle w:val="ListBullet"/>
        <w:spacing w:line="240" w:lineRule="auto"/>
        <w:ind w:left="720"/>
      </w:pPr>
      <w:r>
        <w:rPr>
          <w:lang w:val="pt_PT" w:bidi="pt_PT"/>
        </w:rPr>
      </w:r>
      <w:r>
        <w:rPr>
          <w:lang w:val="pt_PT" w:bidi="pt_PT"/>
        </w:rPr>
        <w:t>Pergunte ao ator que interpreta Paulo: "Como você está se sentindo?" Você pode ouvir coisas como: “Preocupado por essa menina e o espírito assustarem as pessoas que querem saber sobre Jesus”, ou “Irritado porque ela está me deixando louco”, ou “Irado porque o maligno está tentando nos impedir de pregar sobre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parte da história quando o espírito deixa a menina. Então os proprietários da serva descobrem que eles não podem mais fazer dinheiro com ela. Então eles arrastaram Pedro e Silas para o mercado na frente dos governantes. Eles disseram aos principais magistrados: “Esses homens estão lançando nossa cidade em confusão. Eles estão ensinando costumes judaicos que são contra a lei para nós como romanos”.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proprietários da serva: “Como vocês estão se sentindo?” Vocês podem ouvir coisas como: “Irados, porque esses homens feriram nossos negócios”, “Roubados de lucros futuros”, ou “Com ciúmes, porque Paulo tem mais poder do que o espírito que estava na menina”.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a parte da história onde a multidão se opôs a Paulo e Silas. Os principais magistrados rasgaram as vestes de Paulo e Silas. Então eles ordenaram que Paulo e Silas fossem espancados com varas. Depois das surras, os oficiais os colocaram na prisão. O carcereiro colocou Paulo e Silas na prisão interna e colocou seus pés em cepos, porque ele tinha dito para guardá-los muito bem.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Paulo e Silas: "Como vocês estão se sentindo?" Vocês podem ouvir coisas como: “Cansados de tudo o que passamos”, “Com fome e com sede”, “Tristes porque não fizemos nada de errado”, “Preocupados com o que acontecerá em seguida”.</w:t>
      </w:r>
    </w:p>
    <w:p>
      <w:pPr>
        <w:pStyle w:val="ListBullet"/>
        <w:spacing w:line="240" w:lineRule="auto"/>
        <w:ind w:left="720"/>
      </w:pPr>
      <w:r>
        <w:rPr>
          <w:lang w:val="pt_PT" w:bidi="pt_PT"/>
        </w:rPr>
      </w:r>
      <w:r>
        <w:rPr>
          <w:lang w:val="pt_PT" w:bidi="pt_PT"/>
        </w:rPr>
        <w:t>Pergunte ao ator que interpreta o carcereiro: "Como você está se sentindo?" Vocês podem ouvir coisas como: “Com medo desses novos prisioneiros que devem ser muito perigosos”, “Irado, porque tenho que proteger tanto esses prisioneiros”, ou “Ansioso por eles tentar escapar”.</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Um dia, Paulo e Silas — e possivelmente Timóteo e Lucas — estavam indo para o </w:t>
      </w:r>
      <w:r>
        <w:rPr>
          <w:b/>
          <w:lang w:val="pt_PT" w:bidi="pt_PT"/>
        </w:rPr>
        <w:t>lugar de oração</w:t>
      </w:r>
      <w:r>
        <w:rPr>
          <w:lang w:val="pt_PT" w:bidi="pt_PT"/>
        </w:rPr>
        <w:t xml:space="preserve"> onde eles encontraram anteriormente Lídia. Esse lugar de oração estava perto do rio, fora do portão da cidade. Certifiquem-se de traduzir o lugar de oração da mesma maneira que vocês traduziram em passagens anteriores.</w:t>
      </w:r>
    </w:p>
    <w:p>
      <w:pPr/>
      <w:r>
        <w:rPr>
          <w:lang w:val="pt_PT" w:bidi="pt_PT"/>
        </w:rPr>
      </w:r>
      <w:r>
        <w:rPr>
          <w:lang w:val="pt_PT" w:bidi="pt_PT"/>
        </w:rPr>
        <w:t xml:space="preserve">No caminho, uma menina </w:t>
      </w:r>
      <w:r>
        <w:rPr>
          <w:b/>
          <w:lang w:val="pt_PT" w:bidi="pt_PT"/>
        </w:rPr>
        <w:t>possuída por um demônio</w:t>
      </w:r>
      <w:r>
        <w:rPr>
          <w:lang w:val="pt_PT" w:bidi="pt_PT"/>
        </w:rPr>
        <w:t xml:space="preserve"> estava seguindo eles. Na Bíblia em português, isso é traduzido como um espírito de </w:t>
      </w:r>
      <w:r>
        <w:rPr>
          <w:b/>
          <w:lang w:val="pt_PT" w:bidi="pt_PT"/>
        </w:rPr>
        <w:t>adivinhação</w:t>
      </w:r>
      <w:r>
        <w:rPr>
          <w:lang w:val="pt_PT" w:bidi="pt_PT"/>
        </w:rPr>
        <w:t xml:space="preserve">, ou previsão. As pessoas que praticam adivinhação dizem aos outros coisas que não podem ser normalmente conhecidas. Pode acontecer por magia, ou alguns outros meios. Nesse caso, é chamado de "espírito de adivinhação", e isso significa que um </w:t>
      </w:r>
      <w:r>
        <w:rPr>
          <w:b/>
          <w:lang w:val="pt_PT" w:bidi="pt_PT"/>
        </w:rPr>
        <w:t>espírito</w:t>
      </w:r>
      <w:r>
        <w:rPr>
          <w:lang w:val="pt_PT" w:bidi="pt_PT"/>
        </w:rPr>
        <w:t xml:space="preserve"> estava dentro da menina, dizendo a ela o que dizer. O espírito controlava seus pensamentos e ações. Esse não era o Espírito de Deus. Era um espírito maligno, ou um </w:t>
      </w:r>
      <w:r>
        <w:rPr>
          <w:b/>
          <w:lang w:val="pt_PT" w:bidi="pt_PT"/>
        </w:rPr>
        <w:t>demônio</w:t>
      </w:r>
      <w:r>
        <w:rPr>
          <w:lang w:val="pt_PT" w:bidi="pt_PT"/>
        </w:rPr>
        <w:t xml:space="preserve">. </w:t>
      </w:r>
      <w:r>
        <w:rPr>
          <w:b/>
          <w:lang w:val="pt_PT" w:bidi="pt_PT"/>
        </w:rPr>
        <w:t>Possuído</w:t>
      </w:r>
      <w:r>
        <w:rPr>
          <w:lang w:val="pt_PT" w:bidi="pt_PT"/>
        </w:rPr>
        <w:t xml:space="preserve"> se refere a ser totalmente controlado por algo. Quando se referem a espíritos malignos, vocês podem simplesmente dizer que o espírito maligno estava "na pessoa".</w:t>
      </w:r>
    </w:p>
    <w:p>
      <w:pPr/>
      <w:r>
        <w:rPr>
          <w:lang w:val="pt_PT" w:bidi="pt_PT"/>
        </w:rPr>
      </w:r>
      <w:r>
        <w:rPr>
          <w:lang w:val="pt_PT" w:bidi="pt_PT"/>
        </w:rPr>
        <w:t xml:space="preserve">Consultem a entrada do Glossário Mestre para </w:t>
      </w:r>
      <w:r>
        <w:rPr>
          <w:lang w:val="pt_PT" w:bidi="pt_PT"/>
        </w:rPr>
        <w:t>possuído</w:t>
      </w:r>
      <w:r>
        <w:rPr>
          <w:lang w:val="pt_PT" w:bidi="pt_PT"/>
        </w:rPr>
        <w:t xml:space="preserve">, </w:t>
      </w:r>
      <w:r>
        <w:rPr>
          <w:lang w:val="pt_PT" w:bidi="pt_PT"/>
        </w:rPr>
        <w:t>adivinhação</w:t>
      </w:r>
      <w:r>
        <w:rPr>
          <w:lang w:val="pt_PT" w:bidi="pt_PT"/>
        </w:rPr>
        <w:t xml:space="preserve">, </w:t>
      </w:r>
      <w:r>
        <w:rPr>
          <w:lang w:val="pt_PT" w:bidi="pt_PT"/>
        </w:rPr>
        <w:t>espírito</w:t>
      </w:r>
      <w:r>
        <w:rPr>
          <w:lang w:val="pt_PT" w:bidi="pt_PT"/>
        </w:rPr>
        <w:t xml:space="preserve"> e </w:t>
      </w:r>
      <w:r>
        <w:rPr>
          <w:lang w:val="pt_PT" w:bidi="pt_PT"/>
        </w:rPr>
        <w:t>demônio</w:t>
      </w:r>
      <w:r>
        <w:rPr>
          <w:lang w:val="pt_PT" w:bidi="pt_PT"/>
        </w:rPr>
        <w:t xml:space="preserve"> para mais informações. Certifiquem-se de usar as mesmas palavras para possuído, adivinhação, espírito e demônio que vocês usaram em passagens anteriores.</w:t>
      </w:r>
    </w:p>
    <w:p>
      <w:pPr/>
      <w:r>
        <w:rPr>
          <w:lang w:val="pt_PT" w:bidi="pt_PT"/>
        </w:rPr>
      </w:r>
      <w:r>
        <w:rPr>
          <w:lang w:val="pt_PT" w:bidi="pt_PT"/>
        </w:rPr>
        <w:t xml:space="preserve">A menina estava gritando para todos: "Esses homens são servos do </w:t>
      </w:r>
      <w:r>
        <w:rPr>
          <w:b/>
          <w:lang w:val="pt_PT" w:bidi="pt_PT"/>
        </w:rPr>
        <w:t>Deus Altíssimo</w:t>
      </w:r>
      <w:r>
        <w:rPr>
          <w:lang w:val="pt_PT" w:bidi="pt_PT"/>
        </w:rPr>
        <w:t xml:space="preserve">. Eles estão proclamando a vocês o caminho da </w:t>
      </w:r>
      <w:r>
        <w:rPr>
          <w:b/>
          <w:lang w:val="pt_PT" w:bidi="pt_PT"/>
        </w:rPr>
        <w:t>salvação</w:t>
      </w:r>
      <w:r>
        <w:rPr>
          <w:lang w:val="pt_PT" w:bidi="pt_PT"/>
        </w:rPr>
        <w:t>!”</w:t>
      </w:r>
    </w:p>
    <w:p>
      <w:pPr/>
      <w:r>
        <w:rPr>
          <w:lang w:val="pt_PT" w:bidi="pt_PT"/>
        </w:rPr>
      </w:r>
      <w:r>
        <w:rPr>
          <w:lang w:val="pt_PT" w:bidi="pt_PT"/>
        </w:rPr>
        <w:t xml:space="preserve">O título </w:t>
      </w:r>
      <w:r>
        <w:rPr>
          <w:b/>
          <w:lang w:val="pt_PT" w:bidi="pt_PT"/>
        </w:rPr>
        <w:t>Deus Altíssimo</w:t>
      </w:r>
      <w:r>
        <w:rPr>
          <w:lang w:val="pt_PT" w:bidi="pt_PT"/>
        </w:rPr>
        <w:t xml:space="preserve"> se refere à posição de Deus, ou seja, "o Deus mais alto", indiretamente uma referência para "o Deus no céu" ou "o Deus que é mais alto do que todos os outros deuses", ou seja, "o Deus mais importante". Aqui a referência certamente pareceria ser a "Deus que é maior do que todos os outros".</w:t>
      </w:r>
    </w:p>
    <w:p>
      <w:pPr/>
      <w:r>
        <w:rPr>
          <w:lang w:val="pt_PT" w:bidi="pt_PT"/>
        </w:rPr>
      </w:r>
      <w:r>
        <w:rPr>
          <w:lang w:val="pt_PT" w:bidi="pt_PT"/>
        </w:rPr>
        <w:t xml:space="preserve">Por favor, consulte o Glossário Mestre para mais informações sobre o termo </w:t>
      </w:r>
      <w:r>
        <w:rPr>
          <w:lang w:val="pt_PT" w:bidi="pt_PT"/>
        </w:rPr>
        <w:t>salvação</w:t>
      </w:r>
      <w:r>
        <w:rPr>
          <w:lang w:val="pt_PT" w:bidi="pt_PT"/>
        </w:rPr>
        <w:t>. Certifiquem-se de usar os mesmos termos para Deus Altíssimo e salvação que vocês usaram em passagens anteriores.</w:t>
      </w:r>
    </w:p>
    <w:p>
      <w:pPr/>
      <w:r>
        <w:rPr>
          <w:lang w:val="pt_PT" w:bidi="pt_PT"/>
        </w:rPr>
      </w:r>
      <w:r>
        <w:rPr>
          <w:lang w:val="pt_PT" w:bidi="pt_PT"/>
        </w:rPr>
        <w:t xml:space="preserve">Paulo ficou irritado com essa menina que os seguia e gritava em voz alta o tempo todo. Paulo ordenou que o demônio deixasse a menina escrava </w:t>
      </w:r>
      <w:r>
        <w:rPr>
          <w:b/>
          <w:lang w:val="pt_PT" w:bidi="pt_PT"/>
        </w:rPr>
        <w:t>em Nome de Jesus</w:t>
      </w:r>
      <w:r>
        <w:rPr>
          <w:lang w:val="pt_PT" w:bidi="pt_PT"/>
        </w:rPr>
        <w:t xml:space="preserve"> Cristo.</w:t>
      </w:r>
    </w:p>
    <w:p>
      <w:pPr/>
      <w:r>
        <w:rPr>
          <w:lang w:val="pt_PT" w:bidi="pt_PT"/>
        </w:rPr>
      </w:r>
      <w:r>
        <w:rPr>
          <w:lang w:val="pt_PT" w:bidi="pt_PT"/>
        </w:rPr>
        <w:t>"Em nome de Jesus", traduzido literalmente, pode não carregar o significado completo pretendido. Vocês podem escolher dizer algo ao longo das linhas de</w:t>
      </w:r>
    </w:p>
    <w:p>
      <w:pPr>
        <w:pStyle w:val="ListBullet"/>
        <w:spacing w:line="240" w:lineRule="auto"/>
        <w:ind w:left="720"/>
      </w:pPr>
      <w:r>
        <w:rPr>
          <w:lang w:val="pt_PT" w:bidi="pt_PT"/>
        </w:rPr>
      </w:r>
      <w:r>
        <w:rPr>
          <w:lang w:val="pt_PT" w:bidi="pt_PT"/>
        </w:rPr>
        <w:t>pelo nome/autoridade de Jesus</w:t>
      </w:r>
    </w:p>
    <w:p>
      <w:pPr>
        <w:pStyle w:val="ListBullet"/>
        <w:spacing w:line="240" w:lineRule="auto"/>
        <w:ind w:left="720"/>
      </w:pPr>
      <w:r>
        <w:rPr>
          <w:lang w:val="pt_PT" w:bidi="pt_PT"/>
        </w:rPr>
      </w:r>
      <w:r>
        <w:rPr>
          <w:lang w:val="pt_PT" w:bidi="pt_PT"/>
        </w:rPr>
        <w:t>pela autoridade que Jesus me deu</w:t>
      </w:r>
    </w:p>
    <w:p>
      <w:pPr>
        <w:pStyle w:val="ListBullet"/>
        <w:spacing w:line="240" w:lineRule="auto"/>
        <w:ind w:left="720"/>
      </w:pPr>
      <w:r>
        <w:rPr>
          <w:lang w:val="pt_PT" w:bidi="pt_PT"/>
        </w:rPr>
      </w:r>
      <w:r>
        <w:rPr>
          <w:lang w:val="pt_PT" w:bidi="pt_PT"/>
        </w:rPr>
        <w:t>pelo poder que está em nome de Jesus</w:t>
      </w:r>
    </w:p>
    <w:p>
      <w:pPr/>
      <w:r>
        <w:rPr>
          <w:lang w:val="pt_PT" w:bidi="pt_PT"/>
        </w:rPr>
      </w:r>
      <w:r>
        <w:rPr>
          <w:lang w:val="pt_PT" w:bidi="pt_PT"/>
        </w:rPr>
        <w:t>Certifiquem-se de usar as mesmas palavras para "em nome de Jesus" aqui que vocês usaram em passagens anteriores.</w:t>
      </w:r>
    </w:p>
    <w:p>
      <w:pPr/>
      <w:r>
        <w:rPr>
          <w:lang w:val="pt_PT" w:bidi="pt_PT"/>
        </w:rPr>
      </w:r>
      <w:r>
        <w:rPr>
          <w:lang w:val="pt_PT" w:bidi="pt_PT"/>
        </w:rPr>
        <w:t xml:space="preserve">Isso colocou Paulo e Silas em problemas com os proprietários da menina porque eles viram que eles não poderiam mais fazer dinheiro com ela. Eles agarraram Paulo e Silas e os arrastaram diante das autoridades no mercado. Esses funcionários da cidade são chamados de principais magistrados na tradução em português. Os </w:t>
      </w:r>
      <w:r>
        <w:rPr>
          <w:b/>
          <w:lang w:val="pt_PT" w:bidi="pt_PT"/>
        </w:rPr>
        <w:t>principais magistrados</w:t>
      </w:r>
      <w:r>
        <w:rPr>
          <w:lang w:val="pt_PT" w:bidi="pt_PT"/>
        </w:rPr>
        <w:t xml:space="preserve"> eram os principais funcionários políticos na cidade.</w:t>
      </w:r>
    </w:p>
    <w:p>
      <w:pPr/>
      <w:r>
        <w:rPr>
          <w:lang w:val="pt_PT" w:bidi="pt_PT"/>
        </w:rPr>
      </w:r>
      <w:r>
        <w:rPr>
          <w:lang w:val="pt_PT" w:bidi="pt_PT"/>
        </w:rPr>
        <w:t>Enquanto os homens faziam sua reclamação, a multidão cresceu e estava contra Paulo e Silas. Os funcionários da cidade rasgaram as vestes de Paulo e Silas, e ordenaram que eles fossem espancados. Paulo e Silas foram severamente espancados, e então eles foram jogados na prisão.</w:t>
      </w:r>
    </w:p>
    <w:p>
      <w:pPr/>
      <w:r>
        <w:rPr>
          <w:lang w:val="pt_PT" w:bidi="pt_PT"/>
        </w:rPr>
      </w:r>
      <w:r>
        <w:rPr>
          <w:lang w:val="pt_PT" w:bidi="pt_PT"/>
        </w:rPr>
        <w:t xml:space="preserve">O carcereiro recebeu ordens para garantir que eles não escapassem. Então o carcereiro os colocou no interior da prisão e colocou seus pés em cepos. </w:t>
      </w:r>
      <w:r>
        <w:rPr>
          <w:b/>
          <w:lang w:val="pt_PT" w:bidi="pt_PT"/>
        </w:rPr>
        <w:t>Cepos</w:t>
      </w:r>
      <w:r>
        <w:rPr>
          <w:lang w:val="pt_PT" w:bidi="pt_PT"/>
        </w:rPr>
        <w:t xml:space="preserve"> eram tábuas de madeira com buracos nelas para os pés de uma pessoa. Quando fechados, eles seguravam os pés de um prisioneiro com firmeza em um lugar. O prisioneiro não seria capaz de mover seus pés se ele estivesse em cepos.</w:t>
      </w:r>
    </w:p>
    <w:p>
      <w:pPr/>
      <w:r>
        <w:rPr>
          <w:lang w:val="pt_PT" w:bidi="pt_PT"/>
        </w:rPr>
      </w:r>
      <w:r>
        <w:rPr>
          <w:lang w:val="pt_PT" w:bidi="pt_PT"/>
        </w:rPr>
        <w:t xml:space="preserve">Pare e olhe para a ilustração de </w:t>
      </w:r>
      <w:r>
        <w:rPr>
          <w:lang w:val="pt_PT" w:bidi="pt_PT"/>
        </w:rPr>
        <w:t>cepos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16:25–40</w:t>
      </w:r>
      <w:r>
        <w:rPr>
          <w:lang w:val="pt_PT" w:bidi="pt_PT"/>
        </w:rPr>
      </w:r>
    </w:p>
    <w:p>
      <w:pPr>
        <w:pStyle w:val="Heading3"/>
      </w:pPr>
      <w:r>
        <w:rPr>
          <w:lang w:val="pt_PT" w:bidi="pt_PT"/>
        </w:rPr>
        <w:t>Ouvir e Sentir</w:t>
      </w:r>
    </w:p>
    <w:p>
      <w:pPr/>
      <w:r>
        <w:rPr>
          <w:lang w:val="pt_PT" w:bidi="pt_PT"/>
        </w:rPr>
      </w:r>
      <w:r>
        <w:rPr>
          <w:lang w:val="pt_PT" w:bidi="pt_PT"/>
        </w:rPr>
        <w:t>Ouçam Atos 16.25–40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última passagem, Paulo e Silas foram colocados na prisão em Filipos. Eles foram colocados na parte mais segura da prisão, com seus pés em cepos de madeira.</w:t>
      </w:r>
    </w:p>
    <w:p>
      <w:pPr/>
      <w:r>
        <w:rPr>
          <w:lang w:val="pt_PT" w:bidi="pt_PT"/>
        </w:rPr>
      </w:r>
      <w:r>
        <w:rPr>
          <w:lang w:val="pt_PT" w:bidi="pt_PT"/>
        </w:rPr>
        <w:t xml:space="preserve">Por volta de meia-noite, Paulo e Silas estavam orando e cantando hinos, ou músicas de louvor, a Deus. Os outros prisioneiros estavam ouvindo. De repente, houve um terremoto enorme, e a prisão foi sacudida até suas fundações. Um </w:t>
      </w:r>
      <w:r>
        <w:rPr>
          <w:b/>
          <w:lang w:val="pt_PT" w:bidi="pt_PT"/>
        </w:rPr>
        <w:t>terremoto</w:t>
      </w:r>
      <w:r>
        <w:rPr>
          <w:lang w:val="pt_PT" w:bidi="pt_PT"/>
        </w:rPr>
        <w:t xml:space="preserve"> é um movimento violento e agitador da terra. Isto é frequentamente muito destrutivo. Todas as portas se abriram imediatamente e as correntes de cada prisioneiro caíram!</w:t>
      </w:r>
    </w:p>
    <w:p>
      <w:pPr/>
      <w:r>
        <w:rPr>
          <w:lang w:val="pt_PT" w:bidi="pt_PT"/>
        </w:rPr>
      </w:r>
      <w:r>
        <w:rPr>
          <w:lang w:val="pt_PT" w:bidi="pt_PT"/>
        </w:rPr>
        <w:t>O carcereiro acordou e viu as portas da prisão bem abertas. Ele pensou que os prisioneiros haviam escapado, então ele tirou sua espada para se matar. A espada é uma arma usada pelos soldados. Tem uma longa lâmina de aço e é afiada em um lado ou em ambos os lados. Era guardada em uma bainha, ou cobertura, usada no cinto. O carcereiro estava tentando se matar, porque ele estava envergonhado pelos prisioneiros terem escapado, ou ele pensava que os funcionários da cidade o humilhariam. O carcereiro teria sido bem treinado e não gostaria que os funcionários pensassem que ele havia falhado em seu dever. Mas Paulo gritou para ele: “Pare! Não se mate! Estamos todos aqui!”</w:t>
      </w:r>
    </w:p>
    <w:p>
      <w:pPr/>
      <w:r>
        <w:rPr>
          <w:lang w:val="pt_PT" w:bidi="pt_PT"/>
        </w:rPr>
      </w:r>
      <w:r>
        <w:rPr>
          <w:lang w:val="pt_PT" w:bidi="pt_PT"/>
        </w:rPr>
        <w:t xml:space="preserve">Olhe com sua equipe para a ilustração de uma </w:t>
      </w:r>
      <w:r>
        <w:rPr>
          <w:lang w:val="pt_PT" w:bidi="pt_PT"/>
        </w:rPr>
        <w:t>prisão romana</w:t>
      </w:r>
      <w:r>
        <w:rPr>
          <w:lang w:val="pt_PT" w:bidi="pt_PT"/>
        </w:rPr>
        <w:t xml:space="preserve"> e a imagem de uma </w:t>
      </w:r>
      <w:r>
        <w:rPr>
          <w:lang w:val="pt_PT" w:bidi="pt_PT"/>
        </w:rPr>
        <w:t>espada e uma bainha</w:t>
      </w:r>
      <w:r>
        <w:rPr>
          <w:lang w:val="pt_PT" w:bidi="pt_PT"/>
        </w:rPr>
        <w:t>.</w:t>
      </w:r>
    </w:p>
    <w:p>
      <w:pPr/>
      <w:r>
        <w:rPr>
          <w:lang w:val="pt_PT" w:bidi="pt_PT"/>
        </w:rPr>
      </w:r>
      <w:r>
        <w:rPr>
          <w:lang w:val="pt_PT" w:bidi="pt_PT"/>
        </w:rPr>
        <w:t>Pare e faça à sua equipe as seguintes perguntas: Que tipo de coisas o carcereiro estaria pensando nesse momento? Contem uma história de um momento em que vocês foram criticados por fazer algo errado em seu trabalho. Como isso foi sentido?</w:t>
      </w:r>
    </w:p>
    <w:p>
      <w:pPr/>
      <w:r>
        <w:rPr>
          <w:lang w:val="pt_PT" w:bidi="pt_PT"/>
        </w:rPr>
      </w:r>
      <w:r>
        <w:rPr>
          <w:lang w:val="pt_PT" w:bidi="pt_PT"/>
        </w:rPr>
        <w:t>O carcereiro pediu a seus servos ou outros guardas para trazerem luzes. Essas seriam pequenas lâmpadas de argila com um pavio em uma extremidade e óleo como combustível. Muitas foram necessárias porque eles davam apenas uma pequena quantidade de luz.</w:t>
      </w:r>
    </w:p>
    <w:p>
      <w:pPr/>
      <w:r>
        <w:rPr>
          <w:lang w:val="pt_PT" w:bidi="pt_PT"/>
        </w:rPr>
      </w:r>
      <w:r>
        <w:rPr>
          <w:lang w:val="pt_PT" w:bidi="pt_PT"/>
        </w:rPr>
        <w:t xml:space="preserve">Pare e olhe com sua equipe para a imagem da </w:t>
      </w:r>
      <w:r>
        <w:rPr>
          <w:lang w:val="pt_PT" w:bidi="pt_PT"/>
        </w:rPr>
        <w:t>lâmpada de argila</w:t>
      </w:r>
      <w:r>
        <w:rPr>
          <w:lang w:val="pt_PT" w:bidi="pt_PT"/>
        </w:rPr>
        <w:t>, como aquelas usadas aqui. Pergunte à sua equipe: Quão eficaz esse tipo de lâmpada seria em uma prisão escura? Vocês podem lembrar de um tempo em que vocês tiveram apenas uma pequena luz para um lugar muito escuro? Como funcionou para vocês então?</w:t>
      </w:r>
    </w:p>
    <w:p>
      <w:pPr/>
      <w:r>
        <w:rPr>
          <w:lang w:val="pt_PT" w:bidi="pt_PT"/>
        </w:rPr>
      </w:r>
      <w:r>
        <w:rPr>
          <w:lang w:val="pt_PT" w:bidi="pt_PT"/>
        </w:rPr>
        <w:t>O carcereiro correu para a masmorra e caiu, ou se curvou na frente de Paulo e Silas. Ele estava tremendo, o que mostrou seu medo, humildade e respeito. Então ele os trouxe para fora e perguntou: “Senhores, o que devo fazer para ser salvo?”. A palavra para “senhores” também é um sinal de respeito e humildade — também pode ser traduzida como “lorde” ou “mestre”. Quando o carcereiro perguntou como “ser salvo” aqui, ele estava falando sobre ser salvo de algo ruim, como o terremoto, ou os deuses sobre os quais Paulo e Silas falaram.</w:t>
      </w:r>
    </w:p>
    <w:p>
      <w:pPr/>
      <w:r>
        <w:rPr>
          <w:lang w:val="pt_PT" w:bidi="pt_PT"/>
        </w:rPr>
      </w:r>
      <w:r>
        <w:rPr>
          <w:lang w:val="pt_PT" w:bidi="pt_PT"/>
        </w:rPr>
        <w:t>Eles responderam: “Acreditem no Senhor Jesus e vocês serão salvos, juntamente com todos em sua casa”. A casa do carcereiro incluía sua família e servos que viviam com ele. Paulo e Silas compartilharam a Palavra do Senhor e as boas novas sobre Jesus com ele e com todos os que viviam em sua casa. O carcereiro levou Paulo e Silas e lavou suas feridas. Então Paulo e Silas os batizaram. O carcereiro os alimentou em sua casa e eles se alegraram porque todos eles creram em Deus. O carcereiro geralmente morava ao lado da prisão. Ele também poderia morar em uma sala no lado da prisão.</w:t>
      </w:r>
    </w:p>
    <w:p>
      <w:pPr/>
      <w:r>
        <w:rPr>
          <w:lang w:val="pt_PT" w:bidi="pt_PT"/>
        </w:rPr>
      </w:r>
      <w:r>
        <w:rPr>
          <w:lang w:val="pt_PT" w:bidi="pt_PT"/>
        </w:rPr>
        <w:t>Pare e faça à sua equipe as seguintes perguntas: Em sua cultura, é comum que uma pessoa lidere sua família ao tomar uma decisão em grupo? Como uma família determinará quem tem permissão para liderar nas decisões?</w:t>
      </w:r>
    </w:p>
    <w:p>
      <w:pPr/>
      <w:r>
        <w:rPr>
          <w:lang w:val="pt_PT" w:bidi="pt_PT"/>
        </w:rPr>
      </w:r>
      <w:r>
        <w:rPr>
          <w:lang w:val="pt_PT" w:bidi="pt_PT"/>
        </w:rPr>
        <w:t>Na manhã seguinte, os funcionários da cidade enviaram uma palavra para que Paulo e Silas fossem libertados. Paulo exigiu que os mesmos funcionários que os colocaram na prisão os libertasse. Ele fez isso porque eles tinham direitos legais como cidadãos romanos de serem julgados antes da punição. Mas eles foram espancados sem um julgamento, então colocados na prisão. Se eles deixassem a cidade silenciosamente, poderia parecer que eles estavam fugindo e serem culpados de um crime. Mas Paulo queria que os funcionários da cidade deixassem claro a todos que eles não eram culpados e foram liberados oficialmente. Isso também pode ter ajudado a nova igreja em Filipos a evitar críticas no futuro. Esses funcionários vieram e imploraram a Paulo e Silas para deixar a cidade, e os libertaram da prisão.</w:t>
      </w:r>
    </w:p>
    <w:p>
      <w:pPr/>
      <w:r>
        <w:rPr>
          <w:lang w:val="pt_PT" w:bidi="pt_PT"/>
        </w:rPr>
      </w:r>
      <w:r>
        <w:rPr>
          <w:lang w:val="pt_PT" w:bidi="pt_PT"/>
        </w:rPr>
        <w:t>Pare e faça à sua equipe as seguintes perguntas: Se vocês estivessem na situação de Paulo, vocês atrasariam sua libertação da prisão como ele fez? Por que ou por que não? Quando Paulo e Silas deixaram a prisão, eles retornaram para a casa de Lídia. Lá eles se encontraram com os crentes e os encorajaram mais uma vez. Então eles saíram para ir para outra cidade.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Paulo e Silas estão cantando hinos e orando a Deus na prisão. Um enorme terremoto acontece, e todas as correntes dos prisioneiros se soltam e as portas se abrem. O carcereiro acordou, pensou que os prisioneiros haviam escapado e puxou sua espada para se matar.</w:t>
      </w:r>
    </w:p>
    <w:p>
      <w:pPr/>
      <w:r>
        <w:rPr>
          <w:lang w:val="pt_PT" w:bidi="pt_PT"/>
        </w:rPr>
      </w:r>
      <w:r>
        <w:rPr>
          <w:b/>
          <w:lang w:val="pt_PT" w:bidi="pt_PT"/>
        </w:rPr>
        <w:t>Segunda cena:</w:t>
      </w:r>
      <w:r>
        <w:rPr>
          <w:lang w:val="pt_PT" w:bidi="pt_PT"/>
        </w:rPr>
        <w:t xml:space="preserve"> Paulo clama em voz alta: “Não se machuque, estamos todos aqui!” O carcereiro veio e caiu aos pés de Paulo e Silas e perguntou: “Senhores, o que devo fazer para ser salvo?”.</w:t>
      </w:r>
    </w:p>
    <w:p>
      <w:pPr/>
      <w:r>
        <w:rPr>
          <w:lang w:val="pt_PT" w:bidi="pt_PT"/>
        </w:rPr>
      </w:r>
      <w:r>
        <w:rPr>
          <w:b/>
          <w:lang w:val="pt_PT" w:bidi="pt_PT"/>
        </w:rPr>
        <w:t>Terceira cena:</w:t>
      </w:r>
      <w:r>
        <w:rPr>
          <w:lang w:val="pt_PT" w:bidi="pt_PT"/>
        </w:rPr>
        <w:t xml:space="preserve"> Na manhã seguinte, os funcionários da cidade libertaram Paulo e Silas da prisão e pediram a eles para deixar a cidade. Paulo e Silas visitaram a casa de Lídia, encorajaram os crentes e saíram para outra cidade.</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Funcionários da cidade</w:t>
      </w:r>
    </w:p>
    <w:p>
      <w:pPr>
        <w:pStyle w:val="ListBullet"/>
        <w:spacing w:line="240" w:lineRule="auto"/>
        <w:ind w:left="720"/>
      </w:pPr>
      <w:r>
        <w:rPr>
          <w:lang w:val="pt_PT" w:bidi="pt_PT"/>
        </w:rPr>
      </w:r>
      <w:r>
        <w:rPr>
          <w:lang w:val="pt_PT" w:bidi="pt_PT"/>
        </w:rPr>
        <w:t>Multidão ou aglomeração</w:t>
      </w:r>
    </w:p>
    <w:p>
      <w:pPr>
        <w:pStyle w:val="ListBullet"/>
        <w:spacing w:line="240" w:lineRule="auto"/>
        <w:ind w:left="720"/>
      </w:pPr>
      <w:r>
        <w:rPr>
          <w:lang w:val="pt_PT" w:bidi="pt_PT"/>
        </w:rPr>
      </w:r>
      <w:r>
        <w:rPr>
          <w:lang w:val="pt_PT" w:bidi="pt_PT"/>
        </w:rPr>
        <w:t>Carcereiro</w:t>
      </w:r>
    </w:p>
    <w:p>
      <w:pPr>
        <w:pStyle w:val="ListBullet"/>
        <w:spacing w:line="240" w:lineRule="auto"/>
        <w:ind w:left="720"/>
      </w:pPr>
      <w:r>
        <w:rPr>
          <w:lang w:val="pt_PT" w:bidi="pt_PT"/>
        </w:rPr>
      </w:r>
      <w:r>
        <w:rPr>
          <w:lang w:val="pt_PT" w:bidi="pt_PT"/>
        </w:rPr>
        <w:t>A casa do carcereiro</w:t>
      </w:r>
    </w:p>
    <w:p>
      <w:pPr>
        <w:pStyle w:val="ListBullet"/>
        <w:spacing w:line="240" w:lineRule="auto"/>
        <w:ind w:left="720"/>
      </w:pPr>
      <w:r>
        <w:rPr>
          <w:lang w:val="pt_PT" w:bidi="pt_PT"/>
        </w:rPr>
      </w:r>
      <w:r>
        <w:rPr>
          <w:lang w:val="pt_PT" w:bidi="pt_PT"/>
        </w:rPr>
        <w:t>Outros prisioneiros</w:t>
      </w:r>
    </w:p>
    <w:p>
      <w:pPr>
        <w:pStyle w:val="ListBullet"/>
        <w:spacing w:line="240" w:lineRule="auto"/>
        <w:ind w:left="720"/>
      </w:pPr>
      <w:r>
        <w:rPr>
          <w:lang w:val="pt_PT" w:bidi="pt_PT"/>
        </w:rPr>
      </w:r>
      <w:r>
        <w:rPr>
          <w:lang w:val="pt_PT" w:bidi="pt_PT"/>
        </w:rPr>
        <w:t>Lídia e sua casa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Na última passagem, Paulo e Silas foram colocados na prisão em Filipos. Eles foram colocados na parte mais segura da prisão, com seus pés em cepos de madeira.</w:t>
      </w:r>
    </w:p>
    <w:p>
      <w:pPr/>
      <w:r>
        <w:rPr>
          <w:lang w:val="pt_PT" w:bidi="pt_PT"/>
        </w:rPr>
      </w:r>
      <w:r>
        <w:rPr>
          <w:lang w:val="pt_PT" w:bidi="pt_PT"/>
        </w:rPr>
        <w:t>Por volta de meia-noite, Paulo e Silas estavam na prisão orando e cantando hinos, ou músicas de louvor a Deus, e os outros prisioneiros estavam ouvindo. De repente, houve um terremoto enorme, e a prisão foi sacudida até suas fundações. Todas as portas se abriram imediatamente e as correntes de cada prisioneiro caíram!</w:t>
      </w:r>
    </w:p>
    <w:p>
      <w:pPr/>
      <w:r>
        <w:rPr>
          <w:lang w:val="pt_PT" w:bidi="pt_PT"/>
        </w:rPr>
      </w:r>
      <w:r>
        <w:rPr>
          <w:lang w:val="pt_PT" w:bidi="pt_PT"/>
        </w:rPr>
        <w:t>O carcereiro acordou e viu as portas da prisão bem abertas. Ele pensou que os prisioneiros haviam escapado, então ele tirou sua espada para se matar. Mas Paulo gritou para ele: “Pare! Não se mate! Estamos todos aqui!”</w:t>
      </w:r>
    </w:p>
    <w:p>
      <w:pPr/>
      <w:r>
        <w:rPr>
          <w:lang w:val="pt_PT" w:bidi="pt_PT"/>
        </w:rPr>
      </w:r>
      <w:r>
        <w:rPr>
          <w:lang w:val="pt_PT" w:bidi="pt_PT"/>
        </w:rPr>
        <w:t>Estaria muito escuro na prisão, especialmente na prisão interna e à meia-noite. O carcereiro pediu a seus servos ou outros guardas para trazerem luzes. O carcereiro correu para a masmorra e caiu, ou se curvou, tremendo de medo na frente de Paulo e Silas. Então ele os trouxe para fora e perguntou: “Senhores, o que devo fazer para ser salvo?”</w:t>
      </w:r>
    </w:p>
    <w:p>
      <w:pPr/>
      <w:r>
        <w:rPr>
          <w:lang w:val="pt_PT" w:bidi="pt_PT"/>
        </w:rPr>
      </w:r>
      <w:r>
        <w:rPr>
          <w:lang w:val="pt_PT" w:bidi="pt_PT"/>
        </w:rPr>
        <w:t>Ele sabia que algo era muito diferente sobre esses homens. Eles poderiam ter escapado facilmente. Ele também pode ter ouvido eles cantar e orar antes do terremoto. Por essa razão, ele sabia que seu Deus era mais poderoso do que uma prisão romana, e seu Deus enviou um terremoto.</w:t>
      </w:r>
    </w:p>
    <w:p>
      <w:pPr/>
      <w:r>
        <w:rPr>
          <w:lang w:val="pt_PT" w:bidi="pt_PT"/>
        </w:rPr>
      </w:r>
      <w:r>
        <w:rPr>
          <w:lang w:val="pt_PT" w:bidi="pt_PT"/>
        </w:rPr>
        <w:t>Paulo e Silas disseram a ele: "Acredite em Jesus e você será salvo, juntamente com todos em sua casa". O carcereiro então levou Paulo e Silas para sua casa. Paulo e Silas compartilharam a Palavra de Deus e as boas novas sobre Jesus com ele e com todos os que moravam em sua casa. O carcereiro levou Paulo e Silas e lavou suas feridas. Então ele e todos em sua casa foram imediatamente batizados. O carcereiro os alimentou em sua casa e eles se alegraram porque todos eles creram em Deus. Depois disso, o carcereiro levou Paulo e Silas de volta para a prisão.</w:t>
      </w:r>
    </w:p>
    <w:p>
      <w:pPr/>
      <w:r>
        <w:rPr>
          <w:lang w:val="pt_PT" w:bidi="pt_PT"/>
        </w:rPr>
      </w:r>
      <w:r>
        <w:rPr>
          <w:lang w:val="pt_PT" w:bidi="pt_PT"/>
        </w:rPr>
        <w:t>Na manhã seguinte, os funcionários da cidade enviaram uma palavra para que Paulo e Silas fossem libertados. Paulo exigiu que os mesmos funcionários que os colocaram na prisão os libertasse.</w:t>
      </w:r>
    </w:p>
    <w:p>
      <w:pPr/>
      <w:r>
        <w:rPr>
          <w:lang w:val="pt_PT" w:bidi="pt_PT"/>
        </w:rPr>
      </w:r>
      <w:r>
        <w:rPr>
          <w:lang w:val="pt_PT" w:bidi="pt_PT"/>
        </w:rPr>
        <w:t>Certifiquem-se de observar a pergunta de Paulo: “E agora eles querem nos enviar embora secretamente?”. Esta é uma pergunta retórica. Paulo não esperava uma resposta para isso de ninguém. Quando ele fez essa pergunta, seu significado era: “Eles não esconderão o que fizeram conosco”. Paulo deixou claro a todos que ele e Silas não cometeram um crime. Ele também queria que os funcionários limpassem seus nomes. Os funcionários vieram e libertaram Paulo e Silas.</w:t>
      </w:r>
    </w:p>
    <w:p>
      <w:pPr/>
      <w:r>
        <w:rPr>
          <w:lang w:val="pt_PT" w:bidi="pt_PT"/>
        </w:rPr>
      </w:r>
      <w:r>
        <w:rPr>
          <w:lang w:val="pt_PT" w:bidi="pt_PT"/>
        </w:rPr>
        <w:t>Quando Paulo e Silas deixaram a prisão, eles retornaram para a casa de Lídia. A casa de Lídia havia se tornado a primeira igreja em Filipos. Lá eles se encontraram com os crentes e os encorajaram mais uma vez. Então eles saíram para ir para outra cidade.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Funcionários da cidade</w:t>
      </w:r>
    </w:p>
    <w:p>
      <w:pPr>
        <w:pStyle w:val="ListBullet"/>
        <w:spacing w:line="240" w:lineRule="auto"/>
        <w:ind w:left="720"/>
      </w:pPr>
      <w:r>
        <w:rPr>
          <w:lang w:val="pt_PT" w:bidi="pt_PT"/>
        </w:rPr>
      </w:r>
      <w:r>
        <w:rPr>
          <w:lang w:val="pt_PT" w:bidi="pt_PT"/>
        </w:rPr>
        <w:t>Carcereiro</w:t>
      </w:r>
    </w:p>
    <w:p>
      <w:pPr>
        <w:pStyle w:val="ListBullet"/>
        <w:spacing w:line="240" w:lineRule="auto"/>
        <w:ind w:left="720"/>
      </w:pPr>
      <w:r>
        <w:rPr>
          <w:lang w:val="pt_PT" w:bidi="pt_PT"/>
        </w:rPr>
      </w:r>
      <w:r>
        <w:rPr>
          <w:lang w:val="pt_PT" w:bidi="pt_PT"/>
        </w:rPr>
        <w:t>A casa do carcereiro</w:t>
      </w:r>
    </w:p>
    <w:p>
      <w:pPr>
        <w:pStyle w:val="ListBullet"/>
        <w:spacing w:line="240" w:lineRule="auto"/>
        <w:ind w:left="720"/>
      </w:pPr>
      <w:r>
        <w:rPr>
          <w:lang w:val="pt_PT" w:bidi="pt_PT"/>
        </w:rPr>
      </w:r>
      <w:r>
        <w:rPr>
          <w:lang w:val="pt_PT" w:bidi="pt_PT"/>
        </w:rPr>
        <w:t>Outros prisioneiros</w:t>
      </w:r>
    </w:p>
    <w:p>
      <w:pPr>
        <w:pStyle w:val="ListBullet"/>
        <w:spacing w:line="240" w:lineRule="auto"/>
        <w:ind w:left="720"/>
      </w:pPr>
      <w:r>
        <w:rPr>
          <w:lang w:val="pt_PT" w:bidi="pt_PT"/>
        </w:rPr>
      </w:r>
      <w:r>
        <w:rPr>
          <w:lang w:val="pt_PT" w:bidi="pt_PT"/>
        </w:rPr>
        <w:t>Lídia e os crentes em sua casa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Encenar a parte da história quando Paulo e Silas estão cantando e orando na prisão, e o terremoto acontece.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carcereiro: "Como você está se sentindo?" Vocês podem ouvir coisas como: “Com medo até a morte”, “Pronto para correr”, “Envergonhado de meu fracasso”.</w:t>
      </w:r>
    </w:p>
    <w:p>
      <w:pPr>
        <w:pStyle w:val="ListBullet"/>
        <w:spacing w:line="240" w:lineRule="auto"/>
        <w:ind w:left="720"/>
      </w:pPr>
      <w:r>
        <w:rPr>
          <w:lang w:val="pt_PT" w:bidi="pt_PT"/>
        </w:rPr>
      </w:r>
      <w:r>
        <w:rPr>
          <w:lang w:val="pt_PT" w:bidi="pt_PT"/>
        </w:rPr>
        <w:t>Pergunte aos atores que interpretam Paulo e Silas: "Como vocês estão se sentindo?" Vocês podem ouvir: "Com medo", ou "Pedindo a ajuda de Deus", ou "Confiante".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Encenar a parte da história quando o carcereiro e sua família acreditam em Jesus e são batizados.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“Alegre", "Feliz por ver Deus trabalhando em nossa prisão", ou "Surpreso com como isso terminou".</w:t>
      </w:r>
    </w:p>
    <w:p>
      <w:pPr>
        <w:pStyle w:val="ListBullet"/>
        <w:spacing w:line="240" w:lineRule="auto"/>
        <w:ind w:left="720"/>
      </w:pPr>
      <w:r>
        <w:rPr>
          <w:lang w:val="pt_PT" w:bidi="pt_PT"/>
        </w:rPr>
      </w:r>
      <w:r>
        <w:rPr>
          <w:lang w:val="pt_PT" w:bidi="pt_PT"/>
        </w:rPr>
        <w:t>Pergunte ao ator que interpreta o carcereiro: "Como você está se sentindo?" Vocês podem ouvir coisas como: “Livre do pecado”, ou “Perdoado”.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Encenar a última parte da história, quando os funcionários da cidade liberam Paulo e Silas e eles visitam a casa de Lídia antes de deixar a cidade.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funcionários da cidade: "Como vocês estão se sentindo?" Você pode ouvir coisas como: "Desculpe pelo que fizemos", "Preocupado por nossos superiores ouvirem sobre isso".</w:t>
      </w:r>
    </w:p>
    <w:p>
      <w:pPr>
        <w:pStyle w:val="ListBullet"/>
        <w:spacing w:line="240" w:lineRule="auto"/>
        <w:ind w:left="720"/>
      </w:pPr>
      <w:r>
        <w:rPr>
          <w:lang w:val="pt_PT" w:bidi="pt_PT"/>
        </w:rPr>
      </w:r>
      <w:r>
        <w:rPr>
          <w:lang w:val="pt_PT" w:bidi="pt_PT"/>
        </w:rPr>
        <w:t>Pergunte aos atores que interpretam Lídia e os crentes: "Como vocês estão se sentindo?" Vocês podem ouvir coisas como: "Grato pela liberdade de Paulo e Silas", ou "Triste por ver eles sair", ou "Protegido por Deus".</w:t>
      </w:r>
    </w:p>
    <w:p>
      <w:pPr/>
      <w:r>
        <w:rPr>
          <w:lang w:val="pt_PT" w:bidi="pt_PT"/>
        </w:rPr>
      </w:r>
      <w:r>
        <w:rPr>
          <w:lang w:val="pt_PT" w:bidi="pt_PT"/>
        </w:rPr>
        <w:t>Fim da história.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Por volta da meia-noite, Paulo e Silas estavam orando e cantando hinos, ou músicas de louvor, a Deus, e os outros prisioneiros estavam ouvindo. De repente, houve um terremoto enorme, e a prisão foi sacudida até suas fundações. Um </w:t>
      </w:r>
      <w:r>
        <w:rPr>
          <w:b/>
          <w:lang w:val="pt_PT" w:bidi="pt_PT"/>
        </w:rPr>
        <w:t>terremoto</w:t>
      </w:r>
      <w:r>
        <w:rPr>
          <w:lang w:val="pt_PT" w:bidi="pt_PT"/>
        </w:rPr>
        <w:t xml:space="preserve"> é um movimento violento e agitador da terra. Muitas vezes é muito destrutivo.</w:t>
      </w:r>
    </w:p>
    <w:p>
      <w:pPr/>
      <w:r>
        <w:rPr>
          <w:lang w:val="pt_PT" w:bidi="pt_PT"/>
        </w:rPr>
      </w:r>
      <w:r>
        <w:rPr>
          <w:lang w:val="pt_PT" w:bidi="pt_PT"/>
        </w:rPr>
        <w:t xml:space="preserve">O carcereiro estava prestes a se matar, quando Paulo disse a ele que todos os prisioneiros estavam lá e seguros. Então ele os trouxe para fora e perguntou: “Senhores, o que devo fazer para ser salvo?”. </w:t>
      </w:r>
      <w:r>
        <w:rPr>
          <w:b/>
          <w:lang w:val="pt_PT" w:bidi="pt_PT"/>
        </w:rPr>
        <w:t>Senhores</w:t>
      </w:r>
      <w:r>
        <w:rPr>
          <w:lang w:val="pt_PT" w:bidi="pt_PT"/>
        </w:rPr>
        <w:t xml:space="preserve"> é um termo educado de discurso para homens. Use qualquer termo mais apropriado em seu idioma.</w:t>
      </w:r>
    </w:p>
    <w:p>
      <w:pPr/>
      <w:r>
        <w:rPr>
          <w:lang w:val="pt_PT" w:bidi="pt_PT"/>
        </w:rPr>
      </w:r>
      <w:r>
        <w:rPr>
          <w:lang w:val="pt_PT" w:bidi="pt_PT"/>
        </w:rPr>
        <w:t>Paulo e Silas disseram a ele: "</w:t>
      </w:r>
      <w:r>
        <w:rPr>
          <w:b/>
          <w:lang w:val="pt_PT" w:bidi="pt_PT"/>
        </w:rPr>
        <w:t>Acredite</w:t>
      </w:r>
      <w:r>
        <w:rPr>
          <w:lang w:val="pt_PT" w:bidi="pt_PT"/>
        </w:rPr>
        <w:t xml:space="preserve"> em Jesus e você será </w:t>
      </w:r>
      <w:r>
        <w:rPr>
          <w:b/>
          <w:lang w:val="pt_PT" w:bidi="pt_PT"/>
        </w:rPr>
        <w:t>salvo</w:t>
      </w:r>
      <w:r>
        <w:rPr>
          <w:lang w:val="pt_PT" w:bidi="pt_PT"/>
        </w:rPr>
        <w:t xml:space="preserve">, juntamente com todos em sua </w:t>
      </w:r>
      <w:r>
        <w:rPr>
          <w:b/>
          <w:lang w:val="pt_PT" w:bidi="pt_PT"/>
        </w:rPr>
        <w:t>casa</w:t>
      </w:r>
      <w:r>
        <w:rPr>
          <w:lang w:val="pt_PT" w:bidi="pt_PT"/>
        </w:rPr>
        <w:t xml:space="preserve">". E eles compartilharam as boas novas sobre Jesus com ele e com todos os que viviam em sua casa. O carcereiro levou Paulo e Silas e lavou suas feridas. Então ele e todos em sua casa foram imediatamente </w:t>
      </w:r>
      <w:r>
        <w:rPr>
          <w:b/>
          <w:lang w:val="pt_PT" w:bidi="pt_PT"/>
        </w:rPr>
        <w:t>batizados</w:t>
      </w:r>
      <w:r>
        <w:rPr>
          <w:lang w:val="pt_PT" w:bidi="pt_PT"/>
        </w:rPr>
        <w:t>. O carcereiro os alimentou em sua casa e eles se alegraram porque todos eles creram em Deus.</w:t>
      </w:r>
    </w:p>
    <w:p>
      <w:pPr/>
      <w:r>
        <w:rPr>
          <w:lang w:val="pt_PT" w:bidi="pt_PT"/>
        </w:rPr>
      </w:r>
      <w:r>
        <w:rPr>
          <w:b/>
          <w:lang w:val="pt_PT" w:bidi="pt_PT"/>
        </w:rPr>
        <w:t>Acredite em Jesus</w:t>
      </w:r>
      <w:r>
        <w:rPr>
          <w:lang w:val="pt_PT" w:bidi="pt_PT"/>
        </w:rPr>
        <w:t>: Vocês podem escolher deixar essa frase mais clara usando uma declaração como "acredite que Jesus salvará vocês de Deus punindo vocês por seus pecados".</w:t>
      </w:r>
    </w:p>
    <w:p>
      <w:pPr/>
      <w:r>
        <w:rPr>
          <w:lang w:val="pt_PT" w:bidi="pt_PT"/>
        </w:rPr>
      </w:r>
      <w:r>
        <w:rPr>
          <w:b/>
          <w:lang w:val="pt_PT" w:bidi="pt_PT"/>
        </w:rPr>
        <w:t>Casa</w:t>
      </w:r>
      <w:r>
        <w:rPr>
          <w:lang w:val="pt_PT" w:bidi="pt_PT"/>
        </w:rPr>
        <w:t xml:space="preserve"> provavelmente se refere à família do carcereiro.</w:t>
      </w:r>
    </w:p>
    <w:p>
      <w:pPr/>
      <w:r>
        <w:rPr>
          <w:lang w:val="pt_PT" w:bidi="pt_PT"/>
        </w:rPr>
      </w:r>
      <w:r>
        <w:rPr>
          <w:lang w:val="pt_PT" w:bidi="pt_PT"/>
        </w:rPr>
        <w:t xml:space="preserve">Por favor, consulte as entradas do Glossário Mestre para </w:t>
      </w:r>
      <w:r>
        <w:rPr>
          <w:lang w:val="pt_PT" w:bidi="pt_PT"/>
        </w:rPr>
        <w:t>crer</w:t>
      </w:r>
      <w:r>
        <w:rPr>
          <w:lang w:val="pt_PT" w:bidi="pt_PT"/>
        </w:rPr>
        <w:t xml:space="preserve">, </w:t>
      </w:r>
      <w:r>
        <w:rPr>
          <w:lang w:val="pt_PT" w:bidi="pt_PT"/>
        </w:rPr>
        <w:t>casa</w:t>
      </w:r>
      <w:r>
        <w:rPr>
          <w:lang w:val="pt_PT" w:bidi="pt_PT"/>
        </w:rPr>
        <w:t xml:space="preserve">, </w:t>
      </w:r>
      <w:r>
        <w:rPr>
          <w:lang w:val="pt_PT" w:bidi="pt_PT"/>
        </w:rPr>
        <w:t>salvo</w:t>
      </w:r>
      <w:r>
        <w:rPr>
          <w:lang w:val="pt_PT" w:bidi="pt_PT"/>
        </w:rPr>
        <w:t xml:space="preserve"> e </w:t>
      </w:r>
      <w:r>
        <w:rPr>
          <w:lang w:val="pt_PT" w:bidi="pt_PT"/>
        </w:rPr>
        <w:t>batismo</w:t>
      </w:r>
      <w:r>
        <w:rPr>
          <w:lang w:val="pt_PT" w:bidi="pt_PT"/>
        </w:rPr>
        <w:t xml:space="preserve"> para mais informações. Certifiquem-se de usar as mesmas palavras para crer, família, salvo e batizado que vocês usaram em passagens anteriores.</w:t>
      </w:r>
    </w:p>
    <w:p>
      <w:pPr/>
      <w:r>
        <w:rPr>
          <w:lang w:val="pt_PT" w:bidi="pt_PT"/>
        </w:rPr>
      </w:r>
      <w:r>
        <w:rPr>
          <w:lang w:val="pt_PT" w:bidi="pt_PT"/>
        </w:rPr>
        <w:t xml:space="preserve">Quando Paulo e Silas deixaram a prisão, eles retornaram para a casa de Lídia. A casa de Lídia havia se tornado a primeira igreja em Filipos. Lá eles se encontraram com os </w:t>
      </w:r>
      <w:r>
        <w:rPr>
          <w:b/>
          <w:lang w:val="pt_PT" w:bidi="pt_PT"/>
        </w:rPr>
        <w:t>irmãos</w:t>
      </w:r>
      <w:r>
        <w:rPr>
          <w:lang w:val="pt_PT" w:bidi="pt_PT"/>
        </w:rPr>
        <w:t xml:space="preserve">, ou </w:t>
      </w:r>
      <w:r>
        <w:rPr>
          <w:b/>
          <w:lang w:val="pt_PT" w:bidi="pt_PT"/>
        </w:rPr>
        <w:t>crentes em Jesus</w:t>
      </w:r>
      <w:r>
        <w:rPr>
          <w:lang w:val="pt_PT" w:bidi="pt_PT"/>
        </w:rPr>
        <w:t>, e os encorajaram mais uma vez. Então eles saíram para ir para outra cidade.</w:t>
      </w:r>
    </w:p>
    <w:p>
      <w:pPr/>
      <w:r>
        <w:rPr>
          <w:lang w:val="pt_PT" w:bidi="pt_PT"/>
        </w:rPr>
      </w:r>
      <w:r>
        <w:rPr>
          <w:lang w:val="pt_PT" w:bidi="pt_PT"/>
        </w:rPr>
        <w:t xml:space="preserve">Por favor, consulte a entrada do Glossário Mestre para </w:t>
      </w:r>
      <w:r>
        <w:rPr>
          <w:lang w:val="pt_PT" w:bidi="pt_PT"/>
        </w:rPr>
        <w:t>crentes</w:t>
      </w:r>
      <w:r>
        <w:rPr>
          <w:lang w:val="pt_PT" w:bidi="pt_PT"/>
        </w:rPr>
        <w:t xml:space="preserve"> para mais informações. Certifiquem-se de usar a mesma palavra para irmãos, ou crentes em Jesus, que vocês usaram anteriormente.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17:1–9</w:t>
      </w:r>
      <w:r>
        <w:rPr>
          <w:lang w:val="pt_PT" w:bidi="pt_PT"/>
        </w:rPr>
      </w:r>
    </w:p>
    <w:p>
      <w:pPr>
        <w:pStyle w:val="Heading3"/>
      </w:pPr>
      <w:r>
        <w:rPr>
          <w:lang w:val="pt_PT" w:bidi="pt_PT"/>
        </w:rPr>
        <w:t>Ouvir e Sentir</w:t>
      </w:r>
    </w:p>
    <w:p>
      <w:pPr/>
      <w:r>
        <w:rPr>
          <w:lang w:val="pt_PT" w:bidi="pt_PT"/>
        </w:rPr>
      </w:r>
      <w:r>
        <w:rPr>
          <w:lang w:val="pt_PT" w:bidi="pt_PT"/>
        </w:rPr>
        <w:t>Ouçam Atos 17.1–9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50 depois do nascimento de Jesus. Paulo, Silas e Timóteo estão viajando para o oeste pela Macedônia, que é uma província do Império Romano no sul da Europa. Eles estão fortalecendo igrejas em sua crença em Deus. Eles também estão ensinando as pessoas as boas novas sobre Jesus, especialmente em cidades para onde eles não estiveram antes.</w:t>
      </w:r>
    </w:p>
    <w:p>
      <w:pPr/>
      <w:r>
        <w:rPr>
          <w:lang w:val="pt_PT" w:bidi="pt_PT"/>
        </w:rPr>
      </w:r>
      <w:r>
        <w:rPr>
          <w:lang w:val="pt_PT" w:bidi="pt_PT"/>
        </w:rPr>
        <w:t>Na história anterior, Paulo e Silas foram aprisionados em Filipos. Mesmo que Timóteo estivesse com Paulo e Silas em Filipos, ele não é mencionado nessa história.</w:t>
      </w:r>
    </w:p>
    <w:p>
      <w:pPr/>
      <w:r>
        <w:rPr>
          <w:lang w:val="pt_PT" w:bidi="pt_PT"/>
        </w:rPr>
      </w:r>
      <w:r>
        <w:rPr>
          <w:lang w:val="pt_PT" w:bidi="pt_PT"/>
        </w:rPr>
        <w:t>Depois de deixar Filipos, Paulo e Silas viajaram pelas cidades de Anfípolis e Apolônia, onde eles provavelmente pararam apenas para a noite. Anfípolis ficava a cerca de 65 quilômetros a sudoeste de Filipos. Apolônia estava a 50 quilômetros a sudoeste de Anfípolis e 55 quilômetros a leste de Tessalônica. Provavelmente levou um ou dois dias para viajar de cidade para cidade a pé, então cerca de seis dias ao todo.</w:t>
      </w:r>
    </w:p>
    <w:p>
      <w:pPr/>
      <w:r>
        <w:rPr>
          <w:lang w:val="pt_PT" w:bidi="pt_PT"/>
        </w:rPr>
      </w:r>
      <w:r>
        <w:rPr>
          <w:lang w:val="pt_PT" w:bidi="pt_PT"/>
        </w:rPr>
        <w:t xml:space="preserve">Pare aqui e mostre à equipe de tradução um mapa da </w:t>
      </w:r>
      <w:r>
        <w:rPr>
          <w:b/>
          <w:lang w:val="pt_PT" w:bidi="pt_PT"/>
        </w:rPr>
        <w:t>jornada de Paulo e Silas de Filipos para Tessalônica por Anfípolis e Apolônia</w:t>
      </w:r>
      <w:r>
        <w:rPr>
          <w:lang w:val="pt_PT" w:bidi="pt_PT"/>
        </w:rPr>
        <w:t>.</w:t>
      </w:r>
    </w:p>
    <w:p>
      <w:pPr/>
      <w:r>
        <w:rPr>
          <w:lang w:val="pt_PT" w:bidi="pt_PT"/>
        </w:rPr>
      </w:r>
      <w:r>
        <w:rPr>
          <w:lang w:val="pt_PT" w:bidi="pt_PT"/>
        </w:rPr>
        <w:t>Essa história acontece em Tessalônica, que era uma das cidades mais importantes no Império Romano e a capital da Macedônia, que era parte do Império Romano. Tessalônica tinha um enorme porto no Mar Egeu e estava em uma importante rota de comércio.</w:t>
      </w:r>
    </w:p>
    <w:p>
      <w:pPr/>
      <w:r>
        <w:rPr>
          <w:lang w:val="pt_PT" w:bidi="pt_PT"/>
        </w:rPr>
      </w:r>
      <w:r>
        <w:rPr>
          <w:lang w:val="pt_PT" w:bidi="pt_PT"/>
        </w:rPr>
        <w:t>Em Tessalônica havia uma sinagoga dos judeus. Uma sinagoga era um edifício onde judeus se reuniam para orar, ler as Escrituras, ensinar e adorar a Deus. Quando eles chegaram à cidade, Paulo foi para a sinagoga primeiro, de acordo com seu hábito usual. Sendo um judeu, era seu costume ir para a sinagoga em um sábado, o dia judaico de adoração e descanso. Além disso, ele queria contar às pessoas judias primeiro sobre Jesus. Então ele contaria aos não judeus sobre Jesus. Paulo falou com os judeus na sinagoga por três sábados seguidos. O sábado era considerado como o sétimo dia da semana. Isso significa que Paulo e Silas ficaram em Tessalônica por pelo menos três semanas.</w:t>
      </w:r>
    </w:p>
    <w:p>
      <w:pPr/>
      <w:r>
        <w:rPr>
          <w:lang w:val="pt_PT" w:bidi="pt_PT"/>
        </w:rPr>
      </w:r>
      <w:r>
        <w:rPr>
          <w:lang w:val="pt_PT" w:bidi="pt_PT"/>
        </w:rPr>
        <w:t xml:space="preserve">Pare aqui e mostre à equipe de tradução uma imagem do </w:t>
      </w:r>
      <w:r>
        <w:rPr>
          <w:lang w:val="pt_PT" w:bidi="pt_PT"/>
        </w:rPr>
        <w:t>interior de uma sinagoga judaica do tempo de Jesus</w:t>
      </w:r>
      <w:r>
        <w:rPr>
          <w:lang w:val="pt_PT" w:bidi="pt_PT"/>
        </w:rPr>
        <w:t>.</w:t>
      </w:r>
    </w:p>
    <w:p>
      <w:pPr/>
      <w:r>
        <w:rPr>
          <w:lang w:val="pt_PT" w:bidi="pt_PT"/>
        </w:rPr>
      </w:r>
      <w:r>
        <w:rPr>
          <w:lang w:val="pt_PT" w:bidi="pt_PT"/>
        </w:rPr>
        <w:t>Paulo discutia o significado das Escrituras com os judeus. As Escrituras judaicas, ou escritos santos, incluíam a lei que Deus deu a Moisés para seu povo e os escritos dos profetas. Os profetas contaram sobre o Cristo, ou salvador prometido, vindo. Paulo explicou o significado de certas profecias nas Escrituras e mostrou aos judeus que era necessário que o Cristo sofresse e morresse, e ressuscitasse para a vida. A palavra Cristo é um título. Significa “o ungido”. Os judeus usaram para se referir à pessoa especial que Deus havia prometido enviar para salvar eles de seus inimigos. Paulo concluiu sua conversa dizendo: “Esse Jesus, que proclamo a vocês, é o Cristo”. Paulo estava tentando convencer os judeus que Jesus era o Cristo.</w:t>
      </w:r>
    </w:p>
    <w:p>
      <w:pPr/>
      <w:r>
        <w:rPr>
          <w:lang w:val="pt_PT" w:bidi="pt_PT"/>
        </w:rPr>
      </w:r>
      <w:r>
        <w:rPr>
          <w:lang w:val="pt_PT" w:bidi="pt_PT"/>
        </w:rPr>
        <w:t>Alguns dos judeus acreditavam que o que Paulo havia dito era verdade e agora estavam na família de crentes em Jesus, como Paulo e Silas. Um grande número de gregos, ou não judeus, que adoravam a Deus, e muitas das mulheres influentes também creram na mensagem de Paulo. As mulheres importantes provavelmente eram casadas com cidadãos principais de Tessalônica.</w:t>
      </w:r>
    </w:p>
    <w:p>
      <w:pPr/>
      <w:r>
        <w:rPr>
          <w:lang w:val="pt_PT" w:bidi="pt_PT"/>
        </w:rPr>
      </w:r>
      <w:r>
        <w:rPr>
          <w:lang w:val="pt_PT" w:bidi="pt_PT"/>
        </w:rPr>
        <w:t>Os judeus que não creram em Jesus se ressentiam de Paulo e Silas porque as pessoas agora estavam se associando com Paulo e Silas em vez de com eles. Os judeus levaram alguns causadores de problemas da cidade e formaram uma multidão e fizeram as pessoas amotinar na cidade. Eles foram para a casa de Jasão e forçaram seu caminho para entrar. Jasão era um dos crentes e os judeus pensavam que Paulo e Silas estavam lá. Eles queriam trazer Paulo e Silas para as autoridades da cidade.</w:t>
      </w:r>
    </w:p>
    <w:p>
      <w:pPr/>
      <w:r>
        <w:rPr>
          <w:lang w:val="pt_PT" w:bidi="pt_PT"/>
        </w:rPr>
      </w:r>
      <w:r>
        <w:rPr>
          <w:lang w:val="pt_PT" w:bidi="pt_PT"/>
        </w:rPr>
        <w:t>Pare aqui e discuta com a equipe de tradução como em sua cultura as pessoas reagem ao ensinamento sobre Jesus. Como aqueles que não gostam do ensinamento se comportam com aqueles que trazem a mensagem de Jesus?</w:t>
      </w:r>
    </w:p>
    <w:p>
      <w:pPr/>
      <w:r>
        <w:rPr>
          <w:lang w:val="pt_PT" w:bidi="pt_PT"/>
        </w:rPr>
      </w:r>
      <w:r>
        <w:rPr>
          <w:lang w:val="pt_PT" w:bidi="pt_PT"/>
        </w:rPr>
        <w:t>Quando eles não podiam encontrar Paulo e Silas lá, eles forçaram Jasão e alguns dos crentes, que estavam em sua casa, a ir diante dos líderes da cidade. Quando a multidão desordenada chegou à frente dos funcionários da cidade, os líderes da multidão gritaram coisas exageradas e enganosas sobre Paulo e Silas. Os líderes da multidão gritaram: “Esses homens que viraram o mundo de cabeça para baixo vieram aqui também, e Jasão os recebeu, e todos eles estão agindo contra os decretos de César, dizendo que há outro rei, Jesus”.</w:t>
      </w:r>
    </w:p>
    <w:p>
      <w:pPr/>
      <w:r>
        <w:rPr>
          <w:lang w:val="pt_PT" w:bidi="pt_PT"/>
        </w:rPr>
      </w:r>
      <w:r>
        <w:rPr>
          <w:lang w:val="pt_PT" w:bidi="pt_PT"/>
        </w:rPr>
        <w:t>A palavra “mundo” provavelmente se refere ao Império Romano. Paulo e Silas haviam estado em algumas das cidades em uma parte do Império Romano. Mas as pessoas exageraram gritando que Paulo e Silas haviam estado em todos os lugares. Os judeus acusaram Jasão de ter Paulo e Silas em sua casa, como se Paulo e Silas fossem criminosos. Os judeus também acusaram todos os crentes em Jesus de agir contra os decretos de César alegando que os cristãos disseram que há outro rei, Jesus. César era o líder dos romanos e todos os grupos de pessoas que os romanos haviam conquistado. Os judeus implicaram que os crentes estavam se rebelando contra o governo romano alegando que alguém chamado Jesus é rei.</w:t>
      </w:r>
    </w:p>
    <w:p>
      <w:pPr/>
      <w:r>
        <w:rPr>
          <w:lang w:val="pt_PT" w:bidi="pt_PT"/>
        </w:rPr>
      </w:r>
      <w:r>
        <w:rPr>
          <w:lang w:val="pt_PT" w:bidi="pt_PT"/>
        </w:rPr>
        <w:t>Os funcionários da cidade eram responsáveis pela justiça na cidade. Nessa história eles provavelmente estavam na área pública chamada de mercado. Esse era o lugar usual onde os funcionários da cidade trabalhavam. A área pública tinha o mercado e outros tipos de atividades públicas. Nessa área pública estavam muitas pessoas. A multidão que estava presente e os funcionários da cidade ouviram o que os líderes da multidão disseram e eles estavam angustiados e perturbados. Os líderes da multidão disseram propositalmente essas coisas para deixar os líderes da cidade angustiados sobre crentes em Jesus.</w:t>
      </w:r>
    </w:p>
    <w:p>
      <w:pPr/>
      <w:r>
        <w:rPr>
          <w:lang w:val="pt_PT" w:bidi="pt_PT"/>
        </w:rPr>
      </w:r>
      <w:r>
        <w:rPr>
          <w:lang w:val="pt_PT" w:bidi="pt_PT"/>
        </w:rPr>
        <w:t>Os funcionários da cidade fizeram Jasão e os outros pagar uma quantia de dinheiro como segurança. Os funcionários fizeram Jasão e os outros prometer algo. Eles obteriam seu dinheiro de volta quando eles faziam como prometido. Os funcionários da cidade provavelmente fizeram eles prometer de fazer Paulo e Silas deixarem a cidade. Eles podem também ter feito eles prometerem não causar mais problemas por um certo período de tempo. Uma vez que eles pagaram o dinheiro, os funcionários da cidade os deixaram ir.</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sete cenas.</w:t>
      </w:r>
    </w:p>
    <w:p>
      <w:pPr/>
      <w:r>
        <w:rPr>
          <w:lang w:val="pt_PT" w:bidi="pt_PT"/>
        </w:rPr>
      </w:r>
      <w:r>
        <w:rPr>
          <w:b/>
          <w:lang w:val="pt_PT" w:bidi="pt_PT"/>
        </w:rPr>
        <w:t>Primeira cena:</w:t>
      </w:r>
      <w:r>
        <w:rPr>
          <w:lang w:val="pt_PT" w:bidi="pt_PT"/>
        </w:rPr>
        <w:t xml:space="preserve"> Paulo e Silas estão viajando para Tessalônica, parando brevemente em Anfípolis e Apolônia.</w:t>
      </w:r>
    </w:p>
    <w:p>
      <w:pPr/>
      <w:r>
        <w:rPr>
          <w:lang w:val="pt_PT" w:bidi="pt_PT"/>
        </w:rPr>
      </w:r>
      <w:r>
        <w:rPr>
          <w:b/>
          <w:lang w:val="pt_PT" w:bidi="pt_PT"/>
        </w:rPr>
        <w:t>Segunda cena:</w:t>
      </w:r>
      <w:r>
        <w:rPr>
          <w:lang w:val="pt_PT" w:bidi="pt_PT"/>
        </w:rPr>
        <w:t xml:space="preserve"> Na chegada a Tessalônica, Paulo vai para a sinagoga dos judeus em três sábados consecutivos e debate com eles a partir das Escrituras.</w:t>
      </w:r>
    </w:p>
    <w:p>
      <w:pPr/>
      <w:r>
        <w:rPr>
          <w:lang w:val="pt_PT" w:bidi="pt_PT"/>
        </w:rPr>
      </w:r>
      <w:r>
        <w:rPr>
          <w:b/>
          <w:lang w:val="pt_PT" w:bidi="pt_PT"/>
        </w:rPr>
        <w:t>Terceira cena:</w:t>
      </w:r>
      <w:r>
        <w:rPr>
          <w:lang w:val="pt_PT" w:bidi="pt_PT"/>
        </w:rPr>
        <w:t xml:space="preserve"> Alguns judeus e muitos gregos crentes e mulheres importantes creram no ensinamento de Paulo.</w:t>
      </w:r>
    </w:p>
    <w:p>
      <w:pPr/>
      <w:r>
        <w:rPr>
          <w:lang w:val="pt_PT" w:bidi="pt_PT"/>
        </w:rPr>
      </w:r>
      <w:r>
        <w:rPr>
          <w:b/>
          <w:lang w:val="pt_PT" w:bidi="pt_PT"/>
        </w:rPr>
        <w:t>Quarta cena:</w:t>
      </w:r>
      <w:r>
        <w:rPr>
          <w:lang w:val="pt_PT" w:bidi="pt_PT"/>
        </w:rPr>
        <w:t xml:space="preserve"> Judeus que não creram em Paulo ficaram com inveja. Eles reúnem uma multidão de causadores de problemas no mercado e fazem as pessoas na cidade se revoltarem.</w:t>
      </w:r>
    </w:p>
    <w:p>
      <w:pPr/>
      <w:r>
        <w:rPr>
          <w:lang w:val="pt_PT" w:bidi="pt_PT"/>
        </w:rPr>
      </w:r>
      <w:r>
        <w:rPr>
          <w:b/>
          <w:lang w:val="pt_PT" w:bidi="pt_PT"/>
        </w:rPr>
        <w:t>Quinta cena:</w:t>
      </w:r>
      <w:r>
        <w:rPr>
          <w:lang w:val="pt_PT" w:bidi="pt_PT"/>
        </w:rPr>
        <w:t xml:space="preserve"> Os judeus irados e a multidão vão procurando Paulo e Silas na casa de Jasão. Eles forçam seu caminho para sua casa, mas não podem encontrar Paulo e Silas. Eles arrastam Jasão e alguns dos crentes que estão em sua casa e os levam para os líderes da cidade.</w:t>
      </w:r>
    </w:p>
    <w:p>
      <w:pPr/>
      <w:r>
        <w:rPr>
          <w:lang w:val="pt_PT" w:bidi="pt_PT"/>
        </w:rPr>
      </w:r>
      <w:r>
        <w:rPr>
          <w:b/>
          <w:lang w:val="pt_PT" w:bidi="pt_PT"/>
        </w:rPr>
        <w:t>Sexta cena:</w:t>
      </w:r>
      <w:r>
        <w:rPr>
          <w:lang w:val="pt_PT" w:bidi="pt_PT"/>
        </w:rPr>
        <w:t xml:space="preserve"> A multidão e os judeus, Jasão e os crentes ficam na frente dos funcionários da cidade. Os judeus gritam coisas exageradas e enganosas sobre Paulo e Silas acusando-os de “virar o mundo de cabeça para baixo e agir contra os decretos de César”.</w:t>
      </w:r>
    </w:p>
    <w:p>
      <w:pPr/>
      <w:r>
        <w:rPr>
          <w:lang w:val="pt_PT" w:bidi="pt_PT"/>
        </w:rPr>
      </w:r>
      <w:r>
        <w:rPr>
          <w:b/>
          <w:lang w:val="pt_PT" w:bidi="pt_PT"/>
        </w:rPr>
        <w:t>Sétima cena:</w:t>
      </w:r>
      <w:r>
        <w:rPr>
          <w:lang w:val="pt_PT" w:bidi="pt_PT"/>
        </w:rPr>
        <w:t xml:space="preserve"> Os líderes da cidade e as pessoas presentes estão angustiados com as alegações feitas pelos judeus. Os líderes da cidade fazem Jasão e os outros pagarem a eles dinheiro como segurança e os deixam ir.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Judeus na sinagoga</w:t>
      </w:r>
    </w:p>
    <w:p>
      <w:pPr>
        <w:pStyle w:val="ListBullet"/>
        <w:spacing w:line="240" w:lineRule="auto"/>
        <w:ind w:left="720"/>
      </w:pPr>
      <w:r>
        <w:rPr>
          <w:lang w:val="pt_PT" w:bidi="pt_PT"/>
        </w:rPr>
      </w:r>
      <w:r>
        <w:rPr>
          <w:lang w:val="pt_PT" w:bidi="pt_PT"/>
        </w:rPr>
        <w:t>Judeus que creram na mensagem de Paulo</w:t>
      </w:r>
    </w:p>
    <w:p>
      <w:pPr>
        <w:pStyle w:val="ListBullet"/>
        <w:spacing w:line="240" w:lineRule="auto"/>
        <w:ind w:left="720"/>
      </w:pPr>
      <w:r>
        <w:rPr>
          <w:lang w:val="pt_PT" w:bidi="pt_PT"/>
        </w:rPr>
      </w:r>
      <w:r>
        <w:rPr>
          <w:lang w:val="pt_PT" w:bidi="pt_PT"/>
        </w:rPr>
        <w:t>Gregos tementes a Deus que creram na mensagem de Paulo</w:t>
      </w:r>
    </w:p>
    <w:p>
      <w:pPr>
        <w:pStyle w:val="ListBullet"/>
        <w:spacing w:line="240" w:lineRule="auto"/>
        <w:ind w:left="720"/>
      </w:pPr>
      <w:r>
        <w:rPr>
          <w:lang w:val="pt_PT" w:bidi="pt_PT"/>
        </w:rPr>
      </w:r>
      <w:r>
        <w:rPr>
          <w:lang w:val="pt_PT" w:bidi="pt_PT"/>
        </w:rPr>
        <w:t>Mulheres importantes que creram na mensagem de Paulo</w:t>
      </w:r>
    </w:p>
    <w:p>
      <w:pPr>
        <w:pStyle w:val="ListBullet"/>
        <w:spacing w:line="240" w:lineRule="auto"/>
        <w:ind w:left="720"/>
      </w:pPr>
      <w:r>
        <w:rPr>
          <w:lang w:val="pt_PT" w:bidi="pt_PT"/>
        </w:rPr>
      </w:r>
      <w:r>
        <w:rPr>
          <w:lang w:val="pt_PT" w:bidi="pt_PT"/>
        </w:rPr>
        <w:t>Judeus que não creram na mensagem de Paulo e estavam com inveja</w:t>
      </w:r>
    </w:p>
    <w:p>
      <w:pPr>
        <w:pStyle w:val="ListBullet"/>
        <w:spacing w:line="240" w:lineRule="auto"/>
        <w:ind w:left="720"/>
      </w:pPr>
      <w:r>
        <w:rPr>
          <w:lang w:val="pt_PT" w:bidi="pt_PT"/>
        </w:rPr>
      </w:r>
      <w:r>
        <w:rPr>
          <w:lang w:val="pt_PT" w:bidi="pt_PT"/>
        </w:rPr>
        <w:t>Homens perversos do povo comum que se tornaram a multidão</w:t>
      </w:r>
    </w:p>
    <w:p>
      <w:pPr>
        <w:pStyle w:val="ListBullet"/>
        <w:spacing w:line="240" w:lineRule="auto"/>
        <w:ind w:left="720"/>
      </w:pPr>
      <w:r>
        <w:rPr>
          <w:lang w:val="pt_PT" w:bidi="pt_PT"/>
        </w:rPr>
      </w:r>
      <w:r>
        <w:rPr>
          <w:lang w:val="pt_PT" w:bidi="pt_PT"/>
        </w:rPr>
        <w:t>Jasão</w:t>
      </w:r>
    </w:p>
    <w:p>
      <w:pPr>
        <w:pStyle w:val="ListBullet"/>
        <w:spacing w:line="240" w:lineRule="auto"/>
        <w:ind w:left="720"/>
      </w:pPr>
      <w:r>
        <w:rPr>
          <w:lang w:val="pt_PT" w:bidi="pt_PT"/>
        </w:rPr>
      </w:r>
      <w:r>
        <w:rPr>
          <w:lang w:val="pt_PT" w:bidi="pt_PT"/>
        </w:rPr>
        <w:t>Crentes na casa de Jasão</w:t>
      </w:r>
    </w:p>
    <w:p>
      <w:pPr>
        <w:pStyle w:val="ListBullet"/>
        <w:spacing w:line="240" w:lineRule="auto"/>
        <w:ind w:left="720"/>
      </w:pPr>
      <w:r>
        <w:rPr>
          <w:lang w:val="pt_PT" w:bidi="pt_PT"/>
        </w:rPr>
      </w:r>
      <w:r>
        <w:rPr>
          <w:lang w:val="pt_PT" w:bidi="pt_PT"/>
        </w:rPr>
        <w:t>Autoridades da cidade</w:t>
      </w:r>
    </w:p>
    <w:p>
      <w:pPr>
        <w:pStyle w:val="ListBullet"/>
        <w:spacing w:line="240" w:lineRule="auto"/>
        <w:ind w:left="720"/>
      </w:pPr>
      <w:r>
        <w:rPr>
          <w:lang w:val="pt_PT" w:bidi="pt_PT"/>
        </w:rPr>
      </w:r>
      <w:r>
        <w:rPr>
          <w:lang w:val="pt_PT" w:bidi="pt_PT"/>
        </w:rPr>
        <w:t>Pessoas presentes com as autoridades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Paulo e Silas viajaram de Filipos para Tessalônica, passando pelas cidades de Anfípolis e Apolônia. Eles provavelmente pararam apenas brevemente nessas cidades, possivelmente apenas para a noite. As cidades estavam entre 50 e 65 quilômetros de distância umas das outras. Provavelmente levou um ou dois dias para viajar de cidade para cidade a pé, então cerca de seis dias ao todo.</w:t>
      </w:r>
    </w:p>
    <w:p>
      <w:pPr/>
      <w:r>
        <w:rPr>
          <w:lang w:val="pt_PT" w:bidi="pt_PT"/>
        </w:rPr>
      </w:r>
      <w:r>
        <w:rPr>
          <w:lang w:val="pt_PT" w:bidi="pt_PT"/>
        </w:rPr>
        <w:t xml:space="preserve">Pare aqui e mostre à equipe de tradução um mapa da </w:t>
      </w:r>
      <w:r>
        <w:rPr>
          <w:b/>
          <w:lang w:val="pt_PT" w:bidi="pt_PT"/>
        </w:rPr>
        <w:t>jornada de Paulo e Silas de Filipos para Tessalônica por Anfípolis e Apolônia</w:t>
      </w:r>
      <w:r>
        <w:rPr>
          <w:lang w:val="pt_PT" w:bidi="pt_PT"/>
        </w:rPr>
        <w:t>.</w:t>
      </w:r>
    </w:p>
    <w:p>
      <w:pPr/>
      <w:r>
        <w:rPr>
          <w:lang w:val="pt_PT" w:bidi="pt_PT"/>
        </w:rPr>
      </w:r>
      <w:r>
        <w:rPr>
          <w:lang w:val="pt_PT" w:bidi="pt_PT"/>
        </w:rPr>
        <w:t>Quando eles chegaram a Tessalônica, Paulo foi para a sinagoga primeiro. Ele discutiu o significado das Escrituras com os judeus. Ele provavelmente estava no meio da sinagoga segurando os rolos das Escrituras. Os judeus provavelmente estavam sentados em bancos de pedra construídos nas paredes da sinagoga. É importante observar a maneira de Paulo de explicar as Escrituras e argumentar com os judeus. Ele provou primeiro por meio das Escrituras que era necessário que o Cristo sofresse e morresse, e ressuscitasse para a vida. Ele teria apontado as Escrituras proféticas prevendo a morte e ressurreição de Cristo. Então ele proclamou a eles que Jesus era o Cristo. Paulo foi para a sinagoga em três sábados consecutivos, o que significa que ele e Silas ficaram em Tessalônica por pelo menos três semanas.</w:t>
      </w:r>
    </w:p>
    <w:p>
      <w:pPr/>
      <w:r>
        <w:rPr>
          <w:lang w:val="pt_PT" w:bidi="pt_PT"/>
        </w:rPr>
      </w:r>
      <w:r>
        <w:rPr>
          <w:lang w:val="pt_PT" w:bidi="pt_PT"/>
        </w:rPr>
        <w:t xml:space="preserve">Pare aqui e mostre à equipe de tradução uma imagem do </w:t>
      </w:r>
      <w:r>
        <w:rPr>
          <w:lang w:val="pt_PT" w:bidi="pt_PT"/>
        </w:rPr>
        <w:t>interior de uma sinagoga do tempo de Jesus</w:t>
      </w:r>
      <w:r>
        <w:rPr>
          <w:lang w:val="pt_PT" w:bidi="pt_PT"/>
        </w:rPr>
        <w:t>.</w:t>
      </w:r>
    </w:p>
    <w:p>
      <w:pPr/>
      <w:r>
        <w:rPr>
          <w:lang w:val="pt_PT" w:bidi="pt_PT"/>
        </w:rPr>
      </w:r>
      <w:r>
        <w:rPr>
          <w:lang w:val="pt_PT" w:bidi="pt_PT"/>
        </w:rPr>
        <w:t>Ao ouvir a mensagem de Paulo, apenas alguns judeus creram nele. Isso estava em contraste com um grande número de gregos, ou não judeus que adoravam a Deus e muitas mulheres importantes, que colocaram sua fé em Jesus e se juntaram a Paulo e Silas. Os gregos e as mulheres importantes também foram na sinagoga e ouviram Paulo quando estava ensinando.</w:t>
      </w:r>
    </w:p>
    <w:p>
      <w:pPr/>
      <w:r>
        <w:rPr>
          <w:lang w:val="pt_PT" w:bidi="pt_PT"/>
        </w:rPr>
      </w:r>
      <w:r>
        <w:rPr>
          <w:lang w:val="pt_PT" w:bidi="pt_PT"/>
        </w:rPr>
        <w:t>Depois que Paulo ensinou em sua sinagoga em três sábados, os judeus que não acreditaram em Paulo ficaram com inveja e reagiram com grande raiva e violência. Os judeus reuniram uma multidão que consistia em homens desordeiros do mercado e agitaram a cidade para se amotinarem.</w:t>
      </w:r>
    </w:p>
    <w:p>
      <w:pPr/>
      <w:r>
        <w:rPr>
          <w:lang w:val="pt_PT" w:bidi="pt_PT"/>
        </w:rPr>
      </w:r>
      <w:r>
        <w:rPr>
          <w:lang w:val="pt_PT" w:bidi="pt_PT"/>
        </w:rPr>
        <w:t>Então eles foram para a casa de Jasão, um dos crentes, procurando Paulo e Silas. Quando eles não os encontraram, eles arrastaram Jasão e alguns crentes que estavam em sua casa para ficar diante dos funcionários da cidade, provavelmente no mercado, onde havia muitas pessoas.</w:t>
      </w:r>
    </w:p>
    <w:p>
      <w:pPr/>
      <w:r>
        <w:rPr>
          <w:lang w:val="pt_PT" w:bidi="pt_PT"/>
        </w:rPr>
      </w:r>
      <w:r>
        <w:rPr>
          <w:lang w:val="pt_PT" w:bidi="pt_PT"/>
        </w:rPr>
        <w:t>Quando ficaram na frente das autoridades da cidade, os líderes da multidão continuaram a se comportar violentamente e gritaram coisas exageradas e enganosas sobre Paulo e Silas e acusaram Jasão de ter eles em sua casa. É importante observar que Paulo e Silas não estavam lá. É importante observar que nem Paulo e Silas, nem Jasão, fizeram nada errado. A incredulidade dos judeus deixou eles com inveja de Paulo e Silas. Sua inveja causou seu comportamento violento e falsas acusações contra Paulo, Silas e Jasão diante dos líderes da cidade. Os judeus queriam desacreditar os crentes na frente das autoridades da cidade e se livrar deles. Eles queriam parar a propagação do ensinamento de Paulo sobre Jesus sendo o Cristo.</w:t>
      </w:r>
    </w:p>
    <w:p>
      <w:pPr/>
      <w:r>
        <w:rPr>
          <w:lang w:val="pt_PT" w:bidi="pt_PT"/>
        </w:rPr>
      </w:r>
      <w:r>
        <w:rPr>
          <w:lang w:val="pt_PT" w:bidi="pt_PT"/>
        </w:rPr>
        <w:t>Os líderes da cidade acreditaram nos judeus e ficaram angustiados. Eles fizeram Jasão pagar uma quantia de dinheiro como uma promessa e então deixaram ele e os outros crentes irem.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sete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Judeus na sinagoga</w:t>
      </w:r>
    </w:p>
    <w:p>
      <w:pPr>
        <w:pStyle w:val="ListBullet"/>
        <w:spacing w:line="240" w:lineRule="auto"/>
        <w:ind w:left="720"/>
      </w:pPr>
      <w:r>
        <w:rPr>
          <w:lang w:val="pt_PT" w:bidi="pt_PT"/>
        </w:rPr>
      </w:r>
      <w:r>
        <w:rPr>
          <w:lang w:val="pt_PT" w:bidi="pt_PT"/>
        </w:rPr>
        <w:t>Judeus que creram na mensagem de Paulo</w:t>
      </w:r>
    </w:p>
    <w:p>
      <w:pPr>
        <w:pStyle w:val="ListBullet"/>
        <w:spacing w:line="240" w:lineRule="auto"/>
        <w:ind w:left="720"/>
      </w:pPr>
      <w:r>
        <w:rPr>
          <w:lang w:val="pt_PT" w:bidi="pt_PT"/>
        </w:rPr>
      </w:r>
      <w:r>
        <w:rPr>
          <w:lang w:val="pt_PT" w:bidi="pt_PT"/>
        </w:rPr>
        <w:t>Gregos tementes a Deus que creram na mensagem de Paulo</w:t>
      </w:r>
    </w:p>
    <w:p>
      <w:pPr>
        <w:pStyle w:val="ListBullet"/>
        <w:spacing w:line="240" w:lineRule="auto"/>
        <w:ind w:left="720"/>
      </w:pPr>
      <w:r>
        <w:rPr>
          <w:lang w:val="pt_PT" w:bidi="pt_PT"/>
        </w:rPr>
      </w:r>
      <w:r>
        <w:rPr>
          <w:lang w:val="pt_PT" w:bidi="pt_PT"/>
        </w:rPr>
        <w:t>Mulheres importantes que creram na mensagem de Paulo</w:t>
      </w:r>
    </w:p>
    <w:p>
      <w:pPr>
        <w:pStyle w:val="ListBullet"/>
        <w:spacing w:line="240" w:lineRule="auto"/>
        <w:ind w:left="720"/>
      </w:pPr>
      <w:r>
        <w:rPr>
          <w:lang w:val="pt_PT" w:bidi="pt_PT"/>
        </w:rPr>
      </w:r>
      <w:r>
        <w:rPr>
          <w:lang w:val="pt_PT" w:bidi="pt_PT"/>
        </w:rPr>
        <w:t>Judeus que não creram na mensagem de Paulo e estavam com inveja</w:t>
      </w:r>
    </w:p>
    <w:p>
      <w:pPr>
        <w:pStyle w:val="ListBullet"/>
        <w:spacing w:line="240" w:lineRule="auto"/>
        <w:ind w:left="720"/>
      </w:pPr>
      <w:r>
        <w:rPr>
          <w:lang w:val="pt_PT" w:bidi="pt_PT"/>
        </w:rPr>
      </w:r>
      <w:r>
        <w:rPr>
          <w:lang w:val="pt_PT" w:bidi="pt_PT"/>
        </w:rPr>
        <w:t>Homens perversos da ralé que se tornaram a multidão</w:t>
      </w:r>
    </w:p>
    <w:p>
      <w:pPr>
        <w:pStyle w:val="ListBullet"/>
        <w:spacing w:line="240" w:lineRule="auto"/>
        <w:ind w:left="720"/>
      </w:pPr>
      <w:r>
        <w:rPr>
          <w:lang w:val="pt_PT" w:bidi="pt_PT"/>
        </w:rPr>
      </w:r>
      <w:r>
        <w:rPr>
          <w:lang w:val="pt_PT" w:bidi="pt_PT"/>
        </w:rPr>
        <w:t>Jasão</w:t>
      </w:r>
    </w:p>
    <w:p>
      <w:pPr>
        <w:pStyle w:val="ListBullet"/>
        <w:spacing w:line="240" w:lineRule="auto"/>
        <w:ind w:left="720"/>
      </w:pPr>
      <w:r>
        <w:rPr>
          <w:lang w:val="pt_PT" w:bidi="pt_PT"/>
        </w:rPr>
      </w:r>
      <w:r>
        <w:rPr>
          <w:lang w:val="pt_PT" w:bidi="pt_PT"/>
        </w:rPr>
        <w:t>Crentes na casa de Jasão</w:t>
      </w:r>
    </w:p>
    <w:p>
      <w:pPr>
        <w:pStyle w:val="ListBullet"/>
        <w:spacing w:line="240" w:lineRule="auto"/>
        <w:ind w:left="720"/>
      </w:pPr>
      <w:r>
        <w:rPr>
          <w:lang w:val="pt_PT" w:bidi="pt_PT"/>
        </w:rPr>
      </w:r>
      <w:r>
        <w:rPr>
          <w:lang w:val="pt_PT" w:bidi="pt_PT"/>
        </w:rPr>
        <w:t>Autoridades da cidade</w:t>
      </w:r>
    </w:p>
    <w:p>
      <w:pPr>
        <w:pStyle w:val="ListBullet"/>
        <w:spacing w:line="240" w:lineRule="auto"/>
        <w:ind w:left="720"/>
      </w:pPr>
      <w:r>
        <w:rPr>
          <w:lang w:val="pt_PT" w:bidi="pt_PT"/>
        </w:rPr>
      </w:r>
      <w:r>
        <w:rPr>
          <w:lang w:val="pt_PT" w:bidi="pt_PT"/>
        </w:rPr>
        <w:t>Pessoas presentes com as autoridades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e Silas viajaram da cidade de Filipos para a cidade de Tessalônica, parando brevemente nas cidades de Anfípolis e Apolônia.</w:t>
      </w:r>
    </w:p>
    <w:p>
      <w:pPr/>
      <w:r>
        <w:rPr>
          <w:lang w:val="pt_PT" w:bidi="pt_PT"/>
        </w:rPr>
      </w:r>
      <w:r>
        <w:rPr>
          <w:lang w:val="pt_PT" w:bidi="pt_PT"/>
        </w:rPr>
        <w:t>Quando eles chegaram a Tessalônica, Paulo foi para a sinagoga judaica primeiro, como era seu costume. Ele falou com os judeus das Escrituras e explicou as profecias sobre o Cristo. Ele provou que o Cristo precisava morrer e ressuscitar para a vida. Então ele proclamou: “Esse Jesus sobre quem estou contando a vocês é o Cristo”. Alguns dos judeus creram em sua mensagem, como fazia um grande número de gregos que creram em Deus e muitas mulheres importantes.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se sente?” Você pode ouvir coisas como:</w:t>
      </w:r>
    </w:p>
    <w:p>
      <w:pPr>
        <w:pStyle w:val="ListBullet"/>
        <w:spacing w:line="240" w:lineRule="auto"/>
        <w:ind w:left="720"/>
      </w:pPr>
      <w:r>
        <w:rPr>
          <w:lang w:val="pt_PT" w:bidi="pt_PT"/>
        </w:rPr>
      </w:r>
      <w:r>
        <w:rPr>
          <w:lang w:val="pt_PT" w:bidi="pt_PT"/>
        </w:rPr>
        <w:t>Pergunte aos atores que interpretam os novos crentes em Jesus: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os judeus que não creram na mensagem de Paulo ficaram invejosos de que aqueles que seguiam eles estão agora seguindo Paulo e Silas. Então eles reuniram alguns causadores de problemas do mercado para formar uma multidão e começaram um motim na cidade.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invejosos: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judeus foram para a casa de Jasão, que era um crente, procurando Paulo e Silas. Eles forçaram seu caminho para entrar, mas não encontraram Paulo e Silas lá. Eles fizeram Jasão e alguns outros crentes que estavam na casa vir com eles para ficar diante do conselho da cidade.</w:t>
      </w:r>
    </w:p>
    <w:p>
      <w:pPr/>
      <w:r>
        <w:rPr>
          <w:lang w:val="pt_PT" w:bidi="pt_PT"/>
        </w:rPr>
      </w:r>
      <w:r>
        <w:rPr>
          <w:lang w:val="pt_PT" w:bidi="pt_PT"/>
        </w:rPr>
        <w:t>Quando todos eles chegaram à frente dos líderes da cidade, os judeus estavam gritando falsas acusações contra Paulo, Silas e Jasão: “Esses homens que têm virado o mundo de cabeça para baixo vieram aqui também, e Jasão os recebeu, e todos eles estão agindo contra os decretos de César, dizendo que há outro rei,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Jasão e os outros crentes: “Como vocês se sentem?” Você pode ouvir coisas como: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funcionários da cidade e as pessoas presentes com eles ficaram alarmados sobre as acusações. Eles fizeram Jasão pagar a eles dinheiro como garantia e deixaram ele e os outros irem.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as autoridades da cidade: “Como vocês se sentem?” Você pode ouvir coisas como: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Silas viajaram pelas cidades de Anfípolis e Apolônia e chegaram à cidade de Tessalônica. </w:t>
      </w:r>
      <w:r>
        <w:rPr>
          <w:b/>
          <w:lang w:val="pt_PT" w:bidi="pt_PT"/>
        </w:rPr>
        <w:t>Anfípolis</w:t>
      </w:r>
      <w:r>
        <w:rPr>
          <w:lang w:val="pt_PT" w:bidi="pt_PT"/>
        </w:rPr>
        <w:t xml:space="preserve"> e </w:t>
      </w:r>
      <w:r>
        <w:rPr>
          <w:b/>
          <w:lang w:val="pt_PT" w:bidi="pt_PT"/>
        </w:rPr>
        <w:t>Apolônia</w:t>
      </w:r>
      <w:r>
        <w:rPr>
          <w:lang w:val="pt_PT" w:bidi="pt_PT"/>
        </w:rPr>
        <w:t xml:space="preserve"> são cidades na Macedônia perto da costa do Egeu. Apolônia estava a 50 quilômetros a sudoeste de Anfípolis e 55 quilômetros a leste de Tessalônica. </w:t>
      </w:r>
      <w:r>
        <w:rPr>
          <w:b/>
          <w:lang w:val="pt_PT" w:bidi="pt_PT"/>
        </w:rPr>
        <w:t>Tessalônica</w:t>
      </w:r>
      <w:r>
        <w:rPr>
          <w:lang w:val="pt_PT" w:bidi="pt_PT"/>
        </w:rPr>
        <w:t xml:space="preserve"> era uma das cidades mais importantes no Império Romano e a capital da Macedônia, que era parte do Império Romano. Tessalônica tinha um enorme porto no Mar Egeu e estava em uma importante rota de comércio. Tinha entre 20.000 e 100.000 habitantes.</w:t>
      </w:r>
    </w:p>
    <w:p>
      <w:pPr/>
      <w:r>
        <w:rPr>
          <w:lang w:val="pt_PT" w:bidi="pt_PT"/>
        </w:rPr>
      </w:r>
      <w:r>
        <w:rPr>
          <w:lang w:val="pt_PT" w:bidi="pt_PT"/>
        </w:rPr>
        <w:t xml:space="preserve">Pare aqui e mostre à equipe de tradução um mapa da </w:t>
      </w:r>
      <w:r>
        <w:rPr>
          <w:b/>
          <w:lang w:val="pt_PT" w:bidi="pt_PT"/>
        </w:rPr>
        <w:t>jornada de Paulo e Silas de Filipos para Tessalônica por Anfípolis e Apolônia</w:t>
      </w:r>
      <w:r>
        <w:rPr>
          <w:lang w:val="pt_PT" w:bidi="pt_PT"/>
        </w:rPr>
        <w:t>.</w:t>
      </w:r>
    </w:p>
    <w:p>
      <w:pPr/>
      <w:r>
        <w:rPr>
          <w:lang w:val="pt_PT" w:bidi="pt_PT"/>
        </w:rPr>
      </w:r>
      <w:r>
        <w:rPr>
          <w:lang w:val="pt_PT" w:bidi="pt_PT"/>
        </w:rPr>
        <w:t xml:space="preserve">Quando Paulo e Silas chegaram a Tessalônica, Paulo foi para a </w:t>
      </w:r>
      <w:r>
        <w:rPr>
          <w:lang w:val="pt_PT" w:bidi="pt_PT"/>
        </w:rPr>
        <w:t>sinagoga</w:t>
      </w:r>
      <w:r>
        <w:rPr>
          <w:lang w:val="pt_PT" w:bidi="pt_PT"/>
        </w:rPr>
        <w:t xml:space="preserve"> dos </w:t>
      </w:r>
      <w:r>
        <w:rPr>
          <w:lang w:val="pt_PT" w:bidi="pt_PT"/>
        </w:rPr>
        <w:t>judeus</w:t>
      </w:r>
      <w:r>
        <w:rPr>
          <w:lang w:val="pt_PT" w:bidi="pt_PT"/>
        </w:rPr>
        <w:t xml:space="preserve"> primeiro. Lembrem-se de usar as mesmas palavras que vocês usaram anteriormente para </w:t>
      </w:r>
      <w:r>
        <w:rPr>
          <w:b/>
          <w:lang w:val="pt_PT" w:bidi="pt_PT"/>
        </w:rPr>
        <w:t>sinagoga</w:t>
      </w:r>
      <w:r>
        <w:rPr>
          <w:lang w:val="pt_PT" w:bidi="pt_PT"/>
        </w:rPr>
        <w:t xml:space="preserve"> e para os </w:t>
      </w:r>
      <w:r>
        <w:rPr>
          <w:b/>
          <w:lang w:val="pt_PT" w:bidi="pt_PT"/>
        </w:rPr>
        <w:t>judeus</w:t>
      </w:r>
      <w:r>
        <w:rPr>
          <w:lang w:val="pt_PT" w:bidi="pt_PT"/>
        </w:rPr>
        <w:t>. Definições completas dessas palavras podem ser encontradas no Glossário Mestre.</w:t>
      </w:r>
    </w:p>
    <w:p>
      <w:pPr/>
      <w:r>
        <w:rPr>
          <w:lang w:val="pt_PT" w:bidi="pt_PT"/>
        </w:rPr>
      </w:r>
      <w:r>
        <w:rPr>
          <w:lang w:val="pt_PT" w:bidi="pt_PT"/>
        </w:rPr>
        <w:t xml:space="preserve">Pare aqui e mostre à equipe de tradução uma imagem do </w:t>
      </w:r>
      <w:r>
        <w:rPr>
          <w:lang w:val="pt_PT" w:bidi="pt_PT"/>
        </w:rPr>
        <w:t>interior de uma sinagoga judaica do tempo de Jesus</w:t>
      </w:r>
      <w:r>
        <w:rPr>
          <w:lang w:val="pt_PT" w:bidi="pt_PT"/>
        </w:rPr>
        <w:t>.</w:t>
      </w:r>
    </w:p>
    <w:p>
      <w:pPr/>
      <w:r>
        <w:rPr>
          <w:lang w:val="pt_PT" w:bidi="pt_PT"/>
        </w:rPr>
      </w:r>
      <w:r>
        <w:rPr>
          <w:lang w:val="pt_PT" w:bidi="pt_PT"/>
        </w:rPr>
        <w:t xml:space="preserve">Paulo foi para a sinagoga em três </w:t>
      </w:r>
      <w:r>
        <w:rPr>
          <w:b/>
          <w:lang w:val="pt_PT" w:bidi="pt_PT"/>
        </w:rPr>
        <w:t>sábados</w:t>
      </w:r>
      <w:r>
        <w:rPr>
          <w:lang w:val="pt_PT" w:bidi="pt_PT"/>
        </w:rPr>
        <w:t xml:space="preserve">. Lembrem-se de usar as mesmas palavras que vocês usaram anteriormente para sábado. Uma definição completa de </w:t>
      </w:r>
      <w:r>
        <w:rPr>
          <w:lang w:val="pt_PT" w:bidi="pt_PT"/>
        </w:rPr>
        <w:t>sábado</w:t>
      </w:r>
      <w:r>
        <w:rPr>
          <w:lang w:val="pt_PT" w:bidi="pt_PT"/>
        </w:rPr>
        <w:t xml:space="preserve"> pode ser encontrada no Glossário Mestre.</w:t>
      </w:r>
    </w:p>
    <w:p>
      <w:pPr/>
      <w:r>
        <w:rPr>
          <w:lang w:val="pt_PT" w:bidi="pt_PT"/>
        </w:rPr>
      </w:r>
      <w:r>
        <w:rPr>
          <w:lang w:val="pt_PT" w:bidi="pt_PT"/>
        </w:rPr>
        <w:t xml:space="preserve">Quando Paulo estava na sinagoga, discutiu o significado das </w:t>
      </w:r>
      <w:r>
        <w:rPr>
          <w:b/>
          <w:lang w:val="pt_PT" w:bidi="pt_PT"/>
        </w:rPr>
        <w:t>Escrituras</w:t>
      </w:r>
      <w:r>
        <w:rPr>
          <w:lang w:val="pt_PT" w:bidi="pt_PT"/>
        </w:rPr>
        <w:t xml:space="preserve"> com os judeus. Lembrem-se de usar as mesmas palavras que vocês usaram anteriormente para Escrituras. Uma definição completa de </w:t>
      </w:r>
      <w:r>
        <w:rPr>
          <w:lang w:val="pt_PT" w:bidi="pt_PT"/>
        </w:rPr>
        <w:t>Escrituras</w:t>
      </w:r>
      <w:r>
        <w:rPr>
          <w:lang w:val="pt_PT" w:bidi="pt_PT"/>
        </w:rPr>
        <w:t xml:space="preserve"> pode ser encontrada no Glossário Mestre.</w:t>
      </w:r>
    </w:p>
    <w:p>
      <w:pPr/>
      <w:r>
        <w:rPr>
          <w:lang w:val="pt_PT" w:bidi="pt_PT"/>
        </w:rPr>
      </w:r>
      <w:r>
        <w:rPr>
          <w:lang w:val="pt_PT" w:bidi="pt_PT"/>
        </w:rPr>
        <w:t xml:space="preserve">Paulo disse aos judeus: “Esse Jesus, que proclamo a vocês, é o Cristo”. </w:t>
      </w:r>
      <w:r>
        <w:rPr>
          <w:b/>
          <w:lang w:val="pt_PT" w:bidi="pt_PT"/>
        </w:rPr>
        <w:t>Cristo</w:t>
      </w:r>
      <w:r>
        <w:rPr>
          <w:lang w:val="pt_PT" w:bidi="pt_PT"/>
        </w:rPr>
        <w:t xml:space="preserve"> é a palavra grega para a palavra hebraica “Messias”. Significa alguém que Deus ungiu, ou nomeou para uma tarefa especial. No Antigo Testamento, os profetas, os sacerdotes e os reis eram todos ungidos para tarefas especiais. Jesus é todas essas coisas. Lembrem-se de usar as mesmas palavras que vocês usaram anteriormente para Cristo. Uma definição completa de </w:t>
      </w:r>
      <w:r>
        <w:rPr>
          <w:lang w:val="pt_PT" w:bidi="pt_PT"/>
        </w:rPr>
        <w:t>Cristo</w:t>
      </w:r>
      <w:r>
        <w:rPr>
          <w:lang w:val="pt_PT" w:bidi="pt_PT"/>
        </w:rPr>
        <w:t xml:space="preserve"> pode ser encontrada no Glossário Mestre.</w:t>
      </w:r>
    </w:p>
    <w:p>
      <w:pPr/>
      <w:r>
        <w:rPr>
          <w:lang w:val="pt_PT" w:bidi="pt_PT"/>
        </w:rPr>
      </w:r>
      <w:r>
        <w:rPr>
          <w:lang w:val="pt_PT" w:bidi="pt_PT"/>
        </w:rPr>
        <w:t xml:space="preserve">Alguns judeus, um grande número de gregos tementes a Deus, e mulheres importantes creram na mensagem de Paulo. </w:t>
      </w:r>
      <w:r>
        <w:rPr>
          <w:b/>
          <w:lang w:val="pt_PT" w:bidi="pt_PT"/>
        </w:rPr>
        <w:t>Gregos</w:t>
      </w:r>
      <w:r>
        <w:rPr>
          <w:lang w:val="pt_PT" w:bidi="pt_PT"/>
        </w:rPr>
        <w:t xml:space="preserve"> se refere aqui a pessoas que não eram judeus. Uma definição completa de </w:t>
      </w:r>
      <w:r>
        <w:rPr>
          <w:lang w:val="pt_PT" w:bidi="pt_PT"/>
        </w:rPr>
        <w:t>gregos</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17:10–15</w:t>
      </w:r>
      <w:r>
        <w:rPr>
          <w:lang w:val="pt_PT" w:bidi="pt_PT"/>
        </w:rPr>
      </w:r>
    </w:p>
    <w:p>
      <w:pPr>
        <w:pStyle w:val="Heading3"/>
      </w:pPr>
      <w:r>
        <w:rPr>
          <w:lang w:val="pt_PT" w:bidi="pt_PT"/>
        </w:rPr>
        <w:t>Ouvir e Sentir</w:t>
      </w:r>
    </w:p>
    <w:p>
      <w:pPr/>
      <w:r>
        <w:rPr>
          <w:lang w:val="pt_PT" w:bidi="pt_PT"/>
        </w:rPr>
      </w:r>
      <w:r>
        <w:rPr>
          <w:lang w:val="pt_PT" w:bidi="pt_PT"/>
        </w:rPr>
        <w:t>Ouçam Atos 17.10–15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50 depois do nascimento de Jesus. Na história anterior, Paulo, Silas e Timóteo foram para Tessalônica, embora Timóteo não tenha sido mencionado. Em Tessalônica, Paulo ensinou as Escrituras aos judeus na sinagoga. Alguns dos judeus acreditaram no que Paulo havia dito sobre Jesus sendo o Cristo, como fez um grande número de gregos, não judeus que adoravam a Deus, e muitas mulheres não judias influentes crentes. No entanto, os judeus que não acreditaram em Paulo ficaram com inveja e agitaram um motim na cidade.</w:t>
      </w:r>
    </w:p>
    <w:p>
      <w:pPr/>
      <w:r>
        <w:rPr>
          <w:lang w:val="pt_PT" w:bidi="pt_PT"/>
        </w:rPr>
      </w:r>
      <w:r>
        <w:rPr>
          <w:lang w:val="pt_PT" w:bidi="pt_PT"/>
        </w:rPr>
        <w:t>Essa história acontece em Bereia, uma pequena cidade macedônica de nenhuma importância particular a cerca de 70 quilômetros a oeste de Tessalônica, provavelmente cerca de um ou dois dias de jornada caminhando. Depois do motim em Tessalônica, assim que ficou escuro, os crentes enviaram Paulo, Silas e Timóteo para Bereia. Paulo não havia planejado originalmente ir para Bereia para pregar o evangelho, mas tinha que ir para lá para se manter seguro dos judeus. Como Bereia estava fora da estrada principal, seria mais difícil para os judeus encontrá-los.</w:t>
      </w:r>
    </w:p>
    <w:p>
      <w:pPr/>
      <w:r>
        <w:rPr>
          <w:lang w:val="pt_PT" w:bidi="pt_PT"/>
        </w:rPr>
      </w:r>
      <w:r>
        <w:rPr>
          <w:lang w:val="pt_PT" w:bidi="pt_PT"/>
        </w:rPr>
        <w:t xml:space="preserve">Pare aqui e mostre à equipe de tradução um mapa da </w:t>
      </w:r>
      <w:r>
        <w:rPr>
          <w:lang w:val="pt_PT" w:bidi="pt_PT"/>
        </w:rPr>
        <w:t>jornada de Paulo e Silas de Tessalônica para Bereia</w:t>
      </w:r>
      <w:r>
        <w:rPr>
          <w:lang w:val="pt_PT" w:bidi="pt_PT"/>
        </w:rPr>
        <w:t>.</w:t>
      </w:r>
    </w:p>
    <w:p>
      <w:pPr/>
      <w:r>
        <w:rPr>
          <w:lang w:val="pt_PT" w:bidi="pt_PT"/>
        </w:rPr>
      </w:r>
      <w:r>
        <w:rPr>
          <w:lang w:val="pt_PT" w:bidi="pt_PT"/>
        </w:rPr>
        <w:t>Assim que eles chegaram a Bereia, Paulo e Silas começaram a ir para uma sinagoga, o lugar judaico de oração, como era o costume de Paulo. Ele queria contar às pessoas judias primeiro sobre Jesus. Então ele contaria aos não judeus sobre Jesus.</w:t>
      </w:r>
    </w:p>
    <w:p>
      <w:pPr/>
      <w:r>
        <w:rPr>
          <w:lang w:val="pt_PT" w:bidi="pt_PT"/>
        </w:rPr>
      </w:r>
      <w:r>
        <w:rPr>
          <w:lang w:val="pt_PT" w:bidi="pt_PT"/>
        </w:rPr>
        <w:t>Os judeus em Bereia estavam mais dispostos a ouvir e tinham corações melhores do que os judeus em Tessalônica. Eles estavam felizes por ouvir a palavra de Deus, ou a mensagem das boas novas sobre Jesus. Eles leram cuidadosamente, e provavelmente discutiram o significado dessas Escrituras diariamente para ver se eles concordam com o que Paulo disse que isso significava.</w:t>
      </w:r>
    </w:p>
    <w:p>
      <w:pPr/>
      <w:r>
        <w:rPr>
          <w:lang w:val="pt_PT" w:bidi="pt_PT"/>
        </w:rPr>
      </w:r>
      <w:r>
        <w:rPr>
          <w:lang w:val="pt_PT" w:bidi="pt_PT"/>
        </w:rPr>
        <w:t>Pare aqui e discuta com a equipe de tradução que maneiras as pessoas em sua cultura usam para verificar se um novo ensinamento sobre um assunto importante ou uma notícia é verdadeira.</w:t>
      </w:r>
    </w:p>
    <w:p>
      <w:pPr/>
      <w:r>
        <w:rPr>
          <w:lang w:val="pt_PT" w:bidi="pt_PT"/>
        </w:rPr>
      </w:r>
      <w:r>
        <w:rPr>
          <w:lang w:val="pt_PT" w:bidi="pt_PT"/>
        </w:rPr>
        <w:t>Como resultado de ouvir a mensagem das Escrituras ensinadas por Paulo e verificar as Escrituras, muitos dos judeus creram que Jesus era o Cristo, o salvador prometido. Havia também “não poucos”, o que significa muitas mulheres gregas de alto status social e homens gregos, que creram que Jesus era o Cristo. “Grego” aqui se refere a não judeus que adoravam a Deus.</w:t>
      </w:r>
    </w:p>
    <w:p>
      <w:pPr/>
      <w:r>
        <w:rPr>
          <w:lang w:val="pt_PT" w:bidi="pt_PT"/>
        </w:rPr>
      </w:r>
      <w:r>
        <w:rPr>
          <w:lang w:val="pt_PT" w:bidi="pt_PT"/>
        </w:rPr>
        <w:t>Quando os judeus que se opuseram a Paulo em Tessalônica ouviram que Paulo anunciou as boas novas sobre Jesus sendo o Cristo às pessoas em Bereia, eles viajaram para Bereia com uma intenção maligna. Eles agitaram as pessoas na cidade para deixá-las iradas com Paulo e os crentes.</w:t>
      </w:r>
    </w:p>
    <w:p>
      <w:pPr/>
      <w:r>
        <w:rPr>
          <w:lang w:val="pt_PT" w:bidi="pt_PT"/>
        </w:rPr>
      </w:r>
      <w:r>
        <w:rPr>
          <w:lang w:val="pt_PT" w:bidi="pt_PT"/>
        </w:rPr>
        <w:t>Quando isso aconteceu, os crentes em Bereia levaram imediatamente Paulo para longe da costa do Mar Egeu. Eles teriam ido para uma cidade na costa que ficava a cerca de 50 quilômetros de distância de Bereia. Teria levado cerca de um dia caminhando. Silas e Timóteo não foram com ele e ficaram para trás em Bereia. Os crentes provavelmente queriam que Paulo saísse o mais rápido possível para sua segurança. Mesmo que a história não diga que Timóteo havia chegado com Paulo e Silas em Bereia, sabemos que ele estava com eles também como a história o menciona aqui.</w:t>
      </w:r>
    </w:p>
    <w:p>
      <w:pPr/>
      <w:r>
        <w:rPr>
          <w:lang w:val="pt_PT" w:bidi="pt_PT"/>
        </w:rPr>
      </w:r>
      <w:r>
        <w:rPr>
          <w:lang w:val="pt_PT" w:bidi="pt_PT"/>
        </w:rPr>
        <w:t>Os homens de Bereia que estavam acompanhando Paulo foram com ele para longe em Atenas, uma cidade costeira no Mar Egeu. Era uma cidade famosa naquele momento e uma cidade importante para arte e ciência grega. Paulo e seus companheiros podem ter ido para Atenas de navio ou por estrada. Era uma viagem de mais ou menos 500 quilômetros pelo mar. Isso levaria três a seis dias em bom tempo. A viagem por estrada para Atenas foi cerca de 450 quilômetros. Isso levaria sete a doze dias caminhando.</w:t>
      </w:r>
    </w:p>
    <w:p>
      <w:pPr/>
      <w:r>
        <w:rPr>
          <w:lang w:val="pt_PT" w:bidi="pt_PT"/>
        </w:rPr>
      </w:r>
      <w:r>
        <w:rPr>
          <w:lang w:val="pt_PT" w:bidi="pt_PT"/>
        </w:rPr>
        <w:t xml:space="preserve">Pare aqui e mostre à equipe de tradução um mapa da </w:t>
      </w:r>
      <w:r>
        <w:rPr>
          <w:lang w:val="pt_PT" w:bidi="pt_PT"/>
        </w:rPr>
        <w:t>jornada de Paulo de Bereia para Atenas pelo mar</w:t>
      </w:r>
      <w:r>
        <w:rPr>
          <w:lang w:val="pt_PT" w:bidi="pt_PT"/>
        </w:rPr>
        <w:t>.</w:t>
      </w:r>
    </w:p>
    <w:p>
      <w:pPr/>
      <w:r>
        <w:rPr>
          <w:lang w:val="pt_PT" w:bidi="pt_PT"/>
        </w:rPr>
      </w:r>
      <w:r>
        <w:rPr>
          <w:lang w:val="pt_PT" w:bidi="pt_PT"/>
        </w:rPr>
        <w:t>Ao chegar a Atenas, Paulo instruiu os crentes de Bereia a ordenar que Silas e Timóteo se juntassem a ele o mais rápido possível, e os homens partiram de volta para Bereia. Paulo não havia planejado originalmente ir para Atenas para compartilhar as boas novas sobre Jesus, mas tinha que viajar para lá para se manter seguro dos judeus de Tessalônica. Ele queria que Silas e Timóteo se juntassem a ele o mais rápido possível, para que eles pudessem continuar sua jornada para compartilhar a mensagem de Jesus.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sete cenas.</w:t>
      </w:r>
    </w:p>
    <w:p>
      <w:pPr/>
      <w:r>
        <w:rPr>
          <w:lang w:val="pt_PT" w:bidi="pt_PT"/>
        </w:rPr>
      </w:r>
      <w:r>
        <w:rPr>
          <w:b/>
          <w:lang w:val="pt_PT" w:bidi="pt_PT"/>
        </w:rPr>
        <w:t>Primeira cena:</w:t>
      </w:r>
      <w:r>
        <w:rPr>
          <w:lang w:val="pt_PT" w:bidi="pt_PT"/>
        </w:rPr>
        <w:t xml:space="preserve"> Os crentes enviam urgentemente Paulo, Silas e Timóteo na noite de Tessalônica para Bereia.</w:t>
      </w:r>
    </w:p>
    <w:p>
      <w:pPr/>
      <w:r>
        <w:rPr>
          <w:lang w:val="pt_PT" w:bidi="pt_PT"/>
        </w:rPr>
      </w:r>
      <w:r>
        <w:rPr>
          <w:b/>
          <w:lang w:val="pt_PT" w:bidi="pt_PT"/>
        </w:rPr>
        <w:t>Segunda cena:</w:t>
      </w:r>
      <w:r>
        <w:rPr>
          <w:lang w:val="pt_PT" w:bidi="pt_PT"/>
        </w:rPr>
        <w:t xml:space="preserve"> Paulo e Silas começam a participar da sinagoga dos judeus em Bereia.</w:t>
      </w:r>
    </w:p>
    <w:p>
      <w:pPr/>
      <w:r>
        <w:rPr>
          <w:lang w:val="pt_PT" w:bidi="pt_PT"/>
        </w:rPr>
      </w:r>
      <w:r>
        <w:rPr>
          <w:b/>
          <w:lang w:val="pt_PT" w:bidi="pt_PT"/>
        </w:rPr>
        <w:t>Terceira cena:</w:t>
      </w:r>
      <w:r>
        <w:rPr>
          <w:lang w:val="pt_PT" w:bidi="pt_PT"/>
        </w:rPr>
        <w:t xml:space="preserve"> Os judeus em Bereia recebem muito ansiosamente o ensinamento de Paulo das Escrituras sobre Jesus sendo o Cristo e estudam cuidadosamente as Escrituras diariamente para verificar que o que Paulo ensinou era verdadeiro.</w:t>
      </w:r>
    </w:p>
    <w:p>
      <w:pPr/>
      <w:r>
        <w:rPr>
          <w:lang w:val="pt_PT" w:bidi="pt_PT"/>
        </w:rPr>
      </w:r>
      <w:r>
        <w:rPr>
          <w:b/>
          <w:lang w:val="pt_PT" w:bidi="pt_PT"/>
        </w:rPr>
        <w:t>Quarta cena:</w:t>
      </w:r>
      <w:r>
        <w:rPr>
          <w:lang w:val="pt_PT" w:bidi="pt_PT"/>
        </w:rPr>
        <w:t xml:space="preserve"> Muitos dos judeus, bem como muitas mulheres não judias de alta posição e homens não judeus creram no ensinamento sobre Jesus sendo o Cristo.</w:t>
      </w:r>
    </w:p>
    <w:p>
      <w:pPr/>
      <w:r>
        <w:rPr>
          <w:lang w:val="pt_PT" w:bidi="pt_PT"/>
        </w:rPr>
      </w:r>
      <w:r>
        <w:rPr>
          <w:b/>
          <w:lang w:val="pt_PT" w:bidi="pt_PT"/>
        </w:rPr>
        <w:t>Quinta cena:</w:t>
      </w:r>
      <w:r>
        <w:rPr>
          <w:lang w:val="pt_PT" w:bidi="pt_PT"/>
        </w:rPr>
        <w:t xml:space="preserve"> Os judeus de Tessalônica que não creram no ensinamento de Paulo sobre Jesus descobrem que Paulo está ensinando a mesma mensagem às pessoas em Bereia. Eles vêm para Bereia e agitam a multidão contra Paulo e os crentes.</w:t>
      </w:r>
    </w:p>
    <w:p>
      <w:pPr/>
      <w:r>
        <w:rPr>
          <w:lang w:val="pt_PT" w:bidi="pt_PT"/>
        </w:rPr>
      </w:r>
      <w:r>
        <w:rPr>
          <w:b/>
          <w:lang w:val="pt_PT" w:bidi="pt_PT"/>
        </w:rPr>
        <w:t>Sexta cena:</w:t>
      </w:r>
      <w:r>
        <w:rPr>
          <w:lang w:val="pt_PT" w:bidi="pt_PT"/>
        </w:rPr>
        <w:t xml:space="preserve"> Os crentes de Bereia enviaram imediatamente Paulo para a costa do Mar Egeu, enquanto Silas e Timóteo permaneceram em Bereia.</w:t>
      </w:r>
    </w:p>
    <w:p>
      <w:pPr/>
      <w:r>
        <w:rPr>
          <w:lang w:val="pt_PT" w:bidi="pt_PT"/>
        </w:rPr>
      </w:r>
      <w:r>
        <w:rPr>
          <w:b/>
          <w:lang w:val="pt_PT" w:bidi="pt_PT"/>
        </w:rPr>
        <w:t>Sétima cena:</w:t>
      </w:r>
      <w:r>
        <w:rPr>
          <w:lang w:val="pt_PT" w:bidi="pt_PT"/>
        </w:rPr>
        <w:t xml:space="preserve"> Paulo e alguns crentes de Bereia que o acompanharam chegam a Atenas. Paulo pede a eles para ordenar que Silas e Timóteo se juntem a ele o mais rápido possível e os crentes saiam para Bereia.</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Homens crentes em Tessalônica (“os irmãos”)</w:t>
      </w:r>
    </w:p>
    <w:p>
      <w:pPr>
        <w:pStyle w:val="ListBullet"/>
        <w:spacing w:line="240" w:lineRule="auto"/>
        <w:ind w:left="720"/>
      </w:pPr>
      <w:r>
        <w:rPr>
          <w:lang w:val="pt_PT" w:bidi="pt_PT"/>
        </w:rPr>
      </w:r>
      <w:r>
        <w:rPr>
          <w:lang w:val="pt_PT" w:bidi="pt_PT"/>
        </w:rPr>
        <w:t>Paulo e Silas</w:t>
      </w:r>
    </w:p>
    <w:p>
      <w:pPr>
        <w:pStyle w:val="ListBullet"/>
        <w:spacing w:line="240" w:lineRule="auto"/>
        <w:ind w:left="720"/>
      </w:pPr>
      <w:r>
        <w:rPr>
          <w:lang w:val="pt_PT" w:bidi="pt_PT"/>
        </w:rPr>
      </w:r>
      <w:r>
        <w:rPr>
          <w:lang w:val="pt_PT" w:bidi="pt_PT"/>
        </w:rPr>
        <w:t>Judeus participando da sinagoga em Bereia</w:t>
      </w:r>
    </w:p>
    <w:p>
      <w:pPr>
        <w:pStyle w:val="ListBullet"/>
        <w:spacing w:line="240" w:lineRule="auto"/>
        <w:ind w:left="720"/>
      </w:pPr>
      <w:r>
        <w:rPr>
          <w:lang w:val="pt_PT" w:bidi="pt_PT"/>
        </w:rPr>
      </w:r>
      <w:r>
        <w:rPr>
          <w:lang w:val="pt_PT" w:bidi="pt_PT"/>
        </w:rPr>
        <w:t>Mulheres crentes não judias de alta posição social de Bereia</w:t>
      </w:r>
    </w:p>
    <w:p>
      <w:pPr>
        <w:pStyle w:val="ListBullet"/>
        <w:spacing w:line="240" w:lineRule="auto"/>
        <w:ind w:left="720"/>
      </w:pPr>
      <w:r>
        <w:rPr>
          <w:lang w:val="pt_PT" w:bidi="pt_PT"/>
        </w:rPr>
      </w:r>
      <w:r>
        <w:rPr>
          <w:lang w:val="pt_PT" w:bidi="pt_PT"/>
        </w:rPr>
        <w:t>Homens crentes não judeus de Bereia</w:t>
      </w:r>
    </w:p>
    <w:p>
      <w:pPr>
        <w:pStyle w:val="ListBullet"/>
        <w:spacing w:line="240" w:lineRule="auto"/>
        <w:ind w:left="720"/>
      </w:pPr>
      <w:r>
        <w:rPr>
          <w:lang w:val="pt_PT" w:bidi="pt_PT"/>
        </w:rPr>
      </w:r>
      <w:r>
        <w:rPr>
          <w:lang w:val="pt_PT" w:bidi="pt_PT"/>
        </w:rPr>
        <w:t>Judeus de Tessalônica que não creram na mensagem de Paulo sobre Jesus</w:t>
      </w:r>
    </w:p>
    <w:p>
      <w:pPr>
        <w:pStyle w:val="ListBullet"/>
        <w:spacing w:line="240" w:lineRule="auto"/>
        <w:ind w:left="720"/>
      </w:pPr>
      <w:r>
        <w:rPr>
          <w:lang w:val="pt_PT" w:bidi="pt_PT"/>
        </w:rPr>
      </w:r>
      <w:r>
        <w:rPr>
          <w:lang w:val="pt_PT" w:bidi="pt_PT"/>
        </w:rPr>
        <w:t>Multidões de Bereia que os judeus de Tessalônica agitaram</w:t>
      </w:r>
    </w:p>
    <w:p>
      <w:pPr>
        <w:pStyle w:val="ListBullet"/>
        <w:spacing w:line="240" w:lineRule="auto"/>
        <w:ind w:left="720"/>
      </w:pPr>
      <w:r>
        <w:rPr>
          <w:lang w:val="pt_PT" w:bidi="pt_PT"/>
        </w:rPr>
      </w:r>
      <w:r>
        <w:rPr>
          <w:lang w:val="pt_PT" w:bidi="pt_PT"/>
        </w:rPr>
        <w:t>Crentes de Bereia acompanhando Paulo para Atenas</w:t>
      </w:r>
    </w:p>
    <w:p>
      <w:pPr>
        <w:pStyle w:val="ListBullet"/>
        <w:spacing w:line="240" w:lineRule="auto"/>
        <w:ind w:left="720"/>
      </w:pPr>
      <w:r>
        <w:rPr>
          <w:lang w:val="pt_PT" w:bidi="pt_PT"/>
        </w:rPr>
      </w:r>
      <w:r>
        <w:rPr>
          <w:lang w:val="pt_PT" w:bidi="pt_PT"/>
        </w:rPr>
        <w:t>Timóteo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Depois dos motins em Tessalônica, os crentes enviaram imediatamente Paulo e Silas para longe para uma cidade próxima de Bereia. Bereia era uma cidade macedônica a cerca de 70 quilômetros a oeste de Tessalônica. É importante observar a urgência com a qual os crentes agiram. Eles não perderam nenhum tempo, enquanto eles perceberam o perigo que Paulo e Silas enfrentaram dos judeus irados. Paulo e Silas foram enviados na noite — provavelmente para que ninguém pudesse vê-los na escuridão. A jornada provavelmente levou um ou dois dias caminhando.</w:t>
      </w:r>
    </w:p>
    <w:p>
      <w:pPr/>
      <w:r>
        <w:rPr>
          <w:lang w:val="pt_PT" w:bidi="pt_PT"/>
        </w:rPr>
      </w:r>
      <w:r>
        <w:rPr>
          <w:lang w:val="pt_PT" w:bidi="pt_PT"/>
        </w:rPr>
        <w:t xml:space="preserve">Pare aqui e mostre à equipe de tradução um mapa da </w:t>
      </w:r>
      <w:r>
        <w:rPr>
          <w:lang w:val="pt_PT" w:bidi="pt_PT"/>
        </w:rPr>
        <w:t>jornada de Paulo e Silas de Tessalônica para Bereia</w:t>
      </w:r>
      <w:r>
        <w:rPr>
          <w:lang w:val="pt_PT" w:bidi="pt_PT"/>
        </w:rPr>
        <w:t>.</w:t>
      </w:r>
    </w:p>
    <w:p>
      <w:pPr/>
      <w:r>
        <w:rPr>
          <w:lang w:val="pt_PT" w:bidi="pt_PT"/>
        </w:rPr>
      </w:r>
      <w:r>
        <w:rPr>
          <w:lang w:val="pt_PT" w:bidi="pt_PT"/>
        </w:rPr>
        <w:t>Assim que Paulo e Silas chegaram a Bereia, eles começaram a ir para uma sinagoga, como era o costume de Paulo. Eles provavelmente foram no primeiro dia de sábado depois de sua chegada à cidade e continuaram indo cada sábado, que era um dia judaico de oração e adoração. Quando ensinava na sinagoga, Paulo provavelmente estava no meio da sala principal segurando os rolos das Escrituras judaicas, ou escritos religiosos sobre suas profecias e leis. Os judeus provavelmente estavam sentados em bancos de pedra construídos nas paredes da sinagoga. Paulo teria explicado o significado de certas profecias nas Escrituras e mostrou aos judeus que era necessário que o Cristo, o salvador prometido que Deus enviou, sofresse e morresse, e ressuscitasse para a vida. Paulo teria tentado convencer os judeus que Jesus era o Cristo.</w:t>
      </w:r>
    </w:p>
    <w:p>
      <w:pPr/>
      <w:r>
        <w:rPr>
          <w:lang w:val="pt_PT" w:bidi="pt_PT"/>
        </w:rPr>
      </w:r>
      <w:r>
        <w:rPr>
          <w:lang w:val="pt_PT" w:bidi="pt_PT"/>
        </w:rPr>
        <w:t>Os judeus em Bereia eram mais honrados do que aqueles em Tessalônica e eles estavam ansiosos para ouvir o ensinamento de Paulo das Escrituras. É importante observar que eles não apenas ouviram Paulo, mas eles também estudaram as Escrituras diligentemente todos os dias por si mesmos. Eles estavam examinando as Escrituras para ver se elas realmente apontavam para a morte e ressurreição do Cristo como Paulo alegou Paulo pode ter estado com eles, ensinando eles mesmo em dias de sábado.</w:t>
      </w:r>
    </w:p>
    <w:p>
      <w:pPr/>
      <w:r>
        <w:rPr>
          <w:lang w:val="pt_PT" w:bidi="pt_PT"/>
        </w:rPr>
      </w:r>
      <w:r>
        <w:rPr>
          <w:lang w:val="pt_PT" w:bidi="pt_PT"/>
        </w:rPr>
        <w:t>Muitos judeus creram em Jesus sendo o Cristo. É importante observar que sua crença era um resultado de ouvir Paulo ensinando as Escrituras e seu próprio estudo diligente das Escrituras para verificar se o que Paulo estava ensinando era a verdade. Além disso, numerosas mulheres não judias de alto status, que adoravam a Deus, creram em Jesus como seu salvador. Assim fizeram muitos homens crentes não judeus.</w:t>
      </w:r>
    </w:p>
    <w:p>
      <w:pPr/>
      <w:r>
        <w:rPr>
          <w:lang w:val="pt_PT" w:bidi="pt_PT"/>
        </w:rPr>
      </w:r>
      <w:r>
        <w:rPr>
          <w:lang w:val="pt_PT" w:bidi="pt_PT"/>
        </w:rPr>
        <w:t>Mas quando os judeus de Tessalônica que não creram no ensinamento de Paulo ouviram que Paulo estava ensinando as boas novas sobre Jesus sendo o Cristo às pessoas de Bereia, eles desceram para Bereia. Eles provavelmente eram os mesmos judeus que fizeram as pessoas se revoltarem contra os crentes em Tessalônica. Eles estavam com inveja de Paulo e Silas e então eles agitaram a multidão para fazer eles se sentirem irados com os crentes.</w:t>
      </w:r>
    </w:p>
    <w:p>
      <w:pPr/>
      <w:r>
        <w:rPr>
          <w:lang w:val="pt_PT" w:bidi="pt_PT"/>
        </w:rPr>
      </w:r>
      <w:r>
        <w:rPr>
          <w:lang w:val="pt_PT" w:bidi="pt_PT"/>
        </w:rPr>
        <w:t>Quando isso aconteceu, os crentes em Bereia enviaram imediatamente Paulo para longe da costa do Mar Egeu. É importante observar a urgência com a qual os crentes removeram Paulo dessa situação perigosa. Silas e Timóteo ficaram para trás em Bereia. Os crentes que foram com Paulo fizeram planos adicionais uma vez que eles chegaram a uma cidade na costa.</w:t>
      </w:r>
    </w:p>
    <w:p>
      <w:pPr/>
      <w:r>
        <w:rPr>
          <w:lang w:val="pt_PT" w:bidi="pt_PT"/>
        </w:rPr>
      </w:r>
      <w:r>
        <w:rPr>
          <w:lang w:val="pt_PT" w:bidi="pt_PT"/>
        </w:rPr>
        <w:t>Os crentes levaram Paulo para a cidade de Atenas, que era cerca de uma viagem de 500 quilômetros de navio. Isso levaria três a seis dias em bom tempo. A viagem por estrada para Atenas foi cerca de 450 quilômetros. Isso levaria sete a doze dias a pé.</w:t>
      </w:r>
    </w:p>
    <w:p>
      <w:pPr/>
      <w:r>
        <w:rPr>
          <w:lang w:val="pt_PT" w:bidi="pt_PT"/>
        </w:rPr>
      </w:r>
      <w:r>
        <w:rPr>
          <w:lang w:val="pt_PT" w:bidi="pt_PT"/>
        </w:rPr>
        <w:t xml:space="preserve">Pare aqui e mostre à equipe de tradução um mapa da </w:t>
      </w:r>
      <w:r>
        <w:rPr>
          <w:lang w:val="pt_PT" w:bidi="pt_PT"/>
        </w:rPr>
        <w:t>jornada de Paulo de Bereia para Atenas pelo mar</w:t>
      </w:r>
      <w:r>
        <w:rPr>
          <w:lang w:val="pt_PT" w:bidi="pt_PT"/>
        </w:rPr>
        <w:t>.</w:t>
      </w:r>
    </w:p>
    <w:p>
      <w:pPr/>
      <w:r>
        <w:rPr>
          <w:lang w:val="pt_PT" w:bidi="pt_PT"/>
        </w:rPr>
      </w:r>
      <w:r>
        <w:rPr>
          <w:lang w:val="pt_PT" w:bidi="pt_PT"/>
        </w:rPr>
        <w:t>Quando eles chegaram a Atenas, Paulo deu aos crentes de Bereia um mandamento urgente para Silas e Timóteo se juntarem a ele o mais rápido possível e os crentes partiram em sua jornada de volta para Bereia.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sete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Homens crentes em Tessalônica (“os irmãos”)</w:t>
      </w:r>
    </w:p>
    <w:p>
      <w:pPr>
        <w:pStyle w:val="ListBullet"/>
        <w:spacing w:line="240" w:lineRule="auto"/>
        <w:ind w:left="720"/>
      </w:pPr>
      <w:r>
        <w:rPr>
          <w:lang w:val="pt_PT" w:bidi="pt_PT"/>
        </w:rPr>
      </w:r>
      <w:r>
        <w:rPr>
          <w:lang w:val="pt_PT" w:bidi="pt_PT"/>
        </w:rPr>
        <w:t>Paulo e Silas</w:t>
      </w:r>
    </w:p>
    <w:p>
      <w:pPr>
        <w:pStyle w:val="ListBullet"/>
        <w:spacing w:line="240" w:lineRule="auto"/>
        <w:ind w:left="720"/>
      </w:pPr>
      <w:r>
        <w:rPr>
          <w:lang w:val="pt_PT" w:bidi="pt_PT"/>
        </w:rPr>
      </w:r>
      <w:r>
        <w:rPr>
          <w:lang w:val="pt_PT" w:bidi="pt_PT"/>
        </w:rPr>
        <w:t>Judeus participando da sinagoga em Bereia</w:t>
      </w:r>
    </w:p>
    <w:p>
      <w:pPr>
        <w:pStyle w:val="ListBullet"/>
        <w:spacing w:line="240" w:lineRule="auto"/>
        <w:ind w:left="720"/>
      </w:pPr>
      <w:r>
        <w:rPr>
          <w:lang w:val="pt_PT" w:bidi="pt_PT"/>
        </w:rPr>
      </w:r>
      <w:r>
        <w:rPr>
          <w:lang w:val="pt_PT" w:bidi="pt_PT"/>
        </w:rPr>
        <w:t>Mulheres crentes não judias de alta posição social de Bereia</w:t>
      </w:r>
    </w:p>
    <w:p>
      <w:pPr>
        <w:pStyle w:val="ListBullet"/>
        <w:spacing w:line="240" w:lineRule="auto"/>
        <w:ind w:left="720"/>
      </w:pPr>
      <w:r>
        <w:rPr>
          <w:lang w:val="pt_PT" w:bidi="pt_PT"/>
        </w:rPr>
      </w:r>
      <w:r>
        <w:rPr>
          <w:lang w:val="pt_PT" w:bidi="pt_PT"/>
        </w:rPr>
        <w:t>Homens crentes não judeus de Bereia</w:t>
      </w:r>
    </w:p>
    <w:p>
      <w:pPr>
        <w:pStyle w:val="ListBullet"/>
        <w:spacing w:line="240" w:lineRule="auto"/>
        <w:ind w:left="720"/>
      </w:pPr>
      <w:r>
        <w:rPr>
          <w:lang w:val="pt_PT" w:bidi="pt_PT"/>
        </w:rPr>
      </w:r>
      <w:r>
        <w:rPr>
          <w:lang w:val="pt_PT" w:bidi="pt_PT"/>
        </w:rPr>
        <w:t>Judeus de Tessalônica que não creram na mensagem de Paulo sobre Jesus</w:t>
      </w:r>
    </w:p>
    <w:p>
      <w:pPr>
        <w:pStyle w:val="ListBullet"/>
        <w:spacing w:line="240" w:lineRule="auto"/>
        <w:ind w:left="720"/>
      </w:pPr>
      <w:r>
        <w:rPr>
          <w:lang w:val="pt_PT" w:bidi="pt_PT"/>
        </w:rPr>
      </w:r>
      <w:r>
        <w:rPr>
          <w:lang w:val="pt_PT" w:bidi="pt_PT"/>
        </w:rPr>
        <w:t>Multidões de Bereia que os judeus de Tessalônica agitaram</w:t>
      </w:r>
    </w:p>
    <w:p>
      <w:pPr>
        <w:pStyle w:val="ListBullet"/>
        <w:spacing w:line="240" w:lineRule="auto"/>
        <w:ind w:left="720"/>
      </w:pPr>
      <w:r>
        <w:rPr>
          <w:lang w:val="pt_PT" w:bidi="pt_PT"/>
        </w:rPr>
      </w:r>
      <w:r>
        <w:rPr>
          <w:lang w:val="pt_PT" w:bidi="pt_PT"/>
        </w:rPr>
        <w:t>Crentes de Bereia acompanhando Paulo para Atenas</w:t>
      </w:r>
    </w:p>
    <w:p>
      <w:pPr>
        <w:pStyle w:val="ListBullet"/>
        <w:spacing w:line="240" w:lineRule="auto"/>
        <w:ind w:left="720"/>
      </w:pPr>
      <w:r>
        <w:rPr>
          <w:lang w:val="pt_PT" w:bidi="pt_PT"/>
        </w:rPr>
      </w:r>
      <w:r>
        <w:rPr>
          <w:lang w:val="pt_PT" w:bidi="pt_PT"/>
        </w:rPr>
        <w:t>Timóteo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Depois dos motins em Tessalônica, os crentes enviaram imediatamente Paulo e Silas para longe para a cidade de Bereia. Assim que Paulo e Silas chegaram a Bereia, eles começaram a ir para uma sinagoga. Paulo estava ensinando os judeus das Escrituras e provando a eles que Jesus era o Cristo.</w:t>
      </w:r>
    </w:p>
    <w:p>
      <w:pPr/>
      <w:r>
        <w:rPr>
          <w:lang w:val="pt_PT" w:bidi="pt_PT"/>
        </w:rPr>
      </w:r>
      <w:r>
        <w:rPr>
          <w:lang w:val="pt_PT" w:bidi="pt_PT"/>
        </w:rPr>
        <w:t>Os judeus em Bereia eram mais honrados do que aqueles em Tessalônica e eles estavam ansiosos para ouvir o ensinamento de Paulo das Escrituras. Eles estudaram as Escrituras todos os dias, verificando que o que Paulo ensinou era verdadeiro.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“Como vocês se sentem?” Vocês podem ouvir coisas como: “Surpresos com o ensinamento de Paulo das Escrituras”, “Curiosos para saber se o que Paulo está ensinando é realmente a verdade”, e “Desesperados para verificar as Escrituras”.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resultado de ouvir o ensinamento de Paulo na sinagoga e seu próprio estudo, muitos judeus creram que Jesus era o Cristo. Numerosas mulheres não judias de alto status e homens não judeus creram em Jesus também.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novos crentes em Jesus: “Como vocês se sentem?” Vocês podem ouvir coisas como: “Tão animados, porque agora sabemos que Jesus é o Cristo!” “Tão feliz por meus pecados serem perdoados”, “Tão grato a Jesus pelo que ele fez por nós”, “Grato por Deus ter nos incluído em seu plano de salvação, mesmo que não sejamos judeus” e “Leves e livres de nossos fardos”.</w:t>
      </w:r>
    </w:p>
    <w:p>
      <w:pPr>
        <w:pStyle w:val="ListBullet"/>
        <w:spacing w:line="240" w:lineRule="auto"/>
        <w:ind w:left="720"/>
      </w:pPr>
      <w:r>
        <w:rPr>
          <w:lang w:val="pt_PT" w:bidi="pt_PT"/>
        </w:rPr>
      </w:r>
      <w:r>
        <w:rPr>
          <w:lang w:val="pt_PT" w:bidi="pt_PT"/>
        </w:rPr>
        <w:t>Pergunte ao ator que interpreta Paulo: “Como você se sente?” Vocês podem ouvir coisas como: “Louvado seja o Senhor por abrir os corações dessas pessoas para a verdade das Escrituras!” “Estou tão satisfeito que eles estão verificando as Escrituras por si mesmos”, e “Estou tão feliz!”</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quando os judeus de Tessalônica que não creram no ensinamento de Paulo ouviram que Paulo estava ensinando as boas novas sobre Jesus às pessoas de Bereia, eles desceram para Bereia. Eles agitaram a multidão para fazer eles se sentirem irados com os crentes.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de Tessalônica: “Como vocês se sentem?” Vocês podem ouvir coisas como: “Realmente irados com Paulo e Silas espalhando seu ensinamento venenoso em Bereia”, “Devemos pará-los!” e “Faremos as pessoas odiar Paulo e Silas e os outros crentes”.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o motim começou, os crentes em Bereia enviaram imediatamente Paulo para longe para a costa do Mar Egeu, enquanto Silas e Timóteo ficaram para trás em Bereia.</w:t>
      </w:r>
    </w:p>
    <w:p>
      <w:pPr/>
      <w:r>
        <w:rPr>
          <w:lang w:val="pt_PT" w:bidi="pt_PT"/>
        </w:rPr>
      </w:r>
      <w:r>
        <w:rPr>
          <w:lang w:val="pt_PT" w:bidi="pt_PT"/>
        </w:rPr>
        <w:t>Os crentes de Bereia que acompanharam Paulo viajaram com Paulo até Atenas. Quando eles chegaram a Atenas, Paulo pediu aos crentes para dar a Silas e Timóteo um mandamento para se juntar a ele o mais rápido possível. Então os crentes de Bereia retornaram para sua cidade.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se sente?” Vocês podem ouvir coisas como: “Chateado por ter tido que sair inesperadamente por causa dos judeus invejosos novamente”, “Deus está no controle”, e “Sentindo a urgência de continuar com o trabalho de Deus”.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Depois que os motins em Tessalônica eclodiram, os crentes enviaram imediatamente Paulo e Silas para Bereia. </w:t>
      </w:r>
      <w:r>
        <w:rPr>
          <w:b/>
          <w:lang w:val="pt_PT" w:bidi="pt_PT"/>
        </w:rPr>
        <w:t>Bereia</w:t>
      </w:r>
      <w:r>
        <w:rPr>
          <w:lang w:val="pt_PT" w:bidi="pt_PT"/>
        </w:rPr>
        <w:t xml:space="preserve"> era uma pequena cidade sem importância política, militar ou econômica particular, colocada a cerca de 70 quilômetros a oeste de Tessalônica.</w:t>
      </w:r>
    </w:p>
    <w:p>
      <w:pPr/>
      <w:r>
        <w:rPr>
          <w:lang w:val="pt_PT" w:bidi="pt_PT"/>
        </w:rPr>
      </w:r>
      <w:r>
        <w:rPr>
          <w:lang w:val="pt_PT" w:bidi="pt_PT"/>
        </w:rPr>
        <w:t xml:space="preserve">Pare aqui e mostre à equipe de tradução um mapa da </w:t>
      </w:r>
      <w:r>
        <w:rPr>
          <w:lang w:val="pt_PT" w:bidi="pt_PT"/>
        </w:rPr>
        <w:t>jornada de Paulo e Silas de Tessalônica para Bereia</w:t>
      </w:r>
      <w:r>
        <w:rPr>
          <w:lang w:val="pt_PT" w:bidi="pt_PT"/>
        </w:rPr>
        <w:t>.</w:t>
      </w:r>
    </w:p>
    <w:p>
      <w:pPr/>
      <w:r>
        <w:rPr>
          <w:lang w:val="pt_PT" w:bidi="pt_PT"/>
        </w:rPr>
      </w:r>
      <w:r>
        <w:rPr>
          <w:lang w:val="pt_PT" w:bidi="pt_PT"/>
        </w:rPr>
        <w:t xml:space="preserve">Ao chegar a Bereia, Paulo e Silas começaram a participar da </w:t>
      </w:r>
      <w:r>
        <w:rPr>
          <w:b/>
          <w:lang w:val="pt_PT" w:bidi="pt_PT"/>
        </w:rPr>
        <w:t>sinagoga</w:t>
      </w:r>
      <w:r>
        <w:rPr>
          <w:lang w:val="pt_PT" w:bidi="pt_PT"/>
        </w:rPr>
        <w:t xml:space="preserve"> dos </w:t>
      </w:r>
      <w:r>
        <w:rPr>
          <w:b/>
          <w:lang w:val="pt_PT" w:bidi="pt_PT"/>
        </w:rPr>
        <w:t>judeus</w:t>
      </w:r>
      <w:r>
        <w:rPr>
          <w:lang w:val="pt_PT" w:bidi="pt_PT"/>
        </w:rPr>
        <w:t xml:space="preserve">. Lembrem-se de usar as mesmas palavras que você usou anteriormente para sinagoga e judeus. Uma definição completa de </w:t>
      </w:r>
      <w:r>
        <w:rPr>
          <w:lang w:val="pt_PT" w:bidi="pt_PT"/>
        </w:rPr>
        <w:t>sinagoga</w:t>
      </w:r>
      <w:r>
        <w:rPr>
          <w:lang w:val="pt_PT" w:bidi="pt_PT"/>
        </w:rPr>
        <w:t xml:space="preserve"> e </w:t>
      </w:r>
      <w:r>
        <w:rPr>
          <w:lang w:val="pt_PT" w:bidi="pt_PT"/>
        </w:rPr>
        <w:t>judeus</w:t>
      </w:r>
      <w:r>
        <w:rPr>
          <w:lang w:val="pt_PT" w:bidi="pt_PT"/>
        </w:rPr>
        <w:t xml:space="preserve"> pode ser encontrada no Glossário Mestre.</w:t>
      </w:r>
    </w:p>
    <w:p>
      <w:pPr/>
      <w:r>
        <w:rPr>
          <w:lang w:val="pt_PT" w:bidi="pt_PT"/>
        </w:rPr>
      </w:r>
      <w:r>
        <w:rPr>
          <w:lang w:val="pt_PT" w:bidi="pt_PT"/>
        </w:rPr>
        <w:t xml:space="preserve">Os judeus de Bereia eram mais honrados do que os judeus de Tessalônica, porque eles receberam o ensinamento de Paulo com grande ansiedade e leram as </w:t>
      </w:r>
      <w:r>
        <w:rPr>
          <w:b/>
          <w:lang w:val="pt_PT" w:bidi="pt_PT"/>
        </w:rPr>
        <w:t>Escrituras</w:t>
      </w:r>
      <w:r>
        <w:rPr>
          <w:lang w:val="pt_PT" w:bidi="pt_PT"/>
        </w:rPr>
        <w:t xml:space="preserve"> diariamente para verificar se o que Paulo disse era verdadeiro. </w:t>
      </w:r>
      <w:r>
        <w:rPr>
          <w:b/>
          <w:lang w:val="pt_PT" w:bidi="pt_PT"/>
        </w:rPr>
        <w:t>Tessalônica</w:t>
      </w:r>
      <w:r>
        <w:rPr>
          <w:lang w:val="pt_PT" w:bidi="pt_PT"/>
        </w:rPr>
        <w:t xml:space="preserve"> era uma das cidades mais importantes no Império Romano e a capital da Macedônia, que era parte do Império Romano. Tessalônica tinha um enorme porto no Mar Egeu e estava em uma importante rota de comércio. Tinha entre 20.000 e 100.000 habitantes.</w:t>
      </w:r>
    </w:p>
    <w:p>
      <w:pPr/>
      <w:r>
        <w:rPr>
          <w:lang w:val="pt_PT" w:bidi="pt_PT"/>
        </w:rPr>
      </w:r>
      <w:r>
        <w:rPr>
          <w:lang w:val="pt_PT" w:bidi="pt_PT"/>
        </w:rPr>
        <w:t xml:space="preserve">Lembrem-se de usar a mesma palavra que você usou anteriormente para </w:t>
      </w:r>
      <w:r>
        <w:rPr>
          <w:b/>
          <w:lang w:val="pt_PT" w:bidi="pt_PT"/>
        </w:rPr>
        <w:t>Escrituras</w:t>
      </w:r>
      <w:r>
        <w:rPr>
          <w:lang w:val="pt_PT" w:bidi="pt_PT"/>
        </w:rPr>
        <w:t xml:space="preserve">. Uma definição completa de </w:t>
      </w:r>
      <w:r>
        <w:rPr>
          <w:lang w:val="pt_PT" w:bidi="pt_PT"/>
        </w:rPr>
        <w:t>Escrituras</w:t>
      </w:r>
      <w:r>
        <w:rPr>
          <w:lang w:val="pt_PT" w:bidi="pt_PT"/>
        </w:rPr>
        <w:t xml:space="preserve"> pode ser encontrada no Glossário Mestre.</w:t>
      </w:r>
    </w:p>
    <w:p>
      <w:pPr/>
      <w:r>
        <w:rPr>
          <w:lang w:val="pt_PT" w:bidi="pt_PT"/>
        </w:rPr>
      </w:r>
      <w:r>
        <w:rPr>
          <w:lang w:val="pt_PT" w:bidi="pt_PT"/>
        </w:rPr>
        <w:t xml:space="preserve">Muitos judeus, bem como muitas mulheres e homens gregos proeminentes, creram que Jesus era o Cristo. </w:t>
      </w:r>
      <w:r>
        <w:rPr>
          <w:b/>
          <w:lang w:val="pt_PT" w:bidi="pt_PT"/>
        </w:rPr>
        <w:t>Grego</w:t>
      </w:r>
      <w:r>
        <w:rPr>
          <w:lang w:val="pt_PT" w:bidi="pt_PT"/>
        </w:rPr>
        <w:t xml:space="preserve"> aqui se refere a pessoas que eram não judeus. Lembrem-se de usar a mesma palavra que você usou anteriormente para gregos se referindo a não judeus. Uma definição completa de </w:t>
      </w:r>
      <w:r>
        <w:rPr>
          <w:lang w:val="pt_PT" w:bidi="pt_PT"/>
        </w:rPr>
        <w:t>gregos</w:t>
      </w:r>
      <w:r>
        <w:rPr>
          <w:lang w:val="pt_PT" w:bidi="pt_PT"/>
        </w:rPr>
        <w:t xml:space="preserve"> pode ser encontrada no Glossário Mestre.</w:t>
      </w:r>
    </w:p>
    <w:p>
      <w:pPr/>
      <w:r>
        <w:rPr>
          <w:lang w:val="pt_PT" w:bidi="pt_PT"/>
        </w:rPr>
      </w:r>
      <w:r>
        <w:rPr>
          <w:lang w:val="pt_PT" w:bidi="pt_PT"/>
        </w:rPr>
        <w:t xml:space="preserve">Quando os judeus de Tessalônica vieram para Bereia e agitaram a multidão contra Paulo e Silas, os crentes de Bereia enviaram Paulo imediatamente para a costa do Mar Egeu e então alguns deles o acompanharam para Atenas, uma cidade costeira no Mar Egeu. </w:t>
      </w:r>
      <w:r>
        <w:rPr>
          <w:b/>
          <w:lang w:val="pt_PT" w:bidi="pt_PT"/>
        </w:rPr>
        <w:t>Atenas</w:t>
      </w:r>
      <w:r>
        <w:rPr>
          <w:lang w:val="pt_PT" w:bidi="pt_PT"/>
        </w:rPr>
        <w:t xml:space="preserve"> era uma cidade famosa naquele momento e uma cidade importante para arte e ciência grega. No entanto, não era mais próspera, como nos séculos anteriores. Paulo e seus companheiros podem ter ido para Atenas de navio ou por estrada. Era sobre uma viagem de 500 quilômetros de navio. Isso levaria três a seis dias em bom tempo. A viagem por estrada para Atenas foi cerca de 450 quilômetros. Isso levaria sete a doze dias caminhando.</w:t>
      </w:r>
    </w:p>
    <w:p>
      <w:pPr/>
      <w:r>
        <w:rPr>
          <w:lang w:val="pt_PT" w:bidi="pt_PT"/>
        </w:rPr>
      </w:r>
      <w:r>
        <w:rPr>
          <w:lang w:val="pt_PT" w:bidi="pt_PT"/>
        </w:rPr>
        <w:t xml:space="preserve">Pare aqui e mostre à equipe de tradução um mapa da </w:t>
      </w:r>
      <w:r>
        <w:rPr>
          <w:lang w:val="pt_PT" w:bidi="pt_PT"/>
        </w:rPr>
        <w:t>jornada de Paulo de Bereia para Atenas pelo mar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17:16–21</w:t>
      </w:r>
      <w:r>
        <w:rPr>
          <w:lang w:val="pt_PT" w:bidi="pt_PT"/>
        </w:rPr>
      </w:r>
    </w:p>
    <w:p>
      <w:pPr>
        <w:pStyle w:val="Heading3"/>
      </w:pPr>
      <w:r>
        <w:rPr>
          <w:lang w:val="pt_PT" w:bidi="pt_PT"/>
        </w:rPr>
        <w:t>Ouvir e Sentir</w:t>
      </w:r>
    </w:p>
    <w:p>
      <w:pPr/>
      <w:r>
        <w:rPr>
          <w:lang w:val="pt_PT" w:bidi="pt_PT"/>
        </w:rPr>
      </w:r>
      <w:r>
        <w:rPr>
          <w:lang w:val="pt_PT" w:bidi="pt_PT"/>
        </w:rPr>
        <w:t>Ouçam Atos 17.16–21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51 depois do nascimento de Jesus. Na última história, Paulo, Silas e Timóteo estavam em Bereia, onde Paulo ensinou as boas novas sobre Jesus. Muitos judeus e não judeus creram. Então judeus de Tessalônica que não creram no ensinamento de Paulo vieram para Bereia. Eles agitaram as pessoas na cidade contra ele. Os crentes de Bereia escoltaram imediatamente Paulo para longe para Atenas. Atenas é uma cidade no Mar Egeu na região de Ática a cerca de 400 quilômetros a sudeste de Bereia. Silas e Timóteo ficaram para trás em Bereia, mas eles foram ordenados por Paulo que se juntassem a ele em Atenas o mais rápido possível.</w:t>
      </w:r>
    </w:p>
    <w:p>
      <w:pPr/>
      <w:r>
        <w:rPr>
          <w:lang w:val="pt_PT" w:bidi="pt_PT"/>
        </w:rPr>
      </w:r>
      <w:r>
        <w:rPr>
          <w:lang w:val="pt_PT" w:bidi="pt_PT"/>
        </w:rPr>
        <w:t>Essa história acontece em Atenas. Atenas costumava ser política e economicamente importante. Agora não era. No entanto, ainda era um grande centro de cultura, arte e literatura. As pessoas em Atenas falavam sobre como o mundo trabalha, o que a vida significa e o que torna viver a pena. Suas ideias influenciaram muito o Império Romano. As pessoas em Atenas adoravam ídolos e havia uma grande quantidade de estátuas e templos lá dedicados a esses falsos deuses.</w:t>
      </w:r>
    </w:p>
    <w:p>
      <w:pPr/>
      <w:r>
        <w:rPr>
          <w:lang w:val="pt_PT" w:bidi="pt_PT"/>
        </w:rPr>
      </w:r>
      <w:r>
        <w:rPr>
          <w:lang w:val="pt_PT" w:bidi="pt_PT"/>
        </w:rPr>
        <w:t xml:space="preserve">Pare aqui e mostre à equipe de tradução um mapa </w:t>
      </w:r>
      <w:r>
        <w:rPr>
          <w:lang w:val="pt_PT" w:bidi="pt_PT"/>
        </w:rPr>
        <w:t>mostrando onde Atenas estava em relação a Tessalônica e Bereia</w:t>
      </w:r>
      <w:r>
        <w:rPr>
          <w:lang w:val="pt_PT" w:bidi="pt_PT"/>
        </w:rPr>
        <w:t>.</w:t>
      </w:r>
    </w:p>
    <w:p>
      <w:pPr/>
      <w:r>
        <w:rPr>
          <w:lang w:val="pt_PT" w:bidi="pt_PT"/>
        </w:rPr>
      </w:r>
      <w:r>
        <w:rPr>
          <w:lang w:val="pt_PT" w:bidi="pt_PT"/>
        </w:rPr>
        <w:t>Enquanto Paulo esperava que Silas e Timóteo se juntassem a ele, ele notou que ídolos estavam em todos os lugares na cidade e ele ficou chateado e cheio de dor. Um ídolo é uma imagem feita por mãos humanas, como uma estátua que é adorada como um deus em vez do único verdadeiro Deus Criador. Os atenienses adoravam muitos deuses, mas não o verdadeiro Deus.</w:t>
      </w:r>
    </w:p>
    <w:p>
      <w:pPr/>
      <w:r>
        <w:rPr>
          <w:lang w:val="pt_PT" w:bidi="pt_PT"/>
        </w:rPr>
      </w:r>
      <w:r>
        <w:rPr>
          <w:lang w:val="pt_PT" w:bidi="pt_PT"/>
        </w:rPr>
        <w:t xml:space="preserve">Pare aqui e mostre à equipe de tradução uma fotografia do </w:t>
      </w:r>
      <w:r>
        <w:rPr>
          <w:lang w:val="pt_PT" w:bidi="pt_PT"/>
        </w:rPr>
        <w:t>Partenon</w:t>
      </w:r>
      <w:r>
        <w:rPr>
          <w:lang w:val="pt_PT" w:bidi="pt_PT"/>
        </w:rPr>
        <w:t>, um antigo templo dedicado à deusa Atenas que ainda fica na colina ateniense da Acrópolis.</w:t>
      </w:r>
    </w:p>
    <w:p>
      <w:pPr/>
      <w:r>
        <w:rPr>
          <w:lang w:val="pt_PT" w:bidi="pt_PT"/>
        </w:rPr>
      </w:r>
      <w:r>
        <w:rPr>
          <w:lang w:val="pt_PT" w:bidi="pt_PT"/>
        </w:rPr>
        <w:t>Pare aqui e discuta com a equipe de tradução que deuses as pessoas adoram e como elas as adoram.</w:t>
      </w:r>
    </w:p>
    <w:p>
      <w:pPr/>
      <w:r>
        <w:rPr>
          <w:lang w:val="pt_PT" w:bidi="pt_PT"/>
        </w:rPr>
      </w:r>
      <w:r>
        <w:rPr>
          <w:lang w:val="pt_PT" w:bidi="pt_PT"/>
        </w:rPr>
        <w:t>Ao ver isso, Paulo foi para a sinagoga, o lugar judaico de oração. Lá ele falou com os judeus e não judeus que criam em Deus. Ele explicou a eles logicamente de suas Escrituras que o Cristo, o salvador prometido, tinha que sofrer e morrer, e ressuscitar. Ele então tentaria provar a eles que Jesus era o Cristo. Paulo também foi para o mercado todos os dias e falou com pessoas que por acaso passaram e ouviriam ele.</w:t>
      </w:r>
    </w:p>
    <w:p>
      <w:pPr/>
      <w:r>
        <w:rPr>
          <w:lang w:val="pt_PT" w:bidi="pt_PT"/>
        </w:rPr>
      </w:r>
      <w:r>
        <w:rPr>
          <w:lang w:val="pt_PT" w:bidi="pt_PT"/>
        </w:rPr>
        <w:t>Certos filósofos epicureus e estoicos, ou mestres conhecidos como epicureus e estoicos, também falaram com Paulo. Filósofos são pessoas que pensam sobre como o mundo funciona, o que a vida significa e o que faz viver valer a pena. Eles sugerem maneiras pelas quais as pessoas devem viver. Eles geralmente valorizam seus ensinamentos mais do que religião. Os epicureus acreditavam que os prazeres, especialmente o prazer da mente, eram o objetivo da vida. Os estoicos acreditavam que a vida deveria ser sem sentimentos de alegria ou dor. Alguns deles estavam zombando de Paulo perguntando: “O que esse tagarela deseja dizer?” Tagarela significa uma exibição ignorante. Eles insinuaram que Paulo era uma pessoa que repetia ditados sábios, mas não os entendia. Outros observaram que Paulo estava falando sobre deuses estrangeiros. Eles disseram isso porque Paulo estava pregando as boas novas sobre Jesus e sobre sua ressurreição dos mortos.</w:t>
      </w:r>
    </w:p>
    <w:p>
      <w:pPr/>
      <w:r>
        <w:rPr>
          <w:lang w:val="pt_PT" w:bidi="pt_PT"/>
        </w:rPr>
      </w:r>
      <w:r>
        <w:rPr>
          <w:lang w:val="pt_PT" w:bidi="pt_PT"/>
        </w:rPr>
        <w:t>Todas as pessoas de Atenas e estrangeiros que viviam lá gastavam seu tempo não fazendo nada, mas falando e ouvindo as ideias mais recentes. Essas informações não são parte do enredo. É informação extra que o autor nos dá para nos ajudar a entender melhor a história.</w:t>
      </w:r>
    </w:p>
    <w:p>
      <w:pPr/>
      <w:r>
        <w:rPr>
          <w:lang w:val="pt_PT" w:bidi="pt_PT"/>
        </w:rPr>
      </w:r>
      <w:r>
        <w:rPr>
          <w:lang w:val="pt_PT" w:bidi="pt_PT"/>
        </w:rPr>
        <w:t>Então os filósofos trouxeram Paulo diante do Areópago, o conselho da cidade. Eles pediram a Paulo para dizer a eles o que o novo ensinamento era que ele estava proclamando. Eles disseram que “ele estava trazendo coisas novas a seus ouvidos”, o que significa que ele estava dizendo a eles algumas coisas bastante estranhas. Eles nunca haviam ouvido nada como as boas novas sobre Jesus antes. Mesmo que eles já tivessem ouvido Paulo antes, eles queriam que Paulo começasse do início e explicasse todo o seu ensinamento novamente. Isso ajudaria eles a entender. Isso também permitiria que o conselho da cidade ouvisse todo o ensinamento. Então o conselho poderia decidir se o ensinamento era perigoso ou não.</w:t>
      </w:r>
    </w:p>
    <w:p>
      <w:pPr/>
      <w:r>
        <w:rPr>
          <w:lang w:val="pt_PT" w:bidi="pt_PT"/>
        </w:rPr>
      </w:r>
      <w:r>
        <w:rPr>
          <w:lang w:val="pt_PT" w:bidi="pt_PT"/>
        </w:rPr>
        <w:t>Pare aqui e discuta com a equipe de tradução como as pessoas discutem ideias em sua cultura. Que tipo de ideias as pessoas discutem? Onde eles discutem essas ideias? Quem discute sobre elas? Quando eles discutem sobre elas?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Paulo está esperando em Atenas a chegada de Silas e Timóteo e enquanto caminha pela cidade, ele está angustiado por ver ídolos em todos os lugares.</w:t>
      </w:r>
    </w:p>
    <w:p>
      <w:pPr/>
      <w:r>
        <w:rPr>
          <w:lang w:val="pt_PT" w:bidi="pt_PT"/>
        </w:rPr>
      </w:r>
      <w:r>
        <w:rPr>
          <w:b/>
          <w:lang w:val="pt_PT" w:bidi="pt_PT"/>
        </w:rPr>
        <w:t>Segunda cena:</w:t>
      </w:r>
      <w:r>
        <w:rPr>
          <w:lang w:val="pt_PT" w:bidi="pt_PT"/>
        </w:rPr>
        <w:t xml:space="preserve"> Paulo argumenta à partir das Escrituras com os judeus e não judeus devotos na Sinagoga e com as pessoas no mercado.</w:t>
      </w:r>
    </w:p>
    <w:p>
      <w:pPr/>
      <w:r>
        <w:rPr>
          <w:lang w:val="pt_PT" w:bidi="pt_PT"/>
        </w:rPr>
      </w:r>
      <w:r>
        <w:rPr>
          <w:b/>
          <w:lang w:val="pt_PT" w:bidi="pt_PT"/>
        </w:rPr>
        <w:t>Terceira cena:</w:t>
      </w:r>
      <w:r>
        <w:rPr>
          <w:lang w:val="pt_PT" w:bidi="pt_PT"/>
        </w:rPr>
        <w:t xml:space="preserve"> Paulo fala com os filósofos epicureus e estoicos e conta a eles as boas novas sobre Jesus.</w:t>
      </w:r>
    </w:p>
    <w:p>
      <w:pPr/>
      <w:r>
        <w:rPr>
          <w:lang w:val="pt_PT" w:bidi="pt_PT"/>
        </w:rPr>
      </w:r>
      <w:r>
        <w:rPr>
          <w:b/>
          <w:lang w:val="pt_PT" w:bidi="pt_PT"/>
        </w:rPr>
        <w:t>Quarta cena:</w:t>
      </w:r>
      <w:r>
        <w:rPr>
          <w:lang w:val="pt_PT" w:bidi="pt_PT"/>
        </w:rPr>
        <w:t xml:space="preserve"> Os filósofos levam Paulo para apresentar seu ensinamento sobre Jesus e sua ressurreição ao conselho da cidade, o Areópago.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Ídolos na cidade</w:t>
      </w:r>
    </w:p>
    <w:p>
      <w:pPr>
        <w:pStyle w:val="ListBullet"/>
        <w:spacing w:line="240" w:lineRule="auto"/>
        <w:ind w:left="720"/>
      </w:pPr>
      <w:r>
        <w:rPr>
          <w:lang w:val="pt_PT" w:bidi="pt_PT"/>
        </w:rPr>
      </w:r>
      <w:r>
        <w:rPr>
          <w:lang w:val="pt_PT" w:bidi="pt_PT"/>
        </w:rPr>
        <w:t>Judeus e não judeus crentes na sinagoga</w:t>
      </w:r>
    </w:p>
    <w:p>
      <w:pPr>
        <w:pStyle w:val="ListBullet"/>
        <w:spacing w:line="240" w:lineRule="auto"/>
        <w:ind w:left="720"/>
      </w:pPr>
      <w:r>
        <w:rPr>
          <w:lang w:val="pt_PT" w:bidi="pt_PT"/>
        </w:rPr>
      </w:r>
      <w:r>
        <w:rPr>
          <w:lang w:val="pt_PT" w:bidi="pt_PT"/>
        </w:rPr>
        <w:t>Pessoas com quem Paulo falou no mercado</w:t>
      </w:r>
    </w:p>
    <w:p>
      <w:pPr>
        <w:pStyle w:val="ListBullet"/>
        <w:spacing w:line="240" w:lineRule="auto"/>
        <w:ind w:left="720"/>
      </w:pPr>
      <w:r>
        <w:rPr>
          <w:lang w:val="pt_PT" w:bidi="pt_PT"/>
        </w:rPr>
      </w:r>
      <w:r>
        <w:rPr>
          <w:lang w:val="pt_PT" w:bidi="pt_PT"/>
        </w:rPr>
        <w:t>Filósofos epicureus e estoicos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Quando Paulo estava esperando por Silas e Timóteo em Atenas, ele viu que havia muitos ídolos em todos os lugares. Perturbou muito ele ver que os atenienses não conheciam o verdadeiro Deus Criador e adoravam falsos deuses em vez disso. É importante observar que Paulo estava realmente triste com isso, mas não ficou irado. Em vez disso, ele falou com as pessoas na cidade sobre Jesus. Ele começou a ir para a sinagoga onde ele argumentava com os judeus e não judeus crentes e estava mostrando a eles de suas Escrituras que Jesus era o Cristo. Enquanto ele estava falando, Paulo teria ficado no meio da sinagoga segurando o rolo e as pessoas estariam sentadas em bancos de pedra construídos nas quatro paredes da sinagoga.</w:t>
      </w:r>
    </w:p>
    <w:p>
      <w:pPr/>
      <w:r>
        <w:rPr>
          <w:lang w:val="pt_PT" w:bidi="pt_PT"/>
        </w:rPr>
      </w:r>
      <w:r>
        <w:rPr>
          <w:lang w:val="pt_PT" w:bidi="pt_PT"/>
        </w:rPr>
        <w:t xml:space="preserve">Pare aqui e mostre à equipe de tradução um mapa mostrando onde </w:t>
      </w:r>
      <w:r>
        <w:rPr>
          <w:lang w:val="pt_PT" w:bidi="pt_PT"/>
        </w:rPr>
        <w:t>Atenas ficava em relação a Tessalônica e Bereia</w:t>
      </w:r>
      <w:r>
        <w:rPr>
          <w:lang w:val="pt_PT" w:bidi="pt_PT"/>
        </w:rPr>
        <w:t>.</w:t>
      </w:r>
    </w:p>
    <w:p>
      <w:pPr/>
      <w:r>
        <w:rPr>
          <w:lang w:val="pt_PT" w:bidi="pt_PT"/>
        </w:rPr>
      </w:r>
      <w:r>
        <w:rPr>
          <w:lang w:val="pt_PT" w:bidi="pt_PT"/>
        </w:rPr>
        <w:t xml:space="preserve">Pare aqui e mostre à equipe de tradução uma fotografia do </w:t>
      </w:r>
      <w:r>
        <w:rPr>
          <w:lang w:val="pt_PT" w:bidi="pt_PT"/>
        </w:rPr>
        <w:t>Partenon</w:t>
      </w:r>
      <w:r>
        <w:rPr>
          <w:lang w:val="pt_PT" w:bidi="pt_PT"/>
        </w:rPr>
        <w:t>, um antigo templo dedicado à deusa Atenas que ainda fica na colina ateniense da Acrópolis.</w:t>
      </w:r>
    </w:p>
    <w:p>
      <w:pPr/>
      <w:r>
        <w:rPr>
          <w:lang w:val="pt_PT" w:bidi="pt_PT"/>
        </w:rPr>
      </w:r>
      <w:r>
        <w:rPr>
          <w:lang w:val="pt_PT" w:bidi="pt_PT"/>
        </w:rPr>
        <w:t>Paulo também foi para o mercado, um lugar público onde as pessoas se reuniriam para muitas atividades. Ele foi para lá todos os dias para falar com pessoas que por acaso passaram e ouviriam ele. Ele falou com eles sobre as boas novas sobre Jesus e sua ressurreição. Certos filósofos epicureus e estoicos, ou mestres conhecidos como epicureus e estoicos, também falaram com Paulo. No entanto, alguns deles zombaram dele chamando ele de “tagarela” e alguns outros disseram que ele estava pregando deuses estrangeiros. As pessoas de Atenas gostavam de ouvir sobre deuses estrangeiros e até mesmo começaram a adorar alguns deles. Mas eles rejeitavam os deuses estrangeiros que podiam arruinar o que eles consideravam ser boas morais. Eles criticariam e se oporiam a qualquer um que proclamasse esses deuses.</w:t>
      </w:r>
    </w:p>
    <w:p>
      <w:pPr/>
      <w:r>
        <w:rPr>
          <w:lang w:val="pt_PT" w:bidi="pt_PT"/>
        </w:rPr>
      </w:r>
      <w:r>
        <w:rPr>
          <w:lang w:val="pt_PT" w:bidi="pt_PT"/>
        </w:rPr>
        <w:t>Todos os atenienses e estrangeiros que viviam lá passavam todo o seu tempo livre não fazendo nada mais do que falar e ouvir novas ideias. Essas informações não são parte do enredo. É informação extra que o autor nos dá para nos ajudar a entender melhor a história.</w:t>
      </w:r>
    </w:p>
    <w:p>
      <w:pPr/>
      <w:r>
        <w:rPr>
          <w:lang w:val="pt_PT" w:bidi="pt_PT"/>
        </w:rPr>
      </w:r>
      <w:r>
        <w:rPr>
          <w:lang w:val="pt_PT" w:bidi="pt_PT"/>
        </w:rPr>
        <w:t>Pare aqui e discuta. Em sua cultura, como vocês dão informações de fundo extras em suas histórias?</w:t>
      </w:r>
    </w:p>
    <w:p>
      <w:pPr/>
      <w:r>
        <w:rPr>
          <w:lang w:val="pt_PT" w:bidi="pt_PT"/>
        </w:rPr>
      </w:r>
      <w:r>
        <w:rPr>
          <w:lang w:val="pt_PT" w:bidi="pt_PT"/>
        </w:rPr>
        <w:t>Os filósofos trouxeram Paulo diante do conselho da cidade chamado de Areópago. O nome do conselho veio da colina na qual o conselho originalmente se reunia. No entanto, no momento em que Paulo estava em Atenas, o conselho se reuniu em um dos edifícios no mercado. Paulo provavelmente estava com os filósofos no mercado, então ele caminhou para o lugar onde as pessoas falavam com o conselho e ele ficou diante de todo o conselho do Areópago, os líderes da cidade. Depois de ouvi-lo, o conselho poderia decidir se o ensinamento era perigoso ou não. Além disso, os filósofos teriam outra chance de ouvir o ensinamento de Paulo, que eles consideravam como estranho. É muito provável que havia um bom número de cidadãos comuns de Atenas, incluindo mulheres presentes com o conselho da cidade que também queriam ouvir Paulo falar.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Ídolos na cidade</w:t>
      </w:r>
    </w:p>
    <w:p>
      <w:pPr>
        <w:pStyle w:val="ListBullet"/>
        <w:spacing w:line="240" w:lineRule="auto"/>
        <w:ind w:left="720"/>
      </w:pPr>
      <w:r>
        <w:rPr>
          <w:lang w:val="pt_PT" w:bidi="pt_PT"/>
        </w:rPr>
      </w:r>
      <w:r>
        <w:rPr>
          <w:lang w:val="pt_PT" w:bidi="pt_PT"/>
        </w:rPr>
        <w:t>Judeus e não judeus crentes na sinagoga</w:t>
      </w:r>
    </w:p>
    <w:p>
      <w:pPr>
        <w:pStyle w:val="ListBullet"/>
        <w:spacing w:line="240" w:lineRule="auto"/>
        <w:ind w:left="720"/>
      </w:pPr>
      <w:r>
        <w:rPr>
          <w:lang w:val="pt_PT" w:bidi="pt_PT"/>
        </w:rPr>
      </w:r>
      <w:r>
        <w:rPr>
          <w:lang w:val="pt_PT" w:bidi="pt_PT"/>
        </w:rPr>
        <w:t>Pessoas com quem Paulo falou no mercado</w:t>
      </w:r>
    </w:p>
    <w:p>
      <w:pPr>
        <w:pStyle w:val="ListBullet"/>
        <w:spacing w:line="240" w:lineRule="auto"/>
        <w:ind w:left="720"/>
      </w:pPr>
      <w:r>
        <w:rPr>
          <w:lang w:val="pt_PT" w:bidi="pt_PT"/>
        </w:rPr>
      </w:r>
      <w:r>
        <w:rPr>
          <w:lang w:val="pt_PT" w:bidi="pt_PT"/>
        </w:rPr>
        <w:t>Filósofos epicureus e estoicos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Enquanto Paulo estava esperando por Silas e Timóteo em Atenas, ele ficou muito triste porque quando ele olhou pela cidade, ele viu que havia ídolos em todos os lugares.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"Meu coração está sobrecarregado com tristeza", "Os atenienses não conhecem o verdadeiro Deus e eles adoram ídolos sem valor", e "Devo ensinar eles sobre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Paulo foi para a sinagoga e começou a discursar das Escrituras com judeus e não judeus crentes. Ele também foi para o mercado todos os dias e estava falando sobre Jesus com qualquer um que estivesse lá. Ele também estava conversando com certos filósofos epicureus e estoicos. Alguns zombaram dele dizendo: "O que esse tagarela deseja dizer?" Outros pensavam que ele era um pregador de deuses estrangeiros, porque ele proclamou para eles Jesus e sua ressurreição.</w:t>
      </w:r>
    </w:p>
    <w:p>
      <w:pPr/>
      <w:r>
        <w:rPr>
          <w:lang w:val="pt_PT" w:bidi="pt_PT"/>
        </w:rPr>
      </w:r>
      <w:r>
        <w:rPr>
          <w:lang w:val="pt_PT" w:bidi="pt_PT"/>
        </w:rPr>
        <w:t>Então os filósofos trouxeram Paulo diante do conselho da cidade, O Areópago. Eles pediram que ele dissesse a eles o que seu ensinamento era, adicionando: “Porque vocês trouxeram algumas coisas estranhas para nossos ouvidos. Desejamos saber, portanto, o que essas coisas significam”.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filósofos: “Como vocês estão se sentindo?”. Vocês podem ouvir coisas como: "Realmente confusos com o ensinamento de Paulo", "Preocupados, pois nunca ouvimos acerca das pessoas sendo trazidas de volta para a vida", e "Queremos saber o que o conselho da cidade fará desse ensinamento estranho".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Todos os atenienses e estrangeiros que viviam lá passavam todo o seu tempo livre falando e ouvindo novas ideias.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estava esperando por Silas e Timóteo em Atenas. </w:t>
      </w:r>
      <w:r>
        <w:rPr>
          <w:b/>
          <w:lang w:val="pt_PT" w:bidi="pt_PT"/>
        </w:rPr>
        <w:t>Atenas</w:t>
      </w:r>
      <w:r>
        <w:rPr>
          <w:lang w:val="pt_PT" w:bidi="pt_PT"/>
        </w:rPr>
        <w:t xml:space="preserve"> é uma cidade no Mar Egeu na região de Ática a cerca de 400 quilômetros a sudeste de Bereia. Esse é o único lugar onde Atenas é mencionada na Bíblia.</w:t>
      </w:r>
    </w:p>
    <w:p>
      <w:pPr/>
      <w:r>
        <w:rPr>
          <w:lang w:val="pt_PT" w:bidi="pt_PT"/>
        </w:rPr>
      </w:r>
      <w:r>
        <w:rPr>
          <w:lang w:val="pt_PT" w:bidi="pt_PT"/>
        </w:rPr>
        <w:t xml:space="preserve">Pare aqui e mostre à equipe de tradução um mapa mostrando onde </w:t>
      </w:r>
      <w:r>
        <w:rPr>
          <w:lang w:val="pt_PT" w:bidi="pt_PT"/>
        </w:rPr>
        <w:t>Atenas estava em relação a Tessalônica e Bereia</w:t>
      </w:r>
      <w:r>
        <w:rPr>
          <w:lang w:val="pt_PT" w:bidi="pt_PT"/>
        </w:rPr>
        <w:t>.</w:t>
      </w:r>
    </w:p>
    <w:p>
      <w:pPr/>
      <w:r>
        <w:rPr>
          <w:lang w:val="pt_PT" w:bidi="pt_PT"/>
        </w:rPr>
      </w:r>
      <w:r>
        <w:rPr>
          <w:lang w:val="pt_PT" w:bidi="pt_PT"/>
        </w:rPr>
        <w:t xml:space="preserve">Paulo ficou muito angustiado quando ele viu os muitos ídolos em Atenas. Um </w:t>
      </w:r>
      <w:r>
        <w:rPr>
          <w:b/>
          <w:lang w:val="pt_PT" w:bidi="pt_PT"/>
        </w:rPr>
        <w:t>ídolo</w:t>
      </w:r>
      <w:r>
        <w:rPr>
          <w:lang w:val="pt_PT" w:bidi="pt_PT"/>
        </w:rPr>
        <w:t xml:space="preserve"> é uma imagem feita por mãos humanas, como uma estátua ou outra representação física de um deus, que é adorado como um deus em vez do único verdadeiro Deus Criador. As pessoas se curvam na frente do ídolo para adorar esse deus. Lembrem-se de usar a mesma palavra que você usou anteriormente para ídolo. Uma definição completa de </w:t>
      </w:r>
      <w:r>
        <w:rPr>
          <w:lang w:val="pt_PT" w:bidi="pt_PT"/>
        </w:rPr>
        <w:t>ídolos</w:t>
      </w:r>
      <w:r>
        <w:rPr>
          <w:lang w:val="pt_PT" w:bidi="pt_PT"/>
        </w:rPr>
        <w:t xml:space="preserve"> pode ser encontrada no Glossário Mestre.</w:t>
      </w:r>
    </w:p>
    <w:p>
      <w:pPr/>
      <w:r>
        <w:rPr>
          <w:lang w:val="pt_PT" w:bidi="pt_PT"/>
        </w:rPr>
      </w:r>
      <w:r>
        <w:rPr>
          <w:lang w:val="pt_PT" w:bidi="pt_PT"/>
        </w:rPr>
        <w:t xml:space="preserve">Pare aqui e mostre à equipe de tradução uma fotografia do </w:t>
      </w:r>
      <w:r>
        <w:rPr>
          <w:lang w:val="pt_PT" w:bidi="pt_PT"/>
        </w:rPr>
        <w:t>Partenon</w:t>
      </w:r>
      <w:r>
        <w:rPr>
          <w:lang w:val="pt_PT" w:bidi="pt_PT"/>
        </w:rPr>
        <w:t>, um antigo templo dedicado à deusa Atenas que ainda fica na colina ateniense da Acrópolis.</w:t>
      </w:r>
    </w:p>
    <w:p>
      <w:pPr/>
      <w:r>
        <w:rPr>
          <w:lang w:val="pt_PT" w:bidi="pt_PT"/>
        </w:rPr>
      </w:r>
      <w:r>
        <w:rPr>
          <w:lang w:val="pt_PT" w:bidi="pt_PT"/>
        </w:rPr>
        <w:t xml:space="preserve">Então Paulo foi para a </w:t>
      </w:r>
      <w:r>
        <w:rPr>
          <w:b/>
          <w:lang w:val="pt_PT" w:bidi="pt_PT"/>
        </w:rPr>
        <w:t>sinagoga</w:t>
      </w:r>
      <w:r>
        <w:rPr>
          <w:lang w:val="pt_PT" w:bidi="pt_PT"/>
        </w:rPr>
        <w:t xml:space="preserve"> e começou adiscursar sobre as Escrituras com os </w:t>
      </w:r>
      <w:r>
        <w:rPr>
          <w:b/>
          <w:lang w:val="pt_PT" w:bidi="pt_PT"/>
        </w:rPr>
        <w:t>judeus</w:t>
      </w:r>
      <w:r>
        <w:rPr>
          <w:lang w:val="pt_PT" w:bidi="pt_PT"/>
        </w:rPr>
        <w:t xml:space="preserve"> e não judeus crentes. Lembrem-se de usar as mesmas palavras que você usou anteriormente para sinagoga e judeus. Uma definição completa de </w:t>
      </w:r>
      <w:r>
        <w:rPr>
          <w:lang w:val="pt_PT" w:bidi="pt_PT"/>
        </w:rPr>
        <w:t>sinagoga</w:t>
      </w:r>
      <w:r>
        <w:rPr>
          <w:lang w:val="pt_PT" w:bidi="pt_PT"/>
        </w:rPr>
        <w:t xml:space="preserve"> e </w:t>
      </w:r>
      <w:r>
        <w:rPr>
          <w:lang w:val="pt_PT" w:bidi="pt_PT"/>
        </w:rPr>
        <w:t>judeus</w:t>
      </w:r>
      <w:r>
        <w:rPr>
          <w:lang w:val="pt_PT" w:bidi="pt_PT"/>
        </w:rPr>
        <w:t xml:space="preserve"> pode ser encontrada no Glossário Mestre.</w:t>
      </w:r>
    </w:p>
    <w:p>
      <w:pPr/>
      <w:r>
        <w:rPr>
          <w:lang w:val="pt_PT" w:bidi="pt_PT"/>
        </w:rPr>
      </w:r>
      <w:r>
        <w:rPr>
          <w:lang w:val="pt_PT" w:bidi="pt_PT"/>
        </w:rPr>
        <w:t xml:space="preserve">Paulo também falou todos os dias com pessoas no mercado. Alguns dos filósofos epicureus e estoicos também conversaram com ele. </w:t>
      </w:r>
      <w:r>
        <w:rPr>
          <w:b/>
          <w:lang w:val="pt_PT" w:bidi="pt_PT"/>
        </w:rPr>
        <w:t>Filósofos</w:t>
      </w:r>
      <w:r>
        <w:rPr>
          <w:lang w:val="pt_PT" w:bidi="pt_PT"/>
        </w:rPr>
        <w:t xml:space="preserve"> são pessoas que pensam sobre como o mundo funciona, o que a vida significa e o que faz viver valer a pena. Eles sugerem maneiras pelas quais as pessoas devem viver. Eles geralmente valorizam seus ensinamentos mais do que religião. Os </w:t>
      </w:r>
      <w:r>
        <w:rPr>
          <w:b/>
          <w:lang w:val="pt_PT" w:bidi="pt_PT"/>
        </w:rPr>
        <w:t>epicureus</w:t>
      </w:r>
      <w:r>
        <w:rPr>
          <w:lang w:val="pt_PT" w:bidi="pt_PT"/>
        </w:rPr>
        <w:t xml:space="preserve"> acreditavam que os prazeres, especialmente o prazer da mente, eram o objetivo da vida. Os </w:t>
      </w:r>
      <w:r>
        <w:rPr>
          <w:b/>
          <w:lang w:val="pt_PT" w:bidi="pt_PT"/>
        </w:rPr>
        <w:t>estoicos</w:t>
      </w:r>
      <w:r>
        <w:rPr>
          <w:lang w:val="pt_PT" w:bidi="pt_PT"/>
        </w:rPr>
        <w:t xml:space="preserve"> acreditavam que a vida deveria ser sem sentimentos de alegria ou tristeza.</w:t>
      </w:r>
    </w:p>
    <w:p>
      <w:pPr/>
      <w:r>
        <w:rPr>
          <w:lang w:val="pt_PT" w:bidi="pt_PT"/>
        </w:rPr>
      </w:r>
      <w:r>
        <w:rPr>
          <w:lang w:val="pt_PT" w:bidi="pt_PT"/>
        </w:rPr>
        <w:t xml:space="preserve">Os filósofos trouxeram Paulo para o </w:t>
      </w:r>
      <w:r>
        <w:rPr>
          <w:b/>
          <w:lang w:val="pt_PT" w:bidi="pt_PT"/>
        </w:rPr>
        <w:t>Areópago</w:t>
      </w:r>
      <w:r>
        <w:rPr>
          <w:lang w:val="pt_PT" w:bidi="pt_PT"/>
        </w:rPr>
        <w:t>, que era o conselho da cidade. Levou este nome de uma colina em Atenas chamada Areópago, onde o conselho da cidade originalmente se encontrava. No entanto, quando Paulo estava em Atenas, o Areópago, ou o conselho da cidade, se reuniu em um dos edifícios no mercado. O conselho era responsável pela administração, educação e religião na cidade. Depois de ouvir Paulo, o conselho poderia decidir se o ensinamento sobre Jesus era perigoso ou não.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17:22–34</w:t>
      </w:r>
      <w:r>
        <w:rPr>
          <w:lang w:val="pt_PT" w:bidi="pt_PT"/>
        </w:rPr>
      </w:r>
    </w:p>
    <w:p>
      <w:pPr>
        <w:pStyle w:val="Heading3"/>
      </w:pPr>
      <w:r>
        <w:rPr>
          <w:lang w:val="pt_PT" w:bidi="pt_PT"/>
        </w:rPr>
        <w:t>Ouvir e Sentir</w:t>
      </w:r>
    </w:p>
    <w:p>
      <w:pPr/>
      <w:r>
        <w:rPr>
          <w:lang w:val="pt_PT" w:bidi="pt_PT"/>
        </w:rPr>
      </w:r>
      <w:r>
        <w:rPr>
          <w:lang w:val="pt_PT" w:bidi="pt_PT"/>
        </w:rPr>
        <w:t>Ouçam Atos 17.22–34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51 depois do nascimento de Jesus. Na última história, Paulo estava em Atenas, onde ele estava esperando que Silas e Timóteo se juntassem a ele de Bereia. Ele ficou muito perturbado observando que havia muitos ídolos em todos os lugares na cidade e que os atenienses não conheciam o verdadeiro Deus Criador. Paulo debateu com os judeus e não judeus crentes na sinagoga, contando a eles as boas novas sobre Jesus, bem como com qualquer um que o ouvisse no mercado. Paulo também falou sobre Jesus e sua ressurreição a alguns filósofos estoicos e epicureos que pensavam que seu ensinamento era estranho e o levaram para expor essa mensagem diante do conselho da cidade, o Areópago.</w:t>
      </w:r>
    </w:p>
    <w:p>
      <w:pPr/>
      <w:r>
        <w:rPr>
          <w:lang w:val="pt_PT" w:bidi="pt_PT"/>
        </w:rPr>
      </w:r>
      <w:r>
        <w:rPr>
          <w:lang w:val="pt_PT" w:bidi="pt_PT"/>
        </w:rPr>
        <w:t>Essa história começa quando Paulo ficou diante de todo o conselho do Areópago, os líderes da cidade, e fez esse discurso.</w:t>
      </w:r>
    </w:p>
    <w:p>
      <w:pPr/>
      <w:r>
        <w:rPr>
          <w:lang w:val="pt_PT" w:bidi="pt_PT"/>
        </w:rPr>
      </w:r>
      <w:r>
        <w:rPr>
          <w:lang w:val="pt_PT" w:bidi="pt_PT"/>
        </w:rPr>
        <w:t>Ele se dirigiu ao conselho dizendo “Homens de Atenas”. Essa era a maneira respeitosa usual de começar um discurso em Atenas, no entanto, mulheres do público podem ter ouvido também. Ele observou que os atenienses eram muito religiosos de todas as maneiras. Isso significa que eles honravam seus deuses usando todos os métodos que eles sabiam, incluindo orar a eles, adorá-los e oferecer sacrifícios a eles. Enquanto Paulo estava visitando várias partes da cidade, ele observou seus objetos de adoração. E ele notou até mesmo um altar dedicado a um deus desconhecido. Esse era um deus particular, mas os atenienses não sabiam seu nome ou nada sobre ele. Portanto, Paulo anunciou que ele estava lá para proclamar a eles quem esse deus era.</w:t>
      </w:r>
    </w:p>
    <w:p>
      <w:pPr/>
      <w:r>
        <w:rPr>
          <w:lang w:val="pt_PT" w:bidi="pt_PT"/>
        </w:rPr>
      </w:r>
      <w:r>
        <w:rPr>
          <w:lang w:val="pt_PT" w:bidi="pt_PT"/>
        </w:rPr>
        <w:t xml:space="preserve">Pare aqui e mostre à equipe de tradução uma fotografia de um </w:t>
      </w:r>
      <w:r>
        <w:rPr>
          <w:lang w:val="pt_PT" w:bidi="pt_PT"/>
        </w:rPr>
        <w:t>altar para um deus desconhecido</w:t>
      </w:r>
      <w:r>
        <w:rPr>
          <w:lang w:val="pt_PT" w:bidi="pt_PT"/>
        </w:rPr>
        <w:t>.</w:t>
      </w:r>
    </w:p>
    <w:p>
      <w:pPr/>
      <w:r>
        <w:rPr>
          <w:lang w:val="pt_PT" w:bidi="pt_PT"/>
        </w:rPr>
      </w:r>
      <w:r>
        <w:rPr>
          <w:lang w:val="pt_PT" w:bidi="pt_PT"/>
        </w:rPr>
        <w:t xml:space="preserve">Pare aqui e mostre à equipe de tradução uma fotografia de um </w:t>
      </w:r>
      <w:r>
        <w:rPr>
          <w:lang w:val="pt_PT" w:bidi="pt_PT"/>
        </w:rPr>
        <w:t>templo de Atenas com um deus nele</w:t>
      </w:r>
      <w:r>
        <w:rPr>
          <w:lang w:val="pt_PT" w:bidi="pt_PT"/>
        </w:rPr>
        <w:t>.</w:t>
      </w:r>
    </w:p>
    <w:p>
      <w:pPr/>
      <w:r>
        <w:rPr>
          <w:lang w:val="pt_PT" w:bidi="pt_PT"/>
        </w:rPr>
      </w:r>
      <w:r>
        <w:rPr>
          <w:lang w:val="pt_PT" w:bidi="pt_PT"/>
        </w:rPr>
        <w:t>Paulo reconhece que seu público não é judeu. Nas sinagogas, ele usa as Escrituras judaicas para ensinar eles sobre Jesus. No entanto, no conselho do Areópago, ele usa ideias que os atenienses entenderiam.</w:t>
      </w:r>
    </w:p>
    <w:p>
      <w:pPr/>
      <w:r>
        <w:rPr>
          <w:lang w:val="pt_PT" w:bidi="pt_PT"/>
        </w:rPr>
      </w:r>
      <w:r>
        <w:rPr>
          <w:lang w:val="pt_PT" w:bidi="pt_PT"/>
        </w:rPr>
        <w:t>Paulo primeiro apresenta o conselho ao Deus criador, o Mestre, ou Senhor, do céu e terra. Esse Deus não vive em templos que as pessoas constroem porque ele não precisa que as pessoas cuidem dele. O próprio Deus criador é aquele que dá vida, fôlego e tudo o que as pessoas precisam para sobreviver. Deus primeiro criou um homem e desse homem vieram todos os grupos de pessoas. Deus fez eles irem para lugares diferentes sobre toda a terra para viver lá. Antes de Deus criar as pessoas, ele decidiu quando e onde elas viveriam. Então Deus explica que ele não está tão longe quanto pensamos, porque ele é aquele que nos criou. Ele é aquele que torna possível que vivamos e nos movamos e sejamos pessoas. Quando Deus criou as pessoas, ele as criou para que elas quisessem procurá-lo e encontrá-lo.</w:t>
      </w:r>
    </w:p>
    <w:p>
      <w:pPr/>
      <w:r>
        <w:rPr>
          <w:lang w:val="pt_PT" w:bidi="pt_PT"/>
        </w:rPr>
      </w:r>
      <w:r>
        <w:rPr>
          <w:lang w:val="pt_PT" w:bidi="pt_PT"/>
        </w:rPr>
        <w:t>Agora Paulo conecta seu discurso com coisas que as pessoas sabem muito bem. Ele usa algo de sua própria cultura para explicar Deus a eles. Ele viu algo escrito em uma de suas estátuas. Os atenienses tinham poetas, ou pessoas que falam ou escrevem ditados que são significativos, sábios e bem expressos. Alguns poetas atenienses disseram: “todos nós somos os filhos de Deus”. Isso significa que Deus não pode ser apenas uma imagem feita de ouro, prata ou pedra!</w:t>
      </w:r>
    </w:p>
    <w:p>
      <w:pPr/>
      <w:r>
        <w:rPr>
          <w:lang w:val="pt_PT" w:bidi="pt_PT"/>
        </w:rPr>
      </w:r>
      <w:r>
        <w:rPr>
          <w:lang w:val="pt_PT" w:bidi="pt_PT"/>
        </w:rPr>
        <w:t>Pare aqui e discuta com a equipe de tradução se vocês têm poetas em sua cultura e o que vocês os chamam. Se vocês têm poetas em sua cultura, vocês podem se lembrar de quaisquer ditados que eles escreveram ou falaram?</w:t>
      </w:r>
    </w:p>
    <w:p>
      <w:pPr/>
      <w:r>
        <w:rPr>
          <w:lang w:val="pt_PT" w:bidi="pt_PT"/>
        </w:rPr>
      </w:r>
      <w:r>
        <w:rPr>
          <w:lang w:val="pt_PT" w:bidi="pt_PT"/>
        </w:rPr>
        <w:t>Quando as pessoas não sabem sobre Deus, Deus tolera mais seu pecado. Mas agora que as pessoas sabem quem o Deus criador é, Deus ordena que elas se arrependam, ou se afastem de seus pecados e comecem a obedecer a Deus.</w:t>
      </w:r>
    </w:p>
    <w:p>
      <w:pPr/>
      <w:r>
        <w:rPr>
          <w:lang w:val="pt_PT" w:bidi="pt_PT"/>
        </w:rPr>
      </w:r>
      <w:r>
        <w:rPr>
          <w:lang w:val="pt_PT" w:bidi="pt_PT"/>
        </w:rPr>
        <w:t>Pare aqui e discuta com a equipe de tradução como vocês entendem o arrependimento. Conte uma história sobre uma vez em que você se arrependeu de um pecado.</w:t>
      </w:r>
    </w:p>
    <w:p>
      <w:pPr/>
      <w:r>
        <w:rPr>
          <w:lang w:val="pt_PT" w:bidi="pt_PT"/>
        </w:rPr>
      </w:r>
      <w:r>
        <w:rPr>
          <w:lang w:val="pt_PT" w:bidi="pt_PT"/>
        </w:rPr>
        <w:t>Deus determinou um dia particular em que ele julgará com justiça todos no mundo. Ele nomeou um homem para realizar o julgamento e ele provou publicamente que esse é seu juiz trazendo esse homem de volta para a vida.</w:t>
      </w:r>
    </w:p>
    <w:p>
      <w:pPr/>
      <w:r>
        <w:rPr>
          <w:lang w:val="pt_PT" w:bidi="pt_PT"/>
        </w:rPr>
      </w:r>
      <w:r>
        <w:rPr>
          <w:lang w:val="pt_PT" w:bidi="pt_PT"/>
        </w:rPr>
        <w:t>As pessoas de Atenas não acreditavam que as pessoas poderiam ressuscitar para a vida, então essa declaração era loucura para elas. Alguns deles zombaram de Paulo e alguns queriam ouvir mais.</w:t>
      </w:r>
    </w:p>
    <w:p>
      <w:pPr/>
      <w:r>
        <w:rPr>
          <w:lang w:val="pt_PT" w:bidi="pt_PT"/>
        </w:rPr>
      </w:r>
      <w:r>
        <w:rPr>
          <w:lang w:val="pt_PT" w:bidi="pt_PT"/>
        </w:rPr>
        <w:t>Naquele momento, Paulo deixou o conselho da cidade e aquele lugar.</w:t>
      </w:r>
    </w:p>
    <w:p>
      <w:pPr/>
      <w:r>
        <w:rPr>
          <w:lang w:val="pt_PT" w:bidi="pt_PT"/>
        </w:rPr>
      </w:r>
      <w:r>
        <w:rPr>
          <w:lang w:val="pt_PT" w:bidi="pt_PT"/>
        </w:rPr>
        <w:t>Algumas pessoas que ouviram Paulo se dedicaram a ele e ao que ele ensinava e creram em Jesus. Um deles era Dionísio, um dos homens que participavam do conselho da cidade, o Areópago. Também havia uma mulher chamada Damaris e algumas outras pessoas que creram em Jesus.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Esta história tem quatro cenas.</w:t>
      </w:r>
    </w:p>
    <w:p>
      <w:pPr/>
      <w:r>
        <w:rPr>
          <w:lang w:val="pt_PT" w:bidi="pt_PT"/>
        </w:rPr>
      </w:r>
      <w:r>
        <w:rPr>
          <w:b/>
          <w:lang w:val="pt_PT" w:bidi="pt_PT"/>
        </w:rPr>
        <w:t>Primeira cena:</w:t>
      </w:r>
      <w:r>
        <w:rPr>
          <w:lang w:val="pt_PT" w:bidi="pt_PT"/>
        </w:rPr>
        <w:t xml:space="preserve"> Paulo faz um discurso para o conselho da cidade proclamando para eles o verdadeiro Deus, Criador do universo.</w:t>
      </w:r>
    </w:p>
    <w:p>
      <w:pPr/>
      <w:r>
        <w:rPr>
          <w:lang w:val="pt_PT" w:bidi="pt_PT"/>
        </w:rPr>
      </w:r>
      <w:r>
        <w:rPr>
          <w:b/>
          <w:lang w:val="pt_PT" w:bidi="pt_PT"/>
        </w:rPr>
        <w:t>Segunda cena:</w:t>
      </w:r>
      <w:r>
        <w:rPr>
          <w:lang w:val="pt_PT" w:bidi="pt_PT"/>
        </w:rPr>
        <w:t xml:space="preserve"> Ao ouvir sobre a ressurreição dos mortos, alguns homens zombam de Paulo e alguns dizem que querem ouvi-lo novamente.</w:t>
      </w:r>
    </w:p>
    <w:p>
      <w:pPr/>
      <w:r>
        <w:rPr>
          <w:lang w:val="pt_PT" w:bidi="pt_PT"/>
        </w:rPr>
      </w:r>
      <w:r>
        <w:rPr>
          <w:b/>
          <w:lang w:val="pt_PT" w:bidi="pt_PT"/>
        </w:rPr>
        <w:t>Terceira cena:</w:t>
      </w:r>
      <w:r>
        <w:rPr>
          <w:lang w:val="pt_PT" w:bidi="pt_PT"/>
        </w:rPr>
        <w:t xml:space="preserve"> Paulo deixa o conselho da cidade.</w:t>
      </w:r>
    </w:p>
    <w:p>
      <w:pPr/>
      <w:r>
        <w:rPr>
          <w:lang w:val="pt_PT" w:bidi="pt_PT"/>
        </w:rPr>
      </w:r>
      <w:r>
        <w:rPr>
          <w:b/>
          <w:lang w:val="pt_PT" w:bidi="pt_PT"/>
        </w:rPr>
        <w:t>Quarta cena:</w:t>
      </w:r>
      <w:r>
        <w:rPr>
          <w:lang w:val="pt_PT" w:bidi="pt_PT"/>
        </w:rPr>
        <w:t xml:space="preserve"> Alguns homens e mulheres se juntam a Paulo e acreditam em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Membros do conselho da cidade, o Areópago</w:t>
      </w:r>
    </w:p>
    <w:p>
      <w:pPr>
        <w:pStyle w:val="ListBullet"/>
        <w:spacing w:line="240" w:lineRule="auto"/>
        <w:ind w:left="720"/>
      </w:pPr>
      <w:r>
        <w:rPr>
          <w:lang w:val="pt_PT" w:bidi="pt_PT"/>
        </w:rPr>
      </w:r>
      <w:r>
        <w:rPr>
          <w:lang w:val="pt_PT" w:bidi="pt_PT"/>
        </w:rPr>
        <w:t>Atenienses e estrangeiros que vivem em Atenas</w:t>
      </w:r>
    </w:p>
    <w:p>
      <w:pPr>
        <w:pStyle w:val="ListBullet"/>
        <w:spacing w:line="240" w:lineRule="auto"/>
        <w:ind w:left="720"/>
      </w:pPr>
      <w:r>
        <w:rPr>
          <w:lang w:val="pt_PT" w:bidi="pt_PT"/>
        </w:rPr>
      </w:r>
      <w:r>
        <w:rPr>
          <w:lang w:val="pt_PT" w:bidi="pt_PT"/>
        </w:rPr>
        <w:t>Homens e mulheres que se juntaram a Paulo e creram em Jesus, incluindo Dionísio, o areopagita e Damaris.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começa com Paulo na frente de um grande grupo de pessoas, o conselho dos atenienses. Ele está em seu lugar de encontro especial, e o convidaram a explicar a eles o que ele tem ensinado.</w:t>
      </w:r>
    </w:p>
    <w:p>
      <w:pPr/>
      <w:r>
        <w:rPr>
          <w:lang w:val="pt_PT" w:bidi="pt_PT"/>
        </w:rPr>
      </w:r>
      <w:r>
        <w:rPr>
          <w:lang w:val="pt_PT" w:bidi="pt_PT"/>
        </w:rPr>
        <w:t>Paulo se dirigiu ao conselho como "Homens de Atenas", de uma maneira respeitosa. É importante lembrar que Paulo usou as próprias práticas religiosas dos atenienses como um ponto de partida quando ele falou com eles.</w:t>
      </w:r>
    </w:p>
    <w:p>
      <w:pPr/>
      <w:r>
        <w:rPr>
          <w:lang w:val="pt_PT" w:bidi="pt_PT"/>
        </w:rPr>
      </w:r>
      <w:r>
        <w:rPr>
          <w:lang w:val="pt_PT" w:bidi="pt_PT"/>
        </w:rPr>
        <w:t>É importante lembrar que Deus não vive em templos que as pessoas fazem porque ele é o Mestre, ou Senhor, sobre a terra. Deus não tem nada que ele precisa, porque ele é aquele que dá vida a tudo.</w:t>
      </w:r>
    </w:p>
    <w:p>
      <w:pPr/>
      <w:r>
        <w:rPr>
          <w:lang w:val="pt_PT" w:bidi="pt_PT"/>
        </w:rPr>
      </w:r>
      <w:r>
        <w:rPr>
          <w:lang w:val="pt_PT" w:bidi="pt_PT"/>
        </w:rPr>
        <w:t>É importante lembrar que Deus fez cada um dos grupos de pessoas no mundo, e ele decidiu quando elas viveriam e onde viveriam.</w:t>
      </w:r>
    </w:p>
    <w:p>
      <w:pPr/>
      <w:r>
        <w:rPr>
          <w:lang w:val="pt_PT" w:bidi="pt_PT"/>
        </w:rPr>
      </w:r>
      <w:r>
        <w:rPr>
          <w:lang w:val="pt_PT" w:bidi="pt_PT"/>
        </w:rPr>
        <w:t>Também é importante lembrar que Deus fez os grupos de pessoas de uma certa maneira. Ele os fez com o propósito de procurar Deus e encontrá-lo. Paulo garante a seus ouvintes que Deus não está longe de ninguém!</w:t>
      </w:r>
    </w:p>
    <w:p>
      <w:pPr/>
      <w:r>
        <w:rPr>
          <w:lang w:val="pt_PT" w:bidi="pt_PT"/>
        </w:rPr>
      </w:r>
      <w:r>
        <w:rPr>
          <w:lang w:val="pt_PT" w:bidi="pt_PT"/>
        </w:rPr>
        <w:t>É importante lembrar que Paulo cita poetas atenienses. Os poetas dizem: "Somos sua descendência", ou "Somos seus filhos". Isso significa que Deus não pode ser uma imagem feita de ouro, prata ou pedra!</w:t>
      </w:r>
    </w:p>
    <w:p>
      <w:pPr/>
      <w:r>
        <w:rPr>
          <w:lang w:val="pt_PT" w:bidi="pt_PT"/>
        </w:rPr>
      </w:r>
      <w:r>
        <w:rPr>
          <w:lang w:val="pt_PT" w:bidi="pt_PT"/>
        </w:rPr>
        <w:t>Deus tolerou as coisas ruins que as pessoas estavam fazendo porque elas não o conheciam, mas agora ele ordena que todas as pessoas em todo o mundo parem de pecar e obedecem a ele. Deus julgará de forma justa as pessoas na terra um dia. Deus nomeou um homem para julgar, e Deus provou que esse homem tem autoridade para julgar ressuscitando-o dentre os mortos!</w:t>
      </w:r>
    </w:p>
    <w:p>
      <w:pPr/>
      <w:r>
        <w:rPr>
          <w:lang w:val="pt_PT" w:bidi="pt_PT"/>
        </w:rPr>
      </w:r>
      <w:r>
        <w:rPr>
          <w:lang w:val="pt_PT" w:bidi="pt_PT"/>
        </w:rPr>
        <w:t xml:space="preserve">Pare aqui e mostre à equipe de tradução uma fotografia de um </w:t>
      </w:r>
      <w:r>
        <w:rPr>
          <w:lang w:val="pt_PT" w:bidi="pt_PT"/>
        </w:rPr>
        <w:t>altar para um deus desconhecido</w:t>
      </w:r>
      <w:r>
        <w:rPr>
          <w:lang w:val="pt_PT" w:bidi="pt_PT"/>
        </w:rPr>
        <w:t>.</w:t>
      </w:r>
    </w:p>
    <w:p>
      <w:pPr/>
      <w:r>
        <w:rPr>
          <w:lang w:val="pt_PT" w:bidi="pt_PT"/>
        </w:rPr>
      </w:r>
      <w:r>
        <w:rPr>
          <w:lang w:val="pt_PT" w:bidi="pt_PT"/>
        </w:rPr>
        <w:t xml:space="preserve">Pare aqui e mostre à equipe de tradução uma fotografia de um </w:t>
      </w:r>
      <w:r>
        <w:rPr>
          <w:lang w:val="pt_PT" w:bidi="pt_PT"/>
        </w:rPr>
        <w:t>templo de Atenas com um deus nele</w:t>
      </w:r>
      <w:r>
        <w:rPr>
          <w:lang w:val="pt_PT" w:bidi="pt_PT"/>
        </w:rPr>
        <w:t>.</w:t>
      </w:r>
    </w:p>
    <w:p>
      <w:pPr/>
      <w:r>
        <w:rPr>
          <w:lang w:val="pt_PT" w:bidi="pt_PT"/>
        </w:rPr>
      </w:r>
      <w:r>
        <w:rPr>
          <w:lang w:val="pt_PT" w:bidi="pt_PT"/>
        </w:rPr>
        <w:t>Imediatamente, havia duas reações à mensagem de Paulo. Assim que eles ouviram que Deus havia ressuscitado o juiz dentre os mortos, alguns zombaram de Paulo. Mas alguns disseram que eles queriam ouvir mais. Então Paulo deixou o conselho da cidade e esse lugar. E então algumas pessoas que ouviram Paulo se dedicaram a ele e ao que ele ensinou e creram em Jesus. Um deles era Dionísio, um dos homens que participavam do conselho da cidade, o Areópago. Também havia uma mulher chamada Damaris e algumas outras pessoas que creram em Jesus.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quatro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Membros do conselho da cidade, o Areópago</w:t>
      </w:r>
    </w:p>
    <w:p>
      <w:pPr>
        <w:pStyle w:val="ListBullet"/>
        <w:spacing w:line="240" w:lineRule="auto"/>
        <w:ind w:left="720"/>
      </w:pPr>
      <w:r>
        <w:rPr>
          <w:lang w:val="pt_PT" w:bidi="pt_PT"/>
        </w:rPr>
      </w:r>
      <w:r>
        <w:rPr>
          <w:lang w:val="pt_PT" w:bidi="pt_PT"/>
        </w:rPr>
        <w:t>Atenienses e estrangeiros que vivem em Atenas</w:t>
      </w:r>
    </w:p>
    <w:p>
      <w:pPr>
        <w:pStyle w:val="ListBullet"/>
        <w:spacing w:line="240" w:lineRule="auto"/>
        <w:ind w:left="720"/>
      </w:pPr>
      <w:r>
        <w:rPr>
          <w:lang w:val="pt_PT" w:bidi="pt_PT"/>
        </w:rPr>
      </w:r>
      <w:r>
        <w:rPr>
          <w:lang w:val="pt_PT" w:bidi="pt_PT"/>
        </w:rPr>
        <w:t>Homens e mulheres que se juntaram a Paulo e creram em Jesus, incluindo Dionísio, o areopagita e Damaris.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se dirigiu ao conselho e começou seu discurso. Ele observou que os atenienses eram religiosos em todas as maneiras além de seus muitos objetos de adoração, incluindo um altar a um deus desconhecido. Ele proclamou a eles que o deus que eles adoram, mas ainda não conhecem, é “o Deus que fez o mundo e tudo nele”. E ele é o Senhor do céu e da terra. Ele não vive em templos feitos por homens e não precisa de nenhuma ajuda das pessoas, uma vez que ele dá vida às pessoas, a sustenta e dá tudo o que precisam para viver.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 conselho da cidade: “Como vocês estão se sentindo?”. Você pode ouvir coisas como: “Nossa! Isso é emocionante! Nunca ouvi falar de um deus como esse!” ou “De jeito nenhum! Paulo está mudando tudo. Isso é esmagador”.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 de um homem, ele fez cada nação e determinou onde todos deveriam viver.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 conselho: “Como vocês estão se sentindo? Você pode ouvir coisas como: “Ó não! Somos bem-sucedidos por causa de nós mesmos!” “Paulo não tem direito de dizer que é Deus que decide quando nosso povo governa ou não. Depende de nós!”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 fez as pessoas para que o procurassem e o encontrassem, mesmo que ele não estivesse longe de nós. Vivemos, nos movemos e existimos por causa dele, e como alguns dos poetas atenienses disseram, somos seus filhos. Portanto, como filhos de Deus, não devemos pensar que Deus é como algo que as pessoas imaginam ou fazem de ouro, prata ou rocha. Deus tolerou as coisas ruins que as pessoas estavam fazendo porque elas não o conheciam, mas agora ele ordena que todas as pessoas em todo o mundo parem de pecar e obedecem a ele. Porque ele nomeou um dia em que ele julgará todas as pessoas no mundo com justiça. Ele nomeou um homem para julgar por ele e ele provou publicamente isso trazendo esse homem de volta à vida.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 conselho da cidade: “Como vocês estão se sentindo?”. Você pode ouvir coisas como: “Nossa! Posso realmente ser o filho de Deus? Estou feliz, esperançoso e realmente não acredito nisso!” e “Oh não! Ele é louco! Estou tão irado por qualquer um dizer que alguém pode ser ressuscitado de volta à vida — como ele ousa espalhar mentiras como essa!”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quando os homens ouviram Paulo falar sobre uma pessoa sendo ressuscitada da morte, alguns zombavam dele e alguns diziam que queriam ouvir mais do que ele tinha a dizer sobre esse tópico.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homens no conselho da cidade: “Como vocês estão se sentindo?”. Vocês podem ouvir coisas como: “Nunca ouvimos nada como isso antes!” “O que o tagarela está dizendo?”. e “Talvez devamos pedir a ele para falar conosco novamente”.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Naquele momento, Paulo deixou o conselho da cidade e esse lugar.</w:t>
      </w:r>
    </w:p>
    <w:p>
      <w:pPr/>
      <w:r>
        <w:rPr>
          <w:lang w:val="pt_PT" w:bidi="pt_PT"/>
        </w:rPr>
      </w:r>
      <w:r>
        <w:rPr>
          <w:lang w:val="pt_PT" w:bidi="pt_PT"/>
        </w:rPr>
        <w:t>Algumas pessoas que ouviram Paulo se dedicaram a ele e ao que ele ensinou e creram em Jesus. Um deles era Dionísio, um dos homens que participavam do conselho da cidade, o Areópago. Também havia uma mulher chamada Damaris e algumas outras pessoas que creram em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novos crentes: “Como vocês estão se sentindo?”. Vocês podem ouvir coisas como: “Podemos ver por nós mesmos que Paulo está ensinando a verdade!” “Obrigado Deus, por nos mostrar quem você é!” e “Louvado seja Deus por uma nova vida por meio de Jesus!”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diante do </w:t>
      </w:r>
      <w:r>
        <w:rPr>
          <w:b/>
          <w:lang w:val="pt_PT" w:bidi="pt_PT"/>
        </w:rPr>
        <w:t>Areópago</w:t>
      </w:r>
      <w:r>
        <w:rPr>
          <w:lang w:val="pt_PT" w:bidi="pt_PT"/>
        </w:rPr>
        <w:t>, o conselho da cidade, se dirigiu aos homens lá. O conselho da cidade levava seu nome de uma colina em Atenas chamada “Areópago”, onde o conselho da cidade se encontrava originalmente. No entanto, quando Paulo estava em Atenas, o Areópago, ou o conselho da cidade, se reuniu em um dos edifícios no mercado. O conselho era responsável pela administração, educação e religião na cidade. Depois de ouvir Paulo, o conselho poderia decidir se o ensinamento sobre Jesus era perigoso ou não. Traduzam Areópago, ou conselho da cidade, da mesma maneira que vocês fizeram na passagem anterior.</w:t>
      </w:r>
    </w:p>
    <w:p>
      <w:pPr/>
      <w:r>
        <w:rPr>
          <w:lang w:val="pt_PT" w:bidi="pt_PT"/>
        </w:rPr>
      </w:r>
      <w:r>
        <w:rPr>
          <w:lang w:val="pt_PT" w:bidi="pt_PT"/>
        </w:rPr>
        <w:t xml:space="preserve">Paulo falou com o conselho da cidade e observou que as pessoas de Atenas eram muito religiosas. Alguém que é </w:t>
      </w:r>
      <w:r>
        <w:rPr>
          <w:b/>
          <w:lang w:val="pt_PT" w:bidi="pt_PT"/>
        </w:rPr>
        <w:t>religioso</w:t>
      </w:r>
      <w:r>
        <w:rPr>
          <w:lang w:val="pt_PT" w:bidi="pt_PT"/>
        </w:rPr>
        <w:t xml:space="preserve"> honra seus deuses usando todos os métodos que eles sabem, incluindo orar a eles, adorá-los e oferecer sacrifícios a eles.</w:t>
      </w:r>
    </w:p>
    <w:p>
      <w:pPr/>
      <w:r>
        <w:rPr>
          <w:lang w:val="pt_PT" w:bidi="pt_PT"/>
        </w:rPr>
      </w:r>
      <w:r>
        <w:rPr>
          <w:lang w:val="pt_PT" w:bidi="pt_PT"/>
        </w:rPr>
        <w:t xml:space="preserve">Quando Paulo estava caminhando por Atenas, ele observou que havia até mesmo um altar para um deus desconhecido. Um </w:t>
      </w:r>
      <w:r>
        <w:rPr>
          <w:b/>
          <w:lang w:val="pt_PT" w:bidi="pt_PT"/>
        </w:rPr>
        <w:t>altar</w:t>
      </w:r>
      <w:r>
        <w:rPr>
          <w:lang w:val="pt_PT" w:bidi="pt_PT"/>
        </w:rPr>
        <w:t xml:space="preserve"> pode se referir a um lugar onde os animais são mortos e queimados como uma oferta a Deus, ou um lugar onde o incenso é queimado. Muitas vezes é construída de pedras, talvez como uma mesa ou pequena plataforma. Lembrem-se de usar as mesmas palavras que você usou anteriormente para altar. Uma definição completa de </w:t>
      </w:r>
      <w:r>
        <w:rPr>
          <w:lang w:val="pt_PT" w:bidi="pt_PT"/>
        </w:rPr>
        <w:t>altar</w:t>
      </w:r>
      <w:r>
        <w:rPr>
          <w:lang w:val="pt_PT" w:bidi="pt_PT"/>
        </w:rPr>
        <w:t xml:space="preserve"> pode ser encontrada no Glossário Mestre.</w:t>
      </w:r>
    </w:p>
    <w:p>
      <w:pPr/>
      <w:r>
        <w:rPr>
          <w:lang w:val="pt_PT" w:bidi="pt_PT"/>
        </w:rPr>
      </w:r>
      <w:r>
        <w:rPr>
          <w:lang w:val="pt_PT" w:bidi="pt_PT"/>
        </w:rPr>
        <w:t xml:space="preserve">Pare aqui e mostre à equipe de tradução uma fotografia de um </w:t>
      </w:r>
      <w:r>
        <w:rPr>
          <w:lang w:val="pt_PT" w:bidi="pt_PT"/>
        </w:rPr>
        <w:t>altar para um deus desconhecido</w:t>
      </w:r>
      <w:r>
        <w:rPr>
          <w:lang w:val="pt_PT" w:bidi="pt_PT"/>
        </w:rPr>
        <w:t>.</w:t>
      </w:r>
    </w:p>
    <w:p>
      <w:pPr/>
      <w:r>
        <w:rPr>
          <w:lang w:val="pt_PT" w:bidi="pt_PT"/>
        </w:rPr>
      </w:r>
      <w:r>
        <w:rPr>
          <w:lang w:val="pt_PT" w:bidi="pt_PT"/>
        </w:rPr>
        <w:t xml:space="preserve">Paulo disse ao Areópago que o Deus que fez o mundo e tudo nele está o Senhor do céu e da terra e não vive em templos feitos pelo homem. Um </w:t>
      </w:r>
      <w:r>
        <w:rPr>
          <w:b/>
          <w:lang w:val="pt_PT" w:bidi="pt_PT"/>
        </w:rPr>
        <w:t>templo</w:t>
      </w:r>
      <w:r>
        <w:rPr>
          <w:lang w:val="pt_PT" w:bidi="pt_PT"/>
        </w:rPr>
        <w:t xml:space="preserve"> é um lugar de adoração onde sacrifícios são feitos para honrar o deus do templo. Paulo estava dizendo que Deus, o criador do universo, não é como os ídolos, e ele não vive em um templo. Lembrem-se de usar a mesma palavra que você usou anteriormente para templo. Uma definição completa de </w:t>
      </w:r>
      <w:r>
        <w:rPr>
          <w:lang w:val="pt_PT" w:bidi="pt_PT"/>
        </w:rPr>
        <w:t>templo</w:t>
      </w:r>
      <w:r>
        <w:rPr>
          <w:lang w:val="pt_PT" w:bidi="pt_PT"/>
        </w:rPr>
        <w:t xml:space="preserve"> pode ser encontrada no Glossário Mestre.</w:t>
      </w:r>
    </w:p>
    <w:p>
      <w:pPr/>
      <w:r>
        <w:rPr>
          <w:lang w:val="pt_PT" w:bidi="pt_PT"/>
        </w:rPr>
      </w:r>
      <w:r>
        <w:rPr>
          <w:lang w:val="pt_PT" w:bidi="pt_PT"/>
        </w:rPr>
        <w:t xml:space="preserve">Pare aqui e mostre à equipe de tradução uma fotografia de um </w:t>
      </w:r>
      <w:r>
        <w:rPr>
          <w:lang w:val="pt_PT" w:bidi="pt_PT"/>
        </w:rPr>
        <w:t>templo de Atenas com um deus nele</w:t>
      </w:r>
      <w:r>
        <w:rPr>
          <w:lang w:val="pt_PT" w:bidi="pt_PT"/>
        </w:rPr>
        <w:t>.</w:t>
      </w:r>
    </w:p>
    <w:p>
      <w:pPr/>
      <w:r>
        <w:rPr>
          <w:lang w:val="pt_PT" w:bidi="pt_PT"/>
        </w:rPr>
      </w:r>
      <w:r>
        <w:rPr>
          <w:lang w:val="pt_PT" w:bidi="pt_PT"/>
        </w:rPr>
        <w:t xml:space="preserve">E ele fez de um homem cada </w:t>
      </w:r>
      <w:r>
        <w:rPr>
          <w:b/>
          <w:lang w:val="pt_PT" w:bidi="pt_PT"/>
        </w:rPr>
        <w:t>nação</w:t>
      </w:r>
      <w:r>
        <w:rPr>
          <w:lang w:val="pt_PT" w:bidi="pt_PT"/>
        </w:rPr>
        <w:t xml:space="preserve">, ou grupo de pessoas, da humanidade para viver em toda a face da terra. Lembrem-se de usar a mesma palavra que você usou anteriormente para nação. Uma definição completa de </w:t>
      </w:r>
      <w:r>
        <w:rPr>
          <w:lang w:val="pt_PT" w:bidi="pt_PT"/>
        </w:rPr>
        <w:t>nação</w:t>
      </w:r>
      <w:r>
        <w:rPr>
          <w:lang w:val="pt_PT" w:bidi="pt_PT"/>
        </w:rPr>
        <w:t xml:space="preserve"> pode ser encontrada no Glossário Mestre.</w:t>
      </w:r>
    </w:p>
    <w:p>
      <w:pPr/>
      <w:r>
        <w:rPr>
          <w:lang w:val="pt_PT" w:bidi="pt_PT"/>
        </w:rPr>
      </w:r>
      <w:r>
        <w:rPr>
          <w:lang w:val="pt_PT" w:bidi="pt_PT"/>
        </w:rPr>
        <w:t xml:space="preserve">Alguns poetas atenienses disseram: “Todos nós somos os filhos de Deus”. </w:t>
      </w:r>
      <w:r>
        <w:rPr>
          <w:b/>
          <w:lang w:val="pt_PT" w:bidi="pt_PT"/>
        </w:rPr>
        <w:t>Poetas</w:t>
      </w:r>
      <w:r>
        <w:rPr>
          <w:lang w:val="pt_PT" w:bidi="pt_PT"/>
        </w:rPr>
        <w:t xml:space="preserve"> são pessoas que falam ou escrevem dizeres que são significativos, sábios e bem expressos.</w:t>
      </w:r>
    </w:p>
    <w:p>
      <w:pPr/>
      <w:r>
        <w:rPr>
          <w:lang w:val="pt_PT" w:bidi="pt_PT"/>
        </w:rPr>
      </w:r>
      <w:r>
        <w:rPr>
          <w:lang w:val="pt_PT" w:bidi="pt_PT"/>
        </w:rPr>
        <w:t>Pare aqui e discuta com a equipe de tradução se vocês têm pessoas como essas em sua cultura e como vocês as chamam. Se vocês têm poetas em sua cultura, vocês podem se lembrar de quaisquer dizeres que eles escreveram ou falaram?</w:t>
      </w:r>
    </w:p>
    <w:p>
      <w:pPr/>
      <w:r>
        <w:rPr>
          <w:lang w:val="pt_PT" w:bidi="pt_PT"/>
        </w:rPr>
      </w:r>
      <w:r>
        <w:rPr>
          <w:lang w:val="pt_PT" w:bidi="pt_PT"/>
        </w:rPr>
        <w:t xml:space="preserve">Como somos os filhos de Deus, isso significa que Deus não pode ser apenas uma imagem feita de ouro, prata ou pedra, como os </w:t>
      </w:r>
      <w:r>
        <w:rPr>
          <w:b/>
          <w:lang w:val="pt_PT" w:bidi="pt_PT"/>
        </w:rPr>
        <w:t>ídolos</w:t>
      </w:r>
      <w:r>
        <w:rPr>
          <w:lang w:val="pt_PT" w:bidi="pt_PT"/>
        </w:rPr>
        <w:t xml:space="preserve"> são. Vocês podem usar a mesma palavra que vocês usaram para ídolo aqui. Uma definição completa de </w:t>
      </w:r>
      <w:r>
        <w:rPr>
          <w:lang w:val="pt_PT" w:bidi="pt_PT"/>
        </w:rPr>
        <w:t>ídolos</w:t>
      </w:r>
      <w:r>
        <w:rPr>
          <w:lang w:val="pt_PT" w:bidi="pt_PT"/>
        </w:rPr>
        <w:t xml:space="preserve"> pode ser encontrada no Glossário Mestre.</w:t>
      </w:r>
    </w:p>
    <w:p>
      <w:pPr/>
      <w:r>
        <w:rPr>
          <w:lang w:val="pt_PT" w:bidi="pt_PT"/>
        </w:rPr>
      </w:r>
      <w:r>
        <w:rPr>
          <w:lang w:val="pt_PT" w:bidi="pt_PT"/>
        </w:rPr>
        <w:t xml:space="preserve">Deus tolerou as coisas ruins que as pessoas estavam fazendo porque elas não o conheciam. Mas agora ele ordena que todos os homens em todos os lugares se arrependam. Se </w:t>
      </w:r>
      <w:r>
        <w:rPr>
          <w:b/>
          <w:lang w:val="pt_PT" w:bidi="pt_PT"/>
        </w:rPr>
        <w:t>arrepender</w:t>
      </w:r>
      <w:r>
        <w:rPr>
          <w:lang w:val="pt_PT" w:bidi="pt_PT"/>
        </w:rPr>
        <w:t xml:space="preserve"> significa se afastar dos pecados e se voltar para Deus, e começar a viver uma nova vida seguindo os caminhos de Deus. Lembrem-se de usar as mesmas palavras que vocês usaram anteriormente para se arrepender. Uma definição completa de </w:t>
      </w:r>
      <w:r>
        <w:rPr>
          <w:lang w:val="pt_PT" w:bidi="pt_PT"/>
        </w:rPr>
        <w:t>se arrepender</w:t>
      </w:r>
      <w:r>
        <w:rPr>
          <w:lang w:val="pt_PT" w:bidi="pt_PT"/>
        </w:rPr>
        <w:t xml:space="preserve"> pode ser encontrada no Glossário Mestre.</w:t>
      </w:r>
    </w:p>
    <w:p>
      <w:pPr/>
      <w:r>
        <w:rPr>
          <w:lang w:val="pt_PT" w:bidi="pt_PT"/>
        </w:rPr>
      </w:r>
      <w:r>
        <w:rPr>
          <w:lang w:val="pt_PT" w:bidi="pt_PT"/>
        </w:rPr>
        <w:t xml:space="preserve">Quando as pessoas do conselho da cidade e os filósofos ouviram sobre a ressurreição dos mortos, alguns zombaram. </w:t>
      </w:r>
      <w:r>
        <w:rPr>
          <w:b/>
          <w:lang w:val="pt_PT" w:bidi="pt_PT"/>
        </w:rPr>
        <w:t>Ressurreição</w:t>
      </w:r>
      <w:r>
        <w:rPr>
          <w:lang w:val="pt_PT" w:bidi="pt_PT"/>
        </w:rPr>
        <w:t xml:space="preserve"> significa ressuscitar dos mortos sendo a mesma pessoa. Deus escolherá o tempo em que todos que morrem ressuscitarão dentre os mortos. Lembrem-se de usar as mesmas palavras que vocês usaram anteriormente para ressurreição. Uma definição completa de </w:t>
      </w:r>
      <w:r>
        <w:rPr>
          <w:lang w:val="pt_PT" w:bidi="pt_PT"/>
        </w:rPr>
        <w:t>ressurreição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18:1–17</w:t>
      </w:r>
      <w:r>
        <w:rPr>
          <w:lang w:val="pt_PT" w:bidi="pt_PT"/>
        </w:rPr>
      </w:r>
    </w:p>
    <w:p>
      <w:pPr>
        <w:pStyle w:val="Heading3"/>
      </w:pPr>
      <w:r>
        <w:rPr>
          <w:lang w:val="pt_PT" w:bidi="pt_PT"/>
        </w:rPr>
        <w:t>Ouvir e Sentir</w:t>
      </w:r>
    </w:p>
    <w:p>
      <w:pPr/>
      <w:r>
        <w:rPr>
          <w:lang w:val="pt_PT" w:bidi="pt_PT"/>
        </w:rPr>
      </w:r>
      <w:r>
        <w:rPr>
          <w:lang w:val="pt_PT" w:bidi="pt_PT"/>
        </w:rPr>
        <w:t>Ouçam Atos 18:1–17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51 depois do nascimento de Jesus. Na última história, Paulo estava em Atenas, e os filósofos atenienses o levaram para apresentar seu ensinamento diante do conselho da cidade, o Areópago. Quando alguns homens do conselho zombaram dele, Paulo deixou esse lugar. Algumas pessoas que ouviram Paulo creram em Jesus.</w:t>
      </w:r>
    </w:p>
    <w:p>
      <w:pPr/>
      <w:r>
        <w:rPr>
          <w:lang w:val="pt_PT" w:bidi="pt_PT"/>
        </w:rPr>
      </w:r>
      <w:r>
        <w:rPr>
          <w:lang w:val="pt_PT" w:bidi="pt_PT"/>
        </w:rPr>
        <w:t>Paulo provavelmente passou alguns dias depois de seu discurso no Areópago ensinando os novos crentes em Atenas. Depois de alguns dias, ele foi para Corinto. Corinto era uma importante cidade a cerca de 80 quilômetros a oeste de Atenas. Era a capital da província romana de Acaia, que agora é chamada de Grécia. Tinha dois grandes portos e era um importante centro comercial. As pessoas sabiam que os cidadãos de Corinto viviam uma vida imoral. Eles praticavam imoralidade sexual, homossexualidade e prostituição. Paulo pode ter ido de navio ou por estrada. Era uma viagem de um dia pelo mar em bom tempo, ou levaria dois dias caminhando, ou um dia de carroça ou cavalo.</w:t>
      </w:r>
    </w:p>
    <w:p>
      <w:pPr/>
      <w:r>
        <w:rPr>
          <w:lang w:val="pt_PT" w:bidi="pt_PT"/>
        </w:rPr>
      </w:r>
      <w:r>
        <w:rPr>
          <w:lang w:val="pt_PT" w:bidi="pt_PT"/>
        </w:rPr>
        <w:t xml:space="preserve">Pare aqui e mostre à equipe de tradução um mapa mostrando a </w:t>
      </w:r>
      <w:r>
        <w:rPr>
          <w:lang w:val="pt_PT" w:bidi="pt_PT"/>
        </w:rPr>
        <w:t>jornada de Paulo de Atenas para Corinto, por estrada e pelo mar</w:t>
      </w:r>
      <w:r>
        <w:rPr>
          <w:lang w:val="pt_PT" w:bidi="pt_PT"/>
        </w:rPr>
        <w:t>.</w:t>
      </w:r>
    </w:p>
    <w:p>
      <w:pPr/>
      <w:r>
        <w:rPr>
          <w:lang w:val="pt_PT" w:bidi="pt_PT"/>
        </w:rPr>
      </w:r>
      <w:r>
        <w:rPr>
          <w:lang w:val="pt_PT" w:bidi="pt_PT"/>
        </w:rPr>
        <w:t>Em Corinto, Paulo encontrou um judeu chamado Áquila que nasceu em Ponto. Os antepassados de Áquila eram de Israel. Ele provavelmente também seguiu a religião judaica crescente. Ele veio recentemente da Itália com sua esposa Priscila. O governante do Império Romano, Cláudio, forçou Áquila e Priscila a deixar Roma na Itália, onde eles viviam. Ele ordenou que todos os judeus deveriam deixar Roma. Roma era a capital do Império Romano. Era a maior e mais influente cidade no mundo conhecido no momento do nascimento de Jesus. Não sabemos por que o imperador Cláudio ordenou que os judeus saíssem. Não está claro se Áquila e sua esposa eram cristãos nesse momento.</w:t>
      </w:r>
    </w:p>
    <w:p>
      <w:pPr/>
      <w:r>
        <w:rPr>
          <w:lang w:val="pt_PT" w:bidi="pt_PT"/>
        </w:rPr>
      </w:r>
      <w:r>
        <w:rPr>
          <w:lang w:val="pt_PT" w:bidi="pt_PT"/>
        </w:rPr>
        <w:t xml:space="preserve">Pare aqui e mostre à equipe de tradução um mapa mostrando </w:t>
      </w:r>
      <w:r>
        <w:rPr>
          <w:lang w:val="pt_PT" w:bidi="pt_PT"/>
        </w:rPr>
        <w:t>Ponto e Itália, incluindo Roma</w:t>
      </w:r>
      <w:r>
        <w:rPr>
          <w:lang w:val="pt_PT" w:bidi="pt_PT"/>
        </w:rPr>
        <w:t>.</w:t>
      </w:r>
    </w:p>
    <w:p>
      <w:pPr/>
      <w:r>
        <w:rPr>
          <w:lang w:val="pt_PT" w:bidi="pt_PT"/>
        </w:rPr>
      </w:r>
      <w:r>
        <w:rPr>
          <w:lang w:val="pt_PT" w:bidi="pt_PT"/>
        </w:rPr>
        <w:t>Paulo se aproximou deles e provavelmente perguntou se ele poderia ficar em sua casa. Como ele era um fabricante de tendas como eles eram, ele vivia com Áquila e Priscila e ganhou sua vida fazendo tendas, assim como eles fizeram. Pais judeus ensinaram seus filhos um comércio, e muitas vezes muitas gerações da mesma família faziam o mesmo comércio. Paulo aprendeu a ser um fabricante de tendas. Como um fabricante de tendas, ele estaria costurando comprimentos de pano e prendendo cordas e laços.</w:t>
      </w:r>
    </w:p>
    <w:p>
      <w:pPr/>
      <w:r>
        <w:rPr>
          <w:lang w:val="pt_PT" w:bidi="pt_PT"/>
        </w:rPr>
      </w:r>
      <w:r>
        <w:rPr>
          <w:lang w:val="pt_PT" w:bidi="pt_PT"/>
        </w:rPr>
        <w:t>Todos os sábados, o dia judaico de adoração e descanso, Paulo foi para a sinagoga, o lugar judaico de oração. Ele explicou a eles logicamente de suas Escrituras que o Cristo, o salvador prometido, tinha que sofrer e morrer, e ressuscitar para a vida. Ele então tentaria provar a eles que Jesus era o Cristo.</w:t>
      </w:r>
    </w:p>
    <w:p>
      <w:pPr/>
      <w:r>
        <w:rPr>
          <w:lang w:val="pt_PT" w:bidi="pt_PT"/>
        </w:rPr>
      </w:r>
      <w:r>
        <w:rPr>
          <w:lang w:val="pt_PT" w:bidi="pt_PT"/>
        </w:rPr>
        <w:t>Quando Silas e Timóteo chegaram da Macedônia, Paulo deu todo o seu tempo para pregar. Silas e Timóteo trouxeram um presente financeiro dos crentes em Filipos para que Paulo não tivesse que trabalhar.</w:t>
      </w:r>
    </w:p>
    <w:p>
      <w:pPr/>
      <w:r>
        <w:rPr>
          <w:lang w:val="pt_PT" w:bidi="pt_PT"/>
        </w:rPr>
      </w:r>
      <w:r>
        <w:rPr>
          <w:lang w:val="pt_PT" w:bidi="pt_PT"/>
        </w:rPr>
        <w:t>Quando os judeus se voltaram contra Paulo e começaram a insultá-lo, ele sacudiu suas roupas em protesto. Essa é uma ação simbólica que indica quebrar um relacionamento. Os judeus em Corinto rejeitaram Paulo e sua mensagem sobre Jesus, então ele, por sua vez, indicou aqui que ele estava terminado com eles, ao tentar convencê-los sobre Jesus.</w:t>
      </w:r>
    </w:p>
    <w:p>
      <w:pPr/>
      <w:r>
        <w:rPr>
          <w:lang w:val="pt_PT" w:bidi="pt_PT"/>
        </w:rPr>
      </w:r>
      <w:r>
        <w:rPr>
          <w:lang w:val="pt_PT" w:bidi="pt_PT"/>
        </w:rPr>
        <w:t>Paulo disse a eles: “Seu sangue esteja em suas próprias cabeças!” Essa frase é um símbolo e se refere a ser culpado da morte de outra pessoa. Aqui o julgamento que os judeus receberão de Deus será um resultado de suas próprias ações e não a de Paulo, porque eles rejeitaram seu ensinamento. Paulo também disse que ele era inocente, pelo qual ele declarou que Deus não o chamaria de culpado por causar o julgamento que eles receberiam. Paulo também disse a eles que de agora em diante ele iria para os gentios, ou não judeus. Isso significava que para o resto de seu tempo em Corinto, Paulo pregaria aos não judeus.</w:t>
      </w:r>
    </w:p>
    <w:p>
      <w:pPr/>
      <w:r>
        <w:rPr>
          <w:lang w:val="pt_PT" w:bidi="pt_PT"/>
        </w:rPr>
      </w:r>
      <w:r>
        <w:rPr>
          <w:lang w:val="pt_PT" w:bidi="pt_PT"/>
        </w:rPr>
        <w:t>Então Paulo deixou a sinagoga e começou a se encontrar na casa de um certo homem chamado Tício Justo. Ele era um adorador de Deus, o que significa que ele não era um judeu, mas adorava o verdadeiro Deus. Ele provavelmente também era um crente em Jesus. Sua casa estava ao lado da sinagoga.</w:t>
      </w:r>
    </w:p>
    <w:p>
      <w:pPr/>
      <w:r>
        <w:rPr>
          <w:lang w:val="pt_PT" w:bidi="pt_PT"/>
        </w:rPr>
      </w:r>
      <w:r>
        <w:rPr>
          <w:lang w:val="pt_PT" w:bidi="pt_PT"/>
        </w:rPr>
        <w:t>Crispo, que era o líder da sinagoga, acreditava que Jesus é Senhor e salvador. E assim fez toda a sua casa, que incluiria a esposa e filhos de Crispo, outros membros de sua família que viviam em sua casa, e seus servos. Também incluiria qualquer outra pessoa que vivesse em sua casa.</w:t>
      </w:r>
    </w:p>
    <w:p>
      <w:pPr/>
      <w:r>
        <w:rPr>
          <w:lang w:val="pt_PT" w:bidi="pt_PT"/>
        </w:rPr>
      </w:r>
      <w:r>
        <w:rPr>
          <w:lang w:val="pt_PT" w:bidi="pt_PT"/>
        </w:rPr>
        <w:t>Nos dias e semanas seguintes, muitos dos coríntios que ouviram Paulo ensinar que Jesus é o Cristo creram em Jesus e os crentes os batizaram em água para mostrar que eles haviam se tornado seguidores de Jesus.</w:t>
      </w:r>
    </w:p>
    <w:p>
      <w:pPr/>
      <w:r>
        <w:rPr>
          <w:lang w:val="pt_PT" w:bidi="pt_PT"/>
        </w:rPr>
      </w:r>
      <w:r>
        <w:rPr>
          <w:lang w:val="pt_PT" w:bidi="pt_PT"/>
        </w:rPr>
        <w:t>Mais tarde, uma noite, o Senhor Jesus falou com Paulo em uma visão. Uma visão se refere a uma experiência sobrenatural na qual uma pessoa recebe uma revelação divina quando ela está acordada. O Senhor Jesus disse a Paulo: “Não tenha medo, mas continue falando e não fique em silêncio porque estou com vocês, e ninguém atacará para ferir você, porque tenho muitos nessa cidade que são meu povo”. Sabemos de outras cartas que Paulo escreveu que ele estava com medo em Corinto por causa de toda a perseguição que ele havia experimentado em outras cidades. Jesus tranquilizou Paulo dizendo a ele para não temer e ordenou que ele continuasse falando a mensagem sobre ele, porque Jesus o apoiou, o deu poder, o guiou e o ajudou. E mesmo que alguém o atacasse, Paulo não ficaria ferido. Jesus também encorajou Paulo a pregar porque muitas pessoas se tornariam crentes.</w:t>
      </w:r>
    </w:p>
    <w:p>
      <w:pPr/>
      <w:r>
        <w:rPr>
          <w:lang w:val="pt_PT" w:bidi="pt_PT"/>
        </w:rPr>
      </w:r>
      <w:r>
        <w:rPr>
          <w:lang w:val="pt_PT" w:bidi="pt_PT"/>
        </w:rPr>
        <w:t>Pare aqui e discuta com a equipe de tradução como em sua cultura os deuses se comunicam com as pessoas. Como, se for o caso, eles aparecem às pessoas? Que tipo de coisas eles dizem às pessoas se elas aparecem ou falam com elas?</w:t>
      </w:r>
    </w:p>
    <w:p>
      <w:pPr/>
      <w:r>
        <w:rPr>
          <w:lang w:val="pt_PT" w:bidi="pt_PT"/>
        </w:rPr>
      </w:r>
      <w:r>
        <w:rPr>
          <w:lang w:val="pt_PT" w:bidi="pt_PT"/>
        </w:rPr>
        <w:t>Quando Gálio era procônsul, ou governador da província de Acaia onde Corinto estava, alguns dos judeus que não creram em Jesus se uniram contra Paulo. Os judeus acusaram Paulo diante de Gálio. Eles disseram “esse homem” está persuadindo as pessoas a ir contra nossas leis. Os judeus chamaram Paulo de “esse homem” em vez de usar seu nome para mostrar que eles não o respeitavam. Eles queriam mostrar que Paulo tinha uma intenção maligna, e eles queriam que Gálio fosse facilmente capaz de encontrar Paulo em culpa. É por isso que eles acabaram de dizer que Paulo estava contra a “lei”. Eles não disseram se eles estavam se referindo à lei judaica ou à lei romana.</w:t>
      </w:r>
    </w:p>
    <w:p>
      <w:pPr/>
      <w:r>
        <w:rPr>
          <w:lang w:val="pt_PT" w:bidi="pt_PT"/>
        </w:rPr>
      </w:r>
      <w:r>
        <w:rPr>
          <w:lang w:val="pt_PT" w:bidi="pt_PT"/>
        </w:rPr>
        <w:t>Mas quando Paulo estava prestes a se defender, Gálio falou com os judeus. Como isso dizia respeito a perguntas de religião que causavam discussões sobre palavras e nomes e a lei judaica, ele queria que os judeus lidassem com isso e ele se recusou a julgar esse assunto. Então Gálio os forçou para fora do tribunal.</w:t>
      </w:r>
    </w:p>
    <w:p>
      <w:pPr/>
      <w:r>
        <w:rPr>
          <w:lang w:val="pt_PT" w:bidi="pt_PT"/>
        </w:rPr>
      </w:r>
      <w:r>
        <w:rPr>
          <w:lang w:val="pt_PT" w:bidi="pt_PT"/>
        </w:rPr>
        <w:t>Pare aqui e discuta com a equipe de tradução se e como as autoridades em sua área se envolviam em julgar crimes cometidos por causa de diferenças religiosas.</w:t>
      </w:r>
    </w:p>
    <w:p>
      <w:pPr/>
      <w:r>
        <w:rPr>
          <w:lang w:val="pt_PT" w:bidi="pt_PT"/>
        </w:rPr>
      </w:r>
      <w:r>
        <w:rPr>
          <w:lang w:val="pt_PT" w:bidi="pt_PT"/>
        </w:rPr>
        <w:t>Enquanto os judeus estavam deixando o tribunal, a multidão agarrou Sóstenes, o novo líder da sinagoga, e espancou ele na área do tribunal com Gálio assistindo. Não está claro se os judeus espancaram os judeus ou se os gentios fizeram, mas a maioria das pessoas acredita que os gentios espancaram os judeus e usaram essa oportunidade para feri-los, do jeito que pudessem. Mas Gálio não estava preocupado com nenhuma dessas coisas.</w:t>
      </w:r>
    </w:p>
    <w:p>
      <w:pPr/>
      <w:r>
        <w:rPr>
          <w:lang w:val="pt_PT" w:bidi="pt_PT"/>
        </w:rPr>
      </w:r>
      <w:r>
        <w:rPr>
          <w:lang w:val="pt_PT" w:bidi="pt_PT"/>
        </w:rPr>
        <w:t>Paulo ficou por um total de um ano e seis meses em Corinto ensinando a mensagem de Deus entre as pessoas. Paulo não apenas ensinou aqueles que já eram crentes, mas ele também pregou sobre Jesus às multidões de não crentes.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dez cenas.</w:t>
      </w:r>
    </w:p>
    <w:p>
      <w:pPr/>
      <w:r>
        <w:rPr>
          <w:lang w:val="pt_PT" w:bidi="pt_PT"/>
        </w:rPr>
      </w:r>
      <w:r>
        <w:rPr>
          <w:b/>
          <w:lang w:val="pt_PT" w:bidi="pt_PT"/>
        </w:rPr>
        <w:t>Primeira cena:</w:t>
      </w:r>
      <w:r>
        <w:rPr>
          <w:lang w:val="pt_PT" w:bidi="pt_PT"/>
        </w:rPr>
        <w:t xml:space="preserve"> Paulo deixa Atenas e chega a Corinto.</w:t>
      </w:r>
    </w:p>
    <w:p>
      <w:pPr/>
      <w:r>
        <w:rPr>
          <w:lang w:val="pt_PT" w:bidi="pt_PT"/>
        </w:rPr>
      </w:r>
      <w:r>
        <w:rPr>
          <w:b/>
          <w:lang w:val="pt_PT" w:bidi="pt_PT"/>
        </w:rPr>
        <w:t>Segunda cena:</w:t>
      </w:r>
      <w:r>
        <w:rPr>
          <w:lang w:val="pt_PT" w:bidi="pt_PT"/>
        </w:rPr>
        <w:t xml:space="preserve"> Paulo se aproxima de um judeu chamado Áquila e sua esposa Priscila, que eram fabricantes de tendas e haviam vindo recentemente para Corinto de Roma. Ele se muda para sua casa e trabalha com eles como um fabricante de tendas.</w:t>
      </w:r>
    </w:p>
    <w:p>
      <w:pPr/>
      <w:r>
        <w:rPr>
          <w:lang w:val="pt_PT" w:bidi="pt_PT"/>
        </w:rPr>
      </w:r>
      <w:r>
        <w:rPr>
          <w:b/>
          <w:lang w:val="pt_PT" w:bidi="pt_PT"/>
        </w:rPr>
        <w:t>Terceira cena:</w:t>
      </w:r>
      <w:r>
        <w:rPr>
          <w:lang w:val="pt_PT" w:bidi="pt_PT"/>
        </w:rPr>
        <w:t xml:space="preserve"> Paulo começa a ir para a sinagoga judaica todos os sábados e explica aos judeus e não judeus que acreditavam no Deus judeu, as boas novas sobre Jesus.</w:t>
      </w:r>
    </w:p>
    <w:p>
      <w:pPr/>
      <w:r>
        <w:rPr>
          <w:lang w:val="pt_PT" w:bidi="pt_PT"/>
        </w:rPr>
      </w:r>
      <w:r>
        <w:rPr>
          <w:b/>
          <w:lang w:val="pt_PT" w:bidi="pt_PT"/>
        </w:rPr>
        <w:t>Quarta cena:</w:t>
      </w:r>
      <w:r>
        <w:rPr>
          <w:lang w:val="pt_PT" w:bidi="pt_PT"/>
        </w:rPr>
        <w:t xml:space="preserve"> Silas e Timóteo chegam a Corinto. Paulo, nesse momento, não está mais trabalhando como fabricante de tendas, mas dedica todo o seu tempo a provar das Escrituras aos judeus que Jesus é o Cristo.</w:t>
      </w:r>
    </w:p>
    <w:p>
      <w:pPr/>
      <w:r>
        <w:rPr>
          <w:lang w:val="pt_PT" w:bidi="pt_PT"/>
        </w:rPr>
      </w:r>
      <w:r>
        <w:rPr>
          <w:b/>
          <w:lang w:val="pt_PT" w:bidi="pt_PT"/>
        </w:rPr>
        <w:t>Quinta cena:</w:t>
      </w:r>
      <w:r>
        <w:rPr>
          <w:lang w:val="pt_PT" w:bidi="pt_PT"/>
        </w:rPr>
        <w:t xml:space="preserve"> Os judeus se voltaram contra Paulo e o insultam. Paulo quebra seu relacionamento com eles pelo ato simbólico de sacudir suas roupas e para de ir para a sinagoga para tentar e convencê-los de que Jesus é o Cristo. De agora em diante, enquanto em Corinto, ele pregará as boas novas sobre Jesus aos não judeus.</w:t>
      </w:r>
    </w:p>
    <w:p>
      <w:pPr/>
      <w:r>
        <w:rPr>
          <w:lang w:val="pt_PT" w:bidi="pt_PT"/>
        </w:rPr>
      </w:r>
      <w:r>
        <w:rPr>
          <w:b/>
          <w:lang w:val="pt_PT" w:bidi="pt_PT"/>
        </w:rPr>
        <w:t>Sexta cena:</w:t>
      </w:r>
      <w:r>
        <w:rPr>
          <w:lang w:val="pt_PT" w:bidi="pt_PT"/>
        </w:rPr>
        <w:t xml:space="preserve"> Paulo começa a se encontrar na casa de Tício Justo, um crente não judeu em Deus que vivia ao lado da sinagoga.</w:t>
      </w:r>
    </w:p>
    <w:p>
      <w:pPr/>
      <w:r>
        <w:rPr>
          <w:lang w:val="pt_PT" w:bidi="pt_PT"/>
        </w:rPr>
      </w:r>
      <w:r>
        <w:rPr>
          <w:b/>
          <w:lang w:val="pt_PT" w:bidi="pt_PT"/>
        </w:rPr>
        <w:t>Sétima cena:</w:t>
      </w:r>
      <w:r>
        <w:rPr>
          <w:lang w:val="pt_PT" w:bidi="pt_PT"/>
        </w:rPr>
        <w:t xml:space="preserve"> Crispo, o líder da sinagoga e toda a sua casa acreditam em Jesus. Muitos outros coríntios que ouvem o ensinamento de Paulo das Escrituras acreditam em Jesus também e os crentes os batizam.</w:t>
      </w:r>
    </w:p>
    <w:p>
      <w:pPr/>
      <w:r>
        <w:rPr>
          <w:lang w:val="pt_PT" w:bidi="pt_PT"/>
        </w:rPr>
      </w:r>
      <w:r>
        <w:rPr>
          <w:b/>
          <w:lang w:val="pt_PT" w:bidi="pt_PT"/>
        </w:rPr>
        <w:t>Oitava cena:</w:t>
      </w:r>
      <w:r>
        <w:rPr>
          <w:lang w:val="pt_PT" w:bidi="pt_PT"/>
        </w:rPr>
        <w:t xml:space="preserve"> O Senhor Jesus aparece a Paulo em uma visão na noite e encoraja ele a não ter medo das pessoas. Ele ordena que Paulo continue falando sobre ele e não fique em silêncio. Jesus tranquiliza a Paulo que ninguém o ferirá, mesmo que ele seja atacado, e que muitas pessoas se tornarão crentes.</w:t>
      </w:r>
    </w:p>
    <w:p>
      <w:pPr/>
      <w:r>
        <w:rPr>
          <w:lang w:val="pt_PT" w:bidi="pt_PT"/>
        </w:rPr>
      </w:r>
      <w:r>
        <w:rPr>
          <w:b/>
          <w:lang w:val="pt_PT" w:bidi="pt_PT"/>
        </w:rPr>
        <w:t>Nona cena:</w:t>
      </w:r>
      <w:r>
        <w:rPr>
          <w:lang w:val="pt_PT" w:bidi="pt_PT"/>
        </w:rPr>
        <w:t xml:space="preserve"> Os judeus que não acreditam em Jesus arrastam Paulo diante de Gálio, o governador romano da província de Acaia. Eles querem que Gálio o julgue por “persuadir as pessoas a adorar a Deus, contrariamente à lei judaica”. Gálio se recusa a julgar Paulo e força os judeus para fora do tribunal.</w:t>
      </w:r>
    </w:p>
    <w:p>
      <w:pPr/>
      <w:r>
        <w:rPr>
          <w:lang w:val="pt_PT" w:bidi="pt_PT"/>
        </w:rPr>
      </w:r>
      <w:r>
        <w:rPr>
          <w:b/>
          <w:lang w:val="pt_PT" w:bidi="pt_PT"/>
        </w:rPr>
        <w:t>Décima cena:</w:t>
      </w:r>
      <w:r>
        <w:rPr>
          <w:lang w:val="pt_PT" w:bidi="pt_PT"/>
        </w:rPr>
        <w:t xml:space="preserve"> A multidão no tribunal agarrou Sóstenes, o líder da sinagoga judaica e espanca ele na frente de Gálio, mas Gálio não está preocupado.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judeu chamado Áquila e sua esposa Priscila</w:t>
      </w:r>
    </w:p>
    <w:p>
      <w:pPr>
        <w:pStyle w:val="ListBullet"/>
        <w:spacing w:line="240" w:lineRule="auto"/>
        <w:ind w:left="720"/>
      </w:pPr>
      <w:r>
        <w:rPr>
          <w:lang w:val="pt_PT" w:bidi="pt_PT"/>
        </w:rPr>
      </w:r>
      <w:r>
        <w:rPr>
          <w:lang w:val="pt_PT" w:bidi="pt_PT"/>
        </w:rPr>
        <w:t>Judeus e não judeus que acreditavam em Deus e participavam da sinagoga judaica</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Tício Justo, um não judeu que acreditava em Deus</w:t>
      </w:r>
    </w:p>
    <w:p>
      <w:pPr>
        <w:pStyle w:val="ListBullet"/>
        <w:spacing w:line="240" w:lineRule="auto"/>
        <w:ind w:left="720"/>
      </w:pPr>
      <w:r>
        <w:rPr>
          <w:lang w:val="pt_PT" w:bidi="pt_PT"/>
        </w:rPr>
      </w:r>
      <w:r>
        <w:rPr>
          <w:lang w:val="pt_PT" w:bidi="pt_PT"/>
        </w:rPr>
        <w:t>Crispo, o líder da sinagoga</w:t>
      </w:r>
    </w:p>
    <w:p>
      <w:pPr>
        <w:pStyle w:val="ListBullet"/>
        <w:spacing w:line="240" w:lineRule="auto"/>
        <w:ind w:left="720"/>
      </w:pPr>
      <w:r>
        <w:rPr>
          <w:lang w:val="pt_PT" w:bidi="pt_PT"/>
        </w:rPr>
      </w:r>
      <w:r>
        <w:rPr>
          <w:lang w:val="pt_PT" w:bidi="pt_PT"/>
        </w:rPr>
        <w:t>Todas as pessoas que viviam na casa de Crispo</w:t>
      </w:r>
    </w:p>
    <w:p>
      <w:pPr>
        <w:pStyle w:val="ListBullet"/>
        <w:spacing w:line="240" w:lineRule="auto"/>
        <w:ind w:left="720"/>
      </w:pPr>
      <w:r>
        <w:rPr>
          <w:lang w:val="pt_PT" w:bidi="pt_PT"/>
        </w:rPr>
      </w:r>
      <w:r>
        <w:rPr>
          <w:lang w:val="pt_PT" w:bidi="pt_PT"/>
        </w:rPr>
        <w:t>Outros coríntios que ouviram o ensinamento de Paulo e que acreditaram em Jesus</w:t>
      </w:r>
    </w:p>
    <w:p>
      <w:pPr>
        <w:pStyle w:val="ListBullet"/>
        <w:spacing w:line="240" w:lineRule="auto"/>
        <w:ind w:left="720"/>
      </w:pPr>
      <w:r>
        <w:rPr>
          <w:lang w:val="pt_PT" w:bidi="pt_PT"/>
        </w:rPr>
      </w:r>
      <w:r>
        <w:rPr>
          <w:lang w:val="pt_PT" w:bidi="pt_PT"/>
        </w:rPr>
        <w:t>O Senhor Jesus aparecendo a Paulo em uma visão</w:t>
      </w:r>
    </w:p>
    <w:p>
      <w:pPr>
        <w:pStyle w:val="ListBullet"/>
        <w:spacing w:line="240" w:lineRule="auto"/>
        <w:ind w:left="720"/>
      </w:pPr>
      <w:r>
        <w:rPr>
          <w:lang w:val="pt_PT" w:bidi="pt_PT"/>
        </w:rPr>
      </w:r>
      <w:r>
        <w:rPr>
          <w:lang w:val="pt_PT" w:bidi="pt_PT"/>
        </w:rPr>
        <w:t>Gálio, o governador romano da província de Acaia</w:t>
      </w:r>
    </w:p>
    <w:p>
      <w:pPr>
        <w:pStyle w:val="ListBullet"/>
        <w:spacing w:line="240" w:lineRule="auto"/>
        <w:ind w:left="720"/>
      </w:pPr>
      <w:r>
        <w:rPr>
          <w:lang w:val="pt_PT" w:bidi="pt_PT"/>
        </w:rPr>
      </w:r>
      <w:r>
        <w:rPr>
          <w:lang w:val="pt_PT" w:bidi="pt_PT"/>
        </w:rPr>
        <w:t>Judeus que não creram em Jesus e arrastaram Paulo para ser julgado por Gálio</w:t>
      </w:r>
    </w:p>
    <w:p>
      <w:pPr>
        <w:pStyle w:val="ListBullet"/>
        <w:spacing w:line="240" w:lineRule="auto"/>
        <w:ind w:left="720"/>
      </w:pPr>
      <w:r>
        <w:rPr>
          <w:lang w:val="pt_PT" w:bidi="pt_PT"/>
        </w:rPr>
      </w:r>
      <w:r>
        <w:rPr>
          <w:lang w:val="pt_PT" w:bidi="pt_PT"/>
        </w:rPr>
        <w:t>Sóstenes, o líder da sinagoga</w:t>
      </w:r>
    </w:p>
    <w:p>
      <w:pPr>
        <w:pStyle w:val="ListBullet"/>
        <w:spacing w:line="240" w:lineRule="auto"/>
        <w:ind w:left="720"/>
      </w:pPr>
      <w:r>
        <w:rPr>
          <w:lang w:val="pt_PT" w:bidi="pt_PT"/>
        </w:rPr>
      </w:r>
      <w:r>
        <w:rPr>
          <w:lang w:val="pt_PT" w:bidi="pt_PT"/>
        </w:rPr>
        <w:t>A multidão no tribunal que espancou Sóstenes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Logo depois de seu discurso ao Areópago, Paulo deixou Atenas e foi para Corinto. Paulo não teria deixado Atenas imediatamente, mas provavelmente passou pelo menos alguns dias ensinando os novos crentes em Atenas. Corinto era uma importante cidade a cerca de 80 quilômetros a oeste de Atenas. Paulo pode ter ido de navio ou por estrada. Era uma viagem de um dia pelo mar em bom tempo, ou levaria dois dias caminhando, ou um dia de carroça ou cavalo.</w:t>
      </w:r>
    </w:p>
    <w:p>
      <w:pPr/>
      <w:r>
        <w:rPr>
          <w:lang w:val="pt_PT" w:bidi="pt_PT"/>
        </w:rPr>
      </w:r>
      <w:r>
        <w:rPr>
          <w:lang w:val="pt_PT" w:bidi="pt_PT"/>
        </w:rPr>
        <w:t xml:space="preserve">Pare aqui e mostre à equipe de tradução um mapa mostrando a </w:t>
      </w:r>
      <w:r>
        <w:rPr>
          <w:lang w:val="pt_PT" w:bidi="pt_PT"/>
        </w:rPr>
        <w:t>jornada de Paulo de Atenas para Corinto, por estrada e pelo mar</w:t>
      </w:r>
      <w:r>
        <w:rPr>
          <w:lang w:val="pt_PT" w:bidi="pt_PT"/>
        </w:rPr>
        <w:t>.</w:t>
      </w:r>
    </w:p>
    <w:p>
      <w:pPr/>
      <w:r>
        <w:rPr>
          <w:lang w:val="pt_PT" w:bidi="pt_PT"/>
        </w:rPr>
      </w:r>
      <w:r>
        <w:rPr>
          <w:lang w:val="pt_PT" w:bidi="pt_PT"/>
        </w:rPr>
        <w:t>Em Corinto, Paulo encontrou um judeu chamado Áquila e sua esposa Priscila que vieram recentemente de Roma. Eles eram fabricantes de tendas e Paulo foi para vê-los em sua casa e começou a viver com eles. Não está claro se Áquila e sua esposa Priscila eram cristãos nesse momento. Como Paulo também era um fabricante de tendas, eles poderiam trabalhar em seu comércio juntos. Naquele momento, as tendas eram feitas de couro ou pano de cabra. Para fazer uma tenda, um fabricante de tendas compraria o couro ou pano, o cortaria, costuraria as peças juntas, prendendo cordas, comprando postes e outras coisas. Ele então venderia suas tendas. Paulo dividiu seu tempo entre trabalhar como fabricante de tendas e ensinar as boas novas sobre Jesus.</w:t>
      </w:r>
    </w:p>
    <w:p>
      <w:pPr/>
      <w:r>
        <w:rPr>
          <w:lang w:val="pt_PT" w:bidi="pt_PT"/>
        </w:rPr>
      </w:r>
      <w:r>
        <w:rPr>
          <w:lang w:val="pt_PT" w:bidi="pt_PT"/>
        </w:rPr>
        <w:t>Todos os sábados, o dia judaico de adoração e descanso, Paulo foi para a sinagoga. Paulo ensinava enquanto estava no meio da sinagoga segurando o rolo das Escrituras. As pessoas, homens e mulheres, estavam sentadas em bancos de pedra construídos nas quatro paredes da sinagoga.</w:t>
      </w:r>
    </w:p>
    <w:p>
      <w:pPr/>
      <w:r>
        <w:rPr>
          <w:lang w:val="pt_PT" w:bidi="pt_PT"/>
        </w:rPr>
      </w:r>
      <w:r>
        <w:rPr>
          <w:lang w:val="pt_PT" w:bidi="pt_PT"/>
        </w:rPr>
        <w:t>Enquanto Paulo ainda estava fazendo tendas com Priscila e Áquila, Silas e Timóteo chegaram. Paulo parou de trabalhar e pregou todo o tempo aos judeus.</w:t>
      </w:r>
    </w:p>
    <w:p>
      <w:pPr/>
      <w:r>
        <w:rPr>
          <w:lang w:val="pt_PT" w:bidi="pt_PT"/>
        </w:rPr>
      </w:r>
      <w:r>
        <w:rPr>
          <w:lang w:val="pt_PT" w:bidi="pt_PT"/>
        </w:rPr>
        <w:t>Depois de algum tempo, os judeus se voltaram contra Paulo e o insultaram. Não sabemos por quantas semanas ou meses Paulo havia ensinado a eles na sinagoga antes de isso acontecer. É importante lembrar que Paulo mostrou seu relacionamento quebrado sacudindo suas roupas em protesto. Paulo quebrou o relacionamento com os judeus, e a partir daquele momento em Corinto, ele pregaria apenas aos não judeus. É importante observar que Paulo parou de tentar persuadir os judeus que Jesus era o Cristo assim que ele percebeu que seus corações estavam duros.</w:t>
      </w:r>
    </w:p>
    <w:p>
      <w:pPr/>
      <w:r>
        <w:rPr>
          <w:lang w:val="pt_PT" w:bidi="pt_PT"/>
        </w:rPr>
      </w:r>
      <w:r>
        <w:rPr>
          <w:lang w:val="pt_PT" w:bidi="pt_PT"/>
        </w:rPr>
        <w:t>Paulo deixou a sinagoga e começou a se encontrar na casa de um certo homem chamado Tício Justo, que era um não judeu crente. Ele provavelmente também era um crente em Jesus. Sua casa ficava ao lado da sinagoga. Portanto, todas as pessoas que costumavam ir para ouvir Paulo na sinagoga poderiam agora vir facilmente para a casa de Tício Justo.</w:t>
      </w:r>
    </w:p>
    <w:p>
      <w:pPr/>
      <w:r>
        <w:rPr>
          <w:lang w:val="pt_PT" w:bidi="pt_PT"/>
        </w:rPr>
      </w:r>
      <w:r>
        <w:rPr>
          <w:lang w:val="pt_PT" w:bidi="pt_PT"/>
        </w:rPr>
        <w:t>Durante esse tempo, Crispo, que era o líder da sinagoga, acreditava que Jesus é seu Senhor e salvador. E assim fez toda a sua casa, que incluiria a esposa e filhos de Crispo, outros membros de sua família que viviam em sua casa, e seus servos. Também incluiria qualquer outra pessoa que vivesse em sua casa. Provavelmente durante as semanas seguintes, muitos dos coríntios que ouviram Paulo ensinar que Jesus é o Cristo creram em Jesus também, e os crentes os batizaram.</w:t>
      </w:r>
    </w:p>
    <w:p>
      <w:pPr/>
      <w:r>
        <w:rPr>
          <w:lang w:val="pt_PT" w:bidi="pt_PT"/>
        </w:rPr>
      </w:r>
      <w:r>
        <w:rPr>
          <w:lang w:val="pt_PT" w:bidi="pt_PT"/>
        </w:rPr>
        <w:t>Uma noite, o Senhor Jesus falou com Paulo em uma visão. Foi uma experiência sobrenatural, que aconteceu quando Paulo estava acordado. Jesus disse a Paulo para não ter medo. É importante observar que Jesus queria que Paulo pregasse as boas novas sobre ele, porque ele já havia preparado os corações de muitas pessoas em Corinto para acreditar que ele era seu salvador.</w:t>
      </w:r>
    </w:p>
    <w:p>
      <w:pPr/>
      <w:r>
        <w:rPr>
          <w:lang w:val="pt_PT" w:bidi="pt_PT"/>
        </w:rPr>
      </w:r>
      <w:r>
        <w:rPr>
          <w:lang w:val="pt_PT" w:bidi="pt_PT"/>
        </w:rPr>
        <w:t>Durante esse tempo, Gálio era o governador romano de Acaia. Alguns dos judeus que não creram em Jesus se uniram contra Paulo. Eles o trouxeram diante de Gálio esperando que ele o encontrasse culpado e o acusasse. Eles provavelmente forçaram Paulo a vir com eles para o tribunal, que era uma plataforma elevada no mercado. Eles o acusaram. As palavras que eles usaram fizeram Paulo parecer maligno e mostraram desrespeito a ele. Mas quando Paulo estava prestes a se defender, Gálio falou com os judeus dizendo que ele não ouviria seu caso, uma vez que dizia respeito a perguntas da religião judaica, que eles deveriam julgar. E Gálio os forçou para fora do tribunal.</w:t>
      </w:r>
    </w:p>
    <w:p>
      <w:pPr/>
      <w:r>
        <w:rPr>
          <w:lang w:val="pt_PT" w:bidi="pt_PT"/>
        </w:rPr>
      </w:r>
      <w:r>
        <w:rPr>
          <w:lang w:val="pt_PT" w:bidi="pt_PT"/>
        </w:rPr>
        <w:t>Enquanto os judeus estavam deixando o tribunal, a multidão, que a maioria das pessoas acreditam que eram gentios, agarrou Sóstenes, o líder da sinagoga judaica, e espancou ele na área do tribunal com Gálio assistindo. Mas Gálio não estava preocupado com nenhuma dessas coisas.</w:t>
      </w:r>
    </w:p>
    <w:p>
      <w:pPr/>
      <w:r>
        <w:rPr>
          <w:lang w:val="pt_PT" w:bidi="pt_PT"/>
        </w:rPr>
      </w:r>
      <w:r>
        <w:rPr>
          <w:lang w:val="pt_PT" w:bidi="pt_PT"/>
        </w:rPr>
        <w:t>Paulo ficou por um total de um ano e seis meses em Corinto ensinando a mensagem de Deus entre as pessoas. Paulo não apenas ensinou aqueles que já eram crentes, mas ele também pregou sobre Jesus às multidões de não crentes.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dez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judeu chamado Áquila e sua esposa Priscila</w:t>
      </w:r>
    </w:p>
    <w:p>
      <w:pPr>
        <w:pStyle w:val="ListBullet"/>
        <w:spacing w:line="240" w:lineRule="auto"/>
        <w:ind w:left="720"/>
      </w:pPr>
      <w:r>
        <w:rPr>
          <w:lang w:val="pt_PT" w:bidi="pt_PT"/>
        </w:rPr>
      </w:r>
      <w:r>
        <w:rPr>
          <w:lang w:val="pt_PT" w:bidi="pt_PT"/>
        </w:rPr>
        <w:t>Judeus e não judeus que acreditavam em Deus e participavam da sinagoga judaica</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Tício Justo, um não judeu que acreditava em Deus</w:t>
      </w:r>
    </w:p>
    <w:p>
      <w:pPr>
        <w:pStyle w:val="ListBullet"/>
        <w:spacing w:line="240" w:lineRule="auto"/>
        <w:ind w:left="720"/>
      </w:pPr>
      <w:r>
        <w:rPr>
          <w:lang w:val="pt_PT" w:bidi="pt_PT"/>
        </w:rPr>
      </w:r>
      <w:r>
        <w:rPr>
          <w:lang w:val="pt_PT" w:bidi="pt_PT"/>
        </w:rPr>
        <w:t>Crispo, o líder da sinagoga</w:t>
      </w:r>
    </w:p>
    <w:p>
      <w:pPr>
        <w:pStyle w:val="ListBullet"/>
        <w:spacing w:line="240" w:lineRule="auto"/>
        <w:ind w:left="720"/>
      </w:pPr>
      <w:r>
        <w:rPr>
          <w:lang w:val="pt_PT" w:bidi="pt_PT"/>
        </w:rPr>
      </w:r>
      <w:r>
        <w:rPr>
          <w:lang w:val="pt_PT" w:bidi="pt_PT"/>
        </w:rPr>
        <w:t>Todas as pessoas que viviam na casa de Crispo</w:t>
      </w:r>
    </w:p>
    <w:p>
      <w:pPr>
        <w:pStyle w:val="ListBullet"/>
        <w:spacing w:line="240" w:lineRule="auto"/>
        <w:ind w:left="720"/>
      </w:pPr>
      <w:r>
        <w:rPr>
          <w:lang w:val="pt_PT" w:bidi="pt_PT"/>
        </w:rPr>
      </w:r>
      <w:r>
        <w:rPr>
          <w:lang w:val="pt_PT" w:bidi="pt_PT"/>
        </w:rPr>
        <w:t>Outros coríntios que ouviram o ensinamento de Paulo e que creram em Jesus</w:t>
      </w:r>
    </w:p>
    <w:p>
      <w:pPr>
        <w:pStyle w:val="ListBullet"/>
        <w:spacing w:line="240" w:lineRule="auto"/>
        <w:ind w:left="720"/>
      </w:pPr>
      <w:r>
        <w:rPr>
          <w:lang w:val="pt_PT" w:bidi="pt_PT"/>
        </w:rPr>
      </w:r>
      <w:r>
        <w:rPr>
          <w:lang w:val="pt_PT" w:bidi="pt_PT"/>
        </w:rPr>
        <w:t>O Senhor Jesus aparecendo a Paulo em uma visão</w:t>
      </w:r>
    </w:p>
    <w:p>
      <w:pPr>
        <w:pStyle w:val="ListBullet"/>
        <w:spacing w:line="240" w:lineRule="auto"/>
        <w:ind w:left="720"/>
      </w:pPr>
      <w:r>
        <w:rPr>
          <w:lang w:val="pt_PT" w:bidi="pt_PT"/>
        </w:rPr>
      </w:r>
      <w:r>
        <w:rPr>
          <w:lang w:val="pt_PT" w:bidi="pt_PT"/>
        </w:rPr>
        <w:t>Gálio, o governador romano da província de Acaia</w:t>
      </w:r>
    </w:p>
    <w:p>
      <w:pPr>
        <w:pStyle w:val="ListBullet"/>
        <w:spacing w:line="240" w:lineRule="auto"/>
        <w:ind w:left="720"/>
      </w:pPr>
      <w:r>
        <w:rPr>
          <w:lang w:val="pt_PT" w:bidi="pt_PT"/>
        </w:rPr>
      </w:r>
      <w:r>
        <w:rPr>
          <w:lang w:val="pt_PT" w:bidi="pt_PT"/>
        </w:rPr>
        <w:t>Judeus que não acreditavam em Jesus e arrastaram Paulo para ser julgado por Gálio</w:t>
      </w:r>
    </w:p>
    <w:p>
      <w:pPr>
        <w:pStyle w:val="ListBullet"/>
        <w:spacing w:line="240" w:lineRule="auto"/>
        <w:ind w:left="720"/>
      </w:pPr>
      <w:r>
        <w:rPr>
          <w:lang w:val="pt_PT" w:bidi="pt_PT"/>
        </w:rPr>
      </w:r>
      <w:r>
        <w:rPr>
          <w:lang w:val="pt_PT" w:bidi="pt_PT"/>
        </w:rPr>
        <w:t>Sóstenes, o líder da sinagoga</w:t>
      </w:r>
    </w:p>
    <w:p>
      <w:pPr>
        <w:pStyle w:val="ListBullet"/>
        <w:spacing w:line="240" w:lineRule="auto"/>
        <w:ind w:left="720"/>
      </w:pPr>
      <w:r>
        <w:rPr>
          <w:lang w:val="pt_PT" w:bidi="pt_PT"/>
        </w:rPr>
      </w:r>
      <w:r>
        <w:rPr>
          <w:lang w:val="pt_PT" w:bidi="pt_PT"/>
        </w:rPr>
        <w:t>A multidão no tribunal que espancou Sóstenes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Depois que Paulo falou com o conselho da cidade em Atenas, o Areópago, ele deixou Atenas e viajou para Corinto. Ele encontrou um judeu chamado Áquila e sua esposa Priscila que veio recentemente para Corinto de Roma. Áquila e Priscila foram forçados a deixar Roma, porque o imperador romano ordenou que todos os judeus deixassem essa cidade. Paulo foi para vê-los em sua casa e decidiu se hospedar com eles. Eles eram fabricantes de tendas como ele era, então dessa maneira eles poderiam trabalhar juntos.</w:t>
      </w:r>
    </w:p>
    <w:p>
      <w:pPr/>
      <w:r>
        <w:rPr>
          <w:lang w:val="pt_PT" w:bidi="pt_PT"/>
        </w:rPr>
      </w:r>
      <w:r>
        <w:rPr>
          <w:lang w:val="pt_PT" w:bidi="pt_PT"/>
        </w:rPr>
        <w:t>Todos os sábados, ele foi para a sinagoga judaica e estava explicando logicamente as Escrituras aos judeus e não judeus que criam em Deus. Ele estava tentando convencê-los que sua maneira de entender a palavra de Deus estava correta.</w:t>
      </w:r>
    </w:p>
    <w:p>
      <w:pPr/>
      <w:r>
        <w:rPr>
          <w:lang w:val="pt_PT" w:bidi="pt_PT"/>
        </w:rPr>
      </w:r>
      <w:r>
        <w:rPr>
          <w:lang w:val="pt_PT" w:bidi="pt_PT"/>
        </w:rPr>
        <w:t>Quando Silas e Timóteo chegaram da Macedônia, Paulo parou de trabalhar como um fabricante de tendas e passou todo o seu tempo ensinando a palavra de Deus, e convencendo os judeus que Jesus era o Cristo.</w:t>
      </w:r>
    </w:p>
    <w:p>
      <w:pPr/>
      <w:r>
        <w:rPr>
          <w:lang w:val="pt_PT" w:bidi="pt_PT"/>
        </w:rPr>
      </w:r>
      <w:r>
        <w:rPr>
          <w:lang w:val="pt_PT" w:bidi="pt_PT"/>
        </w:rPr>
        <w:t>E quando os judeus se opuseram e insultaram a Paulo, ele sacudiu suas roupas como um sinal de que ele estava quebrando seu relacionamento com eles. Ele disse a eles: “Seu sangue esteja em suas próprias cabeças! Sou inocente. De agora em diante irei para os gentios!”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“Estou chocado pelos judeus não quererem saber a verdade sobre Jesus”, “Muito triste pelos judeus serem julgados por Deus por não acreditar em Jesus” e “Basta é suficiente! Falei com eles por tempo suficiente. Agora é o tempo para pregar aos gentios”.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 deixou a sinagoga e começou a se reunir em uma casa de um homem chamado Tício Justo, que era um não judeu crente em Deus e cuja casa estava ao lado da sinagoga.</w:t>
      </w:r>
    </w:p>
    <w:p>
      <w:pPr/>
      <w:r>
        <w:rPr>
          <w:lang w:val="pt_PT" w:bidi="pt_PT"/>
        </w:rPr>
      </w:r>
      <w:r>
        <w:rPr>
          <w:lang w:val="pt_PT" w:bidi="pt_PT"/>
        </w:rPr>
        <w:t>Depois disso, Crispo, o líder da sinagoga, e toda a sua casa creram em Jesus. Além disso, muitos coríntios que ouviram Paulo falar creram em Jesus e os crentes os batizaram.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Crispo: “Como você está se sentindo?” Vocês podem ouvir coisas como: “Louvando a Deus por nos mostrar a verdade sobre Jesus sendo nosso salvador!” “Cheio de alegria”, e “Não posso esperar para falar com os outros sobre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Uma noite, o Senhor Jesus disse a Paulo em uma visão: “Não tenha medo, mas continue falando e não fique em silêncio, porque estou com vocês, e ninguém atacará você para ferir você, porque tenho muitos nessa cidade que são meu povo”.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“Surpreso!” “Incrivelmente feliz”, “Pacífico”, “Encorajado”, “Encorajado”, e “Animado!”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Gálio era o governador da província de Acaia, alguns judeus se uniram contra Paulo e o trouxeram diante do tribunal e fizeram acusações contra ele. Eles disseram a Gálio que ele estava persuadindo as pessoas a adorar a Deus contra a lei. No entanto, quando Paulo estava prestes a se defender, Gálio falou e se recusou a julgar o caso porque dizia respeito a assuntos da lei judaica. Ele disse que os judeus deveriam julgar e ele os jogou para fora do tribunal. Naquele momento, a multidão agarrou Sóstenes, que era o novo líder da sinagoga e o espancou, mas isso não incomodou Gálio em nada.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“Como vocês estão se sentindo?”. Vocês podem ouvir coisas como: “Realmente irados com Gálio”, “Devemos parar Paulo de ensinar sobre Jesus”, “Vamos embora depressa antes que eles nos espanquem como fizeram com Sóstenes”, e “O que faremos sobre Paulo agora?”</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Todos os </w:t>
      </w:r>
      <w:r>
        <w:rPr>
          <w:b/>
          <w:lang w:val="pt_PT" w:bidi="pt_PT"/>
        </w:rPr>
        <w:t>sábados</w:t>
      </w:r>
      <w:r>
        <w:rPr>
          <w:lang w:val="pt_PT" w:bidi="pt_PT"/>
        </w:rPr>
        <w:t xml:space="preserve">, Paulo foi para a </w:t>
      </w:r>
      <w:r>
        <w:rPr>
          <w:b/>
          <w:lang w:val="pt_PT" w:bidi="pt_PT"/>
        </w:rPr>
        <w:t>sinagoga</w:t>
      </w:r>
      <w:r>
        <w:rPr>
          <w:lang w:val="pt_PT" w:bidi="pt_PT"/>
        </w:rPr>
        <w:t xml:space="preserve"> e argumentou com os </w:t>
      </w:r>
      <w:r>
        <w:rPr>
          <w:b/>
          <w:lang w:val="pt_PT" w:bidi="pt_PT"/>
        </w:rPr>
        <w:t>judeus</w:t>
      </w:r>
      <w:r>
        <w:rPr>
          <w:lang w:val="pt_PT" w:bidi="pt_PT"/>
        </w:rPr>
        <w:t xml:space="preserve"> e não judeus que creram em Deus. Lembrem-se de usar as mesmas palavras que vocês usaram anteriormente para sábado, sinagoga e judeus. Uma definição completa de </w:t>
      </w:r>
      <w:r>
        <w:rPr>
          <w:lang w:val="pt_PT" w:bidi="pt_PT"/>
        </w:rPr>
        <w:t>sábado</w:t>
      </w:r>
      <w:r>
        <w:rPr>
          <w:lang w:val="pt_PT" w:bidi="pt_PT"/>
        </w:rPr>
        <w:t xml:space="preserve">, </w:t>
      </w:r>
      <w:r>
        <w:rPr>
          <w:lang w:val="pt_PT" w:bidi="pt_PT"/>
        </w:rPr>
        <w:t>sinagoga</w:t>
      </w:r>
      <w:r>
        <w:rPr>
          <w:lang w:val="pt_PT" w:bidi="pt_PT"/>
        </w:rPr>
        <w:t xml:space="preserve"> e </w:t>
      </w:r>
      <w:r>
        <w:rPr>
          <w:lang w:val="pt_PT" w:bidi="pt_PT"/>
        </w:rPr>
        <w:t>judeus</w:t>
      </w:r>
      <w:r>
        <w:rPr>
          <w:lang w:val="pt_PT" w:bidi="pt_PT"/>
        </w:rPr>
        <w:t xml:space="preserve"> pode ser encontrada no Glossário Mestre.</w:t>
      </w:r>
    </w:p>
    <w:p>
      <w:pPr/>
      <w:r>
        <w:rPr>
          <w:lang w:val="pt_PT" w:bidi="pt_PT"/>
        </w:rPr>
      </w:r>
      <w:r>
        <w:rPr>
          <w:lang w:val="pt_PT" w:bidi="pt_PT"/>
        </w:rPr>
        <w:t xml:space="preserve">Quando Silas e Timóteo chegaram da Macedônia, Paulo deu todo o seu tempo para pregar as boas novas e testemunhar aos judeus que o </w:t>
      </w:r>
      <w:r>
        <w:rPr>
          <w:b/>
          <w:lang w:val="pt_PT" w:bidi="pt_PT"/>
        </w:rPr>
        <w:t>Cristo</w:t>
      </w:r>
      <w:r>
        <w:rPr>
          <w:lang w:val="pt_PT" w:bidi="pt_PT"/>
        </w:rPr>
        <w:t xml:space="preserve"> era Jesus. Lembrem-se de usar as mesmas palavras que vocês usaram anteriormente para Cristo. Uma definição completa de </w:t>
      </w:r>
      <w:r>
        <w:rPr>
          <w:lang w:val="pt_PT" w:bidi="pt_PT"/>
        </w:rPr>
        <w:t>Cristo</w:t>
      </w:r>
      <w:r>
        <w:rPr>
          <w:lang w:val="pt_PT" w:bidi="pt_PT"/>
        </w:rPr>
        <w:t xml:space="preserve"> pode ser encontrada no Glossário Mestre.</w:t>
      </w:r>
    </w:p>
    <w:p>
      <w:pPr/>
      <w:r>
        <w:rPr>
          <w:lang w:val="pt_PT" w:bidi="pt_PT"/>
        </w:rPr>
      </w:r>
      <w:r>
        <w:rPr>
          <w:lang w:val="pt_PT" w:bidi="pt_PT"/>
        </w:rPr>
        <w:t xml:space="preserve">Os judeus na sinagoga rejeitaram a mensagem de Paulo, então Paulo deixou a sinagoga e começou a pregar aos </w:t>
      </w:r>
      <w:r>
        <w:rPr>
          <w:b/>
          <w:lang w:val="pt_PT" w:bidi="pt_PT"/>
        </w:rPr>
        <w:t>gentios</w:t>
      </w:r>
      <w:r>
        <w:rPr>
          <w:lang w:val="pt_PT" w:bidi="pt_PT"/>
        </w:rPr>
        <w:t xml:space="preserve">, ou não judeus. Certifiquem-se de usar a mesma palavra que vocês usaram em passagens anteriores, e lembrem-se de que </w:t>
      </w:r>
      <w:r>
        <w:rPr>
          <w:lang w:val="pt_PT" w:bidi="pt_PT"/>
        </w:rPr>
        <w:t>gentios</w:t>
      </w:r>
      <w:r>
        <w:rPr>
          <w:lang w:val="pt_PT" w:bidi="pt_PT"/>
        </w:rPr>
        <w:t xml:space="preserve"> está no Glossário Mestre.</w:t>
      </w:r>
    </w:p>
    <w:p>
      <w:pPr/>
      <w:r>
        <w:rPr>
          <w:lang w:val="pt_PT" w:bidi="pt_PT"/>
        </w:rPr>
      </w:r>
      <w:r>
        <w:rPr>
          <w:lang w:val="pt_PT" w:bidi="pt_PT"/>
        </w:rPr>
        <w:t xml:space="preserve">Muitos dos coríntios ao ouvir Paulo, creram em Jesus e os crentes os </w:t>
      </w:r>
      <w:r>
        <w:rPr>
          <w:b/>
          <w:lang w:val="pt_PT" w:bidi="pt_PT"/>
        </w:rPr>
        <w:t>batizaram</w:t>
      </w:r>
      <w:r>
        <w:rPr>
          <w:lang w:val="pt_PT" w:bidi="pt_PT"/>
        </w:rPr>
        <w:t xml:space="preserve">. </w:t>
      </w:r>
      <w:r>
        <w:rPr>
          <w:b/>
          <w:lang w:val="pt_PT" w:bidi="pt_PT"/>
        </w:rPr>
        <w:t>Batismo</w:t>
      </w:r>
      <w:r>
        <w:rPr>
          <w:lang w:val="pt_PT" w:bidi="pt_PT"/>
        </w:rPr>
        <w:t xml:space="preserve"> é uma cerimônia realizada uma vez por todas quando um novo crente faz uma demonstração pública de seu compromisso com Jesus e da sua união com ele. O batismo, que é uma imersão completa na água, é um símbolo do sepultamento e ressurreição de Jesus, e nossa morte para nossa antiga vida e ressurreição para nossa nova vida com Jesus. Lembrem-se de usar a mesma palavra que vocês usaram anteriormente para batizado. Uma definição completa de </w:t>
      </w:r>
      <w:r>
        <w:rPr>
          <w:lang w:val="pt_PT" w:bidi="pt_PT"/>
        </w:rPr>
        <w:t>batizado</w:t>
      </w:r>
      <w:r>
        <w:rPr>
          <w:lang w:val="pt_PT" w:bidi="pt_PT"/>
        </w:rPr>
        <w:t xml:space="preserve"> pode ser encontrada no Glossário Mestre.</w:t>
      </w:r>
    </w:p>
    <w:p>
      <w:pPr/>
      <w:r>
        <w:rPr>
          <w:lang w:val="pt_PT" w:bidi="pt_PT"/>
        </w:rPr>
      </w:r>
      <w:r>
        <w:rPr>
          <w:lang w:val="pt_PT" w:bidi="pt_PT"/>
        </w:rPr>
        <w:t xml:space="preserve">Uma noite, o Senhor Jesus falou com Paulo em uma </w:t>
      </w:r>
      <w:r>
        <w:rPr>
          <w:b/>
          <w:lang w:val="pt_PT" w:bidi="pt_PT"/>
        </w:rPr>
        <w:t>visão</w:t>
      </w:r>
      <w:r>
        <w:rPr>
          <w:lang w:val="pt_PT" w:bidi="pt_PT"/>
        </w:rPr>
        <w:t xml:space="preserve">. Lembrem-se de usar a mesma palavra que vocês usaram anteriormente para visão. Uma definição completa de </w:t>
      </w:r>
      <w:r>
        <w:rPr>
          <w:lang w:val="pt_PT" w:bidi="pt_PT"/>
        </w:rPr>
        <w:t>visão</w:t>
      </w:r>
      <w:r>
        <w:rPr>
          <w:lang w:val="pt_PT" w:bidi="pt_PT"/>
        </w:rPr>
        <w:t xml:space="preserve"> pode ser encontrada no Glossário Mestre.</w:t>
      </w:r>
    </w:p>
    <w:p>
      <w:pPr/>
      <w:r>
        <w:rPr>
          <w:lang w:val="pt_PT" w:bidi="pt_PT"/>
        </w:rPr>
      </w:r>
      <w:r>
        <w:rPr>
          <w:lang w:val="pt_PT" w:bidi="pt_PT"/>
        </w:rPr>
        <w:t xml:space="preserve">Enquanto Gálio era procônsul de Acaia, alguns dos judeus se uniram contra Paulo e o trouxeram diante do tribunal. </w:t>
      </w:r>
      <w:r>
        <w:rPr>
          <w:b/>
          <w:lang w:val="pt_PT" w:bidi="pt_PT"/>
        </w:rPr>
        <w:t>Acaia</w:t>
      </w:r>
      <w:r>
        <w:rPr>
          <w:lang w:val="pt_PT" w:bidi="pt_PT"/>
        </w:rPr>
        <w:t xml:space="preserve"> era uma província do Império Romano no sul da Europa, que agora é o país da Grécia. Um </w:t>
      </w:r>
      <w:r>
        <w:rPr>
          <w:b/>
          <w:lang w:val="pt_PT" w:bidi="pt_PT"/>
        </w:rPr>
        <w:t>procônsul</w:t>
      </w:r>
      <w:r>
        <w:rPr>
          <w:lang w:val="pt_PT" w:bidi="pt_PT"/>
        </w:rPr>
        <w:t xml:space="preserve"> era o governador de uma província romana. </w:t>
      </w:r>
      <w:r>
        <w:rPr>
          <w:b/>
          <w:lang w:val="pt_PT" w:bidi="pt_PT"/>
        </w:rPr>
        <w:t>Gálio</w:t>
      </w:r>
      <w:r>
        <w:rPr>
          <w:lang w:val="pt_PT" w:bidi="pt_PT"/>
        </w:rPr>
        <w:t xml:space="preserve"> era o procônsul de Acaia durante os anos 51 e 52 depois do nascimento de Jesus. O </w:t>
      </w:r>
      <w:r>
        <w:rPr>
          <w:b/>
          <w:lang w:val="pt_PT" w:bidi="pt_PT"/>
        </w:rPr>
        <w:t>tribunal</w:t>
      </w:r>
      <w:r>
        <w:rPr>
          <w:lang w:val="pt_PT" w:bidi="pt_PT"/>
        </w:rPr>
        <w:t xml:space="preserve"> é um prédio de justiça.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18:18–23</w:t>
      </w:r>
      <w:r>
        <w:rPr>
          <w:lang w:val="pt_PT" w:bidi="pt_PT"/>
        </w:rPr>
      </w:r>
    </w:p>
    <w:p>
      <w:pPr>
        <w:pStyle w:val="Heading3"/>
      </w:pPr>
      <w:r>
        <w:rPr>
          <w:lang w:val="pt_PT" w:bidi="pt_PT"/>
        </w:rPr>
        <w:t>Ouvir e Sentir</w:t>
      </w:r>
    </w:p>
    <w:p>
      <w:pPr/>
      <w:r>
        <w:rPr>
          <w:lang w:val="pt_PT" w:bidi="pt_PT"/>
        </w:rPr>
      </w:r>
      <w:r>
        <w:rPr>
          <w:lang w:val="pt_PT" w:bidi="pt_PT"/>
        </w:rPr>
        <w:t>Ouça Atos 18.18–23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Essa história registra eventos históricos, que aconteceram durante a segunda jornada missionária de Paulo por volta do ano 52 depois do nascimento de Jesus. Na última história, Paulo já passou muitos meses em Corinto, onde ele vivia com Priscila e Áquila e trabalhou com eles como um fabricante de tendas. Ele pregou as boas novas de Jesus a judeus e não judeus. A maioria dos judeus não queria saber sobre Jesus, mas muitos não judeus creram. Jesus encorajou Paulo em uma visão e disse a ele para não temer e continuar falando sobre ele. Os judeus que não creram em Jesus queriam se livrar de Paulo e o trouxeram para ser julgado pelo governador romano Gálio. No entanto, Gálio se recusou a ouvi-los.</w:t>
      </w:r>
    </w:p>
    <w:p>
      <w:pPr/>
      <w:r>
        <w:rPr>
          <w:lang w:val="pt_PT" w:bidi="pt_PT"/>
        </w:rPr>
      </w:r>
      <w:r>
        <w:rPr>
          <w:lang w:val="pt_PT" w:bidi="pt_PT"/>
        </w:rPr>
        <w:t>Essa história começa depois que Gálio jogou os judeus para fora do tribunal, ou um lugar de julgamento. Paulo ficou em Corinto por um tempo. Então ele disse adeus aos irmãos, ou crentes, e começou sua jornada para a Síria, uma província romana no oeste da Ásia fazendo fronteira com o Mar Mediterrâneo. Priscila e Áquila também foram juntos. Eles caminharam para uma cidade portuária próxima de Cencreia, que ficava a 10 quilômetros a oeste de Corinto.</w:t>
      </w:r>
    </w:p>
    <w:p>
      <w:pPr/>
      <w:r>
        <w:rPr>
          <w:lang w:val="pt_PT" w:bidi="pt_PT"/>
        </w:rPr>
      </w:r>
      <w:r>
        <w:rPr>
          <w:lang w:val="pt_PT" w:bidi="pt_PT"/>
        </w:rPr>
        <w:t>Paulo havia permitido que seu cabelo crescesse longo durante o tempo de um voto que ele havia feito a Deus. Um voto é uma promessa solene feita a Deus geralmente em troca do favor de Deus. Não sabemos por que Paulo pediu a Deus algo, mas ele pode ter pedido a Deus para mantê-lo seguro quando ele estava em Corinto. Em troca, ele provavelmente prometeu a Deus que ele não cortaria seu cabelo até que o voto terminasse. Em Cencreia, ele cortou seu cabelo, porque o voto havia terminado. Então Paulo e seus companheiros embarcaram em um navio e começaram sua jornada para a Síria pelo mar.</w:t>
      </w:r>
    </w:p>
    <w:p>
      <w:pPr/>
      <w:r>
        <w:rPr>
          <w:lang w:val="pt_PT" w:bidi="pt_PT"/>
        </w:rPr>
      </w:r>
      <w:r>
        <w:rPr>
          <w:lang w:val="pt_PT" w:bidi="pt_PT"/>
        </w:rPr>
        <w:t>Pare aqui e discuta com a equipe de tradução como as pessoas fazem votos em sua cultura. Para quem as pessoas fazem votos? Que tipo de votos as pessoas fazem? O que acontece se você quebrar um voto antes que ele termine? Conte uma história sobre como você fez um voto, ou uma promessa solene em sua vida.</w:t>
      </w:r>
    </w:p>
    <w:p>
      <w:pPr/>
      <w:r>
        <w:rPr>
          <w:lang w:val="pt_PT" w:bidi="pt_PT"/>
        </w:rPr>
      </w:r>
      <w:r>
        <w:rPr>
          <w:lang w:val="pt_PT" w:bidi="pt_PT"/>
        </w:rPr>
        <w:t>Quando eles chegaram a Éfeso, Paulo e seus companheiros deixaram o navio. Éfeso era uma importante cidade na Ásia Menor, agora oeste da Turquia, no Mar Egeu. Estava a cerca de 550 quilômetros de distância de Cencreia pelo mar e a jornada teria levado entre 3 a 6 dias.</w:t>
      </w:r>
    </w:p>
    <w:p>
      <w:pPr/>
      <w:r>
        <w:rPr>
          <w:lang w:val="pt_PT" w:bidi="pt_PT"/>
        </w:rPr>
      </w:r>
      <w:r>
        <w:rPr>
          <w:lang w:val="pt_PT" w:bidi="pt_PT"/>
        </w:rPr>
        <w:t>Paulo deixou Priscila e Áquila e foi para a sinagoga, o lugar judaico de oração. Ele explicou aos judeus de suas Escrituras que o Cristo tinha que sofrer, morrer e ressuscitar de volta à vida. Então ele tentou provar a eles que Jesus era o Cristo, o salvador prometido. Quando eles perguntaram a ele: “Você poderia passar mais tempo conosco”, ele disse “Desculpe, não posso”. Ele disse a eles adeus e disse: “Se Deus me deixar, voltarei”. Então ele embarcou em um navio e partiu de Éfeso.</w:t>
      </w:r>
    </w:p>
    <w:p>
      <w:pPr/>
      <w:r>
        <w:rPr>
          <w:lang w:val="pt_PT" w:bidi="pt_PT"/>
        </w:rPr>
      </w:r>
      <w:r>
        <w:rPr>
          <w:lang w:val="pt_PT" w:bidi="pt_PT"/>
        </w:rPr>
        <w:t>Paulo desceu do navio quando ele chegou a Cesareia. Cesareia era uma cidade portuária na província romana da Judeia, agora Israel. Cesareia ficava no Mar Mediterrâneo, a cerca de 1.750 quilômetros de distância de Éfeso. A jornada teria levado entre 9 a 18 dias de navio.</w:t>
      </w:r>
    </w:p>
    <w:p>
      <w:pPr/>
      <w:r>
        <w:rPr>
          <w:lang w:val="pt_PT" w:bidi="pt_PT"/>
        </w:rPr>
      </w:r>
      <w:r>
        <w:rPr>
          <w:lang w:val="pt_PT" w:bidi="pt_PT"/>
        </w:rPr>
        <w:t xml:space="preserve">Pare aqui e mostre à equipe de tradução um mapa mostrando </w:t>
      </w:r>
      <w:r>
        <w:rPr>
          <w:lang w:val="pt_PT" w:bidi="pt_PT"/>
        </w:rPr>
        <w:t>a jornada de Paulo de Corinto por Cencreia e de Éfeso para Cesareia</w:t>
      </w:r>
      <w:r>
        <w:rPr>
          <w:lang w:val="pt_PT" w:bidi="pt_PT"/>
        </w:rPr>
        <w:t>.</w:t>
      </w:r>
    </w:p>
    <w:p>
      <w:pPr/>
      <w:r>
        <w:rPr>
          <w:lang w:val="pt_PT" w:bidi="pt_PT"/>
        </w:rPr>
      </w:r>
      <w:r>
        <w:rPr>
          <w:lang w:val="pt_PT" w:bidi="pt_PT"/>
        </w:rPr>
        <w:t>Imediatamente ele foi para ver a igreja, ou crentes em Jerusalém. Mesmo que o texto original não mencione Jerusalém, a maioria das pessoas acredita que a igreja que Paulo foi para ver estava em Jerusalém. Jerusalém estava a cerca de 120 quilômetros de distância de Cesareia, cerca de uma jornada de quatro dias caminhando. Ele cumprimentou os crentes e falou com eles, mas ele não ficou muito tempo.</w:t>
      </w:r>
    </w:p>
    <w:p>
      <w:pPr/>
      <w:r>
        <w:rPr>
          <w:lang w:val="pt_PT" w:bidi="pt_PT"/>
        </w:rPr>
      </w:r>
      <w:r>
        <w:rPr>
          <w:lang w:val="pt_PT" w:bidi="pt_PT"/>
        </w:rPr>
        <w:t>Então ele viajou por estrada para Antioquia, na província romana da Síria. Era cerca de 650 quilômetros ao norte de Jerusalém, que levaria Paulo cerca de 21 dias caminhando. Depois de passar algum tempo em Antioquia, ele deixou e viajou pela região de Galácia e Frígia. Paulo visitou os crentes que haviam acreditado em Jesus quando ele foi para essas cidades para pregar anteriormente. Ele fortaleceu todos os discípulos, ou seguidores de Jesus, e ajudou eles a amar e obedecer a Jesus melhor. Era o início da terceira jornada missionária de Paulo.</w:t>
      </w:r>
    </w:p>
    <w:p>
      <w:pPr/>
      <w:r>
        <w:rPr>
          <w:lang w:val="pt_PT" w:bidi="pt_PT"/>
        </w:rPr>
      </w:r>
      <w:r>
        <w:rPr>
          <w:lang w:val="pt_PT" w:bidi="pt_PT"/>
        </w:rPr>
        <w:t xml:space="preserve">Pare aqui e mostre à equipe de tradução um mapa mostrando a </w:t>
      </w:r>
      <w:r>
        <w:rPr>
          <w:lang w:val="pt_PT" w:bidi="pt_PT"/>
        </w:rPr>
        <w:t>jornada de Paulo caminhando de Cesareia para Jerusalém, de Jerusalém para Antioquia, e por cidades de Galácia e Frígia</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dez cenas.</w:t>
      </w:r>
    </w:p>
    <w:p>
      <w:pPr/>
      <w:r>
        <w:rPr>
          <w:lang w:val="pt_PT" w:bidi="pt_PT"/>
        </w:rPr>
      </w:r>
      <w:r>
        <w:rPr>
          <w:b/>
          <w:lang w:val="pt_PT" w:bidi="pt_PT"/>
        </w:rPr>
        <w:t>Primeira cena:</w:t>
      </w:r>
      <w:r>
        <w:rPr>
          <w:lang w:val="pt_PT" w:bidi="pt_PT"/>
        </w:rPr>
        <w:t xml:space="preserve"> Depois de deixar o lugar de julgamento, Paulo fica em Corinto por muitos dias. Em algum momento em Corinto, Paulo faz um voto a Deus e permite que seu cabelo cresça longo.</w:t>
      </w:r>
    </w:p>
    <w:p>
      <w:pPr/>
      <w:r>
        <w:rPr>
          <w:lang w:val="pt_PT" w:bidi="pt_PT"/>
        </w:rPr>
      </w:r>
      <w:r>
        <w:rPr>
          <w:b/>
          <w:lang w:val="pt_PT" w:bidi="pt_PT"/>
        </w:rPr>
        <w:t>Segunda cena:</w:t>
      </w:r>
      <w:r>
        <w:rPr>
          <w:lang w:val="pt_PT" w:bidi="pt_PT"/>
        </w:rPr>
        <w:t xml:space="preserve"> Paulo, Priscila e Áquila deixam Corinto porque eles querem ir para a Síria.</w:t>
      </w:r>
    </w:p>
    <w:p>
      <w:pPr/>
      <w:r>
        <w:rPr>
          <w:lang w:val="pt_PT" w:bidi="pt_PT"/>
        </w:rPr>
      </w:r>
      <w:r>
        <w:rPr>
          <w:b/>
          <w:lang w:val="pt_PT" w:bidi="pt_PT"/>
        </w:rPr>
        <w:t>Terceira cena:</w:t>
      </w:r>
      <w:r>
        <w:rPr>
          <w:lang w:val="pt_PT" w:bidi="pt_PT"/>
        </w:rPr>
        <w:t xml:space="preserve"> Eles chegam a Cencreia. O voto de Paulo termina e ele corta seu cabelo em Cencreia.</w:t>
      </w:r>
    </w:p>
    <w:p>
      <w:pPr/>
      <w:r>
        <w:rPr>
          <w:lang w:val="pt_PT" w:bidi="pt_PT"/>
        </w:rPr>
      </w:r>
      <w:r>
        <w:rPr>
          <w:b/>
          <w:lang w:val="pt_PT" w:bidi="pt_PT"/>
        </w:rPr>
        <w:t>Quarta cena:</w:t>
      </w:r>
      <w:r>
        <w:rPr>
          <w:lang w:val="pt_PT" w:bidi="pt_PT"/>
        </w:rPr>
        <w:t xml:space="preserve"> Paulo, Priscila e Áquila embarcam em um navio com destino à Síria.</w:t>
      </w:r>
    </w:p>
    <w:p>
      <w:pPr/>
      <w:r>
        <w:rPr>
          <w:lang w:val="pt_PT" w:bidi="pt_PT"/>
        </w:rPr>
      </w:r>
      <w:r>
        <w:rPr>
          <w:b/>
          <w:lang w:val="pt_PT" w:bidi="pt_PT"/>
        </w:rPr>
        <w:t>Quinta cena:</w:t>
      </w:r>
      <w:r>
        <w:rPr>
          <w:lang w:val="pt_PT" w:bidi="pt_PT"/>
        </w:rPr>
        <w:t xml:space="preserve"> Paulo, Priscila e Áquila saíram do navio em Éfeso. Paulo diz adeus a Priscila e Áquila.</w:t>
      </w:r>
    </w:p>
    <w:p>
      <w:pPr/>
      <w:r>
        <w:rPr>
          <w:lang w:val="pt_PT" w:bidi="pt_PT"/>
        </w:rPr>
      </w:r>
      <w:r>
        <w:rPr>
          <w:b/>
          <w:lang w:val="pt_PT" w:bidi="pt_PT"/>
        </w:rPr>
        <w:t>Sexta cena:</w:t>
      </w:r>
      <w:r>
        <w:rPr>
          <w:lang w:val="pt_PT" w:bidi="pt_PT"/>
        </w:rPr>
        <w:t xml:space="preserve"> Paulo vai para a sinagoga em Éfeso e explica aos judeus de suas Escrituras sobre Jesus sendo o Cristo. Os judeus pedem a Paulo para ficar mais tempo, mas ele diz que ele não pode. Mas se Deus quiser, ele retornará.</w:t>
      </w:r>
    </w:p>
    <w:p>
      <w:pPr/>
      <w:r>
        <w:rPr>
          <w:lang w:val="pt_PT" w:bidi="pt_PT"/>
        </w:rPr>
      </w:r>
      <w:r>
        <w:rPr>
          <w:b/>
          <w:lang w:val="pt_PT" w:bidi="pt_PT"/>
        </w:rPr>
        <w:t>Sétima cena:</w:t>
      </w:r>
      <w:r>
        <w:rPr>
          <w:lang w:val="pt_PT" w:bidi="pt_PT"/>
        </w:rPr>
        <w:t xml:space="preserve"> Paulo embarca em um navio em Éfeso e navega para Cesareia.</w:t>
      </w:r>
    </w:p>
    <w:p>
      <w:pPr/>
      <w:r>
        <w:rPr>
          <w:lang w:val="pt_PT" w:bidi="pt_PT"/>
        </w:rPr>
      </w:r>
      <w:r>
        <w:rPr>
          <w:b/>
          <w:lang w:val="pt_PT" w:bidi="pt_PT"/>
        </w:rPr>
        <w:t>Oitava cena:</w:t>
      </w:r>
      <w:r>
        <w:rPr>
          <w:lang w:val="pt_PT" w:bidi="pt_PT"/>
        </w:rPr>
        <w:t xml:space="preserve"> Paulo vai para cumprimentar e falar brevemente com os crentes em Jerusalém.</w:t>
      </w:r>
    </w:p>
    <w:p>
      <w:pPr/>
      <w:r>
        <w:rPr>
          <w:lang w:val="pt_PT" w:bidi="pt_PT"/>
        </w:rPr>
      </w:r>
      <w:r>
        <w:rPr>
          <w:b/>
          <w:lang w:val="pt_PT" w:bidi="pt_PT"/>
        </w:rPr>
        <w:t>Nona cena:</w:t>
      </w:r>
      <w:r>
        <w:rPr>
          <w:lang w:val="pt_PT" w:bidi="pt_PT"/>
        </w:rPr>
        <w:t xml:space="preserve"> Paulo viaja de Jerusalém para Antioquia na Síria e fica lá algum tempo.</w:t>
      </w:r>
    </w:p>
    <w:p>
      <w:pPr/>
      <w:r>
        <w:rPr>
          <w:lang w:val="pt_PT" w:bidi="pt_PT"/>
        </w:rPr>
      </w:r>
      <w:r>
        <w:rPr>
          <w:b/>
          <w:lang w:val="pt_PT" w:bidi="pt_PT"/>
        </w:rPr>
        <w:t>Décima cena:</w:t>
      </w:r>
      <w:r>
        <w:rPr>
          <w:lang w:val="pt_PT" w:bidi="pt_PT"/>
        </w:rPr>
        <w:t xml:space="preserve"> Paulo deixa Antioquia e viaja de cidade em cidade na Galácia e Frígia fortalecendo os discípulos, ou seguidores de Jesus.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em Corinto</w:t>
      </w:r>
    </w:p>
    <w:p>
      <w:pPr>
        <w:pStyle w:val="ListBullet"/>
        <w:spacing w:line="240" w:lineRule="auto"/>
        <w:ind w:left="720"/>
      </w:pPr>
      <w:r>
        <w:rPr>
          <w:lang w:val="pt_PT" w:bidi="pt_PT"/>
        </w:rPr>
      </w:r>
      <w:r>
        <w:rPr>
          <w:lang w:val="pt_PT" w:bidi="pt_PT"/>
        </w:rPr>
        <w:t>Priscila e Áquila</w:t>
      </w:r>
    </w:p>
    <w:p>
      <w:pPr>
        <w:pStyle w:val="ListBullet"/>
        <w:spacing w:line="240" w:lineRule="auto"/>
        <w:ind w:left="720"/>
      </w:pPr>
      <w:r>
        <w:rPr>
          <w:lang w:val="pt_PT" w:bidi="pt_PT"/>
        </w:rPr>
      </w:r>
      <w:r>
        <w:rPr>
          <w:lang w:val="pt_PT" w:bidi="pt_PT"/>
        </w:rPr>
        <w:t>Judeus na sinagoga em Éfeso</w:t>
      </w:r>
    </w:p>
    <w:p>
      <w:pPr>
        <w:pStyle w:val="ListBullet"/>
        <w:spacing w:line="240" w:lineRule="auto"/>
        <w:ind w:left="720"/>
      </w:pPr>
      <w:r>
        <w:rPr>
          <w:lang w:val="pt_PT" w:bidi="pt_PT"/>
        </w:rPr>
      </w:r>
      <w:r>
        <w:rPr>
          <w:lang w:val="pt_PT" w:bidi="pt_PT"/>
        </w:rPr>
        <w:t>A igreja, ou crentes que Paulo visitou ao chegar a Cesareia, provavelmente a igreja em Jerusalém</w:t>
      </w:r>
    </w:p>
    <w:p>
      <w:pPr>
        <w:pStyle w:val="ListBullet"/>
        <w:spacing w:line="240" w:lineRule="auto"/>
        <w:ind w:left="720"/>
      </w:pPr>
      <w:r>
        <w:rPr>
          <w:lang w:val="pt_PT" w:bidi="pt_PT"/>
        </w:rPr>
      </w:r>
      <w:r>
        <w:rPr>
          <w:lang w:val="pt_PT" w:bidi="pt_PT"/>
        </w:rPr>
        <w:t>Crentes em Antioquia</w:t>
      </w:r>
    </w:p>
    <w:p>
      <w:pPr>
        <w:pStyle w:val="ListBullet"/>
        <w:spacing w:line="240" w:lineRule="auto"/>
        <w:ind w:left="720"/>
      </w:pPr>
      <w:r>
        <w:rPr>
          <w:lang w:val="pt_PT" w:bidi="pt_PT"/>
        </w:rPr>
      </w:r>
      <w:r>
        <w:rPr>
          <w:lang w:val="pt_PT" w:bidi="pt_PT"/>
        </w:rPr>
        <w:t>Discípulos, ou crentes em cidades em Galácia e Frígia que Paulo visitou</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Depois de aparecer diante do procônsul Gálio, Paulo ficou em Corinto provavelmente por mais semanas ou meses. Ele provavelmente passou muito tempo fortalecendo os crentes e mostrando a eles como amar mais Jesus. Sabemos que ele ficou em Corinto por um ano e seis meses no total. Em algum momento, Paulo fez um voto a Deus e permitiu que seu cabelo crescesse até que o voto estivesse terminado.</w:t>
      </w:r>
    </w:p>
    <w:p>
      <w:pPr/>
      <w:r>
        <w:rPr>
          <w:lang w:val="pt_PT" w:bidi="pt_PT"/>
        </w:rPr>
      </w:r>
      <w:r>
        <w:rPr>
          <w:lang w:val="pt_PT" w:bidi="pt_PT"/>
        </w:rPr>
        <w:t>Então Paulo disse adeus aos crentes e começou em sua jornada para a Síria. Priscila e Áquila se juntaram a ele e possivelmente alguns outros crentes também. Eles caminharam para a cidade portuária de Cencreia, que ficava a 10 quilômetros de distância. Em Cencreia, um voto, ou promessa especial que Paulo havia feito a Deus, terminou e ele cortou seu cabelo. Então Paulo e Priscila e Áquila embarcaram em um navio que provavelmente era um navio de carga. Teria tido um ou dois mastros com grandes velas quadradas e uma vela triangular na frente do navio. Também havia remadores a bordo que usariam remos para impulsionar o navio quando não havia vento ou fosse pouco. Paulo, Priscila e Áquila navegaram para a Síria. Embora a história não diga isso, pode ter havido outros crentes com Paulo e Priscila e Áquila.</w:t>
      </w:r>
    </w:p>
    <w:p>
      <w:pPr/>
      <w:r>
        <w:rPr>
          <w:lang w:val="pt_PT" w:bidi="pt_PT"/>
        </w:rPr>
      </w:r>
      <w:r>
        <w:rPr>
          <w:lang w:val="pt_PT" w:bidi="pt_PT"/>
        </w:rPr>
        <w:t>Paulo e seus companheiros deixaram o navio quando ele parou em Éfeso. Paulo disse adeus a Priscila e Áquila e ele foi para a sinagoga. Ele estava contando aos judeus sobre as boas novas de Jesus sendo o Cristo. Os judeus queriam que ele ficasse mais tempo, mas ele disse que ele não podia, mas estava disposto a voltar se Deus quizesse que ele ficasse. Paulo passou uma quantidade curta de tempo em Éfeso. É importante observar que Paulo usou seu breve tempo em Éfeso para compartilhar as boas novas sobre Jesus com os judeus. É importante observar que Paulo seguiu a orientação de Deus em quanto tempo ficar em Éfeso.</w:t>
      </w:r>
    </w:p>
    <w:p>
      <w:pPr/>
      <w:r>
        <w:rPr>
          <w:lang w:val="pt_PT" w:bidi="pt_PT"/>
        </w:rPr>
      </w:r>
      <w:r>
        <w:rPr>
          <w:lang w:val="pt_PT" w:bidi="pt_PT"/>
        </w:rPr>
        <w:t>Priscila e Áquila ficaram em Éfeso e não se juntaram a Paulo em sua próxima jornada. Paulo embarcou em um navio, que o levou para Cesareia na Judeia, a cerca de 1.750 quilômetros de distância. A jornada teria levado entre 9 a 18 dias de navio.</w:t>
      </w:r>
    </w:p>
    <w:p>
      <w:pPr/>
      <w:r>
        <w:rPr>
          <w:lang w:val="pt_PT" w:bidi="pt_PT"/>
        </w:rPr>
      </w:r>
      <w:r>
        <w:rPr>
          <w:lang w:val="pt_PT" w:bidi="pt_PT"/>
        </w:rPr>
        <w:t xml:space="preserve">Pare aqui e mostre à equipe de tradução um mapa mostrando a </w:t>
      </w:r>
      <w:r>
        <w:rPr>
          <w:lang w:val="pt_PT" w:bidi="pt_PT"/>
        </w:rPr>
        <w:t>jornada de Paulo de Corinto por Cencreia e Éfeso para Cesareia</w:t>
      </w:r>
      <w:r>
        <w:rPr>
          <w:lang w:val="pt_PT" w:bidi="pt_PT"/>
        </w:rPr>
        <w:t>.</w:t>
      </w:r>
    </w:p>
    <w:p>
      <w:pPr/>
      <w:r>
        <w:rPr>
          <w:lang w:val="pt_PT" w:bidi="pt_PT"/>
        </w:rPr>
      </w:r>
      <w:r>
        <w:rPr>
          <w:lang w:val="pt_PT" w:bidi="pt_PT"/>
        </w:rPr>
        <w:t>Quando ele chegou a Cesareia, imediatamente ele foi para ver os crentes. A história não menciona o nome da cidade que ele foi, mas a maioria das pessoas acredita que os crentes estavam em Jerusalém. Ele provavelmente caminhou 120 quilômetros, o que levaria cerca de 4 dias. Ele teria falado com os crentes e disse a eles o que Deus fez nas cidades que ele havia visitado. Ele teria encorajado eles e teria falado com os líderes da igreja. Ele não passou um longo tempo lá, antes de partir para Antioquia na Síria. Antioquia estava a cerca de 650 quilômetros de distância caminhando ou pelo mar. Teria levado cerca de 21 dias para chegar a Antioquia.</w:t>
      </w:r>
    </w:p>
    <w:p>
      <w:pPr/>
      <w:r>
        <w:rPr>
          <w:lang w:val="pt_PT" w:bidi="pt_PT"/>
        </w:rPr>
      </w:r>
      <w:r>
        <w:rPr>
          <w:lang w:val="pt_PT" w:bidi="pt_PT"/>
        </w:rPr>
        <w:t>Paulo passou algum tempo em Antioquia, mas não sabemos quanto tempo. Paulo havia vivido em Antioquia um ano inteiro antes e ele era um dos líderes da igreja, ou o grupo de crentes em Antioquia. É importante saber que Paulo teria conhecido muitos crentes em Antioquia. Ele teria passado tempo com eles encorajando e fortalecendo-os. Paulo provavelmente teria contado a eles sobre o que Deus fez e quantos não judeus também estavam confiando em Jesus como seu salvador. Ele provavelmente descansou também e se preparou para sua próxima jornada.</w:t>
      </w:r>
    </w:p>
    <w:p>
      <w:pPr/>
      <w:r>
        <w:rPr>
          <w:lang w:val="pt_PT" w:bidi="pt_PT"/>
        </w:rPr>
      </w:r>
      <w:r>
        <w:rPr>
          <w:lang w:val="pt_PT" w:bidi="pt_PT"/>
        </w:rPr>
        <w:t>Então Paulo deixou Antioquia e começou a visitar cidades para onde ele havia estado antes. Ele visitou cidades uma após a outra nas regiões de Galácia e Frígia. Sabemos de outras histórias e as cartas de Paulo que ele visitou as cidades de Derbe, Listra, Icônio e Antioquia da Pisídia. Ele passou todo o seu tempo com os crentes encorajando eles e ensinando eles como amar e obedecer a Jesus melhor.</w:t>
      </w:r>
    </w:p>
    <w:p>
      <w:pPr/>
      <w:r>
        <w:rPr>
          <w:lang w:val="pt_PT" w:bidi="pt_PT"/>
        </w:rPr>
      </w:r>
      <w:r>
        <w:rPr>
          <w:lang w:val="pt_PT" w:bidi="pt_PT"/>
        </w:rPr>
        <w:t xml:space="preserve">Pare aqui e mostre à equipe de tradução um mapa mostrando a </w:t>
      </w:r>
      <w:r>
        <w:rPr>
          <w:lang w:val="pt_PT" w:bidi="pt_PT"/>
        </w:rPr>
        <w:t>jornada de Paulo caminhando de Cesareia para Jerusalém, de Jerusalém para Antioquia, e por cidades de Galácia e Frígia</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dez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em Corinto</w:t>
      </w:r>
    </w:p>
    <w:p>
      <w:pPr>
        <w:pStyle w:val="ListBullet"/>
        <w:spacing w:line="240" w:lineRule="auto"/>
        <w:ind w:left="720"/>
      </w:pPr>
      <w:r>
        <w:rPr>
          <w:lang w:val="pt_PT" w:bidi="pt_PT"/>
        </w:rPr>
      </w:r>
      <w:r>
        <w:rPr>
          <w:lang w:val="pt_PT" w:bidi="pt_PT"/>
        </w:rPr>
        <w:t>Priscila e Áquila</w:t>
      </w:r>
    </w:p>
    <w:p>
      <w:pPr>
        <w:pStyle w:val="ListBullet"/>
        <w:spacing w:line="240" w:lineRule="auto"/>
        <w:ind w:left="720"/>
      </w:pPr>
      <w:r>
        <w:rPr>
          <w:lang w:val="pt_PT" w:bidi="pt_PT"/>
        </w:rPr>
      </w:r>
      <w:r>
        <w:rPr>
          <w:lang w:val="pt_PT" w:bidi="pt_PT"/>
        </w:rPr>
        <w:t>Judeus na sinagoga em Éfeso</w:t>
      </w:r>
    </w:p>
    <w:p>
      <w:pPr>
        <w:pStyle w:val="ListBullet"/>
        <w:spacing w:line="240" w:lineRule="auto"/>
        <w:ind w:left="720"/>
      </w:pPr>
      <w:r>
        <w:rPr>
          <w:lang w:val="pt_PT" w:bidi="pt_PT"/>
        </w:rPr>
      </w:r>
      <w:r>
        <w:rPr>
          <w:lang w:val="pt_PT" w:bidi="pt_PT"/>
        </w:rPr>
        <w:t>A igreja, ou crentes que Paulo visitou ao chegar a Cesareia, provavelmente a igreja em Jerusalém</w:t>
      </w:r>
    </w:p>
    <w:p>
      <w:pPr>
        <w:pStyle w:val="ListBullet"/>
        <w:spacing w:line="240" w:lineRule="auto"/>
        <w:ind w:left="720"/>
      </w:pPr>
      <w:r>
        <w:rPr>
          <w:lang w:val="pt_PT" w:bidi="pt_PT"/>
        </w:rPr>
      </w:r>
      <w:r>
        <w:rPr>
          <w:lang w:val="pt_PT" w:bidi="pt_PT"/>
        </w:rPr>
        <w:t>Crentes em Antioquia</w:t>
      </w:r>
    </w:p>
    <w:p>
      <w:pPr>
        <w:pStyle w:val="ListBullet"/>
        <w:spacing w:line="240" w:lineRule="auto"/>
        <w:ind w:left="720"/>
      </w:pPr>
      <w:r>
        <w:rPr>
          <w:lang w:val="pt_PT" w:bidi="pt_PT"/>
        </w:rPr>
      </w:r>
      <w:r>
        <w:rPr>
          <w:lang w:val="pt_PT" w:bidi="pt_PT"/>
        </w:rPr>
        <w:t>Crentes em cidades na Galácia e Frígia que Paulo visitou</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Paulo ficou em Corinto por algum tempo e então disse adeus aos crentes, e partiu em sua jornada para a Síria. Priscila e Áquila se juntaram a ele também. Quando eles chegaram a Cencreia, Paulo cortou seu cabelo, porque seu voto terminou.</w:t>
      </w:r>
    </w:p>
    <w:p>
      <w:pPr/>
      <w:r>
        <w:rPr>
          <w:lang w:val="pt_PT" w:bidi="pt_PT"/>
        </w:rPr>
      </w:r>
      <w:r>
        <w:rPr>
          <w:lang w:val="pt_PT" w:bidi="pt_PT"/>
        </w:rPr>
        <w:t>Paulo, Priscila e Áquila embarcaram em um navio e navegaram para a Síria. Quando eles chegaram a Éfeso, Paulo disse adeus a Priscila e Áquila. Então ele foi para a sinagoga onde ensinou os judeus à partir das Escrituras deles sobre Jesus sendo o Cristo. Os judeus queriam que ele ficasse com eles por mais tempo, mas Paulo disse que ele não podia, mas retornaria para eles se Deus dissesse a ele para isso.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“Como vocês estão se sentindo?”. Vocês podem ouvir coisas como: “O que Paulo está dizendo é muito interessante”, “Jesus é realmente o Cristo?” e “Queremos ouvir mais de seu ensinamento! Por favor, vocês poderiam ficar mais tempo”.</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“Amo falar com esses judeus. Eles realmente querem saber a verdade”, “Gostaria que pudesse ficar mais tempo, mas Deus quer que eu saia agora”, e “Voltarei se Deus quiser que eu volte”.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embarcou em um navio e navegou para Cesareia e quando ele chegou, ele foi para visitar brevemente os crentes em Jerusalém.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“É maravilhoso ver meus queridos irmãos e irmãs em Jesus novamente!” “Espero que eles tenham continuado a ser obedientes a Jesus”, “Tenho tanto para contar a eles sobre o que Deus fez!” e “Quero que eles sejam tão encorajados quanto eu sou”.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ele viajou para Antioquia e passou algum tempo lá. Ao deixar Antioquia, ele foi de cidade para cidade nas regiões de Galácia e Frígia e encorajou e fortaleceu os crentes.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os crentes: “Como você está se sentindo?” Vocês podem ouvir coisas como: “Quão bom é ver o irmão Paulo novamente! Sentimos falta dele!” “Amamos ouvir suas histórias do que Deus tem feito”, “Amamos ser lembrados o quanto Jesus nos ama. Queremos amar ele mais”, e “Estamos tão encorajados. Podemos enfrentar todas as dificuldades agora, porque Paulo nos lembrou que Jesus nos ajudará!”</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Em Cencreia, Paulo havia cortado seus cabelos, porque ele estava sob um </w:t>
      </w:r>
      <w:r>
        <w:rPr>
          <w:b/>
          <w:lang w:val="pt_PT" w:bidi="pt_PT"/>
        </w:rPr>
        <w:t>voto</w:t>
      </w:r>
      <w:r>
        <w:rPr>
          <w:lang w:val="pt_PT" w:bidi="pt_PT"/>
        </w:rPr>
        <w:t xml:space="preserve">. Lembrem-se de usar a mesma palavra que você usou anteriormente para voto. Uma definição completa de </w:t>
      </w:r>
      <w:r>
        <w:rPr>
          <w:lang w:val="pt_PT" w:bidi="pt_PT"/>
        </w:rPr>
        <w:t>voto</w:t>
      </w:r>
      <w:r>
        <w:rPr>
          <w:lang w:val="pt_PT" w:bidi="pt_PT"/>
        </w:rPr>
        <w:t xml:space="preserve"> pode ser encontrada no Glossário Mestre.</w:t>
      </w:r>
    </w:p>
    <w:p>
      <w:pPr/>
      <w:r>
        <w:rPr>
          <w:lang w:val="pt_PT" w:bidi="pt_PT"/>
        </w:rPr>
      </w:r>
      <w:r>
        <w:rPr>
          <w:lang w:val="pt_PT" w:bidi="pt_PT"/>
        </w:rPr>
        <w:t xml:space="preserve">Quando Paulo chegou a Éfeso, ele foi para a </w:t>
      </w:r>
      <w:r>
        <w:rPr>
          <w:b/>
          <w:lang w:val="pt_PT" w:bidi="pt_PT"/>
        </w:rPr>
        <w:t>sinagoga</w:t>
      </w:r>
      <w:r>
        <w:rPr>
          <w:lang w:val="pt_PT" w:bidi="pt_PT"/>
        </w:rPr>
        <w:t xml:space="preserve">. Lembrem-se de usar a mesma palavra que você usou anteriormente para sinagoga. Uma definição completa de </w:t>
      </w:r>
      <w:r>
        <w:rPr>
          <w:lang w:val="pt_PT" w:bidi="pt_PT"/>
        </w:rPr>
        <w:t>sinagoga</w:t>
      </w:r>
      <w:r>
        <w:rPr>
          <w:lang w:val="pt_PT" w:bidi="pt_PT"/>
        </w:rPr>
        <w:t xml:space="preserve"> pode ser encontrada no Glossário Mestre.</w:t>
      </w:r>
    </w:p>
    <w:p>
      <w:pPr/>
      <w:r>
        <w:rPr>
          <w:lang w:val="pt_PT" w:bidi="pt_PT"/>
        </w:rPr>
      </w:r>
      <w:r>
        <w:rPr>
          <w:lang w:val="pt_PT" w:bidi="pt_PT"/>
        </w:rPr>
        <w:t xml:space="preserve">Quando ele havia chegado em Cesareia, Paulo subiu e cumprimentou a </w:t>
      </w:r>
      <w:r>
        <w:rPr>
          <w:b/>
          <w:lang w:val="pt_PT" w:bidi="pt_PT"/>
        </w:rPr>
        <w:t>igreja</w:t>
      </w:r>
      <w:r>
        <w:rPr>
          <w:lang w:val="pt_PT" w:bidi="pt_PT"/>
        </w:rPr>
        <w:t xml:space="preserve">, e então desceu para Antioquia. Lembrem-se de usar a mesma palavra que você usou anteriormente para igreja. Uma definição completa de </w:t>
      </w:r>
      <w:r>
        <w:rPr>
          <w:lang w:val="pt_PT" w:bidi="pt_PT"/>
        </w:rPr>
        <w:t>igreja</w:t>
      </w:r>
      <w:r>
        <w:rPr>
          <w:lang w:val="pt_PT" w:bidi="pt_PT"/>
        </w:rPr>
        <w:t xml:space="preserve"> pode ser encontrada no Glossário Mestre.</w:t>
      </w:r>
    </w:p>
    <w:p>
      <w:pPr/>
      <w:r>
        <w:rPr>
          <w:lang w:val="pt_PT" w:bidi="pt_PT"/>
        </w:rPr>
      </w:r>
      <w:r>
        <w:rPr>
          <w:lang w:val="pt_PT" w:bidi="pt_PT"/>
        </w:rPr>
        <w:t xml:space="preserve">Depois de passar algum tempo em Antioquia, Paulo saiu e foi de um lugar para o outro pela região da Galácia e Frígia, fortalecendo todos os </w:t>
      </w:r>
      <w:r>
        <w:rPr>
          <w:b/>
          <w:lang w:val="pt_PT" w:bidi="pt_PT"/>
        </w:rPr>
        <w:t>discípulos</w:t>
      </w:r>
      <w:r>
        <w:rPr>
          <w:lang w:val="pt_PT" w:bidi="pt_PT"/>
        </w:rPr>
        <w:t xml:space="preserve">. Lembrem-se de usar as mesmas palavras que você usou anteriormente para discípulos. Uma definição completa de </w:t>
      </w:r>
      <w:r>
        <w:rPr>
          <w:lang w:val="pt_PT" w:bidi="pt_PT"/>
        </w:rPr>
        <w:t>discípulos</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18:24–28</w:t>
      </w:r>
      <w:r>
        <w:rPr>
          <w:lang w:val="pt_PT" w:bidi="pt_PT"/>
        </w:rPr>
      </w:r>
    </w:p>
    <w:p>
      <w:pPr>
        <w:pStyle w:val="Heading3"/>
      </w:pPr>
      <w:r>
        <w:rPr>
          <w:lang w:val="pt_PT" w:bidi="pt_PT"/>
        </w:rPr>
        <w:t>Ouvir e Sentir</w:t>
      </w:r>
    </w:p>
    <w:p>
      <w:pPr/>
      <w:r>
        <w:rPr>
          <w:lang w:val="pt_PT" w:bidi="pt_PT"/>
        </w:rPr>
      </w:r>
      <w:r>
        <w:rPr>
          <w:lang w:val="pt_PT" w:bidi="pt_PT"/>
        </w:rPr>
        <w:t>Ouçam Atos 18.24–28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história anterior, Paulo passou um ano e seis meses em Corinto. Então ele saiu e viajou para Éfeso com Priscila e Áquila. Depois de um curto período lá, ele viajou para Cesareia pelo mar sozinho, enquanto Priscila e Áquila permaneceram em Éfeso. Ele visitou a igreja em Jerusalém e então foi para ver a igreja em Antioquia na Síria. Depois de passar algum tempo em Antioquia, ele partiu em sua terceira jornada missionária. Ele foi de cidade em cidade nas regiões de Galácia e Frígia e se dedicou a fortalecer os crentes.</w:t>
      </w:r>
    </w:p>
    <w:p>
      <w:pPr/>
      <w:r>
        <w:rPr>
          <w:lang w:val="pt_PT" w:bidi="pt_PT"/>
        </w:rPr>
      </w:r>
      <w:r>
        <w:rPr>
          <w:lang w:val="pt_PT" w:bidi="pt_PT"/>
        </w:rPr>
        <w:t>Essa história acontece ao mesmo tempo em que Paulo viaja por Galácia e Frígia. Um judeu chamado Apolo, que cresceu em Alexandria, chegou a Éfeso. Alexandria era uma grande cidade no Egito e era uma das principais cidades do mundo antigo. Era particularmente importante como um centro de cultura e aprendizagem. Éfeso era um importante centro comercial e uma das maiores cidades do Império Romano. Estava localizado na Ásia Menor, agora oeste da Turquia, no mar Egeu.</w:t>
      </w:r>
    </w:p>
    <w:p>
      <w:pPr/>
      <w:r>
        <w:rPr>
          <w:lang w:val="pt_PT" w:bidi="pt_PT"/>
        </w:rPr>
      </w:r>
      <w:r>
        <w:rPr>
          <w:lang w:val="pt_PT" w:bidi="pt_PT"/>
        </w:rPr>
        <w:t xml:space="preserve">Pare aqui e mostre à equipe de tradução um mapa mostrando </w:t>
      </w:r>
      <w:r>
        <w:rPr>
          <w:b/>
          <w:lang w:val="pt_PT" w:bidi="pt_PT"/>
        </w:rPr>
        <w:t>Éfeso e Alexandria</w:t>
      </w:r>
      <w:r>
        <w:rPr>
          <w:lang w:val="pt_PT" w:bidi="pt_PT"/>
        </w:rPr>
        <w:t>.</w:t>
      </w:r>
    </w:p>
    <w:p>
      <w:pPr/>
      <w:r>
        <w:rPr>
          <w:lang w:val="pt_PT" w:bidi="pt_PT"/>
        </w:rPr>
      </w:r>
      <w:r>
        <w:rPr>
          <w:lang w:val="pt_PT" w:bidi="pt_PT"/>
        </w:rPr>
        <w:t>Apolo era um orador muito bom e tinha um conhecimento completo das Escrituras judaicas. Ele era um crente em Jesus. Alguém havia ensinado Apolo com precisão "o caminho do Senhor", ou as boas novas sobre Jesus e as maneiras pelas quais um crente deveria viver. Apolo foi entusiástico em espírito, ou muito sério, e ele falou e ensinou os judeus sobre Jesus corretamente, de acordo com o que Jesus fez e disse. O que Apolo disse não tinha nenhum falso ensinamento nele. No entanto, ele sabia apenas o batismo de João, também conhecido como João Batista. João batizou as pessoas, ou as lavou na água, para mostrar que uma pessoa queria parar de pecar e obedecer a Deus. João chamou as pessoas a se arrepender de seus pecados e serem batizadas para que elas pudessem se preparar para realmente ouvir Jesus. Depois que Jesus morreu ressuscitou da morte e foi para o céu, O batismo foi uma demonstração pública do compromisso de alguém em seguir Jesus como seu mestre. É um símbolo do sepultamento e da ressurreição de Jesus. Mostra que quando começamos a seguir Jesus, morremos para nossa antiga vida, ou paramos de fazer as coisas ruins que fazíamos antes. Então vivemos uma nova vida — começamos a fazer coisas que Jesus quer que façamos! Os crentes em Éfeso batizaram novos crentes em Jesus, mas Apolo havia batizado apenas pessoas que queriam se afastar de seus pecados, como João Batista fez.</w:t>
      </w:r>
    </w:p>
    <w:p>
      <w:pPr/>
      <w:r>
        <w:rPr>
          <w:lang w:val="pt_PT" w:bidi="pt_PT"/>
        </w:rPr>
      </w:r>
      <w:r>
        <w:rPr>
          <w:lang w:val="pt_PT" w:bidi="pt_PT"/>
        </w:rPr>
        <w:t>Apolo começou a participar da sinagoga, um lugar judaico de oração. Ele falou corajosamente com as pessoas sobre as boas novas sobre Jesus sendo o Cristo, o salvador prometido. Priscila e Áquila também participaram da sinagoga em Éfeso. Eles ouviram Apolo falar e depois que ele terminou, eles o levaram embora, possivelmente para sua casa, onde eles poderiam falar em particular. Eles haviam percebido que Apolo não tinha algumas informações importantes sobre Jesus e eles disseram a ele essas informações.</w:t>
      </w:r>
    </w:p>
    <w:p>
      <w:pPr/>
      <w:r>
        <w:rPr>
          <w:lang w:val="pt_PT" w:bidi="pt_PT"/>
        </w:rPr>
      </w:r>
      <w:r>
        <w:rPr>
          <w:lang w:val="pt_PT" w:bidi="pt_PT"/>
        </w:rPr>
        <w:t>Quando Apolo queria passar pelo Mar Egeu até Acaia, agora o país da Grécia, os irmãos, ou crentes, em Éfeso exortaram ele a ir. A maioria dos tradutores dirá "irmãos e irmãs", quando se referirá a colegas crentes. Ele queria ajudar os crentes em Corinto. Os crentes de Éfeso escreveram uma carta aos discípulos, ou crentes em Corinto e exortaram eles: "Por favor, recebam Apolo quando ele vier até vocês". Os crentes em Éfeso precisavam enviar Apolo com uma carta de introdução que mostraria aos crentes em Acaia que ele era confiável. Era uma prática comum na igreja primitiva.</w:t>
      </w:r>
    </w:p>
    <w:p>
      <w:pPr/>
      <w:r>
        <w:rPr>
          <w:lang w:val="pt_PT" w:bidi="pt_PT"/>
        </w:rPr>
      </w:r>
      <w:r>
        <w:rPr>
          <w:lang w:val="pt_PT" w:bidi="pt_PT"/>
        </w:rPr>
        <w:t>Pare aqui e discuta com a equipe de tradução as diferentes maneiras pelas quais as pessoas em sua cultura apresentam uma nova pessoa ou mestre a outro grupo. Contem uma história sobre como vocês apresentaram alguém novo às pessoas que vocês conheciam.</w:t>
      </w:r>
    </w:p>
    <w:p>
      <w:pPr/>
      <w:r>
        <w:rPr>
          <w:lang w:val="pt_PT" w:bidi="pt_PT"/>
        </w:rPr>
      </w:r>
      <w:r>
        <w:rPr>
          <w:lang w:val="pt_PT" w:bidi="pt_PT"/>
        </w:rPr>
        <w:t>Quando Apolo foi para Acaia, ele teria viajado por navio, provavelmente para a cidade portuária de Cencreia, que estava a 550 quilômetros de distância de Éfeso. Teria levado ele 3 a 6 dias. Então ele teria caminhado 10 quilômetros de Cencreia para Corinto, onde a igreja estava.</w:t>
      </w:r>
    </w:p>
    <w:p>
      <w:pPr/>
      <w:r>
        <w:rPr>
          <w:lang w:val="pt_PT" w:bidi="pt_PT"/>
        </w:rPr>
      </w:r>
      <w:r>
        <w:rPr>
          <w:lang w:val="pt_PT" w:bidi="pt_PT"/>
        </w:rPr>
        <w:t xml:space="preserve">Pare aqui e mostre à equipe de tradução um mapa mostrando </w:t>
      </w:r>
      <w:r>
        <w:rPr>
          <w:lang w:val="pt_PT" w:bidi="pt_PT"/>
        </w:rPr>
        <w:t>a jornada de Apolo de Éfeso para Corinto na Acaia</w:t>
      </w:r>
      <w:r>
        <w:rPr>
          <w:lang w:val="pt_PT" w:bidi="pt_PT"/>
        </w:rPr>
        <w:t>.</w:t>
      </w:r>
    </w:p>
    <w:p>
      <w:pPr/>
      <w:r>
        <w:rPr>
          <w:lang w:val="pt_PT" w:bidi="pt_PT"/>
        </w:rPr>
      </w:r>
      <w:r>
        <w:rPr>
          <w:lang w:val="pt_PT" w:bidi="pt_PT"/>
        </w:rPr>
        <w:t>Quando ele chegou a Corinto, Apolo ajudou bastante os discípulos, ou crentes que haviam vindo conhecer Jesus por meio da bondade de Deus. Apolo derrotou os judeus em debates públicos e citou as Escrituras judaicas para provar que Jesus era o Cristo, o salvador prometido. Ele explicou o significado de certas profecias nas Escrituras e mostrou aos judeus que era necessário que o Cristo sofresse e morresse, e ressuscitasse para a vida.</w:t>
      </w:r>
    </w:p>
    <w:p>
      <w:pPr/>
      <w:r>
        <w:rPr>
          <w:lang w:val="pt_PT" w:bidi="pt_PT"/>
        </w:rPr>
      </w:r>
      <w:r>
        <w:rPr>
          <w:lang w:val="pt_PT" w:bidi="pt_PT"/>
        </w:rPr>
        <w:t>Apolo provavelmente também ajudou os crentes ensinando e encorajando a eles a viver como os crentes deveriam. Ele teria ajudado eles a amar mais Jesus, estar melhor preparado para contar aos outros sobre Jesus, e responder bem às pessoas que criticavam.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Você vai ajudar o grupo a identificar as cenas, o ambiente e os personagens da história.</w:t>
      </w:r>
    </w:p>
    <w:p>
      <w:pPr/>
      <w:r>
        <w:rPr>
          <w:lang w:val="pt_PT" w:bidi="pt_PT"/>
        </w:rPr>
      </w:r>
      <w:r>
        <w:rPr>
          <w:lang w:val="pt_PT" w:bidi="pt_PT"/>
        </w:rPr>
        <w:t xml:space="preserve">Esta história tem cinco cenas. </w:t>
      </w:r>
    </w:p>
    <w:p>
      <w:pPr/>
      <w:r>
        <w:rPr>
          <w:lang w:val="pt_PT" w:bidi="pt_PT"/>
        </w:rPr>
      </w:r>
      <w:r>
        <w:rPr>
          <w:b/>
          <w:lang w:val="pt_PT" w:bidi="pt_PT"/>
        </w:rPr>
        <w:t>Primeira cena:</w:t>
      </w:r>
      <w:r>
        <w:rPr>
          <w:lang w:val="pt_PT" w:bidi="pt_PT"/>
        </w:rPr>
        <w:t xml:space="preserve"> Um judeu e crente em Jesus chamado Apolo que cresceu em Alexandria chega a Éfeso.</w:t>
      </w:r>
    </w:p>
    <w:p>
      <w:pPr/>
      <w:r>
        <w:rPr>
          <w:lang w:val="pt_PT" w:bidi="pt_PT"/>
        </w:rPr>
      </w:r>
      <w:r>
        <w:rPr>
          <w:b/>
          <w:lang w:val="pt_PT" w:bidi="pt_PT"/>
        </w:rPr>
        <w:t>Segunda cena:</w:t>
      </w:r>
      <w:r>
        <w:rPr>
          <w:lang w:val="pt_PT" w:bidi="pt_PT"/>
        </w:rPr>
        <w:t xml:space="preserve"> Apolo conhece bem as Escrituras judaicas e está muito entusiasmado. Ele fala e ensina com precisão sobre Jesus sendo o Cristo. Apolo participa da sinagoga e ensina os judeus com ousadia as boas novas sobre Jesus.</w:t>
      </w:r>
    </w:p>
    <w:p>
      <w:pPr/>
      <w:r>
        <w:rPr>
          <w:lang w:val="pt_PT" w:bidi="pt_PT"/>
        </w:rPr>
      </w:r>
      <w:r>
        <w:rPr>
          <w:b/>
          <w:lang w:val="pt_PT" w:bidi="pt_PT"/>
        </w:rPr>
        <w:t>Terceira cena:</w:t>
      </w:r>
      <w:r>
        <w:rPr>
          <w:lang w:val="pt_PT" w:bidi="pt_PT"/>
        </w:rPr>
        <w:t xml:space="preserve"> Priscila e Áquila ouvem Apolo falar na sinagoga. Eles percebem que ele não sabe algumas coisas sobre Jesus. Eles o levam para fora e dão a ele todas as informações.</w:t>
      </w:r>
    </w:p>
    <w:p>
      <w:pPr/>
      <w:r>
        <w:rPr>
          <w:lang w:val="pt_PT" w:bidi="pt_PT"/>
        </w:rPr>
      </w:r>
      <w:r>
        <w:rPr>
          <w:b/>
          <w:lang w:val="pt_PT" w:bidi="pt_PT"/>
        </w:rPr>
        <w:t>Quarta cena:</w:t>
      </w:r>
      <w:r>
        <w:rPr>
          <w:lang w:val="pt_PT" w:bidi="pt_PT"/>
        </w:rPr>
        <w:t xml:space="preserve"> Apolo diz aos crentes que ele quer ir para Acaia para ajudar os crentes lá. Os irmãos encorajam ele e escrevem uma carta aos crentes em Acaia pedindo a eles para receber Apolo.</w:t>
      </w:r>
    </w:p>
    <w:p>
      <w:pPr/>
      <w:r>
        <w:rPr>
          <w:lang w:val="pt_PT" w:bidi="pt_PT"/>
        </w:rPr>
      </w:r>
      <w:r>
        <w:rPr>
          <w:b/>
          <w:lang w:val="pt_PT" w:bidi="pt_PT"/>
        </w:rPr>
        <w:t>Quinta cena:</w:t>
      </w:r>
      <w:r>
        <w:rPr>
          <w:lang w:val="pt_PT" w:bidi="pt_PT"/>
        </w:rPr>
        <w:t xml:space="preserve"> Apolo chega a Corinto em Acaia e é de grande ajuda para os crentes. Ele derrota os judeus em debates públicos provando a eles de suas Escrituras que Jesus é o Cristo.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Um judeu e crente chamado Apolo</w:t>
      </w:r>
    </w:p>
    <w:p>
      <w:pPr>
        <w:pStyle w:val="ListBullet"/>
        <w:spacing w:line="240" w:lineRule="auto"/>
        <w:ind w:left="720"/>
      </w:pPr>
      <w:r>
        <w:rPr>
          <w:lang w:val="pt_PT" w:bidi="pt_PT"/>
        </w:rPr>
      </w:r>
      <w:r>
        <w:rPr>
          <w:lang w:val="pt_PT" w:bidi="pt_PT"/>
        </w:rPr>
        <w:t>Priscila e Áquila</w:t>
      </w:r>
    </w:p>
    <w:p>
      <w:pPr>
        <w:pStyle w:val="ListBullet"/>
        <w:spacing w:line="240" w:lineRule="auto"/>
        <w:ind w:left="720"/>
      </w:pPr>
      <w:r>
        <w:rPr>
          <w:lang w:val="pt_PT" w:bidi="pt_PT"/>
        </w:rPr>
      </w:r>
      <w:r>
        <w:rPr>
          <w:lang w:val="pt_PT" w:bidi="pt_PT"/>
        </w:rPr>
        <w:t>Crentes na igreja em Éfeso</w:t>
      </w:r>
    </w:p>
    <w:p>
      <w:pPr>
        <w:pStyle w:val="ListBullet"/>
        <w:spacing w:line="240" w:lineRule="auto"/>
        <w:ind w:left="720"/>
      </w:pPr>
      <w:r>
        <w:rPr>
          <w:lang w:val="pt_PT" w:bidi="pt_PT"/>
        </w:rPr>
      </w:r>
      <w:r>
        <w:rPr>
          <w:lang w:val="pt_PT" w:bidi="pt_PT"/>
        </w:rPr>
        <w:t>Crentes na igreja em Corinto, Acaia</w:t>
      </w:r>
    </w:p>
    <w:p>
      <w:pPr>
        <w:pStyle w:val="ListBullet"/>
        <w:spacing w:line="240" w:lineRule="auto"/>
        <w:ind w:left="720"/>
      </w:pPr>
      <w:r>
        <w:rPr>
          <w:lang w:val="pt_PT" w:bidi="pt_PT"/>
        </w:rPr>
      </w:r>
      <w:r>
        <w:rPr>
          <w:lang w:val="pt_PT" w:bidi="pt_PT"/>
        </w:rPr>
        <w:t>Judeus em Corinto, Acaia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história acontece ao mesmo tempo que Paulo está viajando por Galácia e Frígia. Um judeu e um crente em Jesus chamado Apolo chegou a Éfeso. Ele cresceu em Alexandria no Egito, uma cidade particularmente famosa por sua cultura e aprendizagem.</w:t>
      </w:r>
    </w:p>
    <w:p>
      <w:pPr/>
      <w:r>
        <w:rPr>
          <w:lang w:val="pt_PT" w:bidi="pt_PT"/>
        </w:rPr>
      </w:r>
      <w:r>
        <w:rPr>
          <w:lang w:val="pt_PT" w:bidi="pt_PT"/>
        </w:rPr>
        <w:t xml:space="preserve">Pare aqui e mostre à equipe de tradução um mapa mostrando </w:t>
      </w:r>
      <w:r>
        <w:rPr>
          <w:b/>
          <w:lang w:val="pt_PT" w:bidi="pt_PT"/>
        </w:rPr>
        <w:t>Éfeso e Alexandria</w:t>
      </w:r>
      <w:r>
        <w:rPr>
          <w:lang w:val="pt_PT" w:bidi="pt_PT"/>
        </w:rPr>
        <w:t>.</w:t>
      </w:r>
    </w:p>
    <w:p>
      <w:pPr/>
      <w:r>
        <w:rPr>
          <w:lang w:val="pt_PT" w:bidi="pt_PT"/>
        </w:rPr>
      </w:r>
      <w:r>
        <w:rPr>
          <w:lang w:val="pt_PT" w:bidi="pt_PT"/>
        </w:rPr>
        <w:t>É importante observar que Apolo tinha muitas grandes qualidades. Ele poderia falar muito bem e conhecia as Escrituras judaicas completamente. Além disso, alguém havia ensinado ele sobre Jesus e sobre a maneira de vida dos crentes. Apolo também estava muito entusiasmado e realmente queria que os outros soubessem sobre Jesus. Portanto, quando ele chegou a Éfeso, ele ensinou os judeus com precisão as boas novas sobre Jesus ser o Cristo. No entanto, ele sabia apenas sobre o batismo de João Batista. Ninguém havia explicado a ele ainda o batismo dos crentes.</w:t>
      </w:r>
    </w:p>
    <w:p>
      <w:pPr/>
      <w:r>
        <w:rPr>
          <w:lang w:val="pt_PT" w:bidi="pt_PT"/>
        </w:rPr>
      </w:r>
      <w:r>
        <w:rPr>
          <w:lang w:val="pt_PT" w:bidi="pt_PT"/>
        </w:rPr>
        <w:t>Apolo começou a participar da sinagoga. Ele teria ido para lá várias vezes, mas não sabemos quanto tempo ele passou em Éfeso. Pode ter sido algumas semanas ou meses. É importante observar que quando ele falou com os judeus, Apolo tinha muita convicção do que ele estava dizendo. Ele falou como alguém que sabia que o que estava falando era muito importante. Ele teria ficado no meio da sinagoga segurando o rolo das Escrituras. Os judeus se sentavam em bancos de pedra construídos nas quatro paredes da sinagoga.</w:t>
      </w:r>
    </w:p>
    <w:p>
      <w:pPr/>
      <w:r>
        <w:rPr>
          <w:lang w:val="pt_PT" w:bidi="pt_PT"/>
        </w:rPr>
      </w:r>
      <w:r>
        <w:rPr>
          <w:lang w:val="pt_PT" w:bidi="pt_PT"/>
        </w:rPr>
        <w:t>Priscila e Áquila também participaram da sinagoga e quando eles ouviram Apolo falar, perceberam que ele não sabia algumas coisas importantes sobre Jesus. É importante observar que eles não o corrigiram em público, pois isso envergonharia ele e enfraqueceria sua autoridade. Eles o levaram para uma área privada e contaram a ele as informações sobre Jesus. É importante observar que Áquila e Priscila ensinaram Apolo.</w:t>
      </w:r>
    </w:p>
    <w:p>
      <w:pPr/>
      <w:r>
        <w:rPr>
          <w:lang w:val="pt_PT" w:bidi="pt_PT"/>
        </w:rPr>
      </w:r>
      <w:r>
        <w:rPr>
          <w:lang w:val="pt_PT" w:bidi="pt_PT"/>
        </w:rPr>
        <w:t>Quando Apolo decidiu que ele queria viajar para Corinto na Acaia, os crentes o apoiaram e encorajaram. É importante observar que alguns deles devem ter conhecido os crentes em Corinto porque eles escreveram uma carta a eles pedindo para eles receberem Apolo.</w:t>
      </w:r>
    </w:p>
    <w:p>
      <w:pPr/>
      <w:r>
        <w:rPr>
          <w:lang w:val="pt_PT" w:bidi="pt_PT"/>
        </w:rPr>
      </w:r>
      <w:r>
        <w:rPr>
          <w:lang w:val="pt_PT" w:bidi="pt_PT"/>
        </w:rPr>
        <w:t>Quando Apolo foi para Acaia, ele teria viajado de navio, provavelmente para a cidade portuária de Cencreia, que ficava a 550 quilômetros de distância de Éfeso. Essa viagem deveria durar de 3 a 6 dias. Então ele teria caminhado 10 quilômetros de Cencreia para Corinto, onde a igreja estava.</w:t>
      </w:r>
    </w:p>
    <w:p>
      <w:pPr/>
      <w:r>
        <w:rPr>
          <w:lang w:val="pt_PT" w:bidi="pt_PT"/>
        </w:rPr>
      </w:r>
      <w:r>
        <w:rPr>
          <w:lang w:val="pt_PT" w:bidi="pt_PT"/>
        </w:rPr>
        <w:t xml:space="preserve">Pare aqui e mostre à equipe de tradução um mapa mostrando </w:t>
      </w:r>
      <w:r>
        <w:rPr>
          <w:lang w:val="pt_PT" w:bidi="pt_PT"/>
        </w:rPr>
        <w:t>a jornada de Apolo de Éfeso para Corinto na Acaia</w:t>
      </w:r>
      <w:r>
        <w:rPr>
          <w:lang w:val="pt_PT" w:bidi="pt_PT"/>
        </w:rPr>
        <w:t>.</w:t>
      </w:r>
    </w:p>
    <w:p>
      <w:pPr/>
      <w:r>
        <w:rPr>
          <w:lang w:val="pt_PT" w:bidi="pt_PT"/>
        </w:rPr>
      </w:r>
      <w:r>
        <w:rPr>
          <w:lang w:val="pt_PT" w:bidi="pt_PT"/>
        </w:rPr>
        <w:t>Quando Apolo chegou a Corinto, ele ajudou muito os crentes. Ele provou que os argumentos dos judeus contra Jesus não eram verdadeiros. Apolo e os judeus teriam falado juntos em um lugar onde muitos outros judeus poderiam ter assistido. Isso provavelmente aconteceu várias vezes. Ele teria mostrado a eles profecias das Escrituras, que provavam que o Cristo tinha que sofrer, morrer e ressuscitar dos mortos. Então ele contaria a eles sobre como a vida de Jesus provou a eles que ele era o Cristo.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 xml:space="preserve">Esta história tem cinco cenas. </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Um judeu e crente chamado Apolo</w:t>
      </w:r>
    </w:p>
    <w:p>
      <w:pPr>
        <w:pStyle w:val="ListBullet"/>
        <w:spacing w:line="240" w:lineRule="auto"/>
        <w:ind w:left="720"/>
      </w:pPr>
      <w:r>
        <w:rPr>
          <w:lang w:val="pt_PT" w:bidi="pt_PT"/>
        </w:rPr>
      </w:r>
      <w:r>
        <w:rPr>
          <w:lang w:val="pt_PT" w:bidi="pt_PT"/>
        </w:rPr>
        <w:t>Priscila e Áquila</w:t>
      </w:r>
    </w:p>
    <w:p>
      <w:pPr>
        <w:pStyle w:val="ListBullet"/>
        <w:spacing w:line="240" w:lineRule="auto"/>
        <w:ind w:left="720"/>
      </w:pPr>
      <w:r>
        <w:rPr>
          <w:lang w:val="pt_PT" w:bidi="pt_PT"/>
        </w:rPr>
      </w:r>
      <w:r>
        <w:rPr>
          <w:lang w:val="pt_PT" w:bidi="pt_PT"/>
        </w:rPr>
        <w:t>Crentes na igreja em Éfeso</w:t>
      </w:r>
    </w:p>
    <w:p>
      <w:pPr>
        <w:pStyle w:val="ListBullet"/>
        <w:spacing w:line="240" w:lineRule="auto"/>
        <w:ind w:left="720"/>
      </w:pPr>
      <w:r>
        <w:rPr>
          <w:lang w:val="pt_PT" w:bidi="pt_PT"/>
        </w:rPr>
      </w:r>
      <w:r>
        <w:rPr>
          <w:lang w:val="pt_PT" w:bidi="pt_PT"/>
        </w:rPr>
        <w:t>Crentes na igreja em Corinto, Acaia</w:t>
      </w:r>
    </w:p>
    <w:p>
      <w:pPr>
        <w:pStyle w:val="ListBullet"/>
        <w:spacing w:line="240" w:lineRule="auto"/>
        <w:ind w:left="720"/>
      </w:pPr>
      <w:r>
        <w:rPr>
          <w:lang w:val="pt_PT" w:bidi="pt_PT"/>
        </w:rPr>
      </w:r>
      <w:r>
        <w:rPr>
          <w:lang w:val="pt_PT" w:bidi="pt_PT"/>
        </w:rPr>
        <w:t>Judeus em Corinto, Acaia.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Na segunda vez que a equipe encenar esta história, interrompa-os em certos momentos.</w:t>
      </w:r>
    </w:p>
    <w:p>
      <w:pPr/>
      <w:r>
        <w:rPr>
          <w:lang w:val="pt_PT" w:bidi="pt_PT"/>
        </w:rPr>
      </w:r>
      <w:r>
        <w:rPr>
          <w:lang w:val="pt_PT" w:bidi="pt_PT"/>
        </w:rPr>
        <w:t>Um judeu e um crente em Jesus chamado Apolo chegaram a Éfeso. Ele cresceu em Alexandria, no Egito. Ele poderia falar muito bem e conhecia as Escrituras judaicas completamente. Além disso, alguém ensinou ele sobre Jesus e sobre o modo de vida dos crentes. Apolo também foi muito entusiasta e ansioso que os outros soubessem sobre Jesus. Portanto, ele ensinou aos judeus com precisão as boas novas sobre Jesus sendo o Cristo. No entanto, ele sabia apenas sobre o batismo de João Batista.</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Apolo: “Como você está se sentindo?” Vocês podem ouvir coisas como: “Deus é tão bom! Adorem a Ele por me salvar de meu pecado!” “Louvado seja Deus por enviar Jesus! Ele é o Cristo prometido!” “Estou tão feliz por ter recebido o ensinamento nas Escrituras quando era jovem e pelos crentes me ensinar sobre Jesus. Estou tão animado para compartilhar as boas novas sobre Jesus com outros judeus!” e “Provarei aos judeus pelas Escrituras que Jesus é o Cristo!”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Apolo começou a falar com coragem na sinagoga. Priscila e Áquila também participaram da sinagoga e quando eles ouviram Apolo falar, perceberam que ele não sabia algumas coisas importantes sobre Jesus. Eles o levaram para fora e explicaram essas coisas a ele com mais precisão.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Priscila e Áquila: “Como vocês estão se sentindo?” Vocês podem ouvir coisas como: “Apolo fala com grande coragem!” “Ele ama verdadeiramente Jesus e fala tão bem”, “Apolo não parece saber algumas coisas sobre Jesus. Devemos ensiná-lo para que ele possa conhecer bem Jesus e ter alegria como nós”, e “Vamos esperar que ele termine e o levemos para fora, para que não o envergonhemos”.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Apolo decidiu que ele queria viajar para Corinto na Acaia, os crentes o apoiaram e encorajaram. Os crentes de Éfeso escreveram uma carta aos crentes em Corinto pedindo a eles para recebê-lo.</w:t>
      </w:r>
    </w:p>
    <w:p>
      <w:pPr/>
      <w:r>
        <w:rPr>
          <w:lang w:val="pt_PT" w:bidi="pt_PT"/>
        </w:rPr>
      </w:r>
      <w:r>
        <w:rPr>
          <w:lang w:val="pt_PT" w:bidi="pt_PT"/>
        </w:rPr>
        <w:t>Quando Apolo chegou a Corinto, ele ajudou muito os crentes. Algum tempo antes, esses crentes haviam aprendido sobre Jesus porque Deus foi gentil com eles.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crentes: "Como vocês estão se sentindo?" Vocês podem ouvir coisas como: “Estamos tão felizes! Deus foi tão gentil conosco ao contar sobre Jesus!” “Nós também agora somos salvos de nosso pecado!” e “Vamos contar aos outros sobre Jesus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 debateu com os judeus em lugares públicos usando as Escrituras e os derrotou, provando a eles que Jesus era o Cristo.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“Como vocês estão se sentindo?”. Vocês podem ouvir coisas como: “Apolo está certo! As Escrituras estão apontando para Jesus sendo o Cristo!” “Louvado seja Deus por abrir nossos olhos! Louvado seja Deus por suas Escrituras! Agora não temos dúvida!” “Devemos dizer aos outros! A salvação vem por meio de Jesus!” e “Isso não pode ser certo! Não acreditamos em Apolo! Ele está causando problemas como os outros cristãos!”</w:t>
      </w:r>
    </w:p>
    <w:p>
      <w:pPr>
        <w:pStyle w:val="ListBullet"/>
        <w:spacing w:line="240" w:lineRule="auto"/>
        <w:ind w:left="720"/>
      </w:pPr>
      <w:r>
        <w:rPr>
          <w:lang w:val="pt_PT" w:bidi="pt_PT"/>
        </w:rPr>
      </w:r>
      <w:r>
        <w:rPr>
          <w:lang w:val="pt_PT" w:bidi="pt_PT"/>
        </w:rPr>
        <w:t>Pergunte aos atores que interpretam os crentes em Corinto: “Como vocês estão se sentindo?” Vocês podem ouvir coisas como: “É tão encorajador ter Apolo conosco”, “Vocês ouviram ele convencendo os judeus? Ele verdadeiramente conhece bem as Escrituras!” e “Quero aprender a debater como ele faz e contar aos outros as boas novas sobre Jesus sendo o Cristo!”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Agora um </w:t>
      </w:r>
      <w:r>
        <w:rPr>
          <w:b/>
          <w:lang w:val="pt_PT" w:bidi="pt_PT"/>
        </w:rPr>
        <w:t>judeu</w:t>
      </w:r>
      <w:r>
        <w:rPr>
          <w:lang w:val="pt_PT" w:bidi="pt_PT"/>
        </w:rPr>
        <w:t xml:space="preserve"> chamado Apolo, um nativo de Alexandria, veio para Éfeso. Lembrem-se de usar a mesma palavra que você usou anteriormente para judeu. Uma definição completa de </w:t>
      </w:r>
      <w:r>
        <w:rPr>
          <w:lang w:val="pt_PT" w:bidi="pt_PT"/>
        </w:rPr>
        <w:t>judeu</w:t>
      </w:r>
      <w:r>
        <w:rPr>
          <w:lang w:val="pt_PT" w:bidi="pt_PT"/>
        </w:rPr>
        <w:t xml:space="preserve"> pode ser encontrada no Glossário Mestre.</w:t>
      </w:r>
    </w:p>
    <w:p>
      <w:pPr/>
      <w:r>
        <w:rPr>
          <w:lang w:val="pt_PT" w:bidi="pt_PT"/>
        </w:rPr>
      </w:r>
      <w:r>
        <w:rPr>
          <w:lang w:val="pt_PT" w:bidi="pt_PT"/>
        </w:rPr>
        <w:t xml:space="preserve">Apolo era competente nas </w:t>
      </w:r>
      <w:r>
        <w:rPr>
          <w:b/>
          <w:lang w:val="pt_PT" w:bidi="pt_PT"/>
        </w:rPr>
        <w:t>Escrituras</w:t>
      </w:r>
      <w:r>
        <w:rPr>
          <w:lang w:val="pt_PT" w:bidi="pt_PT"/>
        </w:rPr>
        <w:t xml:space="preserve">. Lembrem-se de usar a mesma palavra que você usou anteriormente para Escrituras. Uma definição completa de </w:t>
      </w:r>
      <w:r>
        <w:rPr>
          <w:lang w:val="pt_PT" w:bidi="pt_PT"/>
        </w:rPr>
        <w:t>Escrituras</w:t>
      </w:r>
      <w:r>
        <w:rPr>
          <w:lang w:val="pt_PT" w:bidi="pt_PT"/>
        </w:rPr>
        <w:t xml:space="preserve"> pode ser encontrada no Glossário Mestre.</w:t>
      </w:r>
    </w:p>
    <w:p>
      <w:pPr/>
      <w:r>
        <w:rPr>
          <w:lang w:val="pt_PT" w:bidi="pt_PT"/>
        </w:rPr>
      </w:r>
      <w:r>
        <w:rPr>
          <w:lang w:val="pt_PT" w:bidi="pt_PT"/>
        </w:rPr>
        <w:t xml:space="preserve">Ele havia sido instruído no caminho do Senhor. Aqui </w:t>
      </w:r>
      <w:r>
        <w:rPr>
          <w:b/>
          <w:lang w:val="pt_PT" w:bidi="pt_PT"/>
        </w:rPr>
        <w:t>Senhor</w:t>
      </w:r>
      <w:r>
        <w:rPr>
          <w:lang w:val="pt_PT" w:bidi="pt_PT"/>
        </w:rPr>
        <w:t xml:space="preserve"> se refere a Jesus. Lembrem-se de usar a mesma palavra que você usou anteriormente para Senhor. Uma definição completa de </w:t>
      </w:r>
      <w:r>
        <w:rPr>
          <w:lang w:val="pt_PT" w:bidi="pt_PT"/>
        </w:rPr>
        <w:t>Senhor</w:t>
      </w:r>
      <w:r>
        <w:rPr>
          <w:lang w:val="pt_PT" w:bidi="pt_PT"/>
        </w:rPr>
        <w:t xml:space="preserve"> pode ser encontrada no Glossário Mestre.</w:t>
      </w:r>
    </w:p>
    <w:p>
      <w:pPr/>
      <w:r>
        <w:rPr>
          <w:lang w:val="pt_PT" w:bidi="pt_PT"/>
        </w:rPr>
      </w:r>
      <w:r>
        <w:rPr>
          <w:lang w:val="pt_PT" w:bidi="pt_PT"/>
        </w:rPr>
        <w:t xml:space="preserve">Apolo sabia apenas o </w:t>
      </w:r>
      <w:r>
        <w:rPr>
          <w:b/>
          <w:lang w:val="pt_PT" w:bidi="pt_PT"/>
        </w:rPr>
        <w:t>batismo</w:t>
      </w:r>
      <w:r>
        <w:rPr>
          <w:lang w:val="pt_PT" w:bidi="pt_PT"/>
        </w:rPr>
        <w:t xml:space="preserve"> de </w:t>
      </w:r>
      <w:r>
        <w:rPr>
          <w:b/>
          <w:lang w:val="pt_PT" w:bidi="pt_PT"/>
        </w:rPr>
        <w:t>João</w:t>
      </w:r>
      <w:r>
        <w:rPr>
          <w:lang w:val="pt_PT" w:bidi="pt_PT"/>
        </w:rPr>
        <w:t xml:space="preserve">, que era um batismo para mostrar que as pessoas haviam se arrependido de seus pecados. Lembrem-se de usar a mesma palavra que vocês usaram anteriormente para batismo. Uma definição completa de </w:t>
      </w:r>
      <w:r>
        <w:rPr>
          <w:lang w:val="pt_PT" w:bidi="pt_PT"/>
        </w:rPr>
        <w:t>batismo</w:t>
      </w:r>
      <w:r>
        <w:rPr>
          <w:lang w:val="pt_PT" w:bidi="pt_PT"/>
        </w:rPr>
        <w:t xml:space="preserve"> e </w:t>
      </w:r>
      <w:r>
        <w:rPr>
          <w:lang w:val="pt_PT" w:bidi="pt_PT"/>
        </w:rPr>
        <w:t>João Batista</w:t>
      </w:r>
      <w:r>
        <w:rPr>
          <w:lang w:val="pt_PT" w:bidi="pt_PT"/>
        </w:rPr>
        <w:t xml:space="preserve"> pode ser encontrada no Glossário Mestre.</w:t>
      </w:r>
    </w:p>
    <w:p>
      <w:pPr/>
      <w:r>
        <w:rPr>
          <w:lang w:val="pt_PT" w:bidi="pt_PT"/>
        </w:rPr>
      </w:r>
      <w:r>
        <w:rPr>
          <w:lang w:val="pt_PT" w:bidi="pt_PT"/>
        </w:rPr>
        <w:t xml:space="preserve">Ele começou a falar com ousadia na </w:t>
      </w:r>
      <w:r>
        <w:rPr>
          <w:b/>
          <w:lang w:val="pt_PT" w:bidi="pt_PT"/>
        </w:rPr>
        <w:t>sinagoga</w:t>
      </w:r>
      <w:r>
        <w:rPr>
          <w:lang w:val="pt_PT" w:bidi="pt_PT"/>
        </w:rPr>
        <w:t xml:space="preserve">. Lembrem-se de usar a mesma palavra que você usou anteriormente para sinagoga. Uma definição completa de </w:t>
      </w:r>
      <w:r>
        <w:rPr>
          <w:lang w:val="pt_PT" w:bidi="pt_PT"/>
        </w:rPr>
        <w:t>sinagoga</w:t>
      </w:r>
      <w:r>
        <w:rPr>
          <w:lang w:val="pt_PT" w:bidi="pt_PT"/>
        </w:rPr>
        <w:t xml:space="preserve"> pode ser encontrada no Glossário Mestre.</w:t>
      </w:r>
    </w:p>
    <w:p>
      <w:pPr/>
      <w:r>
        <w:rPr>
          <w:lang w:val="pt_PT" w:bidi="pt_PT"/>
        </w:rPr>
      </w:r>
      <w:r>
        <w:rPr>
          <w:lang w:val="pt_PT" w:bidi="pt_PT"/>
        </w:rPr>
        <w:t xml:space="preserve">E quando ele desejava cruzar para Acaia, os irmãos encorajaram ele e escreveram aos </w:t>
      </w:r>
      <w:r>
        <w:rPr>
          <w:b/>
          <w:lang w:val="pt_PT" w:bidi="pt_PT"/>
        </w:rPr>
        <w:t>discípulos</w:t>
      </w:r>
      <w:r>
        <w:rPr>
          <w:lang w:val="pt_PT" w:bidi="pt_PT"/>
        </w:rPr>
        <w:t xml:space="preserve"> para recebê-lo. Lembrem-se de usar a mesma palavra que vocês usaram anteriormente para discípulos. Uma definição completa de </w:t>
      </w:r>
      <w:r>
        <w:rPr>
          <w:lang w:val="pt_PT" w:bidi="pt_PT"/>
        </w:rPr>
        <w:t>discípulos</w:t>
      </w:r>
      <w:r>
        <w:rPr>
          <w:lang w:val="pt_PT" w:bidi="pt_PT"/>
        </w:rPr>
        <w:t xml:space="preserve"> pode ser encontrada no Glossário Mestre.</w:t>
      </w:r>
    </w:p>
    <w:p>
      <w:pPr/>
      <w:r>
        <w:rPr>
          <w:lang w:val="pt_PT" w:bidi="pt_PT"/>
        </w:rPr>
      </w:r>
      <w:r>
        <w:rPr>
          <w:lang w:val="pt_PT" w:bidi="pt_PT"/>
        </w:rPr>
        <w:t xml:space="preserve">...porque ele refutou poderosamente os judeus em público, mostrando pelas Escrituras que o </w:t>
      </w:r>
      <w:r>
        <w:rPr>
          <w:b/>
          <w:lang w:val="pt_PT" w:bidi="pt_PT"/>
        </w:rPr>
        <w:t>Cristo</w:t>
      </w:r>
      <w:r>
        <w:rPr>
          <w:lang w:val="pt_PT" w:bidi="pt_PT"/>
        </w:rPr>
        <w:t xml:space="preserve"> era Jesus. Lembre-se de usar a mesma palavra que você usou anteriormente para Cristo. Uma definição completa de </w:t>
      </w:r>
      <w:r>
        <w:rPr>
          <w:lang w:val="pt_PT" w:bidi="pt_PT"/>
        </w:rPr>
        <w:t>Cristo</w:t>
      </w:r>
      <w:r>
        <w:rPr>
          <w:lang w:val="pt_PT" w:bidi="pt_PT"/>
        </w:rPr>
        <w:t xml:space="preserve"> pode ser encontrada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19:1–7</w:t>
      </w:r>
      <w:r>
        <w:rPr>
          <w:lang w:val="pt_PT" w:bidi="pt_PT"/>
        </w:rPr>
      </w:r>
    </w:p>
    <w:p>
      <w:pPr>
        <w:pStyle w:val="Heading3"/>
      </w:pPr>
      <w:r>
        <w:rPr>
          <w:lang w:val="pt_PT" w:bidi="pt_PT"/>
        </w:rPr>
        <w:t>Ouvir e Sentir</w:t>
      </w:r>
    </w:p>
    <w:p>
      <w:pPr/>
      <w:r>
        <w:rPr>
          <w:lang w:val="pt_PT" w:bidi="pt_PT"/>
        </w:rPr>
      </w:r>
      <w:r>
        <w:rPr>
          <w:lang w:val="pt_PT" w:bidi="pt_PT"/>
        </w:rPr>
        <w:t>Ouçam Atos 19.1–7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PREPARANDO O CENÁRIO</w:t>
      </w:r>
    </w:p>
    <w:p>
      <w:pPr/>
      <w:r>
        <w:rPr>
          <w:lang w:val="pt_PT" w:bidi="pt_PT"/>
        </w:rPr>
      </w:r>
      <w:r>
        <w:rPr>
          <w:lang w:val="pt_PT" w:bidi="pt_PT"/>
        </w:rPr>
        <w:t>Atos 19.1–7</w:t>
      </w:r>
    </w:p>
    <w:p>
      <w:pPr/>
      <w:r>
        <w:rPr>
          <w:lang w:val="pt_PT" w:bidi="pt_PT"/>
        </w:rPr>
      </w:r>
      <w:r>
        <w:rPr>
          <w:lang w:val="pt_PT" w:bidi="pt_PT"/>
        </w:rPr>
        <w:t>Ouçam o texto uma vez na versão mais fácil de entender.</w:t>
      </w:r>
    </w:p>
    <w:p>
      <w:pPr/>
      <w:r>
        <w:rPr>
          <w:lang w:val="pt_PT" w:bidi="pt_PT"/>
        </w:rPr>
      </w:r>
      <w:r>
        <w:rPr>
          <w:lang w:val="pt_PT" w:bidi="pt_PT"/>
        </w:rPr>
        <w:t>Nessa narrativa, ouvimos de como Paulo retorna para Éfeso. Vocês se lembram da história anterior de Priscila e Áquila (os fabricantes de tendas com quem Paulo ficou e trabalhou) e Apolo que era um homem instruído? Paulo havia viajado com Priscila e Áquila de Corinto para Éfeso. Então Paulo havia deixado Priscila e Áquila em Éfeso para ir para outras cidades. Paulo viajou para as cidades de Cesareia, Jerusalém e Antioquia. Então Paulo viajou pelas regiões de Galácia e Frígia, que são as partes interiores do país. Paulo parou em vários lugares em Galácia e Frígia para visitar outros crentes. Enquanto Paulo viajava, Apolo chegou a Éfeso, então viajou para Corinto. Depois que Apolo foi para Corinto, Paulo viajou por Galácia e Frígia para chegar a Éfeso.</w:t>
      </w:r>
    </w:p>
    <w:p>
      <w:pPr/>
      <w:r>
        <w:rPr>
          <w:lang w:val="pt_PT" w:bidi="pt_PT"/>
        </w:rPr>
      </w:r>
      <w:r>
        <w:rPr>
          <w:lang w:val="pt_PT" w:bidi="pt_PT"/>
        </w:rPr>
        <w:t>Pare aqui e olhe para o mapa com a rota que Apolo levou de Éfeso para Corinto e a rota que Paulo levou de Corinto para Éfeso. Então encontre a rota que Paulo levou de Éfeso para Cesareia, para Jerusalém, para Antioquia, então pelas regiões de Galácia e Frígia, então de volta para Éfeso.</w:t>
      </w:r>
    </w:p>
    <w:p>
      <w:pPr/>
      <w:r>
        <w:rPr>
          <w:lang w:val="pt_PT" w:bidi="pt_PT"/>
        </w:rPr>
      </w:r>
      <w:r>
        <w:rPr>
          <w:lang w:val="pt_PT" w:bidi="pt_PT"/>
        </w:rPr>
        <w:t>Quando Paulo chega a Éfeso, ele vê alguns crentes em Jesus lá. O fato de Paulo reconhecer esses homens como discípulos mostra que eles devem ter sido conhecidos por ele ou algo sobre eles fez eles se destacarem como crentes. Paulo vê que eles seguem Jesus e que eles acreditam em Jesus, mas eles não têm o Espírito Santo. Paulo pergunta a eles “Vocês receberam o Espírito Santo quando vocês creram?” Os discípulos responderam dizendo “Não, nem mesmo ouvimos que há um Espírito Santo”. Os discípulos não têm ideia de quem ou o que o Espírito Santo é. Eles não ouviram o resto da história sobre Jesus e sobre como Deus enviou seu Espírito Santo como ele havia prometido.</w:t>
      </w:r>
    </w:p>
    <w:p>
      <w:pPr/>
      <w:r>
        <w:rPr>
          <w:lang w:val="pt_PT" w:bidi="pt_PT"/>
        </w:rPr>
      </w:r>
      <w:r>
        <w:rPr>
          <w:lang w:val="pt_PT" w:bidi="pt_PT"/>
        </w:rPr>
        <w:t>Paulo continua perguntando que batismo eles receberam ou o que seu batismo significava. Nesse tempo, todos os crentes em Jesus teriam sido batizados. Paulo assumiu que esses crentes haviam sido batizados também — a única pergunta era que tipo de batismo? Os discípulos responderam “O batismo de João”. Isso não significava o momento em que o próprio João foi batizado. Antes de Jesus começar seu ministério. João Batista estava batizando as pessoas que se arrependeram ou se afastaram de desobedecer a Deus e voltaram para Deus. Esses crentes haviam recebido esse tipo de batismo. Então Paulo disse a eles que seu batismo era um batismo que mostrou que eles haviam se arrependido, ou se afastado de seus pecados.</w:t>
      </w:r>
    </w:p>
    <w:p>
      <w:pPr/>
      <w:r>
        <w:rPr>
          <w:lang w:val="pt_PT" w:bidi="pt_PT"/>
        </w:rPr>
      </w:r>
      <w:r>
        <w:rPr>
          <w:lang w:val="pt_PT" w:bidi="pt_PT"/>
        </w:rPr>
        <w:t>Parem aqui e discutam como uma equipe de tradução: O que pareceria em sua cultura se afastar ou parar de fazer algo? O que vocês têm que fazer para mostrar que vocês se afastaram de fazer essa coisa? O que vocês precisariam fazer para garantir aos outros que vocês não são mais uma parte disso e querendo viver de forma diferente?</w:t>
      </w:r>
    </w:p>
    <w:p>
      <w:pPr/>
      <w:r>
        <w:rPr>
          <w:lang w:val="pt_PT" w:bidi="pt_PT"/>
        </w:rPr>
      </w:r>
      <w:r>
        <w:rPr>
          <w:lang w:val="pt_PT" w:bidi="pt_PT"/>
        </w:rPr>
        <w:t>Vocês se lembram da história de antes quando Paulo lembra a eles o que João Batista disse enquanto ele estava completando seu trabalho (de pregar) “Quem vocês supõem que sou? Não sou aquele que vocês estão procurando. Mas há uma vindo depois de mim cujas sandálias não sou digno de desamarrar”. Paulo diz que os discípulos são acreditar no que vem depois de João, e que o “aquele” é Jesus. Paulo está dizendo que eles precisam acreditar em Jesus, João estava apenas apontando eles na direção correta para encontrar Jesus.</w:t>
      </w:r>
    </w:p>
    <w:p>
      <w:pPr/>
      <w:r>
        <w:rPr>
          <w:lang w:val="pt_PT" w:bidi="pt_PT"/>
        </w:rPr>
      </w:r>
      <w:r>
        <w:rPr>
          <w:lang w:val="pt_PT" w:bidi="pt_PT"/>
        </w:rPr>
        <w:t>Parem aqui e discutam como uma equipe de tradução: Quando vocês pedem a alguém e ele apontam o caminho, o que vocês fazem?</w:t>
      </w:r>
    </w:p>
    <w:p>
      <w:pPr/>
      <w:r>
        <w:rPr>
          <w:lang w:val="pt_PT" w:bidi="pt_PT"/>
        </w:rPr>
      </w:r>
      <w:r>
        <w:rPr>
          <w:lang w:val="pt_PT" w:bidi="pt_PT"/>
        </w:rPr>
        <w:t xml:space="preserve">Paulo diz que João disse “às pessoas” para crer naquele (Jesus) que virá depois dele Essas pessoas são o povo de </w:t>
      </w:r>
      <w:r>
        <w:rPr>
          <w:b/>
          <w:lang w:val="pt_PT" w:bidi="pt_PT"/>
        </w:rPr>
        <w:t>Israel</w:t>
      </w:r>
      <w:r>
        <w:rPr>
          <w:lang w:val="pt_PT" w:bidi="pt_PT"/>
        </w:rPr>
        <w:t>. Nesse contexto, se refere às pessoas judaicas, ou pessoas que eram descendentes de Abraão, e eram as pessoas escolhidas de Deus.</w:t>
      </w:r>
    </w:p>
    <w:p>
      <w:pPr/>
      <w:r>
        <w:rPr>
          <w:lang w:val="pt_PT" w:bidi="pt_PT"/>
        </w:rPr>
      </w:r>
      <w:r>
        <w:rPr>
          <w:lang w:val="pt_PT" w:bidi="pt_PT"/>
        </w:rPr>
        <w:t>Enquanto os discípulos ouviam, eles perceberam que o que João havia apontado a eles era Jesus. Os discípulos entenderam o que Paulo estava dizendo e eles creram e aceitaram que Jesus era seu Senhor, ou mestre, e eles queriam ser batizados.</w:t>
      </w:r>
    </w:p>
    <w:p>
      <w:pPr/>
      <w:r>
        <w:rPr>
          <w:lang w:val="pt_PT" w:bidi="pt_PT"/>
        </w:rPr>
      </w:r>
      <w:r>
        <w:rPr>
          <w:lang w:val="pt_PT" w:bidi="pt_PT"/>
        </w:rPr>
        <w:t>Era mais provável que Paulo os batizou em nome do Senhor Jesus para mostrar que eles creram em Jesus.</w:t>
      </w:r>
    </w:p>
    <w:p>
      <w:pPr/>
      <w:r>
        <w:rPr>
          <w:lang w:val="pt_PT" w:bidi="pt_PT"/>
        </w:rPr>
      </w:r>
      <w:r>
        <w:rPr>
          <w:lang w:val="pt_PT" w:bidi="pt_PT"/>
        </w:rPr>
        <w:t>Parem aqui e discutam como uma equipe de tradução: Que tipo de ato físico vocês fariam em sua cultura para provar que vocês pertenciam a um grupo particular de pessoas ou uma religião?</w:t>
      </w:r>
    </w:p>
    <w:p>
      <w:pPr/>
      <w:r>
        <w:rPr>
          <w:lang w:val="pt_PT" w:bidi="pt_PT"/>
        </w:rPr>
      </w:r>
      <w:r>
        <w:rPr>
          <w:lang w:val="pt_PT" w:bidi="pt_PT"/>
        </w:rPr>
        <w:t>Paulo coloca suas mãos nos discípulos. Não está claro exatamente onde Paulo coloca suas mãos, mas pode ter sido no ombro dos discípulos ou provavelmente em suas cabeças. Então, enquanto Paulo coloca suas mãos sobre eles, o Espírito Santo entra neles e eles são cheios do espírito de Deus e eles “começaram a falar em outros idiomas”. Esses são outros idiomas humanos que ninguém ao redor entende, ou um idioma inspirado pelo Espírito Santo. A coisa importante a lembrar é que esses são idiomas desconhecidos de algum tipo e que eles mostram às pessoas ao seu redor que o Espírito Santo veio para viver neles e dar a eles poder. Eles também profetizam, ou falam palavras ou mensagens de Deus.</w:t>
      </w:r>
    </w:p>
    <w:p>
      <w:pPr/>
      <w:r>
        <w:rPr>
          <w:lang w:val="pt_PT" w:bidi="pt_PT"/>
        </w:rPr>
      </w:r>
      <w:r>
        <w:rPr>
          <w:lang w:val="pt_PT" w:bidi="pt_PT"/>
        </w:rPr>
        <w:t>A narrativa termina conosco aprendendo que havia cerca de 12 homens no total.</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A jornada de Paulo de volta para Éfeso. Mostre novamente os mapas de o quão longe ele viajou. A jornada foi em terra, mas não está claro se ele caminhou ou não, mas ele provavelmente teria caminhado e viajado à luz do dia, pois é mais fácil encontrar seu caminho.</w:t>
      </w:r>
    </w:p>
    <w:p>
      <w:pPr/>
      <w:r>
        <w:rPr>
          <w:lang w:val="pt_PT" w:bidi="pt_PT"/>
        </w:rPr>
      </w:r>
      <w:r>
        <w:rPr>
          <w:b/>
          <w:lang w:val="pt_PT" w:bidi="pt_PT"/>
        </w:rPr>
        <w:t>Segunda cena:</w:t>
      </w:r>
      <w:r>
        <w:rPr>
          <w:lang w:val="pt_PT" w:bidi="pt_PT"/>
        </w:rPr>
        <w:t xml:space="preserve"> Paulo encontra alguns crentes e descobre que eles receberam apenas o batismo de João Batista. Eles não sabem sobre o Espírito Santo.</w:t>
      </w:r>
    </w:p>
    <w:p>
      <w:pPr/>
      <w:r>
        <w:rPr>
          <w:lang w:val="pt_PT" w:bidi="pt_PT"/>
        </w:rPr>
      </w:r>
      <w:r>
        <w:rPr>
          <w:b/>
          <w:lang w:val="pt_PT" w:bidi="pt_PT"/>
        </w:rPr>
        <w:t>Terceira cena</w:t>
      </w:r>
      <w:r>
        <w:rPr>
          <w:lang w:val="pt_PT" w:bidi="pt_PT"/>
        </w:rPr>
        <w:t>: Os discípulos ouvem e entendem o que Paulo está dizendo. Os discípulos são batizados. Eles falam em linguas desconhecidas e profetizam, ou falam a mensagem de Deus.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12 discípulos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Nessa narrativa não há indicação da hora do dia ou como estava o tempo. Enquanto Paulo estava viajando pelas estradas interiores para Éfeso, pode ter sido mais fácil caminhar por essas estradas. Como é mais fácil viajar durante o dia para ter uma ideia de onde vocês estão, provavelmente podemos assumir que é durante o dia, ou possivelmente o início da noite. Também não está claro sobre onde eles estão se encontrando: é na rua ou eles estão dentro de uma casa?</w:t>
      </w:r>
    </w:p>
    <w:p>
      <w:pPr/>
      <w:r>
        <w:rPr>
          <w:lang w:val="pt_PT" w:bidi="pt_PT"/>
        </w:rPr>
      </w:r>
      <w:r>
        <w:rPr>
          <w:lang w:val="pt_PT" w:bidi="pt_PT"/>
        </w:rPr>
        <w:t>Apolo está em Corinto nesse momento e enquanto ele está lá, Paulo chega de volta a Éfeso. Paulo então vê alguns discípulos ali. Paulo provavelmente caminhou pela área para chegar a Éfeso, que está na costa do Mar Mediterrâneo.</w:t>
      </w:r>
    </w:p>
    <w:p>
      <w:pPr/>
      <w:r>
        <w:rPr>
          <w:lang w:val="pt_PT" w:bidi="pt_PT"/>
        </w:rPr>
      </w:r>
      <w:r>
        <w:rPr>
          <w:lang w:val="pt_PT" w:bidi="pt_PT"/>
        </w:rPr>
        <w:t xml:space="preserve">Mostre a </w:t>
      </w:r>
      <w:r>
        <w:rPr>
          <w:lang w:val="pt_PT" w:bidi="pt_PT"/>
        </w:rPr>
        <w:t>imagem do mapa</w:t>
      </w:r>
      <w:r>
        <w:rPr>
          <w:lang w:val="pt_PT" w:bidi="pt_PT"/>
        </w:rPr>
        <w:t xml:space="preserve"> novamente.</w:t>
      </w:r>
    </w:p>
    <w:p>
      <w:pPr/>
      <w:r>
        <w:rPr>
          <w:lang w:val="pt_PT" w:bidi="pt_PT"/>
        </w:rPr>
      </w:r>
      <w:r>
        <w:rPr>
          <w:lang w:val="pt_PT" w:bidi="pt_PT"/>
        </w:rPr>
        <w:t>Paulo perguntou: "Vocês receberam o Espírito Santo quando creram?" Os discípulos responderam "Não, nem mesmo ouvimos que há um Espírito Santo". Paulo então pergunta "Como então vocês foram batizados?" Paulo está perguntando qual era o significado do batismo para eles. Ele não está perguntando "como" eles foram batizados. Os discípulos respondem dizendo "O batismo de João". Isso não significava o momento em que o próprio João foi batizado. O batismo de João se refere à mensagem que João estava contando a todos sobre quando ele pregou. A mensagem de João incluía o que estava envolvido quando as pessoas eram batizadas. A pregação de João pediu às pessoas que se arrependessem, ou se afastassem do pecado e fossem perdoadas por Deus.</w:t>
      </w:r>
    </w:p>
    <w:p>
      <w:pPr/>
      <w:r>
        <w:rPr>
          <w:lang w:val="pt_PT" w:bidi="pt_PT"/>
        </w:rPr>
      </w:r>
      <w:r>
        <w:rPr>
          <w:lang w:val="pt_PT" w:bidi="pt_PT"/>
        </w:rPr>
        <w:t>Paulo então diz que, embora o batismo dos discípulos significasse que eles estavam se afastando de seus pecados, o importante agora é que eles estão seguindo o que João Batista contou a eles. Essa pessoa é Jesus. Paulo está dizendo que eles precisam acreditar em Jesus, João estava apenas apontando eles na direção correta para encontrar Jesus.</w:t>
      </w:r>
    </w:p>
    <w:p>
      <w:pPr/>
      <w:r>
        <w:rPr>
          <w:lang w:val="pt_PT" w:bidi="pt_PT"/>
        </w:rPr>
      </w:r>
      <w:r>
        <w:rPr>
          <w:lang w:val="pt_PT" w:bidi="pt_PT"/>
        </w:rPr>
        <w:t>Os discípulos então aceitam o que Paulo disse a eles e estão dispostos e prontos para serem batizados em nome do Senhor Jesus. Depois disso, Paulo coloca suas mãos provavelmente em suas cabeças ou ombros, e o Espírito Santo veio sobre eles. Eles foram então cheios do espírito de Deus e foram capazes de falar em idiomas desconhecidos, ou falar palavras de Deus, e profecia, ou ouvir palavras de Deus.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Apolo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12 Discípulos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 narrativa aqui é se concentrar no que está acontecendo nas vidas desses homens e a transformação (ter o Espírito Santo vindo sobre eles) que eles estão prestes a experimentar.</w:t>
      </w:r>
    </w:p>
    <w:p>
      <w:pPr/>
      <w:r>
        <w:rPr>
          <w:lang w:val="pt_PT" w:bidi="pt_PT"/>
        </w:rPr>
      </w:r>
      <w:r>
        <w:rPr>
          <w:b/>
          <w:lang w:val="pt_PT" w:bidi="pt_PT"/>
        </w:rPr>
        <w:t>Primeira cena:</w:t>
      </w:r>
      <w:r>
        <w:rPr>
          <w:lang w:val="pt_PT" w:bidi="pt_PT"/>
        </w:rPr>
        <w:t xml:space="preserve"> A jornada de Paulo de volta para Éfeso. A jornada foi por terra, mas não está claro se ele caminhou ou não, mas para facilitar essa narrativa, a caminhada, seria mais fácil de encenar.</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“Cansado de sua jornada”, ou “Animado por estar de volta em Éfeso”, e “Ansioso para encontrar os amigos”.</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Segunda cena:</w:t>
      </w:r>
      <w:r>
        <w:rPr>
          <w:lang w:val="pt_PT" w:bidi="pt_PT"/>
        </w:rPr>
        <w:t xml:space="preserve"> Quando Paulo chega a Éfeso, ele vê alguns discípulos, ou crentes.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“Animado por ver Paulo”, ou “Ansioso para ouvir o que ele fez em suas viagens”, ou “Não temos certeza por que Paulo está aqui, mas estamos intrigados”.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então pergunta aos discípulos: “Vocês receberam o Espírito Santo quando creram?” Os discípulos responderam "Não, nem mesmo ouvimos que há um Espírito Santo". Paulo então pergunta aos discípulos: “Então que batismo vocês receberam?” Os discípulos responderam: “O batismo de João”.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“Confusos quanto ao que Paulo está perguntando a eles”, ou “Quem ou o que é o Espírito Santo?” e “Esse é um teste, Paulo está testando eles?”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ator que interpreta Paulo continua. Ele diz que, embora os discípulos tenham sido batizados por João, eles devem acreditar naquele que vem depois de João, e que “aquele” é Jesus. Paulo está dizendo que eles precisam acreditar em Jesus, João estava apenas apontando eles na direção correta para encontrar Jesus.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“Eles estão impressionados com o que acabaram de ouvir”, ou “É como perceber de repente que isso é o que os discípulos verdadeiramente acreditam”.</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Os discípulos ouvem e entendem o que Paulo está dizendo. Os discípulos aceitaram que Jesus é “aquele” a vir e eles estavam dispostos a ser batizados para mostrar sua lealdade ou compromisso ao dar esse passo. Paulo colocou suas mãos em suas cabeças ou ombros e o Espírito Santo veio sobre os discípulos. Os discípulos poderiam então falar em línguas e profetizar, ou falar palavras que vieram de Deus. Eles são sons que não farão muito sentido para vocês, pois é um idioma que vocês não terão ouvido antes, mas são palavras de Deus para vocês.</w:t>
      </w:r>
    </w:p>
    <w:p>
      <w:pPr/>
      <w:r>
        <w:rPr>
          <w:lang w:val="pt_PT" w:bidi="pt_PT"/>
        </w:rPr>
      </w:r>
      <w:r>
        <w:rPr>
          <w:lang w:val="pt_PT" w:bidi="pt_PT"/>
        </w:rPr>
        <w:t>Pergunte aos atores que interpretam os discípulos: “Como vocês estão se sentindo?”. Vocês podem ouvir coisas como: “Eles estão chocados por serem capazes de falar uma língua desconhecida”, ou “Nos sentimos transformados e surpresos por ouvir palavras de Deus”.</w:t>
      </w:r>
      <w:r>
        <w:rPr>
          <w:lang w:val="pt_PT" w:bidi="pt_PT"/>
        </w:rPr>
      </w:r>
    </w:p>
    <w:p>
      <w:pPr>
        <w:pStyle w:val="Heading3"/>
      </w:pPr>
      <w:r>
        <w:rPr>
          <w:lang w:val="pt_PT" w:bidi="pt_PT"/>
        </w:rPr>
        <w:t>Preenchendo as Lacunas</w:t>
      </w:r>
    </w:p>
    <w:p>
      <w:pPr/>
      <w:r>
        <w:rPr>
          <w:lang w:val="pt_PT" w:bidi="pt_PT"/>
        </w:rPr>
      </w:r>
      <w:r>
        <w:rPr>
          <w:lang w:val="pt_PT" w:bidi="pt_PT"/>
        </w:rPr>
        <w:t>PREENCHENDO AS LACUNAS</w:t>
      </w:r>
    </w:p>
    <w:p>
      <w:pPr/>
      <w:r>
        <w:rPr>
          <w:lang w:val="pt_PT" w:bidi="pt_PT"/>
        </w:rPr>
      </w:r>
      <w:r>
        <w:rPr>
          <w:lang w:val="pt_PT" w:bidi="pt_PT"/>
        </w:rPr>
        <w:t>Atos 19.1–7</w:t>
      </w:r>
    </w:p>
    <w:p>
      <w:pPr/>
      <w:r>
        <w:rPr>
          <w:lang w:val="pt_PT" w:bidi="pt_PT"/>
        </w:rPr>
      </w:r>
      <w:r>
        <w:rPr>
          <w:lang w:val="pt_PT" w:bidi="pt_PT"/>
        </w:rPr>
        <w:t>Ouçam o texto uma vez na versão mais fácil de entender.</w:t>
      </w:r>
    </w:p>
    <w:p>
      <w:pPr/>
      <w:r>
        <w:rPr>
          <w:lang w:val="pt_PT" w:bidi="pt_PT"/>
        </w:rPr>
      </w:r>
      <w:r>
        <w:rPr>
          <w:lang w:val="pt_PT" w:bidi="pt_PT"/>
        </w:rPr>
        <w:t>Paulo havia viajado com Priscila e Áquila de Corinto para Éfeso. Então Paulo havia deixado Priscila e Áquila em Éfeso para viajar para outras cidades. Paulo viajou para as cidades de Cesareia, Jerusalém e Antioquia. Então Paulo viajou pelas regiões de Galácia e Frígia, que são as partes interiores do país. Paulo parou em vários lugares em Galácia e Frígia para visitar outros crentes. Enquanto Paulo viajava, Apolo chegou a Éfeso, então viajou para Corinto. Depois que Apolo foi para Corinto, Paulo viajou por Galácia e Frígia para chegar a Éfeso.</w:t>
      </w:r>
    </w:p>
    <w:p>
      <w:pPr/>
      <w:r>
        <w:rPr>
          <w:lang w:val="pt_PT" w:bidi="pt_PT"/>
        </w:rPr>
      </w:r>
      <w:r>
        <w:rPr>
          <w:lang w:val="pt_PT" w:bidi="pt_PT"/>
        </w:rPr>
        <w:t>Pare aqui e olhe para o mapa com a rota que Apolo levou de Éfeso para Corinto e a rota que Paulo levou de Corinto para Éfeso. Então encontre a rota que Paulo levou de Éfeso para Cesareia, para Jerusalém, para Antioquia, então pelas regiões de Galácia e Frígia, então de volta para Éfeso.</w:t>
      </w:r>
    </w:p>
    <w:p>
      <w:pPr/>
      <w:r>
        <w:rPr>
          <w:lang w:val="pt_PT" w:bidi="pt_PT"/>
        </w:rPr>
      </w:r>
      <w:r>
        <w:rPr>
          <w:lang w:val="pt_PT" w:bidi="pt_PT"/>
        </w:rPr>
        <w:t xml:space="preserve">Quando Paulo chega a Éfeso, ele vê alguns </w:t>
      </w:r>
      <w:r>
        <w:rPr>
          <w:b/>
          <w:lang w:val="pt_PT" w:bidi="pt_PT"/>
        </w:rPr>
        <w:t>discípulos</w:t>
      </w:r>
      <w:r>
        <w:rPr>
          <w:lang w:val="pt_PT" w:bidi="pt_PT"/>
        </w:rPr>
        <w:t xml:space="preserve">, ou seguidores de Jesus, lá. Traduzam </w:t>
      </w:r>
      <w:r>
        <w:rPr>
          <w:b/>
          <w:lang w:val="pt_PT" w:bidi="pt_PT"/>
        </w:rPr>
        <w:t>discípulo</w:t>
      </w:r>
      <w:r>
        <w:rPr>
          <w:lang w:val="pt_PT" w:bidi="pt_PT"/>
        </w:rPr>
        <w:t xml:space="preserve"> da mesma maneira que vocês traduziram em passagens anteriores. </w:t>
      </w:r>
      <w:r>
        <w:rPr>
          <w:b/>
          <w:lang w:val="pt_PT" w:bidi="pt_PT"/>
        </w:rPr>
        <w:t>Discípulo</w:t>
      </w:r>
      <w:r>
        <w:rPr>
          <w:lang w:val="pt_PT" w:bidi="pt_PT"/>
        </w:rPr>
        <w:t xml:space="preserve"> está no Glossário Mestre.</w:t>
      </w:r>
    </w:p>
    <w:p>
      <w:pPr/>
      <w:r>
        <w:rPr>
          <w:lang w:val="pt_PT" w:bidi="pt_PT"/>
        </w:rPr>
      </w:r>
      <w:r>
        <w:rPr>
          <w:lang w:val="pt_PT" w:bidi="pt_PT"/>
        </w:rPr>
        <w:t xml:space="preserve">Paulo pergunta a eles “Vocês receberam o </w:t>
      </w:r>
      <w:r>
        <w:rPr>
          <w:b/>
          <w:lang w:val="pt_PT" w:bidi="pt_PT"/>
        </w:rPr>
        <w:t>Espírito Santo</w:t>
      </w:r>
      <w:r>
        <w:rPr>
          <w:lang w:val="pt_PT" w:bidi="pt_PT"/>
        </w:rPr>
        <w:t xml:space="preserve"> quando vocês </w:t>
      </w:r>
      <w:r>
        <w:rPr>
          <w:b/>
          <w:lang w:val="pt_PT" w:bidi="pt_PT"/>
        </w:rPr>
        <w:t>acreditaram</w:t>
      </w:r>
      <w:r>
        <w:rPr>
          <w:lang w:val="pt_PT" w:bidi="pt_PT"/>
        </w:rPr>
        <w:t>” — o que significa o momento em que eles aceitaram a fé e se tornaram “</w:t>
      </w:r>
      <w:r>
        <w:rPr>
          <w:b/>
          <w:lang w:val="pt_PT" w:bidi="pt_PT"/>
        </w:rPr>
        <w:t>crentes</w:t>
      </w:r>
      <w:r>
        <w:rPr>
          <w:lang w:val="pt_PT" w:bidi="pt_PT"/>
        </w:rPr>
        <w:t xml:space="preserve">”. No Novo Testamento, o conceito de </w:t>
      </w:r>
      <w:r>
        <w:rPr>
          <w:b/>
          <w:lang w:val="pt_PT" w:bidi="pt_PT"/>
        </w:rPr>
        <w:t>santo</w:t>
      </w:r>
      <w:r>
        <w:rPr>
          <w:lang w:val="pt_PT" w:bidi="pt_PT"/>
        </w:rPr>
        <w:t xml:space="preserve"> se refere a pessoas ou coisas que pertencem a Deus, ou são como ele. Traduza </w:t>
      </w:r>
      <w:r>
        <w:rPr>
          <w:b/>
          <w:lang w:val="pt_PT" w:bidi="pt_PT"/>
        </w:rPr>
        <w:t>Espírito Santo</w:t>
      </w:r>
      <w:r>
        <w:rPr>
          <w:lang w:val="pt_PT" w:bidi="pt_PT"/>
        </w:rPr>
        <w:t xml:space="preserve"> da mesma maneira que você traduziu em passagens anteriores. </w:t>
      </w:r>
      <w:r>
        <w:rPr>
          <w:b/>
          <w:lang w:val="pt_PT" w:bidi="pt_PT"/>
        </w:rPr>
        <w:t>Espírito Santo</w:t>
      </w:r>
      <w:r>
        <w:rPr>
          <w:lang w:val="pt_PT" w:bidi="pt_PT"/>
        </w:rPr>
        <w:t xml:space="preserve"> está no Glossário Mestre. Depois que os primeiros discípulos receberam o Espírito Santo, as pessoas que seguiam Jesus também eram chamadas de </w:t>
      </w:r>
      <w:r>
        <w:rPr>
          <w:b/>
          <w:lang w:val="pt_PT" w:bidi="pt_PT"/>
        </w:rPr>
        <w:t>crentes</w:t>
      </w:r>
      <w:r>
        <w:rPr>
          <w:lang w:val="pt_PT" w:bidi="pt_PT"/>
        </w:rPr>
        <w:t xml:space="preserve">. </w:t>
      </w:r>
      <w:r>
        <w:rPr>
          <w:b/>
          <w:lang w:val="pt_PT" w:bidi="pt_PT"/>
        </w:rPr>
        <w:t>Crente</w:t>
      </w:r>
      <w:r>
        <w:rPr>
          <w:lang w:val="pt_PT" w:bidi="pt_PT"/>
        </w:rPr>
        <w:t xml:space="preserve"> significa uma pessoa que escolheu acreditar e seguir Jesus exclusivamente. [Esses crentes ou discípulos provavelmente eram discípulos de Jesus porque é assim que Lucas usa esse termo em todo o livro de Atos].</w:t>
      </w:r>
    </w:p>
    <w:p>
      <w:pPr/>
      <w:r>
        <w:rPr>
          <w:lang w:val="pt_PT" w:bidi="pt_PT"/>
        </w:rPr>
      </w:r>
      <w:r>
        <w:rPr>
          <w:lang w:val="pt_PT" w:bidi="pt_PT"/>
        </w:rPr>
        <w:t xml:space="preserve">Paulo continua perguntando que </w:t>
      </w:r>
      <w:r>
        <w:rPr>
          <w:b/>
          <w:lang w:val="pt_PT" w:bidi="pt_PT"/>
        </w:rPr>
        <w:t>batismo</w:t>
      </w:r>
      <w:r>
        <w:rPr>
          <w:lang w:val="pt_PT" w:bidi="pt_PT"/>
        </w:rPr>
        <w:t xml:space="preserve"> eles receberam. Traduzam </w:t>
      </w:r>
      <w:r>
        <w:rPr>
          <w:b/>
          <w:lang w:val="pt_PT" w:bidi="pt_PT"/>
        </w:rPr>
        <w:t>batismo</w:t>
      </w:r>
      <w:r>
        <w:rPr>
          <w:lang w:val="pt_PT" w:bidi="pt_PT"/>
        </w:rPr>
        <w:t xml:space="preserve"> da mesma maneira que vocês traduziram em passagens anteriores. </w:t>
      </w:r>
      <w:r>
        <w:rPr>
          <w:b/>
          <w:lang w:val="pt_PT" w:bidi="pt_PT"/>
        </w:rPr>
        <w:t>Batismo</w:t>
      </w:r>
      <w:r>
        <w:rPr>
          <w:lang w:val="pt_PT" w:bidi="pt_PT"/>
        </w:rPr>
        <w:t xml:space="preserve"> está no Glossário Mestre. Os discípulos responderam </w:t>
      </w:r>
      <w:r>
        <w:rPr>
          <w:b/>
          <w:lang w:val="pt_PT" w:bidi="pt_PT"/>
        </w:rPr>
        <w:t>“O batismo de João”.</w:t>
      </w:r>
    </w:p>
    <w:p>
      <w:pPr/>
      <w:r>
        <w:rPr>
          <w:lang w:val="pt_PT" w:bidi="pt_PT"/>
        </w:rPr>
      </w:r>
      <w:r>
        <w:rPr>
          <w:lang w:val="pt_PT" w:bidi="pt_PT"/>
        </w:rPr>
        <w:t xml:space="preserve">Paulo então diz aos discípulos que o batismo de João era um batismo de </w:t>
      </w:r>
      <w:r>
        <w:rPr>
          <w:b/>
          <w:lang w:val="pt_PT" w:bidi="pt_PT"/>
        </w:rPr>
        <w:t>arrependimento</w:t>
      </w:r>
      <w:r>
        <w:rPr>
          <w:lang w:val="pt_PT" w:bidi="pt_PT"/>
        </w:rPr>
        <w:t xml:space="preserve">, uma afastamento do </w:t>
      </w:r>
      <w:r>
        <w:rPr>
          <w:b/>
          <w:lang w:val="pt_PT" w:bidi="pt_PT"/>
        </w:rPr>
        <w:t>pecado.</w:t>
      </w:r>
      <w:r>
        <w:rPr>
          <w:lang w:val="pt_PT" w:bidi="pt_PT"/>
        </w:rPr>
        <w:t xml:space="preserve"> Traduzam </w:t>
      </w:r>
      <w:r>
        <w:rPr>
          <w:b/>
          <w:lang w:val="pt_PT" w:bidi="pt_PT"/>
        </w:rPr>
        <w:t>arrependimento</w:t>
      </w:r>
      <w:r>
        <w:rPr>
          <w:lang w:val="pt_PT" w:bidi="pt_PT"/>
        </w:rPr>
        <w:t xml:space="preserve"> da mesma maneira que vocês traduziram em passagens anteriores. </w:t>
      </w:r>
      <w:r>
        <w:rPr>
          <w:b/>
          <w:lang w:val="pt_PT" w:bidi="pt_PT"/>
        </w:rPr>
        <w:t>Arrependimento</w:t>
      </w:r>
      <w:r>
        <w:rPr>
          <w:lang w:val="pt_PT" w:bidi="pt_PT"/>
        </w:rPr>
        <w:t xml:space="preserve"> está no Glossário Mestre. </w:t>
      </w:r>
      <w:r>
        <w:rPr>
          <w:b/>
          <w:lang w:val="pt_PT" w:bidi="pt_PT"/>
        </w:rPr>
        <w:t>Pecado</w:t>
      </w:r>
      <w:r>
        <w:rPr>
          <w:lang w:val="pt_PT" w:bidi="pt_PT"/>
        </w:rPr>
        <w:t xml:space="preserve"> se refere a um ato de desobediência a Deus. Traduzam </w:t>
      </w:r>
      <w:r>
        <w:rPr>
          <w:b/>
          <w:lang w:val="pt_PT" w:bidi="pt_PT"/>
        </w:rPr>
        <w:t>Pecado</w:t>
      </w:r>
      <w:r>
        <w:rPr>
          <w:lang w:val="pt_PT" w:bidi="pt_PT"/>
        </w:rPr>
        <w:t xml:space="preserve"> da mesma maneira que vocês traduziram em passagens anteriores. </w:t>
      </w:r>
      <w:r>
        <w:rPr>
          <w:b/>
          <w:lang w:val="pt_PT" w:bidi="pt_PT"/>
        </w:rPr>
        <w:t>Pecado</w:t>
      </w:r>
      <w:r>
        <w:rPr>
          <w:lang w:val="pt_PT" w:bidi="pt_PT"/>
        </w:rPr>
        <w:t xml:space="preserve"> está no Glossário Mestre. Paulo se refere a João dizendo que ele disse “às pessoas” para acreditar naquele que estava vindo. Essas pessoas são as pessoas de </w:t>
      </w:r>
      <w:r>
        <w:rPr>
          <w:b/>
          <w:lang w:val="pt_PT" w:bidi="pt_PT"/>
        </w:rPr>
        <w:t>Israel,</w:t>
      </w:r>
      <w:r>
        <w:rPr>
          <w:lang w:val="pt_PT" w:bidi="pt_PT"/>
        </w:rPr>
        <w:t xml:space="preserve"> ou as pessoas escolhidas de Deus.</w:t>
      </w:r>
    </w:p>
    <w:p>
      <w:pPr/>
      <w:r>
        <w:rPr>
          <w:lang w:val="pt_PT" w:bidi="pt_PT"/>
        </w:rPr>
      </w:r>
      <w:r>
        <w:rPr>
          <w:lang w:val="pt_PT" w:bidi="pt_PT"/>
        </w:rPr>
        <w:t>Enquanto os discípulos ouviram, eles perceberam que o que João havia apontado a eles era Jesus. Os discípulos entenderam o que Paulo estava dizendo e eles creram e aceitaram que Jesus era seu Senho</w:t>
      </w:r>
      <w:r>
        <w:rPr>
          <w:b/>
          <w:lang w:val="pt_PT" w:bidi="pt_PT"/>
        </w:rPr>
        <w:t>r ou mestre. Trad</w:t>
      </w:r>
      <w:r>
        <w:rPr>
          <w:lang w:val="pt_PT" w:bidi="pt_PT"/>
        </w:rPr>
        <w:t xml:space="preserve">uzam </w:t>
      </w:r>
      <w:r>
        <w:rPr>
          <w:b/>
          <w:lang w:val="pt_PT" w:bidi="pt_PT"/>
        </w:rPr>
        <w:t>Senhor</w:t>
      </w:r>
      <w:r>
        <w:rPr>
          <w:lang w:val="pt_PT" w:bidi="pt_PT"/>
        </w:rPr>
        <w:t xml:space="preserve"> da mesma maneira que vocês traduziram em passagens anteriores. O termo </w:t>
      </w:r>
      <w:r>
        <w:rPr>
          <w:b/>
          <w:lang w:val="pt_PT" w:bidi="pt_PT"/>
        </w:rPr>
        <w:t>Senhor</w:t>
      </w:r>
      <w:r>
        <w:rPr>
          <w:lang w:val="pt_PT" w:bidi="pt_PT"/>
        </w:rPr>
        <w:t xml:space="preserve"> está no glossário principal.</w:t>
      </w:r>
    </w:p>
    <w:p>
      <w:pPr/>
      <w:r>
        <w:rPr>
          <w:lang w:val="pt_PT" w:bidi="pt_PT"/>
        </w:rPr>
      </w:r>
      <w:r>
        <w:rPr>
          <w:lang w:val="pt_PT" w:bidi="pt_PT"/>
        </w:rPr>
        <w:t xml:space="preserve">Então, enquanto Paulo coloca suas mãos sobre eles, o Espírito Santo então vem sobre eles e eles “começaram a falar em idiomas estranhos. Significa “falar de uma maneira estranha” usando sons desconhecidos ou não reconhecidos. Traduzam </w:t>
      </w:r>
      <w:r>
        <w:rPr>
          <w:b/>
          <w:lang w:val="pt_PT" w:bidi="pt_PT"/>
        </w:rPr>
        <w:t>Línguas</w:t>
      </w:r>
      <w:r>
        <w:rPr>
          <w:lang w:val="pt_PT" w:bidi="pt_PT"/>
        </w:rPr>
        <w:t xml:space="preserve"> da mesma maneira que vocês traduziram em passagens anteriores. </w:t>
      </w:r>
      <w:r>
        <w:rPr>
          <w:b/>
          <w:lang w:val="pt_PT" w:bidi="pt_PT"/>
        </w:rPr>
        <w:t>Línguas</w:t>
      </w:r>
      <w:r>
        <w:rPr>
          <w:lang w:val="pt_PT" w:bidi="pt_PT"/>
        </w:rPr>
        <w:t xml:space="preserve"> está no Glossário Mestre.</w:t>
      </w:r>
    </w:p>
    <w:p>
      <w:pPr/>
      <w:r>
        <w:rPr>
          <w:lang w:val="pt_PT" w:bidi="pt_PT"/>
        </w:rPr>
      </w:r>
      <w:r>
        <w:rPr>
          <w:lang w:val="pt_PT" w:bidi="pt_PT"/>
        </w:rPr>
        <w:t xml:space="preserve">Os discípulos também </w:t>
      </w:r>
      <w:r>
        <w:rPr>
          <w:b/>
          <w:lang w:val="pt_PT" w:bidi="pt_PT"/>
        </w:rPr>
        <w:t>profetizaram</w:t>
      </w:r>
      <w:r>
        <w:rPr>
          <w:lang w:val="pt_PT" w:bidi="pt_PT"/>
        </w:rPr>
        <w:t xml:space="preserve">, ou seja, proclamaram profecias. </w:t>
      </w:r>
      <w:r>
        <w:rPr>
          <w:b/>
          <w:lang w:val="pt_PT" w:bidi="pt_PT"/>
        </w:rPr>
        <w:t>Profecia</w:t>
      </w:r>
      <w:r>
        <w:rPr>
          <w:lang w:val="pt_PT" w:bidi="pt_PT"/>
        </w:rPr>
        <w:t xml:space="preserve"> geralmente significaria uma mensagem inspirada escrita ou falada da vontade de Deus para as pessoas de Deus, mas no contexto presente, os discípulos estão recebendo apenas palavras de Deus diretamente para si mesmos.</w:t>
      </w:r>
    </w:p>
    <w:p>
      <w:pPr/>
      <w:r>
        <w:rPr>
          <w:lang w:val="pt_PT" w:bidi="pt_PT"/>
        </w:rPr>
      </w:r>
      <w:r>
        <w:rPr>
          <w:lang w:val="pt_PT" w:bidi="pt_PT"/>
        </w:rPr>
        <w:t>A narrativa termina conosco aprendendo que havia cerca de 12 homens no total.</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19:8–10</w:t>
      </w:r>
      <w:r>
        <w:rPr>
          <w:lang w:val="pt_PT" w:bidi="pt_PT"/>
        </w:rPr>
      </w:r>
    </w:p>
    <w:p>
      <w:pPr>
        <w:pStyle w:val="Heading3"/>
      </w:pPr>
      <w:r>
        <w:rPr>
          <w:lang w:val="pt_PT" w:bidi="pt_PT"/>
        </w:rPr>
        <w:t>Ouvir e Sentir</w:t>
      </w:r>
    </w:p>
    <w:p>
      <w:pPr/>
      <w:r>
        <w:rPr>
          <w:lang w:val="pt_PT" w:bidi="pt_PT"/>
        </w:rPr>
      </w:r>
      <w:r>
        <w:rPr>
          <w:lang w:val="pt_PT" w:bidi="pt_PT"/>
        </w:rPr>
        <w:t>Ouçam Atos 19.8–10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narrativa, Paulo continua sua missão em Éfeso.</w:t>
      </w:r>
    </w:p>
    <w:p>
      <w:pPr/>
      <w:r>
        <w:rPr>
          <w:lang w:val="pt_PT" w:bidi="pt_PT"/>
        </w:rPr>
      </w:r>
      <w:r>
        <w:rPr>
          <w:lang w:val="pt_PT" w:bidi="pt_PT"/>
        </w:rPr>
        <w:t xml:space="preserve">Pare aqui e mostre um mapa para lembrar a todos onde fica </w:t>
      </w:r>
      <w:r>
        <w:rPr>
          <w:lang w:val="pt_PT" w:bidi="pt_PT"/>
        </w:rPr>
        <w:t>Éfeso</w:t>
      </w:r>
      <w:r>
        <w:rPr>
          <w:lang w:val="pt_PT" w:bidi="pt_PT"/>
        </w:rPr>
        <w:t>.</w:t>
      </w:r>
    </w:p>
    <w:p>
      <w:pPr/>
      <w:r>
        <w:rPr>
          <w:lang w:val="pt_PT" w:bidi="pt_PT"/>
        </w:rPr>
      </w:r>
      <w:r>
        <w:rPr>
          <w:lang w:val="pt_PT" w:bidi="pt_PT"/>
        </w:rPr>
        <w:t>Paulo chega a uma sinagoga. Vocês se lembram anteriormente em Atos que Apolo falou com ousadia em uma sinagoga? Os judeus na sinagoga em Éfeso, quando Paulo estava lá antes, haviam pedido a Paulo para voltar e ensinar mais a eles. Agora Paulo manteve sua promessa e voltou para eles. Como vocês ouviram anteriormente, sinagogas não são apenas um lugar de adoração para judeus, mas um centro para educação, reuniões sociais e gerenciamento de assuntos da comunidade.</w:t>
      </w:r>
    </w:p>
    <w:p>
      <w:pPr/>
      <w:r>
        <w:rPr>
          <w:lang w:val="pt_PT" w:bidi="pt_PT"/>
        </w:rPr>
      </w:r>
      <w:r>
        <w:rPr>
          <w:lang w:val="pt_PT" w:bidi="pt_PT"/>
        </w:rPr>
        <w:t xml:space="preserve">Pare aqui e mostre uma imagem de uma </w:t>
      </w:r>
      <w:r>
        <w:rPr>
          <w:lang w:val="pt_PT" w:bidi="pt_PT"/>
        </w:rPr>
        <w:t>sinagoga</w:t>
      </w:r>
      <w:r>
        <w:rPr>
          <w:lang w:val="pt_PT" w:bidi="pt_PT"/>
        </w:rPr>
        <w:t xml:space="preserve"> judaica.</w:t>
      </w:r>
    </w:p>
    <w:p>
      <w:pPr/>
      <w:r>
        <w:rPr>
          <w:lang w:val="pt_PT" w:bidi="pt_PT"/>
        </w:rPr>
      </w:r>
      <w:r>
        <w:rPr>
          <w:lang w:val="pt_PT" w:bidi="pt_PT"/>
        </w:rPr>
        <w:t>Eles eram o lugar para ir para chegar a muitas pessoas. Era um lugar de pregar. Por um período de três meses, Paulo pregou com ousadia. Paulo argumentou de forma persuasiva, o que significa que ele falou de uma maneira que encoraja as pessoas, a acreditar que o que elas estão ouvindo sobre o reino de Deus é verdadeiro. Se vocês se lembram, como mencionado no início de Atos, o reino de Deus no Novo Testamento é sobre Deus governando nos corações de seu povo em vez de em um lugar físico.</w:t>
      </w:r>
    </w:p>
    <w:p>
      <w:pPr/>
      <w:r>
        <w:rPr>
          <w:lang w:val="pt_PT" w:bidi="pt_PT"/>
        </w:rPr>
      </w:r>
      <w:r>
        <w:rPr>
          <w:lang w:val="pt_PT" w:bidi="pt_PT"/>
        </w:rPr>
        <w:t>Mas depois de um tempo, algumas das pessoas que ouviram ficaram teimosas, o que significa que elas não ouviram com suas mentes. Eles se recusaram a entender o que Paulo estava dizendo. Eles se recusaram a acreditar. Eles não queriam amolecer seus corações e acreditar na mensagem que Paulo estava contando a eles. A mensagem era sobre o reino de Deus e Paulo tentou convencer as pessoas disso. Eles estavam rejeitando ativamente o que Paulo estava dizendo.</w:t>
      </w:r>
    </w:p>
    <w:p>
      <w:pPr/>
      <w:r>
        <w:rPr>
          <w:lang w:val="pt_PT" w:bidi="pt_PT"/>
        </w:rPr>
      </w:r>
      <w:r>
        <w:rPr>
          <w:lang w:val="pt_PT" w:bidi="pt_PT"/>
        </w:rPr>
        <w:t>Parem aqui e discutam como uma equipe de tradução: Se alguém estivesse dizendo a vocês algo que vocês não queriam ouvir, como vocês responderiam?</w:t>
      </w:r>
    </w:p>
    <w:p>
      <w:pPr/>
      <w:r>
        <w:rPr>
          <w:lang w:val="pt_PT" w:bidi="pt_PT"/>
        </w:rPr>
      </w:r>
      <w:r>
        <w:rPr>
          <w:lang w:val="pt_PT" w:bidi="pt_PT"/>
        </w:rPr>
        <w:t>Eles começaram a “falar publicamente contra o Caminho”. O Senhor Jesus, ou mestre, nos mostra que o Caminho é viver nossas vidas de acordo com seus propósitos para nós. Se você fosse um crente ou um discípulo de Jesus, deveria viver sua vida seguindo o Caminho, e esse era um nome para o movimento dos seguidores de Jesus naquela época.</w:t>
      </w:r>
    </w:p>
    <w:p>
      <w:pPr/>
      <w:r>
        <w:rPr>
          <w:lang w:val="pt_PT" w:bidi="pt_PT"/>
        </w:rPr>
      </w:r>
      <w:r>
        <w:rPr>
          <w:lang w:val="pt_PT" w:bidi="pt_PT"/>
        </w:rPr>
        <w:t>Então não apenas essas pessoas estão se recusando a ouvir, elas estão falando contra a mensagem de Jesus e rejeitando a mensagem.</w:t>
      </w:r>
    </w:p>
    <w:p>
      <w:pPr/>
      <w:r>
        <w:rPr>
          <w:lang w:val="pt_PT" w:bidi="pt_PT"/>
        </w:rPr>
      </w:r>
      <w:r>
        <w:rPr>
          <w:lang w:val="pt_PT" w:bidi="pt_PT"/>
        </w:rPr>
        <w:t>Parem aqui e discutam como uma equipe de tradução: O que vocês fariam em sua cultura se vocês estiverem tentando dizer às pessoas uma mensagem que elas não querem receber?</w:t>
      </w:r>
    </w:p>
    <w:p>
      <w:pPr/>
      <w:r>
        <w:rPr>
          <w:lang w:val="pt_PT" w:bidi="pt_PT"/>
        </w:rPr>
      </w:r>
      <w:r>
        <w:rPr>
          <w:lang w:val="pt_PT" w:bidi="pt_PT"/>
        </w:rPr>
        <w:t>Paulo então se retira do meio deles, levando com ele aqueles que creram, enquanto ele sai. Os crentes que Paulo leva com ele poderiam ter sido os mesmos crentes que ele havia batizado anteriormente. Não está plenamente claro que eles são, mas a coisa importante a observar aqui é que havia outros crentes na sinagoga e que eles partiram com Paulo.</w:t>
      </w:r>
    </w:p>
    <w:p>
      <w:pPr/>
      <w:r>
        <w:rPr>
          <w:lang w:val="pt_PT" w:bidi="pt_PT"/>
        </w:rPr>
      </w:r>
      <w:r>
        <w:rPr>
          <w:lang w:val="pt_PT" w:bidi="pt_PT"/>
        </w:rPr>
        <w:t>Paulo permanece em Éfeso, mas vai para a sala de conferência de Tirano. Não sabemos muito sobre o homem chamado Tirano, mas ele deve ter sido bastante importante porque ele possuía a sala de conferência. Essa teria sido uma grande sala onde o próprio Tirano teria feito discursos. Era um grande lugar para falar com muitas pessoas, e havia muitos tipos de reuniões que aconteceram lá.</w:t>
      </w:r>
    </w:p>
    <w:p>
      <w:pPr/>
      <w:r>
        <w:rPr>
          <w:lang w:val="pt_PT" w:bidi="pt_PT"/>
        </w:rPr>
      </w:r>
      <w:r>
        <w:rPr>
          <w:lang w:val="pt_PT" w:bidi="pt_PT"/>
        </w:rPr>
        <w:t xml:space="preserve">Pare aqui para mostrar uma imagem de uma </w:t>
      </w:r>
      <w:r>
        <w:rPr>
          <w:lang w:val="pt_PT" w:bidi="pt_PT"/>
        </w:rPr>
        <w:t>sala de conferência</w:t>
      </w:r>
      <w:r>
        <w:rPr>
          <w:lang w:val="pt_PT" w:bidi="pt_PT"/>
        </w:rPr>
        <w:t>.</w:t>
      </w:r>
    </w:p>
    <w:p>
      <w:pPr/>
      <w:r>
        <w:rPr>
          <w:lang w:val="pt_PT" w:bidi="pt_PT"/>
        </w:rPr>
      </w:r>
      <w:r>
        <w:rPr>
          <w:lang w:val="pt_PT" w:bidi="pt_PT"/>
        </w:rPr>
        <w:t>Paulo falou com aqueles reunidos lá todos os dias por dois anos. Paulo fez isso para que cada judeu e grego, ou não judeu, que vivia na província, ou área, da Ásia tivesse a chance de ouvir a mensagem sobre Jesus, o Senhor, ou mestre.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Paulo entra na sinagoga em Éfeso e começa a pregar lá, falando com ousadia. Paulo está persuadindo aqueles que ouvem que Jesus é o Caminho.</w:t>
      </w:r>
    </w:p>
    <w:p>
      <w:pPr/>
      <w:r>
        <w:rPr>
          <w:lang w:val="pt_PT" w:bidi="pt_PT"/>
        </w:rPr>
      </w:r>
      <w:r>
        <w:rPr>
          <w:b/>
          <w:lang w:val="pt_PT" w:bidi="pt_PT"/>
        </w:rPr>
        <w:t>Segunda cena:</w:t>
      </w:r>
      <w:r>
        <w:rPr>
          <w:lang w:val="pt_PT" w:bidi="pt_PT"/>
        </w:rPr>
        <w:t xml:space="preserve"> Depois de um tempo, algumas das pessoas que ouviram endurecem seus corações e se recusaram a ouvir a mensagem de Paulo sobre o reino de Deus. Eles não apenas rejeitaram, eles insultaram publicamente o que significa viver o Caminho de Jesus, o Senhor ou mestre.</w:t>
      </w:r>
    </w:p>
    <w:p>
      <w:pPr/>
      <w:r>
        <w:rPr>
          <w:lang w:val="pt_PT" w:bidi="pt_PT"/>
        </w:rPr>
      </w:r>
      <w:r>
        <w:rPr>
          <w:b/>
          <w:lang w:val="pt_PT" w:bidi="pt_PT"/>
        </w:rPr>
        <w:t>Terceira cena:</w:t>
      </w:r>
      <w:r>
        <w:rPr>
          <w:lang w:val="pt_PT" w:bidi="pt_PT"/>
        </w:rPr>
        <w:t xml:space="preserve"> Paulo deixa a sinagoga e leva os crentes com ele. Ele se afasta desse lugar e das pessoas que estão rejeitando a mensagem.</w:t>
      </w:r>
    </w:p>
    <w:p>
      <w:pPr/>
      <w:r>
        <w:rPr>
          <w:lang w:val="pt_PT" w:bidi="pt_PT"/>
        </w:rPr>
      </w:r>
      <w:r>
        <w:rPr>
          <w:b/>
          <w:lang w:val="pt_PT" w:bidi="pt_PT"/>
        </w:rPr>
        <w:t>Quarta cena:</w:t>
      </w:r>
      <w:r>
        <w:rPr>
          <w:lang w:val="pt_PT" w:bidi="pt_PT"/>
        </w:rPr>
        <w:t xml:space="preserve"> Paulo e os crentes então vão para a sala de conferência de Tirano. Paulo prega todos os dias por 2 anos e todos na província da Ásia estão ouvindo a mensagem.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grupo de incrédulos que se recusam a ouvir</w:t>
      </w:r>
    </w:p>
    <w:p>
      <w:pPr>
        <w:pStyle w:val="ListBullet"/>
        <w:spacing w:line="240" w:lineRule="auto"/>
        <w:ind w:left="720"/>
      </w:pPr>
      <w:r>
        <w:rPr>
          <w:lang w:val="pt_PT" w:bidi="pt_PT"/>
        </w:rPr>
      </w:r>
      <w:r>
        <w:rPr>
          <w:lang w:val="pt_PT" w:bidi="pt_PT"/>
        </w:rPr>
        <w:t>Um grupo de crentes</w:t>
      </w:r>
    </w:p>
    <w:p>
      <w:pPr>
        <w:pStyle w:val="ListBullet"/>
        <w:spacing w:line="240" w:lineRule="auto"/>
        <w:ind w:left="720"/>
      </w:pPr>
      <w:r>
        <w:rPr>
          <w:lang w:val="pt_PT" w:bidi="pt_PT"/>
        </w:rPr>
      </w:r>
      <w:r>
        <w:rPr>
          <w:lang w:val="pt_PT" w:bidi="pt_PT"/>
        </w:rPr>
        <w:t>Um grupo de judeus e gregos em toda a Ásia que estão ouvindo a mensagem pregada por Paulo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Paulo chega a uma sinagoga em Éfeso. Ele está totalmente dedicado a pregar e fala com ousadia com as pessoas lá. Paulo fala sobre Jesus e como seguir esse que é o Caminho que todos eles devem viver suas vidas.</w:t>
      </w:r>
    </w:p>
    <w:p>
      <w:pPr/>
      <w:r>
        <w:rPr>
          <w:lang w:val="pt_PT" w:bidi="pt_PT"/>
        </w:rPr>
      </w:r>
      <w:r>
        <w:rPr>
          <w:lang w:val="pt_PT" w:bidi="pt_PT"/>
        </w:rPr>
        <w:t>Nessa narrativa, Paulo continua sua missão em Éfeso.</w:t>
      </w:r>
    </w:p>
    <w:p>
      <w:pPr/>
      <w:r>
        <w:rPr>
          <w:lang w:val="pt_PT" w:bidi="pt_PT"/>
        </w:rPr>
      </w:r>
      <w:r>
        <w:rPr>
          <w:lang w:val="pt_PT" w:bidi="pt_PT"/>
        </w:rPr>
        <w:t xml:space="preserve">Pare aqui e mostre um mapa aqui para lembrar a todos onde fica </w:t>
      </w:r>
      <w:r>
        <w:rPr>
          <w:lang w:val="pt_PT" w:bidi="pt_PT"/>
        </w:rPr>
        <w:t>Éfeso</w:t>
      </w:r>
      <w:r>
        <w:rPr>
          <w:lang w:val="pt_PT" w:bidi="pt_PT"/>
        </w:rPr>
        <w:t>.</w:t>
      </w:r>
    </w:p>
    <w:p>
      <w:pPr/>
      <w:r>
        <w:rPr>
          <w:lang w:val="pt_PT" w:bidi="pt_PT"/>
        </w:rPr>
      </w:r>
      <w:r>
        <w:rPr>
          <w:lang w:val="pt_PT" w:bidi="pt_PT"/>
        </w:rPr>
        <w:t>Paulo chega a uma sinagoga. Vocês se lembram anteriormente em Atos, Apolo falou com ousadia em uma sinagoga?</w:t>
      </w:r>
    </w:p>
    <w:p>
      <w:pPr/>
      <w:r>
        <w:rPr>
          <w:lang w:val="pt_PT" w:bidi="pt_PT"/>
        </w:rPr>
      </w:r>
      <w:r>
        <w:rPr>
          <w:lang w:val="pt_PT" w:bidi="pt_PT"/>
        </w:rPr>
        <w:t xml:space="preserve">Pare aqui e mostre uma imagem de uma </w:t>
      </w:r>
      <w:r>
        <w:rPr>
          <w:lang w:val="pt_PT" w:bidi="pt_PT"/>
        </w:rPr>
        <w:t>sinagoga</w:t>
      </w:r>
      <w:r>
        <w:rPr>
          <w:lang w:val="pt_PT" w:bidi="pt_PT"/>
        </w:rPr>
        <w:t>.</w:t>
      </w:r>
    </w:p>
    <w:p>
      <w:pPr/>
      <w:r>
        <w:rPr>
          <w:lang w:val="pt_PT" w:bidi="pt_PT"/>
        </w:rPr>
      </w:r>
      <w:r>
        <w:rPr>
          <w:lang w:val="pt_PT" w:bidi="pt_PT"/>
        </w:rPr>
        <w:t>Eles eram o lugar para ir para chegar a muitas pessoas. Era um lugar de pregar e por um período de três meses, Paulo pregou com ousadia. Paulo argumentou de forma persuasiva, o que significa falar de uma maneira que encorajava as pessoas a acreditar que o que elas estão ouvindo é verdade sobre o reino de Deus. A sinagoga também teria sido um bom lugar para ir para escapar do calor do dia. Isso era útil porque Paulo tinha mais pessoas presentes para ouvir o que Paulo tinha a dizer. Paulo falou regularmente na sinagoga. Paulo provavelmente estava no meio da sala principal segurando os rolos das Escrituras. Os judeus provavelmente estavam sentados em bancos de pedra construídos nas paredes da sinagoga.</w:t>
      </w:r>
    </w:p>
    <w:p>
      <w:pPr/>
      <w:r>
        <w:rPr>
          <w:lang w:val="pt_PT" w:bidi="pt_PT"/>
        </w:rPr>
      </w:r>
      <w:r>
        <w:rPr>
          <w:lang w:val="pt_PT" w:bidi="pt_PT"/>
        </w:rPr>
        <w:t>Paulo vai para a sinagoga regularmente por três meses, e então algumas das pessoas que ouviram na sinagoga ficaram teimosas, o que significa que elas não ouviram com sua mente ou aceitaram a mensagem que Paulo estava pregando. Eles fecharam seus ouvidos e cobriram seus corações. “Eles se recusaram a acreditar”. Eles não queriam amolecer seus corações e acreditar na mensagem que Paulo estava contando a eles. Eles estavam rejeitando ativamente o que Paulo estava dizendo.</w:t>
      </w:r>
    </w:p>
    <w:p>
      <w:pPr/>
      <w:r>
        <w:rPr>
          <w:lang w:val="pt_PT" w:bidi="pt_PT"/>
        </w:rPr>
      </w:r>
      <w:r>
        <w:rPr>
          <w:lang w:val="pt_PT" w:bidi="pt_PT"/>
        </w:rPr>
        <w:t>Eles começaram a “falar publicamente contra o Caminho”. O “Caminho” é a maneira de viver sua vida mostrada pelo Senhor Jesus, ou Mestre. Se você fosse um crente ou um discípulo de Jesus, você viveria sua vida seguindo o Caminho.</w:t>
      </w:r>
    </w:p>
    <w:p>
      <w:pPr/>
      <w:r>
        <w:rPr>
          <w:lang w:val="pt_PT" w:bidi="pt_PT"/>
        </w:rPr>
      </w:r>
      <w:r>
        <w:rPr>
          <w:lang w:val="pt_PT" w:bidi="pt_PT"/>
        </w:rPr>
        <w:t>Então não apenas essas pessoas estão se recusando a ouvir, elas estão falando contra isso e rejeitando a mensagem.</w:t>
      </w:r>
    </w:p>
    <w:p>
      <w:pPr/>
      <w:r>
        <w:rPr>
          <w:lang w:val="pt_PT" w:bidi="pt_PT"/>
        </w:rPr>
      </w:r>
      <w:r>
        <w:rPr>
          <w:lang w:val="pt_PT" w:bidi="pt_PT"/>
        </w:rPr>
        <w:t>Pare aqui e discuta como uma equipe de tradução: O que vocês fariam em sua cultura, se vocês estão tentando dizer às pessoas uma mensagem que elas não querem receber?</w:t>
      </w:r>
    </w:p>
    <w:p>
      <w:pPr/>
      <w:r>
        <w:rPr>
          <w:lang w:val="pt_PT" w:bidi="pt_PT"/>
        </w:rPr>
      </w:r>
      <w:r>
        <w:rPr>
          <w:lang w:val="pt_PT" w:bidi="pt_PT"/>
        </w:rPr>
        <w:t>Paulo então se retira deles, levando aqueles que creram, com ele enquanto ele saia.</w:t>
      </w:r>
    </w:p>
    <w:p>
      <w:pPr/>
      <w:r>
        <w:rPr>
          <w:lang w:val="pt_PT" w:bidi="pt_PT"/>
        </w:rPr>
      </w:r>
      <w:r>
        <w:rPr>
          <w:lang w:val="pt_PT" w:bidi="pt_PT"/>
        </w:rPr>
        <w:t>Paulo permanece em Éfeso, mas vai para a sala de conferência de Tirano. Essa teria sido uma grande sala onde as pessoas vinham para ouvir pessoas falar, e onde muitas outras reuniões aconteceram.</w:t>
      </w:r>
    </w:p>
    <w:p>
      <w:pPr/>
      <w:r>
        <w:rPr>
          <w:lang w:val="pt_PT" w:bidi="pt_PT"/>
        </w:rPr>
      </w:r>
      <w:r>
        <w:rPr>
          <w:lang w:val="pt_PT" w:bidi="pt_PT"/>
        </w:rPr>
        <w:t xml:space="preserve">Pare aqui para mostrar uma imagem de uma </w:t>
      </w:r>
      <w:r>
        <w:rPr>
          <w:lang w:val="pt_PT" w:bidi="pt_PT"/>
        </w:rPr>
        <w:t>sala de conferência</w:t>
      </w:r>
      <w:r>
        <w:rPr>
          <w:lang w:val="pt_PT" w:bidi="pt_PT"/>
        </w:rPr>
        <w:t>.</w:t>
      </w:r>
    </w:p>
    <w:p>
      <w:pPr/>
      <w:r>
        <w:rPr>
          <w:lang w:val="pt_PT" w:bidi="pt_PT"/>
        </w:rPr>
      </w:r>
      <w:r>
        <w:rPr>
          <w:lang w:val="pt_PT" w:bidi="pt_PT"/>
        </w:rPr>
        <w:t>Paulo falou com aqueles reunidos lá todos os dias por dois anos. Paulo fez isso para que todos aqueles que o ouviram falar em pessoa pudessem então compartilhar isso com seus amigos e familiares. Isso significava que cada judeu e grego que vivia na província, ou área da Ásia, teria a chance de ouvir a mensagem sobre o Senhor Jesus.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grupo de incrédulos que se recusam a ouvir</w:t>
      </w:r>
    </w:p>
    <w:p>
      <w:pPr>
        <w:pStyle w:val="ListBullet"/>
        <w:spacing w:line="240" w:lineRule="auto"/>
        <w:ind w:left="720"/>
      </w:pPr>
      <w:r>
        <w:rPr>
          <w:lang w:val="pt_PT" w:bidi="pt_PT"/>
        </w:rPr>
      </w:r>
      <w:r>
        <w:rPr>
          <w:lang w:val="pt_PT" w:bidi="pt_PT"/>
        </w:rPr>
        <w:t>Um grupo de crentes</w:t>
      </w:r>
    </w:p>
    <w:p>
      <w:pPr>
        <w:pStyle w:val="ListBullet"/>
        <w:spacing w:line="240" w:lineRule="auto"/>
        <w:ind w:left="720"/>
      </w:pPr>
      <w:r>
        <w:rPr>
          <w:lang w:val="pt_PT" w:bidi="pt_PT"/>
        </w:rPr>
      </w:r>
      <w:r>
        <w:rPr>
          <w:lang w:val="pt_PT" w:bidi="pt_PT"/>
        </w:rPr>
        <w:t>Um grupo de judeus e gregos em toda a Ásia que estão ouvindo a mensagem pregada por Paulo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Nessa narrativa, Paulo continua sua missão em Éfeso. Não está claro que hora do dia é, mas se Paulo havia acabado de terminar seu dia de trabalho, pode ter sido no início da tarde.</w:t>
      </w:r>
    </w:p>
    <w:p>
      <w:pPr/>
      <w:r>
        <w:rPr>
          <w:lang w:val="pt_PT" w:bidi="pt_PT"/>
        </w:rPr>
      </w:r>
      <w:r>
        <w:rPr>
          <w:b/>
          <w:lang w:val="pt_PT" w:bidi="pt_PT"/>
        </w:rPr>
        <w:t>Primeira cena:</w:t>
      </w:r>
      <w:r>
        <w:rPr>
          <w:lang w:val="pt_PT" w:bidi="pt_PT"/>
        </w:rPr>
        <w:t xml:space="preserve"> Paulo entra na sinagoga em Éfeso e começa a pregar lá, falando com ousadia. Paulo está persuadindo aqueles que ouviam sobre o reino de Deus, e Jesus é o Caminho pelo qual eles devem estar vivendo suas vidas.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“Me sentindo apaixonado por falar com ousadia”, ou “Animado por ser capaz de falar com pessoas que podem estar ouvindo a mensagem pela primeira vez”.</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Segunda cena:</w:t>
      </w:r>
      <w:r>
        <w:rPr>
          <w:lang w:val="pt_PT" w:bidi="pt_PT"/>
        </w:rPr>
        <w:t xml:space="preserve"> Depois de um tempo, algumas das pessoas que ouviram endureceram seus corações e se recusaram a ouvir a mensagem de Paulo. Eles não apenas rejeitaram, eles insultaram publicamente o que significa viver o Caminho do Senhor ou mestre.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incrédulos: “Como vocês estão se sentindo?” Vocês podem ouvir coisas como: "Estamos cansados desse homem indo e vindo", ou "Não acreditamos em sua mensagem", e "Queremos que ele saia e pare de nos incomodar".</w:t>
      </w:r>
    </w:p>
    <w:p>
      <w:pPr>
        <w:pStyle w:val="ListBullet"/>
        <w:spacing w:line="240" w:lineRule="auto"/>
        <w:ind w:left="720"/>
      </w:pPr>
      <w:r>
        <w:rPr>
          <w:lang w:val="pt_PT" w:bidi="pt_PT"/>
        </w:rPr>
      </w:r>
      <w:r>
        <w:rPr>
          <w:lang w:val="pt_PT" w:bidi="pt_PT"/>
        </w:rPr>
        <w:t>Pergunte ao ator que interpreta Paulo: "Como você está se sentindo?" Vocês podem ouvir coisas como: "Triste pelos incrédulos estarem respondendo dessa maneira", ou "Se eles abrissem apenas seus corações para aceitar a verdade de sua mensagem", e "Deve ficar e continuar ou deve seguir em frente?"</w:t>
      </w:r>
    </w:p>
    <w:p>
      <w:pPr>
        <w:pStyle w:val="ListBullet"/>
        <w:spacing w:line="240" w:lineRule="auto"/>
        <w:ind w:left="720"/>
      </w:pPr>
      <w:r>
        <w:rPr>
          <w:lang w:val="pt_PT" w:bidi="pt_PT"/>
        </w:rPr>
      </w:r>
      <w:r>
        <w:rPr>
          <w:lang w:val="pt_PT" w:bidi="pt_PT"/>
        </w:rPr>
        <w:t>Pergunte aos atores que interpretam os crentes: "Como vocês estão se sentindo?" Vocês podem ouvir coisas como: "Não podemos acreditar que eles estão se recusando a aceitar a verdade", ou "Como eles podem tratar Paulo assim? e "Fomos transformados por Deus, eles poderiam ser também".</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xml:space="preserve"> Paulo deixa a sinagoga e leva os crentes com ele. Ele se afasta desse lugar e das pessoas que estão rejeitando a mensagem.</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"Percebendo que ele não pode chegar até eles, então é hora de seguir em frente", ou "Usarei minha energia para servir o Senhor em outro lugar", e "Levarei esses crentes comigo para mostrar como espalhar a mensagem que trago".</w:t>
      </w:r>
    </w:p>
    <w:p>
      <w:pPr>
        <w:pStyle w:val="ListBullet"/>
        <w:spacing w:line="240" w:lineRule="auto"/>
        <w:ind w:left="720"/>
      </w:pPr>
      <w:r>
        <w:rPr>
          <w:lang w:val="pt_PT" w:bidi="pt_PT"/>
        </w:rPr>
      </w:r>
      <w:r>
        <w:rPr>
          <w:lang w:val="pt_PT" w:bidi="pt_PT"/>
        </w:rPr>
        <w:t>Pergunte aos atores que interpretam os crentes: "Como vocês estão se sentindo?" Você pode ouvir coisas como: "Paulo trabalhou tão duro, mas ele está determinado a continuar compartilhando a mensagem", ou "Não tenho certeza de onde Paulo está indo em seguida, mas estamos animados para ir com ele".</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Quarta cena:</w:t>
      </w:r>
      <w:r>
        <w:rPr>
          <w:lang w:val="pt_PT" w:bidi="pt_PT"/>
        </w:rPr>
        <w:t xml:space="preserve"> Paulo e os crentes permanecem em Éfeso, mas então vão para a sala de conferência de Tirano, uma grande sala onde muitas pessoas teriam se reunido. Paulo pregou todos os dias por 2 anos. Paulo fez isso para que cada judeu e grego que vivia na província, ou área, da Ásia tivesse a chance de ouvir a mensagem sobre o Senhor, ou mestre.</w:t>
      </w:r>
    </w:p>
    <w:p>
      <w:pPr>
        <w:pStyle w:val="ListBullet"/>
        <w:spacing w:line="240" w:lineRule="auto"/>
        <w:ind w:left="720"/>
      </w:pPr>
      <w:r>
        <w:rPr>
          <w:lang w:val="pt_PT" w:bidi="pt_PT"/>
        </w:rPr>
      </w:r>
      <w:r>
        <w:rPr>
          <w:lang w:val="pt_PT" w:bidi="pt_PT"/>
        </w:rPr>
        <w:t>Pergunte ao ator que interpreta Paulo: "Como você está se sentindo?" Vocês podem ouvir coisas como: "Estou animado por estar falando com uma quantidade tão grande de pessoas", ou "Tenho o objetivo de dar a todos os judeus e gregos uma chance de ouvir a palavra do Senhor", e "Dedicarei os próximos anos de minha vida servindo essas pessoas dessa maneira".</w:t>
      </w:r>
    </w:p>
    <w:p>
      <w:pPr>
        <w:pStyle w:val="ListBullet"/>
        <w:spacing w:line="240" w:lineRule="auto"/>
        <w:ind w:left="720"/>
      </w:pPr>
      <w:r>
        <w:rPr>
          <w:lang w:val="pt_PT" w:bidi="pt_PT"/>
        </w:rPr>
      </w:r>
      <w:r>
        <w:rPr>
          <w:lang w:val="pt_PT" w:bidi="pt_PT"/>
        </w:rPr>
        <w:t>Pergunte aos atores que interpretam os crentes: "Como vocês estão se sentindo?" Você pode ouvir coisas como: "Animado por estar nessa jornada missionária com Paulo", ou "Eles estão aprendendo tanto com ele".</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entra na </w:t>
      </w:r>
      <w:r>
        <w:rPr>
          <w:b/>
          <w:lang w:val="pt_PT" w:bidi="pt_PT"/>
        </w:rPr>
        <w:t>sinagoga</w:t>
      </w:r>
      <w:r>
        <w:rPr>
          <w:lang w:val="pt_PT" w:bidi="pt_PT"/>
        </w:rPr>
        <w:t xml:space="preserve"> em Éfeso. Traduzam sinagoga da mesma maneira que vocês traduziram em passagens anteriores. O termo </w:t>
      </w:r>
      <w:r>
        <w:rPr>
          <w:lang w:val="pt_PT" w:bidi="pt_PT"/>
        </w:rPr>
        <w:t>sinagoga</w:t>
      </w:r>
      <w:r>
        <w:rPr>
          <w:lang w:val="pt_PT" w:bidi="pt_PT"/>
        </w:rPr>
        <w:t xml:space="preserve"> está no Glossário Mestre.</w:t>
      </w:r>
    </w:p>
    <w:p>
      <w:pPr/>
      <w:r>
        <w:rPr>
          <w:lang w:val="pt_PT" w:bidi="pt_PT"/>
        </w:rPr>
      </w:r>
      <w:r>
        <w:rPr>
          <w:lang w:val="pt_PT" w:bidi="pt_PT"/>
        </w:rPr>
        <w:t xml:space="preserve">Paulo começa a pregar lá, falando com ousadia. Paulo está persuadindo aqueles que ouvem sobre o reino de Deus. O </w:t>
      </w:r>
      <w:r>
        <w:rPr>
          <w:b/>
          <w:lang w:val="pt_PT" w:bidi="pt_PT"/>
        </w:rPr>
        <w:t>reino de Deus</w:t>
      </w:r>
      <w:r>
        <w:rPr>
          <w:lang w:val="pt_PT" w:bidi="pt_PT"/>
        </w:rPr>
        <w:t xml:space="preserve"> no Novo Testamento também é sobre Deus governando nos corações de suas pessoas em vez de em um lugar físico. Traduza o reino de Deus da mesma maneira que você tem traduzido em passagens anteriores. </w:t>
      </w:r>
      <w:r>
        <w:rPr>
          <w:lang w:val="pt_PT" w:bidi="pt_PT"/>
        </w:rPr>
        <w:t>Reino de Deus</w:t>
      </w:r>
      <w:r>
        <w:rPr>
          <w:lang w:val="pt_PT" w:bidi="pt_PT"/>
        </w:rPr>
        <w:t xml:space="preserve"> está no Glossário Mestre.</w:t>
      </w:r>
    </w:p>
    <w:p>
      <w:pPr/>
      <w:r>
        <w:rPr>
          <w:lang w:val="pt_PT" w:bidi="pt_PT"/>
        </w:rPr>
      </w:r>
      <w:r>
        <w:rPr>
          <w:lang w:val="pt_PT" w:bidi="pt_PT"/>
        </w:rPr>
        <w:t xml:space="preserve">Depois de um tempo, algumas das pessoas que ouviram começaram a endurecer seus corações e se recusaram a ouvir a mensagem de Paulo. Eles não apenas rejeitaram, eles insultaram publicamente o que significa viver seguindo o </w:t>
      </w:r>
      <w:r>
        <w:rPr>
          <w:b/>
          <w:lang w:val="pt_PT" w:bidi="pt_PT"/>
        </w:rPr>
        <w:t>Caminho</w:t>
      </w:r>
      <w:r>
        <w:rPr>
          <w:lang w:val="pt_PT" w:bidi="pt_PT"/>
        </w:rPr>
        <w:t>. Traduzam “Caminho” da mesma maneira que vocês traduziram em passagens anteriores.</w:t>
      </w:r>
    </w:p>
    <w:p>
      <w:pPr/>
      <w:r>
        <w:rPr>
          <w:lang w:val="pt_PT" w:bidi="pt_PT"/>
        </w:rPr>
      </w:r>
      <w:r>
        <w:rPr>
          <w:lang w:val="pt_PT" w:bidi="pt_PT"/>
        </w:rPr>
        <w:t xml:space="preserve">Paulo deixa a sinagoga e leva os </w:t>
      </w:r>
      <w:r>
        <w:rPr>
          <w:b/>
          <w:lang w:val="pt_PT" w:bidi="pt_PT"/>
        </w:rPr>
        <w:t>discípulos</w:t>
      </w:r>
      <w:r>
        <w:rPr>
          <w:lang w:val="pt_PT" w:bidi="pt_PT"/>
        </w:rPr>
        <w:t xml:space="preserve">, ou crentes, com ele. Quando Paulo chega a Éfeso, ele vê alguns discípulos, ou seguidores de Jesus, lá. Traduza discípulo da mesma maneira que vocês traduziram em passagens anteriores. </w:t>
      </w:r>
      <w:r>
        <w:rPr>
          <w:lang w:val="pt_PT" w:bidi="pt_PT"/>
        </w:rPr>
        <w:t>Discípulo</w:t>
      </w:r>
      <w:r>
        <w:rPr>
          <w:lang w:val="pt_PT" w:bidi="pt_PT"/>
        </w:rPr>
        <w:t xml:space="preserve"> está no Glossário Mestre.</w:t>
      </w:r>
    </w:p>
    <w:p>
      <w:pPr/>
      <w:r>
        <w:rPr>
          <w:lang w:val="pt_PT" w:bidi="pt_PT"/>
        </w:rPr>
      </w:r>
      <w:r>
        <w:rPr>
          <w:lang w:val="pt_PT" w:bidi="pt_PT"/>
        </w:rPr>
        <w:t xml:space="preserve">Paulo e os crentes permanecem em Éfeso, mas eles então vão para a </w:t>
      </w:r>
      <w:r>
        <w:rPr>
          <w:b/>
          <w:lang w:val="pt_PT" w:bidi="pt_PT"/>
        </w:rPr>
        <w:t>sala de conferência de Tirano</w:t>
      </w:r>
      <w:r>
        <w:rPr>
          <w:lang w:val="pt_PT" w:bidi="pt_PT"/>
        </w:rPr>
        <w:t xml:space="preserve">, que é uma grande sala onde muitas pessoas teriam se reunido. Pouco se sabe sobre tirano, mas acredita-se que ele possuía a sala de conferência e que ela foi nomeada em homenagem a ele. O tirano provavelmente falou lá também. Paulo pregou lá todos os dias por dois anos. Paulo fez isso para que todos os </w:t>
      </w:r>
      <w:r>
        <w:rPr>
          <w:b/>
          <w:lang w:val="pt_PT" w:bidi="pt_PT"/>
        </w:rPr>
        <w:t>judeus</w:t>
      </w:r>
      <w:r>
        <w:rPr>
          <w:lang w:val="pt_PT" w:bidi="pt_PT"/>
        </w:rPr>
        <w:t xml:space="preserve"> e </w:t>
      </w:r>
      <w:r>
        <w:rPr>
          <w:b/>
          <w:lang w:val="pt_PT" w:bidi="pt_PT"/>
        </w:rPr>
        <w:t>gregos</w:t>
      </w:r>
      <w:r>
        <w:rPr>
          <w:lang w:val="pt_PT" w:bidi="pt_PT"/>
        </w:rPr>
        <w:t xml:space="preserve"> que viviam na Província da Ásia pudessem ouvir a mensagem sobre o Senhor Jesus. Traduzam judeus da mesma maneira que vocês traduziram em passagens anteriores. </w:t>
      </w:r>
      <w:r>
        <w:rPr>
          <w:lang w:val="pt_PT" w:bidi="pt_PT"/>
        </w:rPr>
        <w:t>Judeus</w:t>
      </w:r>
      <w:r>
        <w:rPr>
          <w:lang w:val="pt_PT" w:bidi="pt_PT"/>
        </w:rPr>
        <w:t xml:space="preserve"> está no Glossário Mestre. Traduzam gregos da mesma maneira que vocês traduziram em passagens anteriores. </w:t>
      </w:r>
      <w:r>
        <w:rPr>
          <w:lang w:val="pt_PT" w:bidi="pt_PT"/>
        </w:rPr>
        <w:t>Gregos</w:t>
      </w:r>
      <w:r>
        <w:rPr>
          <w:lang w:val="pt_PT" w:bidi="pt_PT"/>
        </w:rPr>
        <w:t xml:space="preserve"> está no Glossário Mestre. </w:t>
      </w:r>
      <w:r>
        <w:rPr>
          <w:b/>
          <w:lang w:val="pt_PT" w:bidi="pt_PT"/>
        </w:rPr>
        <w:t>Província</w:t>
      </w:r>
      <w:r>
        <w:rPr>
          <w:lang w:val="pt_PT" w:bidi="pt_PT"/>
        </w:rPr>
        <w:t xml:space="preserve"> significa uma área dentro de um país, nesse caso, o país sendo a Ásia. Paulo queria que um grande número de pessoas tivesse a chance de ouvir a Palavra, ou mensagem sobre o </w:t>
      </w:r>
      <w:r>
        <w:rPr>
          <w:b/>
          <w:lang w:val="pt_PT" w:bidi="pt_PT"/>
        </w:rPr>
        <w:t>Senhor</w:t>
      </w:r>
      <w:r>
        <w:rPr>
          <w:lang w:val="pt_PT" w:bidi="pt_PT"/>
        </w:rPr>
        <w:t xml:space="preserve">, ou mestre. Traduza Senhor da mesma maneira que você traduziu antes, e lembre-se de que </w:t>
      </w:r>
      <w:r>
        <w:rPr>
          <w:lang w:val="pt_PT" w:bidi="pt_PT"/>
        </w:rPr>
        <w:t>Senhor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19:11–20</w:t>
      </w:r>
      <w:r>
        <w:rPr>
          <w:lang w:val="pt_PT" w:bidi="pt_PT"/>
        </w:rPr>
      </w:r>
    </w:p>
    <w:p>
      <w:pPr>
        <w:pStyle w:val="Heading3"/>
      </w:pPr>
      <w:r>
        <w:rPr>
          <w:lang w:val="pt_PT" w:bidi="pt_PT"/>
        </w:rPr>
        <w:t>Ouvir e Sentir</w:t>
      </w:r>
    </w:p>
    <w:p>
      <w:pPr/>
      <w:r>
        <w:rPr>
          <w:lang w:val="pt_PT" w:bidi="pt_PT"/>
        </w:rPr>
      </w:r>
      <w:r>
        <w:rPr>
          <w:lang w:val="pt_PT" w:bidi="pt_PT"/>
        </w:rPr>
        <w:t>Ouçam Atos 19.11–20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Nessa narrativa, vemos a autoridade e poder de Jesus no trabalho por meio de Paulo. Paulo sabe que Jesus tem poder para curar as pessoas, e ele "clama em nome de Jesus" para trazer cura às pessoas e libertá-las dos espíritos malignos. Vocês se lembram anteriormente nesse livro de Atos, Simão, o feiticeiro? Embora ele estivesse realizando milagres, eles não eram de Deus e ele queria ser capaz de comprar esse dom de Deus. Simão não entendia que era o poder de Deus na obra. Os milagres que Paulo está realizando são de Deus, e Deus está usando Paulo para realizá-los. Paulo está realizando milagres por Deus para que as pessoas saibam e vejam Deus trabalhando.</w:t>
      </w:r>
    </w:p>
    <w:p>
      <w:pPr/>
      <w:r>
        <w:rPr>
          <w:lang w:val="pt_PT" w:bidi="pt_PT"/>
        </w:rPr>
      </w:r>
      <w:r>
        <w:rPr>
          <w:lang w:val="pt_PT" w:bidi="pt_PT"/>
        </w:rPr>
        <w:t>Lenços e aventais provavelmente foram usados por Paulo em seu trabalho. O lenço teria sido um "pano de suor" que era usado em sua cabeça, e o avental teria sido um avental que ele usou enquanto trabalhava. Teria sido um tecido que teria entrado em contato com a pele de Paulo. Enquanto Deus estava realizando esses milagres por meio de Paulo, quando ele estava suando, com o suor transferindo de sua pele para o avental e trapo de suor que ele havia usado, esses itens então carregavam o mesmo poder de Deus. Quando Paulo removia seu avental e pano de suor, alguém levava esses itens e os levava para os doentes e aqueles que tinham espíritos malignos neles ou haviam sido possuídos por demônios.</w:t>
      </w:r>
    </w:p>
    <w:p>
      <w:pPr/>
      <w:r>
        <w:rPr>
          <w:lang w:val="pt_PT" w:bidi="pt_PT"/>
        </w:rPr>
      </w:r>
      <w:r>
        <w:rPr>
          <w:lang w:val="pt_PT" w:bidi="pt_PT"/>
        </w:rPr>
        <w:t xml:space="preserve">Pare aqui e mostre à equipe de tradução uma imagem de </w:t>
      </w:r>
      <w:r>
        <w:rPr>
          <w:b/>
          <w:lang w:val="pt_PT" w:bidi="pt_PT"/>
        </w:rPr>
        <w:t>um pano de suor</w:t>
      </w:r>
      <w:r>
        <w:rPr>
          <w:lang w:val="pt_PT" w:bidi="pt_PT"/>
        </w:rPr>
        <w:t xml:space="preserve"> e um </w:t>
      </w:r>
      <w:r>
        <w:rPr>
          <w:lang w:val="pt_PT" w:bidi="pt_PT"/>
        </w:rPr>
        <w:t>avental de trabalhador</w:t>
      </w:r>
      <w:r>
        <w:rPr>
          <w:lang w:val="pt_PT" w:bidi="pt_PT"/>
        </w:rPr>
        <w:t>.</w:t>
      </w:r>
    </w:p>
    <w:p>
      <w:pPr/>
      <w:r>
        <w:rPr>
          <w:lang w:val="pt_PT" w:bidi="pt_PT"/>
        </w:rPr>
      </w:r>
      <w:r>
        <w:rPr>
          <w:lang w:val="pt_PT" w:bidi="pt_PT"/>
        </w:rPr>
        <w:t>Quando o trapo ou avental tocasse a pessoa que estava doente, ela seria curada. E se o pano ou avental tocasse uma pessoa que tinha espíritos malignos dentro dele, os espíritos malignos saíam dessa pessoa.</w:t>
      </w:r>
    </w:p>
    <w:p>
      <w:pPr/>
      <w:r>
        <w:rPr>
          <w:lang w:val="pt_PT" w:bidi="pt_PT"/>
        </w:rPr>
      </w:r>
      <w:r>
        <w:rPr>
          <w:lang w:val="pt_PT" w:bidi="pt_PT"/>
        </w:rPr>
        <w:t>Lucas agora conta de certos judeus que estavam atuando como exorcistas, ou pessoas que removem espíritos malignos das pessoas. Eles "expulsaram espíritos malignos, invocando o nome do Senhor Jesus sobre aqueles que estavam possuídos por demônios". "Expulsar" significa remover esses espíritos malignos da pessoa que os tem. Esses judeus pensavam que o nome de Jesus era algum tipo de fórmula mágica pela qual eles poderiam expulsar espíritos malignos, potencialmente como uma maneira de fazer dinheiro por si mesmos. No mundo antigo, os judeus acreditavam e praticavam magia. Eles aprenderiam suas artes mágicas de livros ou pergaminhos contendo feitiços e encantamentos.</w:t>
      </w:r>
    </w:p>
    <w:p>
      <w:pPr/>
      <w:r>
        <w:rPr>
          <w:lang w:val="pt_PT" w:bidi="pt_PT"/>
        </w:rPr>
      </w:r>
      <w:r>
        <w:rPr>
          <w:lang w:val="pt_PT" w:bidi="pt_PT"/>
        </w:rPr>
        <w:t xml:space="preserve">Pare aqui e mostre à equipe de tradução uma imagem de um </w:t>
      </w:r>
      <w:r>
        <w:rPr>
          <w:lang w:val="pt_PT" w:bidi="pt_PT"/>
        </w:rPr>
        <w:t>livro de feitiços antigo</w:t>
      </w:r>
      <w:r>
        <w:rPr>
          <w:lang w:val="pt_PT" w:bidi="pt_PT"/>
        </w:rPr>
        <w:t xml:space="preserve"> ou </w:t>
      </w:r>
      <w:r>
        <w:rPr>
          <w:lang w:val="pt_PT" w:bidi="pt_PT"/>
        </w:rPr>
        <w:t>pergaminhos enrolados</w:t>
      </w:r>
      <w:r>
        <w:rPr>
          <w:lang w:val="pt_PT" w:bidi="pt_PT"/>
        </w:rPr>
        <w:t>.</w:t>
      </w:r>
    </w:p>
    <w:p>
      <w:pPr/>
      <w:r>
        <w:rPr>
          <w:lang w:val="pt_PT" w:bidi="pt_PT"/>
        </w:rPr>
      </w:r>
      <w:r>
        <w:rPr>
          <w:lang w:val="pt_PT" w:bidi="pt_PT"/>
        </w:rPr>
        <w:t>Isso enfatizaria o uso do nome do Senhor Jesus apenas como uma ferramenta mágica, como se eles estivessem tentando lançar um feitiço, para tentar e fazer espíritos malignos saírem das pessoas. Eles diriam: "Em nome do Jesus que Paulo prega, ordeno que vocês saiam", O que significa sair da pessoa na qual o espírito maligno está.</w:t>
      </w:r>
    </w:p>
    <w:p>
      <w:pPr/>
      <w:r>
        <w:rPr>
          <w:lang w:val="pt_PT" w:bidi="pt_PT"/>
        </w:rPr>
      </w:r>
      <w:r>
        <w:rPr>
          <w:lang w:val="pt_PT" w:bidi="pt_PT"/>
        </w:rPr>
        <w:t>Parem aqui e discutam como uma equipe de tradução: Como as pessoas tratam aqueles que têm espíritos malignos em sua cultura? Como você pode dizer que alguém está sendo controlado por um espírito maligno?</w:t>
      </w:r>
    </w:p>
    <w:p>
      <w:pPr/>
      <w:r>
        <w:rPr>
          <w:lang w:val="pt_PT" w:bidi="pt_PT"/>
        </w:rPr>
      </w:r>
      <w:r>
        <w:rPr>
          <w:lang w:val="pt_PT" w:bidi="pt_PT"/>
        </w:rPr>
        <w:t>Os "Sete Filhos de Sceva" estavam fazendo exatamente isso: eles estavam ordenando que espíritos malignos saíssem das pessoas. Sceva é o nome de uma figura parecida com um pai de um grupo de sete pessoas que praticavam magia. Sceva teria sido o líder do grupo.</w:t>
      </w:r>
    </w:p>
    <w:p>
      <w:pPr/>
      <w:r>
        <w:rPr>
          <w:lang w:val="pt_PT" w:bidi="pt_PT"/>
        </w:rPr>
      </w:r>
      <w:r>
        <w:rPr>
          <w:lang w:val="pt_PT" w:bidi="pt_PT"/>
        </w:rPr>
        <w:t>Sceva também é descrito como um "sumo sacerdote judeu", embora ele possa ser apenas um membro das famílias sacerdotais seniores. "Sceva" provavelmente é um título que ele pode ter se dado para elevar ou aumentar seu status. Os "Filhos do sumo sacerdote Sceva" soam impressionante e as pessoas podem ter respeitado mais.</w:t>
      </w:r>
    </w:p>
    <w:p>
      <w:pPr/>
      <w:r>
        <w:rPr>
          <w:lang w:val="pt_PT" w:bidi="pt_PT"/>
        </w:rPr>
      </w:r>
      <w:r>
        <w:rPr>
          <w:lang w:val="pt_PT" w:bidi="pt_PT"/>
        </w:rPr>
        <w:t>Um dia, Sceva e seus homens estavam ordenando que os espíritos malignos saíssem de um homem possuído por demônios. Eles não esperavam uma resposta, mas o homem possuído por demônio disse: "Sei sobre Jesus, e sei sobre Paulo. Mas quem vocês são?”. O homem possuído por demônios, enquanto ele vivia em Éfeso, teria ouvido sobre Paulo e sua pregação sobre Jesus então teria sabido quem eles eram. Então o homem possuído por demônio "pulou sobre eles e dominou todos", batendo tão duro e rasgando suas roupas "que eles correram para fora da casa nus e sangrando".</w:t>
      </w:r>
    </w:p>
    <w:p>
      <w:pPr/>
      <w:r>
        <w:rPr>
          <w:lang w:val="pt_PT" w:bidi="pt_PT"/>
        </w:rPr>
      </w:r>
      <w:r>
        <w:rPr>
          <w:lang w:val="pt_PT" w:bidi="pt_PT"/>
        </w:rPr>
        <w:t>Quando os judeus e gregos, ou não judeus, que viviam em Éfeso ouviram sobre como os filhos de Sceva haviam sido derrotados, eles tiveram medo e as pessoas honraram o nome do Senhor Jesus ainda mais. As pessoas louvaram Jesus e o chamaram de Seu Senhor, ou mestre.</w:t>
      </w:r>
    </w:p>
    <w:p>
      <w:pPr/>
      <w:r>
        <w:rPr>
          <w:lang w:val="pt_PT" w:bidi="pt_PT"/>
        </w:rPr>
      </w:r>
      <w:r>
        <w:rPr>
          <w:lang w:val="pt_PT" w:bidi="pt_PT"/>
        </w:rPr>
        <w:t>"Muitos daqueles que creram em Jesus agora vieram e confessaram abertamente o que eles haviam feito". Eles publicamente, o que significa na frente de todos, confessaram seus pecados, ações malignas e feitiços mágicos que eles haviam realizado. "Um número que havia praticado feitiçaria, ou magia, trouxe seus pergaminhos juntos e os queimou publicamente". Esses livros mágicos e pergaminhos contendo feitiços, encantamentos e como realizá-los, foram todos reunidos em uma pilha e foram queimados na frente de todos. Quando eles calcularam o valor dos pergaminhos, o total chegou a cinquenta mil dracmas. Uma dracma era uma moeda de prata altamente valiosa, com cada moeda que vale cerca de o salário de um dia naquele tempo. Hoje isso valeria vários milhões de reais brasileiros. Essa é uma grande quantidade de dinheiro, então eles devem ter queimado uma grande quantidade de pergaminhos e livros.</w:t>
      </w:r>
    </w:p>
    <w:p>
      <w:pPr/>
      <w:r>
        <w:rPr>
          <w:lang w:val="pt_PT" w:bidi="pt_PT"/>
        </w:rPr>
      </w:r>
      <w:r>
        <w:rPr>
          <w:lang w:val="pt_PT" w:bidi="pt_PT"/>
        </w:rPr>
        <w:t xml:space="preserve">Pare aqui e mostre à equipe de tradução uma imagem de uma </w:t>
      </w:r>
      <w:r>
        <w:rPr>
          <w:lang w:val="pt_PT" w:bidi="pt_PT"/>
        </w:rPr>
        <w:t>dracma grega</w:t>
      </w:r>
      <w:r>
        <w:rPr>
          <w:lang w:val="pt_PT" w:bidi="pt_PT"/>
        </w:rPr>
        <w:t>.</w:t>
      </w:r>
    </w:p>
    <w:p>
      <w:pPr/>
      <w:r>
        <w:rPr>
          <w:lang w:val="pt_PT" w:bidi="pt_PT"/>
        </w:rPr>
      </w:r>
      <w:r>
        <w:rPr>
          <w:lang w:val="pt_PT" w:bidi="pt_PT"/>
        </w:rPr>
        <w:t>Não sabemos exatamente o quão grandes as moedas teriam sido, mas elas teriam sido valiosas.</w:t>
      </w:r>
    </w:p>
    <w:p>
      <w:pPr/>
      <w:r>
        <w:rPr>
          <w:lang w:val="pt_PT" w:bidi="pt_PT"/>
        </w:rPr>
      </w:r>
      <w:r>
        <w:rPr>
          <w:lang w:val="pt_PT" w:bidi="pt_PT"/>
        </w:rPr>
        <w:t>Por causa disso, muitas pessoas ouviram a mensagem sobre Jesus e isso foi muito poderoso para elas.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é composta por 5 cenas.</w:t>
      </w:r>
    </w:p>
    <w:p>
      <w:pPr/>
      <w:r>
        <w:rPr>
          <w:lang w:val="pt_PT" w:bidi="pt_PT"/>
        </w:rPr>
      </w:r>
      <w:r>
        <w:rPr>
          <w:b/>
          <w:lang w:val="pt_PT" w:bidi="pt_PT"/>
        </w:rPr>
        <w:t>Primeira cena:</w:t>
      </w:r>
      <w:r>
        <w:rPr>
          <w:lang w:val="pt_PT" w:bidi="pt_PT"/>
        </w:rPr>
        <w:t xml:space="preserve"> Paulo está curando as pessoas, com poder de Deus. As pessoas são até mesmo curadas pelo simples contato das roupas de Paulo com a pele daqueles que estão doentes ou que têm espíritos malignos neles.</w:t>
      </w:r>
    </w:p>
    <w:p>
      <w:pPr/>
      <w:r>
        <w:rPr>
          <w:lang w:val="pt_PT" w:bidi="pt_PT"/>
        </w:rPr>
      </w:r>
      <w:r>
        <w:rPr>
          <w:b/>
          <w:lang w:val="pt_PT" w:bidi="pt_PT"/>
        </w:rPr>
        <w:t>Segunda cena:</w:t>
      </w:r>
      <w:r>
        <w:rPr>
          <w:lang w:val="pt_PT" w:bidi="pt_PT"/>
        </w:rPr>
        <w:t xml:space="preserve"> Alguns judeus ordenaram que os espíritos malignos deixassem as pessoas invocando o nome do Senhor Jesus sobre elas.</w:t>
      </w:r>
    </w:p>
    <w:p>
      <w:pPr/>
      <w:r>
        <w:rPr>
          <w:lang w:val="pt_PT" w:bidi="pt_PT"/>
        </w:rPr>
      </w:r>
      <w:r>
        <w:rPr>
          <w:b/>
          <w:lang w:val="pt_PT" w:bidi="pt_PT"/>
        </w:rPr>
        <w:t>Terceira cena:</w:t>
      </w:r>
      <w:r>
        <w:rPr>
          <w:lang w:val="pt_PT" w:bidi="pt_PT"/>
        </w:rPr>
        <w:t xml:space="preserve"> Os Sete Filhos de Ceva eram alguns dos judeus e ordenaram que espíritos malignos fossem embora das pessoas. “Um dia, o espírito maligno respondeu a eles: “Conheço Jesus, e sei sobre Paulo, mas quem são vocês?” Então o homem que tinha o espírito maligno nele pulou sobre eles e superou a todos, batendo neles tão violentamente que os deixaram nus e sangrando”.</w:t>
      </w:r>
    </w:p>
    <w:p>
      <w:pPr/>
      <w:r>
        <w:rPr>
          <w:lang w:val="pt_PT" w:bidi="pt_PT"/>
        </w:rPr>
      </w:r>
      <w:r>
        <w:rPr>
          <w:b/>
          <w:lang w:val="pt_PT" w:bidi="pt_PT"/>
        </w:rPr>
        <w:t>Quarta cena:</w:t>
      </w:r>
      <w:r>
        <w:rPr>
          <w:lang w:val="pt_PT" w:bidi="pt_PT"/>
        </w:rPr>
        <w:t xml:space="preserve"> Quando os judeus e gregos descobrem o que aconteceu com Ceva e os 7 homens, todos eles têm muito medo e as pessoas honraram o nome do Senhor Jesus ainda mais.</w:t>
      </w:r>
    </w:p>
    <w:p>
      <w:pPr/>
      <w:r>
        <w:rPr>
          <w:lang w:val="pt_PT" w:bidi="pt_PT"/>
        </w:rPr>
      </w:r>
      <w:r>
        <w:rPr>
          <w:b/>
          <w:lang w:val="pt_PT" w:bidi="pt_PT"/>
        </w:rPr>
        <w:t>Quinta cena:</w:t>
      </w:r>
      <w:r>
        <w:rPr>
          <w:lang w:val="pt_PT" w:bidi="pt_PT"/>
        </w:rPr>
        <w:t xml:space="preserve"> Muitos daqueles que creram agora vieram para confessar seus pecados, ações malignas e práticas de magia. Muitos deles que haviam praticado feitiçaria até mesmo trouxeram seus rolos, livros de feitiços e livros de mágica e os colocaram em uma pilha para ser queimados na frente de todos. O valor do que foi queimado era cinquenta mil moedas valiosas. Por causa desses eventos poderosos, mais e mais pessoas continuaram ouvindo sobre a mensagem acerca do Senhor.</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 usando um lenço em sua cabeça e um avental ou tecido</w:t>
      </w:r>
    </w:p>
    <w:p>
      <w:pPr>
        <w:pStyle w:val="ListBullet"/>
        <w:spacing w:line="240" w:lineRule="auto"/>
        <w:ind w:left="720"/>
      </w:pPr>
      <w:r>
        <w:rPr>
          <w:lang w:val="pt_PT" w:bidi="pt_PT"/>
        </w:rPr>
      </w:r>
      <w:r>
        <w:rPr>
          <w:lang w:val="pt_PT" w:bidi="pt_PT"/>
        </w:rPr>
        <w:t>Uma pessoa que pegará o lenço quando o ator que interpreta Paulo o tirar</w:t>
      </w:r>
    </w:p>
    <w:p>
      <w:pPr>
        <w:pStyle w:val="ListBullet"/>
        <w:spacing w:line="240" w:lineRule="auto"/>
        <w:ind w:left="720"/>
      </w:pPr>
      <w:r>
        <w:rPr>
          <w:lang w:val="pt_PT" w:bidi="pt_PT"/>
        </w:rPr>
      </w:r>
      <w:r>
        <w:rPr>
          <w:lang w:val="pt_PT" w:bidi="pt_PT"/>
        </w:rPr>
        <w:t>Uma pessoa que pegará o avental quando o ator que interpreta Paulo o tirar</w:t>
      </w:r>
    </w:p>
    <w:p>
      <w:pPr>
        <w:pStyle w:val="ListBullet"/>
        <w:spacing w:line="240" w:lineRule="auto"/>
        <w:ind w:left="720"/>
      </w:pPr>
      <w:r>
        <w:rPr>
          <w:lang w:val="pt_PT" w:bidi="pt_PT"/>
        </w:rPr>
      </w:r>
      <w:r>
        <w:rPr>
          <w:lang w:val="pt_PT" w:bidi="pt_PT"/>
        </w:rPr>
        <w:t>Pelo menos 2 pessoas doentes, que são mais tarde curadas</w:t>
      </w:r>
    </w:p>
    <w:p>
      <w:pPr>
        <w:pStyle w:val="ListBullet"/>
        <w:spacing w:line="240" w:lineRule="auto"/>
        <w:ind w:left="720"/>
      </w:pPr>
      <w:r>
        <w:rPr>
          <w:lang w:val="pt_PT" w:bidi="pt_PT"/>
        </w:rPr>
      </w:r>
      <w:r>
        <w:rPr>
          <w:lang w:val="pt_PT" w:bidi="pt_PT"/>
        </w:rPr>
        <w:t>Pelo menos 2 pessoas que têm espíritos malignos neles, que são mais tarde curadas</w:t>
      </w:r>
    </w:p>
    <w:p>
      <w:pPr>
        <w:pStyle w:val="ListBullet"/>
        <w:spacing w:line="240" w:lineRule="auto"/>
        <w:ind w:left="720"/>
      </w:pPr>
      <w:r>
        <w:rPr>
          <w:lang w:val="pt_PT" w:bidi="pt_PT"/>
        </w:rPr>
      </w:r>
      <w:r>
        <w:rPr>
          <w:lang w:val="pt_PT" w:bidi="pt_PT"/>
        </w:rPr>
        <w:t>Ceva o sacerdote</w:t>
      </w:r>
    </w:p>
    <w:p>
      <w:pPr>
        <w:pStyle w:val="ListBullet"/>
        <w:spacing w:line="240" w:lineRule="auto"/>
        <w:ind w:left="720"/>
      </w:pPr>
      <w:r>
        <w:rPr>
          <w:lang w:val="pt_PT" w:bidi="pt_PT"/>
        </w:rPr>
      </w:r>
      <w:r>
        <w:rPr>
          <w:lang w:val="pt_PT" w:bidi="pt_PT"/>
        </w:rPr>
        <w:t>O grupo de 7 pessoas com Ceva</w:t>
      </w:r>
    </w:p>
    <w:p>
      <w:pPr>
        <w:pStyle w:val="ListBullet"/>
        <w:spacing w:line="240" w:lineRule="auto"/>
        <w:ind w:left="720"/>
      </w:pPr>
      <w:r>
        <w:rPr>
          <w:lang w:val="pt_PT" w:bidi="pt_PT"/>
        </w:rPr>
      </w:r>
      <w:r>
        <w:rPr>
          <w:lang w:val="pt_PT" w:bidi="pt_PT"/>
        </w:rPr>
        <w:t>Um homem possuído por um demônio</w:t>
      </w:r>
    </w:p>
    <w:p>
      <w:pPr>
        <w:pStyle w:val="ListBullet"/>
        <w:spacing w:line="240" w:lineRule="auto"/>
        <w:ind w:left="720"/>
      </w:pPr>
      <w:r>
        <w:rPr>
          <w:lang w:val="pt_PT" w:bidi="pt_PT"/>
        </w:rPr>
      </w:r>
      <w:r>
        <w:rPr>
          <w:lang w:val="pt_PT" w:bidi="pt_PT"/>
        </w:rPr>
        <w:t>Um grupo de pessoas para representar os judeus e gregos sendo temerosos</w:t>
      </w:r>
    </w:p>
    <w:p>
      <w:pPr>
        <w:pStyle w:val="ListBullet"/>
        <w:spacing w:line="240" w:lineRule="auto"/>
        <w:ind w:left="720"/>
      </w:pPr>
      <w:r>
        <w:rPr>
          <w:lang w:val="pt_PT" w:bidi="pt_PT"/>
        </w:rPr>
      </w:r>
      <w:r>
        <w:rPr>
          <w:lang w:val="pt_PT" w:bidi="pt_PT"/>
        </w:rPr>
        <w:t>Um grupo de crentes vieram para confessar o que eles haviam feito</w:t>
      </w:r>
    </w:p>
    <w:p>
      <w:pPr>
        <w:pStyle w:val="ListBullet"/>
        <w:spacing w:line="240" w:lineRule="auto"/>
        <w:ind w:left="720"/>
      </w:pPr>
      <w:r>
        <w:rPr>
          <w:lang w:val="pt_PT" w:bidi="pt_PT"/>
        </w:rPr>
      </w:r>
      <w:r>
        <w:rPr>
          <w:lang w:val="pt_PT" w:bidi="pt_PT"/>
        </w:rPr>
        <w:t>Um grupo de pessoas colocando pergaminhos e livros em uma pilha para serem queimados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Para ajudar vocês a encenar a história, seria útil ter os seguintes itens.</w:t>
      </w:r>
    </w:p>
    <w:p>
      <w:pPr>
        <w:pStyle w:val="ListBullet"/>
        <w:spacing w:line="240" w:lineRule="auto"/>
        <w:ind w:left="720"/>
      </w:pPr>
      <w:r>
        <w:rPr>
          <w:lang w:val="pt_PT" w:bidi="pt_PT"/>
        </w:rPr>
      </w:r>
      <w:r>
        <w:rPr>
          <w:lang w:val="pt_PT" w:bidi="pt_PT"/>
        </w:rPr>
        <w:t>Um pedaço de tecido para representar o lenço, ou bandana</w:t>
      </w:r>
    </w:p>
    <w:p>
      <w:pPr>
        <w:pStyle w:val="ListBullet"/>
        <w:spacing w:line="240" w:lineRule="auto"/>
        <w:ind w:left="720"/>
      </w:pPr>
      <w:r>
        <w:rPr>
          <w:lang w:val="pt_PT" w:bidi="pt_PT"/>
        </w:rPr>
      </w:r>
      <w:r>
        <w:rPr>
          <w:lang w:val="pt_PT" w:bidi="pt_PT"/>
        </w:rPr>
        <w:t>Algum tecido ou uma jaqueta para representar um avental</w:t>
      </w:r>
    </w:p>
    <w:p>
      <w:pPr>
        <w:pStyle w:val="ListBullet"/>
        <w:spacing w:line="240" w:lineRule="auto"/>
        <w:ind w:left="720"/>
      </w:pPr>
      <w:r>
        <w:rPr>
          <w:lang w:val="pt_PT" w:bidi="pt_PT"/>
        </w:rPr>
      </w:r>
      <w:r>
        <w:rPr>
          <w:lang w:val="pt_PT" w:bidi="pt_PT"/>
        </w:rPr>
        <w:t>Um xale ou cobertor, para representar os espíritos malignos</w:t>
      </w:r>
    </w:p>
    <w:p>
      <w:pPr>
        <w:pStyle w:val="ListBullet"/>
        <w:spacing w:line="240" w:lineRule="auto"/>
        <w:ind w:left="720"/>
      </w:pPr>
      <w:r>
        <w:rPr>
          <w:lang w:val="pt_PT" w:bidi="pt_PT"/>
        </w:rPr>
      </w:r>
      <w:r>
        <w:rPr>
          <w:lang w:val="pt_PT" w:bidi="pt_PT"/>
        </w:rPr>
        <w:t>Folhas de papel ou tecido enroladas, para representar os rolos, e livros</w:t>
      </w:r>
    </w:p>
    <w:p>
      <w:pPr/>
      <w:r>
        <w:rPr>
          <w:lang w:val="pt_PT" w:bidi="pt_PT"/>
        </w:rPr>
      </w:r>
      <w:r>
        <w:rPr>
          <w:lang w:val="pt_PT" w:bidi="pt_PT"/>
        </w:rPr>
        <w:t>Dependendo de quantas pessoas vocês tiverem em seu grupo, vocês podem distribuir partes para pessoas individuais ou algumas pessoas que possam interpretar múltiplas partes.</w:t>
      </w:r>
    </w:p>
    <w:p>
      <w:pPr/>
      <w:r>
        <w:rPr>
          <w:lang w:val="pt_PT" w:bidi="pt_PT"/>
        </w:rPr>
      </w:r>
      <w:r>
        <w:rPr>
          <w:lang w:val="pt_PT" w:bidi="pt_PT"/>
        </w:rPr>
        <w:t>Nessa narrativa, Paulo ainda está em Éfeso. Não há indicação da hora do dia, mas os eventos provavelmente aconteceram durante o dia, pois teria sido mais fácil caminhar e ver as pessoas que precisavam de cura. Vemos a autoridade e poder de Jesus no trabalho através de Paulo.</w:t>
      </w:r>
    </w:p>
    <w:p>
      <w:pPr/>
      <w:r>
        <w:rPr>
          <w:lang w:val="pt_PT" w:bidi="pt_PT"/>
        </w:rPr>
      </w:r>
      <w:r>
        <w:rPr>
          <w:lang w:val="pt_PT" w:bidi="pt_PT"/>
        </w:rPr>
        <w:t>Essa história começa durante esses 2 anos que Paulo esteve na sala de conferência em Éfeso. Paulo também estava trabalhando como um fabricante de tendas durante esse tempo, e ele usava aventais e lenços. As pessoas os levaram e os colocaram em pessoas doentes e aqueles que estavam possuídos por demônios, e elas foram curadas.</w:t>
      </w:r>
    </w:p>
    <w:p>
      <w:pPr/>
      <w:r>
        <w:rPr>
          <w:lang w:val="pt_PT" w:bidi="pt_PT"/>
        </w:rPr>
      </w:r>
      <w:r>
        <w:rPr>
          <w:lang w:val="pt_PT" w:bidi="pt_PT"/>
        </w:rPr>
        <w:t>Durante esse período de tempo, os grupos judeus também estavam expulsando espíritos malignos. Enquanto eles ouviram sobre Jesus e como Paulo estava usando o nome de Jesus, ou poder, para curar as pessoas, eles também tentaram.</w:t>
      </w:r>
    </w:p>
    <w:p>
      <w:pPr/>
      <w:r>
        <w:rPr>
          <w:lang w:val="pt_PT" w:bidi="pt_PT"/>
        </w:rPr>
      </w:r>
      <w:r>
        <w:rPr>
          <w:lang w:val="pt_PT" w:bidi="pt_PT"/>
        </w:rPr>
        <w:t>Um desses grupos em Éfeso tentou usar o nome de Jesus, mas não funcionou. É importante lembrar o quão poderosos os espíritos malignos eram quando eles pularam nos sete filhos de Ceva. Os filhos fugiram porque eles estavam nus e muito feridos.</w:t>
      </w:r>
    </w:p>
    <w:p>
      <w:pPr/>
      <w:r>
        <w:rPr>
          <w:lang w:val="pt_PT" w:bidi="pt_PT"/>
        </w:rPr>
      </w:r>
      <w:r>
        <w:rPr>
          <w:lang w:val="pt_PT" w:bidi="pt_PT"/>
        </w:rPr>
        <w:t>As pessoas em todos os lugares ouviram sobre isso — judeus e não judeus. Alguns já eram crentes em Jesus, e alguns se tornaram crentes quando eles ouviram o quão poderoso Jesus era.</w:t>
      </w:r>
    </w:p>
    <w:p>
      <w:pPr/>
      <w:r>
        <w:rPr>
          <w:lang w:val="pt_PT" w:bidi="pt_PT"/>
        </w:rPr>
      </w:r>
      <w:r>
        <w:rPr>
          <w:lang w:val="pt_PT" w:bidi="pt_PT"/>
        </w:rPr>
        <w:t>Muitas dessas pessoas haviam praticado magia. Depois que isso aconteceu, eles trouxeram seus livros todos juntos no lugar público e os queimaram.</w:t>
      </w:r>
    </w:p>
    <w:p>
      <w:pPr/>
      <w:r>
        <w:rPr>
          <w:lang w:val="pt_PT" w:bidi="pt_PT"/>
        </w:rPr>
      </w:r>
      <w:r>
        <w:rPr>
          <w:lang w:val="pt_PT" w:bidi="pt_PT"/>
        </w:rPr>
        <w:t>Então, ainda mais pessoas ouviram sobre o quão poderoso Jesus era.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é composta por 5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 usando um pano de suor em sua cabeça e um avental ou tecido</w:t>
      </w:r>
    </w:p>
    <w:p>
      <w:pPr>
        <w:pStyle w:val="ListBullet"/>
        <w:spacing w:line="240" w:lineRule="auto"/>
        <w:ind w:left="720"/>
      </w:pPr>
      <w:r>
        <w:rPr>
          <w:lang w:val="pt_PT" w:bidi="pt_PT"/>
        </w:rPr>
      </w:r>
      <w:r>
        <w:rPr>
          <w:lang w:val="pt_PT" w:bidi="pt_PT"/>
        </w:rPr>
        <w:t>Uma pessoa que pegará o pano quando o ator que interpreta Paulo o tirar</w:t>
      </w:r>
    </w:p>
    <w:p>
      <w:pPr>
        <w:pStyle w:val="ListBullet"/>
        <w:spacing w:line="240" w:lineRule="auto"/>
        <w:ind w:left="720"/>
      </w:pPr>
      <w:r>
        <w:rPr>
          <w:lang w:val="pt_PT" w:bidi="pt_PT"/>
        </w:rPr>
      </w:r>
      <w:r>
        <w:rPr>
          <w:lang w:val="pt_PT" w:bidi="pt_PT"/>
        </w:rPr>
        <w:t>Uma pessoa que pegará o avental quando o ator que interpreta Paulo o tirar</w:t>
      </w:r>
    </w:p>
    <w:p>
      <w:pPr>
        <w:pStyle w:val="ListBullet"/>
        <w:spacing w:line="240" w:lineRule="auto"/>
        <w:ind w:left="720"/>
      </w:pPr>
      <w:r>
        <w:rPr>
          <w:lang w:val="pt_PT" w:bidi="pt_PT"/>
        </w:rPr>
      </w:r>
      <w:r>
        <w:rPr>
          <w:lang w:val="pt_PT" w:bidi="pt_PT"/>
        </w:rPr>
        <w:t>Pelo menos 2 pessoas doentes, que são mais tarde curadas</w:t>
      </w:r>
    </w:p>
    <w:p>
      <w:pPr>
        <w:pStyle w:val="ListBullet"/>
        <w:spacing w:line="240" w:lineRule="auto"/>
        <w:ind w:left="720"/>
      </w:pPr>
      <w:r>
        <w:rPr>
          <w:lang w:val="pt_PT" w:bidi="pt_PT"/>
        </w:rPr>
      </w:r>
      <w:r>
        <w:rPr>
          <w:lang w:val="pt_PT" w:bidi="pt_PT"/>
        </w:rPr>
        <w:t>Pelo menos 2 pessoas que têm espíritos malignos neles, que são mais tarde curadas</w:t>
      </w:r>
    </w:p>
    <w:p>
      <w:pPr>
        <w:pStyle w:val="ListBullet"/>
        <w:spacing w:line="240" w:lineRule="auto"/>
        <w:ind w:left="720"/>
      </w:pPr>
      <w:r>
        <w:rPr>
          <w:lang w:val="pt_PT" w:bidi="pt_PT"/>
        </w:rPr>
      </w:r>
      <w:r>
        <w:rPr>
          <w:lang w:val="pt_PT" w:bidi="pt_PT"/>
        </w:rPr>
        <w:t>Ceva o sacerdote</w:t>
      </w:r>
    </w:p>
    <w:p>
      <w:pPr>
        <w:pStyle w:val="ListBullet"/>
        <w:spacing w:line="240" w:lineRule="auto"/>
        <w:ind w:left="720"/>
      </w:pPr>
      <w:r>
        <w:rPr>
          <w:lang w:val="pt_PT" w:bidi="pt_PT"/>
        </w:rPr>
      </w:r>
      <w:r>
        <w:rPr>
          <w:lang w:val="pt_PT" w:bidi="pt_PT"/>
        </w:rPr>
        <w:t>O grupo de 7 pessoas com Ceva</w:t>
      </w:r>
    </w:p>
    <w:p>
      <w:pPr>
        <w:pStyle w:val="ListBullet"/>
        <w:spacing w:line="240" w:lineRule="auto"/>
        <w:ind w:left="720"/>
      </w:pPr>
      <w:r>
        <w:rPr>
          <w:lang w:val="pt_PT" w:bidi="pt_PT"/>
        </w:rPr>
      </w:r>
      <w:r>
        <w:rPr>
          <w:lang w:val="pt_PT" w:bidi="pt_PT"/>
        </w:rPr>
        <w:t>Um homem possuído por um demônio</w:t>
      </w:r>
    </w:p>
    <w:p>
      <w:pPr>
        <w:pStyle w:val="ListBullet"/>
        <w:spacing w:line="240" w:lineRule="auto"/>
        <w:ind w:left="720"/>
      </w:pPr>
      <w:r>
        <w:rPr>
          <w:lang w:val="pt_PT" w:bidi="pt_PT"/>
        </w:rPr>
      </w:r>
      <w:r>
        <w:rPr>
          <w:lang w:val="pt_PT" w:bidi="pt_PT"/>
        </w:rPr>
        <w:t>Um grupo de pessoas para representar os judeus e gregos sendo temerosos</w:t>
      </w:r>
    </w:p>
    <w:p>
      <w:pPr>
        <w:pStyle w:val="ListBullet"/>
        <w:spacing w:line="240" w:lineRule="auto"/>
        <w:ind w:left="720"/>
      </w:pPr>
      <w:r>
        <w:rPr>
          <w:lang w:val="pt_PT" w:bidi="pt_PT"/>
        </w:rPr>
      </w:r>
      <w:r>
        <w:rPr>
          <w:lang w:val="pt_PT" w:bidi="pt_PT"/>
        </w:rPr>
        <w:t>Um grupo de novos crentes avançando para confessar o que eles haviam feito</w:t>
      </w:r>
    </w:p>
    <w:p>
      <w:pPr>
        <w:pStyle w:val="ListBullet"/>
        <w:spacing w:line="240" w:lineRule="auto"/>
        <w:ind w:left="720"/>
      </w:pPr>
      <w:r>
        <w:rPr>
          <w:lang w:val="pt_PT" w:bidi="pt_PT"/>
        </w:rPr>
      </w:r>
      <w:r>
        <w:rPr>
          <w:lang w:val="pt_PT" w:bidi="pt_PT"/>
        </w:rPr>
        <w:t>Um grupo de pessoas colocando pergaminhos e livros em uma pilha para serem queimados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b/>
          <w:lang w:val="pt_PT" w:bidi="pt_PT"/>
        </w:rPr>
        <w:t>Primeira cena:</w:t>
      </w:r>
      <w:r>
        <w:rPr>
          <w:lang w:val="pt_PT" w:bidi="pt_PT"/>
        </w:rPr>
        <w:t xml:space="preserve"> Paulo está curando as pessoas, com poder de Deus. Paulo está clamando o nome de Jesus para trazer cura às pessoas e libertar as pessoas de espíritos malignos. As pessoas são curadas, ou têm espíritos malignos saindo delas quando são tocadas por algumas das roupas de Paulo, as quais tocam sua pele.</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“Sentindo-me humilhado por Deus estar usando-o dessa maneira”, ou “Animado por ser capaz de ajudar as pessoas por meio do poder de Deus”, e “Estou animado por demonstrar a autoridade do poder de Deus”.</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Segunda cena:</w:t>
      </w:r>
      <w:r>
        <w:rPr>
          <w:lang w:val="pt_PT" w:bidi="pt_PT"/>
        </w:rPr>
        <w:t xml:space="preserve"> Alguns judeus ordenavam que espíritos malignos deixassem as pessoas, invocando ou chamando o nome do Senhor Jesus. Alguns judeus estavam agindo como exorcistas, ou pessoas que removem espíritos malignos das pessoas. Eles "expulsaram espíritos malignos, invocando o nome do Senhor Jesus sobre aqueles que estavam possuídos por demônios". Eles diriam “Em nome do Jesus que Paulo prega, ordeno que vocês saiam”.</w:t>
      </w:r>
    </w:p>
    <w:p>
      <w:pPr/>
      <w:r>
        <w:rPr>
          <w:lang w:val="pt_PT" w:bidi="pt_PT"/>
        </w:rPr>
      </w:r>
      <w:r>
        <w:rPr>
          <w:b/>
          <w:lang w:val="pt_PT" w:bidi="pt_PT"/>
        </w:rPr>
        <w:t>Terceira cena:</w:t>
      </w:r>
      <w:r>
        <w:rPr>
          <w:lang w:val="pt_PT" w:bidi="pt_PT"/>
        </w:rPr>
        <w:t xml:space="preserve"> Os “Sete filhos de Ceva” estavam fazendo exatamente isso: eles estavam ordenando que espíritos malignos saíssem das pessoas. Ceva é o líder do grupo. Um dia, Ceva e seus homens estavam ordenando que os espíritos malignos saíssem de um homem possuído por um demônio.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homem possuído por um demônio: “Como você se sente?” Vocês podem ouvir coisas como: “Sinto-me torturado por esse espírito maligno”, ou “Sou um excluído”, e “Não tenho controle sobre minhas ações”.</w:t>
      </w:r>
    </w:p>
    <w:p>
      <w:pPr>
        <w:pStyle w:val="ListBullet"/>
        <w:spacing w:line="240" w:lineRule="auto"/>
        <w:ind w:left="720"/>
      </w:pPr>
      <w:r>
        <w:rPr>
          <w:lang w:val="pt_PT" w:bidi="pt_PT"/>
        </w:rPr>
      </w:r>
      <w:r>
        <w:rPr>
          <w:lang w:val="pt_PT" w:bidi="pt_PT"/>
        </w:rPr>
        <w:t>Pergunte ao ator que interpreta Ceva: “Como você está se sentindo?” Vocês podem ouvir coisas como: “Me sentindo confiante de que ele poderia expulsar esse demônio para fora desse homem”, ou “É apenas outro dia normal, se exibindo na frente de seus homens”, e “Ansioso para os outros aprenderem que ele curou outra pessoa”.</w:t>
      </w:r>
    </w:p>
    <w:p>
      <w:pPr>
        <w:pStyle w:val="ListBullet"/>
        <w:spacing w:line="240" w:lineRule="auto"/>
        <w:ind w:left="720"/>
      </w:pPr>
      <w:r>
        <w:rPr>
          <w:lang w:val="pt_PT" w:bidi="pt_PT"/>
        </w:rPr>
      </w:r>
      <w:r>
        <w:rPr>
          <w:lang w:val="pt_PT" w:bidi="pt_PT"/>
        </w:rPr>
        <w:t>Pergunte aos atores que interpretam os homens de Ceva: “Como vocês estão se sentindo?” Vocês podem ouvir coisas como: “Animado por ser parte do grupo”, ou “Eles pensam muito bem de Ceva”, e “Eles também apreciam a glória dos outros aprendendo sobre as curas”.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Eles não esperavam uma resposta, mas o homem possuído por demônio disse: "Sei sobre Jesus, e sei sobre Paulo. Mas quem são vocês?”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o homem possuído por um demônio: “Como você se sente?” Vocês podem ouvir coisas como: “Estou fora de controle”, ou “Estou cheio de raiva”, e “Sou muito poderoso”.</w:t>
      </w:r>
    </w:p>
    <w:p>
      <w:pPr>
        <w:pStyle w:val="ListBullet"/>
        <w:spacing w:line="240" w:lineRule="auto"/>
        <w:ind w:left="720"/>
      </w:pPr>
      <w:r>
        <w:rPr>
          <w:lang w:val="pt_PT" w:bidi="pt_PT"/>
        </w:rPr>
      </w:r>
      <w:r>
        <w:rPr>
          <w:lang w:val="pt_PT" w:bidi="pt_PT"/>
        </w:rPr>
        <w:t>Pergunte ao ator que interpreta Ceva: “Como você está se sentindo?” Vocês podem ouvir coisas como: “Aterrorizado pela pessoa possuída por um demônio ter respondido”, ou “Me perguntando como eles sabem quem Jesus e Paulo são”, e “Sentindo-se sem poder e sem saber o que fazer em seguida”.</w:t>
      </w:r>
    </w:p>
    <w:p>
      <w:pPr>
        <w:pStyle w:val="ListBullet"/>
        <w:spacing w:line="240" w:lineRule="auto"/>
        <w:ind w:left="720"/>
      </w:pPr>
      <w:r>
        <w:rPr>
          <w:lang w:val="pt_PT" w:bidi="pt_PT"/>
        </w:rPr>
      </w:r>
      <w:r>
        <w:rPr>
          <w:lang w:val="pt_PT" w:bidi="pt_PT"/>
        </w:rPr>
        <w:t>Pergunte ao ator que interpreta os homens de Ceva: “Como você está se sentindo?” Vocês podem ouvir coisas como: “Igualmente aterrorizado pela pessoa possuída por um demônio ter respondido”, ou “Me perguntando como Ceva responderá a isso”, e “Sentimentos mistos de que eles fogem ou ficam com seu líder?”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Então o homem possuído por demônio “pulou sobre eles e superou todos”, espancando eles fortemente e rasgando suas roupas, “até que eles correram para fora da casa nus e sangrando”.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 ator que interpreta Ceva: “Como você está se sentindo?” Vocês podem ouvir coisas como: “Chocado com a força que o homem possuído por um demônio teve para superar todos eles”, ou “Percebendo que tentar usar o nome de Jesus como um feitiço mágico não funciona”, e “Sentindo-me envergonhado porque, uma vez que as pessoas ouvem sobre isso, sua reputação fica arruinada”.</w:t>
      </w:r>
    </w:p>
    <w:p>
      <w:pPr>
        <w:pStyle w:val="ListBullet"/>
        <w:spacing w:line="240" w:lineRule="auto"/>
        <w:ind w:left="720"/>
      </w:pPr>
      <w:r>
        <w:rPr>
          <w:lang w:val="pt_PT" w:bidi="pt_PT"/>
        </w:rPr>
      </w:r>
      <w:r>
        <w:rPr>
          <w:lang w:val="pt_PT" w:bidi="pt_PT"/>
        </w:rPr>
        <w:t>Pergunte ao ator que interpreta os homens de Ceva: “Como você está se sentindo?” Vocês podem ouvir coisas como: “Igualmente chocado com a força que o homem possuído por um demônio teve para superar todos eles”, ou “Que haja poderes do mal mais fortes atuando aqui”, e “Nosso líder talvez não seja tão poderoso quanto pensávamos e percebendo que Jesus é o mais poderoso”.</w:t>
      </w:r>
    </w:p>
    <w:p>
      <w:pPr>
        <w:pStyle w:val="ListBullet"/>
        <w:spacing w:line="240" w:lineRule="auto"/>
        <w:ind w:left="720"/>
      </w:pPr>
      <w:r>
        <w:rPr>
          <w:lang w:val="pt_PT" w:bidi="pt_PT"/>
        </w:rPr>
      </w:r>
      <w:r>
        <w:rPr>
          <w:lang w:val="pt_PT" w:bidi="pt_PT"/>
        </w:rPr>
        <w:t>Pergunte ao ator que está interpretando o homem possuído por um demônio: "Como você está se sentindo?". Vocês podem ouvir coisas como: “Uma sensação de vergonha por ter atacado esses homens”, ou “Me perguntando se há alguém poderoso o suficiente para remover esses demônios dele”, e “Estou isolado e sozinho novamente”.</w:t>
      </w:r>
    </w:p>
    <w:p>
      <w:pPr/>
      <w:r>
        <w:rPr>
          <w:lang w:val="pt_PT" w:bidi="pt_PT"/>
        </w:rPr>
      </w:r>
      <w:r>
        <w:rPr>
          <w:b/>
          <w:lang w:val="pt_PT" w:bidi="pt_PT"/>
        </w:rPr>
        <w:t>Quarta cena:</w:t>
      </w:r>
      <w:r>
        <w:rPr>
          <w:lang w:val="pt_PT" w:bidi="pt_PT"/>
        </w:rPr>
        <w:t xml:space="preserve"> Quando os judeus e gregos descobrem o que aconteceu com Ceva e os 7 homens, todos eles são tomados por medo.</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e gregos: “Como vocês estão se sentindo?” Vocês podem ouvir coisas como: “Chocado com a força que o homem possuído por demônios tinha para espancar todos esses homens”, ou “Que os espíritos malignos nessa pessoa fossem mais fortes do que a Magia que Ceva tentou usar”, e “Ceva não pode ser tão poderoso quanto ele pensava”.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 as pessoas honraram o nome do Senhor Jesus ainda mais.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os judeus e gregos: “Como vocês estão se sentindo?” Vocês podem ouvir coisas como: “Surpresos pelo poder de Deus ter toda autoridade, e apenas aqueles em que ele trabalha são capazes de remover espíritos malignos ou curar”, ou “Esse Deus deve ser mantido em alta honra e respeitado”, e “Estamos animados para ver o que mais Deus tem para mostrar e aprender mais sobre ele”.</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Quinta cena:</w:t>
      </w:r>
      <w:r>
        <w:rPr>
          <w:lang w:val="pt_PT" w:bidi="pt_PT"/>
        </w:rPr>
        <w:t xml:space="preserve"> “Muitos daqueles que creram agora vieram e confessaram abertamente o que eles haviam feito”. Eles confessaram, na frente de todos, seus pecados, ações malignas e feitiços mágicos que eles haviam realizado. "Um número que havia praticado feitiçaria, ou magia, trouxe seus pergaminhos juntos e os queimou publicamente". Esses livros mágicos e pergaminhos contendo feitiços, encantamentos e como realizá-los, eram reunidos em uma pilha para serem queimados na frente de todos.</w:t>
      </w:r>
    </w:p>
    <w:p>
      <w:pPr>
        <w:pStyle w:val="ListBullet"/>
        <w:spacing w:line="240" w:lineRule="auto"/>
        <w:ind w:left="720"/>
      </w:pPr>
      <w:r>
        <w:rPr>
          <w:lang w:val="pt_PT" w:bidi="pt_PT"/>
        </w:rPr>
      </w:r>
      <w:r>
        <w:rPr>
          <w:lang w:val="pt_PT" w:bidi="pt_PT"/>
        </w:rPr>
        <w:t>Pare a encenação.</w:t>
      </w:r>
    </w:p>
    <w:p>
      <w:pPr>
        <w:pStyle w:val="ListBullet"/>
        <w:spacing w:line="240" w:lineRule="auto"/>
        <w:ind w:left="720"/>
      </w:pPr>
      <w:r>
        <w:rPr>
          <w:lang w:val="pt_PT" w:bidi="pt_PT"/>
        </w:rPr>
      </w:r>
      <w:r>
        <w:rPr>
          <w:lang w:val="pt_PT" w:bidi="pt_PT"/>
        </w:rPr>
        <w:t>Pergunte aos atores que interpretam as pessoas que estão colocando os pergaminhos e livros em uma pilha para serem queimados: “Como vocês estão se sentindo?” Vocês podem ouvir coisas como: “Sentindo-se livre de praticar essa magia negra”, ou “Sentindo que um peso foi tirado deles”, e “Eles podem ter pensado sobre o dinheiro que haviam perdido queimando tudo, mas percebem que acreditar em Jesus vale muito 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valor de todos esses pergaminhos e livros era cinquenta mil moedas de prata valiosas. “Dessa maneira, a palavra do Senhor se espalhou amplamente e cresceu em poder”. Por causa desses eventos poderosos, mais e mais pessoas continuaram ouvindo sobre a mensagem acerca do Senhor.</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“Deus fez </w:t>
      </w:r>
      <w:r>
        <w:rPr>
          <w:b/>
          <w:lang w:val="pt_PT" w:bidi="pt_PT"/>
        </w:rPr>
        <w:t>milagres</w:t>
      </w:r>
      <w:r>
        <w:rPr>
          <w:lang w:val="pt_PT" w:bidi="pt_PT"/>
        </w:rPr>
        <w:t xml:space="preserve"> extraordinários por meio de Paulo”. Traduzam milagres da mesma maneira que vocês traduziram em passagens anteriores. </w:t>
      </w:r>
      <w:r>
        <w:rPr>
          <w:lang w:val="pt_PT" w:bidi="pt_PT"/>
        </w:rPr>
        <w:t>Milagres</w:t>
      </w:r>
      <w:r>
        <w:rPr>
          <w:lang w:val="pt_PT" w:bidi="pt_PT"/>
        </w:rPr>
        <w:t xml:space="preserve"> está no Glossário Mestre.</w:t>
      </w:r>
    </w:p>
    <w:p>
      <w:pPr/>
      <w:r>
        <w:rPr>
          <w:lang w:val="pt_PT" w:bidi="pt_PT"/>
        </w:rPr>
      </w:r>
      <w:r>
        <w:rPr>
          <w:lang w:val="pt_PT" w:bidi="pt_PT"/>
        </w:rPr>
        <w:t xml:space="preserve">“Então que até mesmo lenços e aventais fossem levados para aqueles que estavam doentes, e suas doenças foram curadas e os espíritos malignos deixaram eles”. Um </w:t>
      </w:r>
      <w:r>
        <w:rPr>
          <w:b/>
          <w:lang w:val="pt_PT" w:bidi="pt_PT"/>
        </w:rPr>
        <w:t>lenço</w:t>
      </w:r>
      <w:r>
        <w:rPr>
          <w:lang w:val="pt_PT" w:bidi="pt_PT"/>
        </w:rPr>
        <w:t xml:space="preserve"> teria sido um pano usado na cabeça para absorver o suor. Um </w:t>
      </w:r>
      <w:r>
        <w:rPr>
          <w:b/>
          <w:lang w:val="pt_PT" w:bidi="pt_PT"/>
        </w:rPr>
        <w:t>avental</w:t>
      </w:r>
      <w:r>
        <w:rPr>
          <w:lang w:val="pt_PT" w:bidi="pt_PT"/>
        </w:rPr>
        <w:t xml:space="preserve"> seria usado para proteger suas roupas contra poeira e sujeira enquanto vocês trabalhavam. </w:t>
      </w:r>
      <w:r>
        <w:rPr>
          <w:b/>
          <w:lang w:val="pt_PT" w:bidi="pt_PT"/>
        </w:rPr>
        <w:t>Curado</w:t>
      </w:r>
      <w:r>
        <w:rPr>
          <w:lang w:val="pt_PT" w:bidi="pt_PT"/>
        </w:rPr>
        <w:t xml:space="preserve"> significa ser curado de uma doença ou ter espíritos malignos removidos de vocês. </w:t>
      </w:r>
      <w:r>
        <w:rPr>
          <w:b/>
          <w:lang w:val="pt_PT" w:bidi="pt_PT"/>
        </w:rPr>
        <w:t>Espíritos malignos</w:t>
      </w:r>
      <w:r>
        <w:rPr>
          <w:lang w:val="pt_PT" w:bidi="pt_PT"/>
        </w:rPr>
        <w:t xml:space="preserve"> ou aqueles com um </w:t>
      </w:r>
      <w:r>
        <w:rPr>
          <w:b/>
          <w:lang w:val="pt_PT" w:bidi="pt_PT"/>
        </w:rPr>
        <w:t>espírito impuro</w:t>
      </w:r>
      <w:r>
        <w:rPr>
          <w:lang w:val="pt_PT" w:bidi="pt_PT"/>
        </w:rPr>
        <w:t xml:space="preserve"> são inaptos para serviço para Deus. Traduzam espírito maligno da mesma maneira que vocês traduziram em passagens anteriores. </w:t>
      </w:r>
      <w:r>
        <w:rPr>
          <w:lang w:val="pt_PT" w:bidi="pt_PT"/>
        </w:rPr>
        <w:t>Espírito maligno</w:t>
      </w:r>
      <w:r>
        <w:rPr>
          <w:lang w:val="pt_PT" w:bidi="pt_PT"/>
        </w:rPr>
        <w:t xml:space="preserve"> está no Glossário Mestre.</w:t>
      </w:r>
    </w:p>
    <w:p>
      <w:pPr/>
      <w:r>
        <w:rPr>
          <w:lang w:val="pt_PT" w:bidi="pt_PT"/>
        </w:rPr>
      </w:r>
      <w:r>
        <w:rPr>
          <w:lang w:val="pt_PT" w:bidi="pt_PT"/>
        </w:rPr>
        <w:t xml:space="preserve">“Alguns </w:t>
      </w:r>
      <w:r>
        <w:rPr>
          <w:b/>
          <w:lang w:val="pt_PT" w:bidi="pt_PT"/>
        </w:rPr>
        <w:t>judeus</w:t>
      </w:r>
      <w:r>
        <w:rPr>
          <w:lang w:val="pt_PT" w:bidi="pt_PT"/>
        </w:rPr>
        <w:t xml:space="preserve">…” Traduzam judeus da mesma maneira que vocês traduziram em passagens anteriores. </w:t>
      </w:r>
      <w:r>
        <w:rPr>
          <w:lang w:val="pt_PT" w:bidi="pt_PT"/>
        </w:rPr>
        <w:t>Judeus</w:t>
      </w:r>
      <w:r>
        <w:rPr>
          <w:lang w:val="pt_PT" w:bidi="pt_PT"/>
        </w:rPr>
        <w:t xml:space="preserve"> está no Glossário Mestre. Esses judeus estavam agindo como </w:t>
      </w:r>
      <w:r>
        <w:rPr>
          <w:b/>
          <w:lang w:val="pt_PT" w:bidi="pt_PT"/>
        </w:rPr>
        <w:t>exorcistas</w:t>
      </w:r>
      <w:r>
        <w:rPr>
          <w:lang w:val="pt_PT" w:bidi="pt_PT"/>
        </w:rPr>
        <w:t>, o que significa expulsar ou remover um espírito maligno de uma pessoa ou lugar. Esses judeus “foram levando para fora”, o que significa remover espíritos malignos.</w:t>
      </w:r>
    </w:p>
    <w:p>
      <w:pPr/>
      <w:r>
        <w:rPr>
          <w:lang w:val="pt_PT" w:bidi="pt_PT"/>
        </w:rPr>
      </w:r>
      <w:r>
        <w:rPr>
          <w:lang w:val="pt_PT" w:bidi="pt_PT"/>
        </w:rPr>
        <w:t xml:space="preserve">“E tentando invocar o nome do Senhor Jesus sobre aqueles que estavam possuídos por demônios”. </w:t>
      </w:r>
      <w:r>
        <w:rPr>
          <w:b/>
          <w:lang w:val="pt_PT" w:bidi="pt_PT"/>
        </w:rPr>
        <w:t>Invocar</w:t>
      </w:r>
      <w:r>
        <w:rPr>
          <w:lang w:val="pt_PT" w:bidi="pt_PT"/>
        </w:rPr>
        <w:t xml:space="preserve"> significa chamar um Deus ou um espírito. Traduzam </w:t>
      </w:r>
      <w:r>
        <w:rPr>
          <w:b/>
          <w:lang w:val="pt_PT" w:bidi="pt_PT"/>
        </w:rPr>
        <w:t>Senhor</w:t>
      </w:r>
      <w:r>
        <w:rPr>
          <w:lang w:val="pt_PT" w:bidi="pt_PT"/>
        </w:rPr>
        <w:t xml:space="preserve"> da mesma maneira que vocês traduziram em passagens anteriores. </w:t>
      </w:r>
      <w:r>
        <w:rPr>
          <w:lang w:val="pt_PT" w:bidi="pt_PT"/>
        </w:rPr>
        <w:t>Senhor</w:t>
      </w:r>
      <w:r>
        <w:rPr>
          <w:lang w:val="pt_PT" w:bidi="pt_PT"/>
        </w:rPr>
        <w:t xml:space="preserve"> está no Glossário Mestre. As pessoas que são </w:t>
      </w:r>
      <w:r>
        <w:rPr>
          <w:b/>
          <w:lang w:val="pt_PT" w:bidi="pt_PT"/>
        </w:rPr>
        <w:t>possuídas por demônios</w:t>
      </w:r>
      <w:r>
        <w:rPr>
          <w:lang w:val="pt_PT" w:bidi="pt_PT"/>
        </w:rPr>
        <w:t xml:space="preserve"> são controladas por um espírito maligno.</w:t>
      </w:r>
    </w:p>
    <w:p>
      <w:pPr/>
      <w:r>
        <w:rPr>
          <w:lang w:val="pt_PT" w:bidi="pt_PT"/>
        </w:rPr>
      </w:r>
      <w:r>
        <w:rPr>
          <w:lang w:val="pt_PT" w:bidi="pt_PT"/>
        </w:rPr>
        <w:t xml:space="preserve">“Quando os judeus e gregos que vivem em Éfeso ouviram sobre o que havia acontecido”. Quando os </w:t>
      </w:r>
      <w:r>
        <w:rPr>
          <w:b/>
          <w:lang w:val="pt_PT" w:bidi="pt_PT"/>
        </w:rPr>
        <w:t>gregos</w:t>
      </w:r>
      <w:r>
        <w:rPr>
          <w:lang w:val="pt_PT" w:bidi="pt_PT"/>
        </w:rPr>
        <w:t xml:space="preserve"> são mencionados, significa qualquer um em Éfeso que não fosse um judeu. Também aconteceu que a maioria dessas pessoas falava grego como seu primeiro idioma. Traduzam judeu e grego como vocês traduziram em passagens anteriores. </w:t>
      </w:r>
      <w:r>
        <w:rPr>
          <w:lang w:val="pt_PT" w:bidi="pt_PT"/>
        </w:rPr>
        <w:t>Judeu</w:t>
      </w:r>
      <w:r>
        <w:rPr>
          <w:lang w:val="pt_PT" w:bidi="pt_PT"/>
        </w:rPr>
        <w:t xml:space="preserve"> e </w:t>
      </w:r>
      <w:r>
        <w:rPr>
          <w:lang w:val="pt_PT" w:bidi="pt_PT"/>
        </w:rPr>
        <w:t>grego</w:t>
      </w:r>
      <w:r>
        <w:rPr>
          <w:lang w:val="pt_PT" w:bidi="pt_PT"/>
        </w:rPr>
        <w:t xml:space="preserve"> estão no Glossário Mestre.</w:t>
      </w:r>
    </w:p>
    <w:p>
      <w:pPr/>
      <w:r>
        <w:rPr>
          <w:lang w:val="pt_PT" w:bidi="pt_PT"/>
        </w:rPr>
      </w:r>
      <w:r>
        <w:rPr>
          <w:lang w:val="pt_PT" w:bidi="pt_PT"/>
        </w:rPr>
        <w:t xml:space="preserve">Esses judeus e gregos foram tomados com medo quando eles ouviram sobre o que aconteceu e as pessoas honraram o nome do Senhor Jesus ainda mais. </w:t>
      </w:r>
      <w:r>
        <w:rPr>
          <w:b/>
          <w:lang w:val="pt_PT" w:bidi="pt_PT"/>
        </w:rPr>
        <w:t>Honrar</w:t>
      </w:r>
      <w:r>
        <w:rPr>
          <w:lang w:val="pt_PT" w:bidi="pt_PT"/>
        </w:rPr>
        <w:t xml:space="preserve"> também significa “dar louvor a”, ou “falar altamente sobre”, ou “considerar muito grande”.</w:t>
      </w:r>
    </w:p>
    <w:p>
      <w:pPr/>
      <w:r>
        <w:rPr>
          <w:lang w:val="pt_PT" w:bidi="pt_PT"/>
        </w:rPr>
      </w:r>
      <w:r>
        <w:rPr>
          <w:lang w:val="pt_PT" w:bidi="pt_PT"/>
        </w:rPr>
        <w:t xml:space="preserve">“Muitos daqueles que creram agora vieram e confessaram abertamente o que eles haviam feito”. </w:t>
      </w:r>
      <w:r>
        <w:rPr>
          <w:b/>
          <w:lang w:val="pt_PT" w:bidi="pt_PT"/>
        </w:rPr>
        <w:t>Confessar</w:t>
      </w:r>
      <w:r>
        <w:rPr>
          <w:lang w:val="pt_PT" w:bidi="pt_PT"/>
        </w:rPr>
        <w:t xml:space="preserve"> significa admitir fazer algo que estava errado. Eles confessaram </w:t>
      </w:r>
      <w:r>
        <w:rPr>
          <w:b/>
          <w:lang w:val="pt_PT" w:bidi="pt_PT"/>
        </w:rPr>
        <w:t>publicamente</w:t>
      </w:r>
      <w:r>
        <w:rPr>
          <w:lang w:val="pt_PT" w:bidi="pt_PT"/>
        </w:rPr>
        <w:t>, o que significa na frente de todos, para que eles pudessem ter testemunhas de suas confissões.</w:t>
      </w:r>
    </w:p>
    <w:p>
      <w:pPr/>
      <w:r>
        <w:rPr>
          <w:lang w:val="pt_PT" w:bidi="pt_PT"/>
        </w:rPr>
      </w:r>
      <w:r>
        <w:rPr>
          <w:lang w:val="pt_PT" w:bidi="pt_PT"/>
        </w:rPr>
        <w:t xml:space="preserve">“Um número que havia praticado feitiçaria, trouxe seus rolos e os queimou publicamente”. Esses livros e rolos, contendo uma coleção de feitiços ou encantamentos e como realizá-los, estavam todos reunidos em uma pilha para ser queimados na frente de todos. </w:t>
      </w:r>
      <w:r>
        <w:rPr>
          <w:b/>
          <w:lang w:val="pt_PT" w:bidi="pt_PT"/>
        </w:rPr>
        <w:t>Feitiçaria</w:t>
      </w:r>
      <w:r>
        <w:rPr>
          <w:lang w:val="pt_PT" w:bidi="pt_PT"/>
        </w:rPr>
        <w:t xml:space="preserve">, que significa o uso de magia, em particular magia que é usada para propósitos malignos. </w:t>
      </w:r>
      <w:r>
        <w:rPr>
          <w:b/>
          <w:lang w:val="pt_PT" w:bidi="pt_PT"/>
        </w:rPr>
        <w:t>Rolos</w:t>
      </w:r>
      <w:r>
        <w:rPr>
          <w:lang w:val="pt_PT" w:bidi="pt_PT"/>
        </w:rPr>
        <w:t xml:space="preserve"> eram folhas de pergaminho enroladas e </w:t>
      </w:r>
      <w:r>
        <w:rPr>
          <w:b/>
          <w:lang w:val="pt_PT" w:bidi="pt_PT"/>
        </w:rPr>
        <w:t>livros</w:t>
      </w:r>
      <w:r>
        <w:rPr>
          <w:lang w:val="pt_PT" w:bidi="pt_PT"/>
        </w:rPr>
        <w:t xml:space="preserve"> eram folhas de papel de pergaminho encadeadas. </w:t>
      </w:r>
      <w:r>
        <w:rPr>
          <w:b/>
          <w:lang w:val="pt_PT" w:bidi="pt_PT"/>
        </w:rPr>
        <w:t>Encantamentos</w:t>
      </w:r>
      <w:r>
        <w:rPr>
          <w:lang w:val="pt_PT" w:bidi="pt_PT"/>
        </w:rPr>
        <w:t xml:space="preserve"> eram usados como fórmulas mágicas, como lançar um </w:t>
      </w:r>
      <w:r>
        <w:rPr>
          <w:b/>
          <w:lang w:val="pt_PT" w:bidi="pt_PT"/>
        </w:rPr>
        <w:t>feitiço</w:t>
      </w:r>
      <w:r>
        <w:rPr>
          <w:lang w:val="pt_PT" w:bidi="pt_PT"/>
        </w:rPr>
        <w:t xml:space="preserve">, para ter um </w:t>
      </w:r>
      <w:r>
        <w:rPr>
          <w:b/>
          <w:lang w:val="pt_PT" w:bidi="pt_PT"/>
        </w:rPr>
        <w:t>efeito mágico</w:t>
      </w:r>
      <w:r>
        <w:rPr>
          <w:lang w:val="pt_PT" w:bidi="pt_PT"/>
        </w:rPr>
        <w:t xml:space="preserve"> ou sobrenatural em uma pessoa ou objeto.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19:21–41</w:t>
      </w:r>
      <w:r>
        <w:rPr>
          <w:lang w:val="pt_PT" w:bidi="pt_PT"/>
        </w:rPr>
      </w:r>
    </w:p>
    <w:p>
      <w:pPr>
        <w:pStyle w:val="Heading3"/>
      </w:pPr>
      <w:r>
        <w:rPr>
          <w:lang w:val="pt_PT" w:bidi="pt_PT"/>
        </w:rPr>
        <w:t>Ouvir e Sentir</w:t>
      </w:r>
    </w:p>
    <w:p>
      <w:pPr/>
      <w:r>
        <w:rPr>
          <w:lang w:val="pt_PT" w:bidi="pt_PT"/>
        </w:rPr>
      </w:r>
      <w:r>
        <w:rPr>
          <w:lang w:val="pt_PT" w:bidi="pt_PT"/>
        </w:rPr>
        <w:t>Ouçam Atos 19.21–41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Nessa narrativa, começamos com Paulo fazendo planos para visitar outros lugares. Começa com "depois de tudo isso havia acontecido". Vocês se lembram dos eventos que aprendemos anteriormente em Atos sobre o homem possuído por um demônio e aqueles que praticavam feitiçaria queimando todos os seus rolos e livros? Esses são os eventos que acabaram de acontecer. Paulo se sente compelido pelo Espírito de Deus a ir para Jerusalém, passando pela Macedônia e Acaia, e para Roma para continuar a espalhar a mensagem sobre o Senhor Jesus, ou mestre. Paulo envia dois de seus ajudantes ou assistentes para a Macedônia. Seus nomes eram Timóteo e Erasto. Nesse momento, Paulo permaneceu em Éfeso por um pouco mais de tempo.</w:t>
      </w:r>
    </w:p>
    <w:p>
      <w:pPr/>
      <w:r>
        <w:rPr>
          <w:lang w:val="pt_PT" w:bidi="pt_PT"/>
        </w:rPr>
      </w:r>
      <w:r>
        <w:rPr>
          <w:lang w:val="pt_PT" w:bidi="pt_PT"/>
        </w:rPr>
        <w:t>Pare aqui e mostre uma imagem de um mapa mostrando a ro</w:t>
      </w:r>
      <w:r>
        <w:rPr>
          <w:lang w:val="pt_PT" w:bidi="pt_PT"/>
        </w:rPr>
        <w:t>ta que Paulo pretende fazer para Jerusalém, passando pela Macedônia e Acaia, e então para Roma, e outra imagem mostrando a rota que Timóteo e Erasto levarão de Éfeso para a Macedônia.</w:t>
      </w:r>
    </w:p>
    <w:p>
      <w:pPr/>
      <w:r>
        <w:rPr>
          <w:lang w:val="pt_PT" w:bidi="pt_PT"/>
        </w:rPr>
      </w:r>
      <w:r>
        <w:rPr>
          <w:lang w:val="pt_PT" w:bidi="pt_PT"/>
        </w:rPr>
        <w:t>"Por volta daquela época, surgiu uma grande perturbação sobre o Caminho". Vocês se lembram anteriormente em Atos, quando os não crentes começaram a "falar publicamente contra o Caminho"? O Senhor Jesus nos mostra que o Caminho é viver nossas vidas de acordo com seus propósitos para nós. Há não crentes que estão infelizes pela mensagem de Paulo sobre o Senhor Jesus, ou mestre, estar se espalhando. Um homem chamado Demétrio está particularmente zangado porque sua maneira de viver, ou riqueza, está em risco. Demétrio é um ourives, o que significa que ele faz coisas de prata. Isso exige muita habilidade e prata cara, então fazer coisas e vendê-las teriam feito ele e sua equipe ganharem muito dinheiro. Uma de suas especialidades era fazer santuários de prata para o templo de Ártemis. Ártemis era uma deusa da fertilidade. O grande templo que foi construído para honrá-la era uma bela estrutura e era conhecido por muitas pessoas. Demétrio esculpia pequenos templos em prata, que se pareciam com o templo real de Ártemis, e então os vendia.</w:t>
      </w:r>
    </w:p>
    <w:p>
      <w:pPr/>
      <w:r>
        <w:rPr>
          <w:lang w:val="pt_PT" w:bidi="pt_PT"/>
        </w:rPr>
      </w:r>
      <w:r>
        <w:rPr>
          <w:lang w:val="pt_PT" w:bidi="pt_PT"/>
        </w:rPr>
        <w:t>Pare aqui e mostre uma imagem da es</w:t>
      </w:r>
      <w:r>
        <w:rPr>
          <w:lang w:val="pt_PT" w:bidi="pt_PT"/>
        </w:rPr>
        <w:t>cala total do templo de Ártemis.</w:t>
      </w:r>
    </w:p>
    <w:p>
      <w:pPr/>
      <w:r>
        <w:rPr>
          <w:lang w:val="pt_PT" w:bidi="pt_PT"/>
        </w:rPr>
      </w:r>
      <w:r>
        <w:rPr>
          <w:lang w:val="pt_PT" w:bidi="pt_PT"/>
        </w:rPr>
        <w:t>Pare aqui e mostre uma imagem de um</w:t>
      </w:r>
      <w:r>
        <w:rPr>
          <w:lang w:val="pt_PT" w:bidi="pt_PT"/>
        </w:rPr>
        <w:t xml:space="preserve"> modelo em escala reduzida do templo de Ártemis, </w:t>
      </w:r>
      <w:r>
        <w:rPr>
          <w:lang w:val="pt_PT" w:bidi="pt_PT"/>
        </w:rPr>
        <w:t>provavelmente feito de prata.</w:t>
      </w:r>
    </w:p>
    <w:p>
      <w:pPr/>
      <w:r>
        <w:rPr>
          <w:lang w:val="pt_PT" w:bidi="pt_PT"/>
        </w:rPr>
      </w:r>
      <w:r>
        <w:rPr>
          <w:lang w:val="pt_PT" w:bidi="pt_PT"/>
        </w:rPr>
        <w:t>Demétrio chamou pessoas que ele empregava e também outros artesãos, que também faziam pequenos templos de prata de Ártemis. Demétrio diz a eles: "Vocês sabem, meus amigos, que recebemos uma boa renda com esse negócio", referindo-se à fabricação de pequenos templos de prata. Ele então continua a dizer "vocês veem e ouvem" porque esses homens teriam visto e ouvido por si mesmos o que Paulo tinha dito durante os 2 anos em que esteve lá. Demétrio se refere a Paulo como "esse sujeito", que é uma maneira rude de se referir a um homem. Ele continua dizendo que Paulo conseguiu desviar as pessoas, o que significa levar as pessoas na direção errada. Demétrio diz que isso afetou um grande número de pessoas, não apenas em Éfeso, mas em toda a província da Ásia. Ele continua lembrando a eles do que Paulo tem dito — que as estátuas de deuses que os homens fazem não têm poder como deuses.</w:t>
      </w:r>
    </w:p>
    <w:p>
      <w:pPr/>
      <w:r>
        <w:rPr>
          <w:lang w:val="pt_PT" w:bidi="pt_PT"/>
        </w:rPr>
      </w:r>
      <w:r>
        <w:rPr>
          <w:lang w:val="pt_PT" w:bidi="pt_PT"/>
        </w:rPr>
        <w:t>Por causa do que Paulo diz, Demétrio teme que seu ofício como ourives esteja em risco e que as pessoas falem contra seu negócio de fazer pequenos templos de prata. Ele então continua dizendo que não apenas seu estilo de vida está em risco "mas também que o templo da grande deusa Artemis será desacreditado". Demétrio está preocupado com o fato das pessoas que adoram Artemis perderem o respeito por ela e não pensarem mais que ela é uma deusa verdadeira e majestosa. Demétrio parece estar tão preocupado com como a pregação de Paulo afetará a adoração de Artemis, tanto quanto afetará sua própria riqueza.</w:t>
      </w:r>
    </w:p>
    <w:p>
      <w:pPr/>
      <w:r>
        <w:rPr>
          <w:lang w:val="pt_PT" w:bidi="pt_PT"/>
        </w:rPr>
      </w:r>
      <w:r>
        <w:rPr>
          <w:lang w:val="pt_PT" w:bidi="pt_PT"/>
        </w:rPr>
        <w:t>Quando esses homens ouviram isso, eles começaram a gritar: "Grande é Artemis dos éfesios!" Eles ficaram cheios de raiva, rapidamente saíram e espalharam a palavra do que Demétrio havia dito e reuniram outros para se juntar a eles gritando. Logo, toda a cidade estava em alvoroço, ou caos. Um motim logo começou; milhares de pessoas provavelmente se reuniram. Dois homens macedônios que eram conhecidos companheiros de viagem de Paulo estavam passando. Essa ajuntamento de homens zangados agarrou Gaio e Aristarco, e contra sua vontade, eles os arrastaram para o teatro.</w:t>
      </w:r>
    </w:p>
    <w:p>
      <w:pPr/>
      <w:r>
        <w:rPr>
          <w:lang w:val="pt_PT" w:bidi="pt_PT"/>
        </w:rPr>
      </w:r>
      <w:r>
        <w:rPr>
          <w:lang w:val="pt_PT" w:bidi="pt_PT"/>
        </w:rPr>
        <w:t>Pare aqui e mostre uma imagem de um an</w:t>
      </w:r>
      <w:r>
        <w:rPr>
          <w:lang w:val="pt_PT" w:bidi="pt_PT"/>
        </w:rPr>
        <w:t>fiteatro grego.</w:t>
      </w:r>
    </w:p>
    <w:p>
      <w:pPr/>
      <w:r>
        <w:rPr>
          <w:lang w:val="pt_PT" w:bidi="pt_PT"/>
        </w:rPr>
      </w:r>
      <w:r>
        <w:rPr>
          <w:lang w:val="pt_PT" w:bidi="pt_PT"/>
        </w:rPr>
        <w:t>O teatro em Éfeso era grande; poderia acomodar cerca de 26.000 pessoas. Nos tempos antigos, os teatros eram construídos principalmente para a apresentação de eventos públicos, incluindo encenação, mas também eram usados para encontros na cidade. Teria sido o lugar principal para onde as pessoas se dirigiam para um encontro.</w:t>
      </w:r>
    </w:p>
    <w:p>
      <w:pPr/>
      <w:r>
        <w:rPr>
          <w:lang w:val="pt_PT" w:bidi="pt_PT"/>
        </w:rPr>
      </w:r>
      <w:r>
        <w:rPr>
          <w:lang w:val="pt_PT" w:bidi="pt_PT"/>
        </w:rPr>
        <w:t>Parem aqui e discutam em equipe de tradução: se sua cidade ou aldeia precisasse comunicar uma mensagem a muitas pessoas, onde vocês se reuniriam?</w:t>
      </w:r>
    </w:p>
    <w:p>
      <w:pPr/>
      <w:r>
        <w:rPr>
          <w:lang w:val="pt_PT" w:bidi="pt_PT"/>
        </w:rPr>
      </w:r>
      <w:r>
        <w:rPr>
          <w:lang w:val="pt_PT" w:bidi="pt_PT"/>
        </w:rPr>
        <w:t>As notícias do motim agora chegaram a Paulo, que neste momento ainda está em Éfeso. Ele quer desesperadamente ir para o teatro, aparecer diante da multidão e falar com eles. Os discípulos, ou seguidores de Jesus que estão com Paulo, não deixam ele ir. Eles estão preocupados com a segurança de Paulo se ele for. Até mesmo alguns dos funcionários da província, que eram amigos de Paulo, enviaram a ele uma mensagem implorando para que ele não entrasse no teatro, pois temiam por sua segurança. Esses funcionários tinham uma alta posição na comunidade e sabiam o risco que Paulo estava e que eles seriam incapazes de protegê-lo.</w:t>
      </w:r>
    </w:p>
    <w:p>
      <w:pPr/>
      <w:r>
        <w:rPr>
          <w:lang w:val="pt_PT" w:bidi="pt_PT"/>
        </w:rPr>
      </w:r>
      <w:r>
        <w:rPr>
          <w:lang w:val="pt_PT" w:bidi="pt_PT"/>
        </w:rPr>
        <w:t>A multidão que havia se reunido estava confusa: "Alguns estavam gritando uma coisa, alguns outra. A maioria das pessoas nem mesmo sabia por que estavam lá". Às vezes, as pessoas podem ser varridas pela emoção de um motim e participam, mesmo que não saibam o seu motivo.</w:t>
      </w:r>
    </w:p>
    <w:p>
      <w:pPr/>
      <w:r>
        <w:rPr>
          <w:lang w:val="pt_PT" w:bidi="pt_PT"/>
        </w:rPr>
      </w:r>
      <w:r>
        <w:rPr>
          <w:lang w:val="pt_PT" w:bidi="pt_PT"/>
        </w:rPr>
        <w:t>Parem aqui e discutam em equipe de tradução: contem uma história sobre um momento em sua cidade ou aldeia onde vocês participaram de uma reunião ou um protesto. Por que vocês ou outros se juntaram a isso, porque acreditavam na causa ou porque era bom ser parte de algo e queriam descobrir mais?</w:t>
      </w:r>
    </w:p>
    <w:p>
      <w:pPr/>
      <w:r>
        <w:rPr>
          <w:lang w:val="pt_PT" w:bidi="pt_PT"/>
        </w:rPr>
      </w:r>
      <w:r>
        <w:rPr>
          <w:lang w:val="pt_PT" w:bidi="pt_PT"/>
        </w:rPr>
        <w:t>Os judeus na multidão empurraram Alexandre para a frente, e gritaram instruções para ele. Não está claro aqui quem Alexandre é, e sabemos muito pouco sobre ele. Pode ser que parecesse que ele tinha algo a dizer, então os judeus o haviam colocado para falar em seu nome. "Ele sinalizou por silêncio", o que significa que ele teria feito um gesto com sua mão para que a multidão ficasse em silêncio para que eles pudessem ouvi-lo falar. Os judeus são contra a idolatria, então pode ser que um motim apoiando Artemis parecesse ser um ataque indireto contra os judeus. Alexandre queria "fazer uma defesa para o povo", o que significa dizer que eles não devem ser culpados pelo motim estar acontecendo.</w:t>
      </w:r>
    </w:p>
    <w:p>
      <w:pPr/>
      <w:r>
        <w:rPr>
          <w:lang w:val="pt_PT" w:bidi="pt_PT"/>
        </w:rPr>
      </w:r>
      <w:r>
        <w:rPr>
          <w:lang w:val="pt_PT" w:bidi="pt_PT"/>
        </w:rPr>
        <w:t>Também não está claro como a multidão não judaica reconhece que Alexandre é judeu, poderia ser por sua aparência, ou pode ser que, quando ele começou a falar com a multidão, eles reconheceram seu sotaque. Parece que entre os cidadãos de Éfeso, eles não gostavam dos judeus. "Todos eles gritaram em uníssono", o que significa que todos gritaram a mesma coisa: "Grande é Artemis dos éfesios" ao mesmo tempo, repetidamente por cerca de duas horas.</w:t>
      </w:r>
    </w:p>
    <w:p>
      <w:pPr/>
      <w:r>
        <w:rPr>
          <w:lang w:val="pt_PT" w:bidi="pt_PT"/>
        </w:rPr>
      </w:r>
      <w:r>
        <w:rPr>
          <w:lang w:val="pt_PT" w:bidi="pt_PT"/>
        </w:rPr>
        <w:t>O secretário da cidade é como um prefeito da cidade ou alguém responsável por emitir acordos feitos pelos habitantes da cidade. Ele conseguiu acalmar a multidão e falou com eles. Ele lembra às pessoas que a cidade de Éfeso "é a guardiã do templo da grande Artemis", que significa proteger e cuidar do templo. "E sua imagem que caiu do céu", isso pode se referir a uma pedra ou rocha, talvez um fragmento de um meteorito, ou rocha espacial, que caiu no chão. Eles teriam acreditado que ele havia caído do céu e o considerariam sagrado e, portanto, algo para adorar. O secretário da cidade está lembrando às pessoas que Artemis é uma deusa importante e nada impediria as pessoas de respeitá-la.</w:t>
      </w:r>
    </w:p>
    <w:p>
      <w:pPr/>
      <w:r>
        <w:rPr>
          <w:lang w:val="pt_PT" w:bidi="pt_PT"/>
        </w:rPr>
      </w:r>
      <w:r>
        <w:rPr>
          <w:lang w:val="pt_PT" w:bidi="pt_PT"/>
        </w:rPr>
        <w:t>Parem aqui e discutam como uma equipe de tradução: em sua cultura, quais objetos são considerados sagrados ou especiais? Qual é seu significado?</w:t>
      </w:r>
    </w:p>
    <w:p>
      <w:pPr/>
      <w:r>
        <w:rPr>
          <w:lang w:val="pt_PT" w:bidi="pt_PT"/>
        </w:rPr>
      </w:r>
      <w:r>
        <w:rPr>
          <w:lang w:val="pt_PT" w:bidi="pt_PT"/>
        </w:rPr>
        <w:t>O secretário da cidade então pede à multidão para se acalmar e não agir precipitadamente, o que significa fazer algo sem pensar. O secretário da cidade diz que os homens que o povo trouxe, Gaio e Aristarco, não roubaram objetos do templo ou disseram coisas ruins contra a deusa Artemis. Ele continua dizendo, se Demétrio e seus homens têm uma ressentimento contra qualquer pessoa, há dias especiais em que os tribunais estão abertos e os procônsules, ou autoridades legais, podem julgar disputas. O secretário da cidade então deixa claro que, se alguém tem algo a adicionar, deve haver uma reunião legal apropriada. Como essa não é uma reunião legal apropriada, os romanos poderiam acusar o povo de Éfeso de motim por causa do que aconteceu. Ninguém então seria capaz de declarar a razão para o motim, uma vez que legalmente não há razão para isso. Depois disso, o secretário da cidade dispersa, ou envia as pessoas para longe.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Paulo faz planos para viajar para Jerusalém e passar pela Macedônia e Acaia. Então depois disso ele irá para Roma. Ele então envia dois de seus assistentes, Timóteo e Erasto, para a Macedônia.</w:t>
      </w:r>
    </w:p>
    <w:p>
      <w:pPr/>
      <w:r>
        <w:rPr>
          <w:lang w:val="pt_PT" w:bidi="pt_PT"/>
        </w:rPr>
      </w:r>
      <w:r>
        <w:rPr>
          <w:b/>
          <w:lang w:val="pt_PT" w:bidi="pt_PT"/>
        </w:rPr>
        <w:t>Segunda cena:</w:t>
      </w:r>
      <w:r>
        <w:rPr>
          <w:lang w:val="pt_PT" w:bidi="pt_PT"/>
        </w:rPr>
        <w:t xml:space="preserve"> Demétrio, preocupado com a possibilidade de perder sua riqueza devido a cada vez menos pessoas adorarem Ártemis, e Ártemis não ser honrada, reúne um grupo de trabalhadores para fazer um plano.</w:t>
      </w:r>
    </w:p>
    <w:p>
      <w:pPr/>
      <w:r>
        <w:rPr>
          <w:lang w:val="pt_PT" w:bidi="pt_PT"/>
        </w:rPr>
      </w:r>
      <w:r>
        <w:rPr>
          <w:b/>
          <w:lang w:val="pt_PT" w:bidi="pt_PT"/>
        </w:rPr>
        <w:t>Terceira cena:</w:t>
      </w:r>
      <w:r>
        <w:rPr>
          <w:lang w:val="pt_PT" w:bidi="pt_PT"/>
        </w:rPr>
        <w:t xml:space="preserve"> a cidade está em alvoroço enquanto as notícias sobre a ameaça a Ártemis se espalham. Paulo quer ir, mas os discípulos, ou seguidores de Jesus, o param para protegê-lo. Até mesmo os funcionários locais enviam uma mensagem aconselhando que ele fique longe por sua própria segurança.</w:t>
      </w:r>
    </w:p>
    <w:p>
      <w:pPr/>
      <w:r>
        <w:rPr>
          <w:lang w:val="pt_PT" w:bidi="pt_PT"/>
        </w:rPr>
      </w:r>
      <w:r>
        <w:rPr>
          <w:b/>
          <w:lang w:val="pt_PT" w:bidi="pt_PT"/>
        </w:rPr>
        <w:t>Quarta cena:</w:t>
      </w:r>
      <w:r>
        <w:rPr>
          <w:lang w:val="pt_PT" w:bidi="pt_PT"/>
        </w:rPr>
        <w:t xml:space="preserve"> um grupo de pessoas confusas começa a gritar, como uma grande multidão, sem saber por que elas estão lá. Os judeus empurram Alexandre, que também é judeu, para falar, mas isso apenas deixa a multidão não judaica mais zangada e gritam mais quando percebem que ele é judeu. O secretário eventualmente é capaz de acalmar a multidão e então fala com eles.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 o ajudante de Paulo</w:t>
      </w:r>
    </w:p>
    <w:p>
      <w:pPr>
        <w:pStyle w:val="ListBullet"/>
        <w:spacing w:line="240" w:lineRule="auto"/>
        <w:ind w:left="720"/>
      </w:pPr>
      <w:r>
        <w:rPr>
          <w:lang w:val="pt_PT" w:bidi="pt_PT"/>
        </w:rPr>
      </w:r>
      <w:r>
        <w:rPr>
          <w:lang w:val="pt_PT" w:bidi="pt_PT"/>
        </w:rPr>
        <w:t>Erasto, o outro ajudante de Paulo</w:t>
      </w:r>
    </w:p>
    <w:p>
      <w:pPr>
        <w:pStyle w:val="ListBullet"/>
        <w:spacing w:line="240" w:lineRule="auto"/>
        <w:ind w:left="720"/>
      </w:pPr>
      <w:r>
        <w:rPr>
          <w:lang w:val="pt_PT" w:bidi="pt_PT"/>
        </w:rPr>
      </w:r>
      <w:r>
        <w:rPr>
          <w:lang w:val="pt_PT" w:bidi="pt_PT"/>
        </w:rPr>
        <w:t>Demétrio, o ourives</w:t>
      </w:r>
    </w:p>
    <w:p>
      <w:pPr>
        <w:pStyle w:val="ListBullet"/>
        <w:spacing w:line="240" w:lineRule="auto"/>
        <w:ind w:left="720"/>
      </w:pPr>
      <w:r>
        <w:rPr>
          <w:lang w:val="pt_PT" w:bidi="pt_PT"/>
        </w:rPr>
      </w:r>
      <w:r>
        <w:rPr>
          <w:lang w:val="pt_PT" w:bidi="pt_PT"/>
        </w:rPr>
        <w:t>Um grupo de artesãos empregados por Demétrio</w:t>
      </w:r>
    </w:p>
    <w:p>
      <w:pPr>
        <w:pStyle w:val="ListBullet"/>
        <w:spacing w:line="240" w:lineRule="auto"/>
        <w:ind w:left="720"/>
      </w:pPr>
      <w:r>
        <w:rPr>
          <w:lang w:val="pt_PT" w:bidi="pt_PT"/>
        </w:rPr>
      </w:r>
      <w:r>
        <w:rPr>
          <w:lang w:val="pt_PT" w:bidi="pt_PT"/>
        </w:rPr>
        <w:t>Um grupo de outros trabalhadores</w:t>
      </w:r>
    </w:p>
    <w:p>
      <w:pPr>
        <w:pStyle w:val="ListBullet"/>
        <w:spacing w:line="240" w:lineRule="auto"/>
        <w:ind w:left="720"/>
      </w:pPr>
      <w:r>
        <w:rPr>
          <w:lang w:val="pt_PT" w:bidi="pt_PT"/>
        </w:rPr>
      </w:r>
      <w:r>
        <w:rPr>
          <w:lang w:val="pt_PT" w:bidi="pt_PT"/>
        </w:rPr>
        <w:t>Gaio, o companheiro de viagem de Paulo</w:t>
      </w:r>
    </w:p>
    <w:p>
      <w:pPr>
        <w:pStyle w:val="ListBullet"/>
        <w:spacing w:line="240" w:lineRule="auto"/>
        <w:ind w:left="720"/>
      </w:pPr>
      <w:r>
        <w:rPr>
          <w:lang w:val="pt_PT" w:bidi="pt_PT"/>
        </w:rPr>
      </w:r>
      <w:r>
        <w:rPr>
          <w:lang w:val="pt_PT" w:bidi="pt_PT"/>
        </w:rPr>
        <w:t>Aristarco, outro dos companheiros de viagem de Paulo</w:t>
      </w:r>
    </w:p>
    <w:p>
      <w:pPr>
        <w:pStyle w:val="ListBullet"/>
        <w:spacing w:line="240" w:lineRule="auto"/>
        <w:ind w:left="720"/>
      </w:pPr>
      <w:r>
        <w:rPr>
          <w:lang w:val="pt_PT" w:bidi="pt_PT"/>
        </w:rPr>
      </w:r>
      <w:r>
        <w:rPr>
          <w:lang w:val="pt_PT" w:bidi="pt_PT"/>
        </w:rPr>
        <w:t>Algumas pessoas zangadas que agarram Gaio e Aristarco</w:t>
      </w:r>
    </w:p>
    <w:p>
      <w:pPr>
        <w:pStyle w:val="ListBullet"/>
        <w:spacing w:line="240" w:lineRule="auto"/>
        <w:ind w:left="720"/>
      </w:pPr>
      <w:r>
        <w:rPr>
          <w:lang w:val="pt_PT" w:bidi="pt_PT"/>
        </w:rPr>
      </w:r>
      <w:r>
        <w:rPr>
          <w:lang w:val="pt_PT" w:bidi="pt_PT"/>
        </w:rPr>
        <w:t>Um grupo de discípulos com Paulo</w:t>
      </w:r>
    </w:p>
    <w:p>
      <w:pPr>
        <w:pStyle w:val="ListBullet"/>
        <w:spacing w:line="240" w:lineRule="auto"/>
        <w:ind w:left="720"/>
      </w:pPr>
      <w:r>
        <w:rPr>
          <w:lang w:val="pt_PT" w:bidi="pt_PT"/>
        </w:rPr>
      </w:r>
      <w:r>
        <w:rPr>
          <w:lang w:val="pt_PT" w:bidi="pt_PT"/>
        </w:rPr>
        <w:t>Alguns funcionários da província</w:t>
      </w:r>
    </w:p>
    <w:p>
      <w:pPr>
        <w:pStyle w:val="ListBullet"/>
        <w:spacing w:line="240" w:lineRule="auto"/>
        <w:ind w:left="720"/>
      </w:pPr>
      <w:r>
        <w:rPr>
          <w:lang w:val="pt_PT" w:bidi="pt_PT"/>
        </w:rPr>
      </w:r>
      <w:r>
        <w:rPr>
          <w:lang w:val="pt_PT" w:bidi="pt_PT"/>
        </w:rPr>
        <w:t>Um grupo de judeus</w:t>
      </w:r>
    </w:p>
    <w:p>
      <w:pPr>
        <w:pStyle w:val="ListBullet"/>
        <w:spacing w:line="240" w:lineRule="auto"/>
        <w:ind w:left="720"/>
      </w:pPr>
      <w:r>
        <w:rPr>
          <w:lang w:val="pt_PT" w:bidi="pt_PT"/>
        </w:rPr>
      </w:r>
      <w:r>
        <w:rPr>
          <w:lang w:val="pt_PT" w:bidi="pt_PT"/>
        </w:rPr>
        <w:t>Alexandre, o judeu</w:t>
      </w:r>
    </w:p>
    <w:p>
      <w:pPr>
        <w:pStyle w:val="ListBullet"/>
        <w:spacing w:line="240" w:lineRule="auto"/>
        <w:ind w:left="720"/>
      </w:pPr>
      <w:r>
        <w:rPr>
          <w:lang w:val="pt_PT" w:bidi="pt_PT"/>
        </w:rPr>
      </w:r>
      <w:r>
        <w:rPr>
          <w:lang w:val="pt_PT" w:bidi="pt_PT"/>
        </w:rPr>
        <w:t>Um grupo de pessoas formando a multidão, gritando, cantando e parecendo zangado</w:t>
      </w:r>
    </w:p>
    <w:p>
      <w:pPr>
        <w:pStyle w:val="ListBullet"/>
        <w:spacing w:line="240" w:lineRule="auto"/>
        <w:ind w:left="720"/>
      </w:pPr>
      <w:r>
        <w:rPr>
          <w:lang w:val="pt_PT" w:bidi="pt_PT"/>
        </w:rPr>
      </w:r>
      <w:r>
        <w:rPr>
          <w:lang w:val="pt_PT" w:bidi="pt_PT"/>
        </w:rPr>
        <w:t>O secretário da cidade</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Nessa narrativa, não fica claro qual é a hora do dia, mas provavelmente seria quando os artesãos terminaram seu trabalho. Paulo ainda está em Éfeso quando tudo isso ocorre, mas ele não participa do motim. Não está claro se Demétrio faz parte do motim, ou se ele deixou seus homens causarem o motim e fica para trás. De qualquer forma, o secretário da cidade diz mais tarde: "Se, então, Demétrio e seus colegas artesãos tiverem um ressentimento..." Pode ser que ele esteja dizendo isso de modo geral, mesmo que eles possam ou não estar presentes. Se o teatro estivesse cheio, seria difícil para o secretário da cidade ver rostos claramente.</w:t>
      </w:r>
    </w:p>
    <w:p>
      <w:pPr/>
      <w:r>
        <w:rPr>
          <w:lang w:val="pt_PT" w:bidi="pt_PT"/>
        </w:rPr>
      </w:r>
      <w:r>
        <w:rPr>
          <w:lang w:val="pt_PT" w:bidi="pt_PT"/>
        </w:rPr>
        <w:t>Não sabemos muito sobre Gaio e Aristarco, além de que eles viajavam com Paulo. Também não sabemos nada sobre Alexandre ou por que ele foi empurrado para o palco para falar.</w:t>
      </w:r>
    </w:p>
    <w:p>
      <w:pPr/>
      <w:r>
        <w:rPr>
          <w:lang w:val="pt_PT" w:bidi="pt_PT"/>
        </w:rPr>
      </w:r>
      <w:r>
        <w:rPr>
          <w:lang w:val="pt_PT" w:bidi="pt_PT"/>
        </w:rPr>
        <w:t>Começamos com Paulo fazendo planos para ir para Jerusalém, passando pela Macedônia e Acaia, e para Roma depois disso. Paulo envia Timóteo e Erasto para a Macedônia, mas ele permanece em Éfeso.</w:t>
      </w:r>
    </w:p>
    <w:p>
      <w:pPr/>
      <w:r>
        <w:rPr>
          <w:lang w:val="pt_PT" w:bidi="pt_PT"/>
        </w:rPr>
      </w:r>
      <w:r>
        <w:rPr>
          <w:lang w:val="pt_PT" w:bidi="pt_PT"/>
        </w:rPr>
        <w:t xml:space="preserve">Pare aqui e mostre novamente uma imagem de um mapa mostrando a </w:t>
      </w:r>
      <w:r>
        <w:rPr>
          <w:lang w:val="pt_PT" w:bidi="pt_PT"/>
        </w:rPr>
        <w:t>rota que Paulo pretende fazer para Jerusalém, passando pela Macedônia e Acaia, e então para Roma, e outra imagem mostrando a rota que Timóteo e Erasto levarão de Éfeso para a Macedônia.</w:t>
      </w:r>
    </w:p>
    <w:p>
      <w:pPr/>
      <w:r>
        <w:rPr>
          <w:lang w:val="pt_PT" w:bidi="pt_PT"/>
        </w:rPr>
      </w:r>
      <w:r>
        <w:rPr>
          <w:lang w:val="pt_PT" w:bidi="pt_PT"/>
        </w:rPr>
        <w:t>Há não crentes que estão infelizes pela mensagem de Paulo sobre o Senhor Jesus, ou mestre, estar se espalhando. Demétrio, o ourives, está preocupado com sua própria riqueza, então toma esses assuntos para si. Demétrio chama pessoas que ele sabe que vão querer ouvir o que ele tem a dizer. Ele entrega uma mensagem emocionante e termina seu discurso dizendo que o "templo da grande deusa Ártemis será desacreditado".</w:t>
      </w:r>
    </w:p>
    <w:p>
      <w:pPr/>
      <w:r>
        <w:rPr>
          <w:lang w:val="pt_PT" w:bidi="pt_PT"/>
        </w:rPr>
      </w:r>
      <w:r>
        <w:rPr>
          <w:lang w:val="pt_PT" w:bidi="pt_PT"/>
        </w:rPr>
        <w:t>Isso realmente irrita os homens que ouvem e eles começam a gritar "Grande é Ártemis dos éfesios!" Eles ficam cheios de raiva e rapidamente correm para contar aos outros, e logo um motim começa. Essa ajuntamento de homens zangados agarrou Gaio e Aristarco, e contra sua vontade, os arrastaram para o teatro.</w:t>
      </w:r>
    </w:p>
    <w:p>
      <w:pPr/>
      <w:r>
        <w:rPr>
          <w:lang w:val="pt_PT" w:bidi="pt_PT"/>
        </w:rPr>
      </w:r>
      <w:r>
        <w:rPr>
          <w:lang w:val="pt_PT" w:bidi="pt_PT"/>
        </w:rPr>
        <w:t xml:space="preserve">Pare aqui e mostre uma imagem de um </w:t>
      </w:r>
      <w:r>
        <w:rPr>
          <w:lang w:val="pt_PT" w:bidi="pt_PT"/>
        </w:rPr>
        <w:t>anfiteatro grego</w:t>
      </w:r>
      <w:r>
        <w:rPr>
          <w:lang w:val="pt_PT" w:bidi="pt_PT"/>
        </w:rPr>
        <w:t xml:space="preserve"> novamente.</w:t>
      </w:r>
    </w:p>
    <w:p>
      <w:pPr/>
      <w:r>
        <w:rPr>
          <w:lang w:val="pt_PT" w:bidi="pt_PT"/>
        </w:rPr>
      </w:r>
      <w:r>
        <w:rPr>
          <w:lang w:val="pt_PT" w:bidi="pt_PT"/>
        </w:rPr>
        <w:t xml:space="preserve">É importante observar que, embora fosse um teatro, essa reunião não era uma encenação. Os homens que haviam agarrado Gaio e Aristarco estavam em seu caminho para o teatro porque era onde reuniões importantes aconteceriam. Eles estavam querendo que todos soubessem o quão infelizes estavam. </w:t>
      </w:r>
      <w:r>
        <w:rPr>
          <w:b/>
          <w:lang w:val="pt_PT" w:bidi="pt_PT"/>
        </w:rPr>
        <w:t>Anfiteatro</w:t>
      </w:r>
      <w:r>
        <w:rPr>
          <w:lang w:val="pt_PT" w:bidi="pt_PT"/>
        </w:rPr>
        <w:t xml:space="preserve"> significa "em ambos os lados", pois a encenação pode ser vista de ambos os lados devido à forma de arco dos bancos ao redor do palco. Os assentos estariam em camadas, o que significava que sua vista não seria bloqueada pela pessoa sentada na sua frente, pois ela estaria mais baixa do que a sua. O anfiteatro em Éfeso era grande; poderia acomodar cerca de 26.000 pessoas e tinha espaço para mais 1.000 pessoas. O grande teatro de Éfeso ainda existe e é um edifício muito impressionante. Tem uma largura de 145 metros, e os assentos chegaram a 30 metros. O palco tem 40 metros de largura por 25 metros de profundidade. Nos tempos antigos, os teatros eram construídos principalmente para a apresentação de eventos públicos, incluindo encenação, mas também eram usados para encontros na cidade. Teria sido o lugar principal para onde as pessoas se dirigiam para um encontro. O anfiteatro tem um palco, e quem está falando fica no palco para falar com a multidão. A multidão geralmente se sentava, mas como todos estão tão zangados e agitados, eles provavelmente estariam em pé.</w:t>
      </w:r>
    </w:p>
    <w:p>
      <w:pPr/>
      <w:r>
        <w:rPr>
          <w:lang w:val="pt_PT" w:bidi="pt_PT"/>
        </w:rPr>
      </w:r>
      <w:r>
        <w:rPr>
          <w:lang w:val="pt_PT" w:bidi="pt_PT"/>
        </w:rPr>
        <w:t>As notícias do motim agora chegaram a Paulo, que neste momento ainda está em Éfeso. Ele quer desesperadamente ir para o teatro, mas os discípulos não deixam ele ir. Eles estão preocupados com sua segurança. Até mesmo alguns dos funcionários da província enviam a ele uma mensagem implorando a ele para não entrar no teatro, pois temem por sua segurança.</w:t>
      </w:r>
    </w:p>
    <w:p>
      <w:pPr/>
      <w:r>
        <w:rPr>
          <w:lang w:val="pt_PT" w:bidi="pt_PT"/>
        </w:rPr>
      </w:r>
      <w:r>
        <w:rPr>
          <w:lang w:val="pt_PT" w:bidi="pt_PT"/>
        </w:rPr>
        <w:t>A multidão que havia se reunido estava confusa, gritando coisas diferentes e não sabendo por que eles estavam lá. Os judeus na multidão empurraram Alexandre para o palco, e gritaram instruções para ele. Ele pede silêncio para fazer uma defesa para dizer a eles que nada disso é culpa dos judeus.</w:t>
      </w:r>
    </w:p>
    <w:p>
      <w:pPr/>
      <w:r>
        <w:rPr>
          <w:lang w:val="pt_PT" w:bidi="pt_PT"/>
        </w:rPr>
      </w:r>
      <w:r>
        <w:rPr>
          <w:lang w:val="pt_PT" w:bidi="pt_PT"/>
        </w:rPr>
        <w:t>A multidão logo percebe que Alexandre é um judeu. Eles ficam zangados com isso e começam a bradar "Grande é Ártemis dos éfesios" por cerca de 2 horas.</w:t>
      </w:r>
    </w:p>
    <w:p>
      <w:pPr/>
      <w:r>
        <w:rPr>
          <w:lang w:val="pt_PT" w:bidi="pt_PT"/>
        </w:rPr>
      </w:r>
      <w:r>
        <w:rPr>
          <w:lang w:val="pt_PT" w:bidi="pt_PT"/>
        </w:rPr>
        <w:t>O secretário da cidade caminha para o palco, consegue acalmar a multidão e fala com eles. Ele é um homem bem respeitado e a multidão que estava reunida lá gostaria de ouvir o que ele tinha a dizer. Ele lembra às pessoas que a cidade de Éfeso "é a guardiã do templo da grande Ártemis" e ele pede à multidão para se acalmar e não agir precipitadamente. Ele lembra a eles que Gaio e Aristarco não fizeram nada de errado. Ele diz que se Demétrio e seus homens têm um ressentimento contra qualquer pessoa, há um procedimento para isso e uma reunião legal precisa ser organizada. Como esse motim não tem razão para estar acontecendo, eles estão em risco de serem acusados pelos romanos de motim. Depois disso, o secretário da cidade dispersa, ou envia as pessoas para longe.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 o ajudante de Paulo</w:t>
      </w:r>
    </w:p>
    <w:p>
      <w:pPr>
        <w:pStyle w:val="ListBullet"/>
        <w:spacing w:line="240" w:lineRule="auto"/>
        <w:ind w:left="720"/>
      </w:pPr>
      <w:r>
        <w:rPr>
          <w:lang w:val="pt_PT" w:bidi="pt_PT"/>
        </w:rPr>
      </w:r>
      <w:r>
        <w:rPr>
          <w:lang w:val="pt_PT" w:bidi="pt_PT"/>
        </w:rPr>
        <w:t>Erasto, o outro ajudante de Paulo</w:t>
      </w:r>
    </w:p>
    <w:p>
      <w:pPr>
        <w:pStyle w:val="ListBullet"/>
        <w:spacing w:line="240" w:lineRule="auto"/>
        <w:ind w:left="720"/>
      </w:pPr>
      <w:r>
        <w:rPr>
          <w:lang w:val="pt_PT" w:bidi="pt_PT"/>
        </w:rPr>
      </w:r>
      <w:r>
        <w:rPr>
          <w:lang w:val="pt_PT" w:bidi="pt_PT"/>
        </w:rPr>
        <w:t>Demétrio, o ourives</w:t>
      </w:r>
    </w:p>
    <w:p>
      <w:pPr>
        <w:pStyle w:val="ListBullet"/>
        <w:spacing w:line="240" w:lineRule="auto"/>
        <w:ind w:left="720"/>
      </w:pPr>
      <w:r>
        <w:rPr>
          <w:lang w:val="pt_PT" w:bidi="pt_PT"/>
        </w:rPr>
      </w:r>
      <w:r>
        <w:rPr>
          <w:lang w:val="pt_PT" w:bidi="pt_PT"/>
        </w:rPr>
        <w:t>Um grupo de artesãos empregados por Demétrio</w:t>
      </w:r>
    </w:p>
    <w:p>
      <w:pPr>
        <w:pStyle w:val="ListBullet"/>
        <w:spacing w:line="240" w:lineRule="auto"/>
        <w:ind w:left="720"/>
      </w:pPr>
      <w:r>
        <w:rPr>
          <w:lang w:val="pt_PT" w:bidi="pt_PT"/>
        </w:rPr>
      </w:r>
      <w:r>
        <w:rPr>
          <w:lang w:val="pt_PT" w:bidi="pt_PT"/>
        </w:rPr>
        <w:t>Um grupo de outros trabalhadores</w:t>
      </w:r>
    </w:p>
    <w:p>
      <w:pPr>
        <w:pStyle w:val="ListBullet"/>
        <w:spacing w:line="240" w:lineRule="auto"/>
        <w:ind w:left="720"/>
      </w:pPr>
      <w:r>
        <w:rPr>
          <w:lang w:val="pt_PT" w:bidi="pt_PT"/>
        </w:rPr>
      </w:r>
      <w:r>
        <w:rPr>
          <w:lang w:val="pt_PT" w:bidi="pt_PT"/>
        </w:rPr>
        <w:t>Gaio, o companheiro de viagem de Paulo</w:t>
      </w:r>
    </w:p>
    <w:p>
      <w:pPr>
        <w:pStyle w:val="ListBullet"/>
        <w:spacing w:line="240" w:lineRule="auto"/>
        <w:ind w:left="720"/>
      </w:pPr>
      <w:r>
        <w:rPr>
          <w:lang w:val="pt_PT" w:bidi="pt_PT"/>
        </w:rPr>
      </w:r>
      <w:r>
        <w:rPr>
          <w:lang w:val="pt_PT" w:bidi="pt_PT"/>
        </w:rPr>
        <w:t>Aristarco, outro dos companheiros de viagem de Paulo</w:t>
      </w:r>
    </w:p>
    <w:p>
      <w:pPr>
        <w:pStyle w:val="ListBullet"/>
        <w:spacing w:line="240" w:lineRule="auto"/>
        <w:ind w:left="720"/>
      </w:pPr>
      <w:r>
        <w:rPr>
          <w:lang w:val="pt_PT" w:bidi="pt_PT"/>
        </w:rPr>
      </w:r>
      <w:r>
        <w:rPr>
          <w:lang w:val="pt_PT" w:bidi="pt_PT"/>
        </w:rPr>
        <w:t>Algumas pessoas zangadas que agarram Gaio e Aristarco</w:t>
      </w:r>
    </w:p>
    <w:p>
      <w:pPr>
        <w:pStyle w:val="ListBullet"/>
        <w:spacing w:line="240" w:lineRule="auto"/>
        <w:ind w:left="720"/>
      </w:pPr>
      <w:r>
        <w:rPr>
          <w:lang w:val="pt_PT" w:bidi="pt_PT"/>
        </w:rPr>
      </w:r>
      <w:r>
        <w:rPr>
          <w:lang w:val="pt_PT" w:bidi="pt_PT"/>
        </w:rPr>
        <w:t>Um grupo de discípulos com Paulo</w:t>
      </w:r>
    </w:p>
    <w:p>
      <w:pPr>
        <w:pStyle w:val="ListBullet"/>
        <w:spacing w:line="240" w:lineRule="auto"/>
        <w:ind w:left="720"/>
      </w:pPr>
      <w:r>
        <w:rPr>
          <w:lang w:val="pt_PT" w:bidi="pt_PT"/>
        </w:rPr>
      </w:r>
      <w:r>
        <w:rPr>
          <w:lang w:val="pt_PT" w:bidi="pt_PT"/>
        </w:rPr>
        <w:t>Alguns funcionários da província</w:t>
      </w:r>
    </w:p>
    <w:p>
      <w:pPr>
        <w:pStyle w:val="ListBullet"/>
        <w:spacing w:line="240" w:lineRule="auto"/>
        <w:ind w:left="720"/>
      </w:pPr>
      <w:r>
        <w:rPr>
          <w:lang w:val="pt_PT" w:bidi="pt_PT"/>
        </w:rPr>
      </w:r>
      <w:r>
        <w:rPr>
          <w:lang w:val="pt_PT" w:bidi="pt_PT"/>
        </w:rPr>
        <w:t>Um grupo de judeus</w:t>
      </w:r>
    </w:p>
    <w:p>
      <w:pPr>
        <w:pStyle w:val="ListBullet"/>
        <w:spacing w:line="240" w:lineRule="auto"/>
        <w:ind w:left="720"/>
      </w:pPr>
      <w:r>
        <w:rPr>
          <w:lang w:val="pt_PT" w:bidi="pt_PT"/>
        </w:rPr>
      </w:r>
      <w:r>
        <w:rPr>
          <w:lang w:val="pt_PT" w:bidi="pt_PT"/>
        </w:rPr>
        <w:t>Alexandre, o judeu</w:t>
      </w:r>
    </w:p>
    <w:p>
      <w:pPr>
        <w:pStyle w:val="ListBullet"/>
        <w:spacing w:line="240" w:lineRule="auto"/>
        <w:ind w:left="720"/>
      </w:pPr>
      <w:r>
        <w:rPr>
          <w:lang w:val="pt_PT" w:bidi="pt_PT"/>
        </w:rPr>
      </w:r>
      <w:r>
        <w:rPr>
          <w:lang w:val="pt_PT" w:bidi="pt_PT"/>
        </w:rPr>
        <w:t>Um grupo de pessoas formando a multidão, gritando, cantando e parecendo zangado</w:t>
      </w:r>
    </w:p>
    <w:p>
      <w:pPr>
        <w:pStyle w:val="ListBullet"/>
        <w:spacing w:line="240" w:lineRule="auto"/>
        <w:ind w:left="720"/>
      </w:pPr>
      <w:r>
        <w:rPr>
          <w:lang w:val="pt_PT" w:bidi="pt_PT"/>
        </w:rPr>
      </w:r>
      <w:r>
        <w:rPr>
          <w:lang w:val="pt_PT" w:bidi="pt_PT"/>
        </w:rPr>
        <w:t>O secretário da cidade</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b/>
          <w:lang w:val="pt_PT" w:bidi="pt_PT"/>
        </w:rPr>
        <w:t>Primeira cena:</w:t>
      </w:r>
      <w:r>
        <w:rPr>
          <w:lang w:val="pt_PT" w:bidi="pt_PT"/>
        </w:rPr>
        <w:t xml:space="preserve"> Paulo sentindo-se compelido pelo Espírito de Deus a ir para Jerusalém, passando pela Macedônia e Acaia. Depois disso, viajar para Roma para continuar a espalhar a mensagem sobre o Senhor Jesus, ou mestre. Paulo envia dois de seus ajudantes (ou assistentes) para ir para a Macedônia. Seus nomes eram Timóteo e Erasto. Nesse momento, Paulo permaneceu em Éfeso por um pouco mais de tempo.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"Animado por fazer planos para viajar mais", ou "Animado por enviar Timóteo e Erasto e ouvir notícias deles", e "Encorajado com a forma como Deus está usando, Timóteo e Erasto para espalhar a Palavra de Deus", e "Sentindo-me triste por deixá-los, pois Paulo havia estado lá por mais de dois anos".</w:t>
      </w:r>
    </w:p>
    <w:p>
      <w:pPr>
        <w:pStyle w:val="ListBullet"/>
        <w:spacing w:line="240" w:lineRule="auto"/>
        <w:ind w:left="720"/>
      </w:pPr>
      <w:r>
        <w:rPr>
          <w:lang w:val="pt_PT" w:bidi="pt_PT"/>
        </w:rPr>
      </w:r>
      <w:r>
        <w:rPr>
          <w:lang w:val="pt_PT" w:bidi="pt_PT"/>
        </w:rPr>
        <w:t>Pergunte aos atores que interpretam Timóteo e Erasto: "Como vocês estão se sentindo?" Vocês podem ouvir coisas como: "Triste por estar deixando Paulo", ou "Animado por estar indo para a Macedônia", e "Ansioso para ver Paulo novamente em algum momento".</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Segunda cena:</w:t>
      </w:r>
      <w:r>
        <w:rPr>
          <w:lang w:val="pt_PT" w:bidi="pt_PT"/>
        </w:rPr>
        <w:t xml:space="preserve"> "Por volta daquela época, surgiu uma grande perturbação sobre o Caminho". Um homem chamado Demétrio está particularmente zangado porque sua maneira de viver (ou riqueza) está em risco. Demétrio, o ourives, chama as pessoas que ele emprega e também outros artesãos. Demétrio diz a eles: "Vocês sabem, meus amigos, que recebemos uma boa renda com esse negócio". Ele diz que eles verão e ouvirão por si mesmos o que Paulo tem dito e conseguiu levar as pessoas na direção errada. Isso afetou um grande número de pessoas, não apenas em Éfeso, mas em toda a província da Ásia. Ele continua lembrando a eles do que Paulo tem dito, que as estátuas de deuses que os homens fazem não têm poder como deuses.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Demétrio: "Como você está se sentindo?" Vocês podem ouvir coisas como: "Com medo de perder minha riqueza", ou "Zangado com Paulo por levar as pessoas para longe da adoração de Artemis", e "Chocado por Paulo dizer que as estátuas de deuses feitas por homens não têm poder como deuses".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 então continua dizendo que não apenas seu estilo de vida está em risco "mas também que o templo da grande deusa Ártemis será desacreditado", que as pessoas que atualmente a adoram não pensarão mais que ela é importante "e a deusa, que é adorada em toda a província da Ásia e em todo o mundo, será roubada de sua majestade divina".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artesãos: "Como vocês estão se sentindo?" Vocês podem ouvir coisas como: "Com medo de que seu meio de sustento esteja em risco", ou "Irritado com a ideia de que as pessoas não adoram Ártemis", e "Sentindo-se ficando cada vez mais irritado".</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xml:space="preserve"> quando esses homens ouviram isso, eles começaram a gritar "Grande é Ártemis dos éfesios!" Eles ficaram cheios de raiva, rapidamente correram e espalharam a palavra do que Demétrio havia dito e reuniram outros para se juntar a eles gritando.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Demétrio: "Como você está se sentindo?" Vocês podem ouvir coisas como: "Satisfeito por ele ter obtido a reação que queria dos artesãos", ou "Feliz pelos artesãos espalharem a palavra", e "Ansioso para ver o que acontece em seguida".</w:t>
      </w:r>
    </w:p>
    <w:p>
      <w:pPr>
        <w:pStyle w:val="ListBullet"/>
        <w:spacing w:line="240" w:lineRule="auto"/>
        <w:ind w:left="720"/>
      </w:pPr>
      <w:r>
        <w:rPr>
          <w:lang w:val="pt_PT" w:bidi="pt_PT"/>
        </w:rPr>
      </w:r>
      <w:r>
        <w:rPr>
          <w:lang w:val="pt_PT" w:bidi="pt_PT"/>
        </w:rPr>
        <w:t>Pergunte aos atores que interpretam os artesãos: "Como vocês estão se sentindo?" Vocês podem ouvir coisas como: "Eles se sentem zangados e querem deixar que outras pessoas saibam o que está acontecendo", ou "Eles não podem acreditar que as pessoas parariam de adorar Ártemis", e "Eles querem agitar a raiva dentro de outras pessoas para que elas se juntem à ação".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Logo um motim começa. Dois homens macedônios que eram conhecidos companheiros de viagem de Paulo foram vistos por essa reunião de homens zangados que os agarraram (ou seguraram). Contra sua vontade, Gaio e Aristarco são levados para o teatro.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Gaio e Aristarco: "Como vocês estão se sentindo?" Vocês podem ouvir coisas como: "Chocados por termos sido agarrados", ou "Não temos ideia do que está acontecendo", e "Não fizemos nada de errado".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notícias do motim agora chegaram a Paulo, que neste momento ainda está em Éfeso. Ele quer desesperadamente ir para o teatro, mas os discípulos não deixam ele ir. Eles estão preocupados com sua segurança. Até mesmo alguns dos funcionários da província enviam a ele uma mensagem implorando a ele para não entrar no teatro, pois temem por sua segurança.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"Desesperado para ir falar no anfiteatro", ou "Desapontado por ele ser incapaz de ajudar", e "Respeitando o conselho de seus discípulos e funcionários que estão tentando protegê-lo".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"Preocupado com o perigo que Paulo estaria correndo se ele fosse para o anfiteatro", ou "Ver o desapontamento de Paulo, mas sabendo que ficar longe é a coisa certa a se fazer", e "Esperando que o assunto seja resolvido rapidamente".</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Quarta cena:</w:t>
      </w:r>
      <w:r>
        <w:rPr>
          <w:lang w:val="pt_PT" w:bidi="pt_PT"/>
        </w:rPr>
        <w:t xml:space="preserve"> a multidão que havia se reunido estava confusa: "Alguns estavam gritando uma coisa, alguns outra". A maioria das pessoas nem mesmo sabia por que elas estavam aqui".</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estão representando a multidão: “Como vocês estão se sentindo?”. Vocês podem ouvir coisas como: "Não temos ideia do que está acontecendo, mas fomos varridos pela multidão", ou "Queríamos ver o que estava acontecendo por isso seguimos todos os outros", e "Ninguém parece realmente saber do que é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judeus na multidão empurram Alexandre para a frente, e eles gritam instruções a ele. Ele move sua mão para eles ficarem em silêncio a fim de que ele possa falar em sua defesa, possivelmente para dizer que eles, os judeus, não são culpados pelo motim estar acontecendo.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aos atores que interpretam a multidão de não judeus: "Como vocês estão se sentindo?" Vocês podem ouvir coisas como: "Não temos realmente certeza do que está acontecendo", ou "Queremos que alguém nos diga o que está acontecendo".</w:t>
      </w:r>
    </w:p>
    <w:p>
      <w:pPr>
        <w:pStyle w:val="ListBullet"/>
        <w:spacing w:line="240" w:lineRule="auto"/>
        <w:ind w:left="720"/>
      </w:pPr>
      <w:r>
        <w:rPr>
          <w:lang w:val="pt_PT" w:bidi="pt_PT"/>
        </w:rPr>
      </w:r>
      <w:r>
        <w:rPr>
          <w:lang w:val="pt_PT" w:bidi="pt_PT"/>
        </w:rPr>
        <w:t>Pergunte aos atores que interpretam a multidão de judeus "Como vocês estão se sentindo?" Vocês podem ouvir coisas como: "Não temos realmente certeza do que está acontecendo", ou "Como fazer esse rapaz Alexandre dizer algo?" e "Podemos lhe dizer para falar a todos que os judeus não têm nada a ver com isso".</w:t>
      </w:r>
    </w:p>
    <w:p>
      <w:pPr>
        <w:pStyle w:val="ListBullet"/>
        <w:spacing w:line="240" w:lineRule="auto"/>
        <w:ind w:left="720"/>
      </w:pPr>
      <w:r>
        <w:rPr>
          <w:lang w:val="pt_PT" w:bidi="pt_PT"/>
        </w:rPr>
      </w:r>
      <w:r>
        <w:rPr>
          <w:lang w:val="pt_PT" w:bidi="pt_PT"/>
        </w:rPr>
        <w:t>Pergunte ao ator que interpreta Alexandre: "Como você está se sentindo?" Vocês podem ouvir coisas como: "Não tenho inteiramente certeza por que estou sendo empurrado para a frente", ou "Suponho que poderia deixar que eles saibam que esse motim não tem nada a ver com os judeus", e "Estou um pouco ansioso com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quando eles perceberam que ele é um judeu, eles gritaram "Grande é Ártemis dos éfesios" ao mesmo tempo, repetidamente por cerca de duas horas.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Alexandre: "Como você está se sentindo?" Vocês podem ouvir coisas como: "Triste pelos não judeus gritarem contra ele porque ele é um judeu", ou "Não entende por que isso importa, já que não está claro sobre o que é o motim".</w:t>
      </w:r>
    </w:p>
    <w:p>
      <w:pPr>
        <w:pStyle w:val="ListBullet"/>
        <w:spacing w:line="240" w:lineRule="auto"/>
        <w:ind w:left="720"/>
      </w:pPr>
      <w:r>
        <w:rPr>
          <w:lang w:val="pt_PT" w:bidi="pt_PT"/>
        </w:rPr>
      </w:r>
      <w:r>
        <w:rPr>
          <w:lang w:val="pt_PT" w:bidi="pt_PT"/>
        </w:rPr>
        <w:t>Perguntem aos atores que interpretam a multidão de não judeus: "Como vocês estão se sentindo?" Vocês podem ouvir coisas como: "Queremos saber o que está acontecendo, mas que não seja contado por um judeu", ou "Vamos começar a cantar e abafar o que ele está tentando dizer".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secretário da cidade caminha para o palco, consegue acalmar a multidão e fala com eles. Ele lembra às pessoas que a cidade de Éfeso "é a guardiã do templo da grande Ártemis" e ele pede à multidão para se acalmar e não agir precipitadamente. Ele lembra a eles que Gaio e Aristarco não fizeram nada de errado. Ele diz que se Demétrio e seus homens têm um ressentimento contra qualquer pessoa, há um procedimento para isso e uma reunião legal precisa ser organizada. Como esse motim não tem razão para estar acontecendo, eles estão em risco de serem acusados pelos romanos de motim. Depois disso, o secretário da cidade dispersa, ou envia as pessoas para longe.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Gaio e Aristarco: "Como vocês estão se sentindo?" Vocês podem ouvir coisas como: "Aliviados por estarmos livres para ir", ou "Devemos ir e contar a Paulo".</w:t>
      </w:r>
    </w:p>
    <w:p>
      <w:pPr>
        <w:pStyle w:val="ListBullet"/>
        <w:spacing w:line="240" w:lineRule="auto"/>
        <w:ind w:left="720"/>
      </w:pPr>
      <w:r>
        <w:rPr>
          <w:lang w:val="pt_PT" w:bidi="pt_PT"/>
        </w:rPr>
      </w:r>
      <w:r>
        <w:rPr>
          <w:lang w:val="pt_PT" w:bidi="pt_PT"/>
        </w:rPr>
        <w:t>Pergunte aos atores que interpretam a multidão de judeus: "Como vocês estão se sentindo?" Vocês podem ouvir coisas como: "Aliviado por eles não terem sido culpados por isso", ou "Me perguntando por que Demétrio e seus homens começaram o motim", e "Percebendo o poder e a influência que Ártemis tinha sobre algumas das pessoas".</w:t>
      </w:r>
    </w:p>
    <w:p>
      <w:pPr>
        <w:pStyle w:val="ListBullet"/>
        <w:spacing w:line="240" w:lineRule="auto"/>
        <w:ind w:left="720"/>
      </w:pPr>
      <w:r>
        <w:rPr>
          <w:lang w:val="pt_PT" w:bidi="pt_PT"/>
        </w:rPr>
      </w:r>
      <w:r>
        <w:rPr>
          <w:lang w:val="pt_PT" w:bidi="pt_PT"/>
        </w:rPr>
        <w:t>Perguntem aos atores que interpretam a multidão de não judeus: "Como vocês estão se sentindo?" Vocês podem ouvir coisas como: "Insatisfeito por, aos olhos deles, a justiça não ter sido feita", ou "Com medo de que eles possam ser acusados pelos romanos", e "Desanimados por seu estilo de vida ainda estar em risco".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Paulo se sente compelido pelo Espírito de Deus a viajar para vários lugares. Paulo envia dois assistentes, Timóteo e Erasto, para ir para a Macedônia. Paulo permanece em Éfeso por um pouco mais de tempo.</w:t>
      </w:r>
    </w:p>
    <w:p>
      <w:pPr/>
      <w:r>
        <w:rPr>
          <w:lang w:val="pt_PT" w:bidi="pt_PT"/>
        </w:rPr>
      </w:r>
      <w:r>
        <w:rPr>
          <w:lang w:val="pt_PT" w:bidi="pt_PT"/>
        </w:rPr>
        <w:t xml:space="preserve">“Por volta desse tempo, surgiu uma grande inquietação sobre o </w:t>
      </w:r>
      <w:r>
        <w:rPr>
          <w:b/>
          <w:lang w:val="pt_PT" w:bidi="pt_PT"/>
        </w:rPr>
        <w:t>Caminho</w:t>
      </w:r>
      <w:r>
        <w:rPr>
          <w:lang w:val="pt_PT" w:bidi="pt_PT"/>
        </w:rPr>
        <w:t>”. Vocês se lembram anteriormente em Atos, quando os não crentes começaram a "falar publicamente contra o Caminho"? O Senhor Jesus, ou mestre, nos mostra que o Caminho é viver nossas vidas de acordo com seus propósitos para nós. Se você fosse um crente ou um discípulo de Jesus, deveria viver sua vida seguindo o Caminho, e esse era um nome para o movimento dos seguidores de Jesus naquela época.</w:t>
      </w:r>
    </w:p>
    <w:p>
      <w:pPr/>
      <w:r>
        <w:rPr>
          <w:lang w:val="pt_PT" w:bidi="pt_PT"/>
        </w:rPr>
      </w:r>
      <w:r>
        <w:rPr>
          <w:lang w:val="pt_PT" w:bidi="pt_PT"/>
        </w:rPr>
        <w:t xml:space="preserve">Demétrio é um </w:t>
      </w:r>
      <w:r>
        <w:rPr>
          <w:b/>
          <w:lang w:val="pt_PT" w:bidi="pt_PT"/>
        </w:rPr>
        <w:t>ourives</w:t>
      </w:r>
      <w:r>
        <w:rPr>
          <w:lang w:val="pt_PT" w:bidi="pt_PT"/>
        </w:rPr>
        <w:t>, o que significa que ele faz coisas de prata.</w:t>
      </w:r>
    </w:p>
    <w:p>
      <w:pPr/>
      <w:r>
        <w:rPr>
          <w:lang w:val="pt_PT" w:bidi="pt_PT"/>
        </w:rPr>
      </w:r>
      <w:r>
        <w:rPr>
          <w:lang w:val="pt_PT" w:bidi="pt_PT"/>
        </w:rPr>
        <w:t xml:space="preserve">Demétrio chamou pessoas que ele empregava e também outros </w:t>
      </w:r>
      <w:r>
        <w:rPr>
          <w:b/>
          <w:lang w:val="pt_PT" w:bidi="pt_PT"/>
        </w:rPr>
        <w:t>artesãos</w:t>
      </w:r>
      <w:r>
        <w:rPr>
          <w:lang w:val="pt_PT" w:bidi="pt_PT"/>
        </w:rPr>
        <w:t xml:space="preserve">, ou seja, homens que também trabalhavam no comércio e faziam itens para honrar Ártemis. Demétrio diz a eles: “Vocês sabem, meus amigos, que recebemos uma boa renda com esse </w:t>
      </w:r>
      <w:r>
        <w:rPr>
          <w:b/>
          <w:lang w:val="pt_PT" w:bidi="pt_PT"/>
        </w:rPr>
        <w:t>negócio</w:t>
      </w:r>
      <w:r>
        <w:rPr>
          <w:lang w:val="pt_PT" w:bidi="pt_PT"/>
        </w:rPr>
        <w:t>”, o que significa um lugar para a venda e compra de bens.</w:t>
      </w:r>
    </w:p>
    <w:p>
      <w:pPr/>
      <w:r>
        <w:rPr>
          <w:lang w:val="pt_PT" w:bidi="pt_PT"/>
        </w:rPr>
      </w:r>
      <w:r>
        <w:rPr>
          <w:lang w:val="pt_PT" w:bidi="pt_PT"/>
        </w:rPr>
        <w:t xml:space="preserve">Ele continua dizendo que Paulo conseguiu </w:t>
      </w:r>
      <w:r>
        <w:rPr>
          <w:b/>
          <w:lang w:val="pt_PT" w:bidi="pt_PT"/>
        </w:rPr>
        <w:t>desviar</w:t>
      </w:r>
      <w:r>
        <w:rPr>
          <w:lang w:val="pt_PT" w:bidi="pt_PT"/>
        </w:rPr>
        <w:t xml:space="preserve"> as pessoas, o que significa levar as pessoas na direção errada. Isso sugere que Demétrio está dizendo que Paulo não apenas está levando as pessoas para </w:t>
      </w:r>
      <w:r>
        <w:rPr>
          <w:b/>
          <w:lang w:val="pt_PT" w:bidi="pt_PT"/>
        </w:rPr>
        <w:t>longe</w:t>
      </w:r>
      <w:r>
        <w:rPr>
          <w:lang w:val="pt_PT" w:bidi="pt_PT"/>
        </w:rPr>
        <w:t xml:space="preserve"> da adoração de Ártemis, mas que </w:t>
      </w:r>
      <w:r>
        <w:rPr>
          <w:b/>
          <w:lang w:val="pt_PT" w:bidi="pt_PT"/>
        </w:rPr>
        <w:t>seguir</w:t>
      </w:r>
      <w:r>
        <w:rPr>
          <w:lang w:val="pt_PT" w:bidi="pt_PT"/>
        </w:rPr>
        <w:t xml:space="preserve"> Jesus, o Senhor, ou mestre, é a direção errada.</w:t>
      </w:r>
    </w:p>
    <w:p>
      <w:pPr/>
      <w:r>
        <w:rPr>
          <w:lang w:val="pt_PT" w:bidi="pt_PT"/>
        </w:rPr>
      </w:r>
      <w:r>
        <w:rPr>
          <w:lang w:val="pt_PT" w:bidi="pt_PT"/>
        </w:rPr>
        <w:t xml:space="preserve">Ele então continua dizendo "que o templo da grande deusa Ártemis será </w:t>
      </w:r>
      <w:r>
        <w:rPr>
          <w:b/>
          <w:lang w:val="pt_PT" w:bidi="pt_PT"/>
        </w:rPr>
        <w:t>desacreditado</w:t>
      </w:r>
      <w:r>
        <w:rPr>
          <w:lang w:val="pt_PT" w:bidi="pt_PT"/>
        </w:rPr>
        <w:t xml:space="preserve">", o que significa perder o respeito das pessoas, "e a própria deusa, adorada em toda a província da Ásia e do mundo, será roubada de sua majestade divina". O </w:t>
      </w:r>
      <w:r>
        <w:rPr>
          <w:b/>
          <w:lang w:val="pt_PT" w:bidi="pt_PT"/>
        </w:rPr>
        <w:t>mundo</w:t>
      </w:r>
      <w:r>
        <w:rPr>
          <w:lang w:val="pt_PT" w:bidi="pt_PT"/>
        </w:rPr>
        <w:t xml:space="preserve"> mencionado aqui teria sido o mundo “conhecido” na época. Ser </w:t>
      </w:r>
      <w:r>
        <w:rPr>
          <w:b/>
          <w:lang w:val="pt_PT" w:bidi="pt_PT"/>
        </w:rPr>
        <w:t>divino</w:t>
      </w:r>
      <w:r>
        <w:rPr>
          <w:lang w:val="pt_PT" w:bidi="pt_PT"/>
        </w:rPr>
        <w:t xml:space="preserve"> significa ser como um Deus. </w:t>
      </w:r>
      <w:r>
        <w:rPr>
          <w:b/>
          <w:lang w:val="pt_PT" w:bidi="pt_PT"/>
        </w:rPr>
        <w:t>Majestade</w:t>
      </w:r>
      <w:r>
        <w:rPr>
          <w:lang w:val="pt_PT" w:bidi="pt_PT"/>
        </w:rPr>
        <w:t xml:space="preserve"> significa uma grandeza que inspira admiração.</w:t>
      </w:r>
    </w:p>
    <w:p>
      <w:pPr/>
      <w:r>
        <w:rPr>
          <w:lang w:val="pt_PT" w:bidi="pt_PT"/>
        </w:rPr>
      </w:r>
      <w:r>
        <w:rPr>
          <w:lang w:val="pt_PT" w:bidi="pt_PT"/>
        </w:rPr>
        <w:t xml:space="preserve">Logo, toda a cidade estava em </w:t>
      </w:r>
      <w:r>
        <w:rPr>
          <w:b/>
          <w:lang w:val="pt_PT" w:bidi="pt_PT"/>
        </w:rPr>
        <w:t>alvoroço</w:t>
      </w:r>
      <w:r>
        <w:rPr>
          <w:lang w:val="pt_PT" w:bidi="pt_PT"/>
        </w:rPr>
        <w:t>, o que significava um barulho alto ou uma perturbação cheia de paixão.</w:t>
      </w:r>
    </w:p>
    <w:p>
      <w:pPr/>
      <w:r>
        <w:rPr>
          <w:lang w:val="pt_PT" w:bidi="pt_PT"/>
        </w:rPr>
      </w:r>
      <w:r>
        <w:rPr>
          <w:lang w:val="pt_PT" w:bidi="pt_PT"/>
        </w:rPr>
        <w:t xml:space="preserve">Um </w:t>
      </w:r>
      <w:r>
        <w:rPr>
          <w:b/>
          <w:lang w:val="pt_PT" w:bidi="pt_PT"/>
        </w:rPr>
        <w:t>motim</w:t>
      </w:r>
      <w:r>
        <w:rPr>
          <w:lang w:val="pt_PT" w:bidi="pt_PT"/>
        </w:rPr>
        <w:t xml:space="preserve"> começou, o que significa uma reunião desordenada. Embora o grupo possa começar pequeno no início, eles geralmente reúnem mais pessoas ao longo do caminho e a multidão fica maior.</w:t>
      </w:r>
    </w:p>
    <w:p>
      <w:pPr/>
      <w:r>
        <w:rPr>
          <w:lang w:val="pt_PT" w:bidi="pt_PT"/>
        </w:rPr>
      </w:r>
      <w:r>
        <w:rPr>
          <w:lang w:val="pt_PT" w:bidi="pt_PT"/>
        </w:rPr>
        <w:t xml:space="preserve">Os </w:t>
      </w:r>
      <w:r>
        <w:rPr>
          <w:b/>
          <w:lang w:val="pt_PT" w:bidi="pt_PT"/>
        </w:rPr>
        <w:t>funcionários</w:t>
      </w:r>
      <w:r>
        <w:rPr>
          <w:lang w:val="pt_PT" w:bidi="pt_PT"/>
        </w:rPr>
        <w:t xml:space="preserve"> eram homens altamente respeitados; eles tinham uma alta posição na comunidade e teriam sido selecionados para o papel pelas famílias mais ricas e influentes na província.</w:t>
      </w:r>
    </w:p>
    <w:p>
      <w:pPr/>
      <w:r>
        <w:rPr>
          <w:lang w:val="pt_PT" w:bidi="pt_PT"/>
        </w:rPr>
      </w:r>
      <w:r>
        <w:rPr>
          <w:lang w:val="pt_PT" w:bidi="pt_PT"/>
        </w:rPr>
        <w:t xml:space="preserve">"Todos eles gritaram em </w:t>
      </w:r>
      <w:r>
        <w:rPr>
          <w:b/>
          <w:lang w:val="pt_PT" w:bidi="pt_PT"/>
        </w:rPr>
        <w:t>uníssono</w:t>
      </w:r>
      <w:r>
        <w:rPr>
          <w:lang w:val="pt_PT" w:bidi="pt_PT"/>
        </w:rPr>
        <w:t>", o que significa que todos gritaram a mesma coisa: "Grande é Ártemis dos efésios" ao mesmo tempo, repetidamente por cerca de duas horas.</w:t>
      </w:r>
    </w:p>
    <w:p>
      <w:pPr/>
      <w:r>
        <w:rPr>
          <w:lang w:val="pt_PT" w:bidi="pt_PT"/>
        </w:rPr>
      </w:r>
      <w:r>
        <w:rPr>
          <w:lang w:val="pt_PT" w:bidi="pt_PT"/>
        </w:rPr>
        <w:t xml:space="preserve">O </w:t>
      </w:r>
      <w:r>
        <w:rPr>
          <w:b/>
          <w:lang w:val="pt_PT" w:bidi="pt_PT"/>
        </w:rPr>
        <w:t>secretário da cidade</w:t>
      </w:r>
      <w:r>
        <w:rPr>
          <w:lang w:val="pt_PT" w:bidi="pt_PT"/>
        </w:rPr>
        <w:t xml:space="preserve"> é como um prefeito da cidade ou alguém responsável por mediar acordos feitos pelos habitantes da cidade. Ele conseguiu acalmar a multidão e falou com eles. Ele fala sobre “sua imagem ou </w:t>
      </w:r>
      <w:r>
        <w:rPr>
          <w:b/>
          <w:lang w:val="pt_PT" w:bidi="pt_PT"/>
        </w:rPr>
        <w:t>pedra sagrada</w:t>
      </w:r>
      <w:r>
        <w:rPr>
          <w:lang w:val="pt_PT" w:bidi="pt_PT"/>
        </w:rPr>
        <w:t xml:space="preserve"> que caiu do </w:t>
      </w:r>
      <w:r>
        <w:rPr>
          <w:b/>
          <w:lang w:val="pt_PT" w:bidi="pt_PT"/>
        </w:rPr>
        <w:t>céu</w:t>
      </w:r>
      <w:r>
        <w:rPr>
          <w:lang w:val="pt_PT" w:bidi="pt_PT"/>
        </w:rPr>
        <w:t xml:space="preserve">”. O uso de </w:t>
      </w:r>
      <w:r>
        <w:rPr>
          <w:lang w:val="pt_PT" w:bidi="pt_PT"/>
        </w:rPr>
        <w:t>céu</w:t>
      </w:r>
      <w:r>
        <w:rPr>
          <w:lang w:val="pt_PT" w:bidi="pt_PT"/>
        </w:rPr>
        <w:t xml:space="preserve"> aqui não é o céu em que Deus e seus anjos vivem como definido no Glossário Mestre. O significado para céu aqui é os “céus acima” e que essa “pedra sagrada” caiu do céu e, portanto, veio dos céus, como no “céu acima da terra”. Os efésios ainda o veem como sagrado, ou santo, pois é visto como algo que não é da terra.</w:t>
      </w:r>
    </w:p>
    <w:p>
      <w:pPr/>
      <w:r>
        <w:rPr>
          <w:lang w:val="pt_PT" w:bidi="pt_PT"/>
        </w:rPr>
      </w:r>
      <w:r>
        <w:rPr>
          <w:lang w:val="pt_PT" w:bidi="pt_PT"/>
        </w:rPr>
        <w:t>O secretário da cidade diz que os homens não “</w:t>
      </w:r>
      <w:r>
        <w:rPr>
          <w:b/>
          <w:lang w:val="pt_PT" w:bidi="pt_PT"/>
        </w:rPr>
        <w:t>blasfemaram</w:t>
      </w:r>
      <w:r>
        <w:rPr>
          <w:lang w:val="pt_PT" w:bidi="pt_PT"/>
        </w:rPr>
        <w:t xml:space="preserve"> nossa deusa”, o que significa jurar contra alguém que é considerado sagrado. </w:t>
      </w:r>
      <w:r>
        <w:rPr>
          <w:lang w:val="pt_PT" w:bidi="pt_PT"/>
        </w:rPr>
        <w:t>Blasfêmia</w:t>
      </w:r>
      <w:r>
        <w:rPr>
          <w:lang w:val="pt_PT" w:bidi="pt_PT"/>
        </w:rPr>
        <w:t xml:space="preserve"> está no Glossário Mestre, mas o significado aqui é um pouco diferente, pois eles não estão se referindo a blasfêmia contra Deus. Ele continua dizendo que se Demétrio e seus homens têm algum </w:t>
      </w:r>
      <w:r>
        <w:rPr>
          <w:b/>
          <w:lang w:val="pt_PT" w:bidi="pt_PT"/>
        </w:rPr>
        <w:t>ressentimento</w:t>
      </w:r>
      <w:r>
        <w:rPr>
          <w:lang w:val="pt_PT" w:bidi="pt_PT"/>
        </w:rPr>
        <w:t xml:space="preserve">, o que significa fazer uma reclamação de que outra pessoa fez algo com eles, os </w:t>
      </w:r>
      <w:r>
        <w:rPr>
          <w:b/>
          <w:lang w:val="pt_PT" w:bidi="pt_PT"/>
        </w:rPr>
        <w:t>tribunais</w:t>
      </w:r>
      <w:r>
        <w:rPr>
          <w:lang w:val="pt_PT" w:bidi="pt_PT"/>
        </w:rPr>
        <w:t xml:space="preserve"> estão abertos e há </w:t>
      </w:r>
      <w:r>
        <w:rPr>
          <w:b/>
          <w:lang w:val="pt_PT" w:bidi="pt_PT"/>
        </w:rPr>
        <w:t>procônsules</w:t>
      </w:r>
      <w:r>
        <w:rPr>
          <w:lang w:val="pt_PT" w:bidi="pt_PT"/>
        </w:rPr>
        <w:t xml:space="preserve">. O que significa que há certos dias em que assuntos legais podem acontecer. Nesses dias, as pessoas podem </w:t>
      </w:r>
      <w:r>
        <w:rPr>
          <w:b/>
          <w:lang w:val="pt_PT" w:bidi="pt_PT"/>
        </w:rPr>
        <w:t>fazer acusações</w:t>
      </w:r>
      <w:r>
        <w:rPr>
          <w:lang w:val="pt_PT" w:bidi="pt_PT"/>
        </w:rPr>
        <w:t>, o que significa que uma pessoa pode acusar outra. O que significa que nesses dias particulares, as autoridades se sentam no tribunal para julgar casos de pessoas. Eles seriam capazes de ouvir o caso que Demétrio apresentaria para fazer acusações contra Paulo, o que significa que Demétrio poderia acusar Paulo legalmente.</w:t>
      </w:r>
    </w:p>
    <w:p>
      <w:pPr/>
      <w:r>
        <w:rPr>
          <w:lang w:val="pt_PT" w:bidi="pt_PT"/>
        </w:rPr>
      </w:r>
      <w:r>
        <w:rPr>
          <w:lang w:val="pt_PT" w:bidi="pt_PT"/>
        </w:rPr>
        <w:t xml:space="preserve">O secretário da cidade então deixa claro que se alguém tem algo a adicionar, deve haver uma </w:t>
      </w:r>
      <w:r>
        <w:rPr>
          <w:b/>
          <w:lang w:val="pt_PT" w:bidi="pt_PT"/>
        </w:rPr>
        <w:t>assembleia legal</w:t>
      </w:r>
      <w:r>
        <w:rPr>
          <w:lang w:val="pt_PT" w:bidi="pt_PT"/>
        </w:rPr>
        <w:t>, o que significa uma reunião legal oficial. Como essa não é uma assembleia legal, as pessoas de Éfeso poderiam ser acusadas pelos romanos de motim por causa do que aconteceu.</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20:1–6</w:t>
      </w:r>
      <w:r>
        <w:rPr>
          <w:lang w:val="pt_PT" w:bidi="pt_PT"/>
        </w:rPr>
      </w:r>
    </w:p>
    <w:p>
      <w:pPr>
        <w:pStyle w:val="Heading3"/>
      </w:pPr>
      <w:r>
        <w:rPr>
          <w:lang w:val="pt_PT" w:bidi="pt_PT"/>
        </w:rPr>
        <w:t>Ouvir e Sentir</w:t>
      </w:r>
    </w:p>
    <w:p>
      <w:pPr/>
      <w:r>
        <w:rPr>
          <w:lang w:val="pt_PT" w:bidi="pt_PT"/>
        </w:rPr>
      </w:r>
      <w:r>
        <w:rPr>
          <w:lang w:val="pt_PT" w:bidi="pt_PT"/>
        </w:rPr>
        <w:t>Ouçam Atos 20.1–6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Nessa narrativa, aprendemos sobre as próximas jornadas de Paulo enquanto ele continua a espalhar a mensagem sobre o Senhor Jesus, ou mestre.</w:t>
      </w:r>
    </w:p>
    <w:p>
      <w:pPr/>
      <w:r>
        <w:rPr>
          <w:lang w:val="pt_PT" w:bidi="pt_PT"/>
        </w:rPr>
      </w:r>
      <w:r>
        <w:rPr>
          <w:lang w:val="pt_PT" w:bidi="pt_PT"/>
        </w:rPr>
        <w:t>"Quando o alvoroço havia terminado". Não sabemos quanto tempo passou desde o fim do motim em Éfeso, sobre o qual aprendemos na passagem anterior. Provavelmente foram pelo menos alguns dias, para que o humor estivesse um pouco mais calmo.</w:t>
      </w:r>
    </w:p>
    <w:p>
      <w:pPr/>
      <w:r>
        <w:rPr>
          <w:lang w:val="pt_PT" w:bidi="pt_PT"/>
        </w:rPr>
      </w:r>
      <w:r>
        <w:rPr>
          <w:lang w:val="pt_PT" w:bidi="pt_PT"/>
        </w:rPr>
        <w:t>É importante observar aqui que Paulo não está partindo devido ao motim. Ele não está fugindo de medo. Vocês se lembram de que ele discutiu seus planos de viagem na passagem anterior antes mesmo do motim começar? Paulo provavelmente permaneceu ali um pouco de tempo para garantir que as coisas tivessem se acalmado e que seus discípulos, ou crentes em Jesus, estivessem seguros antes de deixá-los.</w:t>
      </w:r>
    </w:p>
    <w:p>
      <w:pPr/>
      <w:r>
        <w:rPr>
          <w:lang w:val="pt_PT" w:bidi="pt_PT"/>
        </w:rPr>
      </w:r>
      <w:r>
        <w:rPr>
          <w:lang w:val="pt_PT" w:bidi="pt_PT"/>
        </w:rPr>
        <w:t>Paulo então chamou seus discípulos, ou crentes, e os encorajou. Esse provavelmente teria sido um discurso muito inspirador, encorajando esses homens em sua missão de servir a Deus e contar aos outros sobre Jesus. Paulo também pode ter mencionado como ele gostou de seu tempo com eles e que ele sentirá falta deles. Ele diz adeus, o que significa que ele está deixando eles.</w:t>
      </w:r>
    </w:p>
    <w:p>
      <w:pPr/>
      <w:r>
        <w:rPr>
          <w:lang w:val="pt_PT" w:bidi="pt_PT"/>
        </w:rPr>
      </w:r>
      <w:r>
        <w:rPr>
          <w:lang w:val="pt_PT" w:bidi="pt_PT"/>
        </w:rPr>
        <w:t>Parem e discutam aqui: qual é sua experiência de dizer adeus a alguém que é um membro da família, ou um membro bem conhecido da comunidade? Como vocês se sentem? Que palavras vocês usariam em vez de "adeus"?</w:t>
      </w:r>
    </w:p>
    <w:p>
      <w:pPr/>
      <w:r>
        <w:rPr>
          <w:lang w:val="pt_PT" w:bidi="pt_PT"/>
        </w:rPr>
      </w:r>
      <w:r>
        <w:rPr>
          <w:lang w:val="pt_PT" w:bidi="pt_PT"/>
        </w:rPr>
        <w:t>Paulo então viaja pela seguinte rota:</w:t>
      </w:r>
    </w:p>
    <w:p>
      <w:pPr/>
      <w:r>
        <w:rPr>
          <w:lang w:val="pt_PT" w:bidi="pt_PT"/>
        </w:rPr>
      </w:r>
      <w:r>
        <w:rPr>
          <w:lang w:val="pt_PT" w:bidi="pt_PT"/>
        </w:rPr>
        <w:t>Ele viaja de Éfeso para a Macedônia, terminando em Corinto, na Grécia, por rota terrestre. Ele ficou lá por três meses, então voltou pela Macedônia até Filipos. Ele viajou por várias cidades na Macedônia, terminando em Filipos, e então navegou de Filipos para Trôade.</w:t>
      </w:r>
    </w:p>
    <w:p>
      <w:pPr/>
      <w:r>
        <w:rPr>
          <w:lang w:val="pt_PT" w:bidi="pt_PT"/>
        </w:rPr>
      </w:r>
      <w:r>
        <w:rPr>
          <w:lang w:val="pt_PT" w:bidi="pt_PT"/>
        </w:rPr>
        <w:t>Não temos certeza do tamanho exato do barco, mas provavelmente era um barco costeiro que teria remos para ajudar a dirigir o barco e as velas para que o vento pudesse impelí-lo para frente.</w:t>
      </w:r>
    </w:p>
    <w:p>
      <w:pPr/>
      <w:r>
        <w:rPr>
          <w:lang w:val="pt_PT" w:bidi="pt_PT"/>
        </w:rPr>
      </w:r>
      <w:r>
        <w:rPr>
          <w:lang w:val="pt_PT" w:bidi="pt_PT"/>
        </w:rPr>
        <w:t>Pare aqui e mostre uma imagem de um ba</w:t>
      </w:r>
      <w:r>
        <w:rPr>
          <w:lang w:val="pt_PT" w:bidi="pt_PT"/>
        </w:rPr>
        <w:t>rco à vela de 54 d.C.</w:t>
      </w:r>
    </w:p>
    <w:p>
      <w:pPr/>
      <w:r>
        <w:rPr>
          <w:lang w:val="pt_PT" w:bidi="pt_PT"/>
        </w:rPr>
      </w:r>
      <w:r>
        <w:rPr>
          <w:lang w:val="pt_PT" w:bidi="pt_PT"/>
        </w:rPr>
        <w:t xml:space="preserve">Pare aqui e mostre uma imagem de um mapa que mostra a </w:t>
      </w:r>
      <w:r>
        <w:rPr>
          <w:lang w:val="pt_PT" w:bidi="pt_PT"/>
        </w:rPr>
        <w:t>jornada de Paulo de Éfeso para a Macedônia.</w:t>
      </w:r>
    </w:p>
    <w:p>
      <w:pPr/>
      <w:r>
        <w:rPr>
          <w:lang w:val="pt_PT" w:bidi="pt_PT"/>
        </w:rPr>
      </w:r>
      <w:r>
        <w:rPr>
          <w:lang w:val="pt_PT" w:bidi="pt_PT"/>
        </w:rPr>
        <w:t>"Ele viajou por essa área, falando muitas palavras de encorajamento ao povo e finalmente chegou à Grécia". Paulo estava circulando pela Macedônia, o que provavelmente incluía voltar às áreas de Filipos, Tessalônica e Bereia. As pessoas com quem ele estava falando eram provavelmente crentes dessas áreas. Vocês se lembram anteriormente, quando Paulo havia falado mensagens de encorajamento a outros crentes? Ele estava fazendo isso agora enquanto viajava em seu caminho para a Grécia, provavelmente a área comumente conhecida como Corinto.</w:t>
      </w:r>
    </w:p>
    <w:p>
      <w:pPr/>
      <w:r>
        <w:rPr>
          <w:lang w:val="pt_PT" w:bidi="pt_PT"/>
        </w:rPr>
      </w:r>
      <w:r>
        <w:rPr>
          <w:lang w:val="pt_PT" w:bidi="pt_PT"/>
        </w:rPr>
        <w:t>Paulo então chega à Grécia, à cidade de Corinto.</w:t>
      </w:r>
    </w:p>
    <w:p>
      <w:pPr/>
      <w:r>
        <w:rPr>
          <w:lang w:val="pt_PT" w:bidi="pt_PT"/>
        </w:rPr>
      </w:r>
      <w:r>
        <w:rPr>
          <w:lang w:val="pt_PT" w:bidi="pt_PT"/>
        </w:rPr>
        <w:t xml:space="preserve">Pare aqui e mostre uma imagem de um mapa que mostra a </w:t>
      </w:r>
      <w:r>
        <w:rPr>
          <w:lang w:val="pt_PT" w:bidi="pt_PT"/>
        </w:rPr>
        <w:t xml:space="preserve">jornada de Paulo da Macedônia para a Grécia, ou Corinto. </w:t>
      </w:r>
      <w:r>
        <w:rPr>
          <w:lang w:val="pt_PT" w:bidi="pt_PT"/>
        </w:rPr>
        <w:t>Apontem as áreas marcadas de Filipos, Tessalônica e Bereia.</w:t>
      </w:r>
    </w:p>
    <w:p>
      <w:pPr/>
      <w:r>
        <w:rPr>
          <w:lang w:val="pt_PT" w:bidi="pt_PT"/>
        </w:rPr>
      </w:r>
      <w:r>
        <w:rPr>
          <w:lang w:val="pt_PT" w:bidi="pt_PT"/>
        </w:rPr>
        <w:t>Enquanto estava lá, ele também encorajou outros crentes compartilhando palavras e mensagens de encorajamento. Paulo fica por 3 meses. Isso foi provavelmente durante os meses de inverno, quando viajar pelo mar teria sido difícil devido ao mau tempo.</w:t>
      </w:r>
    </w:p>
    <w:p>
      <w:pPr/>
      <w:r>
        <w:rPr>
          <w:lang w:val="pt_PT" w:bidi="pt_PT"/>
        </w:rPr>
      </w:r>
      <w:r>
        <w:rPr>
          <w:lang w:val="pt_PT" w:bidi="pt_PT"/>
        </w:rPr>
        <w:t>O plano original de Paulo era navegar em um barco da Grécia, ou Corinto, para a Síria, perto de onde Jerusalém estava.</w:t>
      </w:r>
    </w:p>
    <w:p>
      <w:pPr/>
      <w:r>
        <w:rPr>
          <w:lang w:val="pt_PT" w:bidi="pt_PT"/>
        </w:rPr>
      </w:r>
      <w:r>
        <w:rPr>
          <w:lang w:val="pt_PT" w:bidi="pt_PT"/>
        </w:rPr>
        <w:t>Provavelmente era a intenção de Paulo navegar de barco quando o tempo melhorasse com a mudança de estação. Era costume que muitos judeus viajassem de volta para Jerusalém a cada ano para celebrar a Páscoa, e para esse propósito havia muitos navios que os carregavam das cidades dessa região para Jerusalém. Provavelmente era a intenção de Paulo passar por um desses navios. Falaremos mais sobre a Páscoa e a Festa dos Pães sem fermento mais tarde nessa passagem.</w:t>
      </w:r>
    </w:p>
    <w:p>
      <w:pPr/>
      <w:r>
        <w:rPr>
          <w:lang w:val="pt_PT" w:bidi="pt_PT"/>
        </w:rPr>
      </w:r>
      <w:r>
        <w:rPr>
          <w:lang w:val="pt_PT" w:bidi="pt_PT"/>
        </w:rPr>
        <w:t>Pare aqui e mostre uma imagem de um ba</w:t>
      </w:r>
      <w:r>
        <w:rPr>
          <w:lang w:val="pt_PT" w:bidi="pt_PT"/>
        </w:rPr>
        <w:t>rco de passageiros de 54 d.C.</w:t>
      </w:r>
    </w:p>
    <w:p>
      <w:pPr/>
      <w:r>
        <w:rPr>
          <w:lang w:val="pt_PT" w:bidi="pt_PT"/>
        </w:rPr>
      </w:r>
      <w:r>
        <w:rPr>
          <w:lang w:val="pt_PT" w:bidi="pt_PT"/>
        </w:rPr>
        <w:t>O plano original de Paulo teria sido ir diretamente da Grécia, Corinto para Jerusalém, contornando a costa oeste da Ásia, mas antes de partir Paulo ouve que alguns dos judeus que estarão a bordo do navio querem agitar outros contra ele e matá-lo. Cartas anteriores de Paulo nos dizem que Paulo era conhecido por estar carregando uma quantidade de dinheiro doado, que ele estava levando das igrejas gentias, ou não judaicas, para ajudar a igreja em Jerusalém a cuidar dos pobres. Então os judeus podem ter planejado roubar esse dinheiro. Com medo da conspiração dos judeus contra ele, Paulo decide evitá-los retornando pelo caminho que havia percorrido através da Macedônia e descendo pela costa da Ásia, passando por Trôade. Os judeus de Corinto, que haviam tentado fazer acusações contra Paulo em passagens anteriores, podem ter estado envolvidos nessa última trama. Vocês podem estar pensando aqui, por que Paulo não entrou em outro barco? O navio que ele iria pegar provavelmente navegava com o propósito específico de transportar pessoas dessas cidades para Jerusalém para celebrar a Páscoa. Então era altamente provável que os judeus conspirando contra ele estivessem no mesmo barco.</w:t>
      </w:r>
    </w:p>
    <w:p>
      <w:pPr/>
      <w:r>
        <w:rPr>
          <w:lang w:val="pt_PT" w:bidi="pt_PT"/>
        </w:rPr>
      </w:r>
      <w:r>
        <w:rPr>
          <w:lang w:val="pt_PT" w:bidi="pt_PT"/>
        </w:rPr>
        <w:t>Paulo decide que seria mais seguro voltar pela Macedônia.</w:t>
      </w:r>
    </w:p>
    <w:p>
      <w:pPr/>
      <w:r>
        <w:rPr>
          <w:lang w:val="pt_PT" w:bidi="pt_PT"/>
        </w:rPr>
      </w:r>
      <w:r>
        <w:rPr>
          <w:lang w:val="pt_PT" w:bidi="pt_PT"/>
        </w:rPr>
        <w:t>Pare aqui e mostre a jo</w:t>
      </w:r>
      <w:r>
        <w:rPr>
          <w:lang w:val="pt_PT" w:bidi="pt_PT"/>
        </w:rPr>
        <w:t xml:space="preserve">rnada planejada de Paulo para navegar de Corinto para a Síria de barco, </w:t>
      </w:r>
      <w:r>
        <w:rPr>
          <w:lang w:val="pt_PT" w:bidi="pt_PT"/>
        </w:rPr>
        <w:t>a qual agora foi interrompida por uma conspiração de alguns judeus, o que fez ele voltar sozinho.</w:t>
      </w:r>
    </w:p>
    <w:p>
      <w:pPr/>
      <w:r>
        <w:rPr>
          <w:lang w:val="pt_PT" w:bidi="pt_PT"/>
        </w:rPr>
      </w:r>
      <w:r>
        <w:rPr>
          <w:lang w:val="pt_PT" w:bidi="pt_PT"/>
        </w:rPr>
        <w:t>Pare aqui e mostre uma imagem de um mapa mostrando a nova jo</w:t>
      </w:r>
      <w:r>
        <w:rPr>
          <w:b/>
          <w:lang w:val="pt_PT" w:bidi="pt_PT"/>
        </w:rPr>
        <w:t>rnada de Paulo da Grécia, Corinto, de volta para a Macedônia.</w:t>
      </w:r>
    </w:p>
    <w:p>
      <w:pPr/>
      <w:r>
        <w:rPr>
          <w:lang w:val="pt_PT" w:bidi="pt_PT"/>
        </w:rPr>
      </w:r>
      <w:r>
        <w:rPr>
          <w:lang w:val="pt_PT" w:bidi="pt_PT"/>
        </w:rPr>
        <w:t>Paulo estava acompanhado por Sópatro, filho de Pirro, que veio de Bereia, que é na Macedônia. Sópatro é alguém sobre quem não sabemos muito. Podemos presumir que, como ele está viajando com Paulo, ele é um crente e quer ajudar Paulo em sua missão de tornar conhecida a mensagem sobre o Senhor Jesus, ou mestre. Aristarco e Secundo vieram de Tessalônica, que também é na Macedônia. Então há Gaio que era de Derbe. Vocês se lembrarão de Gaio e Aristarco da passagem anterior como os companheiros de viagem de Paulo. Eles foram agarrados pelos homens de Demétrio e arrastados para o teatro, mesmo que eles não tivessem feito nada de errado.</w:t>
      </w:r>
    </w:p>
    <w:p>
      <w:pPr/>
      <w:r>
        <w:rPr>
          <w:lang w:val="pt_PT" w:bidi="pt_PT"/>
        </w:rPr>
      </w:r>
      <w:r>
        <w:rPr>
          <w:lang w:val="pt_PT" w:bidi="pt_PT"/>
        </w:rPr>
        <w:t>Timóteo também estava com eles e ele veio de Listra. Vocês se lembram de antes, quando aprendemos sobre como Paulo havia feito amizade com Timóteo, como trabalhou em estreita colaboração com ele, e Paulo o chamou de "irmão amado"? Eles parecem ter uma amizade muito boa.</w:t>
      </w:r>
    </w:p>
    <w:p>
      <w:pPr/>
      <w:r>
        <w:rPr>
          <w:lang w:val="pt_PT" w:bidi="pt_PT"/>
        </w:rPr>
      </w:r>
      <w:r>
        <w:rPr>
          <w:lang w:val="pt_PT" w:bidi="pt_PT"/>
        </w:rPr>
        <w:t>Tíquico e Trófimo, que eram da província da Ásia, estavam com Paulo.</w:t>
      </w:r>
    </w:p>
    <w:p>
      <w:pPr/>
      <w:r>
        <w:rPr>
          <w:lang w:val="pt_PT" w:bidi="pt_PT"/>
        </w:rPr>
      </w:r>
      <w:r>
        <w:rPr>
          <w:lang w:val="pt_PT" w:bidi="pt_PT"/>
        </w:rPr>
        <w:t>"Esses homens foram à frente e esperaram por nós em Trôade". Não está claro quem Paulo está dizendo que foi à frente para Trôade — se foi a maioria desses homens ou apenas alguns deles. Mais tarde, Paulo diz "Mas navegamos de Filipos", sugerindo que Paulo não está sozinho, então pode ser que alguns desses homens também tenham ido com ele, ou também poderia ser que seja Lucas, o autor de Atos, que está com Paulo.</w:t>
      </w:r>
    </w:p>
    <w:p>
      <w:pPr/>
      <w:r>
        <w:rPr>
          <w:lang w:val="pt_PT" w:bidi="pt_PT"/>
        </w:rPr>
      </w:r>
      <w:r>
        <w:rPr>
          <w:lang w:val="pt_PT" w:bidi="pt_PT"/>
        </w:rPr>
        <w:t>Como Tíquico e Trófimo eram da província da Ásia, eles podem ter sido os que foram à frente para Trôade, que fica na Ásia. Talvez todos os outros permaneceram com Paulo na Macedônia. Tíquico e Trófimo podem ter desejado ir em frente para começar seus preparativos para a Páscoa. Parece que Paulo pode ter escolhido celebrar a Páscoa em Filipos com seus companheiros remanescentes antes de partirem de Filipos juntos e irem para Trôade.</w:t>
      </w:r>
    </w:p>
    <w:p>
      <w:pPr/>
      <w:r>
        <w:rPr>
          <w:lang w:val="pt_PT" w:bidi="pt_PT"/>
        </w:rPr>
      </w:r>
      <w:r>
        <w:rPr>
          <w:lang w:val="pt_PT" w:bidi="pt_PT"/>
        </w:rPr>
        <w:t>Em qualquer caso, escolhemos tentar entender quem estava viajando quando, provavelmente podemos presumir que Paulo tinha companheiros com ele em todas as jornadas acima.</w:t>
      </w:r>
    </w:p>
    <w:p>
      <w:pPr/>
      <w:r>
        <w:rPr>
          <w:lang w:val="pt_PT" w:bidi="pt_PT"/>
        </w:rPr>
      </w:r>
      <w:r>
        <w:rPr>
          <w:lang w:val="pt_PT" w:bidi="pt_PT"/>
        </w:rPr>
        <w:t>Pare aqui e mostre uma imagem de um mapa mostrando todas as cidades que Paulo estava provavelmente visitando na Macedônia em seu caminho para Filipos.</w:t>
      </w:r>
    </w:p>
    <w:p>
      <w:pPr/>
      <w:r>
        <w:rPr>
          <w:lang w:val="pt_PT" w:bidi="pt_PT"/>
        </w:rPr>
      </w:r>
      <w:r>
        <w:rPr>
          <w:lang w:val="pt_PT" w:bidi="pt_PT"/>
        </w:rPr>
        <w:t>Anteriormente neste livro, vocês se lembram de quando jejum e oração foram mencionados? "Enquanto eles estavam adorando o Senhor e jejuando", que é o que vocês estariam fazendo durante a Páscoa e a Festa dos pães sem fermento. A Páscoa era uma festividade religiosa judaica. No tempo de Jesus, a celebração era uma combinação da Páscoa com a Festa dos Pães Asmos, que durava sete dias. A Páscoa celebrava o momento em que Deus resgatou os ancestrais judeus da escravidão no Egito. Os judeus celebram a festa a cada ano enquanto se reúnem para comer pão sem fermento. A Páscoa é como uma celebração da independência para os judeus. Vocês se lembram da Páscoa e da Festa dos Pães sem fermento do livro de Marcos?</w:t>
      </w:r>
    </w:p>
    <w:p>
      <w:pPr/>
      <w:r>
        <w:rPr>
          <w:lang w:val="pt_PT" w:bidi="pt_PT"/>
        </w:rPr>
      </w:r>
      <w:r>
        <w:rPr>
          <w:lang w:val="pt_PT" w:bidi="pt_PT"/>
        </w:rPr>
        <w:t>Paulo pode ter celebrado essa festa com seus amigos em Filipos.</w:t>
      </w:r>
    </w:p>
    <w:p>
      <w:pPr/>
      <w:r>
        <w:rPr>
          <w:lang w:val="pt_PT" w:bidi="pt_PT"/>
        </w:rPr>
      </w:r>
      <w:r>
        <w:rPr>
          <w:lang w:val="pt_PT" w:bidi="pt_PT"/>
        </w:rPr>
        <w:t>Cinco dias depois, Paulo e seus companheiros se juntaram ao resto dos homens em Trôade, na Ásia. Lá eles ficaram por 7 dias.</w:t>
      </w:r>
    </w:p>
    <w:p>
      <w:pPr/>
      <w:r>
        <w:rPr>
          <w:lang w:val="pt_PT" w:bidi="pt_PT"/>
        </w:rPr>
      </w:r>
      <w:r>
        <w:rPr>
          <w:lang w:val="pt_PT" w:bidi="pt_PT"/>
        </w:rPr>
        <w:t>Pare aqui e mostre uma imagem de um barco à vela de 54 d.C.</w:t>
      </w:r>
    </w:p>
    <w:p>
      <w:pPr/>
      <w:r>
        <w:rPr>
          <w:lang w:val="pt_PT" w:bidi="pt_PT"/>
        </w:rPr>
      </w:r>
      <w:r>
        <w:rPr>
          <w:lang w:val="pt_PT" w:bidi="pt_PT"/>
        </w:rPr>
        <w:t>Pare aqui e mostre uma rota de navegação pelo mar que Paulo e seus companheiros levaram de Filipos para Trôade.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Paulo chama seus discípulos e os encoraja com uma mensagem. Ele então diz adeus a seus discípulos (ou crentes) e parte para a Macedônia. Ele viaja pela região e fala mensagens de encorajamento antes de chegar à Grécia até a cidade de Corinto, onde ele fica por três meses.</w:t>
      </w:r>
    </w:p>
    <w:p>
      <w:pPr/>
      <w:r>
        <w:rPr>
          <w:lang w:val="pt_PT" w:bidi="pt_PT"/>
        </w:rPr>
      </w:r>
      <w:r>
        <w:rPr>
          <w:b/>
          <w:lang w:val="pt_PT" w:bidi="pt_PT"/>
        </w:rPr>
        <w:t>Segunda cena:</w:t>
      </w:r>
      <w:r>
        <w:rPr>
          <w:lang w:val="pt_PT" w:bidi="pt_PT"/>
        </w:rPr>
        <w:t xml:space="preserve"> enquanto está na Grécia, Paulo descobre uma conspiração que alguns judeus estão fazendo contra ele e evita os navios que estão levando pessoas da Grécia para Jerusalém e volta pela Macedônia. Ele está acompanhado por um grupo de homens.</w:t>
      </w:r>
    </w:p>
    <w:p>
      <w:pPr/>
      <w:r>
        <w:rPr>
          <w:lang w:val="pt_PT" w:bidi="pt_PT"/>
        </w:rPr>
      </w:r>
      <w:r>
        <w:rPr>
          <w:b/>
          <w:lang w:val="pt_PT" w:bidi="pt_PT"/>
        </w:rPr>
        <w:t>Terceira cena:</w:t>
      </w:r>
      <w:r>
        <w:rPr>
          <w:lang w:val="pt_PT" w:bidi="pt_PT"/>
        </w:rPr>
        <w:t xml:space="preserve"> alguns dos homens que estão viajando com Paulo seguem adiante para Trôade, mas Paulo e alguns dos outros ficam para trás. Eles então navegam de Filipos para Trôade alguns dias depois e se juntam ao resto dos homens.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Alguns discípulos</w:t>
      </w:r>
    </w:p>
    <w:p>
      <w:pPr>
        <w:pStyle w:val="ListBullet"/>
        <w:spacing w:line="240" w:lineRule="auto"/>
        <w:ind w:left="720"/>
      </w:pPr>
      <w:r>
        <w:rPr>
          <w:lang w:val="pt_PT" w:bidi="pt_PT"/>
        </w:rPr>
      </w:r>
      <w:r>
        <w:rPr>
          <w:lang w:val="pt_PT" w:bidi="pt_PT"/>
        </w:rPr>
        <w:t>Grupo de macedônios</w:t>
      </w:r>
    </w:p>
    <w:p>
      <w:pPr>
        <w:pStyle w:val="ListBullet"/>
        <w:spacing w:line="240" w:lineRule="auto"/>
        <w:ind w:left="720"/>
      </w:pPr>
      <w:r>
        <w:rPr>
          <w:lang w:val="pt_PT" w:bidi="pt_PT"/>
        </w:rPr>
      </w:r>
      <w:r>
        <w:rPr>
          <w:lang w:val="pt_PT" w:bidi="pt_PT"/>
        </w:rPr>
        <w:t>Grupo de gregos</w:t>
      </w:r>
    </w:p>
    <w:p>
      <w:pPr>
        <w:pStyle w:val="ListBullet"/>
        <w:spacing w:line="240" w:lineRule="auto"/>
        <w:ind w:left="720"/>
      </w:pPr>
      <w:r>
        <w:rPr>
          <w:lang w:val="pt_PT" w:bidi="pt_PT"/>
        </w:rPr>
      </w:r>
      <w:r>
        <w:rPr>
          <w:lang w:val="pt_PT" w:bidi="pt_PT"/>
        </w:rPr>
        <w:t>Grupo de judeus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Nessa narrativa, aprendemos sobre as próximas jornadas de Paulo enquanto ele continua a espalhar a mensagem sobre o Senhor Jesus, ou mestre.</w:t>
      </w:r>
    </w:p>
    <w:p>
      <w:pPr/>
      <w:r>
        <w:rPr>
          <w:lang w:val="pt_PT" w:bidi="pt_PT"/>
        </w:rPr>
      </w:r>
      <w:r>
        <w:rPr>
          <w:lang w:val="pt_PT" w:bidi="pt_PT"/>
        </w:rPr>
        <w:t>Se vocês puderem, poderiam desenhar um mapa no chão e então caminhar ao redor dele para ter uma noção das jornadas de Paulo.</w:t>
      </w:r>
    </w:p>
    <w:p>
      <w:pPr/>
      <w:r>
        <w:rPr>
          <w:lang w:val="pt_PT" w:bidi="pt_PT"/>
        </w:rPr>
      </w:r>
      <w:r>
        <w:rPr>
          <w:lang w:val="pt_PT" w:bidi="pt_PT"/>
        </w:rPr>
        <w:t>"Quando o alvoroço havia terminado..." Não sabemos quanto tempo passou desde o fim do motim, sobre o qual aprendemos na passagem anterior. Provavelmente foram pelo menos alguns dias, para que o humor estivesse um pouco mais calmo.</w:t>
      </w:r>
    </w:p>
    <w:p>
      <w:pPr/>
      <w:r>
        <w:rPr>
          <w:lang w:val="pt_PT" w:bidi="pt_PT"/>
        </w:rPr>
      </w:r>
      <w:r>
        <w:rPr>
          <w:lang w:val="pt_PT" w:bidi="pt_PT"/>
        </w:rPr>
        <w:t>É importante relembrar aqui que Paulo não está saindo como resultado do motim. Ele não está fugindo de medo.</w:t>
      </w:r>
    </w:p>
    <w:p>
      <w:pPr/>
      <w:r>
        <w:rPr>
          <w:lang w:val="pt_PT" w:bidi="pt_PT"/>
        </w:rPr>
      </w:r>
      <w:r>
        <w:rPr>
          <w:lang w:val="pt_PT" w:bidi="pt_PT"/>
        </w:rPr>
        <w:t>Paulo chama seus discípulos, ou crentes, e os encoraja. Não está claro onde tudo isso aconteceu, pode ter sido dentro de uma casa, ou enquanto eles estavam sentados do lado de fora. Ele diz adeus aos discípulos.</w:t>
      </w:r>
    </w:p>
    <w:p>
      <w:pPr/>
      <w:r>
        <w:rPr>
          <w:lang w:val="pt_PT" w:bidi="pt_PT"/>
        </w:rPr>
      </w:r>
      <w:r>
        <w:rPr>
          <w:lang w:val="pt_PT" w:bidi="pt_PT"/>
        </w:rPr>
        <w:t>Paulo então viaja de Éfeso para a Macedônia. Isso teria sido por terra de Éfeso para Trôade e então de barco de Trôade para a Macedônia.</w:t>
      </w:r>
    </w:p>
    <w:p>
      <w:pPr/>
      <w:r>
        <w:rPr>
          <w:lang w:val="pt_PT" w:bidi="pt_PT"/>
        </w:rPr>
      </w:r>
      <w:r>
        <w:rPr>
          <w:lang w:val="pt_PT" w:bidi="pt_PT"/>
        </w:rPr>
        <w:t xml:space="preserve">Pare aqui e mostre uma imagem de um </w:t>
      </w:r>
      <w:r>
        <w:rPr>
          <w:lang w:val="pt_PT" w:bidi="pt_PT"/>
        </w:rPr>
        <w:t>barco à vela</w:t>
      </w:r>
      <w:r>
        <w:rPr>
          <w:lang w:val="pt_PT" w:bidi="pt_PT"/>
        </w:rPr>
        <w:t>.</w:t>
      </w:r>
    </w:p>
    <w:p>
      <w:pPr/>
      <w:r>
        <w:rPr>
          <w:lang w:val="pt_PT" w:bidi="pt_PT"/>
        </w:rPr>
      </w:r>
      <w:r>
        <w:rPr>
          <w:lang w:val="pt_PT" w:bidi="pt_PT"/>
        </w:rPr>
        <w:t>"Ele viajou por essa área, falando muitas palavras de encorajamento ao povo e finalmente chegou à Grécia". Paulo estava circulando pela Macedônia, o que provavelmente incluía voltar às áreas de Filipos, Tessalônica e Bereia. Paulo então chega à Grécia, à cidade de Corinto.</w:t>
      </w:r>
    </w:p>
    <w:p>
      <w:pPr/>
      <w:r>
        <w:rPr>
          <w:lang w:val="pt_PT" w:bidi="pt_PT"/>
        </w:rPr>
      </w:r>
      <w:r>
        <w:rPr>
          <w:lang w:val="pt_PT" w:bidi="pt_PT"/>
        </w:rPr>
        <w:t>Enquanto estava lá, ele também encorajou outros crentes compartilhando palavras e mensagens de encorajamento. Paulo fica por três meses.</w:t>
      </w:r>
    </w:p>
    <w:p>
      <w:pPr/>
      <w:r>
        <w:rPr>
          <w:lang w:val="pt_PT" w:bidi="pt_PT"/>
        </w:rPr>
      </w:r>
      <w:r>
        <w:rPr>
          <w:lang w:val="pt_PT" w:bidi="pt_PT"/>
        </w:rPr>
        <w:t>O plano original de Paulo seria ir diretamente da Grécia, Corinto, para a Síria, mas ele ouve que alguns dos judeus que estarão a bordo do navio querem agitar outros contra ele e matá-lo. Paulo decide que seria mais seguro voltar pela Macedônia, novamente viajando em terra.</w:t>
      </w:r>
    </w:p>
    <w:p>
      <w:pPr/>
      <w:r>
        <w:rPr>
          <w:lang w:val="pt_PT" w:bidi="pt_PT"/>
        </w:rPr>
      </w:r>
      <w:r>
        <w:rPr>
          <w:lang w:val="pt_PT" w:bidi="pt_PT"/>
        </w:rPr>
        <w:t>Paulo também tem alguns companheiros de viagem com ele.</w:t>
      </w:r>
    </w:p>
    <w:p>
      <w:pPr/>
      <w:r>
        <w:rPr>
          <w:lang w:val="pt_PT" w:bidi="pt_PT"/>
        </w:rPr>
      </w:r>
      <w:r>
        <w:rPr>
          <w:lang w:val="pt_PT" w:bidi="pt_PT"/>
        </w:rPr>
        <w:t>Paulo estava acompanhado por Sópatro, filho de Pirro, que veio de Bereia, que é na Macedônia. Aristarco e Secundo vieram de Tessalônica, que também é na Macedônia. Então há Gaio que era de Derbe.</w:t>
      </w:r>
    </w:p>
    <w:p>
      <w:pPr/>
      <w:r>
        <w:rPr>
          <w:lang w:val="pt_PT" w:bidi="pt_PT"/>
        </w:rPr>
      </w:r>
      <w:r>
        <w:rPr>
          <w:lang w:val="pt_PT" w:bidi="pt_PT"/>
        </w:rPr>
        <w:t>Timóteo também estava com eles e ele veio de Listra. Timóteo é um bom amigo de Paulo.</w:t>
      </w:r>
    </w:p>
    <w:p>
      <w:pPr/>
      <w:r>
        <w:rPr>
          <w:lang w:val="pt_PT" w:bidi="pt_PT"/>
        </w:rPr>
      </w:r>
      <w:r>
        <w:rPr>
          <w:lang w:val="pt_PT" w:bidi="pt_PT"/>
        </w:rPr>
        <w:t>Tíquico e Trófimo que eram da província da Ásia.</w:t>
      </w:r>
    </w:p>
    <w:p>
      <w:pPr/>
      <w:r>
        <w:rPr>
          <w:lang w:val="pt_PT" w:bidi="pt_PT"/>
        </w:rPr>
      </w:r>
      <w:r>
        <w:rPr>
          <w:lang w:val="pt_PT" w:bidi="pt_PT"/>
        </w:rPr>
        <w:t>"Esses homens foram à frente e esperaram por nós em Trôade". Não está claro quem Paulo está dizendo que foi à frente para Trôade. Paulo também mais tarde diz "Mas navegamos de Filipos", sugerindo que ele não está sozinho, então poderia ser que Lucas, o autor de Atos, estivesse com ele.</w:t>
      </w:r>
    </w:p>
    <w:p>
      <w:pPr/>
      <w:r>
        <w:rPr>
          <w:lang w:val="pt_PT" w:bidi="pt_PT"/>
        </w:rPr>
      </w:r>
      <w:r>
        <w:rPr>
          <w:lang w:val="pt_PT" w:bidi="pt_PT"/>
        </w:rPr>
        <w:t>Em qualquer caso, escolhemos tentar entender quem estava viajando quando, provavelmente podemos presumir que Paulo tinha companheiros com ele em todas as jornadas acima.</w:t>
      </w:r>
    </w:p>
    <w:p>
      <w:pPr/>
      <w:r>
        <w:rPr>
          <w:lang w:val="pt_PT" w:bidi="pt_PT"/>
        </w:rPr>
      </w:r>
      <w:r>
        <w:rPr>
          <w:lang w:val="pt_PT" w:bidi="pt_PT"/>
        </w:rPr>
        <w:t>Cinco dias depois, Paulo se juntou aos outros em Trôade, onde eles ficaram por sete dias. Não está claro quanto tempo eles esperaram para viajar, mas parece que em algum momento depois da Festa dos Pães sem fermento, eles partiram de Filipos e embarcaram para Trôade, o que sugere que a jornada levou cinco dias, e então eles chegaram a Trôade, na Ásia.</w:t>
      </w:r>
    </w:p>
    <w:p>
      <w:pPr/>
      <w:r>
        <w:rPr>
          <w:lang w:val="pt_PT" w:bidi="pt_PT"/>
        </w:rPr>
      </w:r>
      <w:r>
        <w:rPr>
          <w:lang w:val="pt_PT" w:bidi="pt_PT"/>
        </w:rPr>
        <w:t>Lá eles ficaram por sete dias.</w:t>
      </w:r>
    </w:p>
    <w:p>
      <w:pPr/>
      <w:r>
        <w:rPr>
          <w:lang w:val="pt_PT" w:bidi="pt_PT"/>
        </w:rPr>
      </w:r>
      <w:r>
        <w:rPr>
          <w:lang w:val="pt_PT" w:bidi="pt_PT"/>
        </w:rPr>
        <w:t xml:space="preserve">Pare aqui e mostre uma </w:t>
      </w:r>
      <w:r>
        <w:rPr>
          <w:b/>
          <w:lang w:val="pt_PT" w:bidi="pt_PT"/>
        </w:rPr>
        <w:t>rota de navegação pelo mar de Filipos até Trôade</w:t>
      </w:r>
      <w:r>
        <w:rPr>
          <w:lang w:val="pt_PT" w:bidi="pt_PT"/>
        </w:rPr>
        <w:t>.</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Alguns discípulos</w:t>
      </w:r>
    </w:p>
    <w:p>
      <w:pPr>
        <w:pStyle w:val="ListBullet"/>
        <w:spacing w:line="240" w:lineRule="auto"/>
        <w:ind w:left="720"/>
      </w:pPr>
      <w:r>
        <w:rPr>
          <w:lang w:val="pt_PT" w:bidi="pt_PT"/>
        </w:rPr>
      </w:r>
      <w:r>
        <w:rPr>
          <w:lang w:val="pt_PT" w:bidi="pt_PT"/>
        </w:rPr>
        <w:t>Grupo de macedônios</w:t>
      </w:r>
    </w:p>
    <w:p>
      <w:pPr>
        <w:pStyle w:val="ListBullet"/>
        <w:spacing w:line="240" w:lineRule="auto"/>
        <w:ind w:left="720"/>
      </w:pPr>
      <w:r>
        <w:rPr>
          <w:lang w:val="pt_PT" w:bidi="pt_PT"/>
        </w:rPr>
      </w:r>
      <w:r>
        <w:rPr>
          <w:lang w:val="pt_PT" w:bidi="pt_PT"/>
        </w:rPr>
        <w:t>Grupo de gregos</w:t>
      </w:r>
    </w:p>
    <w:p>
      <w:pPr>
        <w:pStyle w:val="ListBullet"/>
        <w:spacing w:line="240" w:lineRule="auto"/>
        <w:ind w:left="720"/>
      </w:pPr>
      <w:r>
        <w:rPr>
          <w:lang w:val="pt_PT" w:bidi="pt_PT"/>
        </w:rPr>
      </w:r>
      <w:r>
        <w:rPr>
          <w:lang w:val="pt_PT" w:bidi="pt_PT"/>
        </w:rPr>
        <w:t>Grupo de judeus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Nessa narrativa aprendemos sobre as próximas jornadas de Paulo enquanto ele continua a espalhar a mensagem sobre o Senhor, ou mestre.</w:t>
      </w:r>
    </w:p>
    <w:p>
      <w:pPr/>
      <w:r>
        <w:rPr>
          <w:lang w:val="pt_PT" w:bidi="pt_PT"/>
        </w:rPr>
      </w:r>
      <w:r>
        <w:rPr>
          <w:b/>
          <w:lang w:val="pt_PT" w:bidi="pt_PT"/>
        </w:rPr>
        <w:t>Primeira cena:</w:t>
      </w:r>
      <w:r>
        <w:rPr>
          <w:lang w:val="pt_PT" w:bidi="pt_PT"/>
        </w:rPr>
        <w:t xml:space="preserve"> “Quando o alvoroço havia terminado, Paulo chama seus discípulos”.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“Feliz que Paulo esteja bem depois de ouvir sobre o motim que havia acontecido recentemente”, ou “Me perguntando o que Paulo tem a dizer para nós”, e “Para onde Paulo irá em seguida?”.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Depois de encorajá-los com uma mensagem, ele então diz adeus a seus discípulos, ou crentes.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“Feliz pelas coisas terem se acalmado após o motim”, ou “Ansioso para se encontrar com os discípulos e encorajá-los”, e “Triste por estar dizendo adeus a eles”.</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“Me sentindo realmente encorajado pelas palavras de Paulo”, ou “Animado por ouvir sobre sua próxima jornada”, e “Estamos tristes por ele estar partindo”.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então sai de Éfeso para a Macedônia. “Ele viajou por essa área, falando muitas palavras de encorajamento ao povo e finalmente chegou à Grécia, onde ele ficou por três meses”.</w:t>
      </w:r>
    </w:p>
    <w:p>
      <w:pPr/>
      <w:r>
        <w:rPr>
          <w:lang w:val="pt_PT" w:bidi="pt_PT"/>
        </w:rPr>
      </w:r>
      <w:r>
        <w:rPr>
          <w:b/>
          <w:lang w:val="pt_PT" w:bidi="pt_PT"/>
        </w:rPr>
        <w:t>Segunda cena:</w:t>
      </w:r>
      <w:r>
        <w:rPr>
          <w:lang w:val="pt_PT" w:bidi="pt_PT"/>
        </w:rPr>
        <w:t xml:space="preserve"> o plano original de Paulo era navegar em um barco da Grécia, de Corinto para a Síria, onde Jerusalém ficava. Enquanto estava na Grécia, Paulo descobre uma conspiração que alguns judeus estão fazendo contra ele e ele volta pela Macedônia.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“Com medo do que os judeus podem fazer com ele”, ou “Frustrado por seus planos terem que mudar”, e “Embora agora leve mais tempo, ele ainda estará espalhando a mensagem sobre o Senhor, ou mestre, enquanto ele viaja”.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era acompanhado por Sópatro, filho de Pirro, de Bereia, Aristarco e Secundo de Tessalônica, Gaio de Derbe, Timóteo também, Tíquico e Trófimo da província da Ásia”.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“Animado por estar viajando com esses homens”, ou “Feliz por ser capaz de passar algum tempo com Timóteo”, e “Pelo menos juntos eles podem encorajar uns aos outros”.</w:t>
      </w:r>
    </w:p>
    <w:p>
      <w:pPr>
        <w:pStyle w:val="ListBullet"/>
        <w:spacing w:line="240" w:lineRule="auto"/>
        <w:ind w:left="720"/>
      </w:pPr>
      <w:r>
        <w:rPr>
          <w:lang w:val="pt_PT" w:bidi="pt_PT"/>
        </w:rPr>
      </w:r>
      <w:r>
        <w:rPr>
          <w:lang w:val="pt_PT" w:bidi="pt_PT"/>
        </w:rPr>
        <w:t>Pergunte aos atores que interpretam os companheiros de viagem de Paulo: “Como vocês estão se sentindo?”. Vocês podem ouvir coisas como: “Feliz por estar passando tempo com Paulo”, ou “Feliz por eles poderem ser parte dessa jornada”, e “Ansioso para onde eles irão em seguida”.</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xml:space="preserve"> alguns dos homens que estão viajando com Paulo seguem adiante para Trôade, mas Paulo e alguns dos outros ficam para trás na Macedônia. Depois da Festa dos Pães sem fermento, Paulo e os outros navegaram de Filipos para Trôade, e cinco dias depois eles se juntaram aos homens em Trôade, onde eles ficaram sete dias.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“Quando o </w:t>
      </w:r>
      <w:r>
        <w:rPr>
          <w:b/>
          <w:lang w:val="pt_PT" w:bidi="pt_PT"/>
        </w:rPr>
        <w:t>alvoroço</w:t>
      </w:r>
      <w:r>
        <w:rPr>
          <w:lang w:val="pt_PT" w:bidi="pt_PT"/>
        </w:rPr>
        <w:t xml:space="preserve"> havia terminado”, o que significa um barulho alto e cheio de paixão, isso está se referindo ao motim que aconteceu na passagem anterior.</w:t>
      </w:r>
    </w:p>
    <w:p>
      <w:pPr/>
      <w:r>
        <w:rPr>
          <w:lang w:val="pt_PT" w:bidi="pt_PT"/>
        </w:rPr>
      </w:r>
      <w:r>
        <w:rPr>
          <w:lang w:val="pt_PT" w:bidi="pt_PT"/>
        </w:rPr>
        <w:t xml:space="preserve">Paulo então mandou chamar seus </w:t>
      </w:r>
      <w:r>
        <w:rPr>
          <w:b/>
          <w:lang w:val="pt_PT" w:bidi="pt_PT"/>
        </w:rPr>
        <w:t>discípulos</w:t>
      </w:r>
      <w:r>
        <w:rPr>
          <w:lang w:val="pt_PT" w:bidi="pt_PT"/>
        </w:rPr>
        <w:t xml:space="preserve">, ou crentes, e os encorajou. Traduza discípulo da mesma maneira que vocês traduziram em passagens anteriores. </w:t>
      </w:r>
      <w:r>
        <w:rPr>
          <w:lang w:val="pt_PT" w:bidi="pt_PT"/>
        </w:rPr>
        <w:t>Discípulo</w:t>
      </w:r>
      <w:r>
        <w:rPr>
          <w:lang w:val="pt_PT" w:bidi="pt_PT"/>
        </w:rPr>
        <w:t xml:space="preserve"> está no Glossário Mestre.</w:t>
      </w:r>
    </w:p>
    <w:p>
      <w:pPr/>
      <w:r>
        <w:rPr>
          <w:lang w:val="pt_PT" w:bidi="pt_PT"/>
        </w:rPr>
      </w:r>
      <w:r>
        <w:rPr>
          <w:lang w:val="pt_PT" w:bidi="pt_PT"/>
        </w:rPr>
        <w:t xml:space="preserve">“Ele viajou por essa área, falando muitas palavras de encorajamento às </w:t>
      </w:r>
      <w:r>
        <w:rPr>
          <w:b/>
          <w:lang w:val="pt_PT" w:bidi="pt_PT"/>
        </w:rPr>
        <w:t>pessoas</w:t>
      </w:r>
      <w:r>
        <w:rPr>
          <w:lang w:val="pt_PT" w:bidi="pt_PT"/>
        </w:rPr>
        <w:t xml:space="preserve">, e finalmente chegou à Grécia”. As “pessoas” aqui refere-se às pessoas nas áreas que ele teria visitado em Filipos, Tessalônica e Bereia. Essas pessoas com quem Paulo estava falando provavelmente eram crentes dessas áreas. Paulo então chega a Corinto, onde ele fica por três meses. </w:t>
      </w:r>
      <w:r>
        <w:rPr>
          <w:b/>
          <w:lang w:val="pt_PT" w:bidi="pt_PT"/>
        </w:rPr>
        <w:t>Corinto</w:t>
      </w:r>
      <w:r>
        <w:rPr>
          <w:lang w:val="pt_PT" w:bidi="pt_PT"/>
        </w:rPr>
        <w:t xml:space="preserve"> era uma cidade na Grécia.</w:t>
      </w:r>
    </w:p>
    <w:p>
      <w:pPr/>
      <w:r>
        <w:rPr>
          <w:lang w:val="pt_PT" w:bidi="pt_PT"/>
        </w:rPr>
      </w:r>
      <w:r>
        <w:rPr>
          <w:lang w:val="pt_PT" w:bidi="pt_PT"/>
        </w:rPr>
        <w:t xml:space="preserve">“Porque alguns </w:t>
      </w:r>
      <w:r>
        <w:rPr>
          <w:b/>
          <w:lang w:val="pt_PT" w:bidi="pt_PT"/>
        </w:rPr>
        <w:t>judeus</w:t>
      </w:r>
      <w:r>
        <w:rPr>
          <w:lang w:val="pt_PT" w:bidi="pt_PT"/>
        </w:rPr>
        <w:t xml:space="preserve"> haviam </w:t>
      </w:r>
      <w:r>
        <w:rPr>
          <w:b/>
          <w:lang w:val="pt_PT" w:bidi="pt_PT"/>
        </w:rPr>
        <w:t>conspirado</w:t>
      </w:r>
      <w:r>
        <w:rPr>
          <w:lang w:val="pt_PT" w:bidi="pt_PT"/>
        </w:rPr>
        <w:t xml:space="preserve"> contra ele…” Traduzam judeu da mesma maneira que vocês traduziram em passagens anteriores. </w:t>
      </w:r>
      <w:r>
        <w:rPr>
          <w:lang w:val="pt_PT" w:bidi="pt_PT"/>
        </w:rPr>
        <w:t>Judeu</w:t>
      </w:r>
      <w:r>
        <w:rPr>
          <w:lang w:val="pt_PT" w:bidi="pt_PT"/>
        </w:rPr>
        <w:t xml:space="preserve"> está no Glossário Mestre.</w:t>
      </w:r>
    </w:p>
    <w:p>
      <w:pPr/>
      <w:r>
        <w:rPr>
          <w:lang w:val="pt_PT" w:bidi="pt_PT"/>
        </w:rPr>
      </w:r>
      <w:r>
        <w:rPr>
          <w:lang w:val="pt_PT" w:bidi="pt_PT"/>
        </w:rPr>
        <w:t xml:space="preserve">Paulo ouve isso enquanto ele estava prestes a </w:t>
      </w:r>
      <w:r>
        <w:rPr>
          <w:b/>
          <w:lang w:val="pt_PT" w:bidi="pt_PT"/>
        </w:rPr>
        <w:t>navegar</w:t>
      </w:r>
      <w:r>
        <w:rPr>
          <w:lang w:val="pt_PT" w:bidi="pt_PT"/>
        </w:rPr>
        <w:t xml:space="preserve"> para a </w:t>
      </w:r>
      <w:r>
        <w:rPr>
          <w:b/>
          <w:lang w:val="pt_PT" w:bidi="pt_PT"/>
        </w:rPr>
        <w:t>Síria</w:t>
      </w:r>
      <w:r>
        <w:rPr>
          <w:lang w:val="pt_PT" w:bidi="pt_PT"/>
        </w:rPr>
        <w:t>. Navegar significa navegar para longe de onde se está para outro lugar pelo mar, viajando em um barco ou navio.</w:t>
      </w:r>
    </w:p>
    <w:p>
      <w:pPr/>
      <w:r>
        <w:rPr>
          <w:lang w:val="pt_PT" w:bidi="pt_PT"/>
        </w:rPr>
      </w:r>
      <w:r>
        <w:rPr>
          <w:lang w:val="pt_PT" w:bidi="pt_PT"/>
        </w:rPr>
        <w:t xml:space="preserve">“Depois da </w:t>
      </w:r>
      <w:r>
        <w:rPr>
          <w:b/>
          <w:lang w:val="pt_PT" w:bidi="pt_PT"/>
        </w:rPr>
        <w:t>Festa dos pães sem fermento</w:t>
      </w:r>
      <w:r>
        <w:rPr>
          <w:lang w:val="pt_PT" w:bidi="pt_PT"/>
        </w:rPr>
        <w:t xml:space="preserve">…” Traduzam Festa dos pães sem fermento e Páscoa da mesma maneira que vocês traduziram em passagens anteriores, e lembrem-se de que </w:t>
      </w:r>
      <w:r>
        <w:rPr>
          <w:lang w:val="pt_PT" w:bidi="pt_PT"/>
        </w:rPr>
        <w:t>Festa dos pães sem fermento</w:t>
      </w:r>
      <w:r>
        <w:rPr>
          <w:lang w:val="pt_PT" w:bidi="pt_PT"/>
        </w:rPr>
        <w:t xml:space="preserve"> e </w:t>
      </w:r>
      <w:r>
        <w:rPr>
          <w:lang w:val="pt_PT" w:bidi="pt_PT"/>
        </w:rPr>
        <w:t>Páscoa</w:t>
      </w:r>
      <w:r>
        <w:rPr>
          <w:lang w:val="pt_PT" w:bidi="pt_PT"/>
        </w:rPr>
        <w:t xml:space="preserve"> estão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20:7–12</w:t>
      </w:r>
      <w:r>
        <w:rPr>
          <w:lang w:val="pt_PT" w:bidi="pt_PT"/>
        </w:rPr>
      </w:r>
    </w:p>
    <w:p>
      <w:pPr>
        <w:pStyle w:val="Heading3"/>
      </w:pPr>
      <w:r>
        <w:rPr>
          <w:lang w:val="pt_PT" w:bidi="pt_PT"/>
        </w:rPr>
        <w:t>Ouvir e Sentir</w:t>
      </w:r>
    </w:p>
    <w:p>
      <w:pPr/>
      <w:r>
        <w:rPr>
          <w:lang w:val="pt_PT" w:bidi="pt_PT"/>
        </w:rPr>
      </w:r>
      <w:r>
        <w:rPr>
          <w:lang w:val="pt_PT" w:bidi="pt_PT"/>
        </w:rPr>
        <w:t>Ouçam Atos 20.7–12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Nesta narrativa Paulo, Lucas e os outros homens estão em Trôade por sete dias. Vocês se lembram do grupo de homens que estava viajando com Paulo na passagem anterior? Eles eram Sópatro, filho de Pirro, de Bereia; Aristarco e Secundo, de Tessalônica; Gaio de Derbe; Timóteo de Listra; Tíquico e Trófimo, da província da Ásia.</w:t>
      </w:r>
    </w:p>
    <w:p>
      <w:pPr/>
      <w:r>
        <w:rPr>
          <w:lang w:val="pt_PT" w:bidi="pt_PT"/>
        </w:rPr>
      </w:r>
      <w:r>
        <w:rPr>
          <w:lang w:val="pt_PT" w:bidi="pt_PT"/>
        </w:rPr>
        <w:t>Todos eles foram à frente dele para Trôade, e agora estão reunidos com Paulo e Lucas, enquanto ambos chegam a Trôade. Vocês se lembram de uma passagem anterior em que Paulo e seus companheiros foram para Trôade? Foi lá que Deus deu a ele uma visão do homem macedônio, o qual implorou para que ele fosse e ensinasse sobre Jesus ao povo macedônio. Então Paulo agora retornou para Trôade para falar sobre Jesus.</w:t>
      </w:r>
    </w:p>
    <w:p>
      <w:pPr/>
      <w:r>
        <w:rPr>
          <w:lang w:val="pt_PT" w:bidi="pt_PT"/>
        </w:rPr>
      </w:r>
      <w:r>
        <w:rPr>
          <w:lang w:val="pt_PT" w:bidi="pt_PT"/>
        </w:rPr>
        <w:t>Os crentes em Jesus estão reunidos em uma grande sala em uma casa para comer juntos e depois Paulo fala com eles por um longo tempo. Paulo está aqui por apenas 7 dias, então ele tem muito o que fazer durante seu tempo em Trôade. O jovem dorme, cai da janela e morre. Deus capacita Paulo a fazer Êutico viver novamente. Os crentes ficam muito felizes depois disso.</w:t>
      </w:r>
    </w:p>
    <w:p>
      <w:pPr/>
      <w:r>
        <w:rPr>
          <w:lang w:val="pt_PT" w:bidi="pt_PT"/>
        </w:rPr>
      </w:r>
      <w:r>
        <w:rPr>
          <w:lang w:val="pt_PT" w:bidi="pt_PT"/>
        </w:rPr>
        <w:t>Pare aqui e mostre uma imagem de uma ca</w:t>
      </w:r>
      <w:r>
        <w:rPr>
          <w:lang w:val="pt_PT" w:bidi="pt_PT"/>
        </w:rPr>
        <w:t>sa que tem 3 níveis.</w:t>
      </w:r>
    </w:p>
    <w:p>
      <w:pPr/>
      <w:r>
        <w:rPr>
          <w:lang w:val="pt_PT" w:bidi="pt_PT"/>
        </w:rPr>
      </w:r>
      <w:r>
        <w:rPr>
          <w:lang w:val="pt_PT" w:bidi="pt_PT"/>
        </w:rPr>
        <w:t>Lembrem-se de que Lucas, o autor de Atos, está com Paulo, então ele fala sobre essa história usando a palavra "nós".</w:t>
      </w:r>
    </w:p>
    <w:p>
      <w:pPr/>
      <w:r>
        <w:rPr>
          <w:lang w:val="pt_PT" w:bidi="pt_PT"/>
        </w:rPr>
      </w:r>
      <w:r>
        <w:rPr>
          <w:lang w:val="pt_PT" w:bidi="pt_PT"/>
        </w:rPr>
        <w:t>Paulo e um grupo de pessoas se encontram "no primeiro dia da semana". Não sabemos exatamente qual dia da semana foi esse porque não sabemos se ele é baseado no calendário grego, romano ou judaico. Cada calendário tem um primeiro dia da semana diferente.</w:t>
      </w:r>
    </w:p>
    <w:p>
      <w:pPr/>
      <w:r>
        <w:rPr>
          <w:lang w:val="pt_PT" w:bidi="pt_PT"/>
        </w:rPr>
      </w:r>
      <w:r>
        <w:rPr>
          <w:lang w:val="pt_PT" w:bidi="pt_PT"/>
        </w:rPr>
        <w:t>Os gregos, ou não judeus, acreditam que o dia começa ao nascer do sol, os romanos acreditam que o dia começa à meia-noite, ou 00h, e os judeus acreditam que cada dia começa ao pôr do sol. O que podemos concluir é que provavelmente era um sábado ou um domingo.</w:t>
      </w:r>
    </w:p>
    <w:p>
      <w:pPr/>
      <w:r>
        <w:rPr>
          <w:lang w:val="pt_PT" w:bidi="pt_PT"/>
        </w:rPr>
      </w:r>
      <w:r>
        <w:rPr>
          <w:lang w:val="pt_PT" w:bidi="pt_PT"/>
        </w:rPr>
        <w:t>Parem e discutam aqui: como vocês marcam o início e o fim de seus dias?</w:t>
      </w:r>
    </w:p>
    <w:p>
      <w:pPr/>
      <w:r>
        <w:rPr>
          <w:lang w:val="pt_PT" w:bidi="pt_PT"/>
        </w:rPr>
      </w:r>
      <w:r>
        <w:rPr>
          <w:lang w:val="pt_PT" w:bidi="pt_PT"/>
        </w:rPr>
        <w:t>Paulo e seus amigos "se juntaram para partir o pão". Eles provavelmente comeram uma refeição juntos e então terminaram celebrando a Ceia do Senhor. Jesus disse aos seus seguidores para comerem essa refeição especial para se lembrar e honrá-lo. Vocês se lembram em passagens anteriores, quando Pedro havia falado com a multidão, que então se tornou crente em Jesus? Os novos crentes se dedicaram ao ensinamento de Pedro e à "comunhão, ao partir o pão e à oração". Isso é o que Paulo e esses outros crentes em Jesus estão fazendo aqui em Trôade. Eles provavelmente estão compartilhando a ceia do Senhor juntos.</w:t>
      </w:r>
    </w:p>
    <w:p>
      <w:pPr/>
      <w:r>
        <w:rPr>
          <w:lang w:val="pt_PT" w:bidi="pt_PT"/>
        </w:rPr>
      </w:r>
      <w:r>
        <w:rPr>
          <w:lang w:val="pt_PT" w:bidi="pt_PT"/>
        </w:rPr>
        <w:t>Paulo estava muito animado por estar falando com esses crentes em Jesus e tinha muito o que dizer a eles. Ele também estava planejando sair no dia seguinte, então Paulo precisava continuar falando até muito tarde da noite.</w:t>
      </w:r>
    </w:p>
    <w:p>
      <w:pPr/>
      <w:r>
        <w:rPr>
          <w:lang w:val="pt_PT" w:bidi="pt_PT"/>
        </w:rPr>
      </w:r>
      <w:r>
        <w:rPr>
          <w:lang w:val="pt_PT" w:bidi="pt_PT"/>
        </w:rPr>
        <w:t>"Havia muitas lâmpadas na sala, uma vez que estava escuro do lado de fora". Naquele tempo, uma lâmpada era uma pequena tigela de argila com um pavio em um lado. Havia dois tipos de tigelas que as pessoas usavam. As pessoas colocavam óleo nas tigelas. O óleo queimava e surgia luz. A sala estaria quente, e isso pode ter feito Êutico sentir-se com sono. Como havia muitas dessas lâmpadas nessa sala, deveria estar quente, sufocante e difícil de ficar acordado.</w:t>
      </w:r>
    </w:p>
    <w:p>
      <w:pPr/>
      <w:r>
        <w:rPr>
          <w:lang w:val="pt_PT" w:bidi="pt_PT"/>
        </w:rPr>
      </w:r>
      <w:r>
        <w:rPr>
          <w:lang w:val="pt_PT" w:bidi="pt_PT"/>
        </w:rPr>
        <w:t>Pare aqui e mostre as imagens de ambos os tipos de lâ</w:t>
      </w:r>
      <w:r>
        <w:rPr>
          <w:lang w:val="pt_PT" w:bidi="pt_PT"/>
        </w:rPr>
        <w:t>mpadas de óleo.</w:t>
      </w:r>
    </w:p>
    <w:p>
      <w:pPr/>
      <w:r>
        <w:rPr>
          <w:lang w:val="pt_PT" w:bidi="pt_PT"/>
        </w:rPr>
      </w:r>
      <w:r>
        <w:rPr>
          <w:lang w:val="pt_PT" w:bidi="pt_PT"/>
        </w:rPr>
        <w:t>Parem e discutam aqui: em sua cultura, como vocês iluminam suas casas?</w:t>
      </w:r>
    </w:p>
    <w:p>
      <w:pPr/>
      <w:r>
        <w:rPr>
          <w:lang w:val="pt_PT" w:bidi="pt_PT"/>
        </w:rPr>
      </w:r>
      <w:r>
        <w:rPr>
          <w:lang w:val="pt_PT" w:bidi="pt_PT"/>
        </w:rPr>
        <w:t>A sala em que eles estão fica no andar de cima; teria sido uma grande sala construída no topo da parte principal de uma casa.</w:t>
      </w:r>
    </w:p>
    <w:p>
      <w:pPr/>
      <w:r>
        <w:rPr>
          <w:lang w:val="pt_PT" w:bidi="pt_PT"/>
        </w:rPr>
      </w:r>
      <w:r>
        <w:rPr>
          <w:lang w:val="pt_PT" w:bidi="pt_PT"/>
        </w:rPr>
        <w:t>"Sentado em uma janela estava um jovem chamado Êutico, que estava afundando em um sono profundo enquanto Paulo falava sem parar". Não sabemos muito sobre Êutico, além de que ele é um jovem, provavelmente com idade entre 13 e 19 anos. Ele está claramente querendo ouvir o que Paulo tem a dizer, mas como a sala estava tão quente e sufocante, e Paulo havia falado por um longo tempo, Êutico começou a ficar com sono.</w:t>
      </w:r>
    </w:p>
    <w:p>
      <w:pPr/>
      <w:r>
        <w:rPr>
          <w:lang w:val="pt_PT" w:bidi="pt_PT"/>
        </w:rPr>
      </w:r>
      <w:r>
        <w:rPr>
          <w:lang w:val="pt_PT" w:bidi="pt_PT"/>
        </w:rPr>
        <w:t>"Quando ele estava dormindo profundamente, ele caiu do terceiro andar ao chão". Dormir profundamente significa que ele estava plenamente dormindo. O piso térreo deveria estar incluído na medição da altura da casa, então provavelmente teria sido o 3° nível da casa em que a sala estava. Então Êutico caiu do 3º andar da casa até o chão. Essa ainda é uma grande altura para se cair! Naqueles dias, eles não tinham vidro em suas janelas. Eles poderiam ter tido persianas, mas elas estariam abertas, então seria apenas um buraco na parede. Êutico estava sentado na beira da janela grossa antes de cair. Os crentes se apressaram para ajudar Êutico, mas quando eles o pegaram, ele estava morto.</w:t>
      </w:r>
    </w:p>
    <w:p>
      <w:pPr/>
      <w:r>
        <w:rPr>
          <w:lang w:val="pt_PT" w:bidi="pt_PT"/>
        </w:rPr>
      </w:r>
      <w:r>
        <w:rPr>
          <w:lang w:val="pt_PT" w:bidi="pt_PT"/>
        </w:rPr>
        <w:t>Paulo vê isso acontecer e imediatamente corre até Êutico, se joga sobre ele e coloca seus braços ao redor dele. Paulo se estica sobre Êutico e o cobre. Lembram-se de passagens anteriores, quando até mesmo uma roupa que havia sido tocada por Paulo era usada para curar as pessoas? Aqui Paulo está usando todo o seu corpo para mostrar o poder vivo de Deus trabalhando por meio de Paulo para trazer Êutico de volta à vida.</w:t>
      </w:r>
    </w:p>
    <w:p>
      <w:pPr/>
      <w:r>
        <w:rPr>
          <w:lang w:val="pt_PT" w:bidi="pt_PT"/>
        </w:rPr>
      </w:r>
      <w:r>
        <w:rPr>
          <w:lang w:val="pt_PT" w:bidi="pt_PT"/>
        </w:rPr>
        <w:t>"Não fiquem alarmados", Paulo tranquiliza a todos, pois aqueles que se reuniram ao redor estão tristes e já haviam começado a chorar.</w:t>
      </w:r>
    </w:p>
    <w:p>
      <w:pPr/>
      <w:r>
        <w:rPr>
          <w:lang w:val="pt_PT" w:bidi="pt_PT"/>
        </w:rPr>
      </w:r>
      <w:r>
        <w:rPr>
          <w:lang w:val="pt_PT" w:bidi="pt_PT"/>
        </w:rPr>
        <w:t>Parem aqui e discutam: em sua cultura, o que vocês fazem quando alguém morre? Como vocês choram por eles?</w:t>
      </w:r>
    </w:p>
    <w:p>
      <w:pPr/>
      <w:r>
        <w:rPr>
          <w:lang w:val="pt_PT" w:bidi="pt_PT"/>
        </w:rPr>
      </w:r>
      <w:r>
        <w:rPr>
          <w:lang w:val="pt_PT" w:bidi="pt_PT"/>
        </w:rPr>
        <w:t>Paulo então diz a todos ao seu redor que Êutico voltou à vida após estar morto. Esses devem ter sido alguns minutos chocantes para aqueles que testemunharam o evento. Primeiro, eles veem um jovem cair da janela e morrer na rua. Eles veem que ele está morto e vão pegá-lo para levá-lo para longe. De repente, Paulo aparece e traz Êutico de volta à vida.</w:t>
      </w:r>
    </w:p>
    <w:p>
      <w:pPr/>
      <w:r>
        <w:rPr>
          <w:lang w:val="pt_PT" w:bidi="pt_PT"/>
        </w:rPr>
      </w:r>
      <w:r>
        <w:rPr>
          <w:lang w:val="pt_PT" w:bidi="pt_PT"/>
        </w:rPr>
        <w:t>Parem aqui e discutam: contem para nós sobre uma vez em que algo aconteceu bem na frente de vocês e vocês não puderam acreditar. Como vocês reagiram? Como as outras pessoas ao seu redor reagiram?</w:t>
      </w:r>
    </w:p>
    <w:p>
      <w:pPr/>
      <w:r>
        <w:rPr>
          <w:lang w:val="pt_PT" w:bidi="pt_PT"/>
        </w:rPr>
      </w:r>
      <w:r>
        <w:rPr>
          <w:lang w:val="pt_PT" w:bidi="pt_PT"/>
        </w:rPr>
        <w:t>Paulo, juntamente com os crentes, sobem as escadas novamente e retornam para a sala em que eles estavam, onde Paulo partiu o pão e comeu.</w:t>
      </w:r>
    </w:p>
    <w:p>
      <w:pPr/>
      <w:r>
        <w:rPr>
          <w:lang w:val="pt_PT" w:bidi="pt_PT"/>
        </w:rPr>
      </w:r>
      <w:r>
        <w:rPr>
          <w:lang w:val="pt_PT" w:bidi="pt_PT"/>
        </w:rPr>
        <w:t xml:space="preserve">Pare aqui e mostre uma imagem de um </w:t>
      </w:r>
      <w:r>
        <w:rPr>
          <w:lang w:val="pt_PT" w:bidi="pt_PT"/>
        </w:rPr>
        <w:t>pão sem fermento</w:t>
      </w:r>
      <w:r>
        <w:rPr>
          <w:lang w:val="pt_PT" w:bidi="pt_PT"/>
        </w:rPr>
        <w:t>.</w:t>
      </w:r>
    </w:p>
    <w:p>
      <w:pPr/>
      <w:r>
        <w:rPr>
          <w:lang w:val="pt_PT" w:bidi="pt_PT"/>
        </w:rPr>
      </w:r>
      <w:r>
        <w:rPr>
          <w:lang w:val="pt_PT" w:bidi="pt_PT"/>
        </w:rPr>
        <w:t>Paulo provavelmente comeu junto com todos naquele momento, e isso poderia ser quando eles tomaram a Ceia do Senhor.</w:t>
      </w:r>
    </w:p>
    <w:p>
      <w:pPr/>
      <w:r>
        <w:rPr>
          <w:lang w:val="pt_PT" w:bidi="pt_PT"/>
        </w:rPr>
      </w:r>
      <w:r>
        <w:rPr>
          <w:lang w:val="pt_PT" w:bidi="pt_PT"/>
        </w:rPr>
        <w:t>Paulo então volta a ensinar e continua até o dia começar, e então ele deixa os crentes e parte da casa. Ele deveria estar exausto!</w:t>
      </w:r>
    </w:p>
    <w:p>
      <w:pPr/>
      <w:r>
        <w:rPr>
          <w:lang w:val="pt_PT" w:bidi="pt_PT"/>
        </w:rPr>
      </w:r>
      <w:r>
        <w:rPr>
          <w:lang w:val="pt_PT" w:bidi="pt_PT"/>
        </w:rPr>
        <w:t>Parem aqui e discutam: contem para nós sobre um momento em que vocês precisaram ficar acordados a noite toda. Talvez vocês estivessem cuidando de alguém ou trabalhando num turno da noite. O que vocês fazem para se manter acordados?</w:t>
      </w:r>
    </w:p>
    <w:p>
      <w:pPr/>
      <w:r>
        <w:rPr>
          <w:lang w:val="pt_PT" w:bidi="pt_PT"/>
        </w:rPr>
      </w:r>
      <w:r>
        <w:rPr>
          <w:lang w:val="pt_PT" w:bidi="pt_PT"/>
        </w:rPr>
        <w:t>As pessoas então levam o jovem que agora vive para casa e ficam muito felizes. Não está claro quem é "o povo" que está aqui, mas podem ser os outros crentes que viram o que aconteceu, ou podem ter sido parentes de Êutico que correram para o lado dele para ajudar assim que ele caiu. Eles fazem companhia para ele em seu caminho para casa.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3 cenas.</w:t>
      </w:r>
    </w:p>
    <w:p>
      <w:pPr/>
      <w:r>
        <w:rPr>
          <w:lang w:val="pt_PT" w:bidi="pt_PT"/>
        </w:rPr>
      </w:r>
      <w:r>
        <w:rPr>
          <w:b/>
          <w:lang w:val="pt_PT" w:bidi="pt_PT"/>
        </w:rPr>
        <w:t>Primeira cena:</w:t>
      </w:r>
      <w:r>
        <w:rPr>
          <w:lang w:val="pt_PT" w:bidi="pt_PT"/>
        </w:rPr>
        <w:t xml:space="preserve"> Paulo chegou a Trôade, e ele está falando em uma casa com outros crentes em Jesus. Um jovem chamado Êutico, que está na sala ouvindo começa a ficar com sono, adormece, cai da janela e morre na rua.</w:t>
      </w:r>
    </w:p>
    <w:p>
      <w:pPr/>
      <w:r>
        <w:rPr>
          <w:lang w:val="pt_PT" w:bidi="pt_PT"/>
        </w:rPr>
      </w:r>
      <w:r>
        <w:rPr>
          <w:b/>
          <w:lang w:val="pt_PT" w:bidi="pt_PT"/>
        </w:rPr>
        <w:t>Segunda cena:</w:t>
      </w:r>
      <w:r>
        <w:rPr>
          <w:lang w:val="pt_PT" w:bidi="pt_PT"/>
        </w:rPr>
        <w:t xml:space="preserve"> Paulo e os crentes se apressam, e Paulo cobre Êutico e com o poder de Deus restaura Êutico de volta à vida.</w:t>
      </w:r>
    </w:p>
    <w:p>
      <w:pPr/>
      <w:r>
        <w:rPr>
          <w:lang w:val="pt_PT" w:bidi="pt_PT"/>
        </w:rPr>
      </w:r>
      <w:r>
        <w:rPr>
          <w:b/>
          <w:lang w:val="pt_PT" w:bidi="pt_PT"/>
        </w:rPr>
        <w:t>Terceira cena:</w:t>
      </w:r>
      <w:r>
        <w:rPr>
          <w:lang w:val="pt_PT" w:bidi="pt_PT"/>
        </w:rPr>
        <w:t xml:space="preserve"> Paulo e os crentes retornam para a sala no andar superior para partir o pão e comer. Paulo continua falando até o amanhecer e então deixa os crentes e sai da casa. Êutico é levado para casa vivo.</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pStyle w:val="ListBullet"/>
        <w:spacing w:line="240" w:lineRule="auto"/>
        <w:ind w:left="720"/>
      </w:pPr>
      <w:r>
        <w:rPr>
          <w:lang w:val="pt_PT" w:bidi="pt_PT"/>
        </w:rPr>
      </w:r>
      <w:r>
        <w:rPr>
          <w:lang w:val="pt_PT" w:bidi="pt_PT"/>
        </w:rPr>
        <w:t>Êutico</w:t>
      </w:r>
    </w:p>
    <w:p>
      <w:pPr>
        <w:pStyle w:val="ListBullet"/>
        <w:spacing w:line="240" w:lineRule="auto"/>
        <w:ind w:left="720"/>
      </w:pPr>
      <w:r>
        <w:rPr>
          <w:lang w:val="pt_PT" w:bidi="pt_PT"/>
        </w:rPr>
      </w:r>
      <w:r>
        <w:rPr>
          <w:lang w:val="pt_PT" w:bidi="pt_PT"/>
        </w:rPr>
        <w:t>Parentes ou amigos de Êutico</w:t>
      </w:r>
    </w:p>
    <w:p>
      <w:pPr>
        <w:pStyle w:val="ListBullet"/>
        <w:spacing w:line="240" w:lineRule="auto"/>
        <w:ind w:left="720"/>
      </w:pPr>
      <w:r>
        <w:rPr>
          <w:lang w:val="pt_PT" w:bidi="pt_PT"/>
        </w:rPr>
      </w:r>
      <w:r>
        <w:rPr>
          <w:lang w:val="pt_PT" w:bidi="pt_PT"/>
        </w:rPr>
        <w:t>Grupo de crentes</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Pode ser útil aqui desenhar uma casa que tem um piso térreo, que está no nível do chão. Então desenhe 2 níveis acima disso. O terceiro nível é de onde Êutico caiu.</w:t>
      </w:r>
    </w:p>
    <w:p>
      <w:pPr/>
      <w:r>
        <w:rPr>
          <w:lang w:val="pt_PT" w:bidi="pt_PT"/>
        </w:rPr>
      </w:r>
      <w:r>
        <w:rPr>
          <w:lang w:val="pt_PT" w:bidi="pt_PT"/>
        </w:rPr>
        <w:t>Nessa narrativa, Paulo, Lucas e os outros homens estão em Trôade. É importante lembrar que Paulo acabou de ser reunido com o grupo de homens que o deixou em Filipos. Havia Sópatro, filho de Pirro de Bereia; Aristarco e Secundo, de Tessalônica; Gaio de Derbe; Timóteo de Listra; Tíquico e Trófimo, da província da Ásia.</w:t>
      </w:r>
    </w:p>
    <w:p>
      <w:pPr/>
      <w:r>
        <w:rPr>
          <w:lang w:val="pt_PT" w:bidi="pt_PT"/>
        </w:rPr>
      </w:r>
      <w:r>
        <w:rPr>
          <w:lang w:val="pt_PT" w:bidi="pt_PT"/>
        </w:rPr>
        <w:t>Também é importante lembrar que como Lucas, o autor, estava lá, ele diz "nós" durante toda a história.</w:t>
      </w:r>
    </w:p>
    <w:p>
      <w:pPr/>
      <w:r>
        <w:rPr>
          <w:lang w:val="pt_PT" w:bidi="pt_PT"/>
        </w:rPr>
      </w:r>
      <w:r>
        <w:rPr>
          <w:lang w:val="pt_PT" w:bidi="pt_PT"/>
        </w:rPr>
        <w:t>"No primeiro dia da semana" provavelmente era um sábado ou domingo. "Nos reunimos para partir o pão" provavelmente está se referindo a eles comendo uma refeição juntos que provavelmente terminou celebrando a Ceia do Senhor. Jesus disse aos seus seguidores para comerem essa refeição especial para se lembrar e honrá-lo. Não está claro se eles comeram a refeição antes de Paulo começar a falar, depois que Êutico voltou à vida, ou ambas as vezes.</w:t>
      </w:r>
    </w:p>
    <w:p>
      <w:pPr/>
      <w:r>
        <w:rPr>
          <w:lang w:val="pt_PT" w:bidi="pt_PT"/>
        </w:rPr>
      </w:r>
      <w:r>
        <w:rPr>
          <w:lang w:val="pt_PT" w:bidi="pt_PT"/>
        </w:rPr>
        <w:t>"Paulo falou com as pessoas e, como ele pretendia deixar no dia seguinte, continuou falando até a meia-noite". Aqui Paulo está falando com outros crentes em Jesus, encorajando e instruindo-os sobre como seguir Jesus. Ele tinha muito o que dizer, então continuou falando muito tarde da noite.</w:t>
      </w:r>
    </w:p>
    <w:p>
      <w:pPr/>
      <w:r>
        <w:rPr>
          <w:lang w:val="pt_PT" w:bidi="pt_PT"/>
        </w:rPr>
      </w:r>
      <w:r>
        <w:rPr>
          <w:lang w:val="pt_PT" w:bidi="pt_PT"/>
        </w:rPr>
        <w:t>"Havia muitas lâmpadas na sala no andar superior onde estávamos nos encontrando". Naquele tempo, uma lâmpada era uma pequena tigela de argila com um pavio em um lado. As pessoas colocavam óleo nela. O óleo queimava e iluminava.</w:t>
      </w:r>
    </w:p>
    <w:p>
      <w:pPr/>
      <w:r>
        <w:rPr>
          <w:lang w:val="pt_PT" w:bidi="pt_PT"/>
        </w:rPr>
      </w:r>
      <w:r>
        <w:rPr>
          <w:lang w:val="pt_PT" w:bidi="pt_PT"/>
        </w:rPr>
        <w:t>Pare aqui e mostre novamente as imagens das lâ</w:t>
      </w:r>
      <w:r>
        <w:rPr>
          <w:lang w:val="pt_PT" w:bidi="pt_PT"/>
        </w:rPr>
        <w:t>mpadas de óleo.</w:t>
      </w:r>
    </w:p>
    <w:p>
      <w:pPr/>
      <w:r>
        <w:rPr>
          <w:lang w:val="pt_PT" w:bidi="pt_PT"/>
        </w:rPr>
      </w:r>
      <w:r>
        <w:rPr>
          <w:lang w:val="pt_PT" w:bidi="pt_PT"/>
        </w:rPr>
        <w:t>A sala em que eles estão está no andar superior, o qual seria uma grande sala construída no topo da parte principal de uma casa.</w:t>
      </w:r>
    </w:p>
    <w:p>
      <w:pPr/>
      <w:r>
        <w:rPr>
          <w:lang w:val="pt_PT" w:bidi="pt_PT"/>
        </w:rPr>
      </w:r>
      <w:r>
        <w:rPr>
          <w:lang w:val="pt_PT" w:bidi="pt_PT"/>
        </w:rPr>
        <w:t xml:space="preserve">Pare aqui e mostre novamente a </w:t>
      </w:r>
      <w:r>
        <w:rPr>
          <w:lang w:val="pt_PT" w:bidi="pt_PT"/>
        </w:rPr>
        <w:t>imagem da casa</w:t>
      </w:r>
      <w:r>
        <w:rPr>
          <w:lang w:val="pt_PT" w:bidi="pt_PT"/>
        </w:rPr>
        <w:t>.</w:t>
      </w:r>
    </w:p>
    <w:p>
      <w:pPr/>
      <w:r>
        <w:rPr>
          <w:lang w:val="pt_PT" w:bidi="pt_PT"/>
        </w:rPr>
      </w:r>
      <w:r>
        <w:rPr>
          <w:lang w:val="pt_PT" w:bidi="pt_PT"/>
        </w:rPr>
        <w:t>Uma das pessoas na sala era Êutico, um jovem entre 13 e 19 anos de idade. Ele estava sentado em uma beirada grossa da janela. Enquanto Paulo falava e a sala estava quente e sufocante, Êutico começou a dormir. Então ele caiu em um sono profundo e caiu da janela.</w:t>
      </w:r>
    </w:p>
    <w:p>
      <w:pPr/>
      <w:r>
        <w:rPr>
          <w:lang w:val="pt_PT" w:bidi="pt_PT"/>
        </w:rPr>
      </w:r>
      <w:r>
        <w:rPr>
          <w:lang w:val="pt_PT" w:bidi="pt_PT"/>
        </w:rPr>
        <w:t>Os crentes se apressam para ajudar Êutico, mas quando eles o pegam, ele está morto.</w:t>
      </w:r>
    </w:p>
    <w:p>
      <w:pPr/>
      <w:r>
        <w:rPr>
          <w:lang w:val="pt_PT" w:bidi="pt_PT"/>
        </w:rPr>
      </w:r>
      <w:r>
        <w:rPr>
          <w:lang w:val="pt_PT" w:bidi="pt_PT"/>
        </w:rPr>
        <w:t>Parem aqui e discutam: em sua cultura, o que acontece se alguém morre na rua ou em um acidente? Como as pessoas reagem?</w:t>
      </w:r>
    </w:p>
    <w:p>
      <w:pPr/>
      <w:r>
        <w:rPr>
          <w:lang w:val="pt_PT" w:bidi="pt_PT"/>
        </w:rPr>
      </w:r>
      <w:r>
        <w:rPr>
          <w:lang w:val="pt_PT" w:bidi="pt_PT"/>
        </w:rPr>
        <w:t>Paulo vê isso acontecer e imediatamente corre até Êutico, se joga sobre ele e coloca seus braços ao redor dele. Paulo se estica sobre Êutico e o cobre.</w:t>
      </w:r>
    </w:p>
    <w:p>
      <w:pPr/>
      <w:r>
        <w:rPr>
          <w:lang w:val="pt_PT" w:bidi="pt_PT"/>
        </w:rPr>
      </w:r>
      <w:r>
        <w:rPr>
          <w:lang w:val="pt_PT" w:bidi="pt_PT"/>
        </w:rPr>
        <w:t>"Não fiquem alarmados", Paulo tranquiliza a todos, pois aqueles que se reuniram ao redor estão tristes e já haviam começado a chorar. Paulo então diz a todos ao seu redor que Êutico voltou à vida depois de estar morto.</w:t>
      </w:r>
    </w:p>
    <w:p>
      <w:pPr/>
      <w:r>
        <w:rPr>
          <w:lang w:val="pt_PT" w:bidi="pt_PT"/>
        </w:rPr>
      </w:r>
      <w:r>
        <w:rPr>
          <w:lang w:val="pt_PT" w:bidi="pt_PT"/>
        </w:rPr>
        <w:t>Então Paulo, juntamente com os crentes, e provavelmente Êutico, sobem as escadas novamente e retornam para a sala em que eles estavam. Lá eles partiram o pão e comeram juntos como fizeram anteriormente.</w:t>
      </w:r>
    </w:p>
    <w:p>
      <w:pPr/>
      <w:r>
        <w:rPr>
          <w:lang w:val="pt_PT" w:bidi="pt_PT"/>
        </w:rPr>
      </w:r>
      <w:r>
        <w:rPr>
          <w:lang w:val="pt_PT" w:bidi="pt_PT"/>
        </w:rPr>
        <w:t>Paulo recomeça a ensinar e continua até o amanhecer, e então ele deixa os outros crentes e sai da casa.</w:t>
      </w:r>
    </w:p>
    <w:p>
      <w:pPr/>
      <w:r>
        <w:rPr>
          <w:lang w:val="pt_PT" w:bidi="pt_PT"/>
        </w:rPr>
      </w:r>
      <w:r>
        <w:rPr>
          <w:lang w:val="pt_PT" w:bidi="pt_PT"/>
        </w:rPr>
        <w:t>As pessoas então levam o jovem que agora está vivo para casa e ficam muito felizes.</w:t>
      </w:r>
    </w:p>
    <w:p>
      <w:pPr/>
      <w:r>
        <w:rPr>
          <w:lang w:val="pt_PT" w:bidi="pt_PT"/>
        </w:rPr>
      </w:r>
      <w:r>
        <w:rPr>
          <w:lang w:val="pt_PT" w:bidi="pt_PT"/>
        </w:rPr>
        <w:t>É importante observar que a ordem do texto escrito pode estar confusa aqui. Conforme Paulo sobe as escadas de volta para a casa, isso poderia implicar que Êutico também sobe e volta a ouvir Paulo falando, e então vai para casa depois que Paulo havia terminado de falar.</w:t>
      </w:r>
    </w:p>
    <w:p>
      <w:pPr/>
      <w:r>
        <w:rPr>
          <w:lang w:val="pt_PT" w:bidi="pt_PT"/>
        </w:rPr>
      </w:r>
      <w:r>
        <w:rPr>
          <w:lang w:val="pt_PT" w:bidi="pt_PT"/>
        </w:rPr>
        <w:t>Ou pode ter sido que, enquanto Paulo retornava para a sala no andar superior, Êutico foi levado para casa.</w:t>
      </w:r>
    </w:p>
    <w:p>
      <w:pPr/>
      <w:r>
        <w:rPr>
          <w:lang w:val="pt_PT" w:bidi="pt_PT"/>
        </w:rPr>
      </w:r>
      <w:r>
        <w:rPr>
          <w:lang w:val="pt_PT" w:bidi="pt_PT"/>
        </w:rPr>
        <w:t>Mesmo que não esteja claro em qual momento Êutico vai para casa, a coisa importante a lembrar é que Êutico foi trazido de volta à vida, está bem e é capaz de caminhar sozinho. As pessoas que vão com ele apenas farão companhia a ele, não porque ele precisa de alguma assistência.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3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pStyle w:val="ListBullet"/>
        <w:spacing w:line="240" w:lineRule="auto"/>
        <w:ind w:left="720"/>
      </w:pPr>
      <w:r>
        <w:rPr>
          <w:lang w:val="pt_PT" w:bidi="pt_PT"/>
        </w:rPr>
      </w:r>
      <w:r>
        <w:rPr>
          <w:lang w:val="pt_PT" w:bidi="pt_PT"/>
        </w:rPr>
        <w:t>Êutico</w:t>
      </w:r>
    </w:p>
    <w:p>
      <w:pPr>
        <w:pStyle w:val="ListBullet"/>
        <w:spacing w:line="240" w:lineRule="auto"/>
        <w:ind w:left="720"/>
      </w:pPr>
      <w:r>
        <w:rPr>
          <w:lang w:val="pt_PT" w:bidi="pt_PT"/>
        </w:rPr>
      </w:r>
      <w:r>
        <w:rPr>
          <w:lang w:val="pt_PT" w:bidi="pt_PT"/>
        </w:rPr>
        <w:t>Parentes ou amigos de Êutico</w:t>
      </w:r>
    </w:p>
    <w:p>
      <w:pPr>
        <w:pStyle w:val="ListBullet"/>
        <w:spacing w:line="240" w:lineRule="auto"/>
        <w:ind w:left="720"/>
      </w:pPr>
      <w:r>
        <w:rPr>
          <w:lang w:val="pt_PT" w:bidi="pt_PT"/>
        </w:rPr>
      </w:r>
      <w:r>
        <w:rPr>
          <w:lang w:val="pt_PT" w:bidi="pt_PT"/>
        </w:rPr>
        <w:t>Grupo de crentes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b/>
          <w:lang w:val="pt_PT" w:bidi="pt_PT"/>
        </w:rPr>
        <w:t>Primeira cena:</w:t>
      </w:r>
      <w:r>
        <w:rPr>
          <w:lang w:val="pt_PT" w:bidi="pt_PT"/>
        </w:rPr>
        <w:t xml:space="preserve"> Paulo chegou a Trôade, está reunido com os homens que haviam ido à frente deles para lá, e está partindo o pão com eles e falando em uma casa com outros crentes.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"Realmente animado por estar de volta em Trôade", ou "Está ciente de que ele não tem muitos dias aqui, então quer garantir que ensine e encoraje o máximo que puder enquanto estiver aqui", e "Ansioso para partir o pão, honrar o senhor Jesus e ter tempo com outros crentes".</w:t>
      </w:r>
    </w:p>
    <w:p>
      <w:pPr>
        <w:pStyle w:val="ListBullet"/>
        <w:spacing w:line="240" w:lineRule="auto"/>
        <w:ind w:left="720"/>
      </w:pPr>
      <w:r>
        <w:rPr>
          <w:lang w:val="pt_PT" w:bidi="pt_PT"/>
        </w:rPr>
      </w:r>
      <w:r>
        <w:rPr>
          <w:lang w:val="pt_PT" w:bidi="pt_PT"/>
        </w:rPr>
        <w:t>Pergunte aos atores que interpretam os homens viajando com Paulo e os outros crentes: "Como vocês estão se sentindo?" Vocês podem ouvir coisas como: "Feliz por ver Paulo novamente", ou "Ansioso para ouvi-lo falar novamente", e "Animado para ver para onde Paulo irá em seguida".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falou com as pessoas e, como ele pretendia deixar no dia seguinte, continuou falando até a meia-noite". Aqui Paulo está falando com outros crentes em Jesus, encorajando e instruindo-os sobre como seguir Jesus. Ele tinha muito o que dizer, então continuou falando muito tarde da noite.</w:t>
      </w:r>
    </w:p>
    <w:p>
      <w:pPr/>
      <w:r>
        <w:rPr>
          <w:lang w:val="pt_PT" w:bidi="pt_PT"/>
        </w:rPr>
      </w:r>
      <w:r>
        <w:rPr>
          <w:lang w:val="pt_PT" w:bidi="pt_PT"/>
        </w:rPr>
        <w:t>A sala em que eles estão fica no andar superior, o qual seria uma grande sala construída no topo da parte principal de uma casa. "Havia muitas lâmpadas na sala no andar superior onde estávamos nos reunindo".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"Cansado de minha jornada", ou "Sentindo-me encorajado por esses crentes", e "Precisando de força de Deus para que possa continuar falando e dizer tudo o que Deus quer que eu compartilhe".</w:t>
      </w:r>
    </w:p>
    <w:p>
      <w:pPr>
        <w:pStyle w:val="ListBullet"/>
        <w:spacing w:line="240" w:lineRule="auto"/>
        <w:ind w:left="720"/>
      </w:pPr>
      <w:r>
        <w:rPr>
          <w:lang w:val="pt_PT" w:bidi="pt_PT"/>
        </w:rPr>
      </w:r>
      <w:r>
        <w:rPr>
          <w:lang w:val="pt_PT" w:bidi="pt_PT"/>
        </w:rPr>
        <w:t>Pergunte aos atores que interpretam o grupo de crentes: "Como vocês estão se sentindo?" Vocês podem ouvir coisas como: "Está ficando tarde e estou ficando um pouco cansado", ou "Mas Paulo tem coisas boas para dizer, então vale a pena ficar", e "Animado com o desafio de ficar acordado para que eu não perca nada que Paulo tem a dizer".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"Sentado em uma janela estava um jovem chamado Êutico, que estava afundando em um sono profundo enquanto Paulo falava sem parar". Êutico é um jovem, provavelmente com idade entre 13 e 19 anos. Êutico começa a ficar com muito sono.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Êutico "Como você está se sentindo?" Vocês podem ouvir coisas como: "Está tão quente e aconchegante aqui com todas essas velas", ou "Estou tão cansado, quanto tempo Paulo continuará falando?" e "Estou ficando um pouco sonolento, Paulo está continuando e posso me apoiar na beira dessa janela e descansar minha cabeça".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ele estava dormindo, ele caiu no chão do terceiro nível". Êutico havia estado sentado na beirada grossa da janela antes de cair.</w:t>
      </w:r>
    </w:p>
    <w:p>
      <w:pPr/>
      <w:r>
        <w:rPr>
          <w:lang w:val="pt_PT" w:bidi="pt_PT"/>
        </w:rPr>
      </w:r>
      <w:r>
        <w:rPr>
          <w:b/>
          <w:lang w:val="pt_PT" w:bidi="pt_PT"/>
        </w:rPr>
        <w:t>Segunda cena:</w:t>
      </w:r>
      <w:r>
        <w:rPr>
          <w:lang w:val="pt_PT" w:bidi="pt_PT"/>
        </w:rPr>
        <w:t xml:space="preserve"> Paulo e os crentes se apressam para ajudar, mas quando outros tentam pegar Êutico, eles veem que ele está morto.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"Chocado, mas não em desespero", ou "Agindo rapidamente com a ajuda de Deus para restaurar esse jovem de volta à vida", e "Confiante de que Deus usará Paulo para restaurar esse jovem".</w:t>
      </w:r>
    </w:p>
    <w:p>
      <w:pPr>
        <w:pStyle w:val="ListBullet"/>
        <w:spacing w:line="240" w:lineRule="auto"/>
        <w:ind w:left="720"/>
      </w:pPr>
      <w:r>
        <w:rPr>
          <w:lang w:val="pt_PT" w:bidi="pt_PT"/>
        </w:rPr>
      </w:r>
      <w:r>
        <w:rPr>
          <w:lang w:val="pt_PT" w:bidi="pt_PT"/>
        </w:rPr>
        <w:t>Pergunte aos atores que interpretam o grupo de crentes: "Como vocês estão se sentindo?" Vocês podem ouvir coisas como: "Chocado por isso ter acontecido", ou "Que triste alguém tão jovem morrer", e "Feliz por Paulo ter corrido para o seu lado, mas não tenho certeza do que acontecerá em seguida".</w:t>
      </w:r>
    </w:p>
    <w:p>
      <w:pPr>
        <w:pStyle w:val="ListBullet"/>
        <w:spacing w:line="240" w:lineRule="auto"/>
        <w:ind w:left="720"/>
      </w:pPr>
      <w:r>
        <w:rPr>
          <w:lang w:val="pt_PT" w:bidi="pt_PT"/>
        </w:rPr>
      </w:r>
      <w:r>
        <w:rPr>
          <w:lang w:val="pt_PT" w:bidi="pt_PT"/>
        </w:rPr>
        <w:t>Pergunte aos atores que interpretam os amigos ou parentes de Êutico: "Como vocês estão se sentindo?" Vocês podem ouvir coisas como: "Tão chocados com essa morte repentina", ou "Precisamos levar seu corpo para casa", e "Estou cheio de sofrimento, então chorarei agora".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cobre Êutico e coloca seus braços ao redor dele e com o poder de Deus restaura Êutico de volta à vida. "Não fiquem alarmados", Paulo tranquiliza a todos, pois aqueles que se reuniram ao redor estão tristes e já haviam começado a chorar. Paulo então diz a todos ao seu redor que Êutico voltou à vida depois de estar morto.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"Querendo tranquilizar todos que Êutico agora está vivo", ou "Tentando acalmar aqueles ao seu redor que ainda estão chocados e chorando", e "Grato a Deus por ter permitido que ele curasse esse jovem".</w:t>
      </w:r>
    </w:p>
    <w:p>
      <w:pPr>
        <w:pStyle w:val="ListBullet"/>
        <w:spacing w:line="240" w:lineRule="auto"/>
        <w:ind w:left="720"/>
      </w:pPr>
      <w:r>
        <w:rPr>
          <w:lang w:val="pt_PT" w:bidi="pt_PT"/>
        </w:rPr>
      </w:r>
      <w:r>
        <w:rPr>
          <w:lang w:val="pt_PT" w:bidi="pt_PT"/>
        </w:rPr>
        <w:t>Pergunte ao ator que interpreta Êutico: "Como você está se sentindo?" Vocês podem ouvir coisas como: "Por que todos estão tão felizes por eu estar vivo?" ou "Lembro-me de dormir no andar superior, mas então acordei aqui no chão, o que aconteceu?" e "Grato a Deus por ter permitido que Paulo o curasse".</w:t>
      </w:r>
    </w:p>
    <w:p>
      <w:pPr>
        <w:pStyle w:val="ListBullet"/>
        <w:spacing w:line="240" w:lineRule="auto"/>
        <w:ind w:left="720"/>
      </w:pPr>
      <w:r>
        <w:rPr>
          <w:lang w:val="pt_PT" w:bidi="pt_PT"/>
        </w:rPr>
      </w:r>
      <w:r>
        <w:rPr>
          <w:lang w:val="pt_PT" w:bidi="pt_PT"/>
        </w:rPr>
        <w:t>Pergunte aos atores que interpretam os amigos ou parentes de Êutico: "Como vocês estão se sentindo?" Vocês podem ouvir coisas como: "Não consigo acreditar no que eles estão vendo", ou "Eles estão tão emocionados por perceberem que Êutico está vivo", e "Ansioso para levá-lo para casa".</w:t>
      </w:r>
    </w:p>
    <w:p>
      <w:pPr>
        <w:pStyle w:val="ListBullet"/>
        <w:spacing w:line="240" w:lineRule="auto"/>
        <w:ind w:left="720"/>
      </w:pPr>
      <w:r>
        <w:rPr>
          <w:lang w:val="pt_PT" w:bidi="pt_PT"/>
        </w:rPr>
      </w:r>
      <w:r>
        <w:rPr>
          <w:lang w:val="pt_PT" w:bidi="pt_PT"/>
        </w:rPr>
        <w:t>Pergunte aos atores que interpretam o grupo de crentes "Como vocês estão se sentindo?" Vocês podem ouvir coisas como: "Surpresos com as ações de Paulo", ou "Estou chocado com a rapidez com que Êutico foi curado", e "Feliz pela família e amigos de Êutico".</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xml:space="preserve"> então Paulo, juntamente com os outros crentes, sobe novamente ao andar superior e retorna para a sala em que estava, onde Paulo parte o pão e come. Paulo então começa a ensinar novamente e continua até o amanhecer, e então ele deixa os outros crentes e parte da casa. As pessoas levam o jovem Êutico que agora vive para casa e elas estão muito felizes.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"Energizado depois de comer e se reunir novamente com os outros crentes", ou "Grato por Deus tê-lo fortalecido para continuar seu ensinamento", e "Triste que mais tarde ele esteja partindo de lá".</w:t>
      </w:r>
    </w:p>
    <w:p>
      <w:pPr>
        <w:pStyle w:val="ListBullet"/>
        <w:spacing w:line="240" w:lineRule="auto"/>
        <w:ind w:left="720"/>
      </w:pPr>
      <w:r>
        <w:rPr>
          <w:lang w:val="pt_PT" w:bidi="pt_PT"/>
        </w:rPr>
      </w:r>
      <w:r>
        <w:rPr>
          <w:lang w:val="pt_PT" w:bidi="pt_PT"/>
        </w:rPr>
        <w:t>Pergunte aos atores que interpretam o grupo de crentes: "Como vocês estão se sentindo?" Vocês podem ouvir coisas como: "Surpresos com o que eles acabaram de ver", ou "Triste por ver Paulo ir enquanto eles estavam gostando de ouvir seus ensinamentos", e "Ansioso para compartilhar esse evento com os outros".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Nessa narrativa, Paulo, Lucas e os companheiros de viagem de Paulo estão em Trôade. Paulo está ensinando em uma sala no andar superior de uma casa.</w:t>
      </w:r>
    </w:p>
    <w:p>
      <w:pPr/>
      <w:r>
        <w:rPr>
          <w:lang w:val="pt_PT" w:bidi="pt_PT"/>
        </w:rPr>
      </w:r>
      <w:r>
        <w:rPr>
          <w:lang w:val="pt_PT" w:bidi="pt_PT"/>
        </w:rPr>
        <w:t xml:space="preserve">No primeiro dia da semana, provavelmente sábado ou domingo, Paulo e os crentes se reuniram para </w:t>
      </w:r>
      <w:r>
        <w:rPr>
          <w:b/>
          <w:lang w:val="pt_PT" w:bidi="pt_PT"/>
        </w:rPr>
        <w:t>partir o pão</w:t>
      </w:r>
      <w:r>
        <w:rPr>
          <w:lang w:val="pt_PT" w:bidi="pt_PT"/>
        </w:rPr>
        <w:t xml:space="preserve">. Partir o pão era uma maneira de falar sobre comer uma refeição juntos, e possivelmente comer a Ceia do Senhor juntos. Para mais informações sobre a </w:t>
      </w:r>
      <w:r>
        <w:rPr>
          <w:b/>
          <w:lang w:val="pt_PT" w:bidi="pt_PT"/>
        </w:rPr>
        <w:t>Ceia do Senhor</w:t>
      </w:r>
      <w:r>
        <w:rPr>
          <w:lang w:val="pt_PT" w:bidi="pt_PT"/>
        </w:rPr>
        <w:t>, consulte o Glossário Mestre.</w:t>
      </w:r>
    </w:p>
    <w:p>
      <w:pPr/>
      <w:r>
        <w:rPr>
          <w:lang w:val="pt_PT" w:bidi="pt_PT"/>
        </w:rPr>
      </w:r>
      <w:r>
        <w:rPr>
          <w:lang w:val="pt_PT" w:bidi="pt_PT"/>
        </w:rPr>
        <w:t xml:space="preserve">Paulo falou com as pessoas e, como ele pretendia partir no dia seguinte, continuou falando até a </w:t>
      </w:r>
      <w:r>
        <w:rPr>
          <w:b/>
          <w:lang w:val="pt_PT" w:bidi="pt_PT"/>
        </w:rPr>
        <w:t>meia-noite</w:t>
      </w:r>
      <w:r>
        <w:rPr>
          <w:lang w:val="pt_PT" w:bidi="pt_PT"/>
        </w:rPr>
        <w:t>, que são 12 horas da noite.</w:t>
      </w:r>
    </w:p>
    <w:p>
      <w:pPr/>
      <w:r>
        <w:rPr>
          <w:lang w:val="pt_PT" w:bidi="pt_PT"/>
        </w:rPr>
      </w:r>
      <w:r>
        <w:rPr>
          <w:lang w:val="pt_PT" w:bidi="pt_PT"/>
        </w:rPr>
        <w:t xml:space="preserve">“Havia muitas </w:t>
      </w:r>
      <w:r>
        <w:rPr>
          <w:b/>
          <w:lang w:val="pt_PT" w:bidi="pt_PT"/>
        </w:rPr>
        <w:t>lâmpadas</w:t>
      </w:r>
      <w:r>
        <w:rPr>
          <w:lang w:val="pt_PT" w:bidi="pt_PT"/>
        </w:rPr>
        <w:t xml:space="preserve"> de óleo na </w:t>
      </w:r>
      <w:r>
        <w:rPr>
          <w:b/>
          <w:lang w:val="pt_PT" w:bidi="pt_PT"/>
        </w:rPr>
        <w:t>sala no andar superior</w:t>
      </w:r>
      <w:r>
        <w:rPr>
          <w:lang w:val="pt_PT" w:bidi="pt_PT"/>
        </w:rPr>
        <w:t xml:space="preserve"> onde estávamos nos encontrando”. Não sabemos com certeza a lâmpada exata que teria sido usada, mas esses dois exemplos nos dão uma ideia do que eles podem ter usado. Naquele tempo, as lâmpadas usadas nas casas eram uma pequena tigela de argila que teria uma parte pinçada para o pavio. A parte que havia sido pinçada segurava um pedaço de linho retorcido, um material do tipo corda fina que é chamado de pavio. As pessoas então colocavam óleo na tigela.</w:t>
      </w:r>
    </w:p>
    <w:p>
      <w:pPr/>
      <w:r>
        <w:rPr>
          <w:lang w:val="pt_PT" w:bidi="pt_PT"/>
        </w:rPr>
      </w:r>
      <w:r>
        <w:rPr>
          <w:lang w:val="pt_PT" w:bidi="pt_PT"/>
        </w:rPr>
        <w:t>Mas sob a influência do estilo grego e romano, as lâmpadas haviam se tornado uma forma redonda em uma extremidade e uma forma pontiaguda na outra, e era mais como um pote em vez de uma tigela. Uma pequena abertura redonda no topo da lâmpada permitia que o óleo fosse reabastecido, e um bico fechado, ou um orifício, substituia a borda pinçada como forma de manter o pavio no lugar”. A lamparina típica de uma casa era feita para conter óleo suficiente para queimar durante toda a noite. Um cordão retorcido de linho era usado como um pavio que absorvia o óleo e o levava para o topo do pavio, onde ocorria a ignição do óleo.</w:t>
      </w:r>
    </w:p>
    <w:p>
      <w:pPr/>
      <w:r>
        <w:rPr>
          <w:lang w:val="pt_PT" w:bidi="pt_PT"/>
        </w:rPr>
      </w:r>
      <w:r>
        <w:rPr>
          <w:lang w:val="pt_PT" w:bidi="pt_PT"/>
        </w:rPr>
        <w:t xml:space="preserve">Pare aqui e mostre as imagens novamente de ambos os tipos de </w:t>
      </w:r>
      <w:r>
        <w:rPr>
          <w:lang w:val="pt_PT" w:bidi="pt_PT"/>
        </w:rPr>
        <w:t>lâmpadas de óleo</w:t>
      </w:r>
      <w:r>
        <w:rPr>
          <w:lang w:val="pt_PT" w:bidi="pt_PT"/>
        </w:rPr>
        <w:t>.</w:t>
      </w:r>
    </w:p>
    <w:p>
      <w:pPr/>
      <w:r>
        <w:rPr>
          <w:lang w:val="pt_PT" w:bidi="pt_PT"/>
        </w:rPr>
      </w:r>
      <w:r>
        <w:rPr>
          <w:lang w:val="pt_PT" w:bidi="pt_PT"/>
        </w:rPr>
        <w:t xml:space="preserve">"Sentado em uma </w:t>
      </w:r>
      <w:r>
        <w:rPr>
          <w:b/>
          <w:lang w:val="pt_PT" w:bidi="pt_PT"/>
        </w:rPr>
        <w:t>janela</w:t>
      </w:r>
      <w:r>
        <w:rPr>
          <w:lang w:val="pt_PT" w:bidi="pt_PT"/>
        </w:rPr>
        <w:t xml:space="preserve"> estava um jovem chamado Êutico, que estava entrando em um sono profundo enquanto Paulo falava". Nesses dias, as janelas não tinham vidro. Elas poderiam ter persianas, mas elas estariam abertas, então seria apenas um buraco na parede. A beira perto da janela era espessa, então havia espaço suficiente para que Êutico se sentasse nela.</w:t>
      </w:r>
    </w:p>
    <w:p>
      <w:pPr/>
      <w:r>
        <w:rPr>
          <w:lang w:val="pt_PT" w:bidi="pt_PT"/>
        </w:rPr>
      </w:r>
      <w:r>
        <w:rPr>
          <w:lang w:val="pt_PT" w:bidi="pt_PT"/>
        </w:rPr>
        <w:t xml:space="preserve">As pessoas levaram o jovem vivo para casa e ficaram </w:t>
      </w:r>
      <w:r>
        <w:rPr>
          <w:b/>
          <w:lang w:val="pt_PT" w:bidi="pt_PT"/>
        </w:rPr>
        <w:t>muito confortadas</w:t>
      </w:r>
      <w:r>
        <w:rPr>
          <w:lang w:val="pt_PT" w:bidi="pt_PT"/>
        </w:rPr>
        <w:t>, o que significa que elas ficaram aliviadas e felizes por Êutico estar vivo novamente.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20:13–17</w:t>
      </w:r>
      <w:r>
        <w:rPr>
          <w:lang w:val="pt_PT" w:bidi="pt_PT"/>
        </w:rPr>
      </w:r>
    </w:p>
    <w:p>
      <w:pPr>
        <w:pStyle w:val="Heading3"/>
      </w:pPr>
      <w:r>
        <w:rPr>
          <w:lang w:val="pt_PT" w:bidi="pt_PT"/>
        </w:rPr>
        <w:t>Ouvir e Sentir</w:t>
      </w:r>
    </w:p>
    <w:p>
      <w:pPr/>
      <w:r>
        <w:rPr>
          <w:lang w:val="pt_PT" w:bidi="pt_PT"/>
        </w:rPr>
      </w:r>
      <w:r>
        <w:rPr>
          <w:lang w:val="pt_PT" w:bidi="pt_PT"/>
        </w:rPr>
        <w:t>Ouçam Atos 20.13–17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Vocês se lembram na passagem anterior de como Paulo ressuscitou Êutíco em Tróade? Agora, Paulo envia seus companheiros à frente em um barco enquanto Paulo decide caminhar. Nessa narrativa, vemos Paulo e seus companheiros viajando por vários lugares, partindo de Trôade passando por Assos, Militene, Quios, Samos e Mileto em seu caminho para Jerusalém. Quando ele chega a Mileto, Paulo pede aos presbíteros dos crentes em Éfeso para vir até ele em Mileto. Lá, Paulo fala com eles antes de planejar navegar novamente para Jerusalém. Uma vez em Mileto, Paulo então envia uma mensagem aos presbíteros de Éfeso pedindo a eles que venham vê-lo em Mileto.</w:t>
      </w:r>
    </w:p>
    <w:p>
      <w:pPr/>
      <w:r>
        <w:rPr>
          <w:lang w:val="pt_PT" w:bidi="pt_PT"/>
        </w:rPr>
      </w:r>
      <w:r>
        <w:rPr>
          <w:lang w:val="pt_PT" w:bidi="pt_PT"/>
        </w:rPr>
        <w:t>Pare aqui e mostre uma imagem de um mapa destacando a ro</w:t>
      </w:r>
      <w:r>
        <w:rPr>
          <w:lang w:val="pt_PT" w:bidi="pt_PT"/>
        </w:rPr>
        <w:t>ta que Paulo caminhou de Tróade para Assos.</w:t>
      </w:r>
    </w:p>
    <w:p>
      <w:pPr/>
      <w:r>
        <w:rPr>
          <w:lang w:val="pt_PT" w:bidi="pt_PT"/>
        </w:rPr>
      </w:r>
      <w:r>
        <w:rPr>
          <w:lang w:val="pt_PT" w:bidi="pt_PT"/>
        </w:rPr>
        <w:t>Os navios dessa narrativa provavelmente seriam semelhantes aos barcos mencionados anteriormente em Atos. Eles provavelmente tinham remos para dirigi-los e usavam velas para pegar o vento e movê-los para frente.</w:t>
      </w:r>
    </w:p>
    <w:p>
      <w:pPr/>
      <w:r>
        <w:rPr>
          <w:lang w:val="pt_PT" w:bidi="pt_PT"/>
        </w:rPr>
      </w:r>
      <w:r>
        <w:rPr>
          <w:lang w:val="pt_PT" w:bidi="pt_PT"/>
        </w:rPr>
        <w:t>Pare aqui e mostre uma imagem de um ba</w:t>
      </w:r>
      <w:r>
        <w:rPr>
          <w:lang w:val="pt_PT" w:bidi="pt_PT"/>
        </w:rPr>
        <w:t>rco com remos e velas de cerca de 54 d.C.</w:t>
      </w:r>
    </w:p>
    <w:p>
      <w:pPr/>
      <w:r>
        <w:rPr>
          <w:lang w:val="pt_PT" w:bidi="pt_PT"/>
        </w:rPr>
      </w:r>
      <w:r>
        <w:rPr>
          <w:lang w:val="pt_PT" w:bidi="pt_PT"/>
        </w:rPr>
        <w:t>Pare aqui e mostre uma imagem de um mapa destacando uma ro</w:t>
      </w:r>
      <w:r>
        <w:rPr>
          <w:lang w:val="pt_PT" w:bidi="pt_PT"/>
        </w:rPr>
        <w:t>ta de navegação de Trôade para Assos, em seguida para Mitilene, passando pela ilha de Quios, cruzando para Samos e chegando a Mileto.</w:t>
      </w:r>
    </w:p>
    <w:p>
      <w:pPr/>
      <w:r>
        <w:rPr>
          <w:lang w:val="pt_PT" w:bidi="pt_PT"/>
        </w:rPr>
      </w:r>
      <w:r>
        <w:rPr>
          <w:lang w:val="pt_PT" w:bidi="pt_PT"/>
        </w:rPr>
        <w:t>Lucas começa essa história dizendo: "Fomos à frente até o navio e navegamos para Assos, para onde levaríamos Paulo a bordo". O "nós" aqui provavelmente está se referindo a Lucas e aos homens viajando com ele. Vocês se lembram anteriormente em Atos quando Paulo estava viajando com os seguintes homens: Sópatro, filho de Pirro de Bereia, Aristarco, de Tessalônica, Secundo, também de Tessalônica, Gaio de Derbe, Timóteo de Listra, Tíquico e Trófimo da província da Ásia? É mais provável que esses sejam os homens viajando com Lucas e, enquanto Lucas está escrevendo esse livro, ele também está se incluindo nessa narrativa. Lucas e os outros homens deixam Paulo em Trôade e partem de Trôade para Assos.</w:t>
      </w:r>
    </w:p>
    <w:p>
      <w:pPr/>
      <w:r>
        <w:rPr>
          <w:lang w:val="pt_PT" w:bidi="pt_PT"/>
        </w:rPr>
      </w:r>
      <w:r>
        <w:rPr>
          <w:lang w:val="pt_PT" w:bidi="pt_PT"/>
        </w:rPr>
        <w:t>Naquele momento, a maioria dos navios usava velas e o vento para avançar, e remos para dirigir o barco. Isso provavelmente foi semelhante aos barcos em que Paulo viajou anteriormente em Atos. Vocês se lembram de quando Paulo navegou de Filipos para Trôade depois da Festa dos Pães sem fermento? Provavelmente era um barco muito semelhante.</w:t>
      </w:r>
    </w:p>
    <w:p>
      <w:pPr/>
      <w:r>
        <w:rPr>
          <w:lang w:val="pt_PT" w:bidi="pt_PT"/>
        </w:rPr>
      </w:r>
      <w:r>
        <w:rPr>
          <w:lang w:val="pt_PT" w:bidi="pt_PT"/>
        </w:rPr>
        <w:t>Paulo decide não se juntar aos homens, mas, em vez disso, viajar de Trôade para Assos sozinho. Ele provavelmente estava planejando caminhar essa distância. Era uma distância de entre 32 a 48 quilômetros, e teria levado alguns dias. O meio de viajar de Paulo pode ter sido a cavalo, ou mesmo em algum tipo de carruagem, mas é mais provável que ele caminhasse.</w:t>
      </w:r>
    </w:p>
    <w:p>
      <w:pPr/>
      <w:r>
        <w:rPr>
          <w:lang w:val="pt_PT" w:bidi="pt_PT"/>
        </w:rPr>
      </w:r>
      <w:r>
        <w:rPr>
          <w:lang w:val="pt_PT" w:bidi="pt_PT"/>
        </w:rPr>
        <w:t>Assos ficava em uma colina a mais de 200 metros acima do nível do mar. Seu porto estava conectado à cidade por uma estrada. Assos era uma cidade na costa da província de Mísia. Ficava a cerca de 32 quilômetros ao sul de Trôade.</w:t>
      </w:r>
    </w:p>
    <w:p>
      <w:pPr/>
      <w:r>
        <w:rPr>
          <w:lang w:val="pt_PT" w:bidi="pt_PT"/>
        </w:rPr>
      </w:r>
      <w:r>
        <w:rPr>
          <w:lang w:val="pt_PT" w:bidi="pt_PT"/>
        </w:rPr>
        <w:t>Paulo disse que ele encontraria Lucas e o resto dos homens em Assos e se juntaria a eles no navio.</w:t>
      </w:r>
    </w:p>
    <w:p>
      <w:pPr/>
      <w:r>
        <w:rPr>
          <w:lang w:val="pt_PT" w:bidi="pt_PT"/>
        </w:rPr>
      </w:r>
      <w:r>
        <w:rPr>
          <w:lang w:val="pt_PT" w:bidi="pt_PT"/>
        </w:rPr>
        <w:t>Não está claro se Lucas e os homens procuraram Paulo depois que atracaram, ou se Paulo os procurou. Como o barco teria sido mais fácil de encontrar, Paulo provavelmente encontrou Lucas e os outros no porto em vez da cidade.</w:t>
      </w:r>
    </w:p>
    <w:p>
      <w:pPr/>
      <w:r>
        <w:rPr>
          <w:lang w:val="pt_PT" w:bidi="pt_PT"/>
        </w:rPr>
      </w:r>
      <w:r>
        <w:rPr>
          <w:lang w:val="pt_PT" w:bidi="pt_PT"/>
        </w:rPr>
        <w:t>Quando Paulo se juntou a eles em Assos e vieram a bordo do navio, eles navegaram cerca de 71 quilômetros ao sul até Mitilene, que era a capital, ou cidade principal, na ilha de Lesbos. Paulo e o resto dos homens teriam passado a noite em Mitilene. Não está claro se eles teriam dormido no barco ou procuraram alojamento, ou um lugar para dormir, na cidade. De qualquer forma, o barco estava ancorado e não se moveria para lugar algum durante a noite.</w:t>
      </w:r>
    </w:p>
    <w:p>
      <w:pPr/>
      <w:r>
        <w:rPr>
          <w:lang w:val="pt_PT" w:bidi="pt_PT"/>
        </w:rPr>
      </w:r>
      <w:r>
        <w:rPr>
          <w:lang w:val="pt_PT" w:bidi="pt_PT"/>
        </w:rPr>
        <w:t>No dia seguinte, eles navegaram de barco de Mitilene indo para o sul para Quios. Eles chegaram perto ou em frente à costa de Quios. O navio estava perto do continente e as pessoas no navio podiam ver Quios do outro lado do mar ou canal. Quios é uma das maiores ilhas da costa da Ásia. Quios é uma ilha ao sul da ilha de Lesbos.</w:t>
      </w:r>
    </w:p>
    <w:p>
      <w:pPr/>
      <w:r>
        <w:rPr>
          <w:lang w:val="pt_PT" w:bidi="pt_PT"/>
        </w:rPr>
      </w:r>
      <w:r>
        <w:rPr>
          <w:lang w:val="pt_PT" w:bidi="pt_PT"/>
        </w:rPr>
        <w:t>Pare aqui e mostre novamente a imagem do mapa, apontando a ro</w:t>
      </w:r>
      <w:r>
        <w:rPr>
          <w:lang w:val="pt_PT" w:bidi="pt_PT"/>
        </w:rPr>
        <w:t>ta de navegação de Mitilene para Quios.</w:t>
      </w:r>
    </w:p>
    <w:p>
      <w:pPr/>
      <w:r>
        <w:rPr>
          <w:lang w:val="pt_PT" w:bidi="pt_PT"/>
        </w:rPr>
      </w:r>
      <w:r>
        <w:rPr>
          <w:lang w:val="pt_PT" w:bidi="pt_PT"/>
        </w:rPr>
        <w:t>Então, no dia seguinte, eles cruzaram para Samos, o que significa que navegaram da costa de Quios para a costa de Samos. Para esse navio vindo do norte, navegar para Samos de barco significava cruzar 20 a 30 quilômetros de mar aberto.</w:t>
      </w:r>
    </w:p>
    <w:p>
      <w:pPr/>
      <w:r>
        <w:rPr>
          <w:lang w:val="pt_PT" w:bidi="pt_PT"/>
        </w:rPr>
      </w:r>
      <w:r>
        <w:rPr>
          <w:lang w:val="pt_PT" w:bidi="pt_PT"/>
        </w:rPr>
        <w:t>O navio provavelmente parou em Samos por uma noite. O nome Samos se refere a uma ilha e a uma cidade nessa ilha. Fica a sudeste da ilha de Quios. A cidade está na parte nordeste da ilha.</w:t>
      </w:r>
    </w:p>
    <w:p>
      <w:pPr/>
      <w:r>
        <w:rPr>
          <w:lang w:val="pt_PT" w:bidi="pt_PT"/>
        </w:rPr>
      </w:r>
      <w:r>
        <w:rPr>
          <w:lang w:val="pt_PT" w:bidi="pt_PT"/>
        </w:rPr>
        <w:t>Pare aqui e mostre novamente a imagem do mapa mostrando a ro</w:t>
      </w:r>
      <w:r>
        <w:rPr>
          <w:lang w:val="pt_PT" w:bidi="pt_PT"/>
        </w:rPr>
        <w:t>ta de navegação de Quios para Samos.</w:t>
      </w:r>
    </w:p>
    <w:p>
      <w:pPr/>
      <w:r>
        <w:rPr>
          <w:lang w:val="pt_PT" w:bidi="pt_PT"/>
        </w:rPr>
      </w:r>
      <w:r>
        <w:rPr>
          <w:lang w:val="pt_PT" w:bidi="pt_PT"/>
        </w:rPr>
        <w:t>No dia seguinte, eles chegaram a Mileto. Mileto era uma cidade na costa da província da Ásia. Mileto ficava a 48 quilômetros ao sul da cidade de Éfeso.</w:t>
      </w:r>
    </w:p>
    <w:p>
      <w:pPr/>
      <w:r>
        <w:rPr>
          <w:lang w:val="pt_PT" w:bidi="pt_PT"/>
        </w:rPr>
      </w:r>
      <w:r>
        <w:rPr>
          <w:lang w:val="pt_PT" w:bidi="pt_PT"/>
        </w:rPr>
        <w:t>A rota tomada pelo navio era a mais natural de seguir; ter passado por Éfeso teria exigido tempo e distância extras de navegação. Ficava um pouco ao sul de Éfeso. Os marinheiros provavelmente sentiam que navegar de barco diretamente de Quios para Mileto era uma jornada muito longa e, portanto, a viagem foi interrompida por uma parada em Samos. A viagem de Samos a Mileto também era longa demais para completar a jornada em um dia, então provavelmente é por isso que eles chegaram a Mileto no dia seguinte.</w:t>
      </w:r>
    </w:p>
    <w:p>
      <w:pPr/>
      <w:r>
        <w:rPr>
          <w:lang w:val="pt_PT" w:bidi="pt_PT"/>
        </w:rPr>
      </w:r>
      <w:r>
        <w:rPr>
          <w:lang w:val="pt_PT" w:bidi="pt_PT"/>
        </w:rPr>
        <w:t>Paulo já havia decidido passar por Éfeso para evitar passar tempo na província da Ásia. Isso não era porque ele estava em perigo, ou tinha medo de ir para lá; era para economizar tempo e não se atrasar em Éfeso. Se ele tivesse parado em Éfeso, outros crentes teriam desejado vê-lo e alcançá-lo. Paulo estava interessado em chegar a Jerusalém a tempo para o Pentecostes, então ele precisava continuar sua jornada o mais rapidamente possível. Para economizar tempo, Paulo provavelmente teria escolhido um navio que navegasse direto para Mileto sem parar em Éfeso.</w:t>
      </w:r>
    </w:p>
    <w:p>
      <w:pPr/>
      <w:r>
        <w:rPr>
          <w:lang w:val="pt_PT" w:bidi="pt_PT"/>
        </w:rPr>
      </w:r>
      <w:r>
        <w:rPr>
          <w:lang w:val="pt_PT" w:bidi="pt_PT"/>
        </w:rPr>
        <w:t>Pare aqui e mostre a imagem do mapa que destaca o de</w:t>
      </w:r>
      <w:r>
        <w:rPr>
          <w:lang w:val="pt_PT" w:bidi="pt_PT"/>
        </w:rPr>
        <w:t>svio e a distância que eles teriam precisado percorrer se tivessem ido para Éfeso.</w:t>
      </w:r>
    </w:p>
    <w:p>
      <w:pPr/>
      <w:r>
        <w:rPr>
          <w:lang w:val="pt_PT" w:bidi="pt_PT"/>
        </w:rPr>
      </w:r>
      <w:r>
        <w:rPr>
          <w:lang w:val="pt_PT" w:bidi="pt_PT"/>
        </w:rPr>
        <w:t>Parem aqui e contem para nós sobre uma vez em que vocês precisavam chegar a algum lugar rapidamente, mas viram alguém que conhecem no caminho. O que vocês fazem normalmente nessa situação? Qual é a coisa mais educada de fazer em sua cultura?</w:t>
      </w:r>
    </w:p>
    <w:p>
      <w:pPr/>
      <w:r>
        <w:rPr>
          <w:lang w:val="pt_PT" w:bidi="pt_PT"/>
        </w:rPr>
      </w:r>
      <w:r>
        <w:rPr>
          <w:lang w:val="pt_PT" w:bidi="pt_PT"/>
        </w:rPr>
        <w:t>Vocês se lembrarão de uma passagem anterior em Atos que foi durante a Festa de Pentecostes que Deus enviou o Espírito Santo para viver nos seguidores de Jesus.</w:t>
      </w:r>
    </w:p>
    <w:p>
      <w:pPr/>
      <w:r>
        <w:rPr>
          <w:lang w:val="pt_PT" w:bidi="pt_PT"/>
        </w:rPr>
      </w:r>
      <w:r>
        <w:rPr>
          <w:lang w:val="pt_PT" w:bidi="pt_PT"/>
        </w:rPr>
        <w:t>A palavra Pentecoste se refere a um dia santo para os judeus. Significa "quinquagésimo". É o nome grego para a Festa das Semanas, cinquenta dias depois da Páscoa.</w:t>
      </w:r>
    </w:p>
    <w:p>
      <w:pPr/>
      <w:r>
        <w:rPr>
          <w:lang w:val="pt_PT" w:bidi="pt_PT"/>
        </w:rPr>
      </w:r>
      <w:r>
        <w:rPr>
          <w:lang w:val="pt_PT" w:bidi="pt_PT"/>
        </w:rPr>
        <w:t>Paulo e os outros provavelmente ficaram por alguns dias em Mileto.</w:t>
      </w:r>
    </w:p>
    <w:p>
      <w:pPr/>
      <w:r>
        <w:rPr>
          <w:lang w:val="pt_PT" w:bidi="pt_PT"/>
        </w:rPr>
      </w:r>
      <w:r>
        <w:rPr>
          <w:lang w:val="pt_PT" w:bidi="pt_PT"/>
        </w:rPr>
        <w:t>Quando ele chega a Mileto, Paulo envia uma mensagem aos presbíteros da igreja em Éfeso para vir vê-lo. Paulo passou vários anos em Éfeso e ele conhece bem esses presbíteros. Ele provavelmente lhes ensinou muitas coisas sobre Jesus e sobre a liderança da igreja. Ancião é um dos termos usados para descrever os líderes da igreja. Quando esse termo descreve os líderes da igreja, em várias Bíblias ele é traduzido como "presbíteros". Ancião é um termo tirado do judaísmo, no qual os anciãos eram os líderes reconhecidos da comunidade religiosa judaica. A palavra ancião pode representar alguém que é bastante avançado em idade, mas nem sempre significa isso; nesse caso, deve descrever os líderes da igreja ou líderes dos crentes em uma aldeia, vila ou cidade. Igreja pode se referir a um grupo de crentes que vivem e adoram juntos em um lugar, ou à comunidade mais ampla de toda a igreja de Jesus.</w:t>
      </w:r>
    </w:p>
    <w:p>
      <w:pPr/>
      <w:r>
        <w:rPr>
          <w:lang w:val="pt_PT" w:bidi="pt_PT"/>
        </w:rPr>
      </w:r>
      <w:r>
        <w:rPr>
          <w:lang w:val="pt_PT" w:bidi="pt_PT"/>
        </w:rPr>
        <w:t>Parem aqui e discutam: em sua cultura, como vocês chamam a reunião dos crentes? Como vocês chamam o lugar ou edifício em que vocês se reúnem para adorar? Como vocês chamam os diferentes líderes de suas igrejas?</w:t>
      </w:r>
    </w:p>
    <w:p>
      <w:pPr/>
      <w:r>
        <w:rPr>
          <w:lang w:val="pt_PT" w:bidi="pt_PT"/>
        </w:rPr>
      </w:r>
      <w:r>
        <w:rPr>
          <w:lang w:val="pt_PT" w:bidi="pt_PT"/>
        </w:rPr>
        <w:t>Paulo provavelmente teria dado a mensagem a outra pessoa para passar aos presbíteros. Pode ter sido uma mensagem escrita, mas provavelmente foi falada. De qualquer forma, era transmitido a outra pessoa, que então viajou para Éfeso para entregar a mensagem. Não está claro o que Paulo teria dito em sua mensagem para levá-los a vir, mas eles devem ter ficado ansiosos para alcançar Paulo e ver o que ele tinha a dizer a eles. Como Paulo estaria em Mileto por alguns dias, havia tempo suficiente para que a mensagem chegasse aos presbíteros em Éfeso e para que eles viessem vê-lo em Mileto antes de Paulo continuar em sua jornada para Jerusalém.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6 cenas.</w:t>
      </w:r>
    </w:p>
    <w:p>
      <w:pPr/>
      <w:r>
        <w:rPr>
          <w:lang w:val="pt_PT" w:bidi="pt_PT"/>
        </w:rPr>
      </w:r>
      <w:r>
        <w:rPr>
          <w:b/>
          <w:lang w:val="pt_PT" w:bidi="pt_PT"/>
        </w:rPr>
        <w:t>Primeira cena:</w:t>
      </w:r>
      <w:r>
        <w:rPr>
          <w:lang w:val="pt_PT" w:bidi="pt_PT"/>
        </w:rPr>
        <w:t xml:space="preserve"> Lucas e o resto dos companheiros de viagem embarcam em um navio de Trôade para Assos. Paulo, no entanto, fica para trás em Trôade.</w:t>
      </w:r>
    </w:p>
    <w:p>
      <w:pPr/>
      <w:r>
        <w:rPr>
          <w:lang w:val="pt_PT" w:bidi="pt_PT"/>
        </w:rPr>
      </w:r>
      <w:r>
        <w:rPr>
          <w:b/>
          <w:lang w:val="pt_PT" w:bidi="pt_PT"/>
        </w:rPr>
        <w:t>Segunda cena:</w:t>
      </w:r>
      <w:r>
        <w:rPr>
          <w:lang w:val="pt_PT" w:bidi="pt_PT"/>
        </w:rPr>
        <w:t xml:space="preserve"> Paulo decide evitar a jornada pelo mar e, em vez disso, escolhe ir por terra de Trôade para Assos. Ele provavelmente teria caminhado.</w:t>
      </w:r>
    </w:p>
    <w:p>
      <w:pPr/>
      <w:r>
        <w:rPr>
          <w:lang w:val="pt_PT" w:bidi="pt_PT"/>
        </w:rPr>
      </w:r>
      <w:r>
        <w:rPr>
          <w:b/>
          <w:lang w:val="pt_PT" w:bidi="pt_PT"/>
        </w:rPr>
        <w:t>Terceira cena:</w:t>
      </w:r>
      <w:r>
        <w:rPr>
          <w:lang w:val="pt_PT" w:bidi="pt_PT"/>
        </w:rPr>
        <w:t xml:space="preserve"> Lucas, os outros homens e Paulo estão reunidos em Assos, onde Paulo encontra seu navio e se junta a eles a bordo. Eles navegam direto para Mitilene, onde eles provavelmente passam a noite.</w:t>
      </w:r>
    </w:p>
    <w:p>
      <w:pPr/>
      <w:r>
        <w:rPr>
          <w:lang w:val="pt_PT" w:bidi="pt_PT"/>
        </w:rPr>
      </w:r>
      <w:r>
        <w:rPr>
          <w:b/>
          <w:lang w:val="pt_PT" w:bidi="pt_PT"/>
        </w:rPr>
        <w:t>Quarta cena:</w:t>
      </w:r>
      <w:r>
        <w:rPr>
          <w:lang w:val="pt_PT" w:bidi="pt_PT"/>
        </w:rPr>
        <w:t xml:space="preserve"> eles então partem de Mitilene e viajam perto de Quios.</w:t>
      </w:r>
    </w:p>
    <w:p>
      <w:pPr/>
      <w:r>
        <w:rPr>
          <w:lang w:val="pt_PT" w:bidi="pt_PT"/>
        </w:rPr>
      </w:r>
      <w:r>
        <w:rPr>
          <w:b/>
          <w:lang w:val="pt_PT" w:bidi="pt_PT"/>
        </w:rPr>
        <w:t>Quinta cena:</w:t>
      </w:r>
      <w:r>
        <w:rPr>
          <w:lang w:val="pt_PT" w:bidi="pt_PT"/>
        </w:rPr>
        <w:t xml:space="preserve"> o dia depois que eles cruzam para Samos.</w:t>
      </w:r>
    </w:p>
    <w:p>
      <w:pPr/>
      <w:r>
        <w:rPr>
          <w:lang w:val="pt_PT" w:bidi="pt_PT"/>
        </w:rPr>
      </w:r>
      <w:r>
        <w:rPr>
          <w:b/>
          <w:lang w:val="pt_PT" w:bidi="pt_PT"/>
        </w:rPr>
        <w:t>Sexta cena:</w:t>
      </w:r>
      <w:r>
        <w:rPr>
          <w:lang w:val="pt_PT" w:bidi="pt_PT"/>
        </w:rPr>
        <w:t xml:space="preserve"> no dia seguinte que eles chegam a Mileto, Paulo evita Éfeso enquanto ele está tentando chegar a Jerusalém antes de Pentecostes. De Mileto, Paulo envia uma mensagem, provavelmente contando uma mensagem a uma pessoa que então vai passá-la aos presbíteros em Éfeso. Paulo os convida a vir e se juntar a ele em Mileto. Paulo e o resto dos homens então ficam em Mileto por alguns dias.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mensageiro</w:t>
      </w:r>
    </w:p>
    <w:p>
      <w:pPr>
        <w:pStyle w:val="ListBullet"/>
        <w:spacing w:line="240" w:lineRule="auto"/>
        <w:ind w:left="720"/>
      </w:pPr>
      <w:r>
        <w:rPr>
          <w:lang w:val="pt_PT" w:bidi="pt_PT"/>
        </w:rPr>
      </w:r>
      <w:r>
        <w:rPr>
          <w:lang w:val="pt_PT" w:bidi="pt_PT"/>
        </w:rPr>
        <w:t>Os presbíteros da igreja em Éfeso</w:t>
      </w:r>
    </w:p>
    <w:p>
      <w:pPr/>
      <w:r>
        <w:rPr>
          <w:lang w:val="pt_PT" w:bidi="pt_PT"/>
        </w:rPr>
      </w:r>
      <w:r>
        <w:rPr>
          <w:lang w:val="pt_PT" w:bidi="pt_PT"/>
        </w:rPr>
        <w:t>O grupo de pessoas a seguir não é mencionado na história, mas sabemos que elas estão viajando com Paulo a partir de partes anteriores de Atos.</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Pode ser útil parar aqui, desenhar um mapa no chão e caminhar ao redor dele para obter uma noção da quantidade de viagens que acontece.</w:t>
      </w:r>
    </w:p>
    <w:p>
      <w:pPr/>
      <w:r>
        <w:rPr>
          <w:lang w:val="pt_PT" w:bidi="pt_PT"/>
        </w:rPr>
      </w:r>
      <w:r>
        <w:rPr>
          <w:lang w:val="pt_PT" w:bidi="pt_PT"/>
        </w:rPr>
        <w:t>Ou vocês poderiam trabalhar em uma imagem muito menor do mapa, cortando pedaços de papel para ser o barco e movendo-os de um lugar para outro.</w:t>
      </w:r>
    </w:p>
    <w:p>
      <w:pPr/>
      <w:r>
        <w:rPr>
          <w:lang w:val="pt_PT" w:bidi="pt_PT"/>
        </w:rPr>
      </w:r>
      <w:r>
        <w:rPr>
          <w:lang w:val="pt_PT" w:bidi="pt_PT"/>
        </w:rPr>
        <w:t>Pare aqui e mostre uma imagem de um mapa destacando a ro</w:t>
      </w:r>
      <w:r>
        <w:rPr>
          <w:lang w:val="pt_PT" w:bidi="pt_PT"/>
        </w:rPr>
        <w:t>ta que Paulo caminhou de Tróade para Assos.</w:t>
      </w:r>
    </w:p>
    <w:p>
      <w:pPr/>
      <w:r>
        <w:rPr>
          <w:lang w:val="pt_PT" w:bidi="pt_PT"/>
        </w:rPr>
      </w:r>
      <w:r>
        <w:rPr>
          <w:lang w:val="pt_PT" w:bidi="pt_PT"/>
        </w:rPr>
        <w:t>Pare aqui e mostre uma imagem de um ba</w:t>
      </w:r>
      <w:r>
        <w:rPr>
          <w:lang w:val="pt_PT" w:bidi="pt_PT"/>
        </w:rPr>
        <w:t xml:space="preserve">rco à vela de 54 d.C. </w:t>
      </w:r>
      <w:r>
        <w:rPr>
          <w:lang w:val="pt_PT" w:bidi="pt_PT"/>
        </w:rPr>
        <w:t>Naquele momento, a maioria dos navios usava velas e o vento para avançar.</w:t>
      </w:r>
    </w:p>
    <w:p>
      <w:pPr/>
      <w:r>
        <w:rPr>
          <w:lang w:val="pt_PT" w:bidi="pt_PT"/>
        </w:rPr>
      </w:r>
      <w:r>
        <w:rPr>
          <w:lang w:val="pt_PT" w:bidi="pt_PT"/>
        </w:rPr>
        <w:t>Pare aqui e mostre uma imagem de um mapa destacando uma ro</w:t>
      </w:r>
      <w:r>
        <w:rPr>
          <w:lang w:val="pt_PT" w:bidi="pt_PT"/>
        </w:rPr>
        <w:t>ta de navegação de Trôade para Assos, em seguida para Mitilene, para Quios, cruzando para Samos e chegando a Mileto.</w:t>
      </w:r>
    </w:p>
    <w:p>
      <w:pPr/>
      <w:r>
        <w:rPr>
          <w:lang w:val="pt_PT" w:bidi="pt_PT"/>
        </w:rPr>
      </w:r>
      <w:r>
        <w:rPr>
          <w:lang w:val="pt_PT" w:bidi="pt_PT"/>
        </w:rPr>
        <w:t>Lucas e o resto dos companheiros de viagem embarcam em um navio de Trôade para Assos. Vocês se lembram anteriormente em Atos, quando Paulo estava viajando com os seguintes homens: Sópatro, filho de Pirro de Bereia, Aristarco, de Tessalônica, Secundo, também de Tessalônica, Gaio de Derbe, Timóteo de Listra, Tíquico e Trófimo da província da Ásia. Sabemos que Lucas está com o grupo porque Lucas escreve como se ele estivesse lá. Lucas diz que "fomos a bordo do navio".</w:t>
      </w:r>
    </w:p>
    <w:p>
      <w:pPr/>
      <w:r>
        <w:rPr>
          <w:lang w:val="pt_PT" w:bidi="pt_PT"/>
        </w:rPr>
      </w:r>
      <w:r>
        <w:rPr>
          <w:lang w:val="pt_PT" w:bidi="pt_PT"/>
        </w:rPr>
        <w:t>Paulo decide evitar a jornada pelo mar e, em vez disso, escolhe ir por terra de Trôade para Assos sozinho, provavelmente caminhando. Lembrem-se de que essa era uma distância de 32 a 48 quilômetros e teria levado alguns dias.</w:t>
      </w:r>
    </w:p>
    <w:p>
      <w:pPr/>
      <w:r>
        <w:rPr>
          <w:lang w:val="pt_PT" w:bidi="pt_PT"/>
        </w:rPr>
      </w:r>
      <w:r>
        <w:rPr>
          <w:lang w:val="pt_PT" w:bidi="pt_PT"/>
        </w:rPr>
        <w:t>Assos estava em uma colina a mais de 200 metros acima do nível do mar. Seu porto estava conectado à cidade por uma estrada. Assos era uma cidade na costa da província de Mísia. Ficava a cerca de 32 quilômetros ao sul de Trôade.</w:t>
      </w:r>
    </w:p>
    <w:p>
      <w:pPr/>
      <w:r>
        <w:rPr>
          <w:lang w:val="pt_PT" w:bidi="pt_PT"/>
        </w:rPr>
      </w:r>
      <w:r>
        <w:rPr>
          <w:lang w:val="pt_PT" w:bidi="pt_PT"/>
        </w:rPr>
        <w:t>Lucas, os outros homens e Paulo estão reunidos em Assos, onde Paulo encontra seu navio e se junta a eles a bordo. Eles navegam direto para Mitilene, onde eles provavelmente passam a noite.</w:t>
      </w:r>
    </w:p>
    <w:p>
      <w:pPr/>
      <w:r>
        <w:rPr>
          <w:lang w:val="pt_PT" w:bidi="pt_PT"/>
        </w:rPr>
      </w:r>
      <w:r>
        <w:rPr>
          <w:lang w:val="pt_PT" w:bidi="pt_PT"/>
        </w:rPr>
        <w:t>Eles navegaram cerca de 71 quilômetros para o sul até Mitilene, que era a capital, ou cidade principal na ilha de Lesbos. Paulo e o resto dos homens teriam passado a noite em Mitilene. Não está claro se eles teriam dormido no barco ou procuraram alojamento, ou um lugar para dormir na cidade. De qualquer forma, o barco estava ancorado durante a noite, e não estaria se movendo para lugar nenhum.</w:t>
      </w:r>
    </w:p>
    <w:p>
      <w:pPr/>
      <w:r>
        <w:rPr>
          <w:lang w:val="pt_PT" w:bidi="pt_PT"/>
        </w:rPr>
      </w:r>
      <w:r>
        <w:rPr>
          <w:lang w:val="pt_PT" w:bidi="pt_PT"/>
        </w:rPr>
        <w:t>No dia seguinte, eles navegaram de barco de Mitilene indo para o sul para Quios. O navio estava perto do continente e as pessoas no navio podiam ver Quios do outro lado do mar ou canal. A ilha fica a cerca de 54 quilômetros do norte ao sul. É mais estreito de leste para o oeste. Fica a apenas cerca de oito quilômetros da província da Ásia no continente.</w:t>
      </w:r>
    </w:p>
    <w:p>
      <w:pPr/>
      <w:r>
        <w:rPr>
          <w:lang w:val="pt_PT" w:bidi="pt_PT"/>
        </w:rPr>
      </w:r>
      <w:r>
        <w:rPr>
          <w:lang w:val="pt_PT" w:bidi="pt_PT"/>
        </w:rPr>
        <w:t xml:space="preserve">Pare aqui e mostre novamente a imagem do mapa mostrando a </w:t>
      </w:r>
      <w:r>
        <w:rPr>
          <w:lang w:val="pt_PT" w:bidi="pt_PT"/>
        </w:rPr>
        <w:t>rota de navegação de Mitilene para Quios</w:t>
      </w:r>
      <w:r>
        <w:rPr>
          <w:lang w:val="pt_PT" w:bidi="pt_PT"/>
        </w:rPr>
        <w:t>.</w:t>
      </w:r>
    </w:p>
    <w:p>
      <w:pPr/>
      <w:r>
        <w:rPr>
          <w:lang w:val="pt_PT" w:bidi="pt_PT"/>
        </w:rPr>
      </w:r>
      <w:r>
        <w:rPr>
          <w:lang w:val="pt_PT" w:bidi="pt_PT"/>
        </w:rPr>
        <w:t>Então no dia depois que eles cruzaram para Samos. O que significa que eles navegaram da costa de Quios para a costa de Samos. Para esse navio vindo do norte, navegar para Samos de barco significava cruzar 20 a 30 quilômetros de mar aberto.</w:t>
      </w:r>
    </w:p>
    <w:p>
      <w:pPr/>
      <w:r>
        <w:rPr>
          <w:lang w:val="pt_PT" w:bidi="pt_PT"/>
        </w:rPr>
      </w:r>
      <w:r>
        <w:rPr>
          <w:lang w:val="pt_PT" w:bidi="pt_PT"/>
        </w:rPr>
        <w:t>O navio provavelmente parou em Samos por uma noite. O nome Samos se refere a uma ilha e a uma cidade nessa ilha. Fica a sudeste da ilha de Quios. A ilha fica a cerca de 45 quilômetros de leste a oeste e a 20 quilômetros de norte a sul. A cidade está na parte nordeste da ilha. A parte sudeste da ilha fica a 1,4 quilômetro do continente.</w:t>
      </w:r>
    </w:p>
    <w:p>
      <w:pPr/>
      <w:r>
        <w:rPr>
          <w:lang w:val="pt_PT" w:bidi="pt_PT"/>
        </w:rPr>
      </w:r>
      <w:r>
        <w:rPr>
          <w:lang w:val="pt_PT" w:bidi="pt_PT"/>
        </w:rPr>
        <w:t xml:space="preserve">Pare aqui e mostre novamente a imagem do mapa mostrando a </w:t>
      </w:r>
      <w:r>
        <w:rPr>
          <w:lang w:val="pt_PT" w:bidi="pt_PT"/>
        </w:rPr>
        <w:t>rota de navegação de Quios para Samos</w:t>
      </w:r>
      <w:r>
        <w:rPr>
          <w:lang w:val="pt_PT" w:bidi="pt_PT"/>
        </w:rPr>
        <w:t>.</w:t>
      </w:r>
    </w:p>
    <w:p>
      <w:pPr/>
      <w:r>
        <w:rPr>
          <w:lang w:val="pt_PT" w:bidi="pt_PT"/>
        </w:rPr>
      </w:r>
      <w:r>
        <w:rPr>
          <w:lang w:val="pt_PT" w:bidi="pt_PT"/>
        </w:rPr>
        <w:t>No dia seguinte, eles chegam a Mileto. Mileto ficava a 48 quilômetros ao sul da cidade de Éfeso. De Mileto, Paulo envia uma mensagem, provavelmente contando uma mensagem a uma pessoa que então vai passá-la aos presbíteros em Éfeso. Paulo os convida a vir e se juntar a ele em Mileto. Paulo e o resto dos homens então ficam em Mileto por alguns dias.</w:t>
      </w:r>
    </w:p>
    <w:p>
      <w:pPr/>
      <w:r>
        <w:rPr>
          <w:lang w:val="pt_PT" w:bidi="pt_PT"/>
        </w:rPr>
      </w:r>
      <w:r>
        <w:rPr>
          <w:lang w:val="pt_PT" w:bidi="pt_PT"/>
        </w:rPr>
        <w:t>Paulo já havia decidido passar por Éfeso para evitar passar tempo na província da Ásia. Lembrem-se de que isso não era porque ele estava em perigo ou tinha medo de ir para lá; era para economizar tempo e não ser atrasado em Éfeso. Paulo provavelmente teria escolhido um navio que navegasse direto para Mileto, sem parar em Éfeso.</w:t>
      </w:r>
    </w:p>
    <w:p>
      <w:pPr/>
      <w:r>
        <w:rPr>
          <w:lang w:val="pt_PT" w:bidi="pt_PT"/>
        </w:rPr>
      </w:r>
      <w:r>
        <w:rPr>
          <w:lang w:val="pt_PT" w:bidi="pt_PT"/>
        </w:rPr>
        <w:t xml:space="preserve">Pare aqui e mostre novamente a imagem do mapa mostrando o </w:t>
      </w:r>
      <w:r>
        <w:rPr>
          <w:lang w:val="pt_PT" w:bidi="pt_PT"/>
        </w:rPr>
        <w:t>desvio e a distância que eles precisariam percorrer se tivessem ido para Éfeso</w:t>
      </w:r>
      <w:r>
        <w:rPr>
          <w:lang w:val="pt_PT" w:bidi="pt_PT"/>
        </w:rPr>
        <w:t>.</w:t>
      </w:r>
    </w:p>
    <w:p>
      <w:pPr/>
      <w:r>
        <w:rPr>
          <w:lang w:val="pt_PT" w:bidi="pt_PT"/>
        </w:rPr>
      </w:r>
      <w:r>
        <w:rPr>
          <w:lang w:val="pt_PT" w:bidi="pt_PT"/>
        </w:rPr>
        <w:t>Vocês se lembrarão de uma passagem anterior em Atos que foi durante a Festa de Pentecostes que Deus enviou o Espírito Santo para viver nos seguidores de Jesus.</w:t>
      </w:r>
    </w:p>
    <w:p>
      <w:pPr/>
      <w:r>
        <w:rPr>
          <w:lang w:val="pt_PT" w:bidi="pt_PT"/>
        </w:rPr>
      </w:r>
      <w:r>
        <w:rPr>
          <w:lang w:val="pt_PT" w:bidi="pt_PT"/>
        </w:rPr>
        <w:t>A palavra Pentecoste se refere a um dia santo para os judeus. Significa "quinquagésimo". É o nome grego para a Festa das Semanas, cinquenta dias depois da Páscoa.</w:t>
      </w:r>
    </w:p>
    <w:p>
      <w:pPr/>
      <w:r>
        <w:rPr>
          <w:lang w:val="pt_PT" w:bidi="pt_PT"/>
        </w:rPr>
      </w:r>
      <w:r>
        <w:rPr>
          <w:lang w:val="pt_PT" w:bidi="pt_PT"/>
        </w:rPr>
        <w:t>Paulo e os outros provavelmente ficaram por alguns dias em Mileto.</w:t>
      </w:r>
    </w:p>
    <w:p>
      <w:pPr/>
      <w:r>
        <w:rPr>
          <w:lang w:val="pt_PT" w:bidi="pt_PT"/>
        </w:rPr>
      </w:r>
      <w:r>
        <w:rPr>
          <w:lang w:val="pt_PT" w:bidi="pt_PT"/>
        </w:rPr>
        <w:t>Quando ele chega a Mileto, Paulo envia uma mensagem aos presbíteros da igreja em Éfeso para vir vê-lo antes de continuar sua jornada para Jerusalém.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6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Um mensageiro</w:t>
      </w:r>
    </w:p>
    <w:p>
      <w:pPr>
        <w:pStyle w:val="ListBullet"/>
        <w:spacing w:line="240" w:lineRule="auto"/>
        <w:ind w:left="720"/>
      </w:pPr>
      <w:r>
        <w:rPr>
          <w:lang w:val="pt_PT" w:bidi="pt_PT"/>
        </w:rPr>
      </w:r>
      <w:r>
        <w:rPr>
          <w:lang w:val="pt_PT" w:bidi="pt_PT"/>
        </w:rPr>
        <w:t>Os presbíteros da igreja em Éfeso</w:t>
      </w:r>
    </w:p>
    <w:p>
      <w:pPr/>
      <w:r>
        <w:rPr>
          <w:lang w:val="pt_PT" w:bidi="pt_PT"/>
        </w:rPr>
      </w:r>
      <w:r>
        <w:rPr>
          <w:lang w:val="pt_PT" w:bidi="pt_PT"/>
        </w:rPr>
        <w:t>O seguinte grupo de pessoas não é mencionado na história, mas sabemos que elas estão viajando com Paulo a partir de partes anteriores de Atos:</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Sópatro, filho de Pirro de Bereia.</w:t>
      </w:r>
    </w:p>
    <w:p>
      <w:pPr>
        <w:pStyle w:val="ListBullet"/>
        <w:spacing w:line="240" w:lineRule="auto"/>
        <w:ind w:left="720"/>
      </w:pPr>
      <w:r>
        <w:rPr>
          <w:lang w:val="pt_PT" w:bidi="pt_PT"/>
        </w:rPr>
      </w:r>
      <w:r>
        <w:rPr>
          <w:lang w:val="pt_PT" w:bidi="pt_PT"/>
        </w:rPr>
        <w:t>Aristarco, de Tessalônica</w:t>
      </w:r>
    </w:p>
    <w:p>
      <w:pPr>
        <w:pStyle w:val="ListBullet"/>
        <w:spacing w:line="240" w:lineRule="auto"/>
        <w:ind w:left="720"/>
      </w:pPr>
      <w:r>
        <w:rPr>
          <w:lang w:val="pt_PT" w:bidi="pt_PT"/>
        </w:rPr>
      </w:r>
      <w:r>
        <w:rPr>
          <w:lang w:val="pt_PT" w:bidi="pt_PT"/>
        </w:rPr>
        <w:t>Secundo, também de Tessalônica</w:t>
      </w:r>
    </w:p>
    <w:p>
      <w:pPr>
        <w:pStyle w:val="ListBullet"/>
        <w:spacing w:line="240" w:lineRule="auto"/>
        <w:ind w:left="720"/>
      </w:pPr>
      <w:r>
        <w:rPr>
          <w:lang w:val="pt_PT" w:bidi="pt_PT"/>
        </w:rPr>
      </w:r>
      <w:r>
        <w:rPr>
          <w:lang w:val="pt_PT" w:bidi="pt_PT"/>
        </w:rPr>
        <w:t>Gaio de Derbe</w:t>
      </w:r>
    </w:p>
    <w:p>
      <w:pPr>
        <w:pStyle w:val="ListBullet"/>
        <w:spacing w:line="240" w:lineRule="auto"/>
        <w:ind w:left="720"/>
      </w:pPr>
      <w:r>
        <w:rPr>
          <w:lang w:val="pt_PT" w:bidi="pt_PT"/>
        </w:rPr>
      </w:r>
      <w:r>
        <w:rPr>
          <w:lang w:val="pt_PT" w:bidi="pt_PT"/>
        </w:rPr>
        <w:t>Timóteo de Listra</w:t>
      </w:r>
    </w:p>
    <w:p>
      <w:pPr>
        <w:pStyle w:val="ListBullet"/>
        <w:spacing w:line="240" w:lineRule="auto"/>
        <w:ind w:left="720"/>
      </w:pPr>
      <w:r>
        <w:rPr>
          <w:lang w:val="pt_PT" w:bidi="pt_PT"/>
        </w:rPr>
      </w:r>
      <w:r>
        <w:rPr>
          <w:lang w:val="pt_PT" w:bidi="pt_PT"/>
        </w:rPr>
        <w:t>Tíquico, da província da Ásia</w:t>
      </w:r>
    </w:p>
    <w:p>
      <w:pPr>
        <w:pStyle w:val="ListBullet"/>
        <w:spacing w:line="240" w:lineRule="auto"/>
        <w:ind w:left="720"/>
      </w:pPr>
      <w:r>
        <w:rPr>
          <w:lang w:val="pt_PT" w:bidi="pt_PT"/>
        </w:rPr>
      </w:r>
      <w:r>
        <w:rPr>
          <w:lang w:val="pt_PT" w:bidi="pt_PT"/>
        </w:rPr>
        <w:t>Trófimo, também da província da Ásia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Nessa narrativa, vemos Paulo e seus companheiros viajando por vários lugares, partindo de Trôade, passando por Assos, Mitilene, Quios, Samos e Mileto enquanto eles viajam para Jerusalém. Quando ele chega a Mileto, Paulo pede aos presbíteros dos crentes em Éfeso para vir até ele em Mileto. Lá, Paulo fala com eles antes de planejar navegar novamente para Jerusalém.</w:t>
      </w:r>
    </w:p>
    <w:p>
      <w:pPr/>
      <w:r>
        <w:rPr>
          <w:lang w:val="pt_PT" w:bidi="pt_PT"/>
        </w:rPr>
      </w:r>
      <w:r>
        <w:rPr>
          <w:b/>
          <w:lang w:val="pt_PT" w:bidi="pt_PT"/>
        </w:rPr>
        <w:t>Primeira cena:</w:t>
      </w:r>
      <w:r>
        <w:rPr>
          <w:lang w:val="pt_PT" w:bidi="pt_PT"/>
        </w:rPr>
        <w:t xml:space="preserve"> “Fomos à frente até o navio e navegamos para Assos, para onde levaríamos Paulo a bordo”.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companheiros de viagem de Paulo: “Como vocês estão se sentindo?”. Você pode ouvir coisas como: “Animado por estarmos viajando juntos nessa próxima jornada”, ou “Não tenho certeza de por que Paulo não queria vir conosco para a primeira viagem de barco, mas respeitei suas instruções”, e “Ansioso para ser reunido com ele em Assos”.</w:t>
      </w:r>
    </w:p>
    <w:p>
      <w:pPr>
        <w:pStyle w:val="ListBullet"/>
        <w:spacing w:line="240" w:lineRule="auto"/>
        <w:ind w:left="720"/>
      </w:pPr>
      <w:r>
        <w:rPr>
          <w:lang w:val="pt_PT" w:bidi="pt_PT"/>
        </w:rPr>
      </w:r>
      <w:r>
        <w:rPr>
          <w:lang w:val="pt_PT" w:bidi="pt_PT"/>
        </w:rPr>
        <w:t>Pergunte ao ator que interpreta Paulo: "Como você está se sentindo?" Você pode ouvir coisas como: “Animado com a próxima etapa de sua jornada”, ou “Triste por essa provavelmente ser sua última visita a Trôade”, e “Refletindo e levando algum tempo consigo mesmo em sua longa caminhada para Assos”.</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Segunda cena:</w:t>
      </w:r>
      <w:r>
        <w:rPr>
          <w:lang w:val="pt_PT" w:bidi="pt_PT"/>
        </w:rPr>
        <w:t xml:space="preserve"> Paulo decide evitar a jornada pelo mar e, em vez disso, escolhe ir pela terra de Trôade até Assos, onde ele provavelmente teria caminhado.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“Ansioso para passar algum tempo sozinho”, ou “Animado por ter algum tempo para passar com o Senhor”, e “Ansioso para se sentir revigorado”.</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Terceira cena:</w:t>
      </w:r>
      <w:r>
        <w:rPr>
          <w:lang w:val="pt_PT" w:bidi="pt_PT"/>
        </w:rPr>
        <w:t xml:space="preserve"> Paulo então encontrou Lucas e o resto dos homens em Assos e se junta a eles no navio.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“Fisicamente cansado de minha caminhada, mas mentalmente revigorado e fortalecido por meu tempo refletindo com o Senhor”, ou “Ansioso para ver o resto dos homens no navio em Assos”, e “Ansioso para dormir em uma cama”.</w:t>
      </w:r>
    </w:p>
    <w:p>
      <w:pPr>
        <w:pStyle w:val="ListBullet"/>
        <w:spacing w:line="240" w:lineRule="auto"/>
        <w:ind w:left="720"/>
      </w:pPr>
      <w:r>
        <w:rPr>
          <w:lang w:val="pt_PT" w:bidi="pt_PT"/>
        </w:rPr>
      </w:r>
      <w:r>
        <w:rPr>
          <w:lang w:val="pt_PT" w:bidi="pt_PT"/>
        </w:rPr>
        <w:t>Pergunte aos atores que interpretam os companheiros de viagem de Paulo: “Como vocês estão se sentindo?”. Você pode ouvir coisas como: “Feliz por ver Paulo novamente”, ou “Vendo que ele está cansado, eles devem cuidar dele antes de continuar sua jornada”, e “Ansioso para continuar sua jornada”.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 o resto dos homens provavelmente teriam passado a noite em Mitilene. Um descanso muito necessário para todos, Paulo especialmente depois de sua longa caminhada. Não está claro se eles teriam dormido no barco ou procuraram alojamento, ou um lugar para dormir, na cidade. De qualquer forma, o barco estava ancorado e não se moveria para lugar algum durante a noite.</w:t>
      </w:r>
    </w:p>
    <w:p>
      <w:pPr/>
      <w:r>
        <w:rPr>
          <w:lang w:val="pt_PT" w:bidi="pt_PT"/>
        </w:rPr>
      </w:r>
      <w:r>
        <w:rPr>
          <w:b/>
          <w:lang w:val="pt_PT" w:bidi="pt_PT"/>
        </w:rPr>
        <w:t>Quarta cena:</w:t>
      </w:r>
      <w:r>
        <w:rPr>
          <w:lang w:val="pt_PT" w:bidi="pt_PT"/>
        </w:rPr>
        <w:t xml:space="preserve"> no dia seguinte, eles navegaram de barco saindo de Mitilene e indo para o sul para Quios.</w:t>
      </w:r>
    </w:p>
    <w:p>
      <w:pPr/>
      <w:r>
        <w:rPr>
          <w:lang w:val="pt_PT" w:bidi="pt_PT"/>
        </w:rPr>
      </w:r>
      <w:r>
        <w:rPr>
          <w:b/>
          <w:lang w:val="pt_PT" w:bidi="pt_PT"/>
        </w:rPr>
        <w:t>Quinta cena:</w:t>
      </w:r>
      <w:r>
        <w:rPr>
          <w:lang w:val="pt_PT" w:bidi="pt_PT"/>
        </w:rPr>
        <w:t xml:space="preserve"> então no dia seguinte, eles cruzaram para Samos.</w:t>
      </w:r>
    </w:p>
    <w:p>
      <w:pPr/>
      <w:r>
        <w:rPr>
          <w:lang w:val="pt_PT" w:bidi="pt_PT"/>
        </w:rPr>
      </w:r>
      <w:r>
        <w:rPr>
          <w:b/>
          <w:lang w:val="pt_PT" w:bidi="pt_PT"/>
        </w:rPr>
        <w:t>Sexta cena:</w:t>
      </w:r>
      <w:r>
        <w:rPr>
          <w:lang w:val="pt_PT" w:bidi="pt_PT"/>
        </w:rPr>
        <w:t xml:space="preserve"> no dia seguinte, eles chegaram a Mileto.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“Cansado de sua jornada”, ou “Animado por finalmente estar em Mileto e parar por alguns dias”, e “Aproveitando a oportunidade de descansar da viagem pelo mar”.</w:t>
      </w:r>
    </w:p>
    <w:p>
      <w:pPr>
        <w:pStyle w:val="ListBullet"/>
        <w:spacing w:line="240" w:lineRule="auto"/>
        <w:ind w:left="720"/>
      </w:pPr>
      <w:r>
        <w:rPr>
          <w:lang w:val="pt_PT" w:bidi="pt_PT"/>
        </w:rPr>
      </w:r>
      <w:r>
        <w:rPr>
          <w:lang w:val="pt_PT" w:bidi="pt_PT"/>
        </w:rPr>
        <w:t>Pergunte aos atores que interpretam os companheiros de viagem de Paulo: “Como vocês estão se sentindo?”. Você pode ouvir coisas como: “Cansado de sua jornada”, ou “Animado por ver o que Paulo fará enquanto eles estão em Mileto por alguns dias”, e “ansioso por um pouco de descanso”.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ele então chega a Mileto, Paulo envia uma mensagem aos presbíteros da igreja em Éfeso para virem vê-lo.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“Querendo continuar minha jornada, mas feliz com alguns dias em Mileto”, ou “Aproveitando a oportunidade para convidar os presbíteros de Éfeso para vir vê-lo, pois ele não tinha tempo para parar em Éfeso”, e “Ansioso para encontrar os anciãos”.</w:t>
      </w:r>
    </w:p>
    <w:p>
      <w:pPr>
        <w:pStyle w:val="ListBullet"/>
        <w:spacing w:line="240" w:lineRule="auto"/>
        <w:ind w:left="720"/>
      </w:pPr>
      <w:r>
        <w:rPr>
          <w:lang w:val="pt_PT" w:bidi="pt_PT"/>
        </w:rPr>
      </w:r>
      <w:r>
        <w:rPr>
          <w:lang w:val="pt_PT" w:bidi="pt_PT"/>
        </w:rPr>
        <w:t>Pergunte aos atores que interpretam os companheiros de viagem de Paulo: “Como vocês estão se sentindo?”. Você pode ouvir coisas como: “Feliz por ter ficado em Mileto por alguns dias”, ou “Me perguntando por que Paulo convidou os presbíteros para vir vê-lo, pois talvez fizesse mais sentido parar em Éfeso?”. e “Ansioso para ouvir o que Paulo tem a dizer aos anciãos”.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Fomos à frente até o navio e navegamos para Assos, para onde levaríamos Paulo a bordo. </w:t>
      </w:r>
      <w:r>
        <w:rPr>
          <w:b/>
          <w:lang w:val="pt_PT" w:bidi="pt_PT"/>
        </w:rPr>
        <w:t>Navegar</w:t>
      </w:r>
      <w:r>
        <w:rPr>
          <w:lang w:val="pt_PT" w:bidi="pt_PT"/>
        </w:rPr>
        <w:t xml:space="preserve"> significa que eles viajaram de barco ou navio. Quando Lucas e o resto dos homens levaram Paulo </w:t>
      </w:r>
      <w:r>
        <w:rPr>
          <w:b/>
          <w:lang w:val="pt_PT" w:bidi="pt_PT"/>
        </w:rPr>
        <w:t>a bordo</w:t>
      </w:r>
      <w:r>
        <w:rPr>
          <w:lang w:val="pt_PT" w:bidi="pt_PT"/>
        </w:rPr>
        <w:t xml:space="preserve"> no navio, isso significa que ele se juntou a eles no navio, ou que Paulo veio para o navio onde eles estavam.</w:t>
      </w:r>
    </w:p>
    <w:p>
      <w:pPr/>
      <w:r>
        <w:rPr>
          <w:lang w:val="pt_PT" w:bidi="pt_PT"/>
        </w:rPr>
      </w:r>
      <w:r>
        <w:rPr>
          <w:lang w:val="pt_PT" w:bidi="pt_PT"/>
        </w:rPr>
        <w:t xml:space="preserve">Ele havia feito esse “arranjo” porque ele estava indo para lá a pé. </w:t>
      </w:r>
      <w:r>
        <w:rPr>
          <w:b/>
          <w:lang w:val="pt_PT" w:bidi="pt_PT"/>
        </w:rPr>
        <w:t>Arranjo</w:t>
      </w:r>
      <w:r>
        <w:rPr>
          <w:lang w:val="pt_PT" w:bidi="pt_PT"/>
        </w:rPr>
        <w:t xml:space="preserve"> significa que Paulo havia pré-planejado caminhar por essa parte da jornada, e ele então instruiu o resto dos homens a viajar de barco para Assos, e então ele os encontraria em Assos.</w:t>
      </w:r>
    </w:p>
    <w:p>
      <w:pPr/>
      <w:r>
        <w:rPr>
          <w:lang w:val="pt_PT" w:bidi="pt_PT"/>
        </w:rPr>
      </w:r>
      <w:r>
        <w:rPr>
          <w:lang w:val="pt_PT" w:bidi="pt_PT"/>
        </w:rPr>
        <w:t xml:space="preserve">No dia seguinte, navegamos de lá e “nos aproximamos” de Quios. </w:t>
      </w:r>
      <w:r>
        <w:rPr>
          <w:b/>
          <w:lang w:val="pt_PT" w:bidi="pt_PT"/>
        </w:rPr>
        <w:t>Se aproximar</w:t>
      </w:r>
      <w:r>
        <w:rPr>
          <w:lang w:val="pt_PT" w:bidi="pt_PT"/>
        </w:rPr>
        <w:t xml:space="preserve"> de algum lugar significa navegar para perto desse lugar.</w:t>
      </w:r>
    </w:p>
    <w:p>
      <w:pPr/>
      <w:r>
        <w:rPr>
          <w:lang w:val="pt_PT" w:bidi="pt_PT"/>
        </w:rPr>
      </w:r>
      <w:r>
        <w:rPr>
          <w:lang w:val="pt_PT" w:bidi="pt_PT"/>
        </w:rPr>
        <w:t xml:space="preserve">No dia depois disso, “cruzamos” para Samos. </w:t>
      </w:r>
      <w:r>
        <w:rPr>
          <w:b/>
          <w:lang w:val="pt_PT" w:bidi="pt_PT"/>
        </w:rPr>
        <w:t>Cruzar</w:t>
      </w:r>
      <w:r>
        <w:rPr>
          <w:lang w:val="pt_PT" w:bidi="pt_PT"/>
        </w:rPr>
        <w:t xml:space="preserve"> significa ir de uma costa para outra costa.</w:t>
      </w:r>
    </w:p>
    <w:p>
      <w:pPr/>
      <w:r>
        <w:rPr>
          <w:lang w:val="pt_PT" w:bidi="pt_PT"/>
        </w:rPr>
      </w:r>
      <w:r>
        <w:rPr>
          <w:lang w:val="pt_PT" w:bidi="pt_PT"/>
        </w:rPr>
        <w:t xml:space="preserve">Paulo havia decidido “navegar por Éfeso. </w:t>
      </w:r>
      <w:r>
        <w:rPr>
          <w:b/>
          <w:lang w:val="pt_PT" w:bidi="pt_PT"/>
        </w:rPr>
        <w:t>Navegar por</w:t>
      </w:r>
      <w:r>
        <w:rPr>
          <w:lang w:val="pt_PT" w:bidi="pt_PT"/>
        </w:rPr>
        <w:t xml:space="preserve"> significa não parar nesse lugar.</w:t>
      </w:r>
    </w:p>
    <w:p>
      <w:pPr/>
      <w:r>
        <w:rPr>
          <w:lang w:val="pt_PT" w:bidi="pt_PT"/>
        </w:rPr>
      </w:r>
      <w:r>
        <w:rPr>
          <w:lang w:val="pt_PT" w:bidi="pt_PT"/>
        </w:rPr>
        <w:t xml:space="preserve">Traduza </w:t>
      </w:r>
      <w:r>
        <w:rPr>
          <w:b/>
          <w:lang w:val="pt_PT" w:bidi="pt_PT"/>
        </w:rPr>
        <w:t>Pentecostes</w:t>
      </w:r>
      <w:r>
        <w:rPr>
          <w:lang w:val="pt_PT" w:bidi="pt_PT"/>
        </w:rPr>
        <w:t xml:space="preserve"> como vocês fizeram em passagens anteriores. </w:t>
      </w:r>
      <w:r>
        <w:rPr>
          <w:lang w:val="pt_PT" w:bidi="pt_PT"/>
        </w:rPr>
        <w:t>Pentecostes</w:t>
      </w:r>
      <w:r>
        <w:rPr>
          <w:lang w:val="pt_PT" w:bidi="pt_PT"/>
        </w:rPr>
        <w:t xml:space="preserve"> está no Glossário Mestre.</w:t>
      </w:r>
    </w:p>
    <w:p>
      <w:pPr/>
      <w:r>
        <w:rPr>
          <w:lang w:val="pt_PT" w:bidi="pt_PT"/>
        </w:rPr>
      </w:r>
      <w:r>
        <w:rPr>
          <w:lang w:val="pt_PT" w:bidi="pt_PT"/>
        </w:rPr>
        <w:t xml:space="preserve">“De Mileto, Paulo enviou para Éfeso os presbíteros (ou anciãos) da igreja”. Traduza </w:t>
      </w:r>
      <w:r>
        <w:rPr>
          <w:b/>
          <w:lang w:val="pt_PT" w:bidi="pt_PT"/>
        </w:rPr>
        <w:t>ancião</w:t>
      </w:r>
      <w:r>
        <w:rPr>
          <w:lang w:val="pt_PT" w:bidi="pt_PT"/>
        </w:rPr>
        <w:t xml:space="preserve"> da mesma maneira que vocês traduziram em passagens anteriores relacionadas aos presbíteros da igreja. </w:t>
      </w:r>
      <w:r>
        <w:rPr>
          <w:lang w:val="pt_PT" w:bidi="pt_PT"/>
        </w:rPr>
        <w:t>Ancião</w:t>
      </w:r>
      <w:r>
        <w:rPr>
          <w:lang w:val="pt_PT" w:bidi="pt_PT"/>
        </w:rPr>
        <w:t xml:space="preserve"> está no Glossário Mestre. Traduza </w:t>
      </w:r>
      <w:r>
        <w:rPr>
          <w:b/>
          <w:lang w:val="pt_PT" w:bidi="pt_PT"/>
        </w:rPr>
        <w:t>igreja</w:t>
      </w:r>
      <w:r>
        <w:rPr>
          <w:lang w:val="pt_PT" w:bidi="pt_PT"/>
        </w:rPr>
        <w:t xml:space="preserve"> da mesma maneira que vocês traduziram em passagens anteriores. </w:t>
      </w:r>
      <w:r>
        <w:rPr>
          <w:lang w:val="pt_PT" w:bidi="pt_PT"/>
        </w:rPr>
        <w:t>Igreja</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20:18–38</w:t>
      </w:r>
      <w:r>
        <w:rPr>
          <w:lang w:val="pt_PT" w:bidi="pt_PT"/>
        </w:rPr>
      </w:r>
    </w:p>
    <w:p>
      <w:pPr>
        <w:pStyle w:val="Heading3"/>
      </w:pPr>
      <w:r>
        <w:rPr>
          <w:lang w:val="pt_PT" w:bidi="pt_PT"/>
        </w:rPr>
        <w:t>Ouvir e Sentir</w:t>
      </w:r>
    </w:p>
    <w:p>
      <w:pPr/>
      <w:r>
        <w:rPr>
          <w:lang w:val="pt_PT" w:bidi="pt_PT"/>
        </w:rPr>
      </w:r>
      <w:r>
        <w:rPr>
          <w:lang w:val="pt_PT" w:bidi="pt_PT"/>
        </w:rPr>
        <w:t>Ouçam Atos 20.18–38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Vocês se lembram na passagem anterior, quando Paulo convidou os presbíteros (ou anciãos) dos crentes em Éfeso a vir e se juntar a ele em Mileto? Os presbíteros agora chegaram a Mileto. Lá, Paulo fala com eles antes de planejar navegar novamente para sair para Jerusalém. Paulo lhes conta sobre o quão bem ele se comportou enquanto estava com eles na província da Ásia.</w:t>
      </w:r>
    </w:p>
    <w:p>
      <w:pPr/>
      <w:r>
        <w:rPr>
          <w:lang w:val="pt_PT" w:bidi="pt_PT"/>
        </w:rPr>
      </w:r>
      <w:r>
        <w:rPr>
          <w:lang w:val="pt_PT" w:bidi="pt_PT"/>
        </w:rPr>
        <w:t>Vocês se lembram de uma passagem anterior em que Mileto era uma cidade na costa da província da Ásia? Mileto ficava a 48 quilômetros ao sul da cidade de Éfeso.</w:t>
      </w:r>
    </w:p>
    <w:p>
      <w:pPr/>
      <w:r>
        <w:rPr>
          <w:lang w:val="pt_PT" w:bidi="pt_PT"/>
        </w:rPr>
      </w:r>
      <w:r>
        <w:rPr>
          <w:lang w:val="pt_PT" w:bidi="pt_PT"/>
        </w:rPr>
        <w:t>Vocês se lembram de uma passagem anterior sobre os presbíteros (ou anciãos) e a igreja? Ancião é um dos termos usados para descrever os líderes da igreja e, nesse caso, em geral e em várias versões da Bíblia, usa-se o termo "presbítero"; é um termo tirado do judaísmo, no qual os anciãos eram os líderes reconhecidos da comunidade religiosa judaica. A palavra ancião pode significar alguém que é bastante avançado em idade, mas nem sempre significa isso; nesse caso, deve descrever os líderes da igreja ou líderes dos crentes em uma aldeia, vila ou cidade. Igreja pode se referir a um grupo de crentes que vivem em um lugar, ou à comunidade mais ampla de toda a igreja de Jesus.</w:t>
      </w:r>
    </w:p>
    <w:p>
      <w:pPr/>
      <w:r>
        <w:rPr>
          <w:lang w:val="pt_PT" w:bidi="pt_PT"/>
        </w:rPr>
      </w:r>
      <w:r>
        <w:rPr>
          <w:lang w:val="pt_PT" w:bidi="pt_PT"/>
        </w:rPr>
        <w:t>Nessa parte da narrativa, Paulo fala sobre o trabalho que ele executou nos três anos em que esteve na província da Ásia. Paulo então fala sobre sua situação atual e termina falando sobre o futuro. Essa narrativa então termina com Paulo, juntamente com os presbíteros de Éfeso, orando a Deus juntos.</w:t>
      </w:r>
    </w:p>
    <w:p>
      <w:pPr/>
      <w:r>
        <w:rPr>
          <w:lang w:val="pt_PT" w:bidi="pt_PT"/>
        </w:rPr>
      </w:r>
      <w:r>
        <w:rPr>
          <w:lang w:val="pt_PT" w:bidi="pt_PT"/>
        </w:rPr>
        <w:t>Para começar, olharemos para a história de Paulo enquanto ele relembra seu período de tempo na província da Ásia.</w:t>
      </w:r>
    </w:p>
    <w:p>
      <w:pPr/>
      <w:r>
        <w:rPr>
          <w:lang w:val="pt_PT" w:bidi="pt_PT"/>
        </w:rPr>
      </w:r>
      <w:r>
        <w:rPr>
          <w:lang w:val="pt_PT" w:bidi="pt_PT"/>
        </w:rPr>
        <w:t>Quando os presbíteros da igreja em Éfeso chegaram, Paulo diz a eles que, desde o primeiro dia em que chegou à província da Ásia, ele tem feito o trabalho do Senhor Jesus, ou do mestre. Paulo sabe que os presbíteros sabem plenamente o que ele fez durante seu tempo em Éfeso. Paulo começa seu discurso dizendo "vocês sabem". Isso significa que os presbíteros da igreja em Éfeso viram pessoalmente como Paulo viveu e trabalhou entre eles durante todo o tempo que esteve lá.</w:t>
      </w:r>
    </w:p>
    <w:p>
      <w:pPr/>
      <w:r>
        <w:rPr>
          <w:lang w:val="pt_PT" w:bidi="pt_PT"/>
        </w:rPr>
      </w:r>
      <w:r>
        <w:rPr>
          <w:lang w:val="pt_PT" w:bidi="pt_PT"/>
        </w:rPr>
        <w:t>Paulo então diz que ele tem feito coisas que honravam o Senhor Jesus. Provavelmente isso incluiria orar com as pessoas, contar aos gregos, ou não-judeus, sobre Jesus, ensinar aos judeus e gregos, ou não-judeus, e ajudar os outros.</w:t>
      </w:r>
    </w:p>
    <w:p>
      <w:pPr/>
      <w:r>
        <w:rPr>
          <w:lang w:val="pt_PT" w:bidi="pt_PT"/>
        </w:rPr>
      </w:r>
      <w:r>
        <w:rPr>
          <w:lang w:val="pt_PT" w:bidi="pt_PT"/>
        </w:rPr>
        <w:t>Paulo continua dizendo que ele serviu ao Senhor Jesus com toda a humildade, com lágrimas e com provações. Paulo não agiu como se fosse melhor do que os outros. Paulo diz que ele tem chorado muitas lágrimas. Algumas dessas lágrimas provavelmente teriam sido causadas por seu profundo desejo de ver as pessoas conhecerem o Senhor Jesus, e ele ficou triste ao vê-las quando estavam fracas ou pecando. Também pode ter ficado triste ao ver os colegas crentes em Jesus sofrerem.</w:t>
      </w:r>
    </w:p>
    <w:p>
      <w:pPr/>
      <w:r>
        <w:rPr>
          <w:lang w:val="pt_PT" w:bidi="pt_PT"/>
        </w:rPr>
      </w:r>
      <w:r>
        <w:rPr>
          <w:lang w:val="pt_PT" w:bidi="pt_PT"/>
        </w:rPr>
        <w:t>Paulo também fala das vezes em que experimentou um sofrimento profundo e problemas que vieram das tramas dos judeus que se opõem a ele e ao seu trabalho. Havia alguns Judeus que conspiraram para ferir Paulo, mas ele ainda servia a Deus, mesmo naqueles tempos difíceis.</w:t>
      </w:r>
    </w:p>
    <w:p>
      <w:pPr/>
      <w:r>
        <w:rPr>
          <w:lang w:val="pt_PT" w:bidi="pt_PT"/>
        </w:rPr>
      </w:r>
      <w:r>
        <w:rPr>
          <w:lang w:val="pt_PT" w:bidi="pt_PT"/>
        </w:rPr>
        <w:t>Paulo falou tudo o que era útil para os crentes em Éfeso. Ele não reteve nada de útil. Ele não tinha medo do que alguém poderia fazer para impedi-lo de pregar e ensinar sobre o Senhor Jesus. Vocês se lembram de passagens anteriores de como Paulo falava com ousadia para grandes multidões? No anfiteatro, nas sinagogas, nos templos, na sala de conferência de Tirano? Paulo também falou em reuniões menores, nas casas das pessoas.</w:t>
      </w:r>
    </w:p>
    <w:p>
      <w:pPr/>
      <w:r>
        <w:rPr>
          <w:lang w:val="pt_PT" w:bidi="pt_PT"/>
        </w:rPr>
      </w:r>
      <w:r>
        <w:rPr>
          <w:lang w:val="pt_PT" w:bidi="pt_PT"/>
        </w:rPr>
        <w:t>Parem aqui e digam para nós que tipos de lugares vocês se reúnem para conversar, adorar e orar?</w:t>
      </w:r>
    </w:p>
    <w:p>
      <w:pPr/>
      <w:r>
        <w:rPr>
          <w:lang w:val="pt_PT" w:bidi="pt_PT"/>
        </w:rPr>
      </w:r>
      <w:r>
        <w:rPr>
          <w:lang w:val="pt_PT" w:bidi="pt_PT"/>
        </w:rPr>
        <w:t>Parem aqui e contem para nós sobre uma vez em que vocês tiveram medo de algo. O que vocês fizeram, ou não fizeram?</w:t>
      </w:r>
    </w:p>
    <w:p>
      <w:pPr/>
      <w:r>
        <w:rPr>
          <w:lang w:val="pt_PT" w:bidi="pt_PT"/>
        </w:rPr>
      </w:r>
      <w:r>
        <w:rPr>
          <w:lang w:val="pt_PT" w:bidi="pt_PT"/>
        </w:rPr>
        <w:t>Paulo tinha uma mensagem importante para compartilhar com judeus e gregos, ou não judeus. Ele queria que todos aprendessem sobre o Senhor Jesus e não excluiu ninguém. O principal ensinamento de Paulo era que as pessoas deveriam se afastar de seus pecados, ou desobediência a Deus, e se voltar para Deus. Então eles devem acreditar em Jesus.</w:t>
      </w:r>
    </w:p>
    <w:p>
      <w:pPr/>
      <w:r>
        <w:rPr>
          <w:lang w:val="pt_PT" w:bidi="pt_PT"/>
        </w:rPr>
      </w:r>
      <w:r>
        <w:rPr>
          <w:lang w:val="pt_PT" w:bidi="pt_PT"/>
        </w:rPr>
        <w:t>Na próxima parte do discurso de Paulo, ele fala sobre sua situação atual. É por isso que ele começa a próxima seção com "e agora". Ele está dizendo: "Isso é o que preciso fazer em seguida".</w:t>
      </w:r>
    </w:p>
    <w:p>
      <w:pPr/>
      <w:r>
        <w:rPr>
          <w:lang w:val="pt_PT" w:bidi="pt_PT"/>
        </w:rPr>
      </w:r>
      <w:r>
        <w:rPr>
          <w:lang w:val="pt_PT" w:bidi="pt_PT"/>
        </w:rPr>
        <w:t>Paulo diz que "Estou obrigado pelo Espírito a ir para Jerusalém". Isso provavelmente significa que Paulo está ouvindo e obedecendo ao Espírito Santo, ou ao espírito de Deus. Paulo continua dizendo que ele não sabe o que as pessoas farão com ele quando ele chegar a Jerusalém. Em várias cidades ao longo do caminho, o Espírito Santo tem advertido ou deixado claro a Paulo que ele seria colocado na prisão e experimentaria problemas e sofrimento junto às pessoas lá.</w:t>
      </w:r>
    </w:p>
    <w:p>
      <w:pPr/>
      <w:r>
        <w:rPr>
          <w:lang w:val="pt_PT" w:bidi="pt_PT"/>
        </w:rPr>
      </w:r>
      <w:r>
        <w:rPr>
          <w:lang w:val="pt_PT" w:bidi="pt_PT"/>
        </w:rPr>
        <w:t>Parem aqui e discutam: em sua cultura, as pessoas têm a liberdade de pregar? Se alguém não gosta do que outra pessoa tem a dizer, o que acontece? O que acontece se as pessoas consideram alguém um criminoso? Para onde eles os levam?</w:t>
      </w:r>
    </w:p>
    <w:p>
      <w:pPr/>
      <w:r>
        <w:rPr>
          <w:lang w:val="pt_PT" w:bidi="pt_PT"/>
        </w:rPr>
      </w:r>
      <w:r>
        <w:rPr>
          <w:lang w:val="pt_PT" w:bidi="pt_PT"/>
        </w:rPr>
        <w:t>Paulo então continua dizendo: "Mas minha vida não vale nada para mim". Isso não significa que Paulo pensava que sua vida era sem significado ou não tinha valor. Paulo quer dizer que ele valoriza o trabalho que está fazendo por Jesus mais do que sua própria vida. Paulo não pensa que é importante se ele vive ou morre enquanto estiver fazendo o trabalho do Senhor Jesus. Paulo ainda quer "terminar a corrida", o que significa que ele quer completar todo o trabalho que o Senhor Jesus planejou para ele fazer. Esse trabalho era declarar "as boas novas da graça de Deus". A graça de Deus são boas novas porque Deus é gentil, misericordioso e bom com as pessoas. Ele enviou seu filho Jesus para ser nosso salvador.</w:t>
      </w:r>
    </w:p>
    <w:p>
      <w:pPr/>
      <w:r>
        <w:rPr>
          <w:lang w:val="pt_PT" w:bidi="pt_PT"/>
        </w:rPr>
      </w:r>
      <w:r>
        <w:rPr>
          <w:lang w:val="pt_PT" w:bidi="pt_PT"/>
        </w:rPr>
        <w:t>Agora Paulo fala sobre seu futuro e o futuro da igreja de Éfeso. Paulo diz como ele saiu de várias cidades contando às pessoas sobre o Reino, ou a maneira como Deus cuida de seu povo como rei.</w:t>
      </w:r>
    </w:p>
    <w:p>
      <w:pPr/>
      <w:r>
        <w:rPr>
          <w:lang w:val="pt_PT" w:bidi="pt_PT"/>
        </w:rPr>
      </w:r>
      <w:r>
        <w:rPr>
          <w:lang w:val="pt_PT" w:bidi="pt_PT"/>
        </w:rPr>
        <w:t>Paulo então diz aos presbíteros de Éfeso que, uma vez que ele sair de Mileto, eles nunca mais o verão novamente.</w:t>
      </w:r>
    </w:p>
    <w:p>
      <w:pPr/>
      <w:r>
        <w:rPr>
          <w:lang w:val="pt_PT" w:bidi="pt_PT"/>
        </w:rPr>
      </w:r>
      <w:r>
        <w:rPr>
          <w:lang w:val="pt_PT" w:bidi="pt_PT"/>
        </w:rPr>
        <w:t>Paulo diz: "Declaro a vocês hoje que sou inocente do sangue de qualquer um de vocês". Em todas as oportunidades possíveis, Paulo falou com ousadia e contou às pessoas sobre Jesus. Paulo não é responsável por as pessoas escolherem ou não se tornarem crentes em Jesus. Deus disse a Paulo para contar às pessoas sobre Jesus e Paulo era obediente à vontade de Deus. Paulo então é inocente, ele não deixou de dizer tudo o que Deus ordenou que ele dissesse às pessoas.</w:t>
      </w:r>
    </w:p>
    <w:p>
      <w:pPr/>
      <w:r>
        <w:rPr>
          <w:lang w:val="pt_PT" w:bidi="pt_PT"/>
        </w:rPr>
      </w:r>
      <w:r>
        <w:rPr>
          <w:lang w:val="pt_PT" w:bidi="pt_PT"/>
        </w:rPr>
        <w:t>Paulo então os adverte para ficarem atentos ao perigo. Paulo diz aos presbíteros de Éfeso para protegerem a igreja de Deus, pois o Espírito Santo os tornou líderes. Deus comprou esse corpo de crentes com o sangue, ou a morte, de seu próprio filho, quando Jesus morreu na cruz.</w:t>
      </w:r>
    </w:p>
    <w:p>
      <w:pPr/>
      <w:r>
        <w:rPr>
          <w:lang w:val="pt_PT" w:bidi="pt_PT"/>
        </w:rPr>
      </w:r>
      <w:r>
        <w:rPr>
          <w:lang w:val="pt_PT" w:bidi="pt_PT"/>
        </w:rPr>
        <w:t>Paulo está dizendo aos presbíteros de Éfeso que eles devem ser como pastores. E como qualquer bom pastor, eles precisam cuidar e proteger seu rebanho de ovelhas. Nesse caso, o rebanho é a igreja, ou grupo de crentes.</w:t>
      </w:r>
    </w:p>
    <w:p>
      <w:pPr/>
      <w:r>
        <w:rPr>
          <w:lang w:val="pt_PT" w:bidi="pt_PT"/>
        </w:rPr>
      </w:r>
      <w:r>
        <w:rPr>
          <w:lang w:val="pt_PT" w:bidi="pt_PT"/>
        </w:rPr>
        <w:t>Parem aqui e discutam: em sua cultura, como vocês cuidam de seus animais? Eles perambulam livremente ou são protegidos? Como vocês chamam alguém que cuida deles?</w:t>
      </w:r>
    </w:p>
    <w:p>
      <w:pPr/>
      <w:r>
        <w:rPr>
          <w:lang w:val="pt_PT" w:bidi="pt_PT"/>
        </w:rPr>
      </w:r>
      <w:r>
        <w:rPr>
          <w:lang w:val="pt_PT" w:bidi="pt_PT"/>
        </w:rPr>
        <w:t>Paulo está advertindo os presbíteros contra as pessoas que são falsos mestres, ou mestres que não acreditam plenamente em Jesus. Paulo compara esses tipos de pessoas a lobos. Os lobos são animais selvagens semelhantes a cães grandes, mas mais ferozes. Eles pesam de 30 a 45 quilos dependendo do tipo de lobo. Eles atacam e comem outros animais, incluindo ovelhas. Se o grupo de crentes for como ovelhas, então os lobos irão querer vir e feri-los. Paulo está dizendo aos presbíteros que eles devem ficar atentos às pessoas que são assim e proteger o grupo de crentes.</w:t>
      </w:r>
    </w:p>
    <w:p>
      <w:pPr/>
      <w:r>
        <w:rPr>
          <w:lang w:val="pt_PT" w:bidi="pt_PT"/>
        </w:rPr>
      </w:r>
      <w:r>
        <w:rPr>
          <w:lang w:val="pt_PT" w:bidi="pt_PT"/>
        </w:rPr>
        <w:t>Pare aqui e mostre uma imagem de um lo</w:t>
      </w:r>
      <w:r>
        <w:rPr>
          <w:lang w:val="pt_PT" w:bidi="pt_PT"/>
        </w:rPr>
        <w:t>bo e uma ovelha p</w:t>
      </w:r>
      <w:r>
        <w:rPr>
          <w:lang w:val="pt_PT" w:bidi="pt_PT"/>
        </w:rPr>
        <w:t>ara ter uma ideia de seu tamanho.</w:t>
      </w:r>
    </w:p>
    <w:p>
      <w:pPr/>
      <w:r>
        <w:rPr>
          <w:lang w:val="pt_PT" w:bidi="pt_PT"/>
        </w:rPr>
      </w:r>
      <w:r>
        <w:rPr>
          <w:lang w:val="pt_PT" w:bidi="pt_PT"/>
        </w:rPr>
        <w:t>Parem aqui e discutam: quais animais selvagens vocês têm em sua cultura que se comportariam como um lobo?</w:t>
      </w:r>
    </w:p>
    <w:p>
      <w:pPr/>
      <w:r>
        <w:rPr>
          <w:lang w:val="pt_PT" w:bidi="pt_PT"/>
        </w:rPr>
      </w:r>
      <w:r>
        <w:rPr>
          <w:lang w:val="pt_PT" w:bidi="pt_PT"/>
        </w:rPr>
        <w:t>Paulo os adverte que, mesmo dentro de seus próprios grupos de crentes, haverá alguns que decidirão que não querem viver plenamente para Deus. Eles distorcerão a verdade para poderem viver uma vida que siga parcialmente a Deus, mas que também permita que eles façam o que querem, mesmo que isso os fira. Eles tentarão fazer os verdadeiros discípulos de Jesus se juntarem a eles sem seguir verdadeiramente Jesus.</w:t>
      </w:r>
    </w:p>
    <w:p>
      <w:pPr/>
      <w:r>
        <w:rPr>
          <w:lang w:val="pt_PT" w:bidi="pt_PT"/>
        </w:rPr>
      </w:r>
      <w:r>
        <w:rPr>
          <w:lang w:val="pt_PT" w:bidi="pt_PT"/>
        </w:rPr>
        <w:t>Paulo os adverte fortemente — ele diz "Cuidado!" ou "Estejam cientes!" Paulo lembra aos presbíteros que, quando ele estava com eles por 3 anos, ele muitas vezes os advertiu sobre falsos mestres. Ele "tinha lágrimas em seus olhos" porque estava triste. Ele sabia que falsos mestres poderiam vir e feri-los.</w:t>
      </w:r>
    </w:p>
    <w:p>
      <w:pPr/>
      <w:r>
        <w:rPr>
          <w:lang w:val="pt_PT" w:bidi="pt_PT"/>
        </w:rPr>
      </w:r>
      <w:r>
        <w:rPr>
          <w:lang w:val="pt_PT" w:bidi="pt_PT"/>
        </w:rPr>
        <w:t>"Agora" introduz a parte final do discurso de Paulo aos presbíteros de Éfeso. Como ele não pode mais estar com esses crentes em Éfeso, ele os coloca sob os cuidados de Deus. Paulo confia que a mensagem de Deus, por meio das Escrituras, sobre sua graça e bondade com as pessoas, ajudará a igreja em Éfeso. Paulo confia que Deus edificará os crentes tornando-os espiritualmente fortes e maduros.</w:t>
      </w:r>
    </w:p>
    <w:p>
      <w:pPr/>
      <w:r>
        <w:rPr>
          <w:lang w:val="pt_PT" w:bidi="pt_PT"/>
        </w:rPr>
      </w:r>
      <w:r>
        <w:rPr>
          <w:lang w:val="pt_PT" w:bidi="pt_PT"/>
        </w:rPr>
        <w:t>Paulo também confia que Deus dará aos crentes uma herança. Geralmente, uma pessoa deixa uma herança para sua família quando morre. Mas Deus dará à sua família de crentes não dinheiro ou terra, mas bênçãos que duram para sempre. Deus dará vida eterna para sempre aos crentes porque ele os separou para servi-lo e serem parte de seu reino.</w:t>
      </w:r>
    </w:p>
    <w:p>
      <w:pPr/>
      <w:r>
        <w:rPr>
          <w:lang w:val="pt_PT" w:bidi="pt_PT"/>
        </w:rPr>
      </w:r>
      <w:r>
        <w:rPr>
          <w:lang w:val="pt_PT" w:bidi="pt_PT"/>
        </w:rPr>
        <w:t>Paulo diz que nunca desejou prata, ouro, tesouros valiosos ou roupas caras de ninguém. Ele diz: "Na verdade, vocês sabem que trabalhei com essas mãos para fornecer tudo o que meus companheiros e eu precisávamos". Seus companheiros teriam sido aqueles que viajavam com Paulo, servindo com ele. Como sabemos, Paulo trabalhava como fabricante de tendas e teria feito dinheiro dessa maneira. Com esse dinheiro, ele teria comprado roupas simples, comida para comer, abrigos para ficar. Paulo então diz: "Em tudo o que fiz, mostrei a vocês que, por esse tipo de trabalho, devemos ajudar os fracos". Paulo também foi capaz de ajudar aqueles que estavam doentes ou incapazes de trabalhar e incapazes de se sustentar.</w:t>
      </w:r>
    </w:p>
    <w:p>
      <w:pPr/>
      <w:r>
        <w:rPr>
          <w:lang w:val="pt_PT" w:bidi="pt_PT"/>
        </w:rPr>
      </w:r>
      <w:r>
        <w:rPr>
          <w:lang w:val="pt_PT" w:bidi="pt_PT"/>
        </w:rPr>
        <w:t>Paulo pede aos presbíteros de Éfeso para "se lembrarem", o que significa "continuar pensando" nas palavras do Senhor Jesus: "É melhor dar do que receber". Aquele que dá algo a alguém é mais abençoado por Deus do que aqueles que recebem algo de alguém. Paulo repete as palavras do Senhor Jesus como um encorajamento. O Senhor Jesus não quer dizer que aqueles que recebem algo de alguém são menos abençoados. Ele quer dizer que é melhor alguém que é capaz de dar para ajudar os outros fazer isso, em vez de apenas manter tudo para si mesmo.</w:t>
      </w:r>
    </w:p>
    <w:p>
      <w:pPr/>
      <w:r>
        <w:rPr>
          <w:lang w:val="pt_PT" w:bidi="pt_PT"/>
        </w:rPr>
      </w:r>
      <w:r>
        <w:rPr>
          <w:lang w:val="pt_PT" w:bidi="pt_PT"/>
        </w:rPr>
        <w:t>Paulo então parou de falar e se ajoelhou no chão. Os presbíteros de Éfeso provavelmente se ajoelharam com ele e oraram ao Senhor Jesus. Era costume durante aqueles tempos ficar em pé para orar, mas era provável que Paulo quisesse ser humilde diante do Senhor Jesus e demonstrar isso ajoelhando-se; também pode ter acontecido porque ele ficou muito triste ao deixar esses homens.</w:t>
      </w:r>
    </w:p>
    <w:p>
      <w:pPr/>
      <w:r>
        <w:rPr>
          <w:lang w:val="pt_PT" w:bidi="pt_PT"/>
        </w:rPr>
      </w:r>
      <w:r>
        <w:rPr>
          <w:lang w:val="pt_PT" w:bidi="pt_PT"/>
        </w:rPr>
        <w:t>Parem aqui e discutam: em sua cultura, como vocês oram? Como vocês mostram que reverenciam ou respeitam a Deus?</w:t>
      </w:r>
    </w:p>
    <w:p>
      <w:pPr/>
      <w:r>
        <w:rPr>
          <w:lang w:val="pt_PT" w:bidi="pt_PT"/>
        </w:rPr>
      </w:r>
      <w:r>
        <w:rPr>
          <w:lang w:val="pt_PT" w:bidi="pt_PT"/>
        </w:rPr>
        <w:t>Depois que eles haviam terminado de orar, todos choraram muito. Os presbíteros de Éfeso abraçaram Paulo e o beijaram na bochecha como era de costume naquela época, quando se despediam. Esse gesto mostrou que eles respeitavam e amavam Paulo como um irmão. Os presbíteros de Éfeso estavam sofrendo com as palavras que Paulo havia dito a eles sobre como eles nunca mais veriam Paulo. Os presbíteros de Éfeso então levaram Paulo para o navio para que ele pudesse continuar sua jornada para Jerusalém.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Esta história tem 4 cenas.</w:t>
      </w:r>
    </w:p>
    <w:p>
      <w:pPr/>
      <w:r>
        <w:rPr>
          <w:lang w:val="pt_PT" w:bidi="pt_PT"/>
        </w:rPr>
      </w:r>
      <w:r>
        <w:rPr>
          <w:b/>
          <w:lang w:val="pt_PT" w:bidi="pt_PT"/>
        </w:rPr>
        <w:t>Primeira cena:</w:t>
      </w:r>
      <w:r>
        <w:rPr>
          <w:lang w:val="pt_PT" w:bidi="pt_PT"/>
        </w:rPr>
        <w:t xml:space="preserve"> os presbíteros chegam da igreja de Éfeso. Paulo então fala sobre seu tempo com eles enquanto estava na província da Ásia e como ele serviu ao Senhor Jesus, com humildade e com orações cheias de lágrimas.</w:t>
      </w:r>
    </w:p>
    <w:p>
      <w:pPr/>
      <w:r>
        <w:rPr>
          <w:lang w:val="pt_PT" w:bidi="pt_PT"/>
        </w:rPr>
      </w:r>
      <w:r>
        <w:rPr>
          <w:b/>
          <w:lang w:val="pt_PT" w:bidi="pt_PT"/>
        </w:rPr>
        <w:t>Segunda cena:</w:t>
      </w:r>
      <w:r>
        <w:rPr>
          <w:lang w:val="pt_PT" w:bidi="pt_PT"/>
        </w:rPr>
        <w:t xml:space="preserve"> na próxima parte do discurso de Paulo, ele fala sobre sua situação atual. Paulo está ouvindo e obedecendo ao Espírito Santo. Paulo continua dizendo que ele não sabe o que as pessoas farão com ele quando ele chegar a Jerusalém, mas sabe que ele terminará na prisão. Paulo valoriza o trabalho que ele está fazendo por Jesus mais do que sua própria vida.</w:t>
      </w:r>
    </w:p>
    <w:p>
      <w:pPr/>
      <w:r>
        <w:rPr>
          <w:lang w:val="pt_PT" w:bidi="pt_PT"/>
        </w:rPr>
      </w:r>
      <w:r>
        <w:rPr>
          <w:b/>
          <w:lang w:val="pt_PT" w:bidi="pt_PT"/>
        </w:rPr>
        <w:t>Terceira cena:</w:t>
      </w:r>
      <w:r>
        <w:rPr>
          <w:lang w:val="pt_PT" w:bidi="pt_PT"/>
        </w:rPr>
        <w:t xml:space="preserve"> agora Paulo fala sobre seu futuro e o futuro da igreja de Éfeso. Ele diz que uma vez que ele deixasse os presbíteros de Éfeso e partisse de Mileto, eles nunca mais o verão novamente. Paulo adverte os presbíteros de Éfeso contra falsos mestres, para cuidarem dos crentes e estarem em sua guarda. Paulo diz a eles que ele está os colocando sob o cuidado de Deus.</w:t>
      </w:r>
    </w:p>
    <w:p>
      <w:pPr/>
      <w:r>
        <w:rPr>
          <w:lang w:val="pt_PT" w:bidi="pt_PT"/>
        </w:rPr>
      </w:r>
      <w:r>
        <w:rPr>
          <w:b/>
          <w:lang w:val="pt_PT" w:bidi="pt_PT"/>
        </w:rPr>
        <w:t>Quarta cena:</w:t>
      </w:r>
      <w:r>
        <w:rPr>
          <w:lang w:val="pt_PT" w:bidi="pt_PT"/>
        </w:rPr>
        <w:t xml:space="preserve"> depois que Paulo havia terminado de falar, ele se ajoelhou no chão para orar. Depois que eles haviam terminado de orar, todos choraram muito. Os presbíteros de Éfeso então levaram Paulo para o navio para que ele pudesse continuar sua jornada para Jerusalém.</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presbíteros da igreja de Éfeso</w:t>
      </w:r>
    </w:p>
    <w:p>
      <w:pPr/>
      <w:r>
        <w:rPr>
          <w:lang w:val="pt_PT" w:bidi="pt_PT"/>
        </w:rPr>
      </w:r>
      <w:r>
        <w:rPr>
          <w:lang w:val="pt_PT" w:bidi="pt_PT"/>
        </w:rPr>
        <w:t>Nesta sessão, peça ao grupo para fazer um roteiro gráfico, desenhe ou use algum tipo de material manipulável (objetos que possam ser movidos, tais como pedras, gravetos, brinquedos infantis) para visualizar a história e a ação nela.</w:t>
      </w:r>
    </w:p>
    <w:p>
      <w:pPr/>
      <w:r>
        <w:rPr>
          <w:lang w:val="pt_PT" w:bidi="pt_PT"/>
        </w:rPr>
      </w:r>
      <w:r>
        <w:rPr>
          <w:lang w:val="pt_PT" w:bidi="pt_PT"/>
        </w:rPr>
        <w:t>Essa narrativa é mais incomum visto que Paulo é quem está fazendo toda a fala. Lucas, o autor do livro de Atos, acrescenta em sua narrativa, no final, quando eles se reúnem e oram. Não está claro quanto a que hora do dia é.</w:t>
      </w:r>
    </w:p>
    <w:p>
      <w:pPr/>
      <w:r>
        <w:rPr>
          <w:lang w:val="pt_PT" w:bidi="pt_PT"/>
        </w:rPr>
      </w:r>
      <w:r>
        <w:rPr>
          <w:lang w:val="pt_PT" w:bidi="pt_PT"/>
        </w:rPr>
        <w:t>Os presbíteros agora chegaram a Mileto. Não está claro quantos presbíteros de Éfeso havia e como eles viajaram para Mileto. Como é dito "presbíteros", isso sugeriria que há pelo menos dois. Eles podem ter viajado para lá por um barco semelhante àqueles em que Paulo e seus companheiros têm navegado, ou eles viajaram em terra. Lá, Paulo fala com eles antes de planejar navegar de Mileto para Jerusalém. Paulo lhes conta sobre o quão bem ele se comportou enquanto estava com eles na província da Ásia.</w:t>
      </w:r>
    </w:p>
    <w:p>
      <w:pPr/>
      <w:r>
        <w:rPr>
          <w:lang w:val="pt_PT" w:bidi="pt_PT"/>
        </w:rPr>
      </w:r>
      <w:r>
        <w:rPr>
          <w:lang w:val="pt_PT" w:bidi="pt_PT"/>
        </w:rPr>
        <w:t>Vocês se lembram de uma passagem anterior em que Mileto era uma cidade na costa da província da Ásia? Mileto ficava a 48 quilômetros ao sul da cidade de Éfeso.</w:t>
      </w:r>
    </w:p>
    <w:p>
      <w:pPr/>
      <w:r>
        <w:rPr>
          <w:lang w:val="pt_PT" w:bidi="pt_PT"/>
        </w:rPr>
      </w:r>
      <w:r>
        <w:rPr>
          <w:lang w:val="pt_PT" w:bidi="pt_PT"/>
        </w:rPr>
        <w:t>Pare aqui e mostre novamente uma imagem de um mapa que destaca a jo</w:t>
      </w:r>
      <w:r>
        <w:rPr>
          <w:lang w:val="pt_PT" w:bidi="pt_PT"/>
        </w:rPr>
        <w:t>rnada que os presbíteros fizeram de Éfeso para Mileto se eles tiverem passado por bar</w:t>
      </w:r>
      <w:r>
        <w:rPr>
          <w:lang w:val="pt_PT" w:bidi="pt_PT"/>
        </w:rPr>
        <w:t>co.</w:t>
      </w:r>
    </w:p>
    <w:p>
      <w:pPr/>
      <w:r>
        <w:rPr>
          <w:lang w:val="pt_PT" w:bidi="pt_PT"/>
        </w:rPr>
      </w:r>
      <w:r>
        <w:rPr>
          <w:lang w:val="pt_PT" w:bidi="pt_PT"/>
        </w:rPr>
        <w:t>Não está claro a que hora do dia eles estão se encontrando e onde eles estão se encontrando. Perto do fim dessa seção, eles levam Paulo de volta para o navio, então Paulo provavelmente estava encontrando eles na cidade de Mileto. Como Paulo queria falar apenas com os presbíteros de Éfeso nesse momento, eles não teriam precisado de um grande lugar para se encontrar. Eles poderiam ter se hospedado em algum lugar, ou podem até mesmo ter se sentado do lado de fora em uma área tranquila para que eles não fossem interrompidos. Os outros companheiros de viagem de Paulo não são mencionados aqui.</w:t>
      </w:r>
    </w:p>
    <w:p>
      <w:pPr/>
      <w:r>
        <w:rPr>
          <w:lang w:val="pt_PT" w:bidi="pt_PT"/>
        </w:rPr>
      </w:r>
      <w:r>
        <w:rPr>
          <w:lang w:val="pt_PT" w:bidi="pt_PT"/>
        </w:rPr>
        <w:t>Para começar, olhamos para a história de Paulo enquanto ele relembra seu tempo na província da Ásia. Paulo diz a eles que, desde o primeiro dia em que ele chegou à província da Ásia, ele tem feito o trabalho do Senhor Jesus ou do mestre. Paulo está lembrando aos presbíteros de Éfeso que eles viram pessoalmente como Paulo viveu e trabalhou entre eles durante todo o tempo que ele estava na província da Ásia — como ele serviu ao Senhor Jesus, orando pelas pessoas, ensinando judeus e gregos (ou não judeus), e ajudando os outros.</w:t>
      </w:r>
    </w:p>
    <w:p>
      <w:pPr/>
      <w:r>
        <w:rPr>
          <w:lang w:val="pt_PT" w:bidi="pt_PT"/>
        </w:rPr>
      </w:r>
      <w:r>
        <w:rPr>
          <w:lang w:val="pt_PT" w:bidi="pt_PT"/>
        </w:rPr>
        <w:t>Paulo continua dizendo que ele serviu ao Senhor Jesus com humildade, não se elevando acima dos outros. Paulo chorou muito enquanto ele estava em Éfeso, em parte por causa de seu desejo profundo de ver as pessoas conhecerem o Senhor Jesus, sentindo-se triste por vê-los fracos ou pecando, ou vendo colegas crentes em Jesus sofrerem. Paulo também experimentou um sofrimento profundo e problemas que vieram das tramas dos judeus que se opuseram a ele e ao seu trabalho. Mas Paulo serviu a Deus, mesmo nesses tempos difíceis.</w:t>
      </w:r>
    </w:p>
    <w:p>
      <w:pPr/>
      <w:r>
        <w:rPr>
          <w:lang w:val="pt_PT" w:bidi="pt_PT"/>
        </w:rPr>
      </w:r>
      <w:r>
        <w:rPr>
          <w:lang w:val="pt_PT" w:bidi="pt_PT"/>
        </w:rPr>
        <w:t>Paulo não reteve nada que fosse útil. Ele não tinha medo de ninguém. Paulo falou sobre Jesus em qualquer e todas as situações. Paulo diz que ele desejava profundamente que judeus e gregos, ou não judeus se arrependessem, ou se afastassem de seus pecados e se voltassem para Deus, sendo obediente e acreditando no Senhor Jesus.</w:t>
      </w:r>
    </w:p>
    <w:p>
      <w:pPr/>
      <w:r>
        <w:rPr>
          <w:lang w:val="pt_PT" w:bidi="pt_PT"/>
        </w:rPr>
      </w:r>
      <w:r>
        <w:rPr>
          <w:lang w:val="pt_PT" w:bidi="pt_PT"/>
        </w:rPr>
        <w:t>Na próxima parte do discurso de Paulo, ele fala sobre sua situação atual. É por isso que ele começa a próxima seção com "e agora". Ele está dizendo: "isso é o que preciso fazer em seguida".</w:t>
      </w:r>
    </w:p>
    <w:p>
      <w:pPr/>
      <w:r>
        <w:rPr>
          <w:lang w:val="pt_PT" w:bidi="pt_PT"/>
        </w:rPr>
      </w:r>
      <w:r>
        <w:rPr>
          <w:lang w:val="pt_PT" w:bidi="pt_PT"/>
        </w:rPr>
        <w:t>Paulo está ouvindo e obedecendo ao Espírito Santo, ou ao espírito de Deus. Ele não sabe o que as pessoas farão com ele quando ele chegar a Jerusalém. Em várias cidades ao longo do caminho, o Espírito Santo tem advertido ou deixado claro a Paulo, que ele seria colocado na prisão e experimentaria problemas e sofrimento junto às pessoas lá.</w:t>
      </w:r>
    </w:p>
    <w:p>
      <w:pPr/>
      <w:r>
        <w:rPr>
          <w:lang w:val="pt_PT" w:bidi="pt_PT"/>
        </w:rPr>
      </w:r>
      <w:r>
        <w:rPr>
          <w:lang w:val="pt_PT" w:bidi="pt_PT"/>
        </w:rPr>
        <w:t>Paulo diz: "Mas minha vida não vale nada para mim". Paulo continuará a fazer o trabalho que o Senhor Jesus planejou para ele enquanto ele estiver vivo, mesmo que isso custe a ele sua vida. Paulo compara sua vida a correr uma corrida. Ele quer terminar bem a corrida, o que significa que ele quer terminar sua vida bem, completando o trabalho que Deus pediu a ele para fazer. Paulo não tem medo da morte. Paulo declara "as boas novas da graça de Deus" sobre os presbíteros. Ele quer dizer que Deus mostra sua bondade, misericórdia e bondade para as pessoas enviando seu filho, o Senhor Jesus para ser nosso salvador.</w:t>
      </w:r>
    </w:p>
    <w:p>
      <w:pPr/>
      <w:r>
        <w:rPr>
          <w:lang w:val="pt_PT" w:bidi="pt_PT"/>
        </w:rPr>
      </w:r>
      <w:r>
        <w:rPr>
          <w:lang w:val="pt_PT" w:bidi="pt_PT"/>
        </w:rPr>
        <w:t>Paulo então diz "e agora". Novamente, Paulo destaca que o discurso mudou um pouco e agora está olhando para o futuro para si mesmo e da igreja de Éfeso. Paulo diz como ele saiu de várias cidades contando às pessoas sobre o reino de Deus. Ele diz que os presbíteros nunca o verão novamente.</w:t>
      </w:r>
    </w:p>
    <w:p>
      <w:pPr/>
      <w:r>
        <w:rPr>
          <w:lang w:val="pt_PT" w:bidi="pt_PT"/>
        </w:rPr>
      </w:r>
      <w:r>
        <w:rPr>
          <w:lang w:val="pt_PT" w:bidi="pt_PT"/>
        </w:rPr>
        <w:t>Em todas as oportunidades possíveis, Paulo falava com ousadia sobre Jesus. Não é a responsabilidade de Paulo se as pessoas enfim escolheram se tornar crentes em Jesus ou não.</w:t>
      </w:r>
    </w:p>
    <w:p>
      <w:pPr/>
      <w:r>
        <w:rPr>
          <w:lang w:val="pt_PT" w:bidi="pt_PT"/>
        </w:rPr>
      </w:r>
      <w:r>
        <w:rPr>
          <w:lang w:val="pt_PT" w:bidi="pt_PT"/>
        </w:rPr>
        <w:t>Paulo então os adverte para estarem em guarda, ou alerta de perigo. Paulo está dizendo aos presbíteros de Éfeso que eles devem ser como pastores cuidando de seu rebanho, o rebanho é a igreja, ou o grupo de crentes. Paulo os adverte contra falsos mestres que virão de fora e até mesmo dentro da igreja, que são como lobos.</w:t>
      </w:r>
    </w:p>
    <w:p>
      <w:pPr/>
      <w:r>
        <w:rPr>
          <w:lang w:val="pt_PT" w:bidi="pt_PT"/>
        </w:rPr>
      </w:r>
      <w:r>
        <w:rPr>
          <w:lang w:val="pt_PT" w:bidi="pt_PT"/>
        </w:rPr>
        <w:t>Se o grupo de crentes for como ovelhas, então os lobos irão querer vir e feri-los. Paulo está dizendo aos presbíteros que eles devem vigiar pessoas assim e proteger o grupo de crentes. Paulo chora muito porque ele sabe que falsos mestres virão e ferirão os outros crentes.</w:t>
      </w:r>
    </w:p>
    <w:p>
      <w:pPr/>
      <w:r>
        <w:rPr>
          <w:lang w:val="pt_PT" w:bidi="pt_PT"/>
        </w:rPr>
      </w:r>
      <w:r>
        <w:rPr>
          <w:lang w:val="pt_PT" w:bidi="pt_PT"/>
        </w:rPr>
        <w:t>Paulo compara os presbíteros da igreja a pastores de um rebanho de ovelhas, e os crentes ao rebanho de ovelhas. Ele compara falsos mestres a lobos que tentam vir e devorar as ovelhas.</w:t>
      </w:r>
    </w:p>
    <w:p>
      <w:pPr/>
      <w:r>
        <w:rPr>
          <w:lang w:val="pt_PT" w:bidi="pt_PT"/>
        </w:rPr>
      </w:r>
      <w:r>
        <w:rPr>
          <w:lang w:val="pt_PT" w:bidi="pt_PT"/>
        </w:rPr>
        <w:t>Parem aqui e discutam: falem sobre uma vez que você comparou uma pessoa a um animal ou a outra coisa para explicar o que ela faz. Prestem atenção às palavras que você usa para compará-los.</w:t>
      </w:r>
    </w:p>
    <w:p>
      <w:pPr/>
      <w:r>
        <w:rPr>
          <w:lang w:val="pt_PT" w:bidi="pt_PT"/>
        </w:rPr>
      </w:r>
      <w:r>
        <w:rPr>
          <w:lang w:val="pt_PT" w:bidi="pt_PT"/>
        </w:rPr>
        <w:t>"Agora" introduz a parte final do discurso de Paulo aos presbíteros de Éfeso, e ele os coloca no cuidado de Deus. Paulo diz que ele está os entregando a Deus para cuidar deles e a palavra da graça de Deus guiará suas vidas. Deus pode edificá-los para se tornarem espiritualmente fortes, estáveis e maduros.</w:t>
      </w:r>
    </w:p>
    <w:p>
      <w:pPr/>
      <w:r>
        <w:rPr>
          <w:lang w:val="pt_PT" w:bidi="pt_PT"/>
        </w:rPr>
      </w:r>
      <w:r>
        <w:rPr>
          <w:lang w:val="pt_PT" w:bidi="pt_PT"/>
        </w:rPr>
        <w:t>Paulo se refere a bênçãos eternas, que são o que Deus preparou no céu para os crentes em Jesus que Deus escolheu e separou para seus propósitos.</w:t>
      </w:r>
    </w:p>
    <w:p>
      <w:pPr/>
      <w:r>
        <w:rPr>
          <w:lang w:val="pt_PT" w:bidi="pt_PT"/>
        </w:rPr>
      </w:r>
      <w:r>
        <w:rPr>
          <w:lang w:val="pt_PT" w:bidi="pt_PT"/>
        </w:rPr>
        <w:t>Paulo diz que ele nunca desejou ter nada que pertencesse a outra pessoa. Ele trabalhou duro com suas próprias mãos para comprar tudo o que ele e seus companheiros precisavam e também para ajudar os doentes e fracos. Paulo diz as palavras do Senhor Jesus: "É melhor dar do que receber". Aquele que dá algo a alguém é mais abençoado por Deus do que aqueles que recebem algo de alguém.</w:t>
      </w:r>
    </w:p>
    <w:p>
      <w:pPr/>
      <w:r>
        <w:rPr>
          <w:lang w:val="pt_PT" w:bidi="pt_PT"/>
        </w:rPr>
      </w:r>
      <w:r>
        <w:rPr>
          <w:lang w:val="pt_PT" w:bidi="pt_PT"/>
        </w:rPr>
        <w:t>Paulo então parou de falar e se ajoelhou Depois que eles haviam terminado de orar, todos choraram muito, pois os presbíteros de Éfeso sentiriam profundamente sua falta e ele sentiria muita falta deles. Os presbíteros de Éfeso então levaram Paulo para o navio para que ele pudesse continuar sua jornada para Jerusalém.</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Esta história tem 4 cenas.</w:t>
      </w:r>
    </w:p>
    <w:p>
      <w:pPr/>
      <w:r>
        <w:rPr>
          <w:lang w:val="pt_PT" w:bidi="pt_PT"/>
        </w:rPr>
      </w:r>
      <w:r>
        <w:rPr>
          <w:lang w:val="pt_PT" w:bidi="pt_PT"/>
        </w:rPr>
        <w:t>Os personagens desta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presbíteros da igreja de Éfeso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b/>
          <w:lang w:val="pt_PT" w:bidi="pt_PT"/>
        </w:rPr>
        <w:t>Primeira cena:</w:t>
      </w:r>
      <w:r>
        <w:rPr>
          <w:lang w:val="pt_PT" w:bidi="pt_PT"/>
        </w:rPr>
        <w:t xml:space="preserve"> os presbíteros da igreja em Éfeso chegam e se encontram com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"Feliz por estar vendo esses presbíteros de Éfeso novamente", ou "Ansioso para compartilhar sua mensagem com eles", e "Feliz por ter um pouco de tempo na terra".</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"Animado por estar vendo Paulo novamente", ou "Me perguntando o que é que ele quer dizer a eles", e "Ansioso para alcançar ele".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"Vocês sabem como vivi todo o tempo que estava com vocês". Os presbíteros de Éfeso viram pessoalmente como Paulo viveu e trabalhou entre eles durante todo o tempo que ele estava lá.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"Sei que os presbíteros me conhecem, mas quero lembrá-los de todo o trabalho que fiz enquanto estava em Éfeso."</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"Podemos lembrar de todas as vezes que Paulo estava trabalhando para espalhar a mensagem sobre o Senhor Jesus", ou "Isso os faz refletir sobre o que Paulo alcançou durante seu tempo com eles", e "Talvez neste momento eles estejam ansiosos para experimentar mais".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"Servi ao Senhor Jesus com humildade, não me elevando acima dos outros. Chorei muito. Em parte, por causa de meu profundo desejo de ver as pessoas conhecerem o Senhor Jesus, sentindo-me triste por vê-las fracas, pecando, ou vendo companheiros crentes em Jesus sofrerem. Também experimentei um sofrimento profundo e problemas que vieram das conspirações dos judeus que se opõem a mim e ao meu trabalho. Mas servi a Deus, mesmo nesses tempos difíceis".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"Lembrando na mente dos tempos dolorosos por que passei", ou "Estar com fome e não conhecendo o resultado da situação", e "Sou grato a Deus por me resgatar em todas essas situações".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"Nos lembramos dos tempos difíceis que Paulo passou", ou "Surpresos com a maneira que Paulo, confiando em Deus, foi capaz de passar por esses tempos difíceis", e "Quão fiel Paulo é!"</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"Não escondi nada que fosse útil. Não tenho medo de ninguém e falo sobre Jesus em todas as situações. Desejo profundamente que judeus e gregos (ou não judeus) se arrependam, ou se afastem de seus pecados e se voltem para Deus, sendo obedientes e acreditando no Senhor Jesus".</w:t>
      </w:r>
    </w:p>
    <w:p>
      <w:pPr/>
      <w:r>
        <w:rPr>
          <w:lang w:val="pt_PT" w:bidi="pt_PT"/>
        </w:rPr>
      </w:r>
      <w:r>
        <w:rPr>
          <w:b/>
          <w:lang w:val="pt_PT" w:bidi="pt_PT"/>
        </w:rPr>
        <w:t>Segunda cena:</w:t>
      </w:r>
      <w:r>
        <w:rPr>
          <w:lang w:val="pt_PT" w:bidi="pt_PT"/>
        </w:rPr>
        <w:t xml:space="preserve"> "Estou ouvindo e obedecendo ao Espírito Santo. Não sei o que as pessoas farão comigo quando eu chegar a Jerusalém. Em várias cidades ao longo do caminho, o Espírito Santo tem me advertido e deixado claro que serei colocado na prisão e experimentarei problemas e sofrimento junto às pessoas lá".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"Não sei o que acontecerá comigo quando eu chegar a Jerusalém", ou "Não tenho medo de morrer, mas sinto-me um pouco incerto sobre o que acontecerá comigo", e "Estou feliz por ainda poder fazer o trabalho que o Senhor Jesus me chamou para fazer".</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"Preocupado com a segurança de Paulo", ou "Me perguntando o que acontecerá com ele", e "Me perguntando o que acontecerá na próxima parte de sua jornada".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"Mas minha vida não vale nada para mim". Continuarei a fazer o trabalho que o Senhor Jesus planejou para mim enquanto eu estiver vivo, mesmo que me custe minha vida. Não tenho medo da morte, mas continuo a declarar "as boas novas da graça de Deus".</w:t>
      </w:r>
    </w:p>
    <w:p>
      <w:pPr/>
      <w:r>
        <w:rPr>
          <w:lang w:val="pt_PT" w:bidi="pt_PT"/>
        </w:rPr>
      </w:r>
      <w:r>
        <w:rPr>
          <w:b/>
          <w:lang w:val="pt_PT" w:bidi="pt_PT"/>
        </w:rPr>
        <w:t>Terceira cena:</w:t>
      </w:r>
      <w:r>
        <w:rPr>
          <w:lang w:val="pt_PT" w:bidi="pt_PT"/>
        </w:rPr>
        <w:t xml:space="preserve"> "Agora sei que nenhum de vocês com quem andei pregando me verá novamente".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"Triste por estar deixando os presbíteros de Éfeso enquanto eles se tornaram amigos", ou "Como ele sabe que problemas estão esperando por ele em Jerusalém, ele está dizendo adeus agora", e "Embora difícil, estou determinado a continuar esse trabalho".</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"Triste por ouvir que Paulo está saindo e nunca mais voltar", ou "Eles respeitam muito Paulo e sentirão falta dele", e "Embora difícil, eles sabem que ele deseja continuar esse trabalho e o admiram por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"Em todas as oportunidades possíveis, falei com ousadia sobre Jesus. Não sou responsável se as pessoas escolheram ou não se tornar crentes em Jesus.</w:t>
      </w:r>
    </w:p>
    <w:p>
      <w:pPr/>
      <w:r>
        <w:rPr>
          <w:lang w:val="pt_PT" w:bidi="pt_PT"/>
        </w:rPr>
      </w:r>
      <w:r>
        <w:rPr>
          <w:lang w:val="pt_PT" w:bidi="pt_PT"/>
        </w:rPr>
        <w:t>Estejam atentos ao perigo. Vocês devem ser como pastores cuidando de seu rebanho, o rebanho é a igreja, ou o grupo de crentes. Fique atento a falsos mestres que virão de fora e até mesmo dentro da igreja, que são como lobos.</w:t>
      </w:r>
    </w:p>
    <w:p>
      <w:pPr/>
      <w:r>
        <w:rPr>
          <w:lang w:val="pt_PT" w:bidi="pt_PT"/>
        </w:rPr>
      </w:r>
      <w:r>
        <w:rPr>
          <w:lang w:val="pt_PT" w:bidi="pt_PT"/>
        </w:rPr>
        <w:t>Se o grupo de crentes for como ovelhas, então os lobos irão querer vir e feri-los. Vocês devem vigiar pessoas como essa e proteger o grupo de crentes. Choro muito porque sei que falsos mestres virão e ferirão os outros crentes".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"Continuo dizendo isso repetidamente, visto que isso acontecerá", ou "Gostaria de poder ficar e ajudar a proteger o grupo de crentes", e "Preciso confiar em Deus que ele cuidará desses presbíteros e do grupo de crentes".</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"Sentindo-me inquieto e com medo de Paulo advertindo-os sobre falsos mestres", ou "Achando difícil acreditar que qualquer conhecido do grupo de crentes distorceria a verdade dessa maneira", e "Orar a Deus por proteção enquanto cuidam do grupo de crentes".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"Agora coloco vocês no cuidado de Deus, pois não posso mais estar com vocês. A palavra da graça de Deus guiará suas vidas e Deus pode edificá-los para que se tornem espiritualmente fortes, estáveis e maduros.</w:t>
      </w:r>
    </w:p>
    <w:p>
      <w:pPr/>
      <w:r>
        <w:rPr>
          <w:lang w:val="pt_PT" w:bidi="pt_PT"/>
        </w:rPr>
      </w:r>
      <w:r>
        <w:rPr>
          <w:lang w:val="pt_PT" w:bidi="pt_PT"/>
        </w:rPr>
        <w:t>Vocês receberão bênçãos eternas, as quais Deus preparou no céu para os crentes em Jesus que Deus escolheu e separou para seus propósitos".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"Animado por ouvir sobre bênçãos eternas", ou "Sentindo-me honrado por ser incluído como aqueles separados para os propósitos de Deus", e "Ansioso para ver como o céu será".</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"Nunca desejei ter nada que pertencesse a outra pessoa, trabalhei duro com minhas próprias mãos para comprar tudo o que eu e meus companheiros precisávamos e também para ajudar os doentes e fracos. Como o Senhor Jesus diz: 'É melhor dar do que receber'. Aquele que dá algo a alguém é mais abençoado por Deus do que aqueles que recebem algo de alguém".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"Talvez devamos pensar mais sobre os fracos e doentes dentro e fora de nossa igreja", ou "Se reunirmos o que temos, poderíamos dar àqueles que precisam mais", e "Pensem naqueles ao nosso redor em nossa comunidade que têm necessidades".</w:t>
      </w:r>
    </w:p>
    <w:p>
      <w:pPr>
        <w:pStyle w:val="ListBullet"/>
        <w:spacing w:line="240" w:lineRule="auto"/>
        <w:ind w:left="720"/>
      </w:pPr>
      <w:r>
        <w:rPr>
          <w:lang w:val="pt_PT" w:bidi="pt_PT"/>
        </w:rPr>
      </w:r>
      <w:r>
        <w:rPr>
          <w:lang w:val="pt_PT" w:bidi="pt_PT"/>
        </w:rPr>
        <w:t>Reinicie a encenação.</w:t>
      </w:r>
    </w:p>
    <w:p>
      <w:pPr/>
      <w:r>
        <w:rPr>
          <w:lang w:val="pt_PT" w:bidi="pt_PT"/>
        </w:rPr>
      </w:r>
      <w:r>
        <w:rPr>
          <w:b/>
          <w:lang w:val="pt_PT" w:bidi="pt_PT"/>
        </w:rPr>
        <w:t>Quarta cena:</w:t>
      </w:r>
      <w:r>
        <w:rPr>
          <w:lang w:val="pt_PT" w:bidi="pt_PT"/>
        </w:rPr>
        <w:t xml:space="preserve"> Paulo então parou de falar e se ajoelhou para oração com os presbíteros de Éfeso. Depois que eles haviam terminado de orar, todos choraram muito, pois os presbíteros de Éfeso sentiriam profundamente sua falta e ele sentiria muita falta deles. Os presbíteros de Éfeso então levaram </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"Estou cheio de tristeza por ter que deixar esses homens", ou "Eles se tornaram bons amigos e me ajudaram tanto", e "Grato por ter tido esse tempo com eles antes de continuar em minha jornada".</w:t>
      </w:r>
    </w:p>
    <w:p>
      <w:pPr>
        <w:pStyle w:val="ListBullet"/>
        <w:spacing w:line="240" w:lineRule="auto"/>
        <w:ind w:left="720"/>
      </w:pPr>
      <w:r>
        <w:rPr>
          <w:lang w:val="pt_PT" w:bidi="pt_PT"/>
        </w:rPr>
      </w:r>
      <w:r>
        <w:rPr>
          <w:lang w:val="pt_PT" w:bidi="pt_PT"/>
        </w:rPr>
        <w:t>Pergunte aos atores que interpretam os presbíteros de Éfeso: "Como vocês estão se sentindo?" Vocês podem ouvir coisas como: "Não podemos acreditar que a hora de dizer adeus chegou", ou "Estamos nos sentindo cheios de tristeza por não ver Paulo novamente, a quem amamos como um irmão", e "Continuaremos a orar por ele enquanto ele continua sua jornada".</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Quando os </w:t>
      </w:r>
      <w:r>
        <w:rPr>
          <w:b/>
          <w:lang w:val="pt_PT" w:bidi="pt_PT"/>
        </w:rPr>
        <w:t>presbít</w:t>
      </w:r>
      <w:r>
        <w:rPr>
          <w:lang w:val="pt_PT" w:bidi="pt_PT"/>
        </w:rPr>
        <w:t>eros</w:t>
      </w:r>
      <w:r>
        <w:rPr>
          <w:b/>
          <w:lang w:val="pt_PT" w:bidi="pt_PT"/>
        </w:rPr>
        <w:t xml:space="preserve"> da ig</w:t>
      </w:r>
      <w:r>
        <w:rPr>
          <w:lang w:val="pt_PT" w:bidi="pt_PT"/>
        </w:rPr>
        <w:t xml:space="preserve">reja em Éfeso chegaram. Traduza ancião da mesma maneira que você traduziu em passagens anteriores relacionadas a presbíteros da igreja. </w:t>
      </w:r>
      <w:r>
        <w:rPr>
          <w:lang w:val="pt_PT" w:bidi="pt_PT"/>
        </w:rPr>
        <w:t>Ancião</w:t>
      </w:r>
      <w:r>
        <w:rPr>
          <w:lang w:val="pt_PT" w:bidi="pt_PT"/>
        </w:rPr>
        <w:t xml:space="preserve"> está no Glossário Mestre. Traduza igreja da mesma maneira que você traduziu em passagens anteriores. </w:t>
      </w:r>
      <w:r>
        <w:rPr>
          <w:lang w:val="pt_PT" w:bidi="pt_PT"/>
        </w:rPr>
        <w:t>Igreja</w:t>
      </w:r>
      <w:r>
        <w:rPr>
          <w:lang w:val="pt_PT" w:bidi="pt_PT"/>
        </w:rPr>
        <w:t xml:space="preserve"> está no Glossário Mestre.</w:t>
      </w:r>
    </w:p>
    <w:p>
      <w:pPr/>
      <w:r>
        <w:rPr>
          <w:lang w:val="pt_PT" w:bidi="pt_PT"/>
        </w:rPr>
      </w:r>
      <w:r>
        <w:rPr>
          <w:lang w:val="pt_PT" w:bidi="pt_PT"/>
        </w:rPr>
        <w:t>Paulo diz aos presbíteros de Éfeso que desde o primeiro dia em que ele chego</w:t>
      </w:r>
      <w:r>
        <w:rPr>
          <w:b/>
          <w:lang w:val="pt_PT" w:bidi="pt_PT"/>
        </w:rPr>
        <w:t xml:space="preserve">u à província da </w:t>
      </w:r>
      <w:r>
        <w:rPr>
          <w:lang w:val="pt_PT" w:bidi="pt_PT"/>
        </w:rPr>
        <w:t>Ásia. Embora ele tenha passado tempo com os presbíteros em Éfeso, Paulo está incluindo todo o seu trabalho na província da Ásia, não apenas em Éfeso.</w:t>
      </w:r>
    </w:p>
    <w:p>
      <w:pPr/>
      <w:r>
        <w:rPr>
          <w:lang w:val="pt_PT" w:bidi="pt_PT"/>
        </w:rPr>
      </w:r>
      <w:r>
        <w:rPr>
          <w:lang w:val="pt_PT" w:bidi="pt_PT"/>
        </w:rPr>
        <w:t xml:space="preserve">Paulo continua dizendo que ele serviu ao Senhor Jesus com toda a humildade. </w:t>
      </w:r>
      <w:r>
        <w:rPr>
          <w:b/>
          <w:lang w:val="pt_PT" w:bidi="pt_PT"/>
        </w:rPr>
        <w:t>Humildade</w:t>
      </w:r>
      <w:r>
        <w:rPr>
          <w:lang w:val="pt_PT" w:bidi="pt_PT"/>
        </w:rPr>
        <w:t xml:space="preserve"> significa não se erguer acima dos outros ou pensar que você é melhor do que outra pessoa.</w:t>
      </w:r>
    </w:p>
    <w:p>
      <w:pPr/>
      <w:r>
        <w:rPr>
          <w:lang w:val="pt_PT" w:bidi="pt_PT"/>
        </w:rPr>
      </w:r>
      <w:r>
        <w:rPr>
          <w:lang w:val="pt_PT" w:bidi="pt_PT"/>
        </w:rPr>
        <w:t xml:space="preserve">Paulo encorajava as pessoas a conhecer o Senhor Jesus, se </w:t>
      </w:r>
      <w:r>
        <w:rPr>
          <w:b/>
          <w:lang w:val="pt_PT" w:bidi="pt_PT"/>
        </w:rPr>
        <w:t>arrependerem</w:t>
      </w:r>
      <w:r>
        <w:rPr>
          <w:lang w:val="pt_PT" w:bidi="pt_PT"/>
        </w:rPr>
        <w:t xml:space="preserve">, ou se afastarem de seus pecados e se voltarem para Deus, sendo obedientes e acreditando no Senhor Jesus. Traduza arrependimento como você traduziu em passagens anteriores. </w:t>
      </w:r>
      <w:r>
        <w:rPr>
          <w:lang w:val="pt_PT" w:bidi="pt_PT"/>
        </w:rPr>
        <w:t>Arrepender-se</w:t>
      </w:r>
      <w:r>
        <w:rPr>
          <w:lang w:val="pt_PT" w:bidi="pt_PT"/>
        </w:rPr>
        <w:t xml:space="preserve"> está no Glossário Mestre.</w:t>
      </w:r>
    </w:p>
    <w:p>
      <w:pPr/>
      <w:r>
        <w:rPr>
          <w:lang w:val="pt_PT" w:bidi="pt_PT"/>
        </w:rPr>
      </w:r>
      <w:r>
        <w:rPr>
          <w:lang w:val="pt_PT" w:bidi="pt_PT"/>
        </w:rPr>
        <w:t xml:space="preserve">Paulo diz que "Estou </w:t>
      </w:r>
      <w:r>
        <w:rPr>
          <w:b/>
          <w:lang w:val="pt_PT" w:bidi="pt_PT"/>
        </w:rPr>
        <w:t>obrigado pelo Espírito</w:t>
      </w:r>
      <w:r>
        <w:rPr>
          <w:lang w:val="pt_PT" w:bidi="pt_PT"/>
        </w:rPr>
        <w:t xml:space="preserve"> a ir para Jerusalém". Isso provavelmente significa que Paulo está ouvindo e obedecendo ao Espírito Santo. Traduza </w:t>
      </w:r>
      <w:r>
        <w:rPr>
          <w:b/>
          <w:lang w:val="pt_PT" w:bidi="pt_PT"/>
        </w:rPr>
        <w:t>Espírito Santo</w:t>
      </w:r>
      <w:r>
        <w:rPr>
          <w:lang w:val="pt_PT" w:bidi="pt_PT"/>
        </w:rPr>
        <w:t xml:space="preserve"> da mesma maneira que você traduziu em passagens anteriores. </w:t>
      </w:r>
      <w:r>
        <w:rPr>
          <w:lang w:val="pt_PT" w:bidi="pt_PT"/>
        </w:rPr>
        <w:t>Espírito Santo</w:t>
      </w:r>
      <w:r>
        <w:rPr>
          <w:lang w:val="pt_PT" w:bidi="pt_PT"/>
        </w:rPr>
        <w:t xml:space="preserve"> está no Glossário Mestre.</w:t>
      </w:r>
    </w:p>
    <w:p>
      <w:pPr/>
      <w:r>
        <w:rPr>
          <w:lang w:val="pt_PT" w:bidi="pt_PT"/>
        </w:rPr>
      </w:r>
      <w:r>
        <w:rPr>
          <w:lang w:val="pt_PT" w:bidi="pt_PT"/>
        </w:rPr>
        <w:t xml:space="preserve">O Espírito Santo tem advertido ou deixado claro a Paulo que ele seria colocado na prisão e experimentaria problemas e sofrimento junto às pessoas lá. A </w:t>
      </w:r>
      <w:r>
        <w:rPr>
          <w:b/>
          <w:lang w:val="pt_PT" w:bidi="pt_PT"/>
        </w:rPr>
        <w:t>prisão</w:t>
      </w:r>
      <w:r>
        <w:rPr>
          <w:lang w:val="pt_PT" w:bidi="pt_PT"/>
        </w:rPr>
        <w:t xml:space="preserve"> é um lugar para onde as pessoas vão quando são acusadas de um crime. </w:t>
      </w:r>
      <w:r>
        <w:rPr>
          <w:b/>
          <w:lang w:val="pt_PT" w:bidi="pt_PT"/>
        </w:rPr>
        <w:t>Problemas</w:t>
      </w:r>
      <w:r>
        <w:rPr>
          <w:lang w:val="pt_PT" w:bidi="pt_PT"/>
        </w:rPr>
        <w:t xml:space="preserve"> e </w:t>
      </w:r>
      <w:r>
        <w:rPr>
          <w:b/>
          <w:lang w:val="pt_PT" w:bidi="pt_PT"/>
        </w:rPr>
        <w:t>sofrimento</w:t>
      </w:r>
      <w:r>
        <w:rPr>
          <w:lang w:val="pt_PT" w:bidi="pt_PT"/>
        </w:rPr>
        <w:t xml:space="preserve"> são os tempos difíceis que Paulo experimentará quando ele chegar a Jerusalém.</w:t>
      </w:r>
    </w:p>
    <w:p>
      <w:pPr/>
      <w:r>
        <w:rPr>
          <w:lang w:val="pt_PT" w:bidi="pt_PT"/>
        </w:rPr>
      </w:r>
      <w:r>
        <w:rPr>
          <w:lang w:val="pt_PT" w:bidi="pt_PT"/>
        </w:rPr>
        <w:t xml:space="preserve">Paulo ainda quer </w:t>
      </w:r>
      <w:r>
        <w:rPr>
          <w:b/>
          <w:lang w:val="pt_PT" w:bidi="pt_PT"/>
        </w:rPr>
        <w:t>terminar a corrida</w:t>
      </w:r>
      <w:r>
        <w:rPr>
          <w:lang w:val="pt_PT" w:bidi="pt_PT"/>
        </w:rPr>
        <w:t xml:space="preserve">, o que significa que ele se sente como um corredor que está correndo rápido para terminar todo o trabalho que o Senhor Jesus planejou que ele fizesse no tempo que ainda tinha. Isso significa o trabalho que lhe foi dado para fazer para declarar as </w:t>
      </w:r>
      <w:r>
        <w:rPr>
          <w:b/>
          <w:lang w:val="pt_PT" w:bidi="pt_PT"/>
        </w:rPr>
        <w:t>boas novas da graça de Deus</w:t>
      </w:r>
      <w:r>
        <w:rPr>
          <w:lang w:val="pt_PT" w:bidi="pt_PT"/>
        </w:rPr>
        <w:t xml:space="preserve">. Traduza </w:t>
      </w:r>
      <w:r>
        <w:rPr>
          <w:b/>
          <w:lang w:val="pt_PT" w:bidi="pt_PT"/>
        </w:rPr>
        <w:t>graça</w:t>
      </w:r>
      <w:r>
        <w:rPr>
          <w:lang w:val="pt_PT" w:bidi="pt_PT"/>
        </w:rPr>
        <w:t xml:space="preserve"> da mesma maneira que você traduziu em passagens anteriores. </w:t>
      </w:r>
      <w:r>
        <w:rPr>
          <w:lang w:val="pt_PT" w:bidi="pt_PT"/>
        </w:rPr>
        <w:t>Graça</w:t>
      </w:r>
      <w:r>
        <w:rPr>
          <w:lang w:val="pt_PT" w:bidi="pt_PT"/>
        </w:rPr>
        <w:t xml:space="preserve"> está no Glossário Mestre.</w:t>
      </w:r>
    </w:p>
    <w:p>
      <w:pPr/>
      <w:r>
        <w:rPr>
          <w:lang w:val="pt_PT" w:bidi="pt_PT"/>
        </w:rPr>
      </w:r>
      <w:r>
        <w:rPr>
          <w:lang w:val="pt_PT" w:bidi="pt_PT"/>
        </w:rPr>
        <w:t xml:space="preserve">Paulo diz como ele saiu de várias cidades contando às pessoas sobre o </w:t>
      </w:r>
      <w:r>
        <w:rPr>
          <w:b/>
          <w:lang w:val="pt_PT" w:bidi="pt_PT"/>
        </w:rPr>
        <w:t>reino de Deus</w:t>
      </w:r>
      <w:r>
        <w:rPr>
          <w:lang w:val="pt_PT" w:bidi="pt_PT"/>
        </w:rPr>
        <w:t xml:space="preserve">, ou a maneira como Deus cuida de seu povo como rei. Traduza o reino de Deus da mesma maneira que você tem traduzido em passagens anteriores. </w:t>
      </w:r>
      <w:r>
        <w:rPr>
          <w:lang w:val="pt_PT" w:bidi="pt_PT"/>
        </w:rPr>
        <w:t>Reino de Deus</w:t>
      </w:r>
      <w:r>
        <w:rPr>
          <w:lang w:val="pt_PT" w:bidi="pt_PT"/>
        </w:rPr>
        <w:t xml:space="preserve"> está no Glossário Mestre.</w:t>
      </w:r>
    </w:p>
    <w:p>
      <w:pPr/>
      <w:r>
        <w:rPr>
          <w:lang w:val="pt_PT" w:bidi="pt_PT"/>
        </w:rPr>
      </w:r>
      <w:r>
        <w:rPr>
          <w:lang w:val="pt_PT" w:bidi="pt_PT"/>
        </w:rPr>
        <w:t>Paulo está dizendo aos presbíteros de Éfeso que eles devem ser c</w:t>
      </w:r>
      <w:r>
        <w:rPr>
          <w:b/>
          <w:lang w:val="pt_PT" w:bidi="pt_PT"/>
        </w:rPr>
        <w:t>omo past</w:t>
      </w:r>
      <w:r>
        <w:rPr>
          <w:lang w:val="pt_PT" w:bidi="pt_PT"/>
        </w:rPr>
        <w:t xml:space="preserve">ores e cuidar de </w:t>
      </w:r>
      <w:r>
        <w:rPr>
          <w:b/>
          <w:lang w:val="pt_PT" w:bidi="pt_PT"/>
        </w:rPr>
        <w:t>seu reb</w:t>
      </w:r>
      <w:r>
        <w:rPr>
          <w:lang w:val="pt_PT" w:bidi="pt_PT"/>
        </w:rPr>
        <w:t xml:space="preserve">anho. Traduza pastor da mesma maneira que você traduziu em passagens anteriores. </w:t>
      </w:r>
      <w:r>
        <w:rPr>
          <w:lang w:val="pt_PT" w:bidi="pt_PT"/>
        </w:rPr>
        <w:t>Pastores</w:t>
      </w:r>
      <w:r>
        <w:rPr>
          <w:lang w:val="pt_PT" w:bidi="pt_PT"/>
        </w:rPr>
        <w:t xml:space="preserve"> está no Glossário Mestre. Como qualquer bom pastor, eles precisam cuidar de seu </w:t>
      </w:r>
      <w:r>
        <w:rPr>
          <w:b/>
          <w:lang w:val="pt_PT" w:bidi="pt_PT"/>
        </w:rPr>
        <w:t>rebanho</w:t>
      </w:r>
      <w:r>
        <w:rPr>
          <w:lang w:val="pt_PT" w:bidi="pt_PT"/>
        </w:rPr>
        <w:t xml:space="preserve">, que é um grupo de ovelhas. </w:t>
      </w:r>
      <w:r>
        <w:rPr>
          <w:b/>
          <w:lang w:val="pt_PT" w:bidi="pt_PT"/>
        </w:rPr>
        <w:t>Ovelhas</w:t>
      </w:r>
      <w:r>
        <w:rPr>
          <w:lang w:val="pt_PT" w:bidi="pt_PT"/>
        </w:rPr>
        <w:t xml:space="preserve"> são pequenos animais que muitas vezes são cuidados por pastores, pois elas são facilmente capturadas por predadores.</w:t>
      </w:r>
    </w:p>
    <w:p>
      <w:pPr/>
      <w:r>
        <w:rPr>
          <w:lang w:val="pt_PT" w:bidi="pt_PT"/>
        </w:rPr>
      </w:r>
      <w:r>
        <w:rPr>
          <w:lang w:val="pt_PT" w:bidi="pt_PT"/>
        </w:rPr>
        <w:t>Paulo está dizendo aos presbíteros de Éfeso para serem os pastores da igreja de Deus, da qual o Espírito Santo os tornou líderes, os quais D</w:t>
      </w:r>
      <w:r>
        <w:rPr>
          <w:b/>
          <w:lang w:val="pt_PT" w:bidi="pt_PT"/>
        </w:rPr>
        <w:t>eus comprou com o sangue, ou morte, de seu próprio f</w:t>
      </w:r>
      <w:r>
        <w:rPr>
          <w:lang w:val="pt_PT" w:bidi="pt_PT"/>
        </w:rPr>
        <w:t>ilho, o Senhor Jesus, quando Jesus morreu na cruz. Isso significa que ao enviar seu próprio filho, o Senhor Jesus, para morrer em uma cruz, ele comprou a igreja, ou o grupo de crentes em Jesus. Isso não significa que foi vendido por dinheiro. Significa que Deus obteve seu povo pelo sangue de seu próprio Filho, o Senhor Jesus, cujo sangue foi derramado quando o Senhor Jesus morreu na cruz.</w:t>
      </w:r>
    </w:p>
    <w:p>
      <w:pPr/>
      <w:r>
        <w:rPr>
          <w:lang w:val="pt_PT" w:bidi="pt_PT"/>
        </w:rPr>
      </w:r>
      <w:r>
        <w:rPr>
          <w:lang w:val="pt_PT" w:bidi="pt_PT"/>
        </w:rPr>
        <w:t xml:space="preserve">Paulo também adverte os presbíteros sobre falsos mestres. Ele compara esses tipos de pessoas a lobos. Os </w:t>
      </w:r>
      <w:r>
        <w:rPr>
          <w:b/>
          <w:lang w:val="pt_PT" w:bidi="pt_PT"/>
        </w:rPr>
        <w:t>lobos</w:t>
      </w:r>
      <w:r>
        <w:rPr>
          <w:lang w:val="pt_PT" w:bidi="pt_PT"/>
        </w:rPr>
        <w:t xml:space="preserve"> são animais selvagens semelhantes a cães grandes, mas mais ferozes. Eles pesam de 30 a 45 quilos dependendo do tipo de lobo. Eles atacam e comem outros animais, incluindo ovelhas.</w:t>
      </w:r>
    </w:p>
    <w:p>
      <w:pPr/>
      <w:r>
        <w:rPr>
          <w:lang w:val="pt_PT" w:bidi="pt_PT"/>
        </w:rPr>
      </w:r>
      <w:r>
        <w:rPr>
          <w:lang w:val="pt_PT" w:bidi="pt_PT"/>
        </w:rPr>
        <w:t>Pare aqui e mostre novamente uma imagem de um lo</w:t>
      </w:r>
      <w:r>
        <w:rPr>
          <w:lang w:val="pt_PT" w:bidi="pt_PT"/>
        </w:rPr>
        <w:t>bo e uma ovelha p</w:t>
      </w:r>
      <w:r>
        <w:rPr>
          <w:lang w:val="pt_PT" w:bidi="pt_PT"/>
        </w:rPr>
        <w:t>ara ter uma ideia de seu tamanho.</w:t>
      </w:r>
    </w:p>
    <w:p>
      <w:pPr/>
      <w:r>
        <w:rPr>
          <w:lang w:val="pt_PT" w:bidi="pt_PT"/>
        </w:rPr>
      </w:r>
      <w:r>
        <w:rPr>
          <w:lang w:val="pt_PT" w:bidi="pt_PT"/>
        </w:rPr>
        <w:t xml:space="preserve">"Peço a Deus para cuidar de vocês por meio da palavra e da </w:t>
      </w:r>
      <w:r>
        <w:rPr>
          <w:b/>
          <w:lang w:val="pt_PT" w:bidi="pt_PT"/>
        </w:rPr>
        <w:t>palavra da graça de Deus</w:t>
      </w:r>
      <w:r>
        <w:rPr>
          <w:lang w:val="pt_PT" w:bidi="pt_PT"/>
        </w:rPr>
        <w:t>". Isso indica que Paulo esperava que Deus usasse a Palavra, ou Escrituras, para guiar e corrigir os crentes em Éfeso. Paulo não estaria mais presente para guiá-los e corrigi-los. Deus graciosamente tornou possível que as pessoas fossem reconciliadas, ou trazidas de volta para um relacionamento com ele, acreditando no Senhor Jesus.</w:t>
      </w:r>
    </w:p>
    <w:p>
      <w:pPr/>
      <w:r>
        <w:rPr>
          <w:lang w:val="pt_PT" w:bidi="pt_PT"/>
        </w:rPr>
      </w:r>
      <w:r>
        <w:rPr>
          <w:lang w:val="pt_PT" w:bidi="pt_PT"/>
        </w:rPr>
        <w:t xml:space="preserve">Paulo então continua dizendo "que pode edificá-los e dar a vocês uma </w:t>
      </w:r>
      <w:r>
        <w:rPr>
          <w:b/>
          <w:lang w:val="pt_PT" w:bidi="pt_PT"/>
        </w:rPr>
        <w:t>herança</w:t>
      </w:r>
      <w:r>
        <w:rPr>
          <w:lang w:val="pt_PT" w:bidi="pt_PT"/>
        </w:rPr>
        <w:t xml:space="preserve"> entre todos aqueles que são </w:t>
      </w:r>
      <w:r>
        <w:rPr>
          <w:b/>
          <w:lang w:val="pt_PT" w:bidi="pt_PT"/>
        </w:rPr>
        <w:t>santificados</w:t>
      </w:r>
      <w:r>
        <w:rPr>
          <w:lang w:val="pt_PT" w:bidi="pt_PT"/>
        </w:rPr>
        <w:t xml:space="preserve">". </w:t>
      </w:r>
      <w:r>
        <w:rPr>
          <w:b/>
          <w:lang w:val="pt_PT" w:bidi="pt_PT"/>
        </w:rPr>
        <w:t>Herança</w:t>
      </w:r>
      <w:r>
        <w:rPr>
          <w:lang w:val="pt_PT" w:bidi="pt_PT"/>
        </w:rPr>
        <w:t xml:space="preserve"> geralmente se refere a posses, especialmente terra, mas Paulo está se referindo a bênçãos eternas. O que Deus preparou no céu para os crentes em Jesus que Deus escolheu e separou para seus propósitos. Se refere a todas as coisas boas que Deus dará aos crentes na era que está por vir. Isso incluiria receber corpos perfeitos. </w:t>
      </w:r>
      <w:r>
        <w:rPr>
          <w:b/>
          <w:lang w:val="pt_PT" w:bidi="pt_PT"/>
        </w:rPr>
        <w:t>Santificado</w:t>
      </w:r>
      <w:r>
        <w:rPr>
          <w:lang w:val="pt_PT" w:bidi="pt_PT"/>
        </w:rPr>
        <w:t xml:space="preserve"> significa separar como o povo de Deus ou declarar santo.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21:1–9</w:t>
      </w:r>
      <w:r>
        <w:rPr>
          <w:lang w:val="pt_PT" w:bidi="pt_PT"/>
        </w:rPr>
      </w:r>
    </w:p>
    <w:p>
      <w:pPr>
        <w:pStyle w:val="Heading3"/>
      </w:pPr>
      <w:r>
        <w:rPr>
          <w:lang w:val="pt_PT" w:bidi="pt_PT"/>
        </w:rPr>
        <w:t>Ouvir e Sentir</w:t>
      </w:r>
    </w:p>
    <w:p>
      <w:pPr/>
      <w:r>
        <w:rPr>
          <w:lang w:val="pt_PT" w:bidi="pt_PT"/>
        </w:rPr>
      </w:r>
      <w:r>
        <w:rPr>
          <w:lang w:val="pt_PT" w:bidi="pt_PT"/>
        </w:rPr>
        <w:t>Ouçam Atos 21.1–9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podemos ver Paulo muitas vezes se movendo de um lugar para outro. Paulo visitou os discípulos de Jesus na Macedônia, Grécia, Trôade, na Mísia e na Ásia. Paulo estava com pressa para chegar a Jerusalém no Dia de Pentecostes. Vocês se lembrarão que foi durante a Festa de Pentecostes que a presença do Espírito Santo encheu os crentes de Jesus em Jerusalém. O desejo de Paulo de celebrar o Pentecostes em Jerusalém é a razão pela qual ele trocou de um navio para outro. Essa passagem é a história da viagem de retorno de Paulo em sua terceira jornada missionária. Paulo viaja para Cesareia pelo mar e para Jerusalém pela terra. Essa não foi a primeira vez que Paulo viajou dessa região para Cesareia. Cesareia é uma cidade na costa do Mediterrâneo da província da Judeia. Na segunda jornada missionária de Paulo, ele viajou por essa região. Paulo havia viajado por essa rota antes, então ele já estava familiarizado com a volta para Jerusalém.</w:t>
      </w:r>
    </w:p>
    <w:p>
      <w:pPr/>
      <w:r>
        <w:rPr>
          <w:lang w:val="pt_PT" w:bidi="pt_PT"/>
        </w:rPr>
      </w:r>
      <w:r>
        <w:rPr>
          <w:lang w:val="pt_PT" w:bidi="pt_PT"/>
        </w:rPr>
        <w:t xml:space="preserve">Mostre um mapa da </w:t>
      </w:r>
      <w:r>
        <w:rPr>
          <w:lang w:val="pt_PT" w:bidi="pt_PT"/>
        </w:rPr>
        <w:t>terceira jornada missionária de Paulo</w:t>
      </w:r>
      <w:r>
        <w:rPr>
          <w:lang w:val="pt_PT" w:bidi="pt_PT"/>
        </w:rPr>
        <w:t xml:space="preserve">. Mostre uma foto de um </w:t>
      </w:r>
      <w:r>
        <w:rPr>
          <w:lang w:val="pt_PT" w:bidi="pt_PT"/>
        </w:rPr>
        <w:t>navio que teria sido usado no Mar Mediterrâneo</w:t>
      </w:r>
      <w:r>
        <w:rPr>
          <w:lang w:val="pt_PT" w:bidi="pt_PT"/>
        </w:rPr>
        <w:t>.</w:t>
      </w:r>
    </w:p>
    <w:p>
      <w:pPr/>
      <w:r>
        <w:rPr>
          <w:lang w:val="pt_PT" w:bidi="pt_PT"/>
        </w:rPr>
      </w:r>
      <w:r>
        <w:rPr>
          <w:lang w:val="pt_PT" w:bidi="pt_PT"/>
        </w:rPr>
        <w:t>Discuta o que acontece quando alguém de sua cultura vai em uma longa jornada. O que eles fazem quando vão para um lugar onde já estiveram antes?</w:t>
      </w:r>
    </w:p>
    <w:p>
      <w:pPr/>
      <w:r>
        <w:rPr>
          <w:lang w:val="pt_PT" w:bidi="pt_PT"/>
        </w:rPr>
      </w:r>
      <w:r>
        <w:rPr>
          <w:lang w:val="pt_PT" w:bidi="pt_PT"/>
        </w:rPr>
        <w:t>Começando de Mileto, Paulo e seus companheiros viajaram pelo mar para as cidades de Cos, Rodes e Pátara. Pátara tinha uma rota de comércio antiga que carregava grãos de Alexandria para Roma. A jornada de Pátara para Tiro tinha cerca de 644 quilômetros. Tiro é uma das cidades mais antigas do antigo Oriente Próximo na província da Fenícia. Tiro é uma rota de comércio importante que tem dois portos. Enquanto o navio estava em Tiro, Paulo e seus companheiros visitaram os discípulos, os seguidores de Jesus em Tiro. Paulo e seus companheiros ficaram lá por sete dias. Paulo e os seguidores de Jesus oraram e tinham comunhão com eles.</w:t>
      </w:r>
    </w:p>
    <w:p>
      <w:pPr/>
      <w:r>
        <w:rPr>
          <w:lang w:val="pt_PT" w:bidi="pt_PT"/>
        </w:rPr>
      </w:r>
      <w:r>
        <w:rPr>
          <w:lang w:val="pt_PT" w:bidi="pt_PT"/>
        </w:rPr>
        <w:t>Mais tarde, Paulo viajou de Tiro para Ptolemais, que ficava a cerca de 40 quilômetros de distância. Paulo também visitou os crentes em Ptolemais por um dia.</w:t>
      </w:r>
    </w:p>
    <w:p>
      <w:pPr/>
      <w:r>
        <w:rPr>
          <w:lang w:val="pt_PT" w:bidi="pt_PT"/>
        </w:rPr>
      </w:r>
      <w:r>
        <w:rPr>
          <w:lang w:val="pt_PT" w:bidi="pt_PT"/>
        </w:rPr>
        <w:t>Peçam à equipe que olhe para o mapa novamente, se necessário.</w:t>
      </w:r>
    </w:p>
    <w:p>
      <w:pPr/>
      <w:r>
        <w:rPr>
          <w:lang w:val="pt_PT" w:bidi="pt_PT"/>
        </w:rPr>
      </w:r>
      <w:r>
        <w:rPr>
          <w:lang w:val="pt_PT" w:bidi="pt_PT"/>
        </w:rPr>
        <w:t>Paulo viajou de Ptolemais para Cesareia, com uma distância de 64 quilômetros. Essa Cesareia é diferente da Cesareia de Filipe, para onde Jesus e os discípulos foram. O rei Herodes nomeou a cidade em honra do imperador romano Augusto. Quando Paulo chegou a Cesareia, ele foi para a casa de Filipe. Filipe tinha quatro filhas solteiras que podiam profetizar, compartilhar uma mensagem de Deus. Nos lembraremos de uma passagem anterior em que Pedro foi para a casa de Cornélio em Cesareia.</w:t>
      </w:r>
    </w:p>
    <w:p>
      <w:pPr/>
      <w:r>
        <w:rPr>
          <w:lang w:val="pt_PT" w:bidi="pt_PT"/>
        </w:rPr>
      </w:r>
      <w:r>
        <w:rPr>
          <w:lang w:val="pt_PT" w:bidi="pt_PT"/>
        </w:rPr>
        <w:t>Olhando para as histórias anteriores em Atos, Filipe foi escolhido como um dos sete ajudantes da igreja. Filipe compartilhou as boas novas de Jesus com o eunuco etíope. Estêvão também foi incluído entre os sete. Antes da conversão de Paulo, Paulo participou da morte de Estêvão. Quando Paulo chegou, vemos Paulo reconciliado com Filipe. Tanto a perseguição de Paulo quanto a chegada de Filipe a Cesareia estão sob o controle de Deus. A graça de Deus resultou na amizade de ex-inimigos.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Paulo disse adeus aos presbíteros de Éfeso em Mileto. Paulo e seus companheiros embarcaram em um navio de Mileto e o navio foi de porto em porto, e eventualmente eles chegaram a Tiro.</w:t>
      </w:r>
    </w:p>
    <w:p>
      <w:pPr/>
      <w:r>
        <w:rPr>
          <w:lang w:val="pt_PT" w:bidi="pt_PT"/>
        </w:rPr>
      </w:r>
      <w:r>
        <w:rPr>
          <w:b/>
          <w:lang w:val="pt_PT" w:bidi="pt_PT"/>
        </w:rPr>
        <w:t>Segunda cena:</w:t>
      </w:r>
      <w:r>
        <w:rPr>
          <w:lang w:val="pt_PT" w:bidi="pt_PT"/>
        </w:rPr>
        <w:t xml:space="preserve"> Paulo e seus companheiros chegaram à costa de Tiro. Enquanto o navio estava descarregando sua carga, Paulo visitou os discípulos (os seguidores de Jesus) em Tiro. Paulo e seus companheiros ficaram com os discípulos por sete dias.</w:t>
      </w:r>
    </w:p>
    <w:p>
      <w:pPr/>
      <w:r>
        <w:rPr>
          <w:lang w:val="pt_PT" w:bidi="pt_PT"/>
        </w:rPr>
      </w:r>
      <w:r>
        <w:rPr>
          <w:b/>
          <w:lang w:val="pt_PT" w:bidi="pt_PT"/>
        </w:rPr>
        <w:t>Terceira cena:</w:t>
      </w:r>
      <w:r>
        <w:rPr>
          <w:lang w:val="pt_PT" w:bidi="pt_PT"/>
        </w:rPr>
        <w:t xml:space="preserve"> essa cena descreve a viagem de Paulo de Tiro para Cesareia. De Tiro, o navio chegou a Ptolemais. Paulo e seus companheiros também visitaram os crentes em Ptolemais. No dia seguinte, o navio chegou a Cesareia.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A tripulação do navio</w:t>
      </w:r>
    </w:p>
    <w:p>
      <w:pPr>
        <w:pStyle w:val="ListBullet"/>
        <w:spacing w:line="240" w:lineRule="auto"/>
        <w:ind w:left="720"/>
      </w:pPr>
      <w:r>
        <w:rPr>
          <w:lang w:val="pt_PT" w:bidi="pt_PT"/>
        </w:rPr>
      </w:r>
      <w:r>
        <w:rPr>
          <w:lang w:val="pt_PT" w:bidi="pt_PT"/>
        </w:rPr>
        <w:t>Discípulos em Tiro</w:t>
      </w:r>
    </w:p>
    <w:p>
      <w:pPr>
        <w:pStyle w:val="ListBullet"/>
        <w:spacing w:line="240" w:lineRule="auto"/>
        <w:ind w:left="720"/>
      </w:pPr>
      <w:r>
        <w:rPr>
          <w:lang w:val="pt_PT" w:bidi="pt_PT"/>
        </w:rPr>
      </w:r>
      <w:r>
        <w:rPr>
          <w:lang w:val="pt_PT" w:bidi="pt_PT"/>
        </w:rPr>
        <w:t>Crentes em Ptolemais, incluindo suas esposas e filhos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As quatro filhas solteiras de Filipe que profetizam</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a narrativa acontece enquanto Paulo e seus companheiros estavam a bordo do navio. O navio se move de um porto para outro. Paulo havia feito essa viagem anteriormente durante sua segunda jornada missionária.</w:t>
      </w:r>
    </w:p>
    <w:p>
      <w:pPr/>
      <w:r>
        <w:rPr>
          <w:lang w:val="pt_PT" w:bidi="pt_PT"/>
        </w:rPr>
      </w:r>
      <w:r>
        <w:rPr>
          <w:lang w:val="pt_PT" w:bidi="pt_PT"/>
        </w:rPr>
        <w:t>Na passagem anterior, Paulo afirma que o Espírito o levou a ir para Jerusalém. Os discípulos (os seguidores de Jesus) em Tiro, liderados pelo Espírito, disseram para Paulo não ir para Jerusalém. Não há contradição com o trabalho do Espírito entre Paulo e os discípulos em Tiro. Podemos dizer que os discípulos foram liderados pelo Espírito. Os discípulos profetizaram sobre o sofrimento futuro de Paulo em Jerusalém. Portanto, é compreensível por que os discípulos em Tiro exortaram Paulo a não continuar para Jerusalém. É importante lembrar de mencionar os lugares onde eles pararam nessa jornada.</w:t>
      </w:r>
    </w:p>
    <w:p>
      <w:pPr/>
      <w:r>
        <w:rPr>
          <w:lang w:val="pt_PT" w:bidi="pt_PT"/>
        </w:rPr>
      </w:r>
      <w:r>
        <w:rPr>
          <w:lang w:val="pt_PT" w:bidi="pt_PT"/>
        </w:rPr>
        <w:t>É importante lembrar que eles visitaram Filipe e suas filhas. Anteriormente na história, Filipe era um dos sete, os primeiros ajudantes da igreja, que foram para Cesareia. Quando Paulo chegou a Cesareia, ele foi e ficou na casa de Filipe. Filipe tinha quatro filhas solteiras que podiam profetizar. Antes de Paulo chegar a Jerusalém, ele tem o hábito de visitar os crentes em Jesus. Paulo visitou os crentes em Tiro, Ptolemais e em Cesareia. Essa prática mostra os dons missionários e pastorais de Paulo. Sua fé genuína também permitiu que Paulo fosse reconciliado com Filipe. A graça de Deus resultou na amizade de ex-inimigos.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3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A tripulação do navio</w:t>
      </w:r>
    </w:p>
    <w:p>
      <w:pPr>
        <w:pStyle w:val="ListBullet"/>
        <w:spacing w:line="240" w:lineRule="auto"/>
        <w:ind w:left="720"/>
      </w:pPr>
      <w:r>
        <w:rPr>
          <w:lang w:val="pt_PT" w:bidi="pt_PT"/>
        </w:rPr>
      </w:r>
      <w:r>
        <w:rPr>
          <w:lang w:val="pt_PT" w:bidi="pt_PT"/>
        </w:rPr>
        <w:t>Discípulos em Tiro</w:t>
      </w:r>
    </w:p>
    <w:p>
      <w:pPr>
        <w:pStyle w:val="ListBullet"/>
        <w:spacing w:line="240" w:lineRule="auto"/>
        <w:ind w:left="720"/>
      </w:pPr>
      <w:r>
        <w:rPr>
          <w:lang w:val="pt_PT" w:bidi="pt_PT"/>
        </w:rPr>
      </w:r>
      <w:r>
        <w:rPr>
          <w:lang w:val="pt_PT" w:bidi="pt_PT"/>
        </w:rPr>
        <w:t>Crentes em Ptolemais, incluindo suas esposas e filhos</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As quatro filhas solteiras de Filipe que profetizam</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Paulo e seus companheiros deixaram Mileto e foram para os portos de Cos, Rodes e Pátara. Eles também viajaram de Pátara para Tiro na província da Fenícia.</w:t>
      </w:r>
    </w:p>
    <w:p>
      <w:pPr/>
      <w:r>
        <w:rPr>
          <w:lang w:val="pt_PT" w:bidi="pt_PT"/>
        </w:rPr>
      </w:r>
      <w:r>
        <w:rPr>
          <w:lang w:val="pt_PT" w:bidi="pt_PT"/>
        </w:rPr>
        <w:t>Paulo encontrou os crentes em Tiro. Paulo e seus companheiros ficaram em Tiro por sete dias. Os discípulos em Tiro exortaram Paulo a não ir para Jerusalém. Antes de Paulo sair, eles se ajoelharam com os crentes e oraram com eles. Então eles disseram adeus uns aos outros.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discípulos: “Como vocês estão se sentindo?”. Vocês podem ouvir coisas como: “Tristes porque não queremos que Paulo seja ferido”, e “Hesitantes, mas confiantes que Deus estará com Paulo”.</w:t>
      </w:r>
    </w:p>
    <w:p>
      <w:pPr>
        <w:pStyle w:val="ListBullet"/>
        <w:spacing w:line="240" w:lineRule="auto"/>
        <w:ind w:left="720"/>
      </w:pPr>
      <w:r>
        <w:rPr>
          <w:lang w:val="pt_PT" w:bidi="pt_PT"/>
        </w:rPr>
      </w:r>
      <w:r>
        <w:rPr>
          <w:lang w:val="pt_PT" w:bidi="pt_PT"/>
        </w:rPr>
        <w:t>Pergunte também ao ator que interpreta Paulo: "Como você está se sentindo?" Vocês podem ouvir coisas como: “Confiante porque sei que o Espírito de Deus está me levando para Jerusalém”.</w:t>
      </w:r>
    </w:p>
    <w:p>
      <w:pPr/>
      <w:r>
        <w:rPr>
          <w:lang w:val="pt_PT" w:bidi="pt_PT"/>
        </w:rPr>
      </w:r>
      <w:r>
        <w:rPr>
          <w:lang w:val="pt_PT" w:bidi="pt_PT"/>
        </w:rPr>
        <w:t>Paulo chegou à casa de Filipe. Quando eles chegam, Filipe recebe Paulo. Filipe também apresentou suas quatro filhas a Paulo e seus companheiros.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Filipe: “Como você está se sentindo?”. Vocês podem ouvir coisas como: “Feliz por ser visitado por um colega de trabalho em Jesus”, e “Grato pela graça de Deus a Paulo”.</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seus companheiros estavam viajando de Mileto para Cesareia para que eles pudessem celebrar o Pentecostes em Jerusalém. A narrativa descreve que Paulo viajou de um porto importante para outro. Quando eles chegaram a Tiro, Paulo e seus companheiros visitaram os </w:t>
      </w:r>
      <w:r>
        <w:rPr>
          <w:b/>
          <w:lang w:val="pt_PT" w:bidi="pt_PT"/>
        </w:rPr>
        <w:t>discípulos</w:t>
      </w:r>
      <w:r>
        <w:rPr>
          <w:lang w:val="pt_PT" w:bidi="pt_PT"/>
        </w:rPr>
        <w:t xml:space="preserve">. Use a mesma palavra que você usou anteriormente. Consulte o Glossário Mestre para mais informações sobre </w:t>
      </w:r>
      <w:r>
        <w:rPr>
          <w:lang w:val="pt_PT" w:bidi="pt_PT"/>
        </w:rPr>
        <w:t>discípulos</w:t>
      </w:r>
      <w:r>
        <w:rPr>
          <w:lang w:val="pt_PT" w:bidi="pt_PT"/>
        </w:rPr>
        <w:t>.</w:t>
      </w:r>
    </w:p>
    <w:p>
      <w:pPr/>
      <w:r>
        <w:rPr>
          <w:lang w:val="pt_PT" w:bidi="pt_PT"/>
        </w:rPr>
      </w:r>
      <w:r>
        <w:rPr>
          <w:lang w:val="pt_PT" w:bidi="pt_PT"/>
        </w:rPr>
        <w:t xml:space="preserve">Por meio do </w:t>
      </w:r>
      <w:r>
        <w:rPr>
          <w:b/>
          <w:lang w:val="pt_PT" w:bidi="pt_PT"/>
        </w:rPr>
        <w:t>Espírito</w:t>
      </w:r>
      <w:r>
        <w:rPr>
          <w:lang w:val="pt_PT" w:bidi="pt_PT"/>
        </w:rPr>
        <w:t xml:space="preserve">, os discípulos não querem que Paulo vá para Jerusalém. O Espírito aqui é o </w:t>
      </w:r>
      <w:r>
        <w:rPr>
          <w:b/>
          <w:lang w:val="pt_PT" w:bidi="pt_PT"/>
        </w:rPr>
        <w:t>Espírito Santo</w:t>
      </w:r>
      <w:r>
        <w:rPr>
          <w:lang w:val="pt_PT" w:bidi="pt_PT"/>
        </w:rPr>
        <w:t xml:space="preserve">, usem a mesma palavra que vocês usaram anteriormente. Consultem o Glossário Mestre para mais informações sobre o </w:t>
      </w:r>
      <w:r>
        <w:rPr>
          <w:lang w:val="pt_PT" w:bidi="pt_PT"/>
        </w:rPr>
        <w:t>Espírito Santo</w:t>
      </w:r>
      <w:r>
        <w:rPr>
          <w:lang w:val="pt_PT" w:bidi="pt_PT"/>
        </w:rPr>
        <w:t>.</w:t>
      </w:r>
    </w:p>
    <w:p>
      <w:pPr/>
      <w:r>
        <w:rPr>
          <w:lang w:val="pt_PT" w:bidi="pt_PT"/>
        </w:rPr>
      </w:r>
      <w:r>
        <w:rPr>
          <w:lang w:val="pt_PT" w:bidi="pt_PT"/>
        </w:rPr>
        <w:t xml:space="preserve">Quando Paulo e os discípulos em Tiro se reuniram, eles se ajoelharam na praia e </w:t>
      </w:r>
      <w:r>
        <w:rPr>
          <w:b/>
          <w:lang w:val="pt_PT" w:bidi="pt_PT"/>
        </w:rPr>
        <w:t>oraram</w:t>
      </w:r>
      <w:r>
        <w:rPr>
          <w:lang w:val="pt_PT" w:bidi="pt_PT"/>
        </w:rPr>
        <w:t xml:space="preserve">. Usem a palavra como vocês usaram anteriormente. Consultem o Glossário Mestre para mais informações sobre </w:t>
      </w:r>
      <w:r>
        <w:rPr>
          <w:lang w:val="pt_PT" w:bidi="pt_PT"/>
        </w:rPr>
        <w:t>orar</w:t>
      </w:r>
      <w:r>
        <w:rPr>
          <w:lang w:val="pt_PT" w:bidi="pt_PT"/>
        </w:rPr>
        <w:t>.</w:t>
      </w:r>
    </w:p>
    <w:p>
      <w:pPr/>
      <w:r>
        <w:rPr>
          <w:lang w:val="pt_PT" w:bidi="pt_PT"/>
        </w:rPr>
      </w:r>
      <w:r>
        <w:rPr>
          <w:lang w:val="pt_PT" w:bidi="pt_PT"/>
        </w:rPr>
        <w:t>Quando Paulo e seus companheiros chegaram a Ptolemais, eles cumprimentaram os irmãos e irmãs. Os seguidores de Jesus tratam uns aos outros como família. O uso de irmãos e irmãs aqui não é o mesmo com irmãos e irmãs de sangue. Usem as palavras como vocês usaram anteriormente.</w:t>
      </w:r>
    </w:p>
    <w:p>
      <w:pPr/>
      <w:r>
        <w:rPr>
          <w:lang w:val="pt_PT" w:bidi="pt_PT"/>
        </w:rPr>
      </w:r>
      <w:r>
        <w:rPr>
          <w:lang w:val="pt_PT" w:bidi="pt_PT"/>
        </w:rPr>
        <w:t xml:space="preserve">Filipe, um dos sete, foi descrito como um </w:t>
      </w:r>
      <w:r>
        <w:rPr>
          <w:b/>
          <w:lang w:val="pt_PT" w:bidi="pt_PT"/>
        </w:rPr>
        <w:t>evangelista</w:t>
      </w:r>
      <w:r>
        <w:rPr>
          <w:lang w:val="pt_PT" w:bidi="pt_PT"/>
        </w:rPr>
        <w:t xml:space="preserve">. Um evangelista é alguém que conta as boas novas sobre Jesus. O evangelho são as boas novas de que Jesus estava nessa terra, morreu por nossos pecados e foi ressuscitado dentre os mortos. Consulte o Glossário Mestre para mais informações sobre </w:t>
      </w:r>
      <w:r>
        <w:rPr>
          <w:lang w:val="pt_PT" w:bidi="pt_PT"/>
        </w:rPr>
        <w:t>evangelista</w:t>
      </w:r>
      <w:r>
        <w:rPr>
          <w:lang w:val="pt_PT" w:bidi="pt_PT"/>
        </w:rPr>
        <w:t>.</w:t>
      </w:r>
    </w:p>
    <w:p>
      <w:pPr/>
      <w:r>
        <w:rPr>
          <w:lang w:val="pt_PT" w:bidi="pt_PT"/>
        </w:rPr>
      </w:r>
      <w:r>
        <w:rPr>
          <w:lang w:val="pt_PT" w:bidi="pt_PT"/>
        </w:rPr>
        <w:t xml:space="preserve">Filipe tinha quatro filhas solteiras que eram </w:t>
      </w:r>
      <w:r>
        <w:rPr>
          <w:b/>
          <w:lang w:val="pt_PT" w:bidi="pt_PT"/>
        </w:rPr>
        <w:t>profetisas</w:t>
      </w:r>
      <w:r>
        <w:rPr>
          <w:lang w:val="pt_PT" w:bidi="pt_PT"/>
        </w:rPr>
        <w:t xml:space="preserve">. Profetizar descreve a atividade dos profetas. Profetizar é trazer a Palavra, ou mensagem, de Deus às pessoas. Usem a palavra profeta como vocês usaram anteriormente. Consultem o Glossário Mestre para mais informações sobre </w:t>
      </w:r>
      <w:r>
        <w:rPr>
          <w:lang w:val="pt_PT" w:bidi="pt_PT"/>
        </w:rPr>
        <w:t>profeta</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21:10–14</w:t>
      </w:r>
      <w:r>
        <w:rPr>
          <w:lang w:val="pt_PT" w:bidi="pt_PT"/>
        </w:rPr>
      </w:r>
    </w:p>
    <w:p>
      <w:pPr>
        <w:pStyle w:val="Heading3"/>
      </w:pPr>
      <w:r>
        <w:rPr>
          <w:lang w:val="pt_PT" w:bidi="pt_PT"/>
        </w:rPr>
        <w:t>Ouvir e Sentir</w:t>
      </w:r>
    </w:p>
    <w:p>
      <w:pPr/>
      <w:r>
        <w:rPr>
          <w:lang w:val="pt_PT" w:bidi="pt_PT"/>
        </w:rPr>
      </w:r>
      <w:r>
        <w:rPr>
          <w:lang w:val="pt_PT" w:bidi="pt_PT"/>
        </w:rPr>
        <w:t>Esperamos que os tradutores ouçam três versões diferentes da Bíblia, não apenas uma fonte de áudio.</w:t>
      </w:r>
    </w:p>
    <w:p>
      <w:pPr/>
      <w:r>
        <w:rPr>
          <w:lang w:val="pt_PT" w:bidi="pt_PT"/>
        </w:rPr>
      </w:r>
      <w:r>
        <w:rPr>
          <w:lang w:val="pt_PT" w:bidi="pt_PT"/>
        </w:rPr>
        <w:t>Ouçam Atos 21.10–14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Do que vocês gostam na história?</w:t>
      </w:r>
    </w:p>
    <w:p>
      <w:pPr>
        <w:pStyle w:val="ListBullet"/>
        <w:spacing w:line="240" w:lineRule="auto"/>
        <w:ind w:left="720"/>
      </w:pPr>
      <w:r>
        <w:rPr>
          <w:lang w:val="pt_PT" w:bidi="pt_PT"/>
        </w:rPr>
      </w:r>
      <w:r>
        <w:rPr>
          <w:lang w:val="pt_PT" w:bidi="pt_PT"/>
        </w:rPr>
        <w:t>Que detalhes na história não são claros?</w:t>
      </w:r>
    </w:p>
    <w:p>
      <w:pPr>
        <w:pStyle w:val="ListBullet"/>
        <w:spacing w:line="240" w:lineRule="auto"/>
        <w:ind w:left="720"/>
      </w:pPr>
      <w:r>
        <w:rPr>
          <w:lang w:val="pt_PT" w:bidi="pt_PT"/>
        </w:rPr>
      </w:r>
      <w:r>
        <w:rPr>
          <w:lang w:val="pt_PT" w:bidi="pt_PT"/>
        </w:rPr>
        <w:t>O que a história nos conta sobre o apóstolo Paulo?</w:t>
      </w:r>
    </w:p>
    <w:p>
      <w:pPr>
        <w:pStyle w:val="ListBullet"/>
        <w:spacing w:line="240" w:lineRule="auto"/>
        <w:ind w:left="720"/>
      </w:pPr>
      <w:r>
        <w:rPr>
          <w:lang w:val="pt_PT" w:bidi="pt_PT"/>
        </w:rPr>
      </w:r>
      <w:r>
        <w:rPr>
          <w:lang w:val="pt_PT" w:bidi="pt_PT"/>
        </w:rPr>
        <w:t>O que a história diz sobre fazer missões?</w:t>
      </w:r>
    </w:p>
    <w:p>
      <w:pPr>
        <w:pStyle w:val="ListBullet"/>
        <w:spacing w:line="240" w:lineRule="auto"/>
        <w:ind w:left="720"/>
      </w:pPr>
      <w:r>
        <w:rPr>
          <w:lang w:val="pt_PT" w:bidi="pt_PT"/>
        </w:rPr>
      </w:r>
      <w:r>
        <w:rPr>
          <w:lang w:val="pt_PT" w:bidi="pt_PT"/>
        </w:rPr>
        <w:t>Quem vocês conhecem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podemos ver Paulo viajando de Mileto para Cesareia. Vocês se lembrarão que, anteriormente, o Espírito de Deus disse a Paulo para retornar para Jerusalém. Quando Paulo estava em Tiro, alguns seguidores de Jesus o advertiram a não ir para Jerusalém. Então Paulo e seus companheiros chegaram a Cesareia. Paulo se encontrou com Filipe e suas quatro filhas solteiras que podiam profetizar.</w:t>
      </w:r>
    </w:p>
    <w:p>
      <w:pPr/>
      <w:r>
        <w:rPr>
          <w:lang w:val="pt_PT" w:bidi="pt_PT"/>
        </w:rPr>
      </w:r>
      <w:r>
        <w:rPr>
          <w:lang w:val="pt_PT" w:bidi="pt_PT"/>
        </w:rPr>
        <w:t>Paulo e seus companheiros ficaram na casa de Filipe por alguns dias. Depois que Paulo havia estado lá por alguns dias, um profeta chamado Ágabo chegou da Judeia e foi até Paulo. Vocês se lembrarão que Ágabo apareceu anteriormente na história. Barnabé foi para Tarso para procurar Paulo e ele trouxe Paulo para Antioquia. Enquanto isso, Ágabo foi de Jerusalém para Antioquia para profetizar sobre uma grande fome durante o reinado de Cláudio. Por causa dos primeiros eventos da história, Paulo e Ágabo provavelmente se conheciam como colegas servos de Jesus.</w:t>
      </w:r>
    </w:p>
    <w:p>
      <w:pPr/>
      <w:r>
        <w:rPr>
          <w:lang w:val="pt_PT" w:bidi="pt_PT"/>
        </w:rPr>
      </w:r>
      <w:r>
        <w:rPr>
          <w:lang w:val="pt_PT" w:bidi="pt_PT"/>
        </w:rPr>
        <w:t>Guiado pelo Espírito Santo, Ágabo contou o que acontecerá com Paulo nos dias à frente. Ágabo tomou o cinto de Paulo e amarrou suas próprias mãos e pés. Ágabo disse: “Assim diz o Espírito Santo". No Antigo Testamento, os profetas diziam: “Assim diz o Senhor”. Ágabo falou com a autoridade de Deus conforme era conduzido pelo Espírito Santo.</w:t>
      </w:r>
    </w:p>
    <w:p>
      <w:pPr/>
      <w:r>
        <w:rPr>
          <w:lang w:val="pt_PT" w:bidi="pt_PT"/>
        </w:rPr>
      </w:r>
      <w:r>
        <w:rPr>
          <w:lang w:val="pt_PT" w:bidi="pt_PT"/>
        </w:rPr>
        <w:t>Então Ágabo deu uma explicação: “É assim que os judeus em Jerusalém amarrarão o homem que possui esse cinto e o entregarão nas mãos dos gentios”. O que Ágabo fez ao se amarrar com o cinto de Paulo é chamado de “profecia encenada”. Em uma profecia encenada, Ágabo demonstrou o que acontecerá com Paulo. Ágabo demonstrou a Paulo que os judeus o perseguirão e entregarão Paulo aos gentios, ou não judeus.</w:t>
      </w:r>
    </w:p>
    <w:p>
      <w:pPr/>
      <w:r>
        <w:rPr>
          <w:lang w:val="pt_PT" w:bidi="pt_PT"/>
        </w:rPr>
      </w:r>
      <w:r>
        <w:rPr>
          <w:lang w:val="pt_PT" w:bidi="pt_PT"/>
        </w:rPr>
        <w:t xml:space="preserve">Mostrem uma imagem de um </w:t>
      </w:r>
      <w:r>
        <w:rPr>
          <w:lang w:val="pt_PT" w:bidi="pt_PT"/>
        </w:rPr>
        <w:t>cinto antigo</w:t>
      </w:r>
      <w:r>
        <w:rPr>
          <w:lang w:val="pt_PT" w:bidi="pt_PT"/>
        </w:rPr>
        <w:t xml:space="preserve"> semelhante ao usado pelos judeus. Mostre também uma imagem de uma </w:t>
      </w:r>
      <w:r>
        <w:rPr>
          <w:lang w:val="pt_PT" w:bidi="pt_PT"/>
        </w:rPr>
        <w:t>prisão antiga</w:t>
      </w:r>
      <w:r>
        <w:rPr>
          <w:lang w:val="pt_PT" w:bidi="pt_PT"/>
        </w:rPr>
        <w:t>. O que os companheiros pensariam quando vissem Ágabo amarrando Paulo com um cinto?</w:t>
      </w:r>
    </w:p>
    <w:p>
      <w:pPr/>
      <w:r>
        <w:rPr>
          <w:lang w:val="pt_PT" w:bidi="pt_PT"/>
        </w:rPr>
      </w:r>
      <w:r>
        <w:rPr>
          <w:lang w:val="pt_PT" w:bidi="pt_PT"/>
        </w:rPr>
        <w:t>Discuta maneiras pelas quais a encenação é usada em sua cultura para comunicar mensagens.</w:t>
      </w:r>
    </w:p>
    <w:p>
      <w:pPr/>
      <w:r>
        <w:rPr>
          <w:lang w:val="pt_PT" w:bidi="pt_PT"/>
        </w:rPr>
      </w:r>
      <w:r>
        <w:rPr>
          <w:lang w:val="pt_PT" w:bidi="pt_PT"/>
        </w:rPr>
        <w:t>Depois que Lucas e seus companheiros ouviram a profecia de Ágabo sobre Paulo, todas as pessoas que estavam lá exortaram Paulo a não ir para Jerusalém. Nos lembramos que os crentes em Tiro também exortaram Paulo a não ir. Agora todos, incluindo Lucas e seus companheiros, não querem que Paulo vá. Eles não querem que Paulo seja capturado pelos judeus enquanto ele está em Jerusalém.</w:t>
      </w:r>
    </w:p>
    <w:p>
      <w:pPr/>
      <w:r>
        <w:rPr>
          <w:lang w:val="pt_PT" w:bidi="pt_PT"/>
        </w:rPr>
      </w:r>
      <w:r>
        <w:rPr>
          <w:lang w:val="pt_PT" w:bidi="pt_PT"/>
        </w:rPr>
        <w:t>Guiado pelo Espírito, Paulo já estava convencido e pronto para ir para Jerusalém. Anteriormente, Paulo disse aos presbíteros da igreja em Éfeso que ele estava pronto para enfrentar a prisão ou dificuldades em Jerusalém. Aqui, Paulo disse a todos lá: “O que vocês estão fazendo, chorando e partindo meu coração?”. Paulo estava determinado a ir para Jerusalém. Paulo estava pedindo a eles para parar de tentar persuadi-lo a não ir. Paulo acrescentou: “Porque estou pronto não apenas para ser preso, mas até mesmo para morrer em Jerusalém pelo nome do Senhor Jesus”. Paulo estava disposto a ir porque o Espírito o direcionou. Paulo também sabia que ele tinha um propósito maior porque Paulo está indo para Jerusalém por causa de Jesus.</w:t>
      </w:r>
    </w:p>
    <w:p>
      <w:pPr/>
      <w:r>
        <w:rPr>
          <w:lang w:val="pt_PT" w:bidi="pt_PT"/>
        </w:rPr>
      </w:r>
      <w:r>
        <w:rPr>
          <w:lang w:val="pt_PT" w:bidi="pt_PT"/>
        </w:rPr>
        <w:t>Os companheiros não poderiam exortar Paulo a deixar de ir para Jerusalém. Então eles disseram: “Deixem que a vontade do Senhor seja feita”. Os crentes aceitaram o que acontecerá com Paulo como a vontade de Deus.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na primeira cena, Ágabo vem da Judeia e vai para Cesareia, onde Paulo e seus companheiros estavam. Ágabo amarrou suas próprias mãos e pés com o cinto de Paulo. Então Ágabo falou uma profecia sobre o que acontecerá com Paulo em Jerusalém. Os crentes que estavam presentes exortaram Paulo a não ir.</w:t>
      </w:r>
    </w:p>
    <w:p>
      <w:pPr/>
      <w:r>
        <w:rPr>
          <w:lang w:val="pt_PT" w:bidi="pt_PT"/>
        </w:rPr>
      </w:r>
      <w:r>
        <w:rPr>
          <w:b/>
          <w:lang w:val="pt_PT" w:bidi="pt_PT"/>
        </w:rPr>
        <w:t>Segunda cena:</w:t>
      </w:r>
      <w:r>
        <w:rPr>
          <w:lang w:val="pt_PT" w:bidi="pt_PT"/>
        </w:rPr>
        <w:t xml:space="preserve"> Paulo contou sua determinação para ir para a prisão ou até mesmo a morte. Paulo estava disposto a fazer coisas muito difíceis pelo nome do Senhor Jesus. Os crentes não poderiam impedir Paulo de prosseguir para Jerusalém. Eles aceitaram a vontade de Deus para Paulo.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Ágabo</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Outros crentes em Cesareia</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Lembre-se de que Paulo estava ficando na casa de Filipe em Cesareia. É importante lembrar que a narrativa acontece quando Ágabo veio e se amarrou com o cinto de Paulo. Então Ágabo falou uma profecia. Aqueles que ouviram exortaram Paulo a não continuar sua jornada. Lembre-se de que as pessoas haviam tentado anteriormente convencer Paulo a não ir para Jerusalém. Também é importante lembrar que Paulo se recusou a parar, mas se mostrou determinado a continuar para Jerusalém.</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2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Ágabo</w:t>
      </w:r>
    </w:p>
    <w:p>
      <w:pPr>
        <w:pStyle w:val="ListBullet"/>
        <w:spacing w:line="240" w:lineRule="auto"/>
        <w:ind w:left="720"/>
      </w:pPr>
      <w:r>
        <w:rPr>
          <w:lang w:val="pt_PT" w:bidi="pt_PT"/>
        </w:rPr>
      </w:r>
      <w:r>
        <w:rPr>
          <w:lang w:val="pt_PT" w:bidi="pt_PT"/>
        </w:rPr>
        <w:t>Filipe</w:t>
      </w:r>
    </w:p>
    <w:p>
      <w:pPr>
        <w:pStyle w:val="ListBullet"/>
        <w:spacing w:line="240" w:lineRule="auto"/>
        <w:ind w:left="720"/>
      </w:pPr>
      <w:r>
        <w:rPr>
          <w:lang w:val="pt_PT" w:bidi="pt_PT"/>
        </w:rPr>
      </w:r>
      <w:r>
        <w:rPr>
          <w:lang w:val="pt_PT" w:bidi="pt_PT"/>
        </w:rPr>
        <w:t>Os crentes em Cesareia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Ágabo entra na história, então ele se amarra com o cinto de Paulo. Então Ágabo pronuncia uma profecia.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Ágabo: “Como você está se sentindo?”. Vocês podem ouvir coisas como: “Preocupado por causa do que Ágabo viu na visão”, e “Protetor porque Ágabo não queria que Paulo fosse ferido”.</w:t>
      </w:r>
    </w:p>
    <w:p>
      <w:pPr/>
      <w:r>
        <w:rPr>
          <w:lang w:val="pt_PT" w:bidi="pt_PT"/>
        </w:rPr>
      </w:r>
      <w:r>
        <w:rPr>
          <w:lang w:val="pt_PT" w:bidi="pt_PT"/>
        </w:rPr>
        <w:t>Os crentes em Cesareia estavam preocupados com o que aconteceria com Paulo. Os crentes tentaram impedir que Paulo continuasse sua jornada para Jerusalém.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crentes em Cesareia: “Como vocês estão se sentindo?”. Vocês podem ouvir coisas como: “Com medo e preocupados com o que os judeus podem fazer com Paulo”.</w:t>
      </w:r>
    </w:p>
    <w:p>
      <w:pPr>
        <w:pStyle w:val="ListBullet"/>
        <w:spacing w:line="240" w:lineRule="auto"/>
        <w:ind w:left="720"/>
      </w:pPr>
      <w:r>
        <w:rPr>
          <w:lang w:val="pt_PT" w:bidi="pt_PT"/>
        </w:rPr>
      </w:r>
      <w:r>
        <w:rPr>
          <w:lang w:val="pt_PT" w:bidi="pt_PT"/>
        </w:rPr>
        <w:t>Pergunte também ao ator que interpreta Paulo: "Como você está se sentindo?" Vocês podem ouvir coisas como: “Corajosos e determinados porque sei que estou indo para Jerusalém por Jesus”, e “Tristes porque até mesmo os companheiros de Paulo não querem que ele continue em sua jornada”.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Ágabo era um </w:t>
      </w:r>
      <w:r>
        <w:rPr>
          <w:b/>
          <w:lang w:val="pt_PT" w:bidi="pt_PT"/>
        </w:rPr>
        <w:t>profeta</w:t>
      </w:r>
      <w:r>
        <w:rPr>
          <w:lang w:val="pt_PT" w:bidi="pt_PT"/>
        </w:rPr>
        <w:t xml:space="preserve">. </w:t>
      </w:r>
      <w:r>
        <w:rPr>
          <w:b/>
          <w:lang w:val="pt_PT" w:bidi="pt_PT"/>
        </w:rPr>
        <w:t>Profetizar</w:t>
      </w:r>
      <w:r>
        <w:rPr>
          <w:lang w:val="pt_PT" w:bidi="pt_PT"/>
        </w:rPr>
        <w:t xml:space="preserve"> descreve a atividade dos profetas. Profetizar é trazer a Palavra, ou mensagem, de Deus às pessoas. Usem a palavra profeta como vocês usaram anteriormente. Consultem o Glossário Mestre para mais informações sobre </w:t>
      </w:r>
      <w:r>
        <w:rPr>
          <w:lang w:val="pt_PT" w:bidi="pt_PT"/>
        </w:rPr>
        <w:t>profeta</w:t>
      </w:r>
      <w:r>
        <w:rPr>
          <w:lang w:val="pt_PT" w:bidi="pt_PT"/>
        </w:rPr>
        <w:t>.</w:t>
      </w:r>
    </w:p>
    <w:p>
      <w:pPr/>
      <w:r>
        <w:rPr>
          <w:lang w:val="pt_PT" w:bidi="pt_PT"/>
        </w:rPr>
      </w:r>
      <w:r>
        <w:rPr>
          <w:lang w:val="pt_PT" w:bidi="pt_PT"/>
        </w:rPr>
        <w:t xml:space="preserve">Ágabo veio da </w:t>
      </w:r>
      <w:r>
        <w:rPr>
          <w:b/>
          <w:lang w:val="pt_PT" w:bidi="pt_PT"/>
        </w:rPr>
        <w:t>Judeia</w:t>
      </w:r>
      <w:r>
        <w:rPr>
          <w:lang w:val="pt_PT" w:bidi="pt_PT"/>
        </w:rPr>
        <w:t xml:space="preserve">, um distrito ou província no sul de Israel. Usem a palavra Judeia como vocês usaram anteriormente. Consultem o Glossário Mestre para mais informações sobre a </w:t>
      </w:r>
      <w:r>
        <w:rPr>
          <w:lang w:val="pt_PT" w:bidi="pt_PT"/>
        </w:rPr>
        <w:t>Judeia</w:t>
      </w:r>
      <w:r>
        <w:rPr>
          <w:lang w:val="pt_PT" w:bidi="pt_PT"/>
        </w:rPr>
        <w:t>.</w:t>
      </w:r>
    </w:p>
    <w:p>
      <w:pPr/>
      <w:r>
        <w:rPr>
          <w:lang w:val="pt_PT" w:bidi="pt_PT"/>
        </w:rPr>
      </w:r>
      <w:r>
        <w:rPr>
          <w:lang w:val="pt_PT" w:bidi="pt_PT"/>
        </w:rPr>
        <w:t xml:space="preserve">Ágabo falou no poder do </w:t>
      </w:r>
      <w:r>
        <w:rPr>
          <w:b/>
          <w:lang w:val="pt_PT" w:bidi="pt_PT"/>
        </w:rPr>
        <w:t>Espírito Santo</w:t>
      </w:r>
      <w:r>
        <w:rPr>
          <w:lang w:val="pt_PT" w:bidi="pt_PT"/>
        </w:rPr>
        <w:t xml:space="preserve">. Use a mesma palavra que você usou anteriormente. Consultem o Glossário Mestre para mais informações sobre o </w:t>
      </w:r>
      <w:r>
        <w:rPr>
          <w:lang w:val="pt_PT" w:bidi="pt_PT"/>
        </w:rPr>
        <w:t>Espírito Santo</w:t>
      </w:r>
      <w:r>
        <w:rPr>
          <w:lang w:val="pt_PT" w:bidi="pt_PT"/>
        </w:rPr>
        <w:t>.</w:t>
      </w:r>
    </w:p>
    <w:p>
      <w:pPr/>
      <w:r>
        <w:rPr>
          <w:lang w:val="pt_PT" w:bidi="pt_PT"/>
        </w:rPr>
      </w:r>
      <w:r>
        <w:rPr>
          <w:lang w:val="pt_PT" w:bidi="pt_PT"/>
        </w:rPr>
        <w:t xml:space="preserve">Paulo será capturado pelos </w:t>
      </w:r>
      <w:r>
        <w:rPr>
          <w:b/>
          <w:lang w:val="pt_PT" w:bidi="pt_PT"/>
        </w:rPr>
        <w:t>judeus</w:t>
      </w:r>
      <w:r>
        <w:rPr>
          <w:lang w:val="pt_PT" w:bidi="pt_PT"/>
        </w:rPr>
        <w:t xml:space="preserve"> quando ele for para Jerusalém. Os judeus se refere a um grupo étnico e um grupo de pessoas que praticam a religião do judaísmo. Usem a palavra judeu como vocês usaram anteriormente. Consulte o Glossário Mestre para mais informações sobre </w:t>
      </w:r>
      <w:r>
        <w:rPr>
          <w:lang w:val="pt_PT" w:bidi="pt_PT"/>
        </w:rPr>
        <w:t>judeus</w:t>
      </w:r>
      <w:r>
        <w:rPr>
          <w:lang w:val="pt_PT" w:bidi="pt_PT"/>
        </w:rPr>
        <w:t>.</w:t>
      </w:r>
    </w:p>
    <w:p>
      <w:pPr/>
      <w:r>
        <w:rPr>
          <w:lang w:val="pt_PT" w:bidi="pt_PT"/>
        </w:rPr>
      </w:r>
      <w:r>
        <w:rPr>
          <w:lang w:val="pt_PT" w:bidi="pt_PT"/>
        </w:rPr>
        <w:t xml:space="preserve">Os judeus entregarão Paulo aos </w:t>
      </w:r>
      <w:r>
        <w:rPr>
          <w:b/>
          <w:lang w:val="pt_PT" w:bidi="pt_PT"/>
        </w:rPr>
        <w:t>gentios</w:t>
      </w:r>
      <w:r>
        <w:rPr>
          <w:lang w:val="pt_PT" w:bidi="pt_PT"/>
        </w:rPr>
        <w:t xml:space="preserve">. Gentios refere-se a qualquer pessoa não judia. Usem a palavra gentio como vocês usaram anteriormente. Consulte o Glossário Mestre para mais informações sobre </w:t>
      </w:r>
      <w:r>
        <w:rPr>
          <w:lang w:val="pt_PT" w:bidi="pt_PT"/>
        </w:rPr>
        <w:t>gentios</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21:15–26</w:t>
      </w:r>
      <w:r>
        <w:rPr>
          <w:lang w:val="pt_PT" w:bidi="pt_PT"/>
        </w:rPr>
      </w:r>
    </w:p>
    <w:p>
      <w:pPr>
        <w:pStyle w:val="Heading3"/>
      </w:pPr>
      <w:r>
        <w:rPr>
          <w:lang w:val="pt_PT" w:bidi="pt_PT"/>
        </w:rPr>
        <w:t>Ouvir e Sentir</w:t>
      </w:r>
    </w:p>
    <w:p>
      <w:pPr/>
      <w:r>
        <w:rPr>
          <w:lang w:val="pt_PT" w:bidi="pt_PT"/>
        </w:rPr>
      </w:r>
      <w:r>
        <w:rPr>
          <w:lang w:val="pt_PT" w:bidi="pt_PT"/>
        </w:rPr>
        <w:t>Esperamos que os tradutores ouçam em três versões diferentes da Bíblia, não apenas uma fonte de áudio.</w:t>
      </w:r>
    </w:p>
    <w:p>
      <w:pPr/>
      <w:r>
        <w:rPr>
          <w:lang w:val="pt_PT" w:bidi="pt_PT"/>
        </w:rPr>
      </w:r>
      <w:r>
        <w:rPr>
          <w:lang w:val="pt_PT" w:bidi="pt_PT"/>
        </w:rPr>
        <w:t>Ouçam Atos 21.15–26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seus companheiros estavam prestes a entrar em Jerusalém saindo de Cesareia. Ambas as cidades estavam localizadas na província da </w:t>
      </w:r>
      <w:r>
        <w:rPr>
          <w:b/>
          <w:lang w:val="pt_PT" w:bidi="pt_PT"/>
        </w:rPr>
        <w:t>Judeia</w:t>
      </w:r>
      <w:r>
        <w:rPr>
          <w:lang w:val="pt_PT" w:bidi="pt_PT"/>
        </w:rPr>
        <w:t>. Alguns dos crentes em Cesareia foram com Paulo. Eles ficaram na casa de Mnasom de Chipre, um colega crente. O nome de Mnasom aparece apenas uma vez na Bíblia.</w:t>
      </w:r>
    </w:p>
    <w:p>
      <w:pPr/>
      <w:r>
        <w:rPr>
          <w:lang w:val="pt_PT" w:bidi="pt_PT"/>
        </w:rPr>
      </w:r>
      <w:r>
        <w:rPr>
          <w:lang w:val="pt_PT" w:bidi="pt_PT"/>
        </w:rPr>
        <w:t>Paulo e seus companheiros chegaram a Jerusalém, onde eles planejavam celebrar a Festa de Pentecostes. Eles foram recebidos por colegas crentes em Jerusalém.</w:t>
      </w:r>
    </w:p>
    <w:p>
      <w:pPr/>
      <w:r>
        <w:rPr>
          <w:lang w:val="pt_PT" w:bidi="pt_PT"/>
        </w:rPr>
      </w:r>
      <w:r>
        <w:rPr>
          <w:lang w:val="pt_PT" w:bidi="pt_PT"/>
        </w:rPr>
        <w:t>No dia seguinte, Paulo foi para Tiago e os outros anciãos, ou líderes, da igreja em Jerusalém. Nos lembraremos de que durante viagens anteriores, Paulo e Barnabé também relataram os sinais e milagres acontecendo entre os gentios, aqueles que não são judeus. Esse Tiago na história é o filho de José e Maria. Ele é o irmão de Jesus da mesma mãe, Maria. Tiago também é o autor do livro de Tiago. O Tiago nessa história é diferente do apóstolo Tiago. Anteriormente na história, nos lembraremos de que Herodes colocou à morte o apóstolo Tiago, filho de Zebedeu.</w:t>
      </w:r>
    </w:p>
    <w:p>
      <w:pPr/>
      <w:r>
        <w:rPr>
          <w:lang w:val="pt_PT" w:bidi="pt_PT"/>
        </w:rPr>
      </w:r>
      <w:r>
        <w:rPr>
          <w:lang w:val="pt_PT" w:bidi="pt_PT"/>
        </w:rPr>
        <w:t xml:space="preserve">Mostre um mapa da </w:t>
      </w:r>
      <w:r>
        <w:rPr>
          <w:b/>
          <w:lang w:val="pt_PT" w:bidi="pt_PT"/>
        </w:rPr>
        <w:t>viagem de retorno de Paulo de Mileto para Jerusalém</w:t>
      </w:r>
      <w:r>
        <w:rPr>
          <w:lang w:val="pt_PT" w:bidi="pt_PT"/>
        </w:rPr>
        <w:t>.</w:t>
      </w:r>
    </w:p>
    <w:p>
      <w:pPr/>
      <w:r>
        <w:rPr>
          <w:lang w:val="pt_PT" w:bidi="pt_PT"/>
        </w:rPr>
      </w:r>
      <w:r>
        <w:rPr>
          <w:lang w:val="pt_PT" w:bidi="pt_PT"/>
        </w:rPr>
        <w:t>Parem e discutam: como vocês se sentem depois de retornar de uma longa jornada? O que vocês fazem? Quem são as primeiras pessoas que você visita?</w:t>
      </w:r>
    </w:p>
    <w:p>
      <w:pPr/>
      <w:r>
        <w:rPr>
          <w:lang w:val="pt_PT" w:bidi="pt_PT"/>
        </w:rPr>
      </w:r>
      <w:r>
        <w:rPr>
          <w:lang w:val="pt_PT" w:bidi="pt_PT"/>
        </w:rPr>
        <w:t>Assim como as viagens anteriores, Paulo relatou os eventos a Tiago e aos anciãos de Jerusalém. Depois que ele cumprimentou Tiago e os anciãos, Paulo relatou sobre seus ministérios. Ministério é o serviço que Paulo fez por Deus entre os gentios, como ensinar, pregar, orar e ajudar os outros. Os companheiros de Paulo das igrejas gentias mostram que o ministério de Paulo era eficaz. Tiago e os anciãos de Jerusalém estavam felizes por ouvir o relato de Paulo de sua terceira jornada missionária. Eles louvaram o Senhor pelo que ele estava fazendo entre os gentios por meio do ministério de Paulo.</w:t>
      </w:r>
    </w:p>
    <w:p>
      <w:pPr/>
      <w:r>
        <w:rPr>
          <w:lang w:val="pt_PT" w:bidi="pt_PT"/>
        </w:rPr>
      </w:r>
      <w:r>
        <w:rPr>
          <w:lang w:val="pt_PT" w:bidi="pt_PT"/>
        </w:rPr>
        <w:t>Os anciãos disseram a Paulo sobre uma questão relacionada aos judeus crentes. Os anciãos ouviram que os judeus estavam espalhando rumores sobre o ensinamento de Paulo. Esses rumores vieram de judeus que pensavam que era muito importante seguir a lei perfeitamente. Lembramos que no encontro anterior com Paulo e Tiago, alguns judeus reclamaram que Paulo estava contra a circuncisão dos crentes gentios. Alguns judeus também espalharam rumores de que Paulo ensinava os crentes judeus a não circuncidar seus próprios filhos. Os judeus também disseram que Paulo disse aos novos crentes para não seguir os costumes judaicos.</w:t>
      </w:r>
    </w:p>
    <w:p>
      <w:pPr/>
      <w:r>
        <w:rPr>
          <w:lang w:val="pt_PT" w:bidi="pt_PT"/>
        </w:rPr>
      </w:r>
      <w:r>
        <w:rPr>
          <w:lang w:val="pt_PT" w:bidi="pt_PT"/>
        </w:rPr>
        <w:t>Tiago e os anciãos sabiam que essas acusações contra Paulo são falsas. De acordo com os anciãos, os judeus que se opuseram a Paulo certamente estarão cientes de que ele está em Jerusalém. Quando os judeus se opuseram a Paulo ouvirem sobre isso, eles certamente colocarão a vida de Paulo em perigo.</w:t>
      </w:r>
    </w:p>
    <w:p>
      <w:pPr/>
      <w:r>
        <w:rPr>
          <w:lang w:val="pt_PT" w:bidi="pt_PT"/>
        </w:rPr>
      </w:r>
      <w:r>
        <w:rPr>
          <w:lang w:val="pt_PT" w:bidi="pt_PT"/>
        </w:rPr>
        <w:t>Os anciãos queriam ajudar Paulo a mostrar que ele seguia as leis judaicas. Eles sugeriram a Paulo que levasse quatro homens que estão sob um voto. Os quatro homens estavam sob um voto de nazireu. Por um período de trinta dias, esses homens se abstiveriam de beber vinho e bebidas fortes. Eles também ficariam longe de serem contaminados, como estar em contato com uma pessoa morta. No final do período de trinta dias, os quatro homens apresentarão suas ofertas para o templo. Além da oferta, os quatro homens também terão que cortar seus cabelos e tê-los queimados no fogo sacrificial.</w:t>
      </w:r>
    </w:p>
    <w:p>
      <w:pPr/>
      <w:r>
        <w:rPr>
          <w:lang w:val="pt_PT" w:bidi="pt_PT"/>
        </w:rPr>
      </w:r>
      <w:r>
        <w:rPr>
          <w:lang w:val="pt_PT" w:bidi="pt_PT"/>
        </w:rPr>
        <w:t>Os anciãos instaram Paulo a se juntar aos quatro homens em seu ritual de purificação. Eles instaram Paulo a pagar pelas despesas relacionadas ao voto desses quatro homens. Então os judeus verão o pagamento de Paulo como um ato de caridade. Como Paulo veio das terras dos gentios, Paulo precisava se tornar limpo. Para Paulo estar limpo, ele precisa se purificar para garantir que esteja cerimonialmente limpo. Quando Paulo realizasse o ritual de purificação, os judeus saberiam que Paulo observava as Leis de Moisés. Esse ato de Paulo também mostrará que os rumores contra Paulo eram falsos. Paulo não ensinou os crentes judeus a pararem de seguir a Lei de Moisés.</w:t>
      </w:r>
    </w:p>
    <w:p>
      <w:pPr/>
      <w:r>
        <w:rPr>
          <w:lang w:val="pt_PT" w:bidi="pt_PT"/>
        </w:rPr>
      </w:r>
      <w:r>
        <w:rPr>
          <w:lang w:val="pt_PT" w:bidi="pt_PT"/>
        </w:rPr>
        <w:t>Parem e peçam à equipe que discutam votos ou rituais de purificação em sua cultura. O que as pessoas em sua cultura fazem quando realizam um voto? Quais são práticas em sua cultura que tornam uma pessoa impura? O que vocês devem fazer para se tornarem limpos? Se vocês não têm essas práticas em sua cultura, como vocês as descreveriam em seu idioma?</w:t>
      </w:r>
    </w:p>
    <w:p>
      <w:pPr/>
      <w:r>
        <w:rPr>
          <w:lang w:val="pt_PT" w:bidi="pt_PT"/>
        </w:rPr>
      </w:r>
      <w:r>
        <w:rPr>
          <w:lang w:val="pt_PT" w:bidi="pt_PT"/>
        </w:rPr>
        <w:t>Vocês se lembrarão de que em uma passagem anterior, os anciãos da igreja enviaram uma carta aos crentes gentios. Na carta, eles disseram a eles para se absterem de comida sacrificada a ídolos, de comer comida com sangue e de comer animais que foram estrangulados. Os crentes gentios também devem evitar atividades sexualmente imorais. Nos lembraremos de que Tiago e os anciãos também ordenaram essas coisas para Paulo e Barnabé quando eles estavam em Jerusalém durante sua viagem anterior.</w:t>
      </w:r>
    </w:p>
    <w:p>
      <w:pPr/>
      <w:r>
        <w:rPr>
          <w:lang w:val="pt_PT" w:bidi="pt_PT"/>
        </w:rPr>
      </w:r>
      <w:r>
        <w:rPr>
          <w:lang w:val="pt_PT" w:bidi="pt_PT"/>
        </w:rPr>
        <w:t>No dia seguinte, Paulo foi com os quatro homens para o templo, o lugar de adoração judaico. Paulo e os quatro homens realizaram o ritual de purificação e apresentaram suas ofertas para o templo. A realização do ritual mostra que Paulo seguia, ou obedecia, à Lei de Moisés.</w:t>
      </w:r>
    </w:p>
    <w:p>
      <w:pPr/>
      <w:r>
        <w:rPr>
          <w:lang w:val="pt_PT" w:bidi="pt_PT"/>
        </w:rPr>
      </w:r>
      <w:r>
        <w:rPr>
          <w:lang w:val="pt_PT" w:bidi="pt_PT"/>
        </w:rPr>
        <w:t xml:space="preserve">Mostre uma imagem do </w:t>
      </w:r>
      <w:r>
        <w:rPr>
          <w:b/>
          <w:lang w:val="pt_PT" w:bidi="pt_PT"/>
        </w:rPr>
        <w:t>templo de Herodes em Jerusalém</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quatro cenas.</w:t>
      </w:r>
    </w:p>
    <w:p>
      <w:pPr/>
      <w:r>
        <w:rPr>
          <w:lang w:val="pt_PT" w:bidi="pt_PT"/>
        </w:rPr>
      </w:r>
      <w:r>
        <w:rPr>
          <w:b/>
          <w:lang w:val="pt_PT" w:bidi="pt_PT"/>
        </w:rPr>
        <w:t>Primeira cena:</w:t>
      </w:r>
      <w:r>
        <w:rPr>
          <w:lang w:val="pt_PT" w:bidi="pt_PT"/>
        </w:rPr>
        <w:t xml:space="preserve"> Paulo e seus companheiros viajaram de Cesareia para Jerusalém. Eles se hospedaram na casa de Mnasom de Chipre em Jerusalém. Os crentes de Jerusalém receberam Paulo e seus companheiros.</w:t>
      </w:r>
    </w:p>
    <w:p>
      <w:pPr/>
      <w:r>
        <w:rPr>
          <w:lang w:val="pt_PT" w:bidi="pt_PT"/>
        </w:rPr>
      </w:r>
      <w:r>
        <w:rPr>
          <w:b/>
          <w:lang w:val="pt_PT" w:bidi="pt_PT"/>
        </w:rPr>
        <w:t>Segunda cena:</w:t>
      </w:r>
      <w:r>
        <w:rPr>
          <w:lang w:val="pt_PT" w:bidi="pt_PT"/>
        </w:rPr>
        <w:t xml:space="preserve"> no dia seguinte, Paulo foi até Tiago e os anciãos da igreja em Jerusalém. Paulo relatou a eles todos os seus ministérios de ensino, pregação e ajuda nas igrejas gentias.</w:t>
      </w:r>
    </w:p>
    <w:p>
      <w:pPr/>
      <w:r>
        <w:rPr>
          <w:lang w:val="pt_PT" w:bidi="pt_PT"/>
        </w:rPr>
      </w:r>
      <w:r>
        <w:rPr>
          <w:b/>
          <w:lang w:val="pt_PT" w:bidi="pt_PT"/>
        </w:rPr>
        <w:t>Terceira cena:</w:t>
      </w:r>
      <w:r>
        <w:rPr>
          <w:lang w:val="pt_PT" w:bidi="pt_PT"/>
        </w:rPr>
        <w:t xml:space="preserve"> os anciãos da igreja estavam preocupados com os rumores. Eles sugerem que Paulo pague pela cerimônia de purificação para os quatro homens.</w:t>
      </w:r>
    </w:p>
    <w:p>
      <w:pPr/>
      <w:r>
        <w:rPr>
          <w:lang w:val="pt_PT" w:bidi="pt_PT"/>
        </w:rPr>
      </w:r>
      <w:r>
        <w:rPr>
          <w:b/>
          <w:lang w:val="pt_PT" w:bidi="pt_PT"/>
        </w:rPr>
        <w:t>Quarta cena:</w:t>
      </w:r>
      <w:r>
        <w:rPr>
          <w:lang w:val="pt_PT" w:bidi="pt_PT"/>
        </w:rPr>
        <w:t xml:space="preserve"> Paulo saiu com os quatro homens que estavam sob um voto. Eles foram para o templo e realizaram o ritual de purificação.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Crentes de Cesareia</w:t>
      </w:r>
    </w:p>
    <w:p>
      <w:pPr>
        <w:pStyle w:val="ListBullet"/>
        <w:spacing w:line="240" w:lineRule="auto"/>
        <w:ind w:left="720"/>
      </w:pPr>
      <w:r>
        <w:rPr>
          <w:lang w:val="pt_PT" w:bidi="pt_PT"/>
        </w:rPr>
      </w:r>
      <w:r>
        <w:rPr>
          <w:lang w:val="pt_PT" w:bidi="pt_PT"/>
        </w:rPr>
        <w:t>Crentes de Jerusalém</w:t>
      </w:r>
    </w:p>
    <w:p>
      <w:pPr>
        <w:pStyle w:val="ListBullet"/>
        <w:spacing w:line="240" w:lineRule="auto"/>
        <w:ind w:left="720"/>
      </w:pPr>
      <w:r>
        <w:rPr>
          <w:lang w:val="pt_PT" w:bidi="pt_PT"/>
        </w:rPr>
      </w:r>
      <w:r>
        <w:rPr>
          <w:lang w:val="pt_PT" w:bidi="pt_PT"/>
        </w:rPr>
        <w:t>Mnasom de Chipre</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Os anciãos da igreja de Jerusalém</w:t>
      </w:r>
    </w:p>
    <w:p>
      <w:pPr>
        <w:pStyle w:val="ListBullet"/>
        <w:spacing w:line="240" w:lineRule="auto"/>
        <w:ind w:left="720"/>
      </w:pPr>
      <w:r>
        <w:rPr>
          <w:lang w:val="pt_PT" w:bidi="pt_PT"/>
        </w:rPr>
      </w:r>
      <w:r>
        <w:rPr>
          <w:lang w:val="pt_PT" w:bidi="pt_PT"/>
        </w:rPr>
        <w:t>Os quatro homens sob um voto</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 Espírito Santo levou Paulo a retornar para Jerusalém. Lembre-se de que na passagem anterior, o profeta Ágabo advertiu que Paulo seria preso em Jerusalém.</w:t>
      </w:r>
    </w:p>
    <w:p>
      <w:pPr/>
      <w:r>
        <w:rPr>
          <w:lang w:val="pt_PT" w:bidi="pt_PT"/>
        </w:rPr>
      </w:r>
      <w:r>
        <w:rPr>
          <w:lang w:val="pt_PT" w:bidi="pt_PT"/>
        </w:rPr>
        <w:t>Lembrem-se do que Paulo e seus companheiros fizeram quando eles chegaram a Jerusalém. Quando ele chegou a Jerusalém, Paulo ficou na casa de Mnasom de Chipre. No dia seguinte, Paulo fez um relatório aos anciãos da igreja. Lembrem-se da resposta dos anciãos ao relato de Paulo. Os anciãos da igreja contaram a Paulo sobre falsos rumores sendo contados sobre ele. Eles expressaram preocupação sobre como os judeus podem reagir a Paulo estar em Jerusalém. Lembrem-se da sugestão dos anciãos a Paulo para ajudar a parar os rumores.</w:t>
      </w:r>
    </w:p>
    <w:p>
      <w:pPr/>
      <w:r>
        <w:rPr>
          <w:lang w:val="pt_PT" w:bidi="pt_PT"/>
        </w:rPr>
      </w:r>
      <w:r>
        <w:rPr>
          <w:lang w:val="pt_PT" w:bidi="pt_PT"/>
        </w:rPr>
        <w:t>É importante lembrar que antes dessa história acontecer, os líderes da igreja judaica enviaram aos crentes não judeus, ou gentios, uma carta que declarava quais leis judaicas eram necessárias para que eles seguissem. Os líderes da igreja lembram a Paulo do que estava nessa carta — apenas três regras:</w:t>
      </w:r>
    </w:p>
    <w:p>
      <w:pPr>
        <w:pStyle w:val="ListBullet"/>
        <w:spacing w:line="240" w:lineRule="auto"/>
        <w:ind w:left="720"/>
      </w:pPr>
      <w:r>
        <w:rPr>
          <w:lang w:val="pt_PT" w:bidi="pt_PT"/>
        </w:rPr>
      </w:r>
      <w:r>
        <w:rPr>
          <w:lang w:val="pt_PT" w:bidi="pt_PT"/>
        </w:rPr>
        <w:t>Não comam comida que havia sido oferecida a ídolos,</w:t>
      </w:r>
    </w:p>
    <w:p>
      <w:pPr>
        <w:pStyle w:val="ListBullet"/>
        <w:spacing w:line="240" w:lineRule="auto"/>
        <w:ind w:left="720"/>
      </w:pPr>
      <w:r>
        <w:rPr>
          <w:lang w:val="pt_PT" w:bidi="pt_PT"/>
        </w:rPr>
      </w:r>
      <w:r>
        <w:rPr>
          <w:lang w:val="pt_PT" w:bidi="pt_PT"/>
        </w:rPr>
        <w:t>Não comam sangue ou carne de animais estrangulados, e</w:t>
      </w:r>
    </w:p>
    <w:p>
      <w:pPr>
        <w:pStyle w:val="ListBullet"/>
        <w:spacing w:line="240" w:lineRule="auto"/>
        <w:ind w:left="720"/>
      </w:pPr>
      <w:r>
        <w:rPr>
          <w:lang w:val="pt_PT" w:bidi="pt_PT"/>
        </w:rPr>
      </w:r>
      <w:r>
        <w:rPr>
          <w:lang w:val="pt_PT" w:bidi="pt_PT"/>
        </w:rPr>
        <w:t>Não sejam sexualmente imorais.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4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viagem de Paulo, incluindo Lucas</w:t>
      </w:r>
    </w:p>
    <w:p>
      <w:pPr>
        <w:pStyle w:val="ListBullet"/>
        <w:spacing w:line="240" w:lineRule="auto"/>
        <w:ind w:left="720"/>
      </w:pPr>
      <w:r>
        <w:rPr>
          <w:lang w:val="pt_PT" w:bidi="pt_PT"/>
        </w:rPr>
      </w:r>
      <w:r>
        <w:rPr>
          <w:lang w:val="pt_PT" w:bidi="pt_PT"/>
        </w:rPr>
        <w:t>Crentes de Cesareia</w:t>
      </w:r>
    </w:p>
    <w:p>
      <w:pPr>
        <w:pStyle w:val="ListBullet"/>
        <w:spacing w:line="240" w:lineRule="auto"/>
        <w:ind w:left="720"/>
      </w:pPr>
      <w:r>
        <w:rPr>
          <w:lang w:val="pt_PT" w:bidi="pt_PT"/>
        </w:rPr>
      </w:r>
      <w:r>
        <w:rPr>
          <w:lang w:val="pt_PT" w:bidi="pt_PT"/>
        </w:rPr>
        <w:t>Crentes em Jerusalém</w:t>
      </w:r>
    </w:p>
    <w:p>
      <w:pPr>
        <w:pStyle w:val="ListBullet"/>
        <w:spacing w:line="240" w:lineRule="auto"/>
        <w:ind w:left="720"/>
      </w:pPr>
      <w:r>
        <w:rPr>
          <w:lang w:val="pt_PT" w:bidi="pt_PT"/>
        </w:rPr>
      </w:r>
      <w:r>
        <w:rPr>
          <w:lang w:val="pt_PT" w:bidi="pt_PT"/>
        </w:rPr>
        <w:t>Mnasom de Chipre</w:t>
      </w:r>
    </w:p>
    <w:p>
      <w:pPr>
        <w:pStyle w:val="ListBullet"/>
        <w:spacing w:line="240" w:lineRule="auto"/>
        <w:ind w:left="720"/>
      </w:pPr>
      <w:r>
        <w:rPr>
          <w:lang w:val="pt_PT" w:bidi="pt_PT"/>
        </w:rPr>
      </w:r>
      <w:r>
        <w:rPr>
          <w:lang w:val="pt_PT" w:bidi="pt_PT"/>
        </w:rPr>
        <w:t>Tiago</w:t>
      </w:r>
    </w:p>
    <w:p>
      <w:pPr>
        <w:pStyle w:val="ListBullet"/>
        <w:spacing w:line="240" w:lineRule="auto"/>
        <w:ind w:left="720"/>
      </w:pPr>
      <w:r>
        <w:rPr>
          <w:lang w:val="pt_PT" w:bidi="pt_PT"/>
        </w:rPr>
      </w:r>
      <w:r>
        <w:rPr>
          <w:lang w:val="pt_PT" w:bidi="pt_PT"/>
        </w:rPr>
        <w:t>Os anciãos da igreja em Jerusalém</w:t>
      </w:r>
    </w:p>
    <w:p>
      <w:pPr>
        <w:pStyle w:val="ListBullet"/>
        <w:spacing w:line="240" w:lineRule="auto"/>
        <w:ind w:left="720"/>
      </w:pPr>
      <w:r>
        <w:rPr>
          <w:lang w:val="pt_PT" w:bidi="pt_PT"/>
        </w:rPr>
      </w:r>
      <w:r>
        <w:rPr>
          <w:lang w:val="pt_PT" w:bidi="pt_PT"/>
        </w:rPr>
        <w:t>Os quatro homens sob um voto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Encenem Paulo e seus companheiros de viagem deixando Cesareia e indo para Jerusalém. Os crentes de Cesareia os levaram para a casa de Mnasom em Jerusalém, onde Paulo ficou.</w:t>
      </w:r>
    </w:p>
    <w:p>
      <w:pPr/>
      <w:r>
        <w:rPr>
          <w:lang w:val="pt_PT" w:bidi="pt_PT"/>
        </w:rPr>
      </w:r>
      <w:r>
        <w:rPr>
          <w:lang w:val="pt_PT" w:bidi="pt_PT"/>
        </w:rPr>
        <w:t>Encenem Paulo indo até Tiago e os anciãos da igreja de Jerusalém. Paulo relata a eles o que Deus estava fazendo em suas atividades entre os gentios, aqueles que não eram judeus. Os anciãos louvam 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anciãos: “Como vocês estão se sentindo?”. Vocês podem ouvir coisas como: “Felizes porque os gentios estavam vindo até Cristo”, e “Interessados nas coisas novas que Deus estava fazendo em outros lugares”.</w:t>
      </w:r>
    </w:p>
    <w:p>
      <w:pPr>
        <w:pStyle w:val="ListBullet"/>
        <w:spacing w:line="240" w:lineRule="auto"/>
        <w:ind w:left="720"/>
      </w:pPr>
      <w:r>
        <w:rPr>
          <w:lang w:val="pt_PT" w:bidi="pt_PT"/>
        </w:rPr>
      </w:r>
      <w:r>
        <w:rPr>
          <w:lang w:val="pt_PT" w:bidi="pt_PT"/>
        </w:rPr>
        <w:t>Pergunte também ao ator que interpreta Paulo: "Como você está se sentindo?" Vocês podem ouvir coisas como: “Animado por compartilhar as maravilhas e sinais de Deus que testemunhei enquanto estava entre as igrejas gentias”.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anciãos advertindo Paulo sobre rumores. Eles sugerem que Paulo se junte aos quatro homens na realização de seu ritual de purificação no templo.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“Disposto a se juntar aos quatro homens”.</w:t>
      </w:r>
    </w:p>
    <w:p>
      <w:pPr>
        <w:pStyle w:val="ListBullet"/>
        <w:spacing w:line="240" w:lineRule="auto"/>
        <w:ind w:left="720"/>
      </w:pPr>
      <w:r>
        <w:rPr>
          <w:lang w:val="pt_PT" w:bidi="pt_PT"/>
        </w:rPr>
      </w:r>
      <w:r>
        <w:rPr>
          <w:lang w:val="pt_PT" w:bidi="pt_PT"/>
        </w:rPr>
        <w:t>Pergunte aos atores que interpretam os anciãos: “Como vocês estão se sentindo?”. Vocês podem ouvir coisas como: “Ansiosos pelos judeus estarem acusando falsamente Paulo”, e “Pensando em maneiras de proteger Paulo dessas acusações”.</w:t>
      </w:r>
    </w:p>
    <w:p>
      <w:pPr/>
      <w:r>
        <w:rPr>
          <w:lang w:val="pt_PT" w:bidi="pt_PT"/>
        </w:rPr>
      </w:r>
      <w:r>
        <w:rPr>
          <w:lang w:val="pt_PT" w:bidi="pt_PT"/>
        </w:rPr>
        <w:t>Encenem Paulo e os quatro homens indo para o templo para notificar o sacerdote de sua próxima cerimônia.</w:t>
      </w:r>
    </w:p>
    <w:p>
      <w:pPr>
        <w:pStyle w:val="ListBullet"/>
        <w:spacing w:line="240" w:lineRule="auto"/>
        <w:ind w:left="720"/>
      </w:pPr>
      <w:r>
        <w:rPr>
          <w:lang w:val="pt_PT" w:bidi="pt_PT"/>
        </w:rPr>
      </w:r>
      <w:r>
        <w:rPr>
          <w:lang w:val="pt_PT" w:bidi="pt_PT"/>
        </w:rPr>
        <w:t>Pergunte ao ator que interpreta Paulo: "Como você está se sentindo?" Vocês podem ouvir coisas como: “Grato por poder participar mais uma vez das atividades do templo”, e “Feliz por fazer amizade com esses 4 homens”.</w:t>
      </w:r>
    </w:p>
    <w:p>
      <w:pPr>
        <w:pStyle w:val="ListBullet"/>
        <w:spacing w:line="240" w:lineRule="auto"/>
        <w:ind w:left="720"/>
      </w:pPr>
      <w:r>
        <w:rPr>
          <w:lang w:val="pt_PT" w:bidi="pt_PT"/>
        </w:rPr>
      </w:r>
      <w:r>
        <w:rPr>
          <w:lang w:val="pt_PT" w:bidi="pt_PT"/>
        </w:rPr>
        <w:t>Pergunte aos atores que interpretam os quatro homens: "Como vocês estão se sentindo?" Vocês podem ouvir coisas como: “Privilegiados por estar com um homem poderoso de Deus”, e “Honrados por cumprir o voto diante de Deus”.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seus companheiros chegaram a Jerusalém para que eles pudessem celebrar a Festa de Pentecostes lá. A narrativa descreve que Paulo viajou pela terra de Cesareia para Jerusalém. Os </w:t>
      </w:r>
      <w:r>
        <w:rPr>
          <w:b/>
          <w:lang w:val="pt_PT" w:bidi="pt_PT"/>
        </w:rPr>
        <w:t>discípulos</w:t>
      </w:r>
      <w:r>
        <w:rPr>
          <w:lang w:val="pt_PT" w:bidi="pt_PT"/>
        </w:rPr>
        <w:t xml:space="preserve"> em Jerusalém os receberam. Use a mesma palavra que você usou anteriormente. Consulte o Glossário Mestre para mais informações sobre </w:t>
      </w:r>
      <w:r>
        <w:rPr>
          <w:lang w:val="pt_PT" w:bidi="pt_PT"/>
        </w:rPr>
        <w:t>discípulos</w:t>
      </w:r>
      <w:r>
        <w:rPr>
          <w:lang w:val="pt_PT" w:bidi="pt_PT"/>
        </w:rPr>
        <w:t>.</w:t>
      </w:r>
    </w:p>
    <w:p>
      <w:pPr/>
      <w:r>
        <w:rPr>
          <w:lang w:val="pt_PT" w:bidi="pt_PT"/>
        </w:rPr>
      </w:r>
      <w:r>
        <w:rPr>
          <w:lang w:val="pt_PT" w:bidi="pt_PT"/>
        </w:rPr>
        <w:t xml:space="preserve">Depois, Paulo foi até Tiago e os </w:t>
      </w:r>
      <w:r>
        <w:rPr>
          <w:b/>
          <w:lang w:val="pt_PT" w:bidi="pt_PT"/>
        </w:rPr>
        <w:t>anciãos</w:t>
      </w:r>
      <w:r>
        <w:rPr>
          <w:lang w:val="pt_PT" w:bidi="pt_PT"/>
        </w:rPr>
        <w:t xml:space="preserve"> da </w:t>
      </w:r>
      <w:r>
        <w:rPr>
          <w:b/>
          <w:lang w:val="pt_PT" w:bidi="pt_PT"/>
        </w:rPr>
        <w:t>igreja</w:t>
      </w:r>
      <w:r>
        <w:rPr>
          <w:lang w:val="pt_PT" w:bidi="pt_PT"/>
        </w:rPr>
        <w:t xml:space="preserve"> de Jerusalém. Use a mesma palavra que você usou anteriormente. Consulte o Glossário Mestre para mais informações sobre os </w:t>
      </w:r>
      <w:r>
        <w:rPr>
          <w:lang w:val="pt_PT" w:bidi="pt_PT"/>
        </w:rPr>
        <w:t>anciãos</w:t>
      </w:r>
      <w:r>
        <w:rPr>
          <w:lang w:val="pt_PT" w:bidi="pt_PT"/>
        </w:rPr>
        <w:t xml:space="preserve"> e a </w:t>
      </w:r>
      <w:r>
        <w:rPr>
          <w:lang w:val="pt_PT" w:bidi="pt_PT"/>
        </w:rPr>
        <w:t>igreja</w:t>
      </w:r>
      <w:r>
        <w:rPr>
          <w:lang w:val="pt_PT" w:bidi="pt_PT"/>
        </w:rPr>
        <w:t>.</w:t>
      </w:r>
    </w:p>
    <w:p>
      <w:pPr/>
      <w:r>
        <w:rPr>
          <w:lang w:val="pt_PT" w:bidi="pt_PT"/>
        </w:rPr>
      </w:r>
      <w:r>
        <w:rPr>
          <w:lang w:val="pt_PT" w:bidi="pt_PT"/>
        </w:rPr>
        <w:t xml:space="preserve">Paulo relatou a Tiago e aos anciãos o que o Senhor estava fazendo entre os </w:t>
      </w:r>
      <w:r>
        <w:rPr>
          <w:b/>
          <w:lang w:val="pt_PT" w:bidi="pt_PT"/>
        </w:rPr>
        <w:t>gentios</w:t>
      </w:r>
      <w:r>
        <w:rPr>
          <w:lang w:val="pt_PT" w:bidi="pt_PT"/>
        </w:rPr>
        <w:t xml:space="preserve">. Use a mesma palavra que você usou anteriormente. Consulte o Glossário Mestre para mais informações sobre </w:t>
      </w:r>
      <w:r>
        <w:rPr>
          <w:lang w:val="pt_PT" w:bidi="pt_PT"/>
        </w:rPr>
        <w:t>gentios</w:t>
      </w:r>
      <w:r>
        <w:rPr>
          <w:lang w:val="pt_PT" w:bidi="pt_PT"/>
        </w:rPr>
        <w:t>.</w:t>
      </w:r>
    </w:p>
    <w:p>
      <w:pPr/>
      <w:r>
        <w:rPr>
          <w:lang w:val="pt_PT" w:bidi="pt_PT"/>
        </w:rPr>
      </w:r>
      <w:r>
        <w:rPr>
          <w:lang w:val="pt_PT" w:bidi="pt_PT"/>
        </w:rPr>
        <w:t xml:space="preserve">Os anciãos da igreja mencionaram a Paulo sobre </w:t>
      </w:r>
      <w:r>
        <w:rPr>
          <w:b/>
          <w:lang w:val="pt_PT" w:bidi="pt_PT"/>
        </w:rPr>
        <w:t>judeus</w:t>
      </w:r>
      <w:r>
        <w:rPr>
          <w:lang w:val="pt_PT" w:bidi="pt_PT"/>
        </w:rPr>
        <w:t xml:space="preserve"> que creram em Jesus. Use a mesma palavra que você usou anteriormente. Consulte o Glossário Mestre para mais informações sobre </w:t>
      </w:r>
      <w:r>
        <w:rPr>
          <w:lang w:val="pt_PT" w:bidi="pt_PT"/>
        </w:rPr>
        <w:t>judeus</w:t>
      </w:r>
      <w:r>
        <w:rPr>
          <w:lang w:val="pt_PT" w:bidi="pt_PT"/>
        </w:rPr>
        <w:t>.</w:t>
      </w:r>
    </w:p>
    <w:p>
      <w:pPr/>
      <w:r>
        <w:rPr>
          <w:lang w:val="pt_PT" w:bidi="pt_PT"/>
        </w:rPr>
      </w:r>
      <w:r>
        <w:rPr>
          <w:lang w:val="pt_PT" w:bidi="pt_PT"/>
        </w:rPr>
        <w:t xml:space="preserve">Havia judeus que espalharam rumores de que Paulo proibia os crentes judeus de </w:t>
      </w:r>
      <w:r>
        <w:rPr>
          <w:b/>
          <w:lang w:val="pt_PT" w:bidi="pt_PT"/>
        </w:rPr>
        <w:t>circuncidar</w:t>
      </w:r>
      <w:r>
        <w:rPr>
          <w:lang w:val="pt_PT" w:bidi="pt_PT"/>
        </w:rPr>
        <w:t xml:space="preserve"> seus filhos. Use a mesma palavra que você usou anteriormente. Consulte o Glossário Mestre para mais informações sobre a palavra </w:t>
      </w:r>
      <w:r>
        <w:rPr>
          <w:lang w:val="pt_PT" w:bidi="pt_PT"/>
        </w:rPr>
        <w:t>circuncidar</w:t>
      </w:r>
      <w:r>
        <w:rPr>
          <w:lang w:val="pt_PT" w:bidi="pt_PT"/>
        </w:rPr>
        <w:t>.</w:t>
      </w:r>
    </w:p>
    <w:p>
      <w:pPr/>
      <w:r>
        <w:rPr>
          <w:lang w:val="pt_PT" w:bidi="pt_PT"/>
        </w:rPr>
      </w:r>
      <w:r>
        <w:rPr>
          <w:lang w:val="pt_PT" w:bidi="pt_PT"/>
        </w:rPr>
        <w:t xml:space="preserve">Os anciãos também exortaram Paulo a se juntar aos quatro homens para se </w:t>
      </w:r>
      <w:r>
        <w:rPr>
          <w:b/>
          <w:lang w:val="pt_PT" w:bidi="pt_PT"/>
        </w:rPr>
        <w:t>purificar</w:t>
      </w:r>
      <w:r>
        <w:rPr>
          <w:lang w:val="pt_PT" w:bidi="pt_PT"/>
        </w:rPr>
        <w:t xml:space="preserve">. Paulo e os quatro homens foram para o templo para dar sua </w:t>
      </w:r>
      <w:r>
        <w:rPr>
          <w:b/>
          <w:lang w:val="pt_PT" w:bidi="pt_PT"/>
        </w:rPr>
        <w:t>oferta de purificação</w:t>
      </w:r>
      <w:r>
        <w:rPr>
          <w:lang w:val="pt_PT" w:bidi="pt_PT"/>
        </w:rPr>
        <w:t xml:space="preserve">. Essa é uma oferta dada no templo depois da conclusão de um ritual para se tornar </w:t>
      </w:r>
      <w:r>
        <w:rPr>
          <w:b/>
          <w:lang w:val="pt_PT" w:bidi="pt_PT"/>
        </w:rPr>
        <w:t>puro</w:t>
      </w:r>
      <w:r>
        <w:rPr>
          <w:lang w:val="pt_PT" w:bidi="pt_PT"/>
        </w:rPr>
        <w:t xml:space="preserve">, apto para o serviço a Deus. Usem a mesma palavra que vocês usaram anteriormente em outras passagens. Consulte o Glossário Mestre para mais informações sobre a palavra </w:t>
      </w:r>
      <w:r>
        <w:rPr>
          <w:lang w:val="pt_PT" w:bidi="pt_PT"/>
        </w:rPr>
        <w:t>oferta de purificação</w:t>
      </w:r>
      <w:r>
        <w:rPr>
          <w:lang w:val="pt_PT" w:bidi="pt_PT"/>
        </w:rPr>
        <w:t xml:space="preserve"> e </w:t>
      </w:r>
      <w:r>
        <w:rPr>
          <w:lang w:val="pt_PT" w:bidi="pt_PT"/>
        </w:rPr>
        <w:t>puro</w:t>
      </w:r>
      <w:r>
        <w:rPr>
          <w:lang w:val="pt_PT" w:bidi="pt_PT"/>
        </w:rPr>
        <w:t>.</w:t>
      </w:r>
    </w:p>
    <w:p>
      <w:pPr/>
      <w:r>
        <w:rPr>
          <w:lang w:val="pt_PT" w:bidi="pt_PT"/>
        </w:rPr>
      </w:r>
      <w:r>
        <w:rPr>
          <w:lang w:val="pt_PT" w:bidi="pt_PT"/>
        </w:rPr>
        <w:t xml:space="preserve">Paulo e os quatro homens foram para o </w:t>
      </w:r>
      <w:r>
        <w:rPr>
          <w:b/>
          <w:lang w:val="pt_PT" w:bidi="pt_PT"/>
        </w:rPr>
        <w:t>templo</w:t>
      </w:r>
      <w:r>
        <w:rPr>
          <w:lang w:val="pt_PT" w:bidi="pt_PT"/>
        </w:rPr>
        <w:t xml:space="preserve">. Use a mesma palavra que você usou anteriormente. Consulte o Glossário Mestre para mais informações sobre a palavra </w:t>
      </w:r>
      <w:r>
        <w:rPr>
          <w:lang w:val="pt_PT" w:bidi="pt_PT"/>
        </w:rPr>
        <w:t>templo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21:27–36</w:t>
      </w:r>
      <w:r>
        <w:rPr>
          <w:lang w:val="pt_PT" w:bidi="pt_PT"/>
        </w:rPr>
      </w:r>
    </w:p>
    <w:p>
      <w:pPr>
        <w:pStyle w:val="Heading3"/>
      </w:pPr>
      <w:r>
        <w:rPr>
          <w:lang w:val="pt_PT" w:bidi="pt_PT"/>
        </w:rPr>
        <w:t>Ouvir e Sentir</w:t>
      </w:r>
    </w:p>
    <w:p>
      <w:pPr/>
      <w:r>
        <w:rPr>
          <w:lang w:val="pt_PT" w:bidi="pt_PT"/>
        </w:rPr>
      </w:r>
      <w:r>
        <w:rPr>
          <w:lang w:val="pt_PT" w:bidi="pt_PT"/>
        </w:rPr>
        <w:t>Ouçam Atos 21.27–36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Do que vocês não gostam ou não entendem?</w:t>
      </w:r>
    </w:p>
    <w:p>
      <w:pPr>
        <w:pStyle w:val="ListBullet"/>
        <w:spacing w:line="240" w:lineRule="auto"/>
        <w:ind w:left="720"/>
      </w:pPr>
      <w:r>
        <w:rPr>
          <w:lang w:val="pt_PT" w:bidi="pt_PT"/>
        </w:rPr>
      </w:r>
      <w:r>
        <w:rPr>
          <w:lang w:val="pt_PT" w:bidi="pt_PT"/>
        </w:rPr>
        <w:t>O que essa história nos conta sobre Deus e seu filho Jesus?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seus companheiros chegaram em Jerusalém. Paulo foi até Tiago e os anciãos cristãos e contou a eles sobre as atividades de ensino e pregação do evangelho, ou boas novas, em outras terras. Os presbíteros da igreja encorajaram Paulo a participar com os quatro homens em seu ritual de purificação.</w:t>
      </w:r>
    </w:p>
    <w:p>
      <w:pPr/>
      <w:r>
        <w:rPr>
          <w:lang w:val="pt_PT" w:bidi="pt_PT"/>
        </w:rPr>
      </w:r>
      <w:r>
        <w:rPr>
          <w:lang w:val="pt_PT" w:bidi="pt_PT"/>
        </w:rPr>
        <w:t>Na tradição judaica, Paulo precisa se purificar por sete dias antes de poder estar cerimonialmente puro. Ele precisava fazer isso porque ele havia acabado de vir da área gentia. Antes de Paulo completar os sete dias de purificação, alguns judeus da Ásia o viram no templo, seu lugar de adoração. Esses judeus da Ásia causaram alguns problemas a Paulo. Anteriormente, Tiago e os anciãos da igreja advertiram Paulo sobre alguns judeus espalhando rumores contra ele.</w:t>
      </w:r>
    </w:p>
    <w:p>
      <w:pPr/>
      <w:r>
        <w:rPr>
          <w:lang w:val="pt_PT" w:bidi="pt_PT"/>
        </w:rPr>
      </w:r>
      <w:r>
        <w:rPr>
          <w:lang w:val="pt_PT" w:bidi="pt_PT"/>
        </w:rPr>
        <w:t>Paulo pode ter encontrado esses judeus da Ásia anteriormente durante suas viagens. Esses judeus acusaram Paulo de ensinar falsamente contra o povo, a Lei de Moisés e o templo. Nos lembraremos de que, nos Evangelhos, os judeus também acusaram Jesus de falar contra o templo, o lugar de adoração para os judeus. Agora, esses judeus acusaram Paulo por causa de seu testemunho sobre Jesus.</w:t>
      </w:r>
    </w:p>
    <w:p>
      <w:pPr/>
      <w:r>
        <w:rPr>
          <w:lang w:val="pt_PT" w:bidi="pt_PT"/>
        </w:rPr>
      </w:r>
      <w:r>
        <w:rPr>
          <w:lang w:val="pt_PT" w:bidi="pt_PT"/>
        </w:rPr>
        <w:t>Os judeus também acusaram Paulo de trazer um homem grego para o templo. Os judeus acreditavam que a presença de não judeus no templo, como os gregos, tornava o templo impuro, ou não aceitável para Deus. Quando os judeus viram Paulo com Trófimo, o efésio, na cidade, os judeus presumiram que Paulo também trouxe Trófimo para a área do templo. Os judeus que estavam lá prenderam Paulo e o arrastaram para fora do templo. Eles chamam outros homens judeus para virem ajudá-los. Eles chamaram: "Homens de Israel, ajudem!" Então eles fecharam os portões do templo e tentaram matar Paulo.</w:t>
      </w:r>
    </w:p>
    <w:p>
      <w:pPr/>
      <w:r>
        <w:rPr>
          <w:lang w:val="pt_PT" w:bidi="pt_PT"/>
        </w:rPr>
      </w:r>
      <w:r>
        <w:rPr>
          <w:lang w:val="pt_PT" w:bidi="pt_PT"/>
        </w:rPr>
        <w:t xml:space="preserve">Mostre uma imagem do </w:t>
      </w:r>
      <w:r>
        <w:rPr>
          <w:lang w:val="pt_PT" w:bidi="pt_PT"/>
        </w:rPr>
        <w:t>templo de Herodes</w:t>
      </w:r>
      <w:r>
        <w:rPr>
          <w:lang w:val="pt_PT" w:bidi="pt_PT"/>
        </w:rPr>
        <w:t>.</w:t>
      </w:r>
    </w:p>
    <w:p>
      <w:pPr/>
      <w:r>
        <w:rPr>
          <w:lang w:val="pt_PT" w:bidi="pt_PT"/>
        </w:rPr>
      </w:r>
      <w:r>
        <w:rPr>
          <w:lang w:val="pt_PT" w:bidi="pt_PT"/>
        </w:rPr>
        <w:t>Parem e discutam: como as pessoas em sua cultura reagem quando uma pessoa é acusada de fazer algo ruim a alguém? Em sua cultura, quais são alguns lugares que estão fora dos limites para certos grupos de pessoas? Quais são as consequências se alguém que não deve estar lá for encontrado?</w:t>
      </w:r>
    </w:p>
    <w:p>
      <w:pPr/>
      <w:r>
        <w:rPr>
          <w:lang w:val="pt_PT" w:bidi="pt_PT"/>
        </w:rPr>
      </w:r>
      <w:r>
        <w:rPr>
          <w:lang w:val="pt_PT" w:bidi="pt_PT"/>
        </w:rPr>
        <w:t>Durante o tempo de Paulo, o governo romano controlava Jerusalém e o templo. Alguém relatou ao comandante do batalhão romano estacionado em Jerusalém que havia um problema no templo. Em algumas versões da Bíblia, a palavra para comandante aqui significa "líder de mil". Esse tipo de oficial comandava de seiscentos a mil soldados no exército romano. Esse líder teria de seis a dez centuriões sob ele, e cada um deles liderava cerca de 100 soldados. A tarefa do comandante é manter a ordem na cidade. O comandante saiu para o lugar onde Paulo estava juntamente com alguns soldados e centuriões. Um centurião é um oficial romano que comanda 100 soldados. Quando a multidão de judeus zangados viu o comandante romano e seus soldados, eles pararam de bater em Paulo.</w:t>
      </w:r>
    </w:p>
    <w:p>
      <w:pPr/>
      <w:r>
        <w:rPr>
          <w:lang w:val="pt_PT" w:bidi="pt_PT"/>
        </w:rPr>
      </w:r>
      <w:r>
        <w:rPr>
          <w:lang w:val="pt_PT" w:bidi="pt_PT"/>
        </w:rPr>
        <w:t xml:space="preserve">Mostre uma imagem de </w:t>
      </w:r>
      <w:r>
        <w:rPr>
          <w:b/>
          <w:lang w:val="pt_PT" w:bidi="pt_PT"/>
        </w:rPr>
        <w:t>soldados romanos</w:t>
      </w:r>
      <w:r>
        <w:rPr>
          <w:lang w:val="pt_PT" w:bidi="pt_PT"/>
        </w:rPr>
        <w:t>.</w:t>
      </w:r>
    </w:p>
    <w:p>
      <w:pPr/>
      <w:r>
        <w:rPr>
          <w:lang w:val="pt_PT" w:bidi="pt_PT"/>
        </w:rPr>
      </w:r>
      <w:r>
        <w:rPr>
          <w:lang w:val="pt_PT" w:bidi="pt_PT"/>
        </w:rPr>
        <w:t>Parem e discutam: em sua cultura, o que acontece quando uma multidão se forma e começa a executar a lei por si própria? Quem tem a autoridade em sua comunidade para administrar a justiça? O que as autoridades fariam se uma multidão tentasse exercer a justiça?</w:t>
      </w:r>
    </w:p>
    <w:p>
      <w:pPr/>
      <w:r>
        <w:rPr>
          <w:lang w:val="pt_PT" w:bidi="pt_PT"/>
        </w:rPr>
      </w:r>
      <w:r>
        <w:rPr>
          <w:lang w:val="pt_PT" w:bidi="pt_PT"/>
        </w:rPr>
        <w:t>O comandante prendeu Paulo e os soldados o levaram. Os soldados amarraram Paulo com duas correntes como um criminoso. O comandante perguntou quem Paulo era e o que ele fez. Mas a multidão de judeus zangados gritou ruidosamente. O comandante não poderia saber a verdade porque os judeus estavam dizendo coisas diferentes sobre Paulo ao comandante. Então o comandante trouxe Paulo para seus quartéis, o lugar onde os soldados viviam. Esse quartel era chamado de Fortaleza de Antônia. A Fortaleza de Antônia estava localizada ao lado do templo. A multidão violenta fez os soldados carregarem Paulo — eles o carregaram para protegê-lo. A multidão gritou para os soldados: "Fora com ele", ou "Matem-no!"</w:t>
      </w:r>
    </w:p>
    <w:p>
      <w:pPr/>
      <w:r>
        <w:rPr>
          <w:lang w:val="pt_PT" w:bidi="pt_PT"/>
        </w:rPr>
      </w:r>
      <w:r>
        <w:rPr>
          <w:lang w:val="pt_PT" w:bidi="pt_PT"/>
        </w:rPr>
        <w:t xml:space="preserve">Mostre uma imagem do </w:t>
      </w:r>
      <w:r>
        <w:rPr>
          <w:lang w:val="pt_PT" w:bidi="pt_PT"/>
        </w:rPr>
        <w:t>templo de Jerusalém</w:t>
      </w:r>
      <w:r>
        <w:rPr>
          <w:lang w:val="pt_PT" w:bidi="pt_PT"/>
        </w:rPr>
        <w:t xml:space="preserve"> e da </w:t>
      </w:r>
      <w:r>
        <w:rPr>
          <w:lang w:val="pt_PT" w:bidi="pt_PT"/>
        </w:rPr>
        <w:t>Fortaleza de Antônia</w:t>
      </w:r>
      <w:r>
        <w:rPr>
          <w:lang w:val="pt_PT" w:bidi="pt_PT"/>
        </w:rPr>
        <w:t>.</w:t>
      </w:r>
    </w:p>
    <w:p>
      <w:pPr/>
      <w:r>
        <w:rPr>
          <w:lang w:val="pt_PT" w:bidi="pt_PT"/>
        </w:rPr>
      </w:r>
      <w:r>
        <w:rPr>
          <w:lang w:val="pt_PT" w:bidi="pt_PT"/>
        </w:rPr>
        <w:t>Nos lembramos do que Paulo disse aos presbíteros de Éfeso antes de retornar para casa. O Espírito Santo disse a Paulo que correntes e provações viriam a ele quando ele chegasse a Jerusalém. Podemos ver a mensagem do Espírito Santo acontecendo nesse evento. Paulo também foi carregado para os degraus perto do lugar onde Jesus foi julgado.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enquanto Paulo estava no templo, os judeus da Ásia acusaram Paulo de ensinar falsamente contra sua Lei e o templo, o lugar judaico de adoração. Os judeus também acusaram Paulo de trazer um gentio (um não judeu) para a área do templo que era proibida. Os judeus trouxeram Paulo para fora do templo e bateram nele.</w:t>
      </w:r>
    </w:p>
    <w:p>
      <w:pPr/>
      <w:r>
        <w:rPr>
          <w:lang w:val="pt_PT" w:bidi="pt_PT"/>
        </w:rPr>
      </w:r>
      <w:r>
        <w:rPr>
          <w:b/>
          <w:lang w:val="pt_PT" w:bidi="pt_PT"/>
        </w:rPr>
        <w:t>Segunda cena:</w:t>
      </w:r>
      <w:r>
        <w:rPr>
          <w:lang w:val="pt_PT" w:bidi="pt_PT"/>
        </w:rPr>
        <w:t xml:space="preserve"> o comandante romano ouviu que havia problemas em Jerusalém, um possível motim. O comandante e seus soldados foram para o lugar onde Paulo estava cercado pelos judeus.</w:t>
      </w:r>
    </w:p>
    <w:p>
      <w:pPr/>
      <w:r>
        <w:rPr>
          <w:lang w:val="pt_PT" w:bidi="pt_PT"/>
        </w:rPr>
      </w:r>
      <w:r>
        <w:rPr>
          <w:b/>
          <w:lang w:val="pt_PT" w:bidi="pt_PT"/>
        </w:rPr>
        <w:t>Terceira cena:</w:t>
      </w:r>
      <w:r>
        <w:rPr>
          <w:lang w:val="pt_PT" w:bidi="pt_PT"/>
        </w:rPr>
        <w:t xml:space="preserve"> Paulo foi preso e carregado pelos soldados romanos para longe das multidões que tentaram matá-lo. Eles trouxeram Paulo para seu quartel.</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Judeus da Ásia</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centuriões e soldados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 Espírito Santo levou Paulo a retornar para Jerusalém. Paulo continuou sua jornada, mesmo quando os discípulos em Tiro, o profeta Ágabo e seus próprios companheiros exortaram Paulo a não ir.</w:t>
      </w:r>
    </w:p>
    <w:p>
      <w:pPr/>
      <w:r>
        <w:rPr>
          <w:lang w:val="pt_PT" w:bidi="pt_PT"/>
        </w:rPr>
      </w:r>
      <w:r>
        <w:rPr>
          <w:lang w:val="pt_PT" w:bidi="pt_PT"/>
        </w:rPr>
        <w:t>É importante lembrar que a história acontece enquanto Paulo estava completando seus sete dias de purificação. Também é importante lembrar que Paulo encontrou lá judeus da Ásia que se opuseram à sua pregação do evangelho.</w:t>
      </w:r>
    </w:p>
    <w:p>
      <w:pPr/>
      <w:r>
        <w:rPr>
          <w:lang w:val="pt_PT" w:bidi="pt_PT"/>
        </w:rPr>
      </w:r>
      <w:r>
        <w:rPr>
          <w:lang w:val="pt_PT" w:bidi="pt_PT"/>
        </w:rPr>
        <w:t>É importante lembrar que havia judeus em lugares diferentes que conheciam Paulo. Esses judeus acusaram Paulo de falar contra o povo, a Lei de Moisés e o templo. É importante lembrar que as pessoas vieram correndo de toda a área do templo. As pessoas arrastaram Paulo das partes internas do templo para as partes externas do templo e fecharam os portões da parte interna do templo para que as multidões não pudessem provocar um motim nas partes santas do templo.</w:t>
      </w:r>
    </w:p>
    <w:p>
      <w:pPr/>
      <w:r>
        <w:rPr>
          <w:lang w:val="pt_PT" w:bidi="pt_PT"/>
        </w:rPr>
      </w:r>
      <w:r>
        <w:rPr>
          <w:lang w:val="pt_PT" w:bidi="pt_PT"/>
        </w:rPr>
        <w:t>É importante lembrar que o comandante romano e seus soldados ouviram o que estava acontecendo na área do templo. O comandante romano foi para a área do templo para parar os judeus que estavam atacando Paulo. Os soldados carregaram Paulo para impedir que os judeus batessem nele.</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3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Judeus da Ásia</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centuriões e soldados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 Paulo enquanto ele ainda estava completando seus sete dias de purificação no templo. Os judeus da Ásia o reconhecem no templo. Os judeus o acusam de ensinar falsamente contra as pessoas, a Lei de Moisés e o templo. Os judeus chamaram os "homens de Israel" para ajudá-los. Eles dizem: “Esse homem ensina todos contra nosso povo, a Lei de Moisés e esse lugar. Ele também traz não judeus para o templo e o torna impuro”.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judeus da Ásia: "Como vocês estão se sentindo?" Vocês podem ouvir coisas como: “Muito irado por ver Paulo no lugar santo”, e “Chamarei a atenção de todos os judeus nessa região”.</w:t>
      </w:r>
    </w:p>
    <w:p>
      <w:pPr>
        <w:pStyle w:val="ListBullet"/>
        <w:spacing w:line="240" w:lineRule="auto"/>
        <w:ind w:left="720"/>
      </w:pPr>
      <w:r>
        <w:rPr>
          <w:lang w:val="pt_PT" w:bidi="pt_PT"/>
        </w:rPr>
      </w:r>
      <w:r>
        <w:rPr>
          <w:lang w:val="pt_PT" w:bidi="pt_PT"/>
        </w:rPr>
        <w:t>Pergunte também ao ator que interpreta Paulo: "Como você está se sentindo?" Vocês podem ouvir coisas como: “Com medo, mas não surpreso por ver judeus que se opõem”, e “Confiando na proteção do Senhor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os outros judeus vindo para ajudar os judeus da Ásia. Eles prenderam Paulo e o levaram para fora dos portões do templo. Então eles bateram em Paulo e tentaram matá-lo.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judeus: “Como vocês estão se sentindo?”. Vocês podem ouvir coisas como: “Esse homem deve morrer!” ou “Estamos fazendo isso por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 multidão de judeus se reuniu em torno de Paulo. Eles trouxeram Paulo para fora do templo e bateram nele. Encenem o comandante romano correndo para onde Paulo estava. O comandante traz os soldados com ele para ver o que estava acontecendo. Os soldados impedem que as multidões batessem em Paulo. O comandante tenta obter respostas, mas a multidão dá respostas diferentes. Paulo é preso.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Perguntem aos atores que interpretam o comandante romano: "Como vocês estão se sentindo?" Vocês podem ouvir coisas como: “Estou tentando descobrir o que está acontecendo”, e “Preciso que meus soldados controlem a situação”.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“Estou sofrendo de dor, mas confiando em 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os soldados carregando Paulo para longe dos judeus que estavam tentando feri-lo. Encenem a multidão de judeus que gritavam: "Fora com ele!" Os soldados levam Paulo para o quartel.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soldados: "Como vocês estão se sentindo?" Vocês podem ouvir coisas como: “É nossa responsabilidade proteger esse estranho”.</w:t>
      </w:r>
    </w:p>
    <w:p>
      <w:pPr>
        <w:pStyle w:val="ListBullet"/>
        <w:spacing w:line="240" w:lineRule="auto"/>
        <w:ind w:left="720"/>
      </w:pPr>
      <w:r>
        <w:rPr>
          <w:lang w:val="pt_PT" w:bidi="pt_PT"/>
        </w:rPr>
      </w:r>
      <w:r>
        <w:rPr>
          <w:lang w:val="pt_PT" w:bidi="pt_PT"/>
        </w:rPr>
        <w:t>Pergunte aos atores que interpretam os judeus: "Como vocês estão se sentindo?" Vocês podem ouvir coisas como: “Me sentindo frustrado porque os soldados tentaram proteger Paulo”.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estava no </w:t>
      </w:r>
      <w:r>
        <w:rPr>
          <w:b/>
          <w:lang w:val="pt_PT" w:bidi="pt_PT"/>
        </w:rPr>
        <w:t>templo</w:t>
      </w:r>
      <w:r>
        <w:rPr>
          <w:lang w:val="pt_PT" w:bidi="pt_PT"/>
        </w:rPr>
        <w:t xml:space="preserve">, o lugar judaico de adoração, enquanto ele estava completando seus sete dias de purificação. Havia </w:t>
      </w:r>
      <w:r>
        <w:rPr>
          <w:b/>
          <w:lang w:val="pt_PT" w:bidi="pt_PT"/>
        </w:rPr>
        <w:t>judeus</w:t>
      </w:r>
      <w:r>
        <w:rPr>
          <w:lang w:val="pt_PT" w:bidi="pt_PT"/>
        </w:rPr>
        <w:t xml:space="preserve"> da Ásia que acusaram Paulo de muitas coisas. Os israelitas, ou </w:t>
      </w:r>
      <w:r>
        <w:rPr>
          <w:b/>
          <w:lang w:val="pt_PT" w:bidi="pt_PT"/>
        </w:rPr>
        <w:t>homens de Israel</w:t>
      </w:r>
      <w:r>
        <w:rPr>
          <w:lang w:val="pt_PT" w:bidi="pt_PT"/>
        </w:rPr>
        <w:t xml:space="preserve">, se refere ao povo judeu que vive em Israel. Usem as mesmas palavras que vocês usaram anteriormente. Consultem o Glossário Mestre para mais informações sobre </w:t>
      </w:r>
      <w:r>
        <w:rPr>
          <w:lang w:val="pt_PT" w:bidi="pt_PT"/>
        </w:rPr>
        <w:t>judeus</w:t>
      </w:r>
      <w:r>
        <w:rPr>
          <w:lang w:val="pt_PT" w:bidi="pt_PT"/>
        </w:rPr>
        <w:t xml:space="preserve">, </w:t>
      </w:r>
      <w:r>
        <w:rPr>
          <w:lang w:val="pt_PT" w:bidi="pt_PT"/>
        </w:rPr>
        <w:t>Israel</w:t>
      </w:r>
      <w:r>
        <w:rPr>
          <w:lang w:val="pt_PT" w:bidi="pt_PT"/>
        </w:rPr>
        <w:t xml:space="preserve"> e </w:t>
      </w:r>
      <w:r>
        <w:rPr>
          <w:lang w:val="pt_PT" w:bidi="pt_PT"/>
        </w:rPr>
        <w:t>templo</w:t>
      </w:r>
      <w:r>
        <w:rPr>
          <w:lang w:val="pt_PT" w:bidi="pt_PT"/>
        </w:rPr>
        <w:t>.</w:t>
      </w:r>
    </w:p>
    <w:p>
      <w:pPr/>
      <w:r>
        <w:rPr>
          <w:lang w:val="pt_PT" w:bidi="pt_PT"/>
        </w:rPr>
      </w:r>
      <w:r>
        <w:rPr>
          <w:lang w:val="pt_PT" w:bidi="pt_PT"/>
        </w:rPr>
        <w:t xml:space="preserve">Os judeus acusaram Paulo de ensinar contra a </w:t>
      </w:r>
      <w:r>
        <w:rPr>
          <w:b/>
          <w:lang w:val="pt_PT" w:bidi="pt_PT"/>
        </w:rPr>
        <w:t>lei</w:t>
      </w:r>
      <w:r>
        <w:rPr>
          <w:lang w:val="pt_PT" w:bidi="pt_PT"/>
        </w:rPr>
        <w:t xml:space="preserve">, que era a Lei de Moisés. Use a mesma palavra que você usou anteriormente. Consulte o Glossário Mestre para mais informações sobre a </w:t>
      </w:r>
      <w:r>
        <w:rPr>
          <w:lang w:val="pt_PT" w:bidi="pt_PT"/>
        </w:rPr>
        <w:t>lei</w:t>
      </w:r>
      <w:r>
        <w:rPr>
          <w:lang w:val="pt_PT" w:bidi="pt_PT"/>
        </w:rPr>
        <w:t>.</w:t>
      </w:r>
    </w:p>
    <w:p>
      <w:pPr/>
      <w:r>
        <w:rPr>
          <w:lang w:val="pt_PT" w:bidi="pt_PT"/>
        </w:rPr>
      </w:r>
      <w:r>
        <w:rPr>
          <w:lang w:val="pt_PT" w:bidi="pt_PT"/>
        </w:rPr>
        <w:t xml:space="preserve">Os judeus também acusaram Paulo de trazer um </w:t>
      </w:r>
      <w:r>
        <w:rPr>
          <w:b/>
          <w:lang w:val="pt_PT" w:bidi="pt_PT"/>
        </w:rPr>
        <w:t>gentio</w:t>
      </w:r>
      <w:r>
        <w:rPr>
          <w:lang w:val="pt_PT" w:bidi="pt_PT"/>
        </w:rPr>
        <w:t xml:space="preserve"> para os pátios do templo. Use a mesma palavra que você usou anteriormente. Consultem o Glossário Mestre para mais informações sobre </w:t>
      </w:r>
      <w:r>
        <w:rPr>
          <w:lang w:val="pt_PT" w:bidi="pt_PT"/>
        </w:rPr>
        <w:t>gentios</w:t>
      </w:r>
      <w:r>
        <w:rPr>
          <w:lang w:val="pt_PT" w:bidi="pt_PT"/>
        </w:rPr>
        <w:t xml:space="preserve">. </w:t>
      </w:r>
    </w:p>
    <w:p>
      <w:pPr/>
      <w:r>
        <w:rPr>
          <w:lang w:val="pt_PT" w:bidi="pt_PT"/>
        </w:rPr>
      </w:r>
      <w:r>
        <w:rPr>
          <w:lang w:val="pt_PT" w:bidi="pt_PT"/>
        </w:rPr>
        <w:t xml:space="preserve">Os judeus acreditavam que quando Paulo trouxe um gentio para o templo, o templo foi contaminado, tornando o lugar impuro ou inapto para o serviço a Deus. Os judeus consideravam o templo </w:t>
      </w:r>
      <w:r>
        <w:rPr>
          <w:b/>
          <w:lang w:val="pt_PT" w:bidi="pt_PT"/>
        </w:rPr>
        <w:t>santo</w:t>
      </w:r>
      <w:r>
        <w:rPr>
          <w:lang w:val="pt_PT" w:bidi="pt_PT"/>
        </w:rPr>
        <w:t xml:space="preserve">. Use a mesma palavra que você usou anteriormente. Consulte o Glossário Mestre para mais informações sobre </w:t>
      </w:r>
      <w:r>
        <w:rPr>
          <w:lang w:val="pt_PT" w:bidi="pt_PT"/>
        </w:rPr>
        <w:t>santo</w:t>
      </w:r>
      <w:r>
        <w:rPr>
          <w:lang w:val="pt_PT" w:bidi="pt_PT"/>
        </w:rPr>
        <w:t>.</w:t>
      </w:r>
    </w:p>
    <w:p>
      <w:pPr/>
      <w:r>
        <w:rPr>
          <w:lang w:val="pt_PT" w:bidi="pt_PT"/>
        </w:rPr>
      </w:r>
      <w:r>
        <w:rPr>
          <w:lang w:val="pt_PT" w:bidi="pt_PT"/>
        </w:rPr>
        <w:t xml:space="preserve">O </w:t>
      </w:r>
      <w:r>
        <w:rPr>
          <w:b/>
          <w:lang w:val="pt_PT" w:bidi="pt_PT"/>
        </w:rPr>
        <w:t>comandante</w:t>
      </w:r>
      <w:r>
        <w:rPr>
          <w:lang w:val="pt_PT" w:bidi="pt_PT"/>
        </w:rPr>
        <w:t xml:space="preserve">, ou tribuno, era o oficial romano que liderava todo o batalhão de soldados estacionados em Jerusalém. Um comandante liderava de seiscentos a mil soldados. Esse oficial comandava de seis a dez centuriões. O comandante foi até Paulo com seus </w:t>
      </w:r>
      <w:r>
        <w:rPr>
          <w:b/>
          <w:lang w:val="pt_PT" w:bidi="pt_PT"/>
        </w:rPr>
        <w:t>centuriões</w:t>
      </w:r>
      <w:r>
        <w:rPr>
          <w:lang w:val="pt_PT" w:bidi="pt_PT"/>
        </w:rPr>
        <w:t xml:space="preserve"> e soldados. Cada centurião comanda cem soldados. Use a mesma palavra que você usou anteriormente. Consulte o Glossário Mestre para mais informações sobre o </w:t>
      </w:r>
      <w:r>
        <w:rPr>
          <w:lang w:val="pt_PT" w:bidi="pt_PT"/>
        </w:rPr>
        <w:t>comandante</w:t>
      </w:r>
      <w:r>
        <w:rPr>
          <w:lang w:val="pt_PT" w:bidi="pt_PT"/>
        </w:rPr>
        <w:t xml:space="preserve"> e </w:t>
      </w:r>
      <w:r>
        <w:rPr>
          <w:lang w:val="pt_PT" w:bidi="pt_PT"/>
        </w:rPr>
        <w:t>centurião</w:t>
      </w:r>
      <w:r>
        <w:rPr>
          <w:lang w:val="pt_PT" w:bidi="pt_PT"/>
        </w:rPr>
        <w:t>.</w:t>
      </w:r>
    </w:p>
    <w:p>
      <w:pPr/>
      <w:r>
        <w:rPr>
          <w:lang w:val="pt_PT" w:bidi="pt_PT"/>
        </w:rPr>
      </w:r>
      <w:r>
        <w:rPr>
          <w:lang w:val="pt_PT" w:bidi="pt_PT"/>
        </w:rPr>
        <w:t xml:space="preserve">Quando eles prenderam Paulo, os soldados o trouxeram para seu </w:t>
      </w:r>
      <w:r>
        <w:rPr>
          <w:b/>
          <w:lang w:val="pt_PT" w:bidi="pt_PT"/>
        </w:rPr>
        <w:t>quartel</w:t>
      </w:r>
      <w:r>
        <w:rPr>
          <w:lang w:val="pt_PT" w:bidi="pt_PT"/>
        </w:rPr>
        <w:t>. O quartel pode se referir à sede romana, ou fortaleza, em Jerusalém, onde os soldados viviam.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21:37–22:21</w:t>
      </w:r>
      <w:r>
        <w:rPr>
          <w:lang w:val="pt_PT" w:bidi="pt_PT"/>
        </w:rPr>
      </w:r>
    </w:p>
    <w:p>
      <w:pPr>
        <w:pStyle w:val="Heading3"/>
      </w:pPr>
      <w:r>
        <w:rPr>
          <w:lang w:val="pt_PT" w:bidi="pt_PT"/>
        </w:rPr>
        <w:t>Ouvir e Sentir</w:t>
      </w:r>
    </w:p>
    <w:p>
      <w:pPr/>
      <w:r>
        <w:rPr>
          <w:lang w:val="pt_PT" w:bidi="pt_PT"/>
        </w:rPr>
      </w:r>
      <w:r>
        <w:rPr>
          <w:lang w:val="pt_PT" w:bidi="pt_PT"/>
        </w:rPr>
        <w:t>Ouçam Atos 21.37–22.21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um grande grupo de judeus zangados atacou Paulo e tentou matá-lo. O comandante romano e seus soldados correram para o lugar e levaram Paulo para seus quartéis. Enquanto eles estavam prestes a ir para dentro do quartel, Paulo falou com o comandante em grego. O comandante ficou surpreso ao ouvi-lo falar no idioma grego. O comandante perguntou a Paulo: "Você não é o egípcio que recentemente liderou uma rebelião e levou quatro mil homens dos assassinos para o deserto?" Os assassinos se referem a um grupo de rebeldes, um grupo terrorista que lutou contra os romanos. O comandante não entende por que tantos judeus atacaram Paulo. O comandante pensou que Paulo era um líder de um grupo terrorista.</w:t>
      </w:r>
    </w:p>
    <w:p>
      <w:pPr/>
      <w:r>
        <w:rPr>
          <w:lang w:val="pt_PT" w:bidi="pt_PT"/>
        </w:rPr>
      </w:r>
      <w:r>
        <w:rPr>
          <w:lang w:val="pt_PT" w:bidi="pt_PT"/>
        </w:rPr>
        <w:t>Paulo se apresentou ao comandante como um judeu de Tarso. Tarso é uma cidade importante na província da Cilícia. Em outras palavras, Paulo diz ao comandante que ele não era o egípcio que o comandante pensava que ele era. Paulo pediu ao comandante a permissão para falar com os judeus. O comandante permitiu que ele ficasse nos degraus para que Paulo pudesse falar com o povo. Paulo estava provavelmente no topo dos degraus que levam ao quartel. Paulo acenou suas mãos para mostrar que ele estava pedindo aos judeus para permanecer em silêncio.</w:t>
      </w:r>
    </w:p>
    <w:p>
      <w:pPr/>
      <w:r>
        <w:rPr>
          <w:lang w:val="pt_PT" w:bidi="pt_PT"/>
        </w:rPr>
      </w:r>
      <w:r>
        <w:rPr>
          <w:lang w:val="pt_PT" w:bidi="pt_PT"/>
        </w:rPr>
        <w:t>Peça à equipe que discuta como as pessoas em sua cultura conseguem a atenção de uma multidão para que possam se dirigir a ela.</w:t>
      </w:r>
    </w:p>
    <w:p>
      <w:pPr/>
      <w:r>
        <w:rPr>
          <w:lang w:val="pt_PT" w:bidi="pt_PT"/>
        </w:rPr>
      </w:r>
      <w:r>
        <w:rPr>
          <w:lang w:val="pt_PT" w:bidi="pt_PT"/>
        </w:rPr>
        <w:t>Nessa passagem, Paulo conta aos judeus sobre sua história de vida e explica seu lado ao povo. Lembrem-se de que os judeus da Ásia espalharam rumores de que Paulo falou contra a lei judaica, o povo e o templo, o lugar de adoração para os judeus. Paulo falou com os judeus em hebraico. "Em hebraico" é uma expressão usada para descrever a língua mãe do povo judeu, que é um dialeto também chamado de aramaico. Paulo falava em aramaico para mostrar que ele era um verdadeiro judeu como o povo. Quando os judeus ouviram Paulo falando aramaico, eles ficaram em silêncio.</w:t>
      </w:r>
    </w:p>
    <w:p>
      <w:pPr/>
      <w:r>
        <w:rPr>
          <w:lang w:val="pt_PT" w:bidi="pt_PT"/>
        </w:rPr>
      </w:r>
      <w:r>
        <w:rPr>
          <w:lang w:val="pt_PT" w:bidi="pt_PT"/>
        </w:rPr>
        <w:t>Paulo se dirige à multidão chamando-os de "irmãos e pais". Essa é uma maneira respeitosa de se dirigir aos homens na multidão, reconhecendo que alguns deles eram mais jovens e outros eram mais velhos.</w:t>
      </w:r>
    </w:p>
    <w:p>
      <w:pPr/>
      <w:r>
        <w:rPr>
          <w:lang w:val="pt_PT" w:bidi="pt_PT"/>
        </w:rPr>
      </w:r>
      <w:r>
        <w:rPr>
          <w:lang w:val="pt_PT" w:bidi="pt_PT"/>
        </w:rPr>
        <w:t>Peça à equipe que discuta os termos de respeito usados em seu idioma quando se dirigem a grupos de pessoas.</w:t>
      </w:r>
    </w:p>
    <w:p>
      <w:pPr/>
      <w:r>
        <w:rPr>
          <w:lang w:val="pt_PT" w:bidi="pt_PT"/>
        </w:rPr>
      </w:r>
      <w:r>
        <w:rPr>
          <w:lang w:val="pt_PT" w:bidi="pt_PT"/>
        </w:rPr>
        <w:t>Então Paulo conta sua história sobre seus antecedentes. Paulo era um judeu de Tarso. Paulo era educado aos pés de Gamaliel, o que significa que Paulo estudou em Jerusalém sob Gamaliel, um rabi, ou mestre religioso, que era popular entre os judeus em seu tempo. Vocês podem se lembrar disso anteriormente, Lucas menciona Gamaliel como um fariseu no conselho dos judeus que era um mestre da lei judaica. Em sua história, Paulo foi treinado estritamente na lei judaica. Paulo era religioso como a maioria dos judeus que estavam ouvindo ele. Paulo se defende das acusações de alguns judeus de que Paulo falou contra o povo judeu, e o templo, o lugar de adoração.</w:t>
      </w:r>
    </w:p>
    <w:p>
      <w:pPr/>
      <w:r>
        <w:rPr>
          <w:lang w:val="pt_PT" w:bidi="pt_PT"/>
        </w:rPr>
      </w:r>
      <w:r>
        <w:rPr>
          <w:lang w:val="pt_PT" w:bidi="pt_PT"/>
        </w:rPr>
        <w:t>Peça à equipe que discuta como as pessoas em sua comunidade resolvem sua reclamação e diferença.</w:t>
      </w:r>
    </w:p>
    <w:p>
      <w:pPr/>
      <w:r>
        <w:rPr>
          <w:lang w:val="pt_PT" w:bidi="pt_PT"/>
        </w:rPr>
      </w:r>
      <w:r>
        <w:rPr>
          <w:lang w:val="pt_PT" w:bidi="pt_PT"/>
        </w:rPr>
        <w:t>Então Paulo falou sobre sua parte em perseguir o Caminho, os seguidores de Jesus. Antes de Paulo se tornar um crente em Jesus, ele perseguiu os crentes. Paulo colocou alguns dos crentes na prisão, e enviou alguns à morte. Nos lembraremos de que em uma história anterior, Estêvão, um dos sete servos, foi apedrejado até a morte pelos judeus.</w:t>
      </w:r>
    </w:p>
    <w:p>
      <w:pPr/>
      <w:r>
        <w:rPr>
          <w:lang w:val="pt_PT" w:bidi="pt_PT"/>
        </w:rPr>
      </w:r>
      <w:r>
        <w:rPr>
          <w:lang w:val="pt_PT" w:bidi="pt_PT"/>
        </w:rPr>
        <w:t>Depois da morte de Estêvão, Paulo perseguiu outros crentes em Jesus. Nos lembraremos de que Paulo pediu cartas do sumo sacerdote e do conselho dos judeus. Paulo pediu cartas para que pudesse ter autoridade para prender e aprisionar os seguidores do Caminho em Damasco. Damasco era uma grande cidade no território dos gentios, que ficava ao norte da Galileia.</w:t>
      </w:r>
    </w:p>
    <w:p>
      <w:pPr/>
      <w:r>
        <w:rPr>
          <w:lang w:val="pt_PT" w:bidi="pt_PT"/>
        </w:rPr>
      </w:r>
      <w:r>
        <w:rPr>
          <w:lang w:val="pt_PT" w:bidi="pt_PT"/>
        </w:rPr>
        <w:t>Em seguida, Paulo conta de seu encontro com Jesus. Também nos lembraremos disso anteriormente, Paulo viu uma grande luz ao meio-dia, quando ele estava viajando para Damasco. Paulo caiu no chão por causa da luz brilhante. Paulo também ouviu uma voz falando com ele. A voz disse: "Saulo, Saulo, por que você está me perseguindo?" Saulo é a versão hebraica do nome grego Paulo. Paulo respondeu: "Quem é você, Senhor?" Então a voz disse: "Sou Jesus de Nazaré, a quem vocês estão perseguindo". Nazaré era a cidade natal de Jesus. Quando Paulo perseguiu os crentes, era como se ele estivesse perseguindo Jesus.</w:t>
      </w:r>
    </w:p>
    <w:p>
      <w:pPr/>
      <w:r>
        <w:rPr>
          <w:lang w:val="pt_PT" w:bidi="pt_PT"/>
        </w:rPr>
      </w:r>
      <w:r>
        <w:rPr>
          <w:lang w:val="pt_PT" w:bidi="pt_PT"/>
        </w:rPr>
        <w:t>Os homens que estavam com Paulo viram a luz, mas eles não entendiam a voz. Paulo disse: "O que devo fazer, Senhor?" E o Senhor respondeu: "Levante-se e vá para Damasco, e lá será dito a você tudo o que você deve fazer". Paulo não conseguia ver depois que viu a luz brilhante. Os homens que estavam com Paulo o levaram pela mão para Damasco.</w:t>
      </w:r>
    </w:p>
    <w:p>
      <w:pPr/>
      <w:r>
        <w:rPr>
          <w:lang w:val="pt_PT" w:bidi="pt_PT"/>
        </w:rPr>
      </w:r>
      <w:r>
        <w:rPr>
          <w:lang w:val="pt_PT" w:bidi="pt_PT"/>
        </w:rPr>
        <w:t>Quando Paulo chegou em Damasco, um homem chamado Ananias, uma pessoa devota à lei judaica, veio a Paulo. Nos lembraremos de que Ananias também foi mencionado em uma passagem anterior. Ananias disse: "Irmão Paulo, receba sua visão". Então Paulo foi capaz de ver novamente.</w:t>
      </w:r>
    </w:p>
    <w:p>
      <w:pPr/>
      <w:r>
        <w:rPr>
          <w:lang w:val="pt_PT" w:bidi="pt_PT"/>
        </w:rPr>
      </w:r>
      <w:r>
        <w:rPr>
          <w:lang w:val="pt_PT" w:bidi="pt_PT"/>
        </w:rPr>
        <w:t>Ananias acrescentou: "O Deus de nossos pais nomeou você para conhecer sua vontade, para ver o Justo e ouvir uma voz de sua boca". O Deus de nossos pais se refere ao mesmo Deus adorado pelos judeus em gerações anteriores. Deus nomeou ou escolheu Paulo por uma razão especial. O Justo é um título usado pelos judeus para o Messias ou Salvador Prometido. Ananias estava dizendo que Jesus era o Messias. Ouvir uma voz de sua boca pode se referir à audição da voz por Paulo quando Paulo estava em seu caminho para Damasco.</w:t>
      </w:r>
    </w:p>
    <w:p>
      <w:pPr/>
      <w:r>
        <w:rPr>
          <w:lang w:val="pt_PT" w:bidi="pt_PT"/>
        </w:rPr>
      </w:r>
      <w:r>
        <w:rPr>
          <w:lang w:val="pt_PT" w:bidi="pt_PT"/>
        </w:rPr>
        <w:t>Ananias também disse a Paulo: "Você dirá a todos o que você viu e ouviu sobre as boas novas de Jesus". Paulo dirá a todos, judeus e gentios, ou não judeus, as boas novas.</w:t>
      </w:r>
    </w:p>
    <w:p>
      <w:pPr/>
      <w:r>
        <w:rPr>
          <w:lang w:val="pt_PT" w:bidi="pt_PT"/>
        </w:rPr>
      </w:r>
      <w:r>
        <w:rPr>
          <w:lang w:val="pt_PT" w:bidi="pt_PT"/>
        </w:rPr>
        <w:t>Ananias diz a Paulo: "Por que você espera?" que significa "Não esperem mais!" "Sejam batizados, ou lavados em água para mostrar que seus pecados estão perdoados. Invoquem o nome de Jesus para pedir ajuda a ele".</w:t>
      </w:r>
    </w:p>
    <w:p>
      <w:pPr/>
      <w:r>
        <w:rPr>
          <w:lang w:val="pt_PT" w:bidi="pt_PT"/>
        </w:rPr>
      </w:r>
      <w:r>
        <w:rPr>
          <w:lang w:val="pt_PT" w:bidi="pt_PT"/>
        </w:rPr>
        <w:t>Paulo deixou Damasco e retornou para Jerusalém. Enquanto Paulo estava orando no templo em Jerusalém, ele caiu em transe, o que significa que Deus fez ele ver coisas incríveis. Deus disse a Paulo para deixar Jerusalém. Deus disse que as pessoas não aceitariam o que Paulo disser sobre Jesus.</w:t>
      </w:r>
    </w:p>
    <w:p>
      <w:pPr/>
      <w:r>
        <w:rPr>
          <w:lang w:val="pt_PT" w:bidi="pt_PT"/>
        </w:rPr>
      </w:r>
      <w:r>
        <w:rPr>
          <w:lang w:val="pt_PT" w:bidi="pt_PT"/>
        </w:rPr>
        <w:t>Paulo tentou dizer a Deus que as mesmas pessoas que não o aceitavam eram as mesmas pessoas que sabiam sobre como ele costumava perseguir os crentes em Jesus. Paulo costumava ir para sinagogas diferentes, ou lugares de oração judaicos, e aprisionava crentes. Paulo até mesmo aprovou a morte de Estêvão, um dos seguidores de Jesus.</w:t>
      </w:r>
    </w:p>
    <w:p>
      <w:pPr/>
      <w:r>
        <w:rPr>
          <w:lang w:val="pt_PT" w:bidi="pt_PT"/>
        </w:rPr>
      </w:r>
      <w:r>
        <w:rPr>
          <w:lang w:val="pt_PT" w:bidi="pt_PT"/>
        </w:rPr>
        <w:t>Deus respondeu a Paulo e disse novamente que Paulo deveria partir. O povo não o aceitará. Ele precisa ir para longe, para os não judeus, ou gentios, e compartilhar as boas novas sobre Jesus lá.</w:t>
      </w:r>
    </w:p>
    <w:p>
      <w:pPr/>
      <w:r>
        <w:rPr>
          <w:lang w:val="pt_PT" w:bidi="pt_PT"/>
        </w:rPr>
      </w:r>
      <w:r>
        <w:rPr>
          <w:lang w:val="pt_PT" w:bidi="pt_PT"/>
        </w:rPr>
        <w:t>Esta é a segunda vez que ouvimos essa história de Paulo em Atos. Sabemos pela história anterior que quando Jesus diz a Paulo para sair de Jerusalém, os crentes judeus em Jesus enviam Paulo primeiro de volta para sua cidade natal de Tarso.</w:t>
      </w:r>
    </w:p>
    <w:p>
      <w:pPr/>
      <w:r>
        <w:rPr>
          <w:lang w:val="pt_PT" w:bidi="pt_PT"/>
        </w:rPr>
      </w:r>
      <w:r>
        <w:rPr>
          <w:lang w:val="pt_PT" w:bidi="pt_PT"/>
        </w:rPr>
        <w:t>Peça à equipe que discutam que tipos de coisas acontecem com as pessoas em sua cultura que fazem elas precisarem deixar sua casa ou cidade?</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A história tem cinco cenas.</w:t>
      </w:r>
    </w:p>
    <w:p>
      <w:pPr/>
      <w:r>
        <w:rPr>
          <w:lang w:val="pt_PT" w:bidi="pt_PT"/>
        </w:rPr>
      </w:r>
      <w:r>
        <w:rPr>
          <w:b/>
          <w:lang w:val="pt_PT" w:bidi="pt_PT"/>
        </w:rPr>
        <w:t>Primeira cena:</w:t>
      </w:r>
      <w:r>
        <w:rPr>
          <w:lang w:val="pt_PT" w:bidi="pt_PT"/>
        </w:rPr>
        <w:t xml:space="preserve"> Paulo pede permissão ao comandante para que ele possa se explicar diante da multidão. O comandante romano permitiu que Paulo falasse com as pessoas.</w:t>
      </w:r>
    </w:p>
    <w:p>
      <w:pPr/>
      <w:r>
        <w:rPr>
          <w:lang w:val="pt_PT" w:bidi="pt_PT"/>
        </w:rPr>
      </w:r>
      <w:r>
        <w:rPr>
          <w:b/>
          <w:lang w:val="pt_PT" w:bidi="pt_PT"/>
        </w:rPr>
        <w:t>Segunda cena:</w:t>
      </w:r>
      <w:r>
        <w:rPr>
          <w:lang w:val="pt_PT" w:bidi="pt_PT"/>
        </w:rPr>
        <w:t xml:space="preserve"> Paulo ficou nos degraus diante da multidão de judeus. Paulo se apresentou como um judeu que seguia a Lei Mosaica seriamente. Paulo até mesmo trabalhou de perto com o sumo sacerdote e o conselho dos judeus.</w:t>
      </w:r>
    </w:p>
    <w:p>
      <w:pPr/>
      <w:r>
        <w:rPr>
          <w:lang w:val="pt_PT" w:bidi="pt_PT"/>
        </w:rPr>
      </w:r>
      <w:r>
        <w:rPr>
          <w:b/>
          <w:lang w:val="pt_PT" w:bidi="pt_PT"/>
        </w:rPr>
        <w:t>Terceira cena:</w:t>
      </w:r>
      <w:r>
        <w:rPr>
          <w:lang w:val="pt_PT" w:bidi="pt_PT"/>
        </w:rPr>
        <w:t xml:space="preserve"> Paulo conta aos judeus sobre sua experiência quando ele estava indo para Damasco. Em seu caminho, Paulo foi atingido por uma luz muito brilhante vinda do céu que o cegou. Paulo ouviu uma voz falando com ele. A voz disse: “Sou Jesus de Nazaré, a quem você persegue”. Então Jesus disse a ele para ir para Damasco se encontrar com uma certa pessoa de lá.</w:t>
      </w:r>
    </w:p>
    <w:p>
      <w:pPr/>
      <w:r>
        <w:rPr>
          <w:lang w:val="pt_PT" w:bidi="pt_PT"/>
        </w:rPr>
      </w:r>
      <w:r>
        <w:rPr>
          <w:b/>
          <w:lang w:val="pt_PT" w:bidi="pt_PT"/>
        </w:rPr>
        <w:t>Quarta cena:</w:t>
      </w:r>
      <w:r>
        <w:rPr>
          <w:lang w:val="pt_PT" w:bidi="pt_PT"/>
        </w:rPr>
        <w:t xml:space="preserve"> como Paulo não conseguia enxergar, os judeus que estavam com ele o levaram para Damasco. Nos lembraremos que Deus falou com Ananias anteriormente na história. Ananias foi até Paulo e disse: “Irmão Saulo, receba sua visão”. Ananias também disse a Paulo que Deus escolheu Paulo para ser sua testemunha.</w:t>
      </w:r>
    </w:p>
    <w:p>
      <w:pPr/>
      <w:r>
        <w:rPr>
          <w:lang w:val="pt_PT" w:bidi="pt_PT"/>
        </w:rPr>
      </w:r>
      <w:r>
        <w:rPr>
          <w:b/>
          <w:lang w:val="pt_PT" w:bidi="pt_PT"/>
        </w:rPr>
        <w:t>Quinta cena:</w:t>
      </w:r>
      <w:r>
        <w:rPr>
          <w:lang w:val="pt_PT" w:bidi="pt_PT"/>
        </w:rPr>
        <w:t xml:space="preserve"> Paulo retornou para Jerusalém. Enquanto Paulo estava orando no templo, Paulo viu uma visão do Senhor dizendo a ele para sair de Jerusalém rapidamente. Deus disse a Paulo para ir para lugares distantes para contar aos gentios sobre Jesus.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na estrada para Damasco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centuriões e soldados</w:t>
      </w:r>
    </w:p>
    <w:p>
      <w:pPr>
        <w:pStyle w:val="ListBullet"/>
        <w:spacing w:line="240" w:lineRule="auto"/>
        <w:ind w:left="720"/>
      </w:pPr>
      <w:r>
        <w:rPr>
          <w:lang w:val="pt_PT" w:bidi="pt_PT"/>
        </w:rPr>
      </w:r>
      <w:r>
        <w:rPr>
          <w:lang w:val="pt_PT" w:bidi="pt_PT"/>
        </w:rPr>
        <w:t>O sumo sacerdote e o conselho dos judeus</w:t>
      </w:r>
    </w:p>
    <w:p>
      <w:pPr>
        <w:pStyle w:val="ListBullet"/>
        <w:spacing w:line="240" w:lineRule="auto"/>
        <w:ind w:left="720"/>
      </w:pPr>
      <w:r>
        <w:rPr>
          <w:lang w:val="pt_PT" w:bidi="pt_PT"/>
        </w:rPr>
      </w:r>
      <w:r>
        <w:rPr>
          <w:lang w:val="pt_PT" w:bidi="pt_PT"/>
        </w:rPr>
        <w:t>Os crentes em Damasco</w:t>
      </w:r>
    </w:p>
    <w:p>
      <w:pPr>
        <w:pStyle w:val="ListBullet"/>
        <w:spacing w:line="240" w:lineRule="auto"/>
        <w:ind w:left="720"/>
      </w:pPr>
      <w:r>
        <w:rPr>
          <w:lang w:val="pt_PT" w:bidi="pt_PT"/>
        </w:rPr>
      </w:r>
      <w:r>
        <w:rPr>
          <w:lang w:val="pt_PT" w:bidi="pt_PT"/>
        </w:rPr>
        <w:t>Ananias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os judeus da Ásia haviam acusado Paulo de falar contra a Lei de Moisés, o povo e o templo.</w:t>
      </w:r>
    </w:p>
    <w:p>
      <w:pPr/>
      <w:r>
        <w:rPr>
          <w:lang w:val="pt_PT" w:bidi="pt_PT"/>
        </w:rPr>
      </w:r>
      <w:r>
        <w:rPr>
          <w:lang w:val="pt_PT" w:bidi="pt_PT"/>
        </w:rPr>
        <w:t>É importante lembrar que Paulo parou o comandante antes de levar Paulo para o quartel. Paulo falou com o comandante em grego. Ele falou em uma língua educada.</w:t>
      </w:r>
    </w:p>
    <w:p>
      <w:pPr/>
      <w:r>
        <w:rPr>
          <w:lang w:val="pt_PT" w:bidi="pt_PT"/>
        </w:rPr>
      </w:r>
      <w:r>
        <w:rPr>
          <w:lang w:val="pt_PT" w:bidi="pt_PT"/>
        </w:rPr>
        <w:t>É importante lembrar que o comandante pensou que Paulo era um terrorista do Egito. Paulo corrigiu o comandante e disse a ele de onde ele era.</w:t>
      </w:r>
    </w:p>
    <w:p>
      <w:pPr/>
      <w:r>
        <w:rPr>
          <w:lang w:val="pt_PT" w:bidi="pt_PT"/>
        </w:rPr>
      </w:r>
      <w:r>
        <w:rPr>
          <w:lang w:val="pt_PT" w:bidi="pt_PT"/>
        </w:rPr>
        <w:t>É importante lembrar que o comandante deu a Paulo permissão. Então Paulo ficou nos degraus. Então ele fez um movimento para a multidão. Eles ficaram em silêncio. Ele começou a falar em sua língua, um dialeto do hebraico chamado de aramaico.</w:t>
      </w:r>
    </w:p>
    <w:p>
      <w:pPr/>
      <w:r>
        <w:rPr>
          <w:lang w:val="pt_PT" w:bidi="pt_PT"/>
        </w:rPr>
      </w:r>
      <w:r>
        <w:rPr>
          <w:lang w:val="pt_PT" w:bidi="pt_PT"/>
        </w:rPr>
        <w:t>Paulo se apresentou contando de onde ele era e quem ensinou a ele a Lei de Moisés. Paulo explicou aos judeus que, assim como eles, ele também era fiel em manter a Lei de Moisés. Mas Paulo começou a fazer os seguidores de Jesus sofrerem. Paulo pediu cartas do sumo sacerdote para obter permissão para prender os seguidores de Jesus. Paulo começou a viajar para Damasco. Por volta do meio-dia, uma luz brilhante atingiu Paulo e ele ficou cego. Paulo continuou a viajar para Damasco. Seus companheiros o ajudaram a viajar porque ele estava cego.</w:t>
      </w:r>
    </w:p>
    <w:p>
      <w:pPr/>
      <w:r>
        <w:rPr>
          <w:lang w:val="pt_PT" w:bidi="pt_PT"/>
        </w:rPr>
      </w:r>
      <w:r>
        <w:rPr>
          <w:lang w:val="pt_PT" w:bidi="pt_PT"/>
        </w:rPr>
        <w:t>Quando Paulo chegou a Damasco, um homem chamado Ananias veio até ele e o curou. Ananias disse a Paulo que Deus escolheu Paulo para contar as boas novas sobre Jesus a todas as pessoas, especialmente os gentios. Ananias fez uma pergunta: “O que você está esperando?”. Ananias não espera que Paulo responda a essa pergunta. Ananias está dizendo a Paulo que ele deve ser batizado imediatamente.</w:t>
      </w:r>
    </w:p>
    <w:p>
      <w:pPr/>
      <w:r>
        <w:rPr>
          <w:lang w:val="pt_PT" w:bidi="pt_PT"/>
        </w:rPr>
      </w:r>
      <w:r>
        <w:rPr>
          <w:lang w:val="pt_PT" w:bidi="pt_PT"/>
        </w:rPr>
        <w:t>Então Paulo retorna para Jerusalém. Ele continuou a adorar no templo judaico. Deus colocou Paulo em um transe e Paulo viu Jesus falando com ele. Jesus adverte Paulo a deixar Jerusalém imediatamente porque as pessoas não o aceitarão. Paulo está em perigo.</w:t>
      </w:r>
    </w:p>
    <w:p>
      <w:pPr/>
      <w:r>
        <w:rPr>
          <w:lang w:val="pt_PT" w:bidi="pt_PT"/>
        </w:rPr>
      </w:r>
      <w:r>
        <w:rPr>
          <w:lang w:val="pt_PT" w:bidi="pt_PT"/>
        </w:rPr>
        <w:t>Paulo lembra a Jesus que ele costumava perseguir os seguidores de Jesus. Mas Jesus lhe diz para deixar Jerusalém imediatamente. Ele os enviará para os gentios distantes.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5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na estrada para Damasco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centuriões e soldados</w:t>
      </w:r>
    </w:p>
    <w:p>
      <w:pPr>
        <w:pStyle w:val="ListBullet"/>
        <w:spacing w:line="240" w:lineRule="auto"/>
        <w:ind w:left="720"/>
      </w:pPr>
      <w:r>
        <w:rPr>
          <w:lang w:val="pt_PT" w:bidi="pt_PT"/>
        </w:rPr>
      </w:r>
      <w:r>
        <w:rPr>
          <w:lang w:val="pt_PT" w:bidi="pt_PT"/>
        </w:rPr>
        <w:t>O sumo sacerdote e o conselho dos judeus</w:t>
      </w:r>
    </w:p>
    <w:p>
      <w:pPr>
        <w:pStyle w:val="ListBullet"/>
        <w:spacing w:line="240" w:lineRule="auto"/>
        <w:ind w:left="720"/>
      </w:pPr>
      <w:r>
        <w:rPr>
          <w:lang w:val="pt_PT" w:bidi="pt_PT"/>
        </w:rPr>
      </w:r>
      <w:r>
        <w:rPr>
          <w:lang w:val="pt_PT" w:bidi="pt_PT"/>
        </w:rPr>
        <w:t>Os crentes em Damasco</w:t>
      </w:r>
    </w:p>
    <w:p>
      <w:pPr>
        <w:pStyle w:val="ListBullet"/>
        <w:spacing w:line="240" w:lineRule="auto"/>
        <w:ind w:left="720"/>
      </w:pPr>
      <w:r>
        <w:rPr>
          <w:lang w:val="pt_PT" w:bidi="pt_PT"/>
        </w:rPr>
      </w:r>
      <w:r>
        <w:rPr>
          <w:lang w:val="pt_PT" w:bidi="pt_PT"/>
        </w:rPr>
        <w:t>Ananias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 Paulo sendo trazido para a entrada do quartel. O comandante romano quer saber quem Paulo era. Paulo diz ao comandante que ele era um judeu de Tarso.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romano: "Como você está se sentindo?" Você pode ouvir coisas como: “Estou atento se esse homem pode ser perigoso”, ou “Me pergunto qual era o problema”.</w:t>
      </w:r>
    </w:p>
    <w:p>
      <w:pPr>
        <w:pStyle w:val="ListBullet"/>
        <w:spacing w:line="240" w:lineRule="auto"/>
        <w:ind w:left="720"/>
      </w:pPr>
      <w:r>
        <w:rPr>
          <w:lang w:val="pt_PT" w:bidi="pt_PT"/>
        </w:rPr>
      </w:r>
      <w:r>
        <w:rPr>
          <w:lang w:val="pt_PT" w:bidi="pt_PT"/>
        </w:rPr>
        <w:t>Pergunte ao ator que interpreta Paulo: “Como você está se sentindo?”. Você pode ouvir coisas como: “Não estou preocupado porque sou inocente”, ou “Preciso esclarecer com o comandante quem eu sou".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ficou nos degraus diante dos judeus. Paulo falou com os judeus em aramaico, a língua dos judeus. Paulo se apresenta como um judeu de Tarso, mas treinado em Jerusalém por Gamaliel, um rabino bem conhecido durante seu tempo.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“Quero provar que sou inocente das acusações”, ou “Essa é minha oportunidade de contar a eles sobre Jesus”.</w:t>
      </w:r>
    </w:p>
    <w:p>
      <w:pPr>
        <w:pStyle w:val="ListBullet"/>
        <w:spacing w:line="240" w:lineRule="auto"/>
        <w:ind w:left="720"/>
      </w:pPr>
      <w:r>
        <w:rPr>
          <w:lang w:val="pt_PT" w:bidi="pt_PT"/>
        </w:rPr>
      </w:r>
      <w:r>
        <w:rPr>
          <w:lang w:val="pt_PT" w:bidi="pt_PT"/>
        </w:rPr>
        <w:t>Pergunte aos atores que interpretam os judeus que estavam ouvindo: “Como vocês estão se sentindo?”. Você pode ouvir coisas como: “Lamentável que esse homem foi atacado enquanto ele pode ser inocente”, ou “Irado com Paulo porque ele ensina contra a Lei de Moisés e o templo”.</w:t>
      </w:r>
    </w:p>
    <w:p>
      <w:pPr/>
      <w:r>
        <w:rPr>
          <w:lang w:val="pt_PT" w:bidi="pt_PT"/>
        </w:rPr>
      </w:r>
      <w:r>
        <w:rPr>
          <w:lang w:val="pt_PT" w:bidi="pt_PT"/>
        </w:rPr>
        <w:t>Paulo conta sua história sobre seu caminho para Damasco. Paulo conta sobre sua experiência de ver uma luz brilhante e ouvir uma voz. Você se lembrará que Paulo estava contando aos judeus sobre sua vida anterior quando ele perseguia os crentes do Caminho. Por causa da luz, Paulo não podia ver. A voz disse a Paulo: “Saulo, Saulo, por que você está me perseguindo?”. Paulo respondeu: “Quem é você Senhor?”. A voz disse: “Sou Jesus de Nazaré, a quem você está perseguindo”.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“Com medo e desamparado”.</w:t>
      </w:r>
    </w:p>
    <w:p>
      <w:pPr>
        <w:pStyle w:val="ListBullet"/>
        <w:spacing w:line="240" w:lineRule="auto"/>
        <w:ind w:left="720"/>
      </w:pPr>
      <w:r>
        <w:rPr>
          <w:lang w:val="pt_PT" w:bidi="pt_PT"/>
        </w:rPr>
      </w:r>
      <w:r>
        <w:rPr>
          <w:lang w:val="pt_PT" w:bidi="pt_PT"/>
        </w:rPr>
        <w:t>Pergunte ao ator que interpreta Jesus: "Como você está se sentindo?" Você pode ouvir coisas como: “Irado porque Paulo estava perseguindo os crentes”.</w:t>
      </w:r>
    </w:p>
    <w:p>
      <w:pPr>
        <w:pStyle w:val="ListBullet"/>
        <w:spacing w:line="240" w:lineRule="auto"/>
        <w:ind w:left="720"/>
      </w:pPr>
      <w:r>
        <w:rPr>
          <w:lang w:val="pt_PT" w:bidi="pt_PT"/>
        </w:rPr>
      </w:r>
      <w:r>
        <w:rPr>
          <w:lang w:val="pt_PT" w:bidi="pt_PT"/>
        </w:rPr>
        <w:t>Pergunte aos atores que interpretam os judeus que estavam com Paulo: “Como vocês estão se sentindo?”. Você pode ouvir coisas como: “Com medo e não sei o que está acontecendo”.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foi levado por seus companheiros para Damasco. Deus enviou Ananias a Paulo. Ananias disse a Paulo: “Irmão Saulo, receba sua visão”. Paulo foi capaz de ver novamente. Ananias também disse a Paulo: “O Deus de nossos pais escolheu você para conhecer sua vontade, ver o Justo e ouvir uma voz de sua boca”. Ananias também disse: “Você será uma testemunha dele para todos do que você viu e ouviu”.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Ananias: “Como você está se sentindo?”. Você pode ouvir coisas como: “Feliz por esse homem não perseguir mais os crentes de Jesus”, e “Acreditando que Deus tem um plano para Paulo”.</w:t>
      </w:r>
    </w:p>
    <w:p>
      <w:pPr/>
      <w:r>
        <w:rPr>
          <w:lang w:val="pt_PT" w:bidi="pt_PT"/>
        </w:rPr>
      </w:r>
      <w:r>
        <w:rPr>
          <w:lang w:val="pt_PT" w:bidi="pt_PT"/>
        </w:rPr>
        <w:t>Paulo retornou para Jerusalém. Enquanto ele estava orando no templo, o lugar de adoração dos judeus, Paulo caiu em um transe. Um transe é um estado mental onde uma pessoa pode ter uma visão. Jesus disse a Paulo: “Apresse-se e saia de Jerusalém rapidamente, porque os judeus não aceitarão seu testemunho sobre mim”. Paulo respondeu: “Senhor, eles sabem que em uma sinagoga após a outra, eu prendi e bati naqueles que acreditavam em você”. Jesus disse a Paulo: “Vá, porque enviarei você para os gentios”.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está interpretando Jesus: “Como você está se sentindo?”. Você pode ouvir coisas como: “Precisando enviar Paulo aos gentios”.</w:t>
      </w:r>
    </w:p>
    <w:p>
      <w:pPr>
        <w:pStyle w:val="ListBullet"/>
        <w:spacing w:line="240" w:lineRule="auto"/>
        <w:ind w:left="720"/>
      </w:pPr>
      <w:r>
        <w:rPr>
          <w:lang w:val="pt_PT" w:bidi="pt_PT"/>
        </w:rPr>
      </w:r>
      <w:r>
        <w:rPr>
          <w:lang w:val="pt_PT" w:bidi="pt_PT"/>
        </w:rPr>
        <w:t>Pergunte ao ator que interpreta Paulo: "Como você está se sentindo?" Você pode ouvir coisas como: “Obediente ao chamado de Jesus”.</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soldados prenderam Paulo e o levaram para o quartel, o lugar onde o exército romano ficava em Jerusalém. Paulo perguntou ao comandante romano se ele poderia falar com ele. Use a mesma palavra para </w:t>
      </w:r>
      <w:r>
        <w:rPr>
          <w:b/>
          <w:lang w:val="pt_PT" w:bidi="pt_PT"/>
        </w:rPr>
        <w:t>comandante</w:t>
      </w:r>
      <w:r>
        <w:rPr>
          <w:lang w:val="pt_PT" w:bidi="pt_PT"/>
        </w:rPr>
        <w:t xml:space="preserve"> que você usou anteriormente. Consulte o Glossário Mestre para mais informações sobre </w:t>
      </w:r>
      <w:r>
        <w:rPr>
          <w:lang w:val="pt_PT" w:bidi="pt_PT"/>
        </w:rPr>
        <w:t>comandante</w:t>
      </w:r>
      <w:r>
        <w:rPr>
          <w:lang w:val="pt_PT" w:bidi="pt_PT"/>
        </w:rPr>
        <w:t>.</w:t>
      </w:r>
    </w:p>
    <w:p>
      <w:pPr/>
      <w:r>
        <w:rPr>
          <w:lang w:val="pt_PT" w:bidi="pt_PT"/>
        </w:rPr>
      </w:r>
      <w:r>
        <w:rPr>
          <w:lang w:val="pt_PT" w:bidi="pt_PT"/>
        </w:rPr>
        <w:t xml:space="preserve">O comandante perguntou a Paulo se ele era o egípcio que levou 4.000 terroristas, ou rebeldes, para o </w:t>
      </w:r>
      <w:r>
        <w:rPr>
          <w:b/>
          <w:lang w:val="pt_PT" w:bidi="pt_PT"/>
        </w:rPr>
        <w:t>deserto</w:t>
      </w:r>
      <w:r>
        <w:rPr>
          <w:lang w:val="pt_PT" w:bidi="pt_PT"/>
        </w:rPr>
        <w:t xml:space="preserve">. Use a mesma palavra para "deserto" que você usou em passagens anteriores e consulte o Glossário Mestre para mais informações sobre </w:t>
      </w:r>
      <w:r>
        <w:rPr>
          <w:lang w:val="pt_PT" w:bidi="pt_PT"/>
        </w:rPr>
        <w:t>deserto</w:t>
      </w:r>
      <w:r>
        <w:rPr>
          <w:lang w:val="pt_PT" w:bidi="pt_PT"/>
        </w:rPr>
        <w:t>.</w:t>
      </w:r>
    </w:p>
    <w:p>
      <w:pPr/>
      <w:r>
        <w:rPr>
          <w:lang w:val="pt_PT" w:bidi="pt_PT"/>
        </w:rPr>
      </w:r>
      <w:r>
        <w:rPr>
          <w:lang w:val="pt_PT" w:bidi="pt_PT"/>
        </w:rPr>
        <w:t xml:space="preserve">Paulo disse que ele era um </w:t>
      </w:r>
      <w:r>
        <w:rPr>
          <w:b/>
          <w:lang w:val="pt_PT" w:bidi="pt_PT"/>
        </w:rPr>
        <w:t>judeu</w:t>
      </w:r>
      <w:r>
        <w:rPr>
          <w:lang w:val="pt_PT" w:bidi="pt_PT"/>
        </w:rPr>
        <w:t xml:space="preserve"> que seguia a </w:t>
      </w:r>
      <w:r>
        <w:rPr>
          <w:b/>
          <w:lang w:val="pt_PT" w:bidi="pt_PT"/>
        </w:rPr>
        <w:t>lei</w:t>
      </w:r>
      <w:r>
        <w:rPr>
          <w:lang w:val="pt_PT" w:bidi="pt_PT"/>
        </w:rPr>
        <w:t xml:space="preserve">. Use a mesma palavra para </w:t>
      </w:r>
      <w:r>
        <w:rPr>
          <w:lang w:val="pt_PT" w:bidi="pt_PT"/>
        </w:rPr>
        <w:t>judeu</w:t>
      </w:r>
      <w:r>
        <w:rPr>
          <w:lang w:val="pt_PT" w:bidi="pt_PT"/>
        </w:rPr>
        <w:t xml:space="preserve"> e </w:t>
      </w:r>
      <w:r>
        <w:rPr>
          <w:lang w:val="pt_PT" w:bidi="pt_PT"/>
        </w:rPr>
        <w:t>lei</w:t>
      </w:r>
      <w:r>
        <w:rPr>
          <w:lang w:val="pt_PT" w:bidi="pt_PT"/>
        </w:rPr>
        <w:t xml:space="preserve"> que você usou em passagens anteriores, e consulte o Glossário Mestre para mais informações sobre essas palavras.</w:t>
      </w:r>
    </w:p>
    <w:p>
      <w:pPr/>
      <w:r>
        <w:rPr>
          <w:lang w:val="pt_PT" w:bidi="pt_PT"/>
        </w:rPr>
      </w:r>
      <w:r>
        <w:rPr>
          <w:lang w:val="pt_PT" w:bidi="pt_PT"/>
        </w:rPr>
        <w:t xml:space="preserve">Paulo falou com os judeus em </w:t>
      </w:r>
      <w:r>
        <w:rPr>
          <w:b/>
          <w:lang w:val="pt_PT" w:bidi="pt_PT"/>
        </w:rPr>
        <w:t>hebraico</w:t>
      </w:r>
      <w:r>
        <w:rPr>
          <w:lang w:val="pt_PT" w:bidi="pt_PT"/>
        </w:rPr>
        <w:t>, que era aramaico, sua língua nativa.</w:t>
      </w:r>
    </w:p>
    <w:p>
      <w:pPr/>
      <w:r>
        <w:rPr>
          <w:lang w:val="pt_PT" w:bidi="pt_PT"/>
        </w:rPr>
      </w:r>
      <w:r>
        <w:rPr>
          <w:lang w:val="pt_PT" w:bidi="pt_PT"/>
        </w:rPr>
        <w:t xml:space="preserve">Paulo disse que o </w:t>
      </w:r>
      <w:r>
        <w:rPr>
          <w:b/>
          <w:lang w:val="pt_PT" w:bidi="pt_PT"/>
        </w:rPr>
        <w:t>sumo sacerdote</w:t>
      </w:r>
      <w:r>
        <w:rPr>
          <w:lang w:val="pt_PT" w:bidi="pt_PT"/>
        </w:rPr>
        <w:t xml:space="preserve"> e o </w:t>
      </w:r>
      <w:r>
        <w:rPr>
          <w:b/>
          <w:lang w:val="pt_PT" w:bidi="pt_PT"/>
        </w:rPr>
        <w:t>conselho</w:t>
      </w:r>
      <w:r>
        <w:rPr>
          <w:lang w:val="pt_PT" w:bidi="pt_PT"/>
        </w:rPr>
        <w:t xml:space="preserve"> judaico, ou </w:t>
      </w:r>
      <w:r>
        <w:rPr>
          <w:b/>
          <w:lang w:val="pt_PT" w:bidi="pt_PT"/>
        </w:rPr>
        <w:t>sinédrio</w:t>
      </w:r>
      <w:r>
        <w:rPr>
          <w:lang w:val="pt_PT" w:bidi="pt_PT"/>
        </w:rPr>
        <w:t xml:space="preserve">, sabiam que ele </w:t>
      </w:r>
      <w:r>
        <w:rPr>
          <w:b/>
          <w:lang w:val="pt_PT" w:bidi="pt_PT"/>
        </w:rPr>
        <w:t>perseguia</w:t>
      </w:r>
      <w:r>
        <w:rPr>
          <w:lang w:val="pt_PT" w:bidi="pt_PT"/>
        </w:rPr>
        <w:t xml:space="preserve"> os crentes em Jesus no início de sua vida. Use as mesmas palavras que você usou anteriormente para </w:t>
      </w:r>
      <w:r>
        <w:rPr>
          <w:lang w:val="pt_PT" w:bidi="pt_PT"/>
        </w:rPr>
        <w:t>perseguido</w:t>
      </w:r>
      <w:r>
        <w:rPr>
          <w:lang w:val="pt_PT" w:bidi="pt_PT"/>
        </w:rPr>
        <w:t xml:space="preserve">, </w:t>
      </w:r>
      <w:r>
        <w:rPr>
          <w:lang w:val="pt_PT" w:bidi="pt_PT"/>
        </w:rPr>
        <w:t>sumo sacerdote</w:t>
      </w:r>
      <w:r>
        <w:rPr>
          <w:lang w:val="pt_PT" w:bidi="pt_PT"/>
        </w:rPr>
        <w:t xml:space="preserve"> e </w:t>
      </w:r>
      <w:r>
        <w:rPr>
          <w:lang w:val="pt_PT" w:bidi="pt_PT"/>
        </w:rPr>
        <w:t>conselho judaico</w:t>
      </w:r>
      <w:r>
        <w:rPr>
          <w:lang w:val="pt_PT" w:bidi="pt_PT"/>
        </w:rPr>
        <w:t>. Consulte o Glossário Mestre para mais informações sobre essas palavras.</w:t>
      </w:r>
    </w:p>
    <w:p>
      <w:pPr/>
      <w:r>
        <w:rPr>
          <w:lang w:val="pt_PT" w:bidi="pt_PT"/>
        </w:rPr>
      </w:r>
      <w:r>
        <w:rPr>
          <w:lang w:val="pt_PT" w:bidi="pt_PT"/>
        </w:rPr>
        <w:t xml:space="preserve">Paulo perseguiu os seguidores do Caminho. </w:t>
      </w:r>
      <w:r>
        <w:rPr>
          <w:b/>
          <w:lang w:val="pt_PT" w:bidi="pt_PT"/>
        </w:rPr>
        <w:t>O Caminho</w:t>
      </w:r>
      <w:r>
        <w:rPr>
          <w:lang w:val="pt_PT" w:bidi="pt_PT"/>
        </w:rPr>
        <w:t xml:space="preserve"> se refere ao nome que os seguidores de Jesus usavam para si mesmos. Usem o mesmo termo para "O Caminho" que vocês usaram em passagens anteriores.</w:t>
      </w:r>
    </w:p>
    <w:p>
      <w:pPr/>
      <w:r>
        <w:rPr>
          <w:lang w:val="pt_PT" w:bidi="pt_PT"/>
        </w:rPr>
      </w:r>
      <w:r>
        <w:rPr>
          <w:lang w:val="pt_PT" w:bidi="pt_PT"/>
        </w:rPr>
        <w:t xml:space="preserve">Quando Paulo viajava para Damasco, uma luz brilhou do </w:t>
      </w:r>
      <w:r>
        <w:rPr>
          <w:b/>
          <w:lang w:val="pt_PT" w:bidi="pt_PT"/>
        </w:rPr>
        <w:t>céu</w:t>
      </w:r>
      <w:r>
        <w:rPr>
          <w:lang w:val="pt_PT" w:bidi="pt_PT"/>
        </w:rPr>
        <w:t>. Use a mesma palavra para céu que você usou anteriormente.</w:t>
      </w:r>
    </w:p>
    <w:p>
      <w:pPr/>
      <w:r>
        <w:rPr>
          <w:lang w:val="pt_PT" w:bidi="pt_PT"/>
        </w:rPr>
      </w:r>
      <w:r>
        <w:rPr>
          <w:lang w:val="pt_PT" w:bidi="pt_PT"/>
        </w:rPr>
        <w:t xml:space="preserve">Quando Ananias veio até Paulo, Deus disse a Ananias que Paulo será uma </w:t>
      </w:r>
      <w:r>
        <w:rPr>
          <w:b/>
          <w:lang w:val="pt_PT" w:bidi="pt_PT"/>
        </w:rPr>
        <w:t>testemunha</w:t>
      </w:r>
      <w:r>
        <w:rPr>
          <w:lang w:val="pt_PT" w:bidi="pt_PT"/>
        </w:rPr>
        <w:t xml:space="preserve"> de Jesus. Uma testemunha se refere a uma pessoa que relata o que ele viu e ouviu.</w:t>
      </w:r>
    </w:p>
    <w:p>
      <w:pPr/>
      <w:r>
        <w:rPr>
          <w:lang w:val="pt_PT" w:bidi="pt_PT"/>
        </w:rPr>
      </w:r>
      <w:r>
        <w:rPr>
          <w:lang w:val="pt_PT" w:bidi="pt_PT"/>
        </w:rPr>
        <w:t xml:space="preserve">Ananias também disse a Paulo para se levantar e ser </w:t>
      </w:r>
      <w:r>
        <w:rPr>
          <w:b/>
          <w:lang w:val="pt_PT" w:bidi="pt_PT"/>
        </w:rPr>
        <w:t>batizado</w:t>
      </w:r>
      <w:r>
        <w:rPr>
          <w:lang w:val="pt_PT" w:bidi="pt_PT"/>
        </w:rPr>
        <w:t xml:space="preserve"> e lavar seus </w:t>
      </w:r>
      <w:r>
        <w:rPr>
          <w:b/>
          <w:lang w:val="pt_PT" w:bidi="pt_PT"/>
        </w:rPr>
        <w:t>pecados</w:t>
      </w:r>
      <w:r>
        <w:rPr>
          <w:lang w:val="pt_PT" w:bidi="pt_PT"/>
        </w:rPr>
        <w:t xml:space="preserve">. Usem a mesma palavra para batizar e pecar que vocês usaram anteriormente. Consultem o Glossário Mestre para mais informações sobre </w:t>
      </w:r>
      <w:r>
        <w:rPr>
          <w:lang w:val="pt_PT" w:bidi="pt_PT"/>
        </w:rPr>
        <w:t>batismo</w:t>
      </w:r>
      <w:r>
        <w:rPr>
          <w:lang w:val="pt_PT" w:bidi="pt_PT"/>
        </w:rPr>
        <w:t xml:space="preserve"> e </w:t>
      </w:r>
      <w:r>
        <w:rPr>
          <w:lang w:val="pt_PT" w:bidi="pt_PT"/>
        </w:rPr>
        <w:t>pecado</w:t>
      </w:r>
      <w:r>
        <w:rPr>
          <w:lang w:val="pt_PT" w:bidi="pt_PT"/>
        </w:rPr>
        <w:t>.</w:t>
      </w:r>
    </w:p>
    <w:p>
      <w:pPr/>
      <w:r>
        <w:rPr>
          <w:lang w:val="pt_PT" w:bidi="pt_PT"/>
        </w:rPr>
      </w:r>
      <w:r>
        <w:rPr>
          <w:lang w:val="pt_PT" w:bidi="pt_PT"/>
        </w:rPr>
        <w:t xml:space="preserve">Paulo retornou para o </w:t>
      </w:r>
      <w:r>
        <w:rPr>
          <w:b/>
          <w:lang w:val="pt_PT" w:bidi="pt_PT"/>
        </w:rPr>
        <w:t>templo</w:t>
      </w:r>
      <w:r>
        <w:rPr>
          <w:lang w:val="pt_PT" w:bidi="pt_PT"/>
        </w:rPr>
        <w:t xml:space="preserve">, o lugar de adoração dos judeus em Jerusalém. Usem a mesma palavra para templo que vocês usaram anteriormente. Consulte o Glossário Mestre para mais informações sobre </w:t>
      </w:r>
      <w:r>
        <w:rPr>
          <w:lang w:val="pt_PT" w:bidi="pt_PT"/>
        </w:rPr>
        <w:t>templo</w:t>
      </w:r>
      <w:r>
        <w:rPr>
          <w:lang w:val="pt_PT" w:bidi="pt_PT"/>
        </w:rPr>
        <w:t>.</w:t>
      </w:r>
    </w:p>
    <w:p>
      <w:pPr/>
      <w:r>
        <w:rPr>
          <w:lang w:val="pt_PT" w:bidi="pt_PT"/>
        </w:rPr>
      </w:r>
      <w:r>
        <w:rPr>
          <w:lang w:val="pt_PT" w:bidi="pt_PT"/>
        </w:rPr>
        <w:t xml:space="preserve">Quando Paulo estava no templo de Jerusalém, o lugar onde os judeus adoravam, Deus fez Paulo cair em um </w:t>
      </w:r>
      <w:r>
        <w:rPr>
          <w:b/>
          <w:lang w:val="pt_PT" w:bidi="pt_PT"/>
        </w:rPr>
        <w:t>transe</w:t>
      </w:r>
      <w:r>
        <w:rPr>
          <w:lang w:val="pt_PT" w:bidi="pt_PT"/>
        </w:rPr>
        <w:t>. O termo transe é usado para descrever um estado mental onde alguém vê uma coisa incrível e fica surpresa, maravilhada com a visão.</w:t>
      </w:r>
    </w:p>
    <w:p>
      <w:pPr/>
      <w:r>
        <w:rPr>
          <w:lang w:val="pt_PT" w:bidi="pt_PT"/>
        </w:rPr>
      </w:r>
      <w:r>
        <w:rPr>
          <w:lang w:val="pt_PT" w:bidi="pt_PT"/>
        </w:rPr>
        <w:t xml:space="preserve">Paulo foi de uma </w:t>
      </w:r>
      <w:r>
        <w:rPr>
          <w:b/>
          <w:lang w:val="pt_PT" w:bidi="pt_PT"/>
        </w:rPr>
        <w:t>sinagoga</w:t>
      </w:r>
      <w:r>
        <w:rPr>
          <w:lang w:val="pt_PT" w:bidi="pt_PT"/>
        </w:rPr>
        <w:t xml:space="preserve"> para outra procurando os seguidores de Jesus. Usem a mesma palavra para sinagoga que vocês usaram anteriormente. Consultem o Glossário Mestre para mais informações sobre </w:t>
      </w:r>
      <w:r>
        <w:rPr>
          <w:lang w:val="pt_PT" w:bidi="pt_PT"/>
        </w:rPr>
        <w:t>sinagoga</w:t>
      </w:r>
      <w:r>
        <w:rPr>
          <w:lang w:val="pt_PT" w:bidi="pt_PT"/>
        </w:rPr>
        <w:t>.</w:t>
      </w:r>
    </w:p>
    <w:p>
      <w:pPr/>
      <w:r>
        <w:rPr>
          <w:lang w:val="pt_PT" w:bidi="pt_PT"/>
        </w:rPr>
      </w:r>
      <w:r>
        <w:rPr>
          <w:lang w:val="pt_PT" w:bidi="pt_PT"/>
        </w:rPr>
        <w:t xml:space="preserve">Jesus disse a Paulo: “Vá, e enviarei você para longe para os </w:t>
      </w:r>
      <w:r>
        <w:rPr>
          <w:b/>
          <w:lang w:val="pt_PT" w:bidi="pt_PT"/>
        </w:rPr>
        <w:t>gentios</w:t>
      </w:r>
      <w:r>
        <w:rPr>
          <w:lang w:val="pt_PT" w:bidi="pt_PT"/>
        </w:rPr>
        <w:t xml:space="preserve">”. Usem a mesma palavra para gentio que vocês usaram anteriormente. Consultem o Glossário Mestre para mais informações sobre </w:t>
      </w:r>
      <w:r>
        <w:rPr>
          <w:lang w:val="pt_PT" w:bidi="pt_PT"/>
        </w:rPr>
        <w:t>gentios</w:t>
      </w:r>
      <w:r>
        <w:rPr>
          <w:lang w:val="pt_PT" w:bidi="pt_PT"/>
        </w:rPr>
        <w:t xml:space="preserve">.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22:22–29</w:t>
      </w:r>
      <w:r>
        <w:rPr>
          <w:lang w:val="pt_PT" w:bidi="pt_PT"/>
        </w:rPr>
      </w:r>
    </w:p>
    <w:p>
      <w:pPr>
        <w:pStyle w:val="Heading3"/>
      </w:pPr>
      <w:r>
        <w:rPr>
          <w:lang w:val="pt_PT" w:bidi="pt_PT"/>
        </w:rPr>
        <w:t>Ouvir e Sentir</w:t>
      </w:r>
    </w:p>
    <w:p>
      <w:pPr/>
      <w:r>
        <w:rPr>
          <w:lang w:val="pt_PT" w:bidi="pt_PT"/>
        </w:rPr>
      </w:r>
      <w:r>
        <w:rPr>
          <w:lang w:val="pt_PT" w:bidi="pt_PT"/>
        </w:rPr>
        <w:t>Ouçam Atos 22.22–29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comandante romano deu a Paulo permissão para falar diante dos judeus. Paulo se explicou a eles. Os judeus o ouviram até que Paulo mencionou os gentios. Foi a menção dos gentios que irritou as multidões. Os judeus gritaram: "Fora com esse homem da face terra! Ele não deve ter permissão para viver!" A frase também pode significar: "Matem-no!" ou "Acabe com sua vida!"</w:t>
      </w:r>
    </w:p>
    <w:p>
      <w:pPr/>
      <w:r>
        <w:rPr>
          <w:lang w:val="pt_PT" w:bidi="pt_PT"/>
        </w:rPr>
      </w:r>
      <w:r>
        <w:rPr>
          <w:lang w:val="pt_PT" w:bidi="pt_PT"/>
        </w:rPr>
        <w:t>Os judeus não estavam felizes com o discurso de Paulo. Além de gritar, os judeus também jogavam suas capas, que eram suas roupas exteriores, e jogavam poeira no ar. Essas ações mostram que a multidão de judeus não aprova o discurso de Paulo.</w:t>
      </w:r>
    </w:p>
    <w:p>
      <w:pPr/>
      <w:r>
        <w:rPr>
          <w:lang w:val="pt_PT" w:bidi="pt_PT"/>
        </w:rPr>
      </w:r>
      <w:r>
        <w:rPr>
          <w:lang w:val="pt_PT" w:bidi="pt_PT"/>
        </w:rPr>
        <w:t xml:space="preserve">Mostre uma foto de uma </w:t>
      </w:r>
      <w:r>
        <w:rPr>
          <w:lang w:val="pt_PT" w:bidi="pt_PT"/>
        </w:rPr>
        <w:t>capa</w:t>
      </w:r>
      <w:r>
        <w:rPr>
          <w:lang w:val="pt_PT" w:bidi="pt_PT"/>
        </w:rPr>
        <w:t>.</w:t>
      </w:r>
    </w:p>
    <w:p>
      <w:pPr/>
      <w:r>
        <w:rPr>
          <w:lang w:val="pt_PT" w:bidi="pt_PT"/>
        </w:rPr>
      </w:r>
      <w:r>
        <w:rPr>
          <w:lang w:val="pt_PT" w:bidi="pt_PT"/>
        </w:rPr>
        <w:t>Pare e discuta: quais são algumas maneiras pelas quais as pessoas exibem sua raiva em sua comunidade? Se você já viu uma multidão irada, descreva essa experiência a sua equipe.</w:t>
      </w:r>
    </w:p>
    <w:p>
      <w:pPr/>
      <w:r>
        <w:rPr>
          <w:lang w:val="pt_PT" w:bidi="pt_PT"/>
        </w:rPr>
      </w:r>
      <w:r>
        <w:rPr>
          <w:lang w:val="pt_PT" w:bidi="pt_PT"/>
        </w:rPr>
        <w:t>O comandante romano, o líder do exército romano posicionado em Jerusalém, ordenou que os soldados trouxessem Paulo para o quartel, o lugar onde o exército romano vivia em Jerusalém. O comandante romano não poderia entender por que a multidão de judeus estava irada. Ele disse que Paulo deve ser examinado por chicoteamento. Os romanos geralmente chicoteavam a pessoa com chicotes de couro primeiro, então o levavam até o líder para que ele pudesse questionar a pessoa. O comandante romano queria saber de Paulo o que realmente aconteceu.</w:t>
      </w:r>
    </w:p>
    <w:p>
      <w:pPr/>
      <w:r>
        <w:rPr>
          <w:lang w:val="pt_PT" w:bidi="pt_PT"/>
        </w:rPr>
      </w:r>
      <w:r>
        <w:rPr>
          <w:lang w:val="pt_PT" w:bidi="pt_PT"/>
        </w:rPr>
        <w:t xml:space="preserve">Mostre uma imagem de um </w:t>
      </w:r>
      <w:r>
        <w:rPr>
          <w:lang w:val="pt_PT" w:bidi="pt_PT"/>
        </w:rPr>
        <w:t>chicote usado pelos soldados romanos</w:t>
      </w:r>
      <w:r>
        <w:rPr>
          <w:lang w:val="pt_PT" w:bidi="pt_PT"/>
        </w:rPr>
        <w:t>.</w:t>
      </w:r>
    </w:p>
    <w:p>
      <w:pPr/>
      <w:r>
        <w:rPr>
          <w:lang w:val="pt_PT" w:bidi="pt_PT"/>
        </w:rPr>
      </w:r>
      <w:r>
        <w:rPr>
          <w:lang w:val="pt_PT" w:bidi="pt_PT"/>
        </w:rPr>
        <w:t xml:space="preserve">Mostre também uma imagem onde os </w:t>
      </w:r>
      <w:r>
        <w:rPr>
          <w:lang w:val="pt_PT" w:bidi="pt_PT"/>
        </w:rPr>
        <w:t>soldados amarravam seus prisioneiros a um poste para chicoteá-los</w:t>
      </w:r>
      <w:r>
        <w:rPr>
          <w:lang w:val="pt_PT" w:bidi="pt_PT"/>
        </w:rPr>
        <w:t>.</w:t>
      </w:r>
    </w:p>
    <w:p>
      <w:pPr/>
      <w:r>
        <w:rPr>
          <w:lang w:val="pt_PT" w:bidi="pt_PT"/>
        </w:rPr>
      </w:r>
      <w:r>
        <w:rPr>
          <w:lang w:val="pt_PT" w:bidi="pt_PT"/>
        </w:rPr>
        <w:t>Discuta como os infratores são punidos em sua comunidade. Como o tipo de punição é determinado? Quem tem a autoridade para realizar a punição?</w:t>
      </w:r>
    </w:p>
    <w:p>
      <w:pPr/>
      <w:r>
        <w:rPr>
          <w:lang w:val="pt_PT" w:bidi="pt_PT"/>
        </w:rPr>
      </w:r>
      <w:r>
        <w:rPr>
          <w:lang w:val="pt_PT" w:bidi="pt_PT"/>
        </w:rPr>
        <w:t>Os soldados prenderam Paulo a um poste com seus braços acorrentados. Quando os soldados estavam prestes a bater em Paulo com um chicote, Paulo falou com o centurião, o oficial responsável por cem soldados. Paulo disse: "Se um homem é um cidadão romano e não provado culpado por um julgamento, é lícito que vocês o chicoteiem?" Esse é um tipo de pergunta que não espera ser respondida porque o centurião sabia que não era permitido. Como cidadão romano, Paulo possuía os direitos de um romano, mas o comandante romano não sabia que Paulo era um cidadão romano.</w:t>
      </w:r>
    </w:p>
    <w:p>
      <w:pPr/>
      <w:r>
        <w:rPr>
          <w:lang w:val="pt_PT" w:bidi="pt_PT"/>
        </w:rPr>
      </w:r>
      <w:r>
        <w:rPr>
          <w:lang w:val="pt_PT" w:bidi="pt_PT"/>
        </w:rPr>
        <w:t>Durante o tempo de Paulo, as autoridades romanas não poderiam chicotear um cidadão romano, a menos que o tivessem provado culpado em um julgamento. Nos lembraremos que anteriormente, Paulo reclamou com o carcereiro em Filipos que as multidões atacaram a ele e Silas, embora eles fossem cidadãos romanos. No quartel, Paulo usou seus direitos como cidadão romano para se proteger de novos danos físicos.</w:t>
      </w:r>
    </w:p>
    <w:p>
      <w:pPr/>
      <w:r>
        <w:rPr>
          <w:lang w:val="pt_PT" w:bidi="pt_PT"/>
        </w:rPr>
      </w:r>
      <w:r>
        <w:rPr>
          <w:lang w:val="pt_PT" w:bidi="pt_PT"/>
        </w:rPr>
        <w:t>O centurião foi até o comandante romano. Isso significa que os soldados não fizeram nada com Paulo. O centurião foi informar o comandante o que ele havia descoberto. Ele falou com o comandante respeitosamente e perguntou: "O que você fará?" Ele não esperava que o comandante respondesse à pergunta. Ele estava informando o comandante que Paulo era um cidadão romano e dizendo que era ilegal chicoteá-lo. Se o comandante desobedecesse à lei, as autoridades romanas o puniriam.</w:t>
      </w:r>
    </w:p>
    <w:p>
      <w:pPr/>
      <w:r>
        <w:rPr>
          <w:lang w:val="pt_PT" w:bidi="pt_PT"/>
        </w:rPr>
      </w:r>
      <w:r>
        <w:rPr>
          <w:lang w:val="pt_PT" w:bidi="pt_PT"/>
        </w:rPr>
        <w:t>O comandante romano foi até Paulo e perguntou: "Diga-me, você é um cidadão romano?" A frase: "Diga-me", é um comando. É uma linguagem forte, mas não rude. O comandante queria ouvir a resposta de Paulo. É possível que os cidadãos romanos fossem raros em Jerusalém porque ficava muito longe de Roma. Paulo respondeu ao comandante: "Sim".</w:t>
      </w:r>
    </w:p>
    <w:p>
      <w:pPr/>
      <w:r>
        <w:rPr>
          <w:lang w:val="pt_PT" w:bidi="pt_PT"/>
        </w:rPr>
      </w:r>
      <w:r>
        <w:rPr>
          <w:lang w:val="pt_PT" w:bidi="pt_PT"/>
        </w:rPr>
        <w:t>O comandante romano disse a Paulo: "Comprei essa cidadania por uma grande quantia". Nem todos poderiam comprar uma cidadania romana — as pessoas geralmente tinham que pagar um suborno para colocar seus nomes na lista de cidadãos romanos.</w:t>
      </w:r>
    </w:p>
    <w:p>
      <w:pPr/>
      <w:r>
        <w:rPr>
          <w:lang w:val="pt_PT" w:bidi="pt_PT"/>
        </w:rPr>
      </w:r>
      <w:r>
        <w:rPr>
          <w:lang w:val="pt_PT" w:bidi="pt_PT"/>
        </w:rPr>
        <w:t>Paulo respondeu ao comandante: "Mas sou um cidadão por nascimento". Paulo se tornou um cidadão porque seus pais eram cidadãos romanos, e sua cidadania era melhor do que a cidadania do comandante romano.</w:t>
      </w:r>
    </w:p>
    <w:p>
      <w:pPr/>
      <w:r>
        <w:rPr>
          <w:lang w:val="pt_PT" w:bidi="pt_PT"/>
        </w:rPr>
      </w:r>
      <w:r>
        <w:rPr>
          <w:lang w:val="pt_PT" w:bidi="pt_PT"/>
        </w:rPr>
        <w:t>Quando eles ouviram isso, os soldados que estavam questionando Paulo foram embora porque eles não poderiam chicoteá-lo. Paulo foi capaz de provar sua cidadania romana. Os soldados provavelmente estavam com medo, e o comandante também estava com medo. As pessoas não tinham permissão para colocar correntes nos cidadãos romanos quando eles eram presos. Como era ilegal que o comandante prendesse um cidadão romano com correntes, ele provavelmente removeu as correntes de Paulo nesse momento.</w:t>
      </w:r>
    </w:p>
    <w:p>
      <w:pPr/>
      <w:r>
        <w:rPr>
          <w:lang w:val="pt_PT" w:bidi="pt_PT"/>
        </w:rPr>
      </w:r>
      <w:r>
        <w:rPr>
          <w:lang w:val="pt_PT" w:bidi="pt_PT"/>
        </w:rPr>
        <w:t>Pare e discuta: quando alguém é acusado de fazer coisas erradas em sua cultura, como as pessoas com autoridade protegem as pessoas quando elas ainda não são provadas culpadas? Em sua cultura, o que as pessoas com autoridade mais temem?</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os judeus ficaram zangados quando Paulo falou sobre os gentios. Para mostrar sua raiva, eles tiraram suas capas e jogaram poeira no ar.</w:t>
      </w:r>
    </w:p>
    <w:p>
      <w:pPr/>
      <w:r>
        <w:rPr>
          <w:lang w:val="pt_PT" w:bidi="pt_PT"/>
        </w:rPr>
      </w:r>
      <w:r>
        <w:rPr>
          <w:b/>
          <w:lang w:val="pt_PT" w:bidi="pt_PT"/>
        </w:rPr>
        <w:t>Segunda cena:</w:t>
      </w:r>
      <w:r>
        <w:rPr>
          <w:lang w:val="pt_PT" w:bidi="pt_PT"/>
        </w:rPr>
        <w:t xml:space="preserve"> os soldados trouxeram Paulo para o quartel. O comandante ordenou que os soldados chicoteassem Paulo antes de fazer perguntas a ele. Quando o soldado estava prestes a chicoteá-lo, Paulo disse ao centurião que ele é um cidadão romano. O centurião foi para o comandante e disse que Paulo era um cidadão romano.</w:t>
      </w:r>
    </w:p>
    <w:p>
      <w:pPr/>
      <w:r>
        <w:rPr>
          <w:lang w:val="pt_PT" w:bidi="pt_PT"/>
        </w:rPr>
      </w:r>
      <w:r>
        <w:rPr>
          <w:b/>
          <w:lang w:val="pt_PT" w:bidi="pt_PT"/>
        </w:rPr>
        <w:t>Terceira cena:</w:t>
      </w:r>
      <w:r>
        <w:rPr>
          <w:lang w:val="pt_PT" w:bidi="pt_PT"/>
        </w:rPr>
        <w:t xml:space="preserve"> o comandante romano veio e perguntou se Paulo era verdadeiramente um cidadão romano. Paulo provou ao comandante que ele nasceu um cidadão romano. Os soldados não chicotearam Paulo. O comandante teve medo de prender Paulo com correntes, mesmo quando ele sendo um cidadão romano.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 centurião</w:t>
      </w:r>
    </w:p>
    <w:p>
      <w:pPr>
        <w:pStyle w:val="ListBullet"/>
        <w:spacing w:line="240" w:lineRule="auto"/>
        <w:ind w:left="720"/>
      </w:pPr>
      <w:r>
        <w:rPr>
          <w:lang w:val="pt_PT" w:bidi="pt_PT"/>
        </w:rPr>
      </w:r>
      <w:r>
        <w:rPr>
          <w:lang w:val="pt_PT" w:bidi="pt_PT"/>
        </w:rPr>
        <w:t>Os soldados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Lembrem-se de que Paulo tentou se explicar diante das pessoas, mas a multidão de judeus ficou zangada quando Paulo mencionou os gentios. Eles gritaram em voz alta e tiraram suas capas e jogaram poeira no ar. A cena foi barulhenta e caótica. O comandante disse aos soldados para levar Paulo para o quartel.</w:t>
      </w:r>
    </w:p>
    <w:p>
      <w:pPr/>
      <w:r>
        <w:rPr>
          <w:lang w:val="pt_PT" w:bidi="pt_PT"/>
        </w:rPr>
      </w:r>
      <w:r>
        <w:rPr>
          <w:lang w:val="pt_PT" w:bidi="pt_PT"/>
        </w:rPr>
        <w:t>Também é importante lembrar que o comandante romano e seus soldados ainda não poderiam entender por que os judeus estavam zangados. O comandante romano ordenou que seus soldados chicoteassem Paulo. Ele pensou que isso faria Paulo dizer a ele a verdade sobre por que eles estavam gritando com Paulo.</w:t>
      </w:r>
    </w:p>
    <w:p>
      <w:pPr/>
      <w:r>
        <w:rPr>
          <w:lang w:val="pt_PT" w:bidi="pt_PT"/>
        </w:rPr>
      </w:r>
      <w:r>
        <w:rPr>
          <w:lang w:val="pt_PT" w:bidi="pt_PT"/>
        </w:rPr>
        <w:t>É importante lembrar que os soldados esticaram as mãos de Paulo em sua frente e as amarraram a um poste acima de sua cabeça. Havia um centurião ao lado deles supervisionando os soldados. Enquanto os soldados estavam amarrando as mãos de Paulo ao poste, Paulo perguntou ao centurião lá se era legal chicotear um cidadão romano. O centurião parou o chicoteamento e foi falar com o comandante. Ele disse ao comandante que ele estava prestes a fazer algo ilegal chicoteando Paulo.</w:t>
      </w:r>
    </w:p>
    <w:p>
      <w:pPr/>
      <w:r>
        <w:rPr>
          <w:lang w:val="pt_PT" w:bidi="pt_PT"/>
        </w:rPr>
      </w:r>
      <w:r>
        <w:rPr>
          <w:lang w:val="pt_PT" w:bidi="pt_PT"/>
        </w:rPr>
        <w:t>Então, o comandante foi até Paulo e falou com ele. Ele ordenou Paulo: “Diga-me, você é um cidadão romano?”. Paulo disse “Sim”, e o comandante disse: “Paguei muito dinheiro por minha cidadania”. Então Paulo disse: “Mas nasci um cidadão”. Foi essa declaração que deixou os soldados e o comandante com medo. Eles reconheceram que a cidadania de Paulo era ainda melhor do que a cidadania do comandante. O comandante também percebeu que ele estava fazendo algo ilegal amarrando Paulo com correntes.</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A multidão de judeus</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 centurião</w:t>
      </w:r>
    </w:p>
    <w:p>
      <w:pPr>
        <w:pStyle w:val="ListBullet"/>
        <w:spacing w:line="240" w:lineRule="auto"/>
        <w:ind w:left="720"/>
      </w:pPr>
      <w:r>
        <w:rPr>
          <w:lang w:val="pt_PT" w:bidi="pt_PT"/>
        </w:rPr>
      </w:r>
      <w:r>
        <w:rPr>
          <w:lang w:val="pt_PT" w:bidi="pt_PT"/>
        </w:rPr>
        <w:t>Os soldados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Quando os judeus ouviram o discurso de Paulo, eles ficaram zangados, então gritaram, jogaram suas capas e a poeira no ar. Eles também gritaram: "Livrem-se desse homem!"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"Sinto-me triste pelos judeus não quererem meu testemunho", e "Sinto-me honrado por testemunhar sobre Jesus à multidão".</w:t>
      </w:r>
    </w:p>
    <w:p>
      <w:pPr>
        <w:pStyle w:val="ListBullet"/>
        <w:spacing w:line="240" w:lineRule="auto"/>
        <w:ind w:left="720"/>
      </w:pPr>
      <w:r>
        <w:rPr>
          <w:lang w:val="pt_PT" w:bidi="pt_PT"/>
        </w:rPr>
      </w:r>
      <w:r>
        <w:rPr>
          <w:lang w:val="pt_PT" w:bidi="pt_PT"/>
        </w:rPr>
        <w:t>Pergunte aos atores que interpretam a multidão de judeus: "Como vocês estão se sentindo?" Vocês podem ouvir coisas como: "Esse Paulo violou a Lei Mosaica", e "Os soldados deveriam punir esse homem".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comandante romano e seus soldados trouxeram Paulo para o quartel, o lugar onde os soldados viviam em Jerusalém. O comandante queria saber a situação, então ordenou que seus soldados chicoteassem Paulo. Paulo perguntou ao centurião de pé se era permitido chicotear os cidadãos romanos, mesmo quando eles não fossem culpados. O centurião foi até o comandante e disse a ele que Paulo era um cidadão romano.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"Sou um cidadão romano e estou protegido pelas leis romanas", e "Esses soldados não têm o direito de me chicotear".</w:t>
      </w:r>
    </w:p>
    <w:p>
      <w:pPr>
        <w:pStyle w:val="ListBullet"/>
        <w:spacing w:line="240" w:lineRule="auto"/>
        <w:ind w:left="720"/>
      </w:pPr>
      <w:r>
        <w:rPr>
          <w:lang w:val="pt_PT" w:bidi="pt_PT"/>
        </w:rPr>
      </w:r>
      <w:r>
        <w:rPr>
          <w:lang w:val="pt_PT" w:bidi="pt_PT"/>
        </w:rPr>
        <w:t>Pergunte ao ator que interpreta o centurião: "Como você está se sentindo?" Vocês podem ouvir coisas como: "Esse homem é verdadeiramente um cidadão romano?" "Estou com medo porque estávamos prestes a fazer algo ilegal!" e "Preciso relatar isso a meu comandante". O centurião diz ao comandante que ele não pode chicotear Paulo porque ele é um cidadão.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comandante romano que pergunta a Paulo: "Diga-me, você é um cidadão romano?"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"Como você está se sentindo?" Vocês podem ouvir coisas como: "Esse judeu é corajoso em alegar que ele é um cidadão romano", e "E se esse homem for verdadeiramente um cidadão romano?" Então o comandante diz: "Comprei essa cidadania com uma grande quantia".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Paulo dizendo ao comandante que ele é um cidadão romano por nascimento.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"Estou apenas dizendo ao comandante a verdade", e "Esse comandante deve estar ciente das leis que protegem os cidadãos romanos".</w:t>
      </w:r>
    </w:p>
    <w:p>
      <w:pPr>
        <w:pStyle w:val="ListBullet"/>
        <w:spacing w:line="240" w:lineRule="auto"/>
        <w:ind w:left="720"/>
      </w:pPr>
      <w:r>
        <w:rPr>
          <w:lang w:val="pt_PT" w:bidi="pt_PT"/>
        </w:rPr>
      </w:r>
      <w:r>
        <w:rPr>
          <w:lang w:val="pt_PT" w:bidi="pt_PT"/>
        </w:rPr>
        <w:t>Pergunte aos atores que interpretam o comandante e os soldados: "Como vocês estão se sentindo?" Vocês podem ouvir coisas como: "Esse homem é verdadeiramente um cidadão romano", "Estou com muito medo", e "Estaremos com problemas porque prendemos esse homem com correntes, mesmo ele sendo um cidadão". Os soldados não chicotearam Paulo.</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A multidão ouviu Paulo até que ele contou a eles sobre como Jesus disse a ele que ele deveria ir contar aos gentios as boas novas. Naquele momento, a multidão ficou zangada. Eles jogaram suas </w:t>
      </w:r>
      <w:r>
        <w:rPr>
          <w:b/>
          <w:lang w:val="pt_PT" w:bidi="pt_PT"/>
        </w:rPr>
        <w:t>capas</w:t>
      </w:r>
      <w:r>
        <w:rPr>
          <w:lang w:val="pt_PT" w:bidi="pt_PT"/>
        </w:rPr>
        <w:t xml:space="preserve"> no ar. Use a mesma palavra para capas que você usou antes, e lembre-se de que </w:t>
      </w:r>
      <w:r>
        <w:rPr>
          <w:lang w:val="pt_PT" w:bidi="pt_PT"/>
        </w:rPr>
        <w:t>capa</w:t>
      </w:r>
      <w:r>
        <w:rPr>
          <w:lang w:val="pt_PT" w:bidi="pt_PT"/>
        </w:rPr>
        <w:t xml:space="preserve"> está no Glossário Mestre.</w:t>
      </w:r>
    </w:p>
    <w:p>
      <w:pPr/>
      <w:r>
        <w:rPr>
          <w:lang w:val="pt_PT" w:bidi="pt_PT"/>
        </w:rPr>
      </w:r>
      <w:r>
        <w:rPr>
          <w:lang w:val="pt_PT" w:bidi="pt_PT"/>
        </w:rPr>
        <w:t xml:space="preserve">O </w:t>
      </w:r>
      <w:r>
        <w:rPr>
          <w:b/>
          <w:lang w:val="pt_PT" w:bidi="pt_PT"/>
        </w:rPr>
        <w:t>comandante</w:t>
      </w:r>
      <w:r>
        <w:rPr>
          <w:lang w:val="pt_PT" w:bidi="pt_PT"/>
        </w:rPr>
        <w:t xml:space="preserve"> ordenou que Paulo </w:t>
      </w:r>
      <w:r>
        <w:rPr>
          <w:b/>
          <w:lang w:val="pt_PT" w:bidi="pt_PT"/>
        </w:rPr>
        <w:t>fosse</w:t>
      </w:r>
      <w:r>
        <w:rPr>
          <w:lang w:val="pt_PT" w:bidi="pt_PT"/>
        </w:rPr>
        <w:t xml:space="preserve"> trazido pelos soldados para o quartel, o lugar onde os soldados viviam. O comandante romano levou seiscentos a mil soldados. Use as palavras comandante e quartel como você usou anteriormente. Consulte o Glossário Mestre para mais informações sobre </w:t>
      </w:r>
      <w:r>
        <w:rPr>
          <w:lang w:val="pt_PT" w:bidi="pt_PT"/>
        </w:rPr>
        <w:t>comandante</w:t>
      </w:r>
      <w:r>
        <w:rPr>
          <w:lang w:val="pt_PT" w:bidi="pt_PT"/>
        </w:rPr>
        <w:t>.</w:t>
      </w:r>
    </w:p>
    <w:p>
      <w:pPr/>
      <w:r>
        <w:rPr>
          <w:lang w:val="pt_PT" w:bidi="pt_PT"/>
        </w:rPr>
      </w:r>
      <w:r>
        <w:rPr>
          <w:lang w:val="pt_PT" w:bidi="pt_PT"/>
        </w:rPr>
        <w:t xml:space="preserve">O comandante ordenou que os soldados chicoteassem Paulo para o interrogatório. Paulo perguntou ao </w:t>
      </w:r>
      <w:r>
        <w:rPr>
          <w:b/>
          <w:lang w:val="pt_PT" w:bidi="pt_PT"/>
        </w:rPr>
        <w:t>centurião</w:t>
      </w:r>
      <w:r>
        <w:rPr>
          <w:lang w:val="pt_PT" w:bidi="pt_PT"/>
        </w:rPr>
        <w:t xml:space="preserve"> se a lei permitia que eles chicoteassem os </w:t>
      </w:r>
      <w:r>
        <w:rPr>
          <w:b/>
          <w:lang w:val="pt_PT" w:bidi="pt_PT"/>
        </w:rPr>
        <w:t>cidadãos</w:t>
      </w:r>
      <w:r>
        <w:rPr>
          <w:lang w:val="pt_PT" w:bidi="pt_PT"/>
        </w:rPr>
        <w:t xml:space="preserve"> </w:t>
      </w:r>
      <w:r>
        <w:rPr>
          <w:b/>
          <w:lang w:val="pt_PT" w:bidi="pt_PT"/>
        </w:rPr>
        <w:t>romanos</w:t>
      </w:r>
      <w:r>
        <w:rPr>
          <w:lang w:val="pt_PT" w:bidi="pt_PT"/>
        </w:rPr>
        <w:t>.</w:t>
      </w:r>
    </w:p>
    <w:p>
      <w:pPr/>
      <w:r>
        <w:rPr>
          <w:lang w:val="pt_PT" w:bidi="pt_PT"/>
        </w:rPr>
      </w:r>
      <w:r>
        <w:rPr>
          <w:lang w:val="pt_PT" w:bidi="pt_PT"/>
        </w:rPr>
        <w:t xml:space="preserve">A palavra </w:t>
      </w:r>
      <w:r>
        <w:rPr>
          <w:b/>
          <w:lang w:val="pt_PT" w:bidi="pt_PT"/>
        </w:rPr>
        <w:t>açoitar</w:t>
      </w:r>
      <w:r>
        <w:rPr>
          <w:lang w:val="pt_PT" w:bidi="pt_PT"/>
        </w:rPr>
        <w:t xml:space="preserve"> é bater em alguém com um chicote de couro para questioná-lo. A pergunta de Paulo não era para ser respondida. O centurião já sabia que açoitar cidadãos romanos não era permitido. O centurião disse ao comandante que Paulo era um cidadão romano. Use a palavra centurião como você usou anteriormente. Consulte o Glossário Mestre para mais informações sobre </w:t>
      </w:r>
      <w:r>
        <w:rPr>
          <w:lang w:val="pt_PT" w:bidi="pt_PT"/>
        </w:rPr>
        <w:t>centurião</w:t>
      </w:r>
      <w:r>
        <w:rPr>
          <w:lang w:val="pt_PT" w:bidi="pt_PT"/>
        </w:rPr>
        <w:t>.</w:t>
      </w:r>
    </w:p>
    <w:p>
      <w:pPr/>
      <w:r>
        <w:rPr>
          <w:lang w:val="pt_PT" w:bidi="pt_PT"/>
        </w:rPr>
      </w:r>
      <w:r>
        <w:rPr>
          <w:lang w:val="pt_PT" w:bidi="pt_PT"/>
        </w:rPr>
        <w:t xml:space="preserve">Paulo disse ao centurião e ao comandante que ele é um cidadão romano. Um </w:t>
      </w:r>
      <w:r>
        <w:rPr>
          <w:b/>
          <w:lang w:val="pt_PT" w:bidi="pt_PT"/>
        </w:rPr>
        <w:t>cidadão</w:t>
      </w:r>
      <w:r>
        <w:rPr>
          <w:lang w:val="pt_PT" w:bidi="pt_PT"/>
        </w:rPr>
        <w:t xml:space="preserve"> detinha os direitos e privilégios de ser chamado de romano. Paulo nasceu um cidadão, o que significa que seu pai ou pais eram cidadãos romanos. Use a palavra cidadão como você usou anteriormente.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22:30–23:11</w:t>
      </w:r>
      <w:r>
        <w:rPr>
          <w:lang w:val="pt_PT" w:bidi="pt_PT"/>
        </w:rPr>
      </w:r>
    </w:p>
    <w:p>
      <w:pPr>
        <w:pStyle w:val="Heading3"/>
      </w:pPr>
      <w:r>
        <w:rPr>
          <w:lang w:val="pt_PT" w:bidi="pt_PT"/>
        </w:rPr>
        <w:t>Ouvir e Sentir</w:t>
      </w:r>
    </w:p>
    <w:p>
      <w:pPr/>
      <w:r>
        <w:rPr>
          <w:lang w:val="pt_PT" w:bidi="pt_PT"/>
        </w:rPr>
      </w:r>
      <w:r>
        <w:rPr>
          <w:lang w:val="pt_PT" w:bidi="pt_PT"/>
        </w:rPr>
        <w:t>Ouçam Atos 22.30–23.11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esta história nos conta sobre Deus ou Jesus?</w:t>
      </w:r>
    </w:p>
    <w:p>
      <w:pPr>
        <w:pStyle w:val="ListBullet"/>
        <w:spacing w:line="240" w:lineRule="auto"/>
        <w:ind w:left="720"/>
      </w:pPr>
      <w:r>
        <w:rPr>
          <w:lang w:val="pt_PT" w:bidi="pt_PT"/>
        </w:rPr>
      </w:r>
      <w:r>
        <w:rPr>
          <w:lang w:val="pt_PT" w:bidi="pt_PT"/>
        </w:rPr>
        <w:t>O que esta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foi preso pelos romanos quando ele começou um motim no templo. Então, Paulo escapou do chicoteamento quando ele disse ao comandante romano que ele era um cidadão romano.</w:t>
      </w:r>
    </w:p>
    <w:p>
      <w:pPr/>
      <w:r>
        <w:rPr>
          <w:lang w:val="pt_PT" w:bidi="pt_PT"/>
        </w:rPr>
      </w:r>
      <w:r>
        <w:rPr>
          <w:lang w:val="pt_PT" w:bidi="pt_PT"/>
        </w:rPr>
        <w:t>O comandante romano queria entender o que Paulo fez e por que os judeus estavam irados com Paulo. No dia seguinte, o comandante ordenou que o Sinédrio, o conselho judaico, se encontrasse com Paulo. Vocês se lembrarão de passagens anteriores que o conselho era composto por dois grupos influentes conhecidos como os fariseus e saduceus. O conselho dos judeus queria usar o julgamento para condenar Paulo.</w:t>
      </w:r>
    </w:p>
    <w:p>
      <w:pPr/>
      <w:r>
        <w:rPr>
          <w:lang w:val="pt_PT" w:bidi="pt_PT"/>
        </w:rPr>
      </w:r>
      <w:r>
        <w:rPr>
          <w:lang w:val="pt_PT" w:bidi="pt_PT"/>
        </w:rPr>
        <w:t>Paulo ficou na frente do conselho. Paulo olhou intensamente para o conselho e os chamou de irmãos. O uso de "irmãos" aqui significa colegas judeus e que Paulo estava em termos iguais com eles. Paulo disse: "Vivi diante de Deus em toda a boa consciência até esse dia". A consciência é a parte de uma pessoa que permite que ele saiba o que é certo e errado pensar ou agir. A consciência de uma pessoa o deixa envergonhado ou culpado se ele fez errado. Paulo queria dizer que ele havia feito o que ele pensava que era certo.</w:t>
      </w:r>
    </w:p>
    <w:p>
      <w:pPr/>
      <w:r>
        <w:rPr>
          <w:lang w:val="pt_PT" w:bidi="pt_PT"/>
        </w:rPr>
      </w:r>
      <w:r>
        <w:rPr>
          <w:lang w:val="pt_PT" w:bidi="pt_PT"/>
        </w:rPr>
        <w:t>O sumo sacerdote chamado Ananias ordenou que os judeus que estavam ao lado de Paulo batessem com um punho ou bofetadas na boca de Paulo. Esse Ananias era diferente dos dois homens com o mesmo nome de histórias anteriores em Atos.</w:t>
      </w:r>
    </w:p>
    <w:p>
      <w:pPr/>
      <w:r>
        <w:rPr>
          <w:lang w:val="pt_PT" w:bidi="pt_PT"/>
        </w:rPr>
      </w:r>
      <w:r>
        <w:rPr>
          <w:lang w:val="pt_PT" w:bidi="pt_PT"/>
        </w:rPr>
        <w:t>Paulo respondeu ao sumo sacerdote: "Deus atingirá vocês, vocês muros caiados de branco!" Um muro caiado de branco é um muro de pedras pintadas com branco para esconder sua aparência feia. Paulo usou o símbolo de um muro caiado de branco para descrever o sumo sacerdote como um hipócrita, uma pessoa que parecia ser boa por fora, mas má por dentro.</w:t>
      </w:r>
    </w:p>
    <w:p>
      <w:pPr/>
      <w:r>
        <w:rPr>
          <w:lang w:val="pt_PT" w:bidi="pt_PT"/>
        </w:rPr>
      </w:r>
      <w:r>
        <w:rPr>
          <w:lang w:val="pt_PT" w:bidi="pt_PT"/>
        </w:rPr>
        <w:t>Paulo acrescentou: "Vocês se sentam lá para me julgar de acordo com a lei, mas vocês violam a lei ordenando que eu seja atingido!" O sumo sacerdote queria condenar Paulo. No entanto, a lei judaica declarava que uma pessoa era inocente até que alguém provasse que ela era culpada. O sumo sacerdote deveria seguir a lei, mas em vez disso ele quebrou a lei porque ele tratou Paulo como se Paulo fosse culpado.</w:t>
      </w:r>
    </w:p>
    <w:p>
      <w:pPr/>
      <w:r>
        <w:rPr>
          <w:lang w:val="pt_PT" w:bidi="pt_PT"/>
        </w:rPr>
      </w:r>
      <w:r>
        <w:rPr>
          <w:lang w:val="pt_PT" w:bidi="pt_PT"/>
        </w:rPr>
        <w:t>Parem e discutam: quem são as pessoas em sua comunidade responsáveis por resolver reclamações? Como eles garantem que os julgamentos sejam conduzidos de forma justa?</w:t>
      </w:r>
    </w:p>
    <w:p>
      <w:pPr/>
      <w:r>
        <w:rPr>
          <w:lang w:val="pt_PT" w:bidi="pt_PT"/>
        </w:rPr>
      </w:r>
      <w:r>
        <w:rPr>
          <w:lang w:val="pt_PT" w:bidi="pt_PT"/>
        </w:rPr>
        <w:t>Os judeus que ficavam perto de Paulo perguntaram: "Vocês ousariam insultar o sumo sacerdote de Deus?" Esses judeus acreditavam que Deus nomeou Ananias para a posição como o sumo sacerdote. Os judeus queriam dizer que se Paulo insultava o sumo sacerdote, Paulo também estava insultando a Deus que deu a Ananias a posição.</w:t>
      </w:r>
    </w:p>
    <w:p>
      <w:pPr/>
      <w:r>
        <w:rPr>
          <w:lang w:val="pt_PT" w:bidi="pt_PT"/>
        </w:rPr>
      </w:r>
      <w:r>
        <w:rPr>
          <w:lang w:val="pt_PT" w:bidi="pt_PT"/>
        </w:rPr>
        <w:t>Então Paulo disse: "Não percebi que ele era o sumo sacerdote". Lucas não explicou por que Paulo não reconheceu quem era o sumo sacerdote.</w:t>
      </w:r>
    </w:p>
    <w:p>
      <w:pPr/>
      <w:r>
        <w:rPr>
          <w:lang w:val="pt_PT" w:bidi="pt_PT"/>
        </w:rPr>
      </w:r>
      <w:r>
        <w:rPr>
          <w:lang w:val="pt_PT" w:bidi="pt_PT"/>
        </w:rPr>
        <w:t>Paulo usou o versículo das Escrituras como apoio: "Está escrito, não falem mal sobre o governante de seu povo". A frase "está escrito" significa que Paulo citou o livro de Êxodo, parte da Lei de Moisés.</w:t>
      </w:r>
    </w:p>
    <w:p>
      <w:pPr/>
      <w:r>
        <w:rPr>
          <w:lang w:val="pt_PT" w:bidi="pt_PT"/>
        </w:rPr>
      </w:r>
      <w:r>
        <w:rPr>
          <w:lang w:val="pt_PT" w:bidi="pt_PT"/>
        </w:rPr>
        <w:t>Paulo queria provar sua inocência. Paulo falou em voz alta para que todos pudessem ouvir. Quando Paulo viu que havia fariseus e saduceus no conselho, ele disse: "Irmãos, sou um fariseu, um filho de fariseus". Filho dos fariseus significava que seu pai e avô eram fariseus. Então Paulo disse: "Estou em julgamento por causa da esperança da ressurreição dos mortos". Os fariseus e saduceus discordavam em muitas questões religiosas. Os fariseus acreditavam na ressurreição, em espíritos e em anjos, enquanto os saduceus não. Os dois grupos no conselho discutiam por causa da ressurreição. Os dois grupos estavam divididos entre si mesmos.</w:t>
      </w:r>
    </w:p>
    <w:p>
      <w:pPr/>
      <w:r>
        <w:rPr>
          <w:lang w:val="pt_PT" w:bidi="pt_PT"/>
        </w:rPr>
      </w:r>
      <w:r>
        <w:rPr>
          <w:lang w:val="pt_PT" w:bidi="pt_PT"/>
        </w:rPr>
        <w:t>Havia um grande alvoroço no conselho ou um barulho alto devido aos judeus discutindo uns com os outros. Alguns dos escribas ou mestres da Lei judaica vinham dos fariseus. Eles disseram: "Não encontramos nada de errado com esse homem! E se um espírito ou um anjo falou com ele?" Os mestres da Lei apoiavam Paulo porque eles também acreditavam que Deus poderia ressuscitar os mortos.</w:t>
      </w:r>
    </w:p>
    <w:p>
      <w:pPr/>
      <w:r>
        <w:rPr>
          <w:lang w:val="pt_PT" w:bidi="pt_PT"/>
        </w:rPr>
      </w:r>
      <w:r>
        <w:rPr>
          <w:lang w:val="pt_PT" w:bidi="pt_PT"/>
        </w:rPr>
        <w:t>A disputa se tornou tão violenta. Isso significa que os dois grupos falavam com mais raiva e mais alto do que antes. O comandante romano temia que Paulo fosse partido em pedaços. Partir em pedaços se refere a puxar algo tão duramente que se rasga em dois pedaços. Isso significa que o comandante tinha medo de que Paulo fosse ferido. O comandante ordenou que seus soldados levassem Paulo de volta para o quartel, o lugar onde os soldados viviam.</w:t>
      </w:r>
    </w:p>
    <w:p>
      <w:pPr/>
      <w:r>
        <w:rPr>
          <w:lang w:val="pt_PT" w:bidi="pt_PT"/>
        </w:rPr>
      </w:r>
      <w:r>
        <w:rPr>
          <w:lang w:val="pt_PT" w:bidi="pt_PT"/>
        </w:rPr>
        <w:t>Na noite seguinte, Jesus ficou perto de Paulo. Jesus disse: "Tenham coragem! Como vocês testemunharam sobre mim em Jerusalém, vocês devem testemunhar sobre mim também em Roma". Testemunhar é uma pessoa dizer aos outros o que ele viu ou ouviu. Jerusalém é a capital de Israel, enquanto Roma é a capital do Império Romano. Jesus encoraja Paulo que, embora houvesse judeus que estivessem contra ele, Jesus estava no lado de Paulo.</w:t>
      </w:r>
    </w:p>
    <w:p>
      <w:pPr/>
      <w:r>
        <w:rPr>
          <w:lang w:val="pt_PT" w:bidi="pt_PT"/>
        </w:rPr>
      </w:r>
      <w:r>
        <w:rPr>
          <w:lang w:val="pt_PT" w:bidi="pt_PT"/>
        </w:rPr>
        <w:t>Parem e discutam: como as pessoas em sua comunidade encorajam ou torcem por alguém que está fazendo um bom trabalho?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quatro cenas.</w:t>
      </w:r>
    </w:p>
    <w:p>
      <w:pPr/>
      <w:r>
        <w:rPr>
          <w:lang w:val="pt_PT" w:bidi="pt_PT"/>
        </w:rPr>
      </w:r>
      <w:r>
        <w:rPr>
          <w:b/>
          <w:lang w:val="pt_PT" w:bidi="pt_PT"/>
        </w:rPr>
        <w:t>Primeira cena:</w:t>
      </w:r>
      <w:r>
        <w:rPr>
          <w:lang w:val="pt_PT" w:bidi="pt_PT"/>
        </w:rPr>
        <w:t xml:space="preserve"> Paulo passou por um julgamento diante do Sinédrio, o Conselho Judaico. Paulo começa a fazer sua defesa, mas o sumo sacerdote ordena que alguém dê um tapa em Paulo.</w:t>
      </w:r>
    </w:p>
    <w:p>
      <w:pPr/>
      <w:r>
        <w:rPr>
          <w:lang w:val="pt_PT" w:bidi="pt_PT"/>
        </w:rPr>
      </w:r>
      <w:r>
        <w:rPr>
          <w:b/>
          <w:lang w:val="pt_PT" w:bidi="pt_PT"/>
        </w:rPr>
        <w:t>Segunda cena:</w:t>
      </w:r>
      <w:r>
        <w:rPr>
          <w:lang w:val="pt_PT" w:bidi="pt_PT"/>
        </w:rPr>
        <w:t xml:space="preserve"> Paulo continua sua defesa. Paulo disse que ele era um fariseu e foi julgado por causa de sua crença na ressurreição. Uma disputa violenta surge entre os fariseus e os saduceus.</w:t>
      </w:r>
    </w:p>
    <w:p>
      <w:pPr/>
      <w:r>
        <w:rPr>
          <w:lang w:val="pt_PT" w:bidi="pt_PT"/>
        </w:rPr>
      </w:r>
      <w:r>
        <w:rPr>
          <w:b/>
          <w:lang w:val="pt_PT" w:bidi="pt_PT"/>
        </w:rPr>
        <w:t>Terceira cena:</w:t>
      </w:r>
      <w:r>
        <w:rPr>
          <w:lang w:val="pt_PT" w:bidi="pt_PT"/>
        </w:rPr>
        <w:t xml:space="preserve"> o comandante romano ordenou que seus soldados levassem Paulo para o quartel, o lugar onde os soldados ficavam em Jerusalém.</w:t>
      </w:r>
    </w:p>
    <w:p>
      <w:pPr/>
      <w:r>
        <w:rPr>
          <w:lang w:val="pt_PT" w:bidi="pt_PT"/>
        </w:rPr>
      </w:r>
      <w:r>
        <w:rPr>
          <w:b/>
          <w:lang w:val="pt_PT" w:bidi="pt_PT"/>
        </w:rPr>
        <w:t>Quarta cena:</w:t>
      </w:r>
      <w:r>
        <w:rPr>
          <w:lang w:val="pt_PT" w:bidi="pt_PT"/>
        </w:rPr>
        <w:t xml:space="preserve"> na noite seguinte, Jesus ficou perto de Paulo e o encorajou. Jesus disse que Paulo testemunhou sobre ele em Jerusalém e testemunhará também em Roma.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saduceus</w:t>
      </w:r>
    </w:p>
    <w:p>
      <w:pPr>
        <w:pStyle w:val="ListBullet"/>
        <w:spacing w:line="240" w:lineRule="auto"/>
        <w:ind w:left="720"/>
      </w:pPr>
      <w:r>
        <w:rPr>
          <w:lang w:val="pt_PT" w:bidi="pt_PT"/>
        </w:rPr>
      </w:r>
      <w:r>
        <w:rPr>
          <w:lang w:val="pt_PT" w:bidi="pt_PT"/>
        </w:rPr>
        <w:t>Os fariseus, incluindo os mestres da Lei judaica</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Lembrem-se de que o comandante romano queria saber por que a multidão de judeus estava zangada com Paulo. O comandante trouxe Paulo para o conselho, os líderes dos judeus. Os membros do conselho estavam sentados em uma formação de semicírculo. Enquanto Paulo estava em pé, ele olhou intensamente para o Sinédrio. Paulo queria entender o que eles pensavam dele.</w:t>
      </w:r>
    </w:p>
    <w:p>
      <w:pPr/>
      <w:r>
        <w:rPr>
          <w:lang w:val="pt_PT" w:bidi="pt_PT"/>
        </w:rPr>
      </w:r>
      <w:r>
        <w:rPr>
          <w:lang w:val="pt_PT" w:bidi="pt_PT"/>
        </w:rPr>
        <w:t>É importante lembrar que o conselho era composto por dois grupos religiosos, os fariseus e os saduceus. Os fariseus acreditavam na ressurreição e na existência de anjos e espíritos, enquanto os saduceus não. Paulo alegou que sua consciência estava clara e ele era inocente das acusações.</w:t>
      </w:r>
    </w:p>
    <w:p>
      <w:pPr/>
      <w:r>
        <w:rPr>
          <w:lang w:val="pt_PT" w:bidi="pt_PT"/>
        </w:rPr>
      </w:r>
      <w:r>
        <w:rPr>
          <w:lang w:val="pt_PT" w:bidi="pt_PT"/>
        </w:rPr>
        <w:t>O sumo sacerdote ordenou que os judeus perto de Paulo batessem em sua boca, mas Paulo repreendeu o sacerdote.</w:t>
      </w:r>
    </w:p>
    <w:p>
      <w:pPr/>
      <w:r>
        <w:rPr>
          <w:lang w:val="pt_PT" w:bidi="pt_PT"/>
        </w:rPr>
      </w:r>
      <w:r>
        <w:rPr>
          <w:lang w:val="pt_PT" w:bidi="pt_PT"/>
        </w:rPr>
        <w:t>Paulo sabia que havia fariseus no conselho. Paulo disse que ele era um fariseu e foi julgado por causa de sua crença na ressurreição. A declaração de Paulo causou um desacordo forte entre os fariseus e os saduceus.</w:t>
      </w:r>
    </w:p>
    <w:p>
      <w:pPr/>
      <w:r>
        <w:rPr>
          <w:lang w:val="pt_PT" w:bidi="pt_PT"/>
        </w:rPr>
      </w:r>
      <w:r>
        <w:rPr>
          <w:lang w:val="pt_PT" w:bidi="pt_PT"/>
        </w:rPr>
        <w:t>O comandante romano ordenou que seus soldados levassem Paulo para longe do conselho à força. Eles trouxeram Paulo para seus quartéis, o lugar onde os soldados ficavam.</w:t>
      </w:r>
    </w:p>
    <w:p>
      <w:pPr/>
      <w:r>
        <w:rPr>
          <w:lang w:val="pt_PT" w:bidi="pt_PT"/>
        </w:rPr>
      </w:r>
      <w:r>
        <w:rPr>
          <w:lang w:val="pt_PT" w:bidi="pt_PT"/>
        </w:rPr>
        <w:t>Na noite seguinte, Jesus ficou ao lado de Paulo. Jesus encorajou Paulo e disse que ele testemunhará sobre Jesus em Jerusalém e em Roma.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quatro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saduceus</w:t>
      </w:r>
    </w:p>
    <w:p>
      <w:pPr>
        <w:pStyle w:val="ListBullet"/>
        <w:spacing w:line="240" w:lineRule="auto"/>
        <w:ind w:left="720"/>
      </w:pPr>
      <w:r>
        <w:rPr>
          <w:lang w:val="pt_PT" w:bidi="pt_PT"/>
        </w:rPr>
      </w:r>
      <w:r>
        <w:rPr>
          <w:lang w:val="pt_PT" w:bidi="pt_PT"/>
        </w:rPr>
        <w:t>Os fariseus, incluindo os mestres da Lei judaica</w:t>
      </w:r>
    </w:p>
    <w:p>
      <w:pPr>
        <w:pStyle w:val="ListBullet"/>
        <w:spacing w:line="240" w:lineRule="auto"/>
        <w:ind w:left="720"/>
      </w:pPr>
      <w:r>
        <w:rPr>
          <w:lang w:val="pt_PT" w:bidi="pt_PT"/>
        </w:rPr>
      </w:r>
      <w:r>
        <w:rPr>
          <w:lang w:val="pt_PT" w:bidi="pt_PT"/>
        </w:rPr>
        <w:t>Jesus</w:t>
      </w:r>
    </w:p>
    <w:p>
      <w:pPr/>
      <w:r>
        <w:rPr>
          <w:lang w:val="pt_PT" w:bidi="pt_PT"/>
        </w:rPr>
      </w:r>
      <w:r>
        <w:rPr>
          <w:lang w:val="pt_PT" w:bidi="pt_PT"/>
        </w:rPr>
        <w:t>Peça à equipe que dramatize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O comandante romano queria saber a verdade sobre Paulo. Ele trouxe Paulo para o conselho, os líderes dos judeus.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romano: "Como você está se sentindo?" Você pode ouvir coisas como: “É difícil entender a religião dos judeus”, e “Acredito que o conselho dos judeus me ajudará a julgar se Paulo é inocente ou não”.</w:t>
      </w:r>
    </w:p>
    <w:p>
      <w:pPr>
        <w:pStyle w:val="ListBullet"/>
        <w:spacing w:line="240" w:lineRule="auto"/>
        <w:ind w:left="720"/>
      </w:pPr>
      <w:r>
        <w:rPr>
          <w:lang w:val="pt_PT" w:bidi="pt_PT"/>
        </w:rPr>
      </w:r>
      <w:r>
        <w:rPr>
          <w:lang w:val="pt_PT" w:bidi="pt_PT"/>
        </w:rPr>
        <w:t>Pergunte ao ator que interpreta Paulo: "Como você está se sentindo?" Você pode ouvir coisas como: “Sou inocente, então não tenho nada a temer”, e “Essa é minha oportunidade de dizer aos líderes dos judeus sobre minhas convicções”.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ficou diante do conselho e disse que ele sentiu que ele não havia feito nada de errado contra Deus. O sumo sacerdote, o líder do conselho dos judeus, ordenou que aqueles perto de Paulo batessem em sua boca. Paulo repreendeu o sumo sacerdote, chamando-o de muro caiado de branco.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sumo sacerdote: "Como você está se sentindo?" Você pode ouvir coisas como: “Esse Paulo está orgulhoso de alegar que ele é inocente”, e “O conselho deve condenar esse homem”.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percebeu que havia dois grupos no conselho composto por fariseus e saduceus. Paulo disse: “Sou um fariseu, um filho de fariseus. Estou em julgamento por causa da esperança da ressurreição”. Paulo disse isso para que o conselho ficasse dividido e discutisse entre si mesmo.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“Vamos ver o que essa declaração faz ao grupo!” e “Me pergunto se eles começarão a discutir sobre a ressurreição”.</w:t>
      </w:r>
    </w:p>
    <w:p>
      <w:pPr>
        <w:pStyle w:val="ListBullet"/>
        <w:spacing w:line="240" w:lineRule="auto"/>
        <w:ind w:left="720"/>
      </w:pPr>
      <w:r>
        <w:rPr>
          <w:lang w:val="pt_PT" w:bidi="pt_PT"/>
        </w:rPr>
      </w:r>
      <w:r>
        <w:rPr>
          <w:lang w:val="pt_PT" w:bidi="pt_PT"/>
        </w:rPr>
        <w:t>Pergunte aos atores que interpretam os saduceus: "Como vocês estão se sentindo?" Você pode ouvir coisas como: “Não há ressurreição”, e “Não podemos permitir que esse homem seja livre”.</w:t>
      </w:r>
    </w:p>
    <w:p>
      <w:pPr>
        <w:pStyle w:val="ListBullet"/>
        <w:spacing w:line="240" w:lineRule="auto"/>
        <w:ind w:left="720"/>
      </w:pPr>
      <w:r>
        <w:rPr>
          <w:lang w:val="pt_PT" w:bidi="pt_PT"/>
        </w:rPr>
      </w:r>
      <w:r>
        <w:rPr>
          <w:lang w:val="pt_PT" w:bidi="pt_PT"/>
        </w:rPr>
        <w:t>Pergunte aos atores que interpretam os fariseus: "Como vocês estão se sentindo?" Você pode ouvir coisas como: “Paulo está apresentando um caso sobre a ressurreição”, e “Paulo deve ser liberto porque ele também é um fariseu”.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comandante romano viu que o conselho já estava dividido e Paulo estava em perigo. O comandante ordenou que os soldados levassem Paulo para longe do conselho para mantê-lo seguro.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romano: "Como você está se sentindo?" Você pode ouvir coisas como: “Ainda não entendo por que os judeus estão discutindo uns contra os outros”, e “Devo manter Paulo seguro”.</w:t>
      </w:r>
    </w:p>
    <w:p>
      <w:pPr>
        <w:pStyle w:val="ListBullet"/>
        <w:spacing w:line="240" w:lineRule="auto"/>
        <w:ind w:left="720"/>
      </w:pPr>
      <w:r>
        <w:rPr>
          <w:lang w:val="pt_PT" w:bidi="pt_PT"/>
        </w:rPr>
      </w:r>
      <w:r>
        <w:rPr>
          <w:lang w:val="pt_PT" w:bidi="pt_PT"/>
        </w:rPr>
        <w:t>Pergunte ao ator que interpreta Paulo: "Como você está se sentindo?" Você pode ouvir coisas como: “Testemunhei ao conselho sobre minha fé”, e “Quase me feri novamente”.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comandante romano disse aos soldados para trazer Paulo para o quartel, o lugar onde os soldados ficavam. Na noite seguinte, Jesus ficou perto de Paulo. Jesus encorajou Paulo que ele testemunhará sobre Jesus em Roma como ele fez em Jerusalém.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Jesus: "Como você está se sentindo?" Você pode ouvir coisas como: “Paulo deve continuar”, e “Direi a Paulo o que ele deve fazer”.</w:t>
      </w:r>
    </w:p>
    <w:p>
      <w:pPr>
        <w:pStyle w:val="ListBullet"/>
        <w:spacing w:line="240" w:lineRule="auto"/>
        <w:ind w:left="720"/>
      </w:pPr>
      <w:r>
        <w:rPr>
          <w:lang w:val="pt_PT" w:bidi="pt_PT"/>
        </w:rPr>
      </w:r>
      <w:r>
        <w:rPr>
          <w:lang w:val="pt_PT" w:bidi="pt_PT"/>
        </w:rPr>
        <w:t>Pergunte ao ator que interpreta Paulo: "Como você está se sentindo?" Você pode ouvir coisas como: “Não tenho medo, porque Jesus está comigo”, e “Também testemunharei sobre Jesus em Roma”.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 </w:t>
      </w:r>
      <w:r>
        <w:rPr>
          <w:b/>
          <w:lang w:val="pt_PT" w:bidi="pt_PT"/>
        </w:rPr>
        <w:t>comandante</w:t>
      </w:r>
      <w:r>
        <w:rPr>
          <w:lang w:val="pt_PT" w:bidi="pt_PT"/>
        </w:rPr>
        <w:t xml:space="preserve"> romano queria saber o que Paulo fez. O comandante levou seiscentos a mil soldados que estavam posicionados em Jerusalém. Use a mesma palavra para comandante que você usou anteriormente. Consulte o Glossário Mestre para mais informações sobre </w:t>
      </w:r>
      <w:r>
        <w:rPr>
          <w:b/>
          <w:lang w:val="pt_PT" w:bidi="pt_PT"/>
        </w:rPr>
        <w:t>comandante</w:t>
      </w:r>
      <w:r>
        <w:rPr>
          <w:lang w:val="pt_PT" w:bidi="pt_PT"/>
        </w:rPr>
        <w:t>.</w:t>
      </w:r>
    </w:p>
    <w:p>
      <w:pPr/>
      <w:r>
        <w:rPr>
          <w:lang w:val="pt_PT" w:bidi="pt_PT"/>
        </w:rPr>
      </w:r>
      <w:r>
        <w:rPr>
          <w:lang w:val="pt_PT" w:bidi="pt_PT"/>
        </w:rPr>
        <w:t xml:space="preserve">O comandante trouxe Paulo para o conselho dos </w:t>
      </w:r>
      <w:r>
        <w:rPr>
          <w:b/>
          <w:lang w:val="pt_PT" w:bidi="pt_PT"/>
        </w:rPr>
        <w:t>judeus</w:t>
      </w:r>
      <w:r>
        <w:rPr>
          <w:lang w:val="pt_PT" w:bidi="pt_PT"/>
        </w:rPr>
        <w:t xml:space="preserve">. O </w:t>
      </w:r>
      <w:r>
        <w:rPr>
          <w:b/>
          <w:lang w:val="pt_PT" w:bidi="pt_PT"/>
        </w:rPr>
        <w:t>Sinédrio</w:t>
      </w:r>
      <w:r>
        <w:rPr>
          <w:lang w:val="pt_PT" w:bidi="pt_PT"/>
        </w:rPr>
        <w:t xml:space="preserve"> ou o conselho dos judeus é governado pelo </w:t>
      </w:r>
      <w:r>
        <w:rPr>
          <w:b/>
          <w:lang w:val="pt_PT" w:bidi="pt_PT"/>
        </w:rPr>
        <w:t>sumo sacerdote</w:t>
      </w:r>
      <w:r>
        <w:rPr>
          <w:lang w:val="pt_PT" w:bidi="pt_PT"/>
        </w:rPr>
        <w:t xml:space="preserve">. Use as mesmas palavras para Sinédrio, sumo sacerdote e judeus que você usou anteriormente. Consulte o Glossário Mestre para mais informações sobre </w:t>
      </w:r>
      <w:r>
        <w:rPr>
          <w:b/>
          <w:lang w:val="pt_PT" w:bidi="pt_PT"/>
        </w:rPr>
        <w:t>judeus, Sinédrio</w:t>
      </w:r>
      <w:r>
        <w:rPr>
          <w:lang w:val="pt_PT" w:bidi="pt_PT"/>
        </w:rPr>
        <w:t xml:space="preserve"> e </w:t>
      </w:r>
      <w:r>
        <w:rPr>
          <w:b/>
          <w:lang w:val="pt_PT" w:bidi="pt_PT"/>
        </w:rPr>
        <w:t>sumo sacerdote</w:t>
      </w:r>
      <w:r>
        <w:rPr>
          <w:lang w:val="pt_PT" w:bidi="pt_PT"/>
        </w:rPr>
        <w:t>.</w:t>
      </w:r>
    </w:p>
    <w:p>
      <w:pPr/>
      <w:r>
        <w:rPr>
          <w:lang w:val="pt_PT" w:bidi="pt_PT"/>
        </w:rPr>
      </w:r>
      <w:r>
        <w:rPr>
          <w:lang w:val="pt_PT" w:bidi="pt_PT"/>
        </w:rPr>
        <w:t xml:space="preserve">Paulo disse ao conselho que ele viveu em boa </w:t>
      </w:r>
      <w:r>
        <w:rPr>
          <w:b/>
          <w:lang w:val="pt_PT" w:bidi="pt_PT"/>
        </w:rPr>
        <w:t>consciência</w:t>
      </w:r>
      <w:r>
        <w:rPr>
          <w:lang w:val="pt_PT" w:bidi="pt_PT"/>
        </w:rPr>
        <w:t xml:space="preserve"> até aquele dia. A consciência é a parte de uma pessoa que a ajuda a pensar o que é certo e errado.</w:t>
      </w:r>
    </w:p>
    <w:p>
      <w:pPr/>
      <w:r>
        <w:rPr>
          <w:lang w:val="pt_PT" w:bidi="pt_PT"/>
        </w:rPr>
      </w:r>
      <w:r>
        <w:rPr>
          <w:lang w:val="pt_PT" w:bidi="pt_PT"/>
        </w:rPr>
        <w:t xml:space="preserve">O conselho dos judeus era composto por dois grupos religiosos: os </w:t>
      </w:r>
      <w:r>
        <w:rPr>
          <w:b/>
          <w:lang w:val="pt_PT" w:bidi="pt_PT"/>
        </w:rPr>
        <w:t>fariseus</w:t>
      </w:r>
      <w:r>
        <w:rPr>
          <w:lang w:val="pt_PT" w:bidi="pt_PT"/>
        </w:rPr>
        <w:t xml:space="preserve"> e os </w:t>
      </w:r>
      <w:r>
        <w:rPr>
          <w:b/>
          <w:lang w:val="pt_PT" w:bidi="pt_PT"/>
        </w:rPr>
        <w:t>saduceus</w:t>
      </w:r>
      <w:r>
        <w:rPr>
          <w:lang w:val="pt_PT" w:bidi="pt_PT"/>
        </w:rPr>
        <w:t xml:space="preserve">. Os fariseus acreditavam na ressurreição, nos espíritos e nos anjos. Os fariseus aceitavam a Lei de Moisés escrita e a tradição oral. Os saduceus aceitavam apenas a lei escrita. Os saduceus não acreditam na ressurreição nem em anjos e espíritos. Suas Escrituras são apenas os Cinco Livros de Moisés. Use as mesmas palavras fariseus e saduceus que você usou anteriormente. Consulte o Glossário Mestre para mais informações sobre </w:t>
      </w:r>
      <w:r>
        <w:rPr>
          <w:b/>
          <w:lang w:val="pt_PT" w:bidi="pt_PT"/>
        </w:rPr>
        <w:t>fariseus</w:t>
      </w:r>
      <w:r>
        <w:rPr>
          <w:lang w:val="pt_PT" w:bidi="pt_PT"/>
        </w:rPr>
        <w:t xml:space="preserve"> e </w:t>
      </w:r>
      <w:r>
        <w:rPr>
          <w:b/>
          <w:lang w:val="pt_PT" w:bidi="pt_PT"/>
        </w:rPr>
        <w:t>saduceus</w:t>
      </w:r>
      <w:r>
        <w:rPr>
          <w:lang w:val="pt_PT" w:bidi="pt_PT"/>
        </w:rPr>
        <w:t>.</w:t>
      </w:r>
    </w:p>
    <w:p>
      <w:pPr/>
      <w:r>
        <w:rPr>
          <w:lang w:val="pt_PT" w:bidi="pt_PT"/>
        </w:rPr>
      </w:r>
      <w:r>
        <w:rPr>
          <w:lang w:val="pt_PT" w:bidi="pt_PT"/>
        </w:rPr>
        <w:t xml:space="preserve">Paulo e os fariseus acreditam na </w:t>
      </w:r>
      <w:r>
        <w:rPr>
          <w:b/>
          <w:lang w:val="pt_PT" w:bidi="pt_PT"/>
        </w:rPr>
        <w:t>ressurreição,</w:t>
      </w:r>
      <w:r>
        <w:rPr>
          <w:lang w:val="pt_PT" w:bidi="pt_PT"/>
        </w:rPr>
        <w:t xml:space="preserve"> na existência de </w:t>
      </w:r>
      <w:r>
        <w:rPr>
          <w:b/>
          <w:lang w:val="pt_PT" w:bidi="pt_PT"/>
        </w:rPr>
        <w:t>anjos</w:t>
      </w:r>
      <w:r>
        <w:rPr>
          <w:lang w:val="pt_PT" w:bidi="pt_PT"/>
        </w:rPr>
        <w:t xml:space="preserve"> e </w:t>
      </w:r>
      <w:r>
        <w:rPr>
          <w:b/>
          <w:lang w:val="pt_PT" w:bidi="pt_PT"/>
        </w:rPr>
        <w:t>espíritos</w:t>
      </w:r>
      <w:r>
        <w:rPr>
          <w:lang w:val="pt_PT" w:bidi="pt_PT"/>
        </w:rPr>
        <w:t xml:space="preserve">. </w:t>
      </w:r>
      <w:r>
        <w:rPr>
          <w:b/>
          <w:lang w:val="pt_PT" w:bidi="pt_PT"/>
        </w:rPr>
        <w:t>Espírito</w:t>
      </w:r>
      <w:r>
        <w:rPr>
          <w:lang w:val="pt_PT" w:bidi="pt_PT"/>
        </w:rPr>
        <w:t xml:space="preserve"> se refere geralmente a qualquer ser sem um corpo físico. Incluindo anjos, demônios e os espíritos das pessoas mortas. Use a mesma palavra para </w:t>
      </w:r>
      <w:r>
        <w:rPr>
          <w:b/>
          <w:lang w:val="pt_PT" w:bidi="pt_PT"/>
        </w:rPr>
        <w:t>ressurreição</w:t>
      </w:r>
      <w:r>
        <w:rPr>
          <w:lang w:val="pt_PT" w:bidi="pt_PT"/>
        </w:rPr>
        <w:t xml:space="preserve"> e </w:t>
      </w:r>
      <w:r>
        <w:rPr>
          <w:b/>
          <w:lang w:val="pt_PT" w:bidi="pt_PT"/>
        </w:rPr>
        <w:t>anjos</w:t>
      </w:r>
      <w:r>
        <w:rPr>
          <w:lang w:val="pt_PT" w:bidi="pt_PT"/>
        </w:rPr>
        <w:t xml:space="preserve"> que você usou anteriormente. Consulte o Glossário Mestre para mais informações sobre </w:t>
      </w:r>
      <w:r>
        <w:rPr>
          <w:b/>
          <w:lang w:val="pt_PT" w:bidi="pt_PT"/>
        </w:rPr>
        <w:t>ressurreição</w:t>
      </w:r>
      <w:r>
        <w:rPr>
          <w:lang w:val="pt_PT" w:bidi="pt_PT"/>
        </w:rPr>
        <w:t xml:space="preserve">, </w:t>
      </w:r>
      <w:r>
        <w:rPr>
          <w:b/>
          <w:lang w:val="pt_PT" w:bidi="pt_PT"/>
        </w:rPr>
        <w:t>anjo</w:t>
      </w:r>
      <w:r>
        <w:rPr>
          <w:lang w:val="pt_PT" w:bidi="pt_PT"/>
        </w:rPr>
        <w:t xml:space="preserve"> e </w:t>
      </w:r>
      <w:r>
        <w:rPr>
          <w:b/>
          <w:lang w:val="pt_PT" w:bidi="pt_PT"/>
        </w:rPr>
        <w:t>espírito</w:t>
      </w:r>
      <w:r>
        <w:rPr>
          <w:lang w:val="pt_PT" w:bidi="pt_PT"/>
        </w:rPr>
        <w:t>.</w:t>
      </w:r>
    </w:p>
    <w:p>
      <w:pPr/>
      <w:r>
        <w:rPr>
          <w:lang w:val="pt_PT" w:bidi="pt_PT"/>
        </w:rPr>
      </w:r>
      <w:r>
        <w:rPr>
          <w:lang w:val="pt_PT" w:bidi="pt_PT"/>
        </w:rPr>
        <w:t xml:space="preserve">Jesus disse a Paulo que ele testemunhará sobre Jesus em </w:t>
      </w:r>
      <w:r>
        <w:rPr>
          <w:b/>
          <w:lang w:val="pt_PT" w:bidi="pt_PT"/>
        </w:rPr>
        <w:t>Roma</w:t>
      </w:r>
      <w:r>
        <w:rPr>
          <w:lang w:val="pt_PT" w:bidi="pt_PT"/>
        </w:rPr>
        <w:t xml:space="preserve"> como ele fez em </w:t>
      </w:r>
      <w:r>
        <w:rPr>
          <w:b/>
          <w:lang w:val="pt_PT" w:bidi="pt_PT"/>
        </w:rPr>
        <w:t>Jerusalém</w:t>
      </w:r>
      <w:r>
        <w:rPr>
          <w:lang w:val="pt_PT" w:bidi="pt_PT"/>
        </w:rPr>
        <w:t>. Jerusalém é a capital de Israel, enquanto Roma é a capital do Império Romano.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23:12–35</w:t>
      </w:r>
      <w:r>
        <w:rPr>
          <w:lang w:val="pt_PT" w:bidi="pt_PT"/>
        </w:rPr>
      </w:r>
    </w:p>
    <w:p>
      <w:pPr>
        <w:pStyle w:val="Heading3"/>
      </w:pPr>
      <w:r>
        <w:rPr>
          <w:lang w:val="pt_PT" w:bidi="pt_PT"/>
        </w:rPr>
        <w:t>Ouvir e Sentir</w:t>
      </w:r>
    </w:p>
    <w:p>
      <w:pPr/>
      <w:r>
        <w:rPr>
          <w:lang w:val="pt_PT" w:bidi="pt_PT"/>
        </w:rPr>
      </w:r>
      <w:r>
        <w:rPr>
          <w:lang w:val="pt_PT" w:bidi="pt_PT"/>
        </w:rPr>
        <w:t>Ouçam Atos 23.12–35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comandante romano queria entender por que os judeus estavam irados com Paulo e que crime ele cometeu contra as pessoas. Mas o julgamento resultou em um debate violento entre os fariseus e os saduceus. Para garantir a segurança de Paulo, o comandante romano o levou de volta para o quartel.</w:t>
      </w:r>
    </w:p>
    <w:p>
      <w:pPr/>
      <w:r>
        <w:rPr>
          <w:lang w:val="pt_PT" w:bidi="pt_PT"/>
        </w:rPr>
      </w:r>
      <w:r>
        <w:rPr>
          <w:lang w:val="pt_PT" w:bidi="pt_PT"/>
        </w:rPr>
        <w:t>No dia seguinte, havia um grupo de mais de quarenta judeus que fizeram um plano para matar Paulo. Os judeus formaram uma conspiração, ou uma reunião secreta para planejar ou fazer algo mau ou ilegal. Eles fizeram um juramento para não comer ou beber até que colocassem Paulo à morte. Esses homens juraram, o que significa que eles falaram uma maldição sobre si mesmos se eles não fossem capazes de cumprir suas intenções para matar Paulo.</w:t>
      </w:r>
    </w:p>
    <w:p>
      <w:pPr/>
      <w:r>
        <w:rPr>
          <w:lang w:val="pt_PT" w:bidi="pt_PT"/>
        </w:rPr>
      </w:r>
      <w:r>
        <w:rPr>
          <w:lang w:val="pt_PT" w:bidi="pt_PT"/>
        </w:rPr>
        <w:t>Peça à equipe que discutam como as pessoas em sua cultura falam de votos ou juramentos para realizar algo. O que eles ganharão se eles cumprirem seus votos? O que acontecerá se eles falharem em cumprir seu voto?</w:t>
      </w:r>
    </w:p>
    <w:p>
      <w:pPr/>
      <w:r>
        <w:rPr>
          <w:lang w:val="pt_PT" w:bidi="pt_PT"/>
        </w:rPr>
      </w:r>
      <w:r>
        <w:rPr>
          <w:lang w:val="pt_PT" w:bidi="pt_PT"/>
        </w:rPr>
        <w:t>Esses judeus foram para o sumo sacerdote e os anciãos, os líderes do conselho do povo judaico. Eles disseram aos líderes religiosos que eles juraram matar Paulo. Eles pediram aos líderes religiosos para pedir ao comandante romano para trazer Paulo para o Sinédrio, o alto conselho religioso. Então eles matariam Paulo no caminho para se encontrar com o conselho.</w:t>
      </w:r>
    </w:p>
    <w:p>
      <w:pPr/>
      <w:r>
        <w:rPr>
          <w:lang w:val="pt_PT" w:bidi="pt_PT"/>
        </w:rPr>
      </w:r>
      <w:r>
        <w:rPr>
          <w:lang w:val="pt_PT" w:bidi="pt_PT"/>
        </w:rPr>
        <w:t>O plano dos judeus era para o conselho pedir ao comandante romano para fazer uma petição a Paulo ou fazer um pedido ao comandante para permitir que Paulo fosse ouvido por outra vez. Quando Paulo sai em seu caminho para o conselho, os judeus planejavam matar Paulo antes de ele chegar a seu destino. Esses judeus contaram apenas ao sumo sacerdote e aos anciãos que concordariam com seu plano.</w:t>
      </w:r>
    </w:p>
    <w:p>
      <w:pPr/>
      <w:r>
        <w:rPr>
          <w:lang w:val="pt_PT" w:bidi="pt_PT"/>
        </w:rPr>
      </w:r>
      <w:r>
        <w:rPr>
          <w:lang w:val="pt_PT" w:bidi="pt_PT"/>
        </w:rPr>
        <w:t>O sobrinho de Paulo, o filho de sua irmã, ouviu o plano para atacar secretamente Paulo.</w:t>
      </w:r>
    </w:p>
    <w:p>
      <w:pPr/>
      <w:r>
        <w:rPr>
          <w:lang w:val="pt_PT" w:bidi="pt_PT"/>
        </w:rPr>
      </w:r>
      <w:r>
        <w:rPr>
          <w:lang w:val="pt_PT" w:bidi="pt_PT"/>
        </w:rPr>
        <w:t>O sobrinho de Paulo foi para o quartel, o lugar onde o exército romano vivia. Seu sobrinho disse a Paulo o que ele ouviu. Paulo chamou um centurião, um oficial romano de cem soldados. Paulo disse ao centurião: "Leve esse jovem para o comandante, porque ele tem algo para dizer a ele". Jovem significa que o sobrinho de Paulo poderia ter entre dezesseis a vinte e oito anos.</w:t>
      </w:r>
    </w:p>
    <w:p>
      <w:pPr/>
      <w:r>
        <w:rPr>
          <w:lang w:val="pt_PT" w:bidi="pt_PT"/>
        </w:rPr>
      </w:r>
      <w:r>
        <w:rPr>
          <w:lang w:val="pt_PT" w:bidi="pt_PT"/>
        </w:rPr>
        <w:t>O centurião aceitou o pedido de Paulo e ele trouxe o sobrinho de Paulo para o comandante. O comandante levou o sobrinho de Paulo pela mão, o que significa que o comandante tratou o jovem gentilmente. O comandante levou o sobrinho de Paulo para um lugar onde eles poderiam falar em particular.</w:t>
      </w:r>
    </w:p>
    <w:p>
      <w:pPr/>
      <w:r>
        <w:rPr>
          <w:lang w:val="pt_PT" w:bidi="pt_PT"/>
        </w:rPr>
      </w:r>
      <w:r>
        <w:rPr>
          <w:lang w:val="pt_PT" w:bidi="pt_PT"/>
        </w:rPr>
        <w:t>O jovem, o sobrinho de Paulo, conta ao comandante sobre o plano dos judeus. O comandante diz ao sobrinho de Paulo para não contar a ninguém sobre seu encontro.</w:t>
      </w:r>
    </w:p>
    <w:p>
      <w:pPr/>
      <w:r>
        <w:rPr>
          <w:lang w:val="pt_PT" w:bidi="pt_PT"/>
        </w:rPr>
      </w:r>
      <w:r>
        <w:rPr>
          <w:lang w:val="pt_PT" w:bidi="pt_PT"/>
        </w:rPr>
        <w:t>Sabendo que a vida de Paulo estava em perigo, o comandante chamou dois de seus centuriões e disse a eles para preparar duzentos soldados, setenta cavaleiros e duzentos lanceiros que trarão Paulo com segurança para Cesareia. Os cavaleiros são soldados que montam cavalos. Os lanceiros são soldados com lanças. A terceira hora da noite significa por volta de 9:00 da noite. Nos lembraremos que anteriormente, Paulo ficou em Cesareia antes de vir para Jerusalém. Cesareia era como a capital romana em Israel, onde o governador romano dessa área tinha uma base. O comandante romano precisava garantir que Paulo ficasse seguro. Parte de seu trabalho era garantir a segurança dos cidadãos romanos, e ele sabia que a ameaça para a vida de Paulo era muito perigosa.</w:t>
      </w:r>
    </w:p>
    <w:p>
      <w:pPr/>
      <w:r>
        <w:rPr>
          <w:lang w:val="pt_PT" w:bidi="pt_PT"/>
        </w:rPr>
      </w:r>
      <w:r>
        <w:rPr>
          <w:lang w:val="pt_PT" w:bidi="pt_PT"/>
        </w:rPr>
        <w:t>O comandante também ordenou que seus dois centuriões fornecessem um cavalo para que Paulo montasse e o levasse com segurança para Félix, o governador. O governador era o governador da província da Judeia.</w:t>
      </w:r>
    </w:p>
    <w:p>
      <w:pPr/>
      <w:r>
        <w:rPr>
          <w:lang w:val="pt_PT" w:bidi="pt_PT"/>
        </w:rPr>
      </w:r>
      <w:r>
        <w:rPr>
          <w:lang w:val="pt_PT" w:bidi="pt_PT"/>
        </w:rPr>
        <w:t>Peça à equipe que discutam como as pessoas importantes são protegidas em sua cultura. O que as pessoas em sua comunidade fazem para garantir que as vidas dos indivíduos estejam seguras de danos?</w:t>
      </w:r>
    </w:p>
    <w:p>
      <w:pPr/>
      <w:r>
        <w:rPr>
          <w:lang w:val="pt_PT" w:bidi="pt_PT"/>
        </w:rPr>
      </w:r>
      <w:r>
        <w:rPr>
          <w:lang w:val="pt_PT" w:bidi="pt_PT"/>
        </w:rPr>
        <w:t>O comandante romano escreveu uma carta para o governador. O nome do comandante era Cláudio Lísias. Ele escreveu a "sua excelência, o governador Félix". Sua excelência se refere à honra dada a uma pessoa de alto status, como o governador. O comandante romano informou o governador na carta por que ele enviou Paulo a ele. Os comandantes romanos eram obrigados a escrever cartas como essa toda vez que eles transferiam um prisioneiro. O comandante romano foi obrigado a explicar o que havia acontecido com Paulo. O comandante não estava convencido de que Paulo merecia a morte, então ele o enviou ao governador.</w:t>
      </w:r>
    </w:p>
    <w:p>
      <w:pPr/>
      <w:r>
        <w:rPr>
          <w:lang w:val="pt_PT" w:bidi="pt_PT"/>
        </w:rPr>
      </w:r>
      <w:r>
        <w:rPr>
          <w:lang w:val="pt_PT" w:bidi="pt_PT"/>
        </w:rPr>
        <w:t>Peça à equipe que discuta como as pessoas de autoridade são abordadas em sua cultura. Discuta também como as saudações são usadas ao escrever cartas em sua comunidade.</w:t>
      </w:r>
    </w:p>
    <w:p>
      <w:pPr/>
      <w:r>
        <w:rPr>
          <w:lang w:val="pt_PT" w:bidi="pt_PT"/>
        </w:rPr>
      </w:r>
      <w:r>
        <w:rPr>
          <w:lang w:val="pt_PT" w:bidi="pt_PT"/>
        </w:rPr>
        <w:t>Paulo e os soldados saíram à noite até que eles chegaram à cidade de Antipátrida. No dia seguinte, a cavalaria, os soldados a cavalo, escoltaram Paulo para Cesareia enquanto o resto dos soldados retornou para o quartel em Jerusalém. Quando a cavalaria chegou a Cesareia, eles entregaram Paulo ao governador. O governador leu a carta do comandante. O governador perguntou de onde Paulo era, porque ele precisava decidir se Paulo era das áreas onde ele tinha autoridade. A Cilícia era uma das áreas onde o governador poderia governar, então ele manteve Paulo. O governador disse a Paulo que ele ouvirá seu caso uma vez que seus acusadores venham para Cesareia. Paulo ficou no pretório sob guarda. Esse é um palácio que havia sido construído por um ex-governante judaico da área. Agora seu palácio era a sede romana, ou pretório.</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A história tem seis cenas.</w:t>
      </w:r>
    </w:p>
    <w:p>
      <w:pPr/>
      <w:r>
        <w:rPr>
          <w:lang w:val="pt_PT" w:bidi="pt_PT"/>
        </w:rPr>
      </w:r>
      <w:r>
        <w:rPr>
          <w:b/>
          <w:lang w:val="pt_PT" w:bidi="pt_PT"/>
        </w:rPr>
        <w:t>Primeira cena:</w:t>
      </w:r>
      <w:r>
        <w:rPr>
          <w:lang w:val="pt_PT" w:bidi="pt_PT"/>
        </w:rPr>
        <w:t xml:space="preserve"> um dia depois do julgamento de Paulo diante do Sinédrio (o conselho judaico), um grupo de mais de quarenta judeus planejava matar Paulo. Eles juraram não comer ou beber até que eles terminassem seu plano para matar Paulo.</w:t>
      </w:r>
    </w:p>
    <w:p>
      <w:pPr/>
      <w:r>
        <w:rPr>
          <w:lang w:val="pt_PT" w:bidi="pt_PT"/>
        </w:rPr>
      </w:r>
      <w:r>
        <w:rPr>
          <w:b/>
          <w:lang w:val="pt_PT" w:bidi="pt_PT"/>
        </w:rPr>
        <w:t>Segunda cena:</w:t>
      </w:r>
      <w:r>
        <w:rPr>
          <w:lang w:val="pt_PT" w:bidi="pt_PT"/>
        </w:rPr>
        <w:t xml:space="preserve"> esses judeus foram até o sumo sacerdote e os anciãos que eram os líderes dos judeus. Eles disseram aos anciãos o plano. Mas o sobrinho de Paulo ouviu sobre o plano dos judeus para matar Paulo.</w:t>
      </w:r>
    </w:p>
    <w:p>
      <w:pPr/>
      <w:r>
        <w:rPr>
          <w:lang w:val="pt_PT" w:bidi="pt_PT"/>
        </w:rPr>
      </w:r>
      <w:r>
        <w:rPr>
          <w:b/>
          <w:lang w:val="pt_PT" w:bidi="pt_PT"/>
        </w:rPr>
        <w:t>Terceira cena:</w:t>
      </w:r>
      <w:r>
        <w:rPr>
          <w:lang w:val="pt_PT" w:bidi="pt_PT"/>
        </w:rPr>
        <w:t xml:space="preserve"> o sobrinho de Paulo foi para o quartel, o lugar onde os soldados romanos viviam. O jovem disse a Paulo que um grupo de judeus estava planejando matá-lo. Paulo disse a um centurião para levar seu sobrinho para o comandante romano.</w:t>
      </w:r>
    </w:p>
    <w:p>
      <w:pPr/>
      <w:r>
        <w:rPr>
          <w:lang w:val="pt_PT" w:bidi="pt_PT"/>
        </w:rPr>
      </w:r>
      <w:r>
        <w:rPr>
          <w:b/>
          <w:lang w:val="pt_PT" w:bidi="pt_PT"/>
        </w:rPr>
        <w:t>Quarta cena:</w:t>
      </w:r>
      <w:r>
        <w:rPr>
          <w:lang w:val="pt_PT" w:bidi="pt_PT"/>
        </w:rPr>
        <w:t xml:space="preserve"> o sobrinho de Paulo informa o comandante sobre a conspiração.</w:t>
      </w:r>
    </w:p>
    <w:p>
      <w:pPr/>
      <w:r>
        <w:rPr>
          <w:lang w:val="pt_PT" w:bidi="pt_PT"/>
        </w:rPr>
      </w:r>
      <w:r>
        <w:rPr>
          <w:b/>
          <w:lang w:val="pt_PT" w:bidi="pt_PT"/>
        </w:rPr>
        <w:t>Quinta cena:</w:t>
      </w:r>
      <w:r>
        <w:rPr>
          <w:lang w:val="pt_PT" w:bidi="pt_PT"/>
        </w:rPr>
        <w:t xml:space="preserve"> o comandante romano chamou dois de seus centuriões. O comandante ordenou que seus soldados fornecessem um cavalo para Paulo. O comandante também escreveu uma carta ao governador.</w:t>
      </w:r>
    </w:p>
    <w:p>
      <w:pPr/>
      <w:r>
        <w:rPr>
          <w:lang w:val="pt_PT" w:bidi="pt_PT"/>
        </w:rPr>
      </w:r>
      <w:r>
        <w:rPr>
          <w:b/>
          <w:lang w:val="pt_PT" w:bidi="pt_PT"/>
        </w:rPr>
        <w:t>Sexta cena:</w:t>
      </w:r>
      <w:r>
        <w:rPr>
          <w:lang w:val="pt_PT" w:bidi="pt_PT"/>
        </w:rPr>
        <w:t xml:space="preserve"> os soldados saíram com Paulo durante a noite até que eles chegaram a Cesareia no dia seguinte. Eles deram a carta do comandante ao governador. Eles também entregaram Paulo para a proteção do governador. Paulo ficou no palácio de Herodes sob guarda.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mais de quarenta judeus que conspiraram para matar Paulo</w:t>
      </w:r>
    </w:p>
    <w:p>
      <w:pPr>
        <w:pStyle w:val="ListBullet"/>
        <w:spacing w:line="240" w:lineRule="auto"/>
        <w:ind w:left="720"/>
      </w:pPr>
      <w:r>
        <w:rPr>
          <w:lang w:val="pt_PT" w:bidi="pt_PT"/>
        </w:rPr>
      </w:r>
      <w:r>
        <w:rPr>
          <w:lang w:val="pt_PT" w:bidi="pt_PT"/>
        </w:rPr>
        <w:t>O sumo sacerdote e os anciãos</w:t>
      </w:r>
    </w:p>
    <w:p>
      <w:pPr>
        <w:pStyle w:val="ListBullet"/>
        <w:spacing w:line="240" w:lineRule="auto"/>
        <w:ind w:left="720"/>
      </w:pPr>
      <w:r>
        <w:rPr>
          <w:lang w:val="pt_PT" w:bidi="pt_PT"/>
        </w:rPr>
      </w:r>
      <w:r>
        <w:rPr>
          <w:lang w:val="pt_PT" w:bidi="pt_PT"/>
        </w:rPr>
        <w:t>O filho da irmã de Paulo</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Os 2 centuriões</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Félix, o governador da Judeia</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Paulo foi atacado por uma multidão de judeus no templo. Agora um grupo de cerca de quarenta judeus queria que Paulo fosse morto. Esses judeus juraram não comer ou beber até que eles pudessem matar Paulo. Eles estavam colocando uma maldição sobre si mesmos se eles não pudessem realizar seu plano.</w:t>
      </w:r>
    </w:p>
    <w:p>
      <w:pPr/>
      <w:r>
        <w:rPr>
          <w:lang w:val="pt_PT" w:bidi="pt_PT"/>
        </w:rPr>
      </w:r>
      <w:r>
        <w:rPr>
          <w:lang w:val="pt_PT" w:bidi="pt_PT"/>
        </w:rPr>
        <w:t>É importante lembrar que o sumo sacerdote e alguns membros do Sinédrio, o conselho dos judeus, querem condenar Paulo. Os judeus que planejavam matar Paulo foram até o sumo sacerdote e os anciãos. Eles pedem ao Sinédrio para chamar Paulo no dia seguinte. Enquanto os romanos estão trazendo Paulo para o Sinédrio, os judeus pularão para fora e matarão Paulo no caminho.</w:t>
      </w:r>
    </w:p>
    <w:p>
      <w:pPr/>
      <w:r>
        <w:rPr>
          <w:lang w:val="pt_PT" w:bidi="pt_PT"/>
        </w:rPr>
      </w:r>
      <w:r>
        <w:rPr>
          <w:lang w:val="pt_PT" w:bidi="pt_PT"/>
        </w:rPr>
        <w:t>É importante lembrar que o comandante romano ainda manteve Paulo como prisioneiro.</w:t>
      </w:r>
    </w:p>
    <w:p>
      <w:pPr/>
      <w:r>
        <w:rPr>
          <w:lang w:val="pt_PT" w:bidi="pt_PT"/>
        </w:rPr>
      </w:r>
      <w:r>
        <w:rPr>
          <w:lang w:val="pt_PT" w:bidi="pt_PT"/>
        </w:rPr>
        <w:t>É importante lembrar que o sobrinho de Paulo, o filho de sua irmã, ouviu que alguns judeus estavam planejando matar Paulo.</w:t>
      </w:r>
    </w:p>
    <w:p>
      <w:pPr/>
      <w:r>
        <w:rPr>
          <w:lang w:val="pt_PT" w:bidi="pt_PT"/>
        </w:rPr>
      </w:r>
      <w:r>
        <w:rPr>
          <w:lang w:val="pt_PT" w:bidi="pt_PT"/>
        </w:rPr>
        <w:t>O sobrinho de Paulo foi para o quartel. Seu sobrinho disse a seu tio Paulo sobre a conspiração de alguns judeus para matá-lo. Paulo pediu ao centurião que permitisse que seu sobrinho falasse com o comandante romano.</w:t>
      </w:r>
    </w:p>
    <w:p>
      <w:pPr/>
      <w:r>
        <w:rPr>
          <w:lang w:val="pt_PT" w:bidi="pt_PT"/>
        </w:rPr>
      </w:r>
      <w:r>
        <w:rPr>
          <w:lang w:val="pt_PT" w:bidi="pt_PT"/>
        </w:rPr>
        <w:t>É importante lembrar que o centurião levou o sobrinho de Paulo para o comandante. O comandante cumprimentou o sobrinho de Paulo educadamente. Ele tomou sua mão. Ele caminhou para longe com o sobrinho para uma área privada para falar.</w:t>
      </w:r>
    </w:p>
    <w:p>
      <w:pPr/>
      <w:r>
        <w:rPr>
          <w:lang w:val="pt_PT" w:bidi="pt_PT"/>
        </w:rPr>
      </w:r>
      <w:r>
        <w:rPr>
          <w:lang w:val="pt_PT" w:bidi="pt_PT"/>
        </w:rPr>
        <w:t>O comandante romano ordenou que seus dois centuriões reunissem um exército de duzentos soldados, setenta cavaleiros e duzentos lanceiros. Eles receberam ordens que escoltassem Paulo para Cesareia e trazê-lo para Félix, o governador da Judeia.</w:t>
      </w:r>
    </w:p>
    <w:p>
      <w:pPr/>
      <w:r>
        <w:rPr>
          <w:lang w:val="pt_PT" w:bidi="pt_PT"/>
        </w:rPr>
      </w:r>
      <w:r>
        <w:rPr>
          <w:lang w:val="pt_PT" w:bidi="pt_PT"/>
        </w:rPr>
        <w:t>É importante lembrar que o comandante, cujo nome era Cláudio Lísias, enviou uma carta a Félix, o governador. O comandante explicou na carta por que ele enviou Paulo ao governador.</w:t>
      </w:r>
    </w:p>
    <w:p>
      <w:pPr/>
      <w:r>
        <w:rPr>
          <w:lang w:val="pt_PT" w:bidi="pt_PT"/>
        </w:rPr>
      </w:r>
      <w:r>
        <w:rPr>
          <w:lang w:val="pt_PT" w:bidi="pt_PT"/>
        </w:rPr>
        <w:t>É importante lembrar que os soldados e Paulo pararam para a noite na cidade de Antipátrida. Na manhã seguinte, Paulo e os cavaleiros continuaram para Cesareia. Os soldados e lanceiros voltaram para Jerusalém.</w:t>
      </w:r>
    </w:p>
    <w:p>
      <w:pPr/>
      <w:r>
        <w:rPr>
          <w:lang w:val="pt_PT" w:bidi="pt_PT"/>
        </w:rPr>
      </w:r>
      <w:r>
        <w:rPr>
          <w:lang w:val="pt_PT" w:bidi="pt_PT"/>
        </w:rPr>
        <w:t>Quando os soldados chegaram a Cesareia, eles deram a carta ao governador. O governador leu a carta. O governador também sabia que Paulo era da província da Cilícia. Paulo ficou no palácio de Herodes sob guarda.</w:t>
      </w:r>
      <w:r>
        <w:rPr>
          <w:lang w:val="pt_PT" w:bidi="pt_PT"/>
        </w:rPr>
      </w:r>
    </w:p>
    <w:p>
      <w:pPr>
        <w:pStyle w:val="Heading3"/>
      </w:pPr>
      <w:r>
        <w:rPr>
          <w:lang w:val="pt_PT" w:bidi="pt_PT"/>
        </w:rPr>
        <w:t>Incorporando o Texto</w:t>
      </w:r>
    </w:p>
    <w:p>
      <w:pPr/>
      <w:r>
        <w:rPr>
          <w:lang w:val="pt_PT" w:bidi="pt_PT"/>
        </w:rPr>
      </w:r>
      <w:r>
        <w:rPr>
          <w:lang w:val="pt_PT" w:bidi="pt_PT"/>
        </w:rPr>
        <w:t>Ouçam o texto mais uma vez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seis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mais de quarenta judeus que conspiraram para matar Paulo</w:t>
      </w:r>
    </w:p>
    <w:p>
      <w:pPr>
        <w:pStyle w:val="ListBullet"/>
        <w:spacing w:line="240" w:lineRule="auto"/>
        <w:ind w:left="720"/>
      </w:pPr>
      <w:r>
        <w:rPr>
          <w:lang w:val="pt_PT" w:bidi="pt_PT"/>
        </w:rPr>
      </w:r>
      <w:r>
        <w:rPr>
          <w:lang w:val="pt_PT" w:bidi="pt_PT"/>
        </w:rPr>
        <w:t>O sumo sacerdote e os anciãos</w:t>
      </w:r>
    </w:p>
    <w:p>
      <w:pPr>
        <w:pStyle w:val="ListBullet"/>
        <w:spacing w:line="240" w:lineRule="auto"/>
        <w:ind w:left="720"/>
      </w:pPr>
      <w:r>
        <w:rPr>
          <w:lang w:val="pt_PT" w:bidi="pt_PT"/>
        </w:rPr>
      </w:r>
      <w:r>
        <w:rPr>
          <w:lang w:val="pt_PT" w:bidi="pt_PT"/>
        </w:rPr>
        <w:t>O filho da irmã de Paulo</w:t>
      </w:r>
    </w:p>
    <w:p>
      <w:pPr>
        <w:pStyle w:val="ListBullet"/>
        <w:spacing w:line="240" w:lineRule="auto"/>
        <w:ind w:left="720"/>
      </w:pPr>
      <w:r>
        <w:rPr>
          <w:lang w:val="pt_PT" w:bidi="pt_PT"/>
        </w:rPr>
      </w:r>
      <w:r>
        <w:rPr>
          <w:lang w:val="pt_PT" w:bidi="pt_PT"/>
        </w:rPr>
        <w:t>O comandante romano</w:t>
      </w:r>
    </w:p>
    <w:p>
      <w:pPr>
        <w:pStyle w:val="ListBullet"/>
        <w:spacing w:line="240" w:lineRule="auto"/>
        <w:ind w:left="720"/>
      </w:pPr>
      <w:r>
        <w:rPr>
          <w:lang w:val="pt_PT" w:bidi="pt_PT"/>
        </w:rPr>
      </w:r>
      <w:r>
        <w:rPr>
          <w:lang w:val="pt_PT" w:bidi="pt_PT"/>
        </w:rPr>
        <w:t>O centurião</w:t>
      </w:r>
    </w:p>
    <w:p>
      <w:pPr>
        <w:pStyle w:val="ListBullet"/>
        <w:spacing w:line="240" w:lineRule="auto"/>
        <w:ind w:left="720"/>
      </w:pPr>
      <w:r>
        <w:rPr>
          <w:lang w:val="pt_PT" w:bidi="pt_PT"/>
        </w:rPr>
      </w:r>
      <w:r>
        <w:rPr>
          <w:lang w:val="pt_PT" w:bidi="pt_PT"/>
        </w:rPr>
        <w:t>Os soldados romanos</w:t>
      </w:r>
    </w:p>
    <w:p>
      <w:pPr>
        <w:pStyle w:val="ListBullet"/>
        <w:spacing w:line="240" w:lineRule="auto"/>
        <w:ind w:left="720"/>
      </w:pPr>
      <w:r>
        <w:rPr>
          <w:lang w:val="pt_PT" w:bidi="pt_PT"/>
        </w:rPr>
      </w:r>
      <w:r>
        <w:rPr>
          <w:lang w:val="pt_PT" w:bidi="pt_PT"/>
        </w:rPr>
        <w:t>Félix, o governador da Judeia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 os judeus em cerca de quarenta homens que estavam planejando matar Paulo. Eles juraram não comer ou beber até que eles pudessem matar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judeus: "Como vocês estão se sentindo?" Você pode ouvir coisas como: “Queremos garantir que Paulo esteja morto”, ou “O sumo sacerdote e os anciãos nos ajudarão”.</w:t>
      </w:r>
    </w:p>
    <w:p>
      <w:pPr/>
      <w:r>
        <w:rPr>
          <w:lang w:val="pt_PT" w:bidi="pt_PT"/>
        </w:rPr>
      </w:r>
      <w:r>
        <w:rPr>
          <w:lang w:val="pt_PT" w:bidi="pt_PT"/>
        </w:rPr>
        <w:t>Os judeus que planejavam matar Paulo foram até o sumo sacerdote e os anciãos. Eles dizem ao conselho sobre seu plano.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sumo sacerdote e os anciãos: "Como vocês estão se sentindo?" Você pode ouvir coisas como: “Esse é um bom plano para que possamos nos livrar de Paulo”, ou “Criaremos essa audiência para que o comandante envie Paulo para fora”.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filho da irmã de Paulo ouviu sobre o plano dos judeus para matar Paulo. O jovem foi para o quartel e disse a Paulo o que ele ouviu. Então Paulo pediu ao centurião para enviar seu sobrinho ao comandante para que o jovem possa contar sua história.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sobrinho de Paulo: "Como você está se sentindo?" Você pode ouvir coisas como: “Estou preocupado com a segurança de meu tio, Paulo” ou “Tenho que me apressar”.</w:t>
      </w:r>
    </w:p>
    <w:p>
      <w:pPr>
        <w:pStyle w:val="ListBullet"/>
        <w:spacing w:line="240" w:lineRule="auto"/>
        <w:ind w:left="720"/>
      </w:pPr>
      <w:r>
        <w:rPr>
          <w:lang w:val="pt_PT" w:bidi="pt_PT"/>
        </w:rPr>
      </w:r>
      <w:r>
        <w:rPr>
          <w:lang w:val="pt_PT" w:bidi="pt_PT"/>
        </w:rPr>
        <w:t>Pergunte ao ator que interpreta Paulo: "Como você está se sentindo?" Você pode ouvir coisas como: “Agradeço a Deus porque ele permitiu que meu sobrinho ouvisse sobre o plano”, ou “O comandante deve saber 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o centurião levando o sobrinho de Paulo até o comandante. O sobrinho de Paulo diz ao comandante sobre a conspiração contra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sobrinho de Paulo: "Como você está se sentindo?" Você pode ouvir coisas como: “Direi ao comandante romano a verdade”, e “O comandante pode proteger Paulo”.</w:t>
      </w:r>
    </w:p>
    <w:p>
      <w:pPr>
        <w:pStyle w:val="ListBullet"/>
        <w:spacing w:line="240" w:lineRule="auto"/>
        <w:ind w:left="720"/>
      </w:pPr>
      <w:r>
        <w:rPr>
          <w:lang w:val="pt_PT" w:bidi="pt_PT"/>
        </w:rPr>
      </w:r>
      <w:r>
        <w:rPr>
          <w:lang w:val="pt_PT" w:bidi="pt_PT"/>
        </w:rPr>
        <w:t>Pergunte ao ator que interpreta o comandante: "Como você está se sentindo?" Você pode ouvir coisas como: “Isso será um problema sério”, e “O sumo sacerdote e os anciãos têm parte nisso”.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comandante romano chamou dois de seus centuriões. Ele ordenou que eles montassem um grande exército de duzentos soldados, duzentos lanceiros e setenta cavaleiros. Eles deveriam escoltar Paulo com segurança até que eles chegassem a Cesareia. Eles têm que deixar a terceira hora da noite, ou 9 da noite.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"Como você está se sentindo?" Você pode ouvir coisas como: “Sou responsável por manter a segurança de Paulo, um cidadão romano”, e “Esses judeus não terão chance de matar Paulo”.</w:t>
      </w:r>
    </w:p>
    <w:p>
      <w:pPr>
        <w:pStyle w:val="ListBullet"/>
        <w:spacing w:line="240" w:lineRule="auto"/>
        <w:ind w:left="720"/>
      </w:pPr>
      <w:r>
        <w:rPr>
          <w:lang w:val="pt_PT" w:bidi="pt_PT"/>
        </w:rPr>
      </w:r>
      <w:r>
        <w:rPr>
          <w:lang w:val="pt_PT" w:bidi="pt_PT"/>
        </w:rPr>
        <w:t>Pergunte aos atores que interpretam os centuriões e os soldados: "Como vocês estão se sentindo?" Você pode ouvir coisas como: “A segurança de Paulo é nossa missão”, e “Temos que nos mover rapidamente”.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comandante romano enviou uma carta a Félix, o governador da Judeia, ficando em Cesareia.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comandante: "Como você está se sentindo?" Você pode ouvir coisas como: “Por favor, mantenha a segurança de Paulo, um cidadão romano”, e “Paulo não havia feito nenhum crime merecedor de morte ou prisão”.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soldados viajaram com Paulo até que eles chegaram a Antipátrida. Eles passaram a noite lá. No dia seguinte, a cavalaria (os soldados a cavalo) escoltou Paulo para Cesareia. A cavalaria deu a carta ao governador. Eles também entregaram Paulo a ele. O governador leu a carta. O governador perguntou a Paulo de onde ele era para que ele soubesse se Paulo era de sua área de autoridade. O governador disse a Paulo que ele esperaria lá até que seus acusadores viessem lá para acusá-lo de atos errados. Paulo ficou no antigo palácio de Herodes, que agora era a sede romana.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Félix, o governador: "Como você está se sentindo?" Você pode ouvir coisas como: “Posso manter Paulo seguro”, e “Terei que investigar quem esse Paulo é”.</w:t>
      </w:r>
      <w:r>
        <w:rPr>
          <w:lang w:val="pt_PT" w:bidi="pt_PT"/>
        </w:rPr>
      </w:r>
    </w:p>
    <w:p>
      <w:pPr>
        <w:pStyle w:val="Heading3"/>
      </w:pPr>
      <w:r>
        <w:rPr>
          <w:lang w:val="pt_PT" w:bidi="pt_PT"/>
        </w:rPr>
        <w:t>Preenchendo as Lacunas</w:t>
      </w:r>
    </w:p>
    <w:p>
      <w:pPr/>
      <w:r>
        <w:rPr>
          <w:lang w:val="pt_PT" w:bidi="pt_PT"/>
        </w:rPr>
      </w:r>
      <w:r>
        <w:rPr>
          <w:lang w:val="pt_PT" w:bidi="pt_PT"/>
        </w:rPr>
        <w:t>PREENCHENDO AS LACUNAS</w:t>
      </w:r>
    </w:p>
    <w:p>
      <w:pPr/>
      <w:r>
        <w:rPr>
          <w:lang w:val="pt_PT" w:bidi="pt_PT"/>
        </w:rPr>
      </w:r>
      <w:r>
        <w:rPr>
          <w:lang w:val="pt_PT" w:bidi="pt_PT"/>
        </w:rPr>
        <w:t>Atos 23.12–35</w:t>
      </w:r>
    </w:p>
    <w:p>
      <w:pPr/>
      <w:r>
        <w:rPr>
          <w:lang w:val="pt_PT" w:bidi="pt_PT"/>
        </w:rPr>
      </w:r>
      <w:r>
        <w:rPr>
          <w:lang w:val="pt_PT" w:bidi="pt_PT"/>
        </w:rPr>
        <w:t>Ouçam o texto uma vez na versão mais fácil de entender.</w:t>
      </w:r>
    </w:p>
    <w:p>
      <w:pPr/>
      <w:r>
        <w:rPr>
          <w:lang w:val="pt_PT" w:bidi="pt_PT"/>
        </w:rPr>
      </w:r>
      <w:r>
        <w:rPr>
          <w:lang w:val="pt_PT" w:bidi="pt_PT"/>
        </w:rPr>
        <w:t xml:space="preserve">Havia um grupo de judeus que fez uma conspiração. Eles fizeram um juramento para matar Paulo. Uma conspiração é um plano secreto de um pequeno grupo para fazer algo prejudicial a alguém. Um juramento é adicionado a uma promessa para que as pessoas saibam que devem manter seu acordo e que ele não pode ser mudado. Use a mesma palavra para </w:t>
      </w:r>
      <w:r>
        <w:rPr>
          <w:b/>
          <w:lang w:val="pt_PT" w:bidi="pt_PT"/>
        </w:rPr>
        <w:t>judeus</w:t>
      </w:r>
      <w:r>
        <w:rPr>
          <w:lang w:val="pt_PT" w:bidi="pt_PT"/>
        </w:rPr>
        <w:t xml:space="preserve"> que você usou anteriormente. Consulte o glossário mestre para mais informações sobre </w:t>
      </w:r>
      <w:r>
        <w:rPr>
          <w:b/>
          <w:lang w:val="pt_PT" w:bidi="pt_PT"/>
        </w:rPr>
        <w:t>judeus</w:t>
      </w:r>
      <w:r>
        <w:rPr>
          <w:lang w:val="pt_PT" w:bidi="pt_PT"/>
        </w:rPr>
        <w:t xml:space="preserve"> e </w:t>
      </w:r>
      <w:r>
        <w:rPr>
          <w:b/>
          <w:lang w:val="pt_PT" w:bidi="pt_PT"/>
        </w:rPr>
        <w:t>juramento</w:t>
      </w:r>
      <w:r>
        <w:rPr>
          <w:lang w:val="pt_PT" w:bidi="pt_PT"/>
        </w:rPr>
        <w:t>.</w:t>
      </w:r>
    </w:p>
    <w:p>
      <w:pPr/>
      <w:r>
        <w:rPr>
          <w:lang w:val="pt_PT" w:bidi="pt_PT"/>
        </w:rPr>
      </w:r>
      <w:r>
        <w:rPr>
          <w:lang w:val="pt_PT" w:bidi="pt_PT"/>
        </w:rPr>
        <w:t xml:space="preserve">Os judeus foram até o </w:t>
      </w:r>
      <w:r>
        <w:rPr>
          <w:b/>
          <w:lang w:val="pt_PT" w:bidi="pt_PT"/>
        </w:rPr>
        <w:t>sumo sacerdote</w:t>
      </w:r>
      <w:r>
        <w:rPr>
          <w:lang w:val="pt_PT" w:bidi="pt_PT"/>
        </w:rPr>
        <w:t xml:space="preserve"> e os </w:t>
      </w:r>
      <w:r>
        <w:rPr>
          <w:b/>
          <w:lang w:val="pt_PT" w:bidi="pt_PT"/>
        </w:rPr>
        <w:t>anciãos</w:t>
      </w:r>
      <w:r>
        <w:rPr>
          <w:lang w:val="pt_PT" w:bidi="pt_PT"/>
        </w:rPr>
        <w:t xml:space="preserve"> do </w:t>
      </w:r>
      <w:r>
        <w:rPr>
          <w:b/>
          <w:lang w:val="pt_PT" w:bidi="pt_PT"/>
        </w:rPr>
        <w:t>conselho judaico, ou Sinédrio</w:t>
      </w:r>
      <w:r>
        <w:rPr>
          <w:lang w:val="pt_PT" w:bidi="pt_PT"/>
        </w:rPr>
        <w:t>. Use as mesmas palavras que você usou anteriormente para sumo sacerdote, os anciãos e o conselho judaico. Consulte o Glossário Mestre para mais informações sobre sumo sacerdote, ancião e Sinédrio.</w:t>
      </w:r>
    </w:p>
    <w:p>
      <w:pPr/>
      <w:r>
        <w:rPr>
          <w:lang w:val="pt_PT" w:bidi="pt_PT"/>
        </w:rPr>
      </w:r>
      <w:r>
        <w:rPr>
          <w:lang w:val="pt_PT" w:bidi="pt_PT"/>
        </w:rPr>
        <w:t xml:space="preserve">O sobrinho de Paulo ouviu sobre o plano dos judeus. Então ele foi para o </w:t>
      </w:r>
      <w:r>
        <w:rPr>
          <w:b/>
          <w:lang w:val="pt_PT" w:bidi="pt_PT"/>
        </w:rPr>
        <w:t>quartel</w:t>
      </w:r>
      <w:r>
        <w:rPr>
          <w:lang w:val="pt_PT" w:bidi="pt_PT"/>
        </w:rPr>
        <w:t xml:space="preserve">, o lugar onde o exército romano ficava em Jerusalém. O jovem falou com Paulo. Paulo pediu ao </w:t>
      </w:r>
      <w:r>
        <w:rPr>
          <w:b/>
          <w:lang w:val="pt_PT" w:bidi="pt_PT"/>
        </w:rPr>
        <w:t>centurião</w:t>
      </w:r>
      <w:r>
        <w:rPr>
          <w:lang w:val="pt_PT" w:bidi="pt_PT"/>
        </w:rPr>
        <w:t xml:space="preserve">, um líder de cem soldados, para enviar seu sobrinho ao </w:t>
      </w:r>
      <w:r>
        <w:rPr>
          <w:b/>
          <w:lang w:val="pt_PT" w:bidi="pt_PT"/>
        </w:rPr>
        <w:t>comandante romano</w:t>
      </w:r>
      <w:r>
        <w:rPr>
          <w:lang w:val="pt_PT" w:bidi="pt_PT"/>
        </w:rPr>
        <w:t xml:space="preserve">, [o líder do exército posicionado em Jerusalém. Use a mesma palavra para quartel, centurião e comandante que você usou anteriormente. Consulte o Glossário Mestre para mais informações sobre </w:t>
      </w:r>
      <w:r>
        <w:rPr>
          <w:b/>
          <w:lang w:val="pt_PT" w:bidi="pt_PT"/>
        </w:rPr>
        <w:t>centurião</w:t>
      </w:r>
      <w:r>
        <w:rPr>
          <w:lang w:val="pt_PT" w:bidi="pt_PT"/>
        </w:rPr>
        <w:t xml:space="preserve"> e </w:t>
      </w:r>
      <w:r>
        <w:rPr>
          <w:b/>
          <w:lang w:val="pt_PT" w:bidi="pt_PT"/>
        </w:rPr>
        <w:t>comandante</w:t>
      </w:r>
      <w:r>
        <w:rPr>
          <w:lang w:val="pt_PT" w:bidi="pt_PT"/>
        </w:rPr>
        <w:t>.</w:t>
      </w:r>
    </w:p>
    <w:p>
      <w:pPr/>
      <w:r>
        <w:rPr>
          <w:lang w:val="pt_PT" w:bidi="pt_PT"/>
        </w:rPr>
      </w:r>
      <w:r>
        <w:rPr>
          <w:lang w:val="pt_PT" w:bidi="pt_PT"/>
        </w:rPr>
        <w:t xml:space="preserve">O comandante romano ordenou que os dois centuriões montassem um exército de duzentos soldados, setenta </w:t>
      </w:r>
      <w:r>
        <w:rPr>
          <w:b/>
          <w:lang w:val="pt_PT" w:bidi="pt_PT"/>
        </w:rPr>
        <w:t>cavaleiros</w:t>
      </w:r>
      <w:r>
        <w:rPr>
          <w:lang w:val="pt_PT" w:bidi="pt_PT"/>
        </w:rPr>
        <w:t xml:space="preserve"> e duzentos </w:t>
      </w:r>
      <w:r>
        <w:rPr>
          <w:b/>
          <w:lang w:val="pt_PT" w:bidi="pt_PT"/>
        </w:rPr>
        <w:t>lanceiros</w:t>
      </w:r>
      <w:r>
        <w:rPr>
          <w:lang w:val="pt_PT" w:bidi="pt_PT"/>
        </w:rPr>
        <w:t>. Um grupo de cavaleiros às vezes é chamado de cavalaria, enquanto os lanceiros são soldados que usam lanças como armas.</w:t>
      </w:r>
    </w:p>
    <w:p>
      <w:pPr/>
      <w:r>
        <w:rPr>
          <w:lang w:val="pt_PT" w:bidi="pt_PT"/>
        </w:rPr>
      </w:r>
      <w:r>
        <w:rPr>
          <w:lang w:val="pt_PT" w:bidi="pt_PT"/>
        </w:rPr>
        <w:t xml:space="preserve">O comandante romano enviou Paulo a Félix, o </w:t>
      </w:r>
      <w:r>
        <w:rPr>
          <w:b/>
          <w:lang w:val="pt_PT" w:bidi="pt_PT"/>
        </w:rPr>
        <w:t>governador</w:t>
      </w:r>
      <w:r>
        <w:rPr>
          <w:lang w:val="pt_PT" w:bidi="pt_PT"/>
        </w:rPr>
        <w:t xml:space="preserve"> romano. Use a mesma palavra que você usou anteriormente em outras passagens.</w:t>
      </w:r>
    </w:p>
    <w:p>
      <w:pPr/>
      <w:r>
        <w:rPr>
          <w:lang w:val="pt_PT" w:bidi="pt_PT"/>
        </w:rPr>
      </w:r>
      <w:r>
        <w:rPr>
          <w:lang w:val="pt_PT" w:bidi="pt_PT"/>
        </w:rPr>
        <w:t xml:space="preserve">Como prisioneiro, Paulo ficou no pretório em </w:t>
      </w:r>
      <w:r>
        <w:rPr>
          <w:b/>
          <w:lang w:val="pt_PT" w:bidi="pt_PT"/>
        </w:rPr>
        <w:t>Cesareia</w:t>
      </w:r>
      <w:r>
        <w:rPr>
          <w:lang w:val="pt_PT" w:bidi="pt_PT"/>
        </w:rPr>
        <w:t>. O pretório se referia ao palácio que havia sido construído por um ex-governante judeu da área. Agora seu palácio era a sede romana.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24:1–9</w:t>
      </w:r>
      <w:r>
        <w:rPr>
          <w:lang w:val="pt_PT" w:bidi="pt_PT"/>
        </w:rPr>
      </w:r>
    </w:p>
    <w:p>
      <w:pPr>
        <w:pStyle w:val="Heading3"/>
      </w:pPr>
      <w:r>
        <w:rPr>
          <w:lang w:val="pt_PT" w:bidi="pt_PT"/>
        </w:rPr>
        <w:t>Ouvir e Sentir</w:t>
      </w:r>
    </w:p>
    <w:p>
      <w:pPr/>
      <w:r>
        <w:rPr>
          <w:lang w:val="pt_PT" w:bidi="pt_PT"/>
        </w:rPr>
      </w:r>
      <w:r>
        <w:rPr>
          <w:lang w:val="pt_PT" w:bidi="pt_PT"/>
        </w:rPr>
        <w:t>Ouçam Atos 24.1–9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o sobrinho de Paulo, o filho de sua irmã, advertiu o comandante romano sobre o plano de um grupo de judeus para matar Paulo. O comandante romano enviou Paulo para Cesareia com um grande grupo de soldados para protegê-lo. Paulo foi trazido até Félix, o governador da Judeia. O comandante romano também enviou uma carta a Félix explicando ao governador o caso de Paulo. Na carta, o comandante declarou que Félix conduzirá o julgamento entre Paulo e seus acusadores.</w:t>
      </w:r>
    </w:p>
    <w:p>
      <w:pPr/>
      <w:r>
        <w:rPr>
          <w:lang w:val="pt_PT" w:bidi="pt_PT"/>
        </w:rPr>
      </w:r>
      <w:r>
        <w:rPr>
          <w:lang w:val="pt_PT" w:bidi="pt_PT"/>
        </w:rPr>
        <w:t>Cinco dias depois, o sumo sacerdote Ananias, alguns presbíteros dos judeus, e Tértulo, um porta-voz, foram para Cesareia para apresentar seu caso ao governador Félix. O sumo sacerdote era o chefe de todos os sacerdotes judeus. Os anciãos eram os chefes de famílias importantes de judeus. Os anciãos pertencem ao Sinédrio, o conselho dos judeus. Tértulo era um porta-voz ou um advogado que falava em nome do sumo sacerdote e do conselho. Um porta-voz era um homem treinado para falar bem. Ele estava familiarizado com a lei romana e os tribunais. Seu trabalho é convencer o juiz a tomar a decisão. Tértulo apresentará as acusações que o conselho tem contra Paulo.</w:t>
      </w:r>
    </w:p>
    <w:p>
      <w:pPr/>
      <w:r>
        <w:rPr>
          <w:lang w:val="pt_PT" w:bidi="pt_PT"/>
        </w:rPr>
      </w:r>
      <w:r>
        <w:rPr>
          <w:lang w:val="pt_PT" w:bidi="pt_PT"/>
        </w:rPr>
        <w:t>Félix era o governador da Judeia. Ele era o governante que controlava os assuntos de Roma na Judeia. O governador também ouve casos como o que Paulo experimentou em Jerusalém. Nos lembraremos que o comandante romano colocou Paulo sob a custódia de Félix. Então Félix convocou Paulo para entrar, o que significa que o governador permitiu que o julgamento começasse entre Paulo e seus acusadores.</w:t>
      </w:r>
    </w:p>
    <w:p>
      <w:pPr/>
      <w:r>
        <w:rPr>
          <w:lang w:val="pt_PT" w:bidi="pt_PT"/>
        </w:rPr>
      </w:r>
      <w:r>
        <w:rPr>
          <w:lang w:val="pt_PT" w:bidi="pt_PT"/>
        </w:rPr>
        <w:t>Tértulo apresentou seu caso diante de Félix, o que significa que Tértulo começou a acusar Paulo. Tértulo abriu sua declaração com louvor ao governador. Tértulo chama o governador como o Félix mais excelente. Tértulo segue o costume do tempo e lisonjeia o governador Félix. Ele quer mostrar respeito e ganhar favor do governador, então ele diz que o governador trouxe paz e ajuda para a área da Judeia. Sabemos pelos historiadores que o governador Félix foi cruel com o povo judeu. No entanto, Félix esperaria que Tértulo dissesse coisas agradáveis a ele, mesmo que elas não fossem verdadeiras.</w:t>
      </w:r>
    </w:p>
    <w:p>
      <w:pPr/>
      <w:r>
        <w:rPr>
          <w:lang w:val="pt_PT" w:bidi="pt_PT"/>
        </w:rPr>
      </w:r>
      <w:r>
        <w:rPr>
          <w:lang w:val="pt_PT" w:bidi="pt_PT"/>
        </w:rPr>
        <w:t>Peça à equipe que discutam como as pessoas em sua cultura usam palavras para ganhar o favor de pessoas poderosas e influentes.</w:t>
      </w:r>
    </w:p>
    <w:p>
      <w:pPr/>
      <w:r>
        <w:rPr>
          <w:lang w:val="pt_PT" w:bidi="pt_PT"/>
        </w:rPr>
      </w:r>
      <w:r>
        <w:rPr>
          <w:lang w:val="pt_PT" w:bidi="pt_PT"/>
        </w:rPr>
        <w:t>Tertulo também disse que Félix tem previsão e que o governador traria reformas para a nação dos judeus. As reformas no governo podem incluir reduzir a corrupção, construir estradas e fazer leis para paz e ordem. Como não temos certeza se Tértulo era um judeu ou um gentio, tenha cuidado para não traduzir sua frase como "nossa nação". A frase "aceitamos isso com toda a gratidão" significa que os judeus recebem as reformas que Félix estava fazendo por seu povo.</w:t>
      </w:r>
    </w:p>
    <w:p>
      <w:pPr/>
      <w:r>
        <w:rPr>
          <w:lang w:val="pt_PT" w:bidi="pt_PT"/>
        </w:rPr>
      </w:r>
      <w:r>
        <w:rPr>
          <w:lang w:val="pt_PT" w:bidi="pt_PT"/>
        </w:rPr>
        <w:t>Peça à equipe que discutam como as pessoas em sua cultura usam a palavra para um grupo de pessoas ou tribo étnica. Algumas culturas não têm uma palavra para a nação.</w:t>
      </w:r>
    </w:p>
    <w:p>
      <w:pPr/>
      <w:r>
        <w:rPr>
          <w:lang w:val="pt_PT" w:bidi="pt_PT"/>
        </w:rPr>
      </w:r>
      <w:r>
        <w:rPr>
          <w:lang w:val="pt_PT" w:bidi="pt_PT"/>
        </w:rPr>
        <w:t>Tértulo disse que Paulo era um encrenqueiro comparando-o a uma praga, ou doença que se espalha.</w:t>
      </w:r>
    </w:p>
    <w:p>
      <w:pPr/>
      <w:r>
        <w:rPr>
          <w:lang w:val="pt_PT" w:bidi="pt_PT"/>
        </w:rPr>
      </w:r>
      <w:r>
        <w:rPr>
          <w:lang w:val="pt_PT" w:bidi="pt_PT"/>
        </w:rPr>
        <w:t>Discuta como as pessoas descreveriam alguém que é encrenqueiro na comunidade. Que palavras vocês usariam para descrevê-los? Com o que vocês os comparariam?</w:t>
      </w:r>
    </w:p>
    <w:p>
      <w:pPr/>
      <w:r>
        <w:rPr>
          <w:lang w:val="pt_PT" w:bidi="pt_PT"/>
        </w:rPr>
      </w:r>
      <w:r>
        <w:rPr>
          <w:lang w:val="pt_PT" w:bidi="pt_PT"/>
        </w:rPr>
        <w:t>Tértulo também acusou Paulo de fazer outras pessoas se rebelarem. Na lei romana, a pena de morte é a punição por rebelião. Tértulo provavelmente disse essas coisas porque o conselho judaico queria que Félix punisse Paulo pela morte.</w:t>
      </w:r>
    </w:p>
    <w:p>
      <w:pPr/>
      <w:r>
        <w:rPr>
          <w:lang w:val="pt_PT" w:bidi="pt_PT"/>
        </w:rPr>
      </w:r>
      <w:r>
        <w:rPr>
          <w:lang w:val="pt_PT" w:bidi="pt_PT"/>
        </w:rPr>
        <w:t>Tértulo chamou Paulo de líder da seita dos nazarenos. Jesus vivia em Nazaré. Os judeus chamavam Jesus de nazareno. No tempo de Paulo, os judeus chamavam os crentes em Jesus de nazarenos. A palavra seita significa um grupo religioso com crenças diferentes do grupo principal. Tértulo queria dizer que os cristãos acreditam em falsas doutrinas diferentes dos ensinamentos dos judeus.</w:t>
      </w:r>
    </w:p>
    <w:p>
      <w:pPr/>
      <w:r>
        <w:rPr>
          <w:lang w:val="pt_PT" w:bidi="pt_PT"/>
        </w:rPr>
      </w:r>
      <w:r>
        <w:rPr>
          <w:lang w:val="pt_PT" w:bidi="pt_PT"/>
        </w:rPr>
        <w:t>Tértulo também acusou Paulo de tentar profanar ou tornar o templo judaico impuro. Esse era um crime sério para os judeus. Nos lembraremos dos judeus da Ásia que acusaram Paulo de trazer um gentio para seu templo. A multidão de judeus agarrou Paulo e o levou para fora da área do templo.</w:t>
      </w:r>
    </w:p>
    <w:p>
      <w:pPr/>
      <w:r>
        <w:rPr>
          <w:lang w:val="pt_PT" w:bidi="pt_PT"/>
        </w:rPr>
      </w:r>
      <w:r>
        <w:rPr>
          <w:lang w:val="pt_PT" w:bidi="pt_PT"/>
        </w:rPr>
        <w:t>Tértulo acrescenta: "Se você o examinar, será capaz de descobrir com ele sobre tudo do que o acusamos". Tértulo estava tentando convencer o governador que suas acusações eram verdadeiras. "Os judeus também se juntaram à acusação", o que significa que os judeus no tribunal, como anciãos, se juntaram ao dizer que as acusações eram verdadeiras.</w:t>
      </w:r>
    </w:p>
    <w:p>
      <w:pPr/>
      <w:r>
        <w:rPr>
          <w:lang w:val="pt_PT" w:bidi="pt_PT"/>
        </w:rPr>
      </w:r>
      <w:r>
        <w:rPr>
          <w:lang w:val="pt_PT" w:bidi="pt_PT"/>
        </w:rPr>
        <w:t>Conte sobre um momento em que você tinha que convencer alguém com autoridade que sua versão de um evento era verdadeira. Que palavras ou frases vocês usaram? Que estratégias você usou para tentar convencê-los que você estava certo?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Nesta sessão, você vai ajudar o grupo a visualizar esta história. Ajude o grupo a definir as cenas, o ambiente e os personagens da história.</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cinco dias depois que o comandante enviou Paulo com um grande grupo de soldados ao governador Félix, o sumo sacerdote, os anciãos judeus e o porta-voz Tértulo chegaram a Cesareia.</w:t>
      </w:r>
    </w:p>
    <w:p>
      <w:pPr/>
      <w:r>
        <w:rPr>
          <w:lang w:val="pt_PT" w:bidi="pt_PT"/>
        </w:rPr>
      </w:r>
      <w:r>
        <w:rPr>
          <w:b/>
          <w:lang w:val="pt_PT" w:bidi="pt_PT"/>
        </w:rPr>
        <w:t>Segunda cena:</w:t>
      </w:r>
      <w:r>
        <w:rPr>
          <w:lang w:val="pt_PT" w:bidi="pt_PT"/>
        </w:rPr>
        <w:t xml:space="preserve"> esse evento aconteceu na corte do governador Félix. O governador chamou Paulo para entrar. O porta-voz Tértulo acusou Paulo de supostos crimes cometidos contra a religião judaica e a lei romana.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da Judeia</w:t>
      </w:r>
    </w:p>
    <w:p>
      <w:pPr>
        <w:pStyle w:val="ListBullet"/>
        <w:spacing w:line="240" w:lineRule="auto"/>
        <w:ind w:left="720"/>
      </w:pPr>
      <w:r>
        <w:rPr>
          <w:lang w:val="pt_PT" w:bidi="pt_PT"/>
        </w:rPr>
      </w:r>
      <w:r>
        <w:rPr>
          <w:lang w:val="pt_PT" w:bidi="pt_PT"/>
        </w:rPr>
        <w:t>Ananias, o sumo sacerdote</w:t>
      </w:r>
    </w:p>
    <w:p>
      <w:pPr>
        <w:pStyle w:val="ListBullet"/>
        <w:spacing w:line="240" w:lineRule="auto"/>
        <w:ind w:left="720"/>
      </w:pPr>
      <w:r>
        <w:rPr>
          <w:lang w:val="pt_PT" w:bidi="pt_PT"/>
        </w:rPr>
      </w:r>
      <w:r>
        <w:rPr>
          <w:lang w:val="pt_PT" w:bidi="pt_PT"/>
        </w:rPr>
        <w:t>Os anciãos dos judeus</w:t>
      </w:r>
    </w:p>
    <w:p>
      <w:pPr>
        <w:pStyle w:val="ListBullet"/>
        <w:spacing w:line="240" w:lineRule="auto"/>
        <w:ind w:left="720"/>
      </w:pPr>
      <w:r>
        <w:rPr>
          <w:lang w:val="pt_PT" w:bidi="pt_PT"/>
        </w:rPr>
      </w:r>
      <w:r>
        <w:rPr>
          <w:lang w:val="pt_PT" w:bidi="pt_PT"/>
        </w:rPr>
        <w:t>Tértulo, o porta-voz</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antes dessa história começar, Paulo ficou diante do sumo sacerdote Ananias e do conselho judaico. O conselho queria condenar Paulo, e um grupo de judeus tentou matar Paulo. O comandante romano enviou Paulo ao governador Félix em Cesareia. Essa história começa cinco dias depois, quando o sumo sacerdote Ananias, os anciãos judeus do conselho, e Tértulo, um porta-voz que conhece as leis romanas, chegam a Cesareia.</w:t>
      </w:r>
    </w:p>
    <w:p>
      <w:pPr/>
      <w:r>
        <w:rPr>
          <w:lang w:val="pt_PT" w:bidi="pt_PT"/>
        </w:rPr>
      </w:r>
      <w:r>
        <w:rPr>
          <w:lang w:val="pt_PT" w:bidi="pt_PT"/>
        </w:rPr>
        <w:t>O governador Félix convocou Paulo para aparecer no julgamento. Paulo chega à sala onde Félix e os acusadores judeus estão. Tértulo é o porta-voz do grupo porque ele conhece a lei romana e fala bem. Tértulo fala em nome dos membros do grupo. Tértulo cumprimentou o governador com respeito e um discurso curto sobre o quão bom o governador é. Então, Tértulo acusou Paulo de fazer outros judeus se rebelarem. O crime de rebelião era punível com morte na lei romana. O porta-voz acusou Paulo de ser o líder de uma seita nazarena. Os nazarenos se referiam aos crentes em Jesus durante o tempo de Paulo. Tértulo também acusou Paulo de tornar o templo impuro, o que era um crime sério contra os judeus em sua religião. Os anciãos judeus que vieram com Tértulo e Ananias também se juntaram para acusar Paulo.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da Judeia</w:t>
      </w:r>
    </w:p>
    <w:p>
      <w:pPr>
        <w:pStyle w:val="ListBullet"/>
        <w:spacing w:line="240" w:lineRule="auto"/>
        <w:ind w:left="720"/>
      </w:pPr>
      <w:r>
        <w:rPr>
          <w:lang w:val="pt_PT" w:bidi="pt_PT"/>
        </w:rPr>
      </w:r>
      <w:r>
        <w:rPr>
          <w:lang w:val="pt_PT" w:bidi="pt_PT"/>
        </w:rPr>
        <w:t>Ananias, o sumo sacerdote</w:t>
      </w:r>
    </w:p>
    <w:p>
      <w:pPr>
        <w:pStyle w:val="ListBullet"/>
        <w:spacing w:line="240" w:lineRule="auto"/>
        <w:ind w:left="720"/>
      </w:pPr>
      <w:r>
        <w:rPr>
          <w:lang w:val="pt_PT" w:bidi="pt_PT"/>
        </w:rPr>
      </w:r>
      <w:r>
        <w:rPr>
          <w:lang w:val="pt_PT" w:bidi="pt_PT"/>
        </w:rPr>
        <w:t>Os anciãos dos judeus</w:t>
      </w:r>
    </w:p>
    <w:p>
      <w:pPr>
        <w:pStyle w:val="ListBullet"/>
        <w:spacing w:line="240" w:lineRule="auto"/>
        <w:ind w:left="720"/>
      </w:pPr>
      <w:r>
        <w:rPr>
          <w:lang w:val="pt_PT" w:bidi="pt_PT"/>
        </w:rPr>
      </w:r>
      <w:r>
        <w:rPr>
          <w:lang w:val="pt_PT" w:bidi="pt_PT"/>
        </w:rPr>
        <w:t>Tértulo, o porta-voz</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Encenem o sumo sacerdote Ananias, os anciãos dos judeus, e Tértulo que vieram para Cesareia. Eles prosseguiram com o caso contra Paulo em Cesareia.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sumo sacerdote, os anciãos e Tértulo: "Como vocês estão se sentindo?" Vocês podem ouvir coisas como: "Viemos aqui para ter certeza de que o governador condenará Paulo", ou "Tértulo é um bom porta-voz que pode convencer o governador".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o governador Félix chamando Paulo para aparecer no tribunal. Paulo fica diante do tribunal para enfrentar as acusações de Tértulo, o porta-voz. Encenem tértulo dizendo coisas para lisonjear ou impressionar Félix.</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Félix, o governador: "Como vocês estão se sentindo?" Vocês podem ouvir coisas como: "O que eles têm contra Paulo?" ou "O comandante romano me pediu para proteger Paulo dessas pessoas", e "Tértulo está dizendo coisas agradáveis sobre mim. Ele sabe as coisas certas para dizer".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Encenem Tértulo, o porta-voz, acusando Paulo de fazer outros judeus se rebelarem. Tértulo também acusou Paulo de ser o líder da seita nazarena.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Tértulo: "Como você está se sentindo?" Vocês podem ouvir coisas como: "Tenho que convencer o governador de que Paulo cometeu crimes contra a lei romana", ou "Tenho que fazer Félix acreditar que a seita nazarena que Paulo lidera é um grupo perigoso".</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"Não tenho nada a temer porque essas acusações são mentiras", e "Confio que o Senhor me protegerá".</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Depois de cinco dias, Ananias, o </w:t>
      </w:r>
      <w:r>
        <w:rPr>
          <w:b/>
          <w:lang w:val="pt_PT" w:bidi="pt_PT"/>
        </w:rPr>
        <w:t>sumo sacerdote</w:t>
      </w:r>
      <w:r>
        <w:rPr>
          <w:lang w:val="pt_PT" w:bidi="pt_PT"/>
        </w:rPr>
        <w:t xml:space="preserve">, alguns </w:t>
      </w:r>
      <w:r>
        <w:rPr>
          <w:b/>
          <w:lang w:val="pt_PT" w:bidi="pt_PT"/>
        </w:rPr>
        <w:t>anciãos</w:t>
      </w:r>
      <w:r>
        <w:rPr>
          <w:lang w:val="pt_PT" w:bidi="pt_PT"/>
        </w:rPr>
        <w:t xml:space="preserve"> dos judeus, e Tértulo, um </w:t>
      </w:r>
      <w:r>
        <w:rPr>
          <w:b/>
          <w:lang w:val="pt_PT" w:bidi="pt_PT"/>
        </w:rPr>
        <w:t>porta-voz</w:t>
      </w:r>
      <w:r>
        <w:rPr>
          <w:lang w:val="pt_PT" w:bidi="pt_PT"/>
        </w:rPr>
        <w:t xml:space="preserve">, vieram ao governador Félix em Cesareia. Use as mesmas palavras para </w:t>
      </w:r>
      <w:r>
        <w:rPr>
          <w:lang w:val="pt_PT" w:bidi="pt_PT"/>
        </w:rPr>
        <w:t>sumo sacerdote</w:t>
      </w:r>
      <w:r>
        <w:rPr>
          <w:lang w:val="pt_PT" w:bidi="pt_PT"/>
        </w:rPr>
        <w:t xml:space="preserve"> e </w:t>
      </w:r>
      <w:r>
        <w:rPr>
          <w:lang w:val="pt_PT" w:bidi="pt_PT"/>
        </w:rPr>
        <w:t>anciãos</w:t>
      </w:r>
      <w:r>
        <w:rPr>
          <w:lang w:val="pt_PT" w:bidi="pt_PT"/>
        </w:rPr>
        <w:t xml:space="preserve"> que você usou anteriormente. O porta-voz era um advogado que fala bem e estava familiarizado com a lei romana e os procedimentos no tribunal.</w:t>
      </w:r>
    </w:p>
    <w:p>
      <w:pPr/>
      <w:r>
        <w:rPr>
          <w:lang w:val="pt_PT" w:bidi="pt_PT"/>
        </w:rPr>
      </w:r>
      <w:r>
        <w:rPr>
          <w:lang w:val="pt_PT" w:bidi="pt_PT"/>
        </w:rPr>
        <w:t xml:space="preserve">Félix é o governador </w:t>
      </w:r>
      <w:r>
        <w:rPr>
          <w:b/>
          <w:lang w:val="pt_PT" w:bidi="pt_PT"/>
        </w:rPr>
        <w:t>romano</w:t>
      </w:r>
      <w:r>
        <w:rPr>
          <w:lang w:val="pt_PT" w:bidi="pt_PT"/>
        </w:rPr>
        <w:t>. O governador era responsável pela província da Judeia. Use a mesma palavra para governador que você usou anteriormente.</w:t>
      </w:r>
    </w:p>
    <w:p>
      <w:pPr/>
      <w:r>
        <w:rPr>
          <w:lang w:val="pt_PT" w:bidi="pt_PT"/>
        </w:rPr>
      </w:r>
      <w:r>
        <w:rPr>
          <w:lang w:val="pt_PT" w:bidi="pt_PT"/>
        </w:rPr>
        <w:t xml:space="preserve">Tértulo elogiou Félix pelas reformas que ele fez pela </w:t>
      </w:r>
      <w:r>
        <w:rPr>
          <w:b/>
          <w:lang w:val="pt_PT" w:bidi="pt_PT"/>
        </w:rPr>
        <w:t>nação</w:t>
      </w:r>
      <w:r>
        <w:rPr>
          <w:lang w:val="pt_PT" w:bidi="pt_PT"/>
        </w:rPr>
        <w:t xml:space="preserve">. Use a mesma palavra para nação que você usou anteriormente. Consulte o Glossário Mestre para mais informações sobre a </w:t>
      </w:r>
      <w:r>
        <w:rPr>
          <w:lang w:val="pt_PT" w:bidi="pt_PT"/>
        </w:rPr>
        <w:t>nação</w:t>
      </w:r>
      <w:r>
        <w:rPr>
          <w:lang w:val="pt_PT" w:bidi="pt_PT"/>
        </w:rPr>
        <w:t>.</w:t>
      </w:r>
    </w:p>
    <w:p>
      <w:pPr/>
      <w:r>
        <w:rPr>
          <w:lang w:val="pt_PT" w:bidi="pt_PT"/>
        </w:rPr>
      </w:r>
      <w:r>
        <w:rPr>
          <w:lang w:val="pt_PT" w:bidi="pt_PT"/>
        </w:rPr>
        <w:t xml:space="preserve">Tértulo acusou Paulo e o chama de </w:t>
      </w:r>
      <w:r>
        <w:rPr>
          <w:b/>
          <w:lang w:val="pt_PT" w:bidi="pt_PT"/>
        </w:rPr>
        <w:t>praga</w:t>
      </w:r>
      <w:r>
        <w:rPr>
          <w:lang w:val="pt_PT" w:bidi="pt_PT"/>
        </w:rPr>
        <w:t xml:space="preserve">, como uma doença que se espalha rapidamente causando problemas e motins entre os </w:t>
      </w:r>
      <w:r>
        <w:rPr>
          <w:b/>
          <w:lang w:val="pt_PT" w:bidi="pt_PT"/>
        </w:rPr>
        <w:t>judeus</w:t>
      </w:r>
      <w:r>
        <w:rPr>
          <w:lang w:val="pt_PT" w:bidi="pt_PT"/>
        </w:rPr>
        <w:t xml:space="preserve">. Use a mesma palavra para judeus que você usou anteriormente. Consulte o Glossário Mestre para mais informações sobre </w:t>
      </w:r>
      <w:r>
        <w:rPr>
          <w:lang w:val="pt_PT" w:bidi="pt_PT"/>
        </w:rPr>
        <w:t>judeus</w:t>
      </w:r>
      <w:r>
        <w:rPr>
          <w:lang w:val="pt_PT" w:bidi="pt_PT"/>
        </w:rPr>
        <w:t>.</w:t>
      </w:r>
    </w:p>
    <w:p>
      <w:pPr/>
      <w:r>
        <w:rPr>
          <w:lang w:val="pt_PT" w:bidi="pt_PT"/>
        </w:rPr>
      </w:r>
      <w:r>
        <w:rPr>
          <w:lang w:val="pt_PT" w:bidi="pt_PT"/>
        </w:rPr>
        <w:t xml:space="preserve">Tértulo também acusou Paulo de ser um líder da seita </w:t>
      </w:r>
      <w:r>
        <w:rPr>
          <w:b/>
          <w:lang w:val="pt_PT" w:bidi="pt_PT"/>
        </w:rPr>
        <w:t>nazarena</w:t>
      </w:r>
      <w:r>
        <w:rPr>
          <w:lang w:val="pt_PT" w:bidi="pt_PT"/>
        </w:rPr>
        <w:t xml:space="preserve">. Uma seita é um grupo de pessoas com crenças diferentes do que geralmente é aceito como crenças corretas. Jesus cresceu em Nazaré. Durante o tempo de Paulo, os judeus chamaram os crentes em Jesus de nazarenos. Consulte o Glossário Mestre para mais informações sobre </w:t>
      </w:r>
      <w:r>
        <w:rPr>
          <w:lang w:val="pt_PT" w:bidi="pt_PT"/>
        </w:rPr>
        <w:t>Nazaré</w:t>
      </w:r>
      <w:r>
        <w:rPr>
          <w:lang w:val="pt_PT" w:bidi="pt_PT"/>
        </w:rPr>
        <w:t>.</w:t>
      </w:r>
    </w:p>
    <w:p>
      <w:pPr/>
      <w:r>
        <w:rPr>
          <w:lang w:val="pt_PT" w:bidi="pt_PT"/>
        </w:rPr>
      </w:r>
      <w:r>
        <w:rPr>
          <w:lang w:val="pt_PT" w:bidi="pt_PT"/>
        </w:rPr>
        <w:t xml:space="preserve">Ele também acusou Paulo de fazer o </w:t>
      </w:r>
      <w:r>
        <w:rPr>
          <w:b/>
          <w:lang w:val="pt_PT" w:bidi="pt_PT"/>
        </w:rPr>
        <w:t>templo</w:t>
      </w:r>
      <w:r>
        <w:rPr>
          <w:lang w:val="pt_PT" w:bidi="pt_PT"/>
        </w:rPr>
        <w:t xml:space="preserve"> dos judeus se tornar impuro. Use a mesma palavra que você usou anteriormente. Consulte o Glossário Mestre para mais informações sobre o </w:t>
      </w:r>
      <w:r>
        <w:rPr>
          <w:lang w:val="pt_PT" w:bidi="pt_PT"/>
        </w:rPr>
        <w:t>templo</w:t>
      </w:r>
      <w:r>
        <w:rPr>
          <w:lang w:val="pt_PT" w:bidi="pt_PT"/>
        </w:rPr>
        <w:t xml:space="preserve"> judaico.</w:t>
      </w:r>
    </w:p>
    <w:p>
      <w:pPr/>
      <w:r>
        <w:rPr>
          <w:lang w:val="pt_PT" w:bidi="pt_PT"/>
        </w:rPr>
      </w:r>
      <w:r>
        <w:rPr>
          <w:lang w:val="pt_PT" w:bidi="pt_PT"/>
        </w:rPr>
        <w:t xml:space="preserve">Mostre uma imagem do </w:t>
      </w:r>
      <w:r>
        <w:rPr>
          <w:lang w:val="pt_PT" w:bidi="pt_PT"/>
        </w:rPr>
        <w:t>templo de Herodes</w:t>
      </w:r>
      <w:r>
        <w:rPr>
          <w:lang w:val="pt_PT" w:bidi="pt_PT"/>
        </w:rPr>
        <w:t>, se sua equipe precisar de uma.</w:t>
      </w:r>
    </w:p>
    <w:p>
      <w:pPr/>
      <w:r>
        <w:rPr>
          <w:lang w:val="pt_PT" w:bidi="pt_PT"/>
        </w:rPr>
      </w:r>
      <w:r>
        <w:rPr>
          <w:lang w:val="pt_PT" w:bidi="pt_PT"/>
        </w:rPr>
        <w:t>Alguns manuscritos dão mais informações sobre como o comandante romano levou Paulo para longe dos líderes judeus. Você pode incluir essas informações se outras traduções em sua área o fizerem.</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24:10–23</w:t>
      </w:r>
      <w:r>
        <w:rPr>
          <w:lang w:val="pt_PT" w:bidi="pt_PT"/>
        </w:rPr>
      </w:r>
    </w:p>
    <w:p>
      <w:pPr>
        <w:pStyle w:val="Heading3"/>
      </w:pPr>
      <w:r>
        <w:rPr>
          <w:lang w:val="pt_PT" w:bidi="pt_PT"/>
        </w:rPr>
        <w:t>Ouvir e Sentir</w:t>
      </w:r>
    </w:p>
    <w:p>
      <w:pPr/>
      <w:r>
        <w:rPr>
          <w:lang w:val="pt_PT" w:bidi="pt_PT"/>
        </w:rPr>
      </w:r>
      <w:r>
        <w:rPr>
          <w:lang w:val="pt_PT" w:bidi="pt_PT"/>
        </w:rPr>
        <w:t>Ouçam Atos 24.10–23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o sumo sacerdote Ananias, os anciãos dos judeus, e Tértulo, o porta-voz, foram para Cesareia para arquivar um caso contra Paulo diante de Félix, o governador.</w:t>
      </w:r>
    </w:p>
    <w:p>
      <w:pPr/>
      <w:r>
        <w:rPr>
          <w:lang w:val="pt_PT" w:bidi="pt_PT"/>
        </w:rPr>
      </w:r>
      <w:r>
        <w:rPr>
          <w:lang w:val="pt_PT" w:bidi="pt_PT"/>
        </w:rPr>
        <w:t>Depois que Tértulo apresentou suas acusações, agora era a vez de Paulo de responder a seu acusador. Félix acenou a Paulo para falar. Paulo falou respeitosamente com o governador. Paulo reconheceu que Félix governou como juiz em sua nação por muitos anos. Como governador, Félix também agiu como juiz para casos importantes. Paulo está feliz por fazer sua defesa. Isso significa que Paulo está feliz ou disposto a responder às acusações.</w:t>
      </w:r>
    </w:p>
    <w:p>
      <w:pPr/>
      <w:r>
        <w:rPr>
          <w:lang w:val="pt_PT" w:bidi="pt_PT"/>
        </w:rPr>
      </w:r>
      <w:r>
        <w:rPr>
          <w:lang w:val="pt_PT" w:bidi="pt_PT"/>
        </w:rPr>
        <w:t>Paulo disse a Félix que ele acabou de chegar a Jerusalém há 12 dias. Ele veio para Jerusalém para adorar. Paulo disse que nem o sumo sacerdote, anciãos, nem o advogado viram Paulo incitando a multidão. Ele também não discutiu com ninguém no templo ou nas sinagogas. Paulo queria dizer ao governador que os judeus não tinham evidências ou testemunhas para provar que ele começou motins como Tértulo havia dito.</w:t>
      </w:r>
    </w:p>
    <w:p>
      <w:pPr/>
      <w:r>
        <w:rPr>
          <w:lang w:val="pt_PT" w:bidi="pt_PT"/>
        </w:rPr>
      </w:r>
      <w:r>
        <w:rPr>
          <w:lang w:val="pt_PT" w:bidi="pt_PT"/>
        </w:rPr>
        <w:t>Paulo não negou que ele era um seguidor do Caminho. Você se lembrará de passagens anteriores que os seguidores de Jesus se chamavam de Caminho. Os líderes judeus chamam o Caminho de uma seita ou culto. Paulo esclareceu que ele adorava a Deus e acreditava na Lei e nos profetas. A Lei era a Lei judaica de Moisés e escritos dos profetas judeus.</w:t>
      </w:r>
    </w:p>
    <w:p>
      <w:pPr/>
      <w:r>
        <w:rPr>
          <w:lang w:val="pt_PT" w:bidi="pt_PT"/>
        </w:rPr>
      </w:r>
      <w:r>
        <w:rPr>
          <w:lang w:val="pt_PT" w:bidi="pt_PT"/>
        </w:rPr>
        <w:t>Pare e discuta: o que as pessoas em sua comunidade fazem quando elas descobrem que alguns de vocês se converteram para a fé cristã?</w:t>
      </w:r>
    </w:p>
    <w:p>
      <w:pPr/>
      <w:r>
        <w:rPr>
          <w:lang w:val="pt_PT" w:bidi="pt_PT"/>
        </w:rPr>
      </w:r>
      <w:r>
        <w:rPr>
          <w:lang w:val="pt_PT" w:bidi="pt_PT"/>
        </w:rPr>
        <w:t>Paulo também disse a Félix sobre suas crenças na esperança de Deus e sobre a ressurreição. A ressurreição é a crença de que Deus pode trazer os mortos à vida. Virá um tempo no futuro em que Deus ressuscitará os justos e maus de volta para a vida. Paulo acrescentou que até mesmo seus acusadores, como o sumo sacerdote, também acreditavam na ressurreição.</w:t>
      </w:r>
    </w:p>
    <w:p>
      <w:pPr/>
      <w:r>
        <w:rPr>
          <w:lang w:val="pt_PT" w:bidi="pt_PT"/>
        </w:rPr>
      </w:r>
      <w:r>
        <w:rPr>
          <w:lang w:val="pt_PT" w:bidi="pt_PT"/>
        </w:rPr>
        <w:t>Paulo também garantiu ao governador que ele continua a viver com uma consciência limpa diante de Deus e do homem. Ele não cometeu um crime. Paulo retornou para Jerusalém depois de estar longe por vários anos. Sua intenção para vir para Jerusalém era trazer suas doações para os pobres e ofertas para o templo. A oferta pode incluir um cordeiro macho ou uma cordeira, uma ovelha macho, comida e outras ofertas.</w:t>
      </w:r>
    </w:p>
    <w:p>
      <w:pPr/>
      <w:r>
        <w:rPr>
          <w:lang w:val="pt_PT" w:bidi="pt_PT"/>
        </w:rPr>
      </w:r>
      <w:r>
        <w:rPr>
          <w:lang w:val="pt_PT" w:bidi="pt_PT"/>
        </w:rPr>
        <w:t>Antes de ele dar suas ofertas, Paulo realizou o ritual de purificação. As pessoas tinham que se tornar cerimonialmente limpas antes de poderem adorar no templo e ficar diante de Deus. Paulo seguiu as leis judaicas cuidadosamente para que ele pudesse adorar no templo.</w:t>
      </w:r>
    </w:p>
    <w:p>
      <w:pPr/>
      <w:r>
        <w:rPr>
          <w:lang w:val="pt_PT" w:bidi="pt_PT"/>
        </w:rPr>
      </w:r>
      <w:r>
        <w:rPr>
          <w:lang w:val="pt_PT" w:bidi="pt_PT"/>
        </w:rPr>
        <w:t>Paulo não começou motins em Jerusalém. Mas havia judeus da Ásia no templo. Eles foram aqueles que disseram que Paulo começou motins na Ásia. No entanto, Paulo aponta que esses judeus da Ásia não estão em Cesareia para trazer acusações contra ele. Os judeus em Cesareia — Tértulo e o sumo sacerdote — nunca viram Paulo causando motins. Então Paulo dá a única explicação possível para a acusação do sumo sacerdote. A única coisa que ele disse que causou problemas foi quando ele gritou para o alto conselho judaico que ele acreditava na ressurreição dos mortos.</w:t>
      </w:r>
    </w:p>
    <w:p>
      <w:pPr/>
      <w:r>
        <w:rPr>
          <w:lang w:val="pt_PT" w:bidi="pt_PT"/>
        </w:rPr>
      </w:r>
      <w:r>
        <w:rPr>
          <w:lang w:val="pt_PT" w:bidi="pt_PT"/>
        </w:rPr>
        <w:t>Félix já tinha um conhecimento preciso sobre o Caminho. Isso significava que Félix já havia aprendido muito sobre o Caminho. Félix os adiou, o que significa que ele parou o julgamento. Félix disse a eles: “Quando Lísias, o tribuno, descer, decidirei seu caso”. Nos lembraremos que Lísias era o comandante romano que enviou Paulo para Cesareia de Jerusalém. Então Félix ordenou que o centurião, um oficial de cem soldados, mantivesse Paulo sob prisão. Como cidadão romano, Félix deu a Paulo alguma liberdade, permitindo que seus amigos o visitassem e cuidassem de suas necessidades.</w:t>
      </w:r>
    </w:p>
    <w:p>
      <w:pPr/>
      <w:r>
        <w:rPr>
          <w:lang w:val="pt_PT" w:bidi="pt_PT"/>
        </w:rPr>
      </w:r>
      <w:r>
        <w:rPr>
          <w:lang w:val="pt_PT" w:bidi="pt_PT"/>
        </w:rPr>
        <w:t>Pare e discuta: como os guardas ou polícias em sua comunidade cuidam de seus prisioneiros?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Paulo respondeu às acusações de Tértulo. Em sua defesa, Paulo convenceu o governador que ele não causou um motim no templo em Jerusalém.</w:t>
      </w:r>
    </w:p>
    <w:p>
      <w:pPr/>
      <w:r>
        <w:rPr>
          <w:lang w:val="pt_PT" w:bidi="pt_PT"/>
        </w:rPr>
      </w:r>
      <w:r>
        <w:rPr>
          <w:b/>
          <w:lang w:val="pt_PT" w:bidi="pt_PT"/>
        </w:rPr>
        <w:t>Segunda cena:</w:t>
      </w:r>
      <w:r>
        <w:rPr>
          <w:lang w:val="pt_PT" w:bidi="pt_PT"/>
        </w:rPr>
        <w:t xml:space="preserve"> o governador Félix ordenou parar o julgamento dos acusadores contra Paulo. O governador ordenou que o centurião mantivesse Paulo sob guarda em Cesareia.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romano</w:t>
      </w:r>
    </w:p>
    <w:p>
      <w:pPr>
        <w:pStyle w:val="ListBullet"/>
        <w:spacing w:line="240" w:lineRule="auto"/>
        <w:ind w:left="720"/>
      </w:pPr>
      <w:r>
        <w:rPr>
          <w:lang w:val="pt_PT" w:bidi="pt_PT"/>
        </w:rPr>
      </w:r>
      <w:r>
        <w:rPr>
          <w:lang w:val="pt_PT" w:bidi="pt_PT"/>
        </w:rPr>
        <w:t>Cláudio Lísias, o comandante romano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Tértulo, o porta-voz</w:t>
      </w:r>
    </w:p>
    <w:p>
      <w:pPr>
        <w:pStyle w:val="ListBullet"/>
        <w:spacing w:line="240" w:lineRule="auto"/>
        <w:ind w:left="720"/>
      </w:pPr>
      <w:r>
        <w:rPr>
          <w:lang w:val="pt_PT" w:bidi="pt_PT"/>
        </w:rPr>
      </w:r>
      <w:r>
        <w:rPr>
          <w:lang w:val="pt_PT" w:bidi="pt_PT"/>
        </w:rPr>
        <w:t>Um centurião</w:t>
      </w:r>
    </w:p>
    <w:p>
      <w:pPr>
        <w:pStyle w:val="ListBullet"/>
        <w:spacing w:line="240" w:lineRule="auto"/>
        <w:ind w:left="720"/>
      </w:pPr>
      <w:r>
        <w:rPr>
          <w:lang w:val="pt_PT" w:bidi="pt_PT"/>
        </w:rPr>
      </w:r>
      <w:r>
        <w:rPr>
          <w:lang w:val="pt_PT" w:bidi="pt_PT"/>
        </w:rPr>
        <w:t>Os judeus da Ásia</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Lembrem-se de que os acusadores de Jerusalém liderados pelo sumo sacerdote vieram para Cesareia para perseguir seu caso contra Paulo. Lembrem-se de que Tértulo falou pelo conselho judaico. Félix acenou com a cabeça a Paulo. Isso significava que ele deu a Paulo a permissão para responder a seus acusadores. Paulo disse a Félix que ele chegou a Jerusalém para adorar no templo. Paulo não agitou uma multidão ou discutiu com ninguém no templo ou nas sinagogas, um lugar onde os judeus oravam e liam as Escrituras juntos.</w:t>
      </w:r>
    </w:p>
    <w:p>
      <w:pPr/>
      <w:r>
        <w:rPr>
          <w:lang w:val="pt_PT" w:bidi="pt_PT"/>
        </w:rPr>
      </w:r>
      <w:r>
        <w:rPr>
          <w:lang w:val="pt_PT" w:bidi="pt_PT"/>
        </w:rPr>
        <w:t>Mas Paulo admitiu que ele era parte do Caminho. Tértulo implicou que o Caminho era um grupo perigoso que causava motins entre os judeus. Mas Paulo disse que ele adorava a Deus e acreditava na Lei e nos profetas. Paulo acreditava na esperança em Deus e na ressurreição.</w:t>
      </w:r>
    </w:p>
    <w:p>
      <w:pPr/>
      <w:r>
        <w:rPr>
          <w:lang w:val="pt_PT" w:bidi="pt_PT"/>
        </w:rPr>
      </w:r>
      <w:r>
        <w:rPr>
          <w:lang w:val="pt_PT" w:bidi="pt_PT"/>
        </w:rPr>
        <w:t>Paulo também disse a Félix que ele não foi capaz de vir para Jerusalém por vários anos. Paulo veio para Jerusalém recentemente para dar esmolas aos pobres e seus sacrifícios. Paulo também garante a Félix que, sob as leis judaicas, Paulo realizou o ritual de purificação necessário para adorar no templo.</w:t>
      </w:r>
    </w:p>
    <w:p>
      <w:pPr/>
      <w:r>
        <w:rPr>
          <w:lang w:val="pt_PT" w:bidi="pt_PT"/>
        </w:rPr>
      </w:r>
      <w:r>
        <w:rPr>
          <w:lang w:val="pt_PT" w:bidi="pt_PT"/>
        </w:rPr>
        <w:t>Paulo tentou convencer o governador que os judeus da Ásia não apareceram diante de Félix nem no julgamento com o conselho dos judeus em Jerusalém. O sumo sacerdote, os anciãos dos judeus e Tértulo fizeram acusações, mas eles não estavam lá no templo quando a multidão dos judeus atacou Paulo.</w:t>
      </w:r>
    </w:p>
    <w:p>
      <w:pPr/>
      <w:r>
        <w:rPr>
          <w:lang w:val="pt_PT" w:bidi="pt_PT"/>
        </w:rPr>
      </w:r>
      <w:r>
        <w:rPr>
          <w:lang w:val="pt_PT" w:bidi="pt_PT"/>
        </w:rPr>
        <w:t>Paulo também contou a Félix sobre o que ele disse durante a audiência com o conselho judaico. Paulo disse que era por causa de sua crença na ressurreição dos mortos que ele estava sob julgamento.</w:t>
      </w:r>
    </w:p>
    <w:p>
      <w:pPr/>
      <w:r>
        <w:rPr>
          <w:lang w:val="pt_PT" w:bidi="pt_PT"/>
        </w:rPr>
      </w:r>
      <w:r>
        <w:rPr>
          <w:lang w:val="pt_PT" w:bidi="pt_PT"/>
        </w:rPr>
        <w:t>Félix havia aprendido muito sobre o Caminho. Félix parou a conversa. Félix disse a eles quando Lísias, o comandante romano, vier, ele tomará sua decisão sobre o caso. Ele ordenou que o centurião, um oficial de cem soldados, mantivesse Paulo sob custódia, mas dando a Paulo alguma liberdade. Félix permitiu que os amigos de Paulo o visitassem e cuidassem dele.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romano</w:t>
      </w:r>
    </w:p>
    <w:p>
      <w:pPr>
        <w:pStyle w:val="ListBullet"/>
        <w:spacing w:line="240" w:lineRule="auto"/>
        <w:ind w:left="720"/>
      </w:pPr>
      <w:r>
        <w:rPr>
          <w:lang w:val="pt_PT" w:bidi="pt_PT"/>
        </w:rPr>
      </w:r>
      <w:r>
        <w:rPr>
          <w:lang w:val="pt_PT" w:bidi="pt_PT"/>
        </w:rPr>
        <w:t>Cláudio Lísias, o comandante romano</w:t>
      </w:r>
    </w:p>
    <w:p>
      <w:pPr>
        <w:pStyle w:val="ListBullet"/>
        <w:spacing w:line="240" w:lineRule="auto"/>
        <w:ind w:left="720"/>
      </w:pPr>
      <w:r>
        <w:rPr>
          <w:lang w:val="pt_PT" w:bidi="pt_PT"/>
        </w:rPr>
      </w:r>
      <w:r>
        <w:rPr>
          <w:lang w:val="pt_PT" w:bidi="pt_PT"/>
        </w:rPr>
        <w:t>O sumo sacerdote</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Tértulo, o porta-voz</w:t>
      </w:r>
    </w:p>
    <w:p>
      <w:pPr>
        <w:pStyle w:val="ListBullet"/>
        <w:spacing w:line="240" w:lineRule="auto"/>
        <w:ind w:left="720"/>
      </w:pPr>
      <w:r>
        <w:rPr>
          <w:lang w:val="pt_PT" w:bidi="pt_PT"/>
        </w:rPr>
      </w:r>
      <w:r>
        <w:rPr>
          <w:lang w:val="pt_PT" w:bidi="pt_PT"/>
        </w:rPr>
        <w:t>Um centurião</w:t>
      </w:r>
    </w:p>
    <w:p>
      <w:pPr>
        <w:pStyle w:val="ListBullet"/>
        <w:spacing w:line="240" w:lineRule="auto"/>
        <w:ind w:left="720"/>
      </w:pPr>
      <w:r>
        <w:rPr>
          <w:lang w:val="pt_PT" w:bidi="pt_PT"/>
        </w:rPr>
      </w:r>
      <w:r>
        <w:rPr>
          <w:lang w:val="pt_PT" w:bidi="pt_PT"/>
        </w:rPr>
        <w:t>Os judeus da Ásia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Félix, o governador, deu a Paulo a permissão para responder às acusações contra 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governador: "Como você está se sentindo?" Você pode ouvir coisas como: “O que Paulo dizer?”. e “Por que o sumo sacerdote e os anciãos estão contra esse cidadão?”.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respondeu às acusações. Ele explica a Félix que seus acusadores não o viram agitando a multidão de judeus nem discutindo com ninguém no templo ou nas sinagogas.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“Me provarei inocente diante do governador”, e “O sumo sacerdote e os anciãos não têm prova de suas acusações”.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Nos lembraremos que Tértulo, o porta-voz, disse que Paulo era um líder do Caminho. Paulo admitiu que ele era um seguidor do Caminho. Paulo disse a Félix que ele segue a Deus e acreditava na Lei judaica e nos profetas.</w:t>
      </w:r>
    </w:p>
    <w:p>
      <w:pPr/>
      <w:r>
        <w:rPr>
          <w:lang w:val="pt_PT" w:bidi="pt_PT"/>
        </w:rPr>
      </w:r>
      <w:r>
        <w:rPr>
          <w:lang w:val="pt_PT" w:bidi="pt_PT"/>
        </w:rPr>
        <w:t>Paulo disse a Félix que ele veio para o templo em Jerusalém para dar suas esmolas aos pobres e oferecer seus sacrifícios a Deus. Ele também realizou os rituais de purificação para que os judeus pudessem ter permissão para oferecer sacrifícios no templo.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“Tértulo está dizendo coisas ruins sobre o Caminho”, e “Não violei nenhuma Lei judaica”.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contou a Félix sobre a ressurreição dos mortos. Quando Félix ouviu isso, ele parou o julgamento porque ele tem um conhecimento preciso do Caminho. Ele disse: “Quando Lísias, o comandante, vier, decidirei seu caso”.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Félix: “Como você está se sentindo?”. Você pode ouvir coisas como: “Acho que ouvi o suficiente do que preciso ouvir”, e “Os acusadores de Paulo não têm evidências e testemunhas suficientes”.</w:t>
      </w:r>
    </w:p>
    <w:p>
      <w:pPr>
        <w:pStyle w:val="ListBullet"/>
        <w:spacing w:line="240" w:lineRule="auto"/>
        <w:ind w:left="720"/>
      </w:pPr>
      <w:r>
        <w:rPr>
          <w:lang w:val="pt_PT" w:bidi="pt_PT"/>
        </w:rPr>
      </w:r>
      <w:r>
        <w:rPr>
          <w:lang w:val="pt_PT" w:bidi="pt_PT"/>
        </w:rPr>
        <w:t>Pergunte ao ator que interpreta Paulo: "Como você está se sentindo?" Você pode ouvir coisas como: “Fiz o que poderia para convencer o governador que não fiz nada de errado”, e “Finalmente posso descansar”.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Encene Félix ordenando que um guarda fique com Paulo. Os amigos de Paulo podem visitar Paulo e atender às suas necessidades.</w:t>
      </w:r>
    </w:p>
    <w:p>
      <w:pPr/>
      <w:r>
        <w:rPr>
          <w:lang w:val="pt_PT" w:bidi="pt_PT"/>
        </w:rPr>
      </w:r>
      <w:r>
        <w:rPr>
          <w:lang w:val="pt_PT" w:bidi="pt_PT"/>
        </w:rPr>
        <w:t>Pergunte ao ator que interpreta Félix: “Como você está se sentindo?”. Você pode ouvir coisas como: “Acho que Paulo é inocente”, e: “Paulo está seguro aqui comigo”.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Paulo apresenta seu caso diante do governador Félix. Ele diz que depois de vários anos ele retornou para </w:t>
      </w:r>
      <w:r>
        <w:rPr>
          <w:b/>
          <w:lang w:val="pt_PT" w:bidi="pt_PT"/>
        </w:rPr>
        <w:t>Jerusalém</w:t>
      </w:r>
      <w:r>
        <w:rPr>
          <w:lang w:val="pt_PT" w:bidi="pt_PT"/>
        </w:rPr>
        <w:t xml:space="preserve">. Ele não discutiu com ninguém no </w:t>
      </w:r>
      <w:r>
        <w:rPr>
          <w:b/>
          <w:lang w:val="pt_PT" w:bidi="pt_PT"/>
        </w:rPr>
        <w:t>templo</w:t>
      </w:r>
      <w:r>
        <w:rPr>
          <w:lang w:val="pt_PT" w:bidi="pt_PT"/>
        </w:rPr>
        <w:t xml:space="preserve"> ou nas </w:t>
      </w:r>
      <w:r>
        <w:rPr>
          <w:b/>
          <w:lang w:val="pt_PT" w:bidi="pt_PT"/>
        </w:rPr>
        <w:t>sinagogas</w:t>
      </w:r>
      <w:r>
        <w:rPr>
          <w:lang w:val="pt_PT" w:bidi="pt_PT"/>
        </w:rPr>
        <w:t xml:space="preserve">. Use as palavras Jerusalém, templo e sinagoga como você usou anteriormente. Consulte o Glossário Mestre para mais informações sobre </w:t>
      </w:r>
      <w:r>
        <w:rPr>
          <w:lang w:val="pt_PT" w:bidi="pt_PT"/>
        </w:rPr>
        <w:t>Jerusalém</w:t>
      </w:r>
      <w:r>
        <w:rPr>
          <w:lang w:val="pt_PT" w:bidi="pt_PT"/>
        </w:rPr>
        <w:t xml:space="preserve">, </w:t>
      </w:r>
      <w:r>
        <w:rPr>
          <w:lang w:val="pt_PT" w:bidi="pt_PT"/>
        </w:rPr>
        <w:t>templo</w:t>
      </w:r>
      <w:r>
        <w:rPr>
          <w:lang w:val="pt_PT" w:bidi="pt_PT"/>
        </w:rPr>
        <w:t xml:space="preserve"> e </w:t>
      </w:r>
      <w:r>
        <w:rPr>
          <w:lang w:val="pt_PT" w:bidi="pt_PT"/>
        </w:rPr>
        <w:t>sinagoga</w:t>
      </w:r>
      <w:r>
        <w:rPr>
          <w:lang w:val="pt_PT" w:bidi="pt_PT"/>
        </w:rPr>
        <w:t>.</w:t>
      </w:r>
    </w:p>
    <w:p>
      <w:pPr/>
      <w:r>
        <w:rPr>
          <w:lang w:val="pt_PT" w:bidi="pt_PT"/>
        </w:rPr>
      </w:r>
      <w:r>
        <w:rPr>
          <w:lang w:val="pt_PT" w:bidi="pt_PT"/>
        </w:rPr>
        <w:t xml:space="preserve">Paulo admitiu que ele era um "seguidor do </w:t>
      </w:r>
      <w:r>
        <w:rPr>
          <w:b/>
          <w:lang w:val="pt_PT" w:bidi="pt_PT"/>
        </w:rPr>
        <w:t>Caminho</w:t>
      </w:r>
      <w:r>
        <w:rPr>
          <w:lang w:val="pt_PT" w:bidi="pt_PT"/>
        </w:rPr>
        <w:t>". Durante os primeiros anos, os crentes de Jesus são chamados de "seguidores do Caminho".</w:t>
      </w:r>
    </w:p>
    <w:p>
      <w:pPr/>
      <w:r>
        <w:rPr>
          <w:lang w:val="pt_PT" w:bidi="pt_PT"/>
        </w:rPr>
      </w:r>
      <w:r>
        <w:rPr>
          <w:lang w:val="pt_PT" w:bidi="pt_PT"/>
        </w:rPr>
        <w:t xml:space="preserve">Paulo acreditava na </w:t>
      </w:r>
      <w:r>
        <w:rPr>
          <w:b/>
          <w:lang w:val="pt_PT" w:bidi="pt_PT"/>
        </w:rPr>
        <w:t>Lei</w:t>
      </w:r>
      <w:r>
        <w:rPr>
          <w:lang w:val="pt_PT" w:bidi="pt_PT"/>
        </w:rPr>
        <w:t xml:space="preserve"> e nos </w:t>
      </w:r>
      <w:r>
        <w:rPr>
          <w:b/>
          <w:lang w:val="pt_PT" w:bidi="pt_PT"/>
        </w:rPr>
        <w:t>profetas</w:t>
      </w:r>
      <w:r>
        <w:rPr>
          <w:lang w:val="pt_PT" w:bidi="pt_PT"/>
        </w:rPr>
        <w:t xml:space="preserve">. Use as palavras Lei e Profetas como você usou anteriormente. Consulte o Glossário Mestre para mais informações sobre </w:t>
      </w:r>
      <w:r>
        <w:rPr>
          <w:lang w:val="pt_PT" w:bidi="pt_PT"/>
        </w:rPr>
        <w:t>Lei</w:t>
      </w:r>
      <w:r>
        <w:rPr>
          <w:lang w:val="pt_PT" w:bidi="pt_PT"/>
        </w:rPr>
        <w:t xml:space="preserve"> e </w:t>
      </w:r>
      <w:r>
        <w:rPr>
          <w:lang w:val="pt_PT" w:bidi="pt_PT"/>
        </w:rPr>
        <w:t>Profetas</w:t>
      </w:r>
      <w:r>
        <w:rPr>
          <w:lang w:val="pt_PT" w:bidi="pt_PT"/>
        </w:rPr>
        <w:t>.</w:t>
      </w:r>
    </w:p>
    <w:p>
      <w:pPr/>
      <w:r>
        <w:rPr>
          <w:lang w:val="pt_PT" w:bidi="pt_PT"/>
        </w:rPr>
      </w:r>
      <w:r>
        <w:rPr>
          <w:lang w:val="pt_PT" w:bidi="pt_PT"/>
        </w:rPr>
        <w:t xml:space="preserve">Paulo acreditava na esperança em Deus e na </w:t>
      </w:r>
      <w:r>
        <w:rPr>
          <w:b/>
          <w:lang w:val="pt_PT" w:bidi="pt_PT"/>
        </w:rPr>
        <w:t>ressurreição</w:t>
      </w:r>
      <w:r>
        <w:rPr>
          <w:lang w:val="pt_PT" w:bidi="pt_PT"/>
        </w:rPr>
        <w:t xml:space="preserve">. Use a palavra ressurreição como você usou anteriormente. Consulte o Glossário Mestre para mais informações sobre </w:t>
      </w:r>
      <w:r>
        <w:rPr>
          <w:lang w:val="pt_PT" w:bidi="pt_PT"/>
        </w:rPr>
        <w:t>ressurreição</w:t>
      </w:r>
      <w:r>
        <w:rPr>
          <w:lang w:val="pt_PT" w:bidi="pt_PT"/>
        </w:rPr>
        <w:t>.</w:t>
      </w:r>
    </w:p>
    <w:p>
      <w:pPr/>
      <w:r>
        <w:rPr>
          <w:lang w:val="pt_PT" w:bidi="pt_PT"/>
        </w:rPr>
      </w:r>
      <w:r>
        <w:rPr>
          <w:lang w:val="pt_PT" w:bidi="pt_PT"/>
        </w:rPr>
        <w:t xml:space="preserve">Depois de vários anos, Paulo foi para Jerusalém para dar suas </w:t>
      </w:r>
      <w:r>
        <w:rPr>
          <w:b/>
          <w:lang w:val="pt_PT" w:bidi="pt_PT"/>
        </w:rPr>
        <w:t>esmolas</w:t>
      </w:r>
      <w:r>
        <w:rPr>
          <w:lang w:val="pt_PT" w:bidi="pt_PT"/>
        </w:rPr>
        <w:t xml:space="preserve"> e suas </w:t>
      </w:r>
      <w:r>
        <w:rPr>
          <w:b/>
          <w:lang w:val="pt_PT" w:bidi="pt_PT"/>
        </w:rPr>
        <w:t>ofertas</w:t>
      </w:r>
      <w:r>
        <w:rPr>
          <w:lang w:val="pt_PT" w:bidi="pt_PT"/>
        </w:rPr>
        <w:t xml:space="preserve">. As esmolas são presentes que eles dão aos pobres. Use a palavra ofertas como você usou anteriormente. Consulte o Glossário Mestre para mais informações sobre </w:t>
      </w:r>
      <w:r>
        <w:rPr>
          <w:lang w:val="pt_PT" w:bidi="pt_PT"/>
        </w:rPr>
        <w:t>ofertas</w:t>
      </w:r>
      <w:r>
        <w:rPr>
          <w:lang w:val="pt_PT" w:bidi="pt_PT"/>
        </w:rPr>
        <w:t>.</w:t>
      </w:r>
    </w:p>
    <w:p>
      <w:pPr/>
      <w:r>
        <w:rPr>
          <w:lang w:val="pt_PT" w:bidi="pt_PT"/>
        </w:rPr>
      </w:r>
      <w:r>
        <w:rPr>
          <w:lang w:val="pt_PT" w:bidi="pt_PT"/>
        </w:rPr>
        <w:t xml:space="preserve">Paulo alegou que os judeus sabiam que ele estava purificado antes de oferecer seus sacrifícios. Paulo havia acabado de completar sua </w:t>
      </w:r>
      <w:r>
        <w:rPr>
          <w:b/>
          <w:lang w:val="pt_PT" w:bidi="pt_PT"/>
        </w:rPr>
        <w:t>cerimônia de purificação</w:t>
      </w:r>
      <w:r>
        <w:rPr>
          <w:lang w:val="pt_PT" w:bidi="pt_PT"/>
        </w:rPr>
        <w:t xml:space="preserve">, ou tornar-se ritualmente puro, quando eles o viram. Use a mesma palavra para cerimônia de purificação ou </w:t>
      </w:r>
      <w:r>
        <w:rPr>
          <w:b/>
          <w:lang w:val="pt_PT" w:bidi="pt_PT"/>
        </w:rPr>
        <w:t>ritualmente limpo</w:t>
      </w:r>
      <w:r>
        <w:rPr>
          <w:lang w:val="pt_PT" w:bidi="pt_PT"/>
        </w:rPr>
        <w:t xml:space="preserve"> ou </w:t>
      </w:r>
      <w:r>
        <w:rPr>
          <w:b/>
          <w:lang w:val="pt_PT" w:bidi="pt_PT"/>
        </w:rPr>
        <w:t>puro</w:t>
      </w:r>
      <w:r>
        <w:rPr>
          <w:lang w:val="pt_PT" w:bidi="pt_PT"/>
        </w:rPr>
        <w:t xml:space="preserve"> que você usou antes. Consulte o Glossário Mestre para mais informações sobre </w:t>
      </w:r>
      <w:r>
        <w:rPr>
          <w:lang w:val="pt_PT" w:bidi="pt_PT"/>
        </w:rPr>
        <w:t>oferta ou cerimônia de purificação</w:t>
      </w:r>
      <w:r>
        <w:rPr>
          <w:lang w:val="pt_PT" w:bidi="pt_PT"/>
        </w:rPr>
        <w:t>.</w:t>
      </w:r>
    </w:p>
    <w:p>
      <w:pPr/>
      <w:r>
        <w:rPr>
          <w:lang w:val="pt_PT" w:bidi="pt_PT"/>
        </w:rPr>
      </w:r>
      <w:r>
        <w:rPr>
          <w:lang w:val="pt_PT" w:bidi="pt_PT"/>
        </w:rPr>
        <w:t xml:space="preserve">Paulo informou Félix que ele ficou diante do </w:t>
      </w:r>
      <w:r>
        <w:rPr>
          <w:b/>
          <w:lang w:val="pt_PT" w:bidi="pt_PT"/>
        </w:rPr>
        <w:t>conselho</w:t>
      </w:r>
      <w:r>
        <w:rPr>
          <w:lang w:val="pt_PT" w:bidi="pt_PT"/>
        </w:rPr>
        <w:t xml:space="preserve"> dos judeus. O conselho também é chamado de </w:t>
      </w:r>
      <w:r>
        <w:rPr>
          <w:b/>
          <w:lang w:val="pt_PT" w:bidi="pt_PT"/>
        </w:rPr>
        <w:t>Sinédrio</w:t>
      </w:r>
      <w:r>
        <w:rPr>
          <w:lang w:val="pt_PT" w:bidi="pt_PT"/>
        </w:rPr>
        <w:t xml:space="preserve">. Use a mesma palavra para conselho que você usou anteriormente. Para mais informações sobre o conselho, consulte </w:t>
      </w:r>
      <w:r>
        <w:rPr>
          <w:lang w:val="pt_PT" w:bidi="pt_PT"/>
        </w:rPr>
        <w:t>Sinédrio</w:t>
      </w:r>
      <w:r>
        <w:rPr>
          <w:lang w:val="pt_PT" w:bidi="pt_PT"/>
        </w:rPr>
        <w:t xml:space="preserve"> no Glossário Mestre.</w:t>
      </w:r>
    </w:p>
    <w:p>
      <w:pPr/>
      <w:r>
        <w:rPr>
          <w:lang w:val="pt_PT" w:bidi="pt_PT"/>
        </w:rPr>
      </w:r>
      <w:r>
        <w:rPr>
          <w:lang w:val="pt_PT" w:bidi="pt_PT"/>
        </w:rPr>
        <w:t xml:space="preserve">Félix disse a eles que ele dará sua decisão quando o </w:t>
      </w:r>
      <w:r>
        <w:rPr>
          <w:b/>
          <w:lang w:val="pt_PT" w:bidi="pt_PT"/>
        </w:rPr>
        <w:t>comandante</w:t>
      </w:r>
      <w:r>
        <w:rPr>
          <w:lang w:val="pt_PT" w:bidi="pt_PT"/>
        </w:rPr>
        <w:t xml:space="preserve"> vier. Félix também ordenou que o </w:t>
      </w:r>
      <w:r>
        <w:rPr>
          <w:b/>
          <w:lang w:val="pt_PT" w:bidi="pt_PT"/>
        </w:rPr>
        <w:t>centurião</w:t>
      </w:r>
      <w:r>
        <w:rPr>
          <w:lang w:val="pt_PT" w:bidi="pt_PT"/>
        </w:rPr>
        <w:t xml:space="preserve"> mantivesse Paulo sob custódia. Use as palavras comandante e centurião como você usou anteriormente. Consulte o Glossário Mestre para mais informações sobre </w:t>
      </w:r>
      <w:r>
        <w:rPr>
          <w:lang w:val="pt_PT" w:bidi="pt_PT"/>
        </w:rPr>
        <w:t>comandante</w:t>
      </w:r>
      <w:r>
        <w:rPr>
          <w:lang w:val="pt_PT" w:bidi="pt_PT"/>
        </w:rPr>
        <w:t xml:space="preserve"> e </w:t>
      </w:r>
      <w:r>
        <w:rPr>
          <w:lang w:val="pt_PT" w:bidi="pt_PT"/>
        </w:rPr>
        <w:t>centurião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24:24–27</w:t>
      </w:r>
      <w:r>
        <w:rPr>
          <w:lang w:val="pt_PT" w:bidi="pt_PT"/>
        </w:rPr>
      </w:r>
    </w:p>
    <w:p>
      <w:pPr>
        <w:pStyle w:val="Heading3"/>
      </w:pPr>
      <w:r>
        <w:rPr>
          <w:lang w:val="pt_PT" w:bidi="pt_PT"/>
        </w:rPr>
        <w:t>Ouvir e Sentir</w:t>
      </w:r>
    </w:p>
    <w:p>
      <w:pPr/>
      <w:r>
        <w:rPr>
          <w:lang w:val="pt_PT" w:bidi="pt_PT"/>
        </w:rPr>
      </w:r>
      <w:r>
        <w:rPr>
          <w:lang w:val="pt_PT" w:bidi="pt_PT"/>
        </w:rPr>
        <w:t>Ouçam Atos 24.24–27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Félix permitiu que Paulo respondesse a seus acusadores, o sumo sacerdote, os anciãos dos judeus e Tértulo, o porta-voz.</w:t>
      </w:r>
    </w:p>
    <w:p>
      <w:pPr/>
      <w:r>
        <w:rPr>
          <w:lang w:val="pt_PT" w:bidi="pt_PT"/>
        </w:rPr>
      </w:r>
      <w:r>
        <w:rPr>
          <w:lang w:val="pt_PT" w:bidi="pt_PT"/>
        </w:rPr>
        <w:t>Depois de alguns dias, Félix e sua esposa Drusila chamaram Paulo. Nos lembraremos que Félix disse que ele decidirá sobre o caso de Paulo quando Lísias, o comandante, chegar. Mas neste momento, mostra que Félix ainda não tomou nenhuma decisão sobre o caso de Paulo. Drusila era judia. Félix enviou Paulo para que o casal pudesse ouvir o que Paulo dirá sobre sua fé em Cristo Jesus.</w:t>
      </w:r>
    </w:p>
    <w:p>
      <w:pPr/>
      <w:r>
        <w:rPr>
          <w:lang w:val="pt_PT" w:bidi="pt_PT"/>
        </w:rPr>
      </w:r>
      <w:r>
        <w:rPr>
          <w:lang w:val="pt_PT" w:bidi="pt_PT"/>
        </w:rPr>
        <w:t>Paulo explicou a Félix sobre retidão, que significa fazer o que é certo e ter um relacionamento correto com Deus. Uma pessoa justa tem um bom caráter moral. Uma pessoa reta é obediente a Deus. Autocontrole é quando alguém escolhe não fazer algo que ele acredita que não é certo fazer. Ele não faz, mesmo que ele seja tentado a fazer algo.</w:t>
      </w:r>
    </w:p>
    <w:p>
      <w:pPr/>
      <w:r>
        <w:rPr>
          <w:lang w:val="pt_PT" w:bidi="pt_PT"/>
        </w:rPr>
      </w:r>
      <w:r>
        <w:rPr>
          <w:lang w:val="pt_PT" w:bidi="pt_PT"/>
        </w:rPr>
        <w:t>Parem e discutam: descrevam o que uma pessoa justa faz em sua cultura. Descreva o que uma pessoa com autocontrole faz em sua cultura.</w:t>
      </w:r>
    </w:p>
    <w:p>
      <w:pPr/>
      <w:r>
        <w:rPr>
          <w:lang w:val="pt_PT" w:bidi="pt_PT"/>
        </w:rPr>
      </w:r>
      <w:r>
        <w:rPr>
          <w:lang w:val="pt_PT" w:bidi="pt_PT"/>
        </w:rPr>
        <w:t>O "julgamento que está por vir" se refere a um tempo futuro em que Deus julgará todas as pessoas de acordo com o que elas fizeram em sua vida. Nos lembraremos que Paulo é um prisioneiro e o governador Félix é o juiz lidando com seu caso.</w:t>
      </w:r>
    </w:p>
    <w:p>
      <w:pPr/>
      <w:r>
        <w:rPr>
          <w:lang w:val="pt_PT" w:bidi="pt_PT"/>
        </w:rPr>
      </w:r>
      <w:r>
        <w:rPr>
          <w:lang w:val="pt_PT" w:bidi="pt_PT"/>
        </w:rPr>
        <w:t>Quando Félix ouviu essas coisas, ele ficou alarmado ou com medo. Ele disse a Paulo para parar de falar por agora. Félix enviou Paulo de volta para seu lugar como um prisioneiro. Esse foi uma ordem educada para Paulo ir. Parece que Félix não gostou ou ficou chateado com o que ele ouviu de Paulo. Ele disse a Paulo que ele falará com ele outra vez.</w:t>
      </w:r>
    </w:p>
    <w:p>
      <w:pPr/>
      <w:r>
        <w:rPr>
          <w:lang w:val="pt_PT" w:bidi="pt_PT"/>
        </w:rPr>
      </w:r>
      <w:r>
        <w:rPr>
          <w:lang w:val="pt_PT" w:bidi="pt_PT"/>
        </w:rPr>
        <w:t>Como seu prisioneiro, Félix estava esperando que Paulo o subornasse para sua libertação. Um suborno é dinheiro sendo pago a um oficial para fazer algo ilegal. Na lei romana, um suborno não era permitido, mas alguns funcionários romanos como Félix aceitavam subornos. Félix chamou Paulo muitas vezes e falou com ele. Cada uma das vezes Félix esperava que Paulo desse dinheiro a ele. Também é possível que Félix estivesse interessado em ouvir sobre a nova religião sobre Jesus.</w:t>
      </w:r>
    </w:p>
    <w:p>
      <w:pPr/>
      <w:r>
        <w:rPr>
          <w:lang w:val="pt_PT" w:bidi="pt_PT"/>
        </w:rPr>
      </w:r>
      <w:r>
        <w:rPr>
          <w:lang w:val="pt_PT" w:bidi="pt_PT"/>
        </w:rPr>
        <w:t>Parem e discutam: falem sobre uma vez ou situações onde as pessoas deram um suborno ou pagaram por algo ilegal.</w:t>
      </w:r>
    </w:p>
    <w:p>
      <w:pPr/>
      <w:r>
        <w:rPr>
          <w:lang w:val="pt_PT" w:bidi="pt_PT"/>
        </w:rPr>
      </w:r>
      <w:r>
        <w:rPr>
          <w:lang w:val="pt_PT" w:bidi="pt_PT"/>
        </w:rPr>
        <w:t>Dois anos se passaram, mas Paulo ainda estava sob custódia em Cesareia. Parece que Paulo não deu esse pagamento a Félix. Félix tinha medo dos líderes judeus, então ele manteve Paulo na prisão. Ele queria que os líderes judeus gostassem dele, mesmo que ele não visse razão para manter Paulo na prisão. Depois de dois anos, o imperador romano removeu Félix do governo. Pórcio Festo se tornou o novo governador depois de Félix.</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Félix, o governador, e sua esposa Drusila chamaram Paulo. Paulo veio a Félix e Drusila. Ele compartilhou sobre sua fé em Cristo Jesus.</w:t>
      </w:r>
    </w:p>
    <w:p>
      <w:pPr/>
      <w:r>
        <w:rPr>
          <w:lang w:val="pt_PT" w:bidi="pt_PT"/>
        </w:rPr>
      </w:r>
      <w:r>
        <w:rPr>
          <w:b/>
          <w:lang w:val="pt_PT" w:bidi="pt_PT"/>
        </w:rPr>
        <w:t>Segunda cena:</w:t>
      </w:r>
      <w:r>
        <w:rPr>
          <w:lang w:val="pt_PT" w:bidi="pt_PT"/>
        </w:rPr>
        <w:t xml:space="preserve"> Félix muitas vezes envia Paulo para falar com ele.</w:t>
      </w:r>
    </w:p>
    <w:p>
      <w:pPr/>
      <w:r>
        <w:rPr>
          <w:lang w:val="pt_PT" w:bidi="pt_PT"/>
        </w:rPr>
      </w:r>
      <w:r>
        <w:rPr>
          <w:b/>
          <w:lang w:val="pt_PT" w:bidi="pt_PT"/>
        </w:rPr>
        <w:t>Terceira cena:</w:t>
      </w:r>
      <w:r>
        <w:rPr>
          <w:lang w:val="pt_PT" w:bidi="pt_PT"/>
        </w:rPr>
        <w:t xml:space="preserve"> dois anos se passaram. Félix deixou o cargo de governador. Ele foi substituído por Pórcio Festo.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romano</w:t>
      </w:r>
    </w:p>
    <w:p>
      <w:pPr>
        <w:pStyle w:val="ListBullet"/>
        <w:spacing w:line="240" w:lineRule="auto"/>
        <w:ind w:left="720"/>
      </w:pPr>
      <w:r>
        <w:rPr>
          <w:lang w:val="pt_PT" w:bidi="pt_PT"/>
        </w:rPr>
      </w:r>
      <w:r>
        <w:rPr>
          <w:lang w:val="pt_PT" w:bidi="pt_PT"/>
        </w:rPr>
        <w:t>Drusila</w:t>
      </w:r>
    </w:p>
    <w:p>
      <w:pPr>
        <w:pStyle w:val="ListBullet"/>
        <w:spacing w:line="240" w:lineRule="auto"/>
        <w:ind w:left="720"/>
      </w:pPr>
      <w:r>
        <w:rPr>
          <w:lang w:val="pt_PT" w:bidi="pt_PT"/>
        </w:rPr>
      </w:r>
      <w:r>
        <w:rPr>
          <w:lang w:val="pt_PT" w:bidi="pt_PT"/>
        </w:rPr>
        <w:t>Pórcio Festo</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Vocês se lembram que Paulo disse que ele foi julgado por causa de sua crença na ressurreição. Paulo também admitiu ser um seguidor de Jesus. O governador Félix e sua esposa Drusila chamaram Paulo. Drusila era uma mulher judia.</w:t>
      </w:r>
    </w:p>
    <w:p>
      <w:pPr/>
      <w:r>
        <w:rPr>
          <w:lang w:val="pt_PT" w:bidi="pt_PT"/>
        </w:rPr>
      </w:r>
      <w:r>
        <w:rPr>
          <w:lang w:val="pt_PT" w:bidi="pt_PT"/>
        </w:rPr>
        <w:t>Esta história começa alguns dias depois da audiência no tribunal. Félix e sua esposa Drusila vieram para a sala onde a corte se reunia. Então Félix enviou um mensageiro ou servo para pegar Paulo e trazer Paulo até eles. Paulo contou a eles sobre sua fé em Jesus. Ele também discutiu questões como retidão, autocontrole e o julgamento que estava por vir.</w:t>
      </w:r>
    </w:p>
    <w:p>
      <w:pPr/>
      <w:r>
        <w:rPr>
          <w:lang w:val="pt_PT" w:bidi="pt_PT"/>
        </w:rPr>
      </w:r>
      <w:r>
        <w:rPr>
          <w:lang w:val="pt_PT" w:bidi="pt_PT"/>
        </w:rPr>
        <w:t>Quando Félix ouviu Paulo falando sobre questões sobre retidão, autocontrole e julgamento, Félix ficou com medo. Ele ordenou que Paulo parasse de falar sobre essas questões. O governador falará com ele outra vez. O governador pensou que Paulo o subornaria ou daria dinheiro ao governador pela libertação de Paulo.</w:t>
      </w:r>
    </w:p>
    <w:p>
      <w:pPr/>
      <w:r>
        <w:rPr>
          <w:lang w:val="pt_PT" w:bidi="pt_PT"/>
        </w:rPr>
      </w:r>
      <w:r>
        <w:rPr>
          <w:lang w:val="pt_PT" w:bidi="pt_PT"/>
        </w:rPr>
        <w:t>Félix chamou Paulo muitas vezes e falou com ele. Talvez Félix tenha esperado que Paulo o subornasse.</w:t>
      </w:r>
    </w:p>
    <w:p>
      <w:pPr/>
      <w:r>
        <w:rPr>
          <w:lang w:val="pt_PT" w:bidi="pt_PT"/>
        </w:rPr>
      </w:r>
      <w:r>
        <w:rPr>
          <w:lang w:val="pt_PT" w:bidi="pt_PT"/>
        </w:rPr>
        <w:t>Depois de dois anos, o imperador romano removeu Félix e o substituiu por Pórcio Festo. Ele manteve Paulo na prisão para agradar aos judeus. Pórcio Festo se tornou o novo governador em Cesareia.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Félix, o governador romano</w:t>
      </w:r>
    </w:p>
    <w:p>
      <w:pPr>
        <w:pStyle w:val="ListBullet"/>
        <w:spacing w:line="240" w:lineRule="auto"/>
        <w:ind w:left="720"/>
      </w:pPr>
      <w:r>
        <w:rPr>
          <w:lang w:val="pt_PT" w:bidi="pt_PT"/>
        </w:rPr>
      </w:r>
      <w:r>
        <w:rPr>
          <w:lang w:val="pt_PT" w:bidi="pt_PT"/>
        </w:rPr>
        <w:t>Drusila</w:t>
      </w:r>
    </w:p>
    <w:p>
      <w:pPr>
        <w:pStyle w:val="ListBullet"/>
        <w:spacing w:line="240" w:lineRule="auto"/>
        <w:ind w:left="720"/>
      </w:pPr>
      <w:r>
        <w:rPr>
          <w:lang w:val="pt_PT" w:bidi="pt_PT"/>
        </w:rPr>
      </w:r>
      <w:r>
        <w:rPr>
          <w:lang w:val="pt_PT" w:bidi="pt_PT"/>
        </w:rPr>
        <w:t>Pórcio Festo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Félix, o governador, e sua esposa Drusila chamaram Paulo. Eles queriam ouvir Paulo falar sobre sua fé.</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governador: "Como você está se sentindo?" Vocês podem ouvir coisas como: "Quero saber mais sobre o homem Jesus", e "No que os seguidores de Jesus acreditam?" [! Reinicie a encenação.</w:t>
      </w:r>
    </w:p>
    <w:p>
      <w:pPr>
        <w:pStyle w:val="ListBullet"/>
        <w:spacing w:line="240" w:lineRule="auto"/>
        <w:ind w:left="720"/>
      </w:pPr>
      <w:r>
        <w:rPr>
          <w:lang w:val="pt_PT" w:bidi="pt_PT"/>
        </w:rPr>
      </w:r>
      <w:r>
        <w:rPr>
          <w:lang w:val="pt_PT" w:bidi="pt_PT"/>
        </w:rPr>
        <w:t>Pergunte ao ator que interpreta Drusila: "Como você está se sentindo?" Vocês podem ouvir coisas como: "Por que Paulo está na prisão por causa de sua fé?" e "Quero saber mais sobre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compartilhou sua fé sobre Cristo Jesus. Paulo também discutiu questões como retidão, autocontrole e o julgamento que estava por vir.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"O evangelho é sobre ter um relacionamento correto com Deus", e "Mesmo quando Félix aparece para me julgar, acredito que o julgamento de Deus no fim dos tempos é mais importante".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Félix ouviu Paulo falando sobre essas questões, ele ficou com medo.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governador: "Como você está se sentindo?" Vocês podem ouvir coisas como: "Esse homem Paulo é mais justo do que eu", e "Tenho medo do que o Deus dos judeus pode fazer comigo no julgamento que está por vir".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Félix envia Paulo para falar com ele com frequência. Depois de dois anos, o imperador romano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governador: "Como você está se sentindo?" Vocês podem ouvir coisas como: "Esse Paulo ainda não dá subornos", e "Manterei Paulo na prisão para manter minha amizade com os judeus".</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Depois de alguns dias, Félix e sua esposa Drusila chamaram Paulo. Drusila era uma </w:t>
      </w:r>
      <w:r>
        <w:rPr>
          <w:b/>
          <w:lang w:val="pt_PT" w:bidi="pt_PT"/>
        </w:rPr>
        <w:t>judia</w:t>
      </w:r>
      <w:r>
        <w:rPr>
          <w:lang w:val="pt_PT" w:bidi="pt_PT"/>
        </w:rPr>
        <w:t xml:space="preserve">. Use a palavra judeu como você usou anteriormente. Consulte o Glossário Mestre para mais informações sobre </w:t>
      </w:r>
      <w:r>
        <w:rPr>
          <w:lang w:val="pt_PT" w:bidi="pt_PT"/>
        </w:rPr>
        <w:t>judeu</w:t>
      </w:r>
      <w:r>
        <w:rPr>
          <w:lang w:val="pt_PT" w:bidi="pt_PT"/>
        </w:rPr>
        <w:t>.</w:t>
      </w:r>
    </w:p>
    <w:p>
      <w:pPr/>
      <w:r>
        <w:rPr>
          <w:lang w:val="pt_PT" w:bidi="pt_PT"/>
        </w:rPr>
      </w:r>
      <w:r>
        <w:rPr>
          <w:lang w:val="pt_PT" w:bidi="pt_PT"/>
        </w:rPr>
        <w:t xml:space="preserve">Paulo compartilhou sobre sua </w:t>
      </w:r>
      <w:r>
        <w:rPr>
          <w:b/>
          <w:lang w:val="pt_PT" w:bidi="pt_PT"/>
        </w:rPr>
        <w:t>fé</w:t>
      </w:r>
      <w:r>
        <w:rPr>
          <w:lang w:val="pt_PT" w:bidi="pt_PT"/>
        </w:rPr>
        <w:t xml:space="preserve">, crença em </w:t>
      </w:r>
      <w:r>
        <w:rPr>
          <w:b/>
          <w:lang w:val="pt_PT" w:bidi="pt_PT"/>
        </w:rPr>
        <w:t>Cristo</w:t>
      </w:r>
      <w:r>
        <w:rPr>
          <w:lang w:val="pt_PT" w:bidi="pt_PT"/>
        </w:rPr>
        <w:t xml:space="preserve"> Jesus. Cristo é a palavra grega para Messias, Use a mesma palavra para Cristo e fé que você usou anteriormente. Ele também falou sobre questões como </w:t>
      </w:r>
      <w:r>
        <w:rPr>
          <w:b/>
          <w:lang w:val="pt_PT" w:bidi="pt_PT"/>
        </w:rPr>
        <w:t>retidão</w:t>
      </w:r>
      <w:r>
        <w:rPr>
          <w:lang w:val="pt_PT" w:bidi="pt_PT"/>
        </w:rPr>
        <w:t xml:space="preserve">, </w:t>
      </w:r>
      <w:r>
        <w:rPr>
          <w:b/>
          <w:lang w:val="pt_PT" w:bidi="pt_PT"/>
        </w:rPr>
        <w:t>autocontrole</w:t>
      </w:r>
      <w:r>
        <w:rPr>
          <w:lang w:val="pt_PT" w:bidi="pt_PT"/>
        </w:rPr>
        <w:t xml:space="preserve"> e o julgamento que estava </w:t>
      </w:r>
      <w:r>
        <w:rPr>
          <w:b/>
          <w:lang w:val="pt_PT" w:bidi="pt_PT"/>
        </w:rPr>
        <w:t>por vir</w:t>
      </w:r>
      <w:r>
        <w:rPr>
          <w:lang w:val="pt_PT" w:bidi="pt_PT"/>
        </w:rPr>
        <w:t xml:space="preserve">. Uma pessoa justa tem um bom caráter moral. Use a palavra retidão como você usou anteriormente. Consulte o Glossário Mestre para mais informações sobre </w:t>
      </w:r>
      <w:r>
        <w:rPr>
          <w:lang w:val="pt_PT" w:bidi="pt_PT"/>
        </w:rPr>
        <w:t>Cristo</w:t>
      </w:r>
      <w:r>
        <w:rPr>
          <w:lang w:val="pt_PT" w:bidi="pt_PT"/>
        </w:rPr>
        <w:t xml:space="preserve">, </w:t>
      </w:r>
      <w:r>
        <w:rPr>
          <w:lang w:val="pt_PT" w:bidi="pt_PT"/>
        </w:rPr>
        <w:t>fé</w:t>
      </w:r>
      <w:r>
        <w:rPr>
          <w:lang w:val="pt_PT" w:bidi="pt_PT"/>
        </w:rPr>
        <w:t xml:space="preserve"> e </w:t>
      </w:r>
      <w:r>
        <w:rPr>
          <w:lang w:val="pt_PT" w:bidi="pt_PT"/>
        </w:rPr>
        <w:t>retidão</w:t>
      </w:r>
      <w:r>
        <w:rPr>
          <w:lang w:val="pt_PT" w:bidi="pt_PT"/>
        </w:rPr>
        <w:t>.</w:t>
      </w:r>
    </w:p>
    <w:p>
      <w:pPr/>
      <w:r>
        <w:rPr>
          <w:lang w:val="pt_PT" w:bidi="pt_PT"/>
        </w:rPr>
      </w:r>
      <w:r>
        <w:rPr>
          <w:b/>
          <w:lang w:val="pt_PT" w:bidi="pt_PT"/>
        </w:rPr>
        <w:t>Autocontrole</w:t>
      </w:r>
      <w:r>
        <w:rPr>
          <w:lang w:val="pt_PT" w:bidi="pt_PT"/>
        </w:rPr>
        <w:t xml:space="preserve"> é a atitude de escolher não fazer algo que ele é tentado porque acredita que é errado. Também poderia significar controlar os desejos. O </w:t>
      </w:r>
      <w:r>
        <w:rPr>
          <w:b/>
          <w:lang w:val="pt_PT" w:bidi="pt_PT"/>
        </w:rPr>
        <w:t>julgamento que está por vir</w:t>
      </w:r>
      <w:r>
        <w:rPr>
          <w:lang w:val="pt_PT" w:bidi="pt_PT"/>
        </w:rPr>
        <w:t xml:space="preserve"> se refere a um tempo futuro em que Deus julgará todas as pessoas de acordo com o que elas fizeram em sua vida.</w:t>
      </w:r>
    </w:p>
    <w:p>
      <w:pPr/>
      <w:r>
        <w:rPr>
          <w:lang w:val="pt_PT" w:bidi="pt_PT"/>
        </w:rPr>
      </w:r>
      <w:r>
        <w:rPr>
          <w:lang w:val="pt_PT" w:bidi="pt_PT"/>
        </w:rPr>
        <w:t xml:space="preserve">Félix esperava que Paulo o </w:t>
      </w:r>
      <w:r>
        <w:rPr>
          <w:b/>
          <w:lang w:val="pt_PT" w:bidi="pt_PT"/>
        </w:rPr>
        <w:t>subornasse</w:t>
      </w:r>
      <w:r>
        <w:rPr>
          <w:lang w:val="pt_PT" w:bidi="pt_PT"/>
        </w:rPr>
        <w:t xml:space="preserve"> para sua libertação. Um suborno é um ato desonesto para persuadir alguém a agir em favor de alguém por um presente ou dinheiro.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25:1–5</w:t>
      </w:r>
      <w:r>
        <w:rPr>
          <w:lang w:val="pt_PT" w:bidi="pt_PT"/>
        </w:rPr>
      </w:r>
    </w:p>
    <w:p>
      <w:pPr>
        <w:pStyle w:val="Heading3"/>
      </w:pPr>
      <w:r>
        <w:rPr>
          <w:lang w:val="pt_PT" w:bidi="pt_PT"/>
        </w:rPr>
        <w:t>Ouvir e Sentir</w:t>
      </w:r>
    </w:p>
    <w:p>
      <w:pPr/>
      <w:r>
        <w:rPr>
          <w:lang w:val="pt_PT" w:bidi="pt_PT"/>
        </w:rPr>
      </w:r>
      <w:r>
        <w:rPr>
          <w:lang w:val="pt_PT" w:bidi="pt_PT"/>
        </w:rPr>
        <w:t>Ouçam Atos 25.1–5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Paulo ainda estava na prisão em Cesareia. Félix foi removido do cargo de governador da Judeia. Ele foi substituído por Pórcio Festo.</w:t>
      </w:r>
    </w:p>
    <w:p>
      <w:pPr/>
      <w:r>
        <w:rPr>
          <w:lang w:val="pt_PT" w:bidi="pt_PT"/>
        </w:rPr>
      </w:r>
      <w:r>
        <w:rPr>
          <w:lang w:val="pt_PT" w:bidi="pt_PT"/>
        </w:rPr>
        <w:t>Pórcio Festo se tornou o governador da Judeia de 58 a 62 d.C. Ambas as cidades de Jerusalém e Cesareia estavam sob seu território. Três dias depois de vir para a Judeia, Festo subiu para Jerusalém. As pessoas "subiam" para uma cidade quando ela ficava em uma elevação mais alta do que o lugar onde elas estavam. Cesareia está localizada na costa. Jerusalém está nas montanhas a cerca de 760 metros de elevação. Jerusalém fica a cerca de 120 quilômetros de Cesareia. Era uma jornada de dois a três dias.</w:t>
      </w:r>
    </w:p>
    <w:p>
      <w:pPr/>
      <w:r>
        <w:rPr>
          <w:lang w:val="pt_PT" w:bidi="pt_PT"/>
        </w:rPr>
      </w:r>
      <w:r>
        <w:rPr>
          <w:lang w:val="pt_PT" w:bidi="pt_PT"/>
        </w:rPr>
        <w:t>Festo se encontrou com os principais sacerdotes e líderes importantes entre os judeus. Os principais sacerdotes governavam os assuntos políticos e religiosos dos judeus. Como Félix não condenou Paulo, os principais sacerdotes continuaram seu caso contra Paulo.</w:t>
      </w:r>
    </w:p>
    <w:p>
      <w:pPr/>
      <w:r>
        <w:rPr>
          <w:lang w:val="pt_PT" w:bidi="pt_PT"/>
        </w:rPr>
      </w:r>
      <w:r>
        <w:rPr>
          <w:lang w:val="pt_PT" w:bidi="pt_PT"/>
        </w:rPr>
        <w:t>Parem e discutam: quem representa os principais homens em sua comunidade? Como isso é determinado?</w:t>
      </w:r>
    </w:p>
    <w:p>
      <w:pPr/>
      <w:r>
        <w:rPr>
          <w:lang w:val="pt_PT" w:bidi="pt_PT"/>
        </w:rPr>
      </w:r>
      <w:r>
        <w:rPr>
          <w:lang w:val="pt_PT" w:bidi="pt_PT"/>
        </w:rPr>
        <w:t>Os líderes pediram um favor a Festo. Esse favor será prejudicial a Paulo. Os principais sacerdotes pediram a Festo para trazer Paulo para Jerusalém para enfrentar um julgamento lá. Eles planejavam emboscar ou atacar Paulo enquanto ele estava no caminho de Cesareia para Jerusalém. Nos lembraremos de que Paulo já enfrentou o conselho dos judeus. Também nos lembraremos de que havia alguns homens judeus que planejavam secretamente com os principais sacerdotes emboscar Paulo enquanto ele estava no caminho para o julgamento. Os principais sacerdotes queriam matar Paulo, mas eles não contaram a Festo sobre seu plano.</w:t>
      </w:r>
    </w:p>
    <w:p>
      <w:pPr/>
      <w:r>
        <w:rPr>
          <w:lang w:val="pt_PT" w:bidi="pt_PT"/>
        </w:rPr>
      </w:r>
      <w:r>
        <w:rPr>
          <w:lang w:val="pt_PT" w:bidi="pt_PT"/>
        </w:rPr>
        <w:t>Festo disse aos principais sacerdotes que Paulo ainda estava sendo mantido prisioneiro em Cesareia. Festo disse aos judeus que ele irá para Cesareia em alguns dias. Festo convidou alguns dos homens com autoridade para Cesareia. Esses homens de autoridade eram judeus capazes de representar os líderes dos judeus diante de Festo. Festo disse a eles que eles deveriam vir para Cesareia se fossem apresentar um caso a eles. Isso pode ter ocorrido porque teria sido inconveniente para Festo trazer Paulo para lá. Ele teria que ficar mais tempo e estava planejando retornar a Cesareia em apenas alguns dias.</w:t>
      </w:r>
    </w:p>
    <w:p>
      <w:pPr/>
      <w:r>
        <w:rPr>
          <w:lang w:val="pt_PT" w:bidi="pt_PT"/>
        </w:rPr>
      </w:r>
      <w:r>
        <w:rPr>
          <w:lang w:val="pt_PT" w:bidi="pt_PT"/>
        </w:rPr>
        <w:t>Parem e discutam: em sua cultura, como os novos líderes ou políticos fazem amigos do povo?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Pórcio Festo se tornou o novo governador da Judeia.</w:t>
      </w:r>
    </w:p>
    <w:p>
      <w:pPr/>
      <w:r>
        <w:rPr>
          <w:lang w:val="pt_PT" w:bidi="pt_PT"/>
        </w:rPr>
      </w:r>
      <w:r>
        <w:rPr>
          <w:b/>
          <w:lang w:val="pt_PT" w:bidi="pt_PT"/>
        </w:rPr>
        <w:t>Segunda cena:</w:t>
      </w:r>
      <w:r>
        <w:rPr>
          <w:lang w:val="pt_PT" w:bidi="pt_PT"/>
        </w:rPr>
        <w:t xml:space="preserve"> Festo foi para Jerusalém para falar com os líderes dos judeus.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 romano</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líderes importantes dos judeus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Depois de Félix, Pórcio Festo se tornou o novo governador da Judeia. Pórcio Festo chegou a Cesareia. Três dias depois, ele subiu para Jerusalém. Lembrem-se de que Jerusalém ficava a dois a três dias de Cesareia.</w:t>
      </w:r>
    </w:p>
    <w:p>
      <w:pPr/>
      <w:r>
        <w:rPr>
          <w:lang w:val="pt_PT" w:bidi="pt_PT"/>
        </w:rPr>
      </w:r>
      <w:r>
        <w:rPr>
          <w:lang w:val="pt_PT" w:bidi="pt_PT"/>
        </w:rPr>
        <w:t xml:space="preserve">Mostre um mapa da </w:t>
      </w:r>
      <w:r>
        <w:rPr>
          <w:b/>
          <w:lang w:val="pt_PT" w:bidi="pt_PT"/>
        </w:rPr>
        <w:t>Província da Judeia</w:t>
      </w:r>
      <w:r>
        <w:rPr>
          <w:lang w:val="pt_PT" w:bidi="pt_PT"/>
        </w:rPr>
        <w:t>.</w:t>
      </w:r>
    </w:p>
    <w:p>
      <w:pPr/>
      <w:r>
        <w:rPr>
          <w:lang w:val="pt_PT" w:bidi="pt_PT"/>
        </w:rPr>
      </w:r>
      <w:r>
        <w:rPr>
          <w:lang w:val="pt_PT" w:bidi="pt_PT"/>
        </w:rPr>
        <w:t>Quando Festo veio para Jerusalém, ele se encontrou com os principais sacerdotes e líderes importantes dos judeus. Esses homens eram líderes religiosos e políticos. Como Paulo era o prisioneiro de Festo, os principais sacerdotes perguntaram ao governador se ele poderia enviar Paulo para Jerusalém para enfrentar o julgamento.</w:t>
      </w:r>
    </w:p>
    <w:p>
      <w:pPr/>
      <w:r>
        <w:rPr>
          <w:lang w:val="pt_PT" w:bidi="pt_PT"/>
        </w:rPr>
      </w:r>
      <w:r>
        <w:rPr>
          <w:lang w:val="pt_PT" w:bidi="pt_PT"/>
        </w:rPr>
        <w:t>Nos lembraremos de que, anteriormente, alguns judeus planejavam emboscar Paulo enquanto ele estava no caminho para o conselho dos judeus. Eles falaram com os principais sacerdotes sobre esse plano. Mas o sobrinho de Paulo relatou esse plano ao comandante romano. No entanto, desta vez não é apenas um grupo de judeus, são os principais sacerdotes e líderes que querem emboscar Paulo e matá-lo no caminho.</w:t>
      </w:r>
    </w:p>
    <w:p>
      <w:pPr/>
      <w:r>
        <w:rPr>
          <w:lang w:val="pt_PT" w:bidi="pt_PT"/>
        </w:rPr>
      </w:r>
      <w:r>
        <w:rPr>
          <w:lang w:val="pt_PT" w:bidi="pt_PT"/>
        </w:rPr>
        <w:t>Festo permitiu que os judeus fossem para Cesareia se eles quisessem apresentar um caso contra Paulo.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 romano</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líderes importantes dos judeus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Pórcio Festo se tornou o novo governador da Judeia depois de Félix. Ele subiu para Jerusalém e se encontrou com os principais sacerdotes e homens importantes entre os judeus.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Pórcio Festo: "Como você está se sentindo?" Vocês podem ouvir coisas como: "Se vou governar a Judeia, preciso me familiarizar com eles, uma vez que ele os estaria governando", e "O que essas pessoas querem de mim?"</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aos atores que interpretam os principais sacerdotes e homens importantes dos judeus: "Como vocês estão se sentindo?" Vocês podem ouvir coisas como: "Também queremos estar familiarizados com esse novo governador", e "Paulo é o prisioneiro do governador".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principais sacerdotes e homens importantes dos judeus perguntaram ao governador se ele poderia enviar Paulo para enfrentar o julgamento em Jerusalém.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principais sacerdotes e homens importantes dos judeus: "Como vocês estão se sentindo?" Vocês podem ouvir coisas como: "Talvez possamos convencer o governador a enviar Paulo para Jerusalém", e "Podemos emboscar Paulo ao longo do caminho".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Festo estava planejando voltar para Cesareia em alguns dias. Festo deu aos judeus uma ordenação leve de que, se eles quisessem apresentar um caso contra Paulo, teriam que vir para Cesareia.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"Quero estar familiarizado com esses líderes", e "Quem é Paulo e por que ele é tão importante?"</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Pórcio Festo se tornou o novo governador da </w:t>
      </w:r>
      <w:r>
        <w:rPr>
          <w:b/>
          <w:lang w:val="pt_PT" w:bidi="pt_PT"/>
        </w:rPr>
        <w:t>Judeia</w:t>
      </w:r>
      <w:r>
        <w:rPr>
          <w:lang w:val="pt_PT" w:bidi="pt_PT"/>
        </w:rPr>
        <w:t xml:space="preserve">. O imperador romano nomeia um </w:t>
      </w:r>
      <w:r>
        <w:rPr>
          <w:b/>
          <w:lang w:val="pt_PT" w:bidi="pt_PT"/>
        </w:rPr>
        <w:t>governador</w:t>
      </w:r>
      <w:r>
        <w:rPr>
          <w:lang w:val="pt_PT" w:bidi="pt_PT"/>
        </w:rPr>
        <w:t xml:space="preserve"> que governará sobre uma província. Ele governa sobre </w:t>
      </w:r>
      <w:r>
        <w:rPr>
          <w:b/>
          <w:lang w:val="pt_PT" w:bidi="pt_PT"/>
        </w:rPr>
        <w:t>Cesareia</w:t>
      </w:r>
      <w:r>
        <w:rPr>
          <w:lang w:val="pt_PT" w:bidi="pt_PT"/>
        </w:rPr>
        <w:t xml:space="preserve"> e </w:t>
      </w:r>
      <w:r>
        <w:rPr>
          <w:b/>
          <w:lang w:val="pt_PT" w:bidi="pt_PT"/>
        </w:rPr>
        <w:t>Jerusalém</w:t>
      </w:r>
      <w:r>
        <w:rPr>
          <w:lang w:val="pt_PT" w:bidi="pt_PT"/>
        </w:rPr>
        <w:t xml:space="preserve">. Cesareia era um porto importante no Mar Mediterrâneo. É onde o palácio de Herodes foi construído. Use as palavras governador e Jerusalém como você usou anteriormente. Consulte o Glossário Mestre para mais informações sobre </w:t>
      </w:r>
      <w:r>
        <w:rPr>
          <w:lang w:val="pt_PT" w:bidi="pt_PT"/>
        </w:rPr>
        <w:t>Jerusalém</w:t>
      </w:r>
      <w:r>
        <w:rPr>
          <w:lang w:val="pt_PT" w:bidi="pt_PT"/>
        </w:rPr>
        <w:t>.</w:t>
      </w:r>
    </w:p>
    <w:p>
      <w:pPr/>
      <w:r>
        <w:rPr>
          <w:lang w:val="pt_PT" w:bidi="pt_PT"/>
        </w:rPr>
      </w:r>
      <w:r>
        <w:rPr>
          <w:lang w:val="pt_PT" w:bidi="pt_PT"/>
        </w:rPr>
        <w:t xml:space="preserve">Festo se encontrou com os </w:t>
      </w:r>
      <w:r>
        <w:rPr>
          <w:b/>
          <w:lang w:val="pt_PT" w:bidi="pt_PT"/>
        </w:rPr>
        <w:t>principais sacerdotes</w:t>
      </w:r>
      <w:r>
        <w:rPr>
          <w:lang w:val="pt_PT" w:bidi="pt_PT"/>
        </w:rPr>
        <w:t xml:space="preserve"> e homens importantes de Jerusalém. Os principais homens se referem às pessoas que eram Os principais sacerdotes eram os líderes religiosos entre os sacerdotes em Jerusalém. Use a palavra </w:t>
      </w:r>
      <w:r>
        <w:rPr>
          <w:b/>
          <w:lang w:val="pt_PT" w:bidi="pt_PT"/>
        </w:rPr>
        <w:t>sacerdote</w:t>
      </w:r>
      <w:r>
        <w:rPr>
          <w:lang w:val="pt_PT" w:bidi="pt_PT"/>
        </w:rPr>
        <w:t xml:space="preserve"> como você usou anteriormente. Consulte o Glossário Mestre para mais informações sobre </w:t>
      </w:r>
      <w:r>
        <w:rPr>
          <w:lang w:val="pt_PT" w:bidi="pt_PT"/>
        </w:rPr>
        <w:t>sacerdote</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25:6–12</w:t>
      </w:r>
      <w:r>
        <w:rPr>
          <w:lang w:val="pt_PT" w:bidi="pt_PT"/>
        </w:rPr>
      </w:r>
    </w:p>
    <w:p>
      <w:pPr>
        <w:pStyle w:val="Heading3"/>
      </w:pPr>
      <w:r>
        <w:rPr>
          <w:lang w:val="pt_PT" w:bidi="pt_PT"/>
        </w:rPr>
        <w:t>Ouvir e Sentir</w:t>
      </w:r>
    </w:p>
    <w:p>
      <w:pPr/>
      <w:r>
        <w:rPr>
          <w:lang w:val="pt_PT" w:bidi="pt_PT"/>
        </w:rPr>
      </w:r>
      <w:r>
        <w:rPr>
          <w:lang w:val="pt_PT" w:bidi="pt_PT"/>
        </w:rPr>
        <w:t>Ouçam Atos 25.6–12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Pórcio Festo substituiu Félix como governador. Festo foi para Jerusalém para se encontrar com os principais sacerdotes e principais homens dos judeus. Festo disse a alguns homens de autoridade para ir com ele para Cesareia e arquivar um caso contra Paulo.</w:t>
      </w:r>
    </w:p>
    <w:p>
      <w:pPr/>
      <w:r>
        <w:rPr>
          <w:lang w:val="pt_PT" w:bidi="pt_PT"/>
        </w:rPr>
      </w:r>
      <w:r>
        <w:rPr>
          <w:lang w:val="pt_PT" w:bidi="pt_PT"/>
        </w:rPr>
        <w:t>Festo ficou por cerca de oito a dez dias em Jerusalém. Festo foi para Cesareia. Um dia depois que Festo chegou a Cesareia, ele se sentou em seu assento como juiz do tribunal. O governador romano também funcionava como juiz. Festo ordenou que Paulo aparecesse diante dele nesse julgamento.</w:t>
      </w:r>
    </w:p>
    <w:p>
      <w:pPr/>
      <w:r>
        <w:rPr>
          <w:lang w:val="pt_PT" w:bidi="pt_PT"/>
        </w:rPr>
      </w:r>
      <w:r>
        <w:rPr>
          <w:lang w:val="pt_PT" w:bidi="pt_PT"/>
        </w:rPr>
        <w:t>Havia judeus que foram para Cesareia de Jerusalém. Festo convidou alguns homens com autoridade a arquivar seu caso contra Paulo. Os judeus arquivaram muitos crimes sérios contra Paulo. Crimes sérios podem se referir a violações que exigem punição severa. Ainda assim, os judeus não poderiam provar suas acusações diante de Festo.</w:t>
      </w:r>
    </w:p>
    <w:p>
      <w:pPr/>
      <w:r>
        <w:rPr>
          <w:lang w:val="pt_PT" w:bidi="pt_PT"/>
        </w:rPr>
      </w:r>
      <w:r>
        <w:rPr>
          <w:lang w:val="pt_PT" w:bidi="pt_PT"/>
        </w:rPr>
        <w:t>Era hora de Paulo responder a seus acusadores. Paulo falou com o governador respeitosamente.</w:t>
      </w:r>
    </w:p>
    <w:p>
      <w:pPr/>
      <w:r>
        <w:rPr>
          <w:lang w:val="pt_PT" w:bidi="pt_PT"/>
        </w:rPr>
      </w:r>
      <w:r>
        <w:rPr>
          <w:lang w:val="pt_PT" w:bidi="pt_PT"/>
        </w:rPr>
        <w:t>Paulo continuou a alegar sua inocência. Paulo fez sua defesa, ou se defendeu enquanto os judeus o acusavam de crimes. Paulo não quebrou nenhuma lei contra os judeus, o templo dos judeus, ou qualquer lei contra César. César era o governante de todo o Império Romano. A lei de César também se referia às leis romanas.</w:t>
      </w:r>
    </w:p>
    <w:p>
      <w:pPr/>
      <w:r>
        <w:rPr>
          <w:lang w:val="pt_PT" w:bidi="pt_PT"/>
        </w:rPr>
      </w:r>
      <w:r>
        <w:rPr>
          <w:lang w:val="pt_PT" w:bidi="pt_PT"/>
        </w:rPr>
        <w:t>Como o novo governador da Judeia, Festo queria agradar aos judeus. Festo sabia que os judeus queriam condenar Paulo. Mas Paulo foi capaz de responder às acusações que os judeus não poderiam provar. Paulo não havia feito nada de errado, ou ele não cometeu nenhum pecado contra a lei judaica, ou romana. Então Festo perguntou a Paulo se ele estava disposto a ser enviado para Jerusalém para enfrentar o julgamento lá. Nos lembraremos dos principais sacerdotes e homens importantes dos judeus que foram perguntados se Festo pode enviar Paulo para Jerusalém. Também nos lembraremos que os judeus planejavam emboscar Paulo em seu caminho de Cesareia para Jerusalém. Festo pode enviar guardas para proteger Paulo, mas o governador não sabia que os judeus planejavam matar Paulo ao longo do caminho. Festo não sabia o que fazer com Paulo, então ele pensou que poderia fazer mais sentido julgá-lo no lugar onde ele supostamente quebrou a lei — Jerusalém.</w:t>
      </w:r>
    </w:p>
    <w:p>
      <w:pPr/>
      <w:r>
        <w:rPr>
          <w:lang w:val="pt_PT" w:bidi="pt_PT"/>
        </w:rPr>
      </w:r>
      <w:r>
        <w:rPr>
          <w:lang w:val="pt_PT" w:bidi="pt_PT"/>
        </w:rPr>
        <w:t>Mas Paulo sabia que ele não terá um julgamento justo em Jerusalém. Paulo também estava ciente de uma tentativa dos judeus de emboscá-lo quando ele ainda estava sob a custódia do comandante romano. Paulo disse a Festo: "Estou diante do tribunal de César, onde devo ser julgado". O tribunal é um tribunal de lei. O tribunal pertencia a César, mas César não estava realmente lá. O governador representava César na província. Paulo usou seu direito como cidadão romano de ser julgado em um tribunal romano. Paulo enfatizou que ele estava em um tribunal romano para que os judeus não pudessem ter nenhum controle sobre ele. Paulo também disse que era apropriado que Festo julgasse sobre seu caso.</w:t>
      </w:r>
    </w:p>
    <w:p>
      <w:pPr/>
      <w:r>
        <w:rPr>
          <w:lang w:val="pt_PT" w:bidi="pt_PT"/>
        </w:rPr>
      </w:r>
      <w:r>
        <w:rPr>
          <w:lang w:val="pt_PT" w:bidi="pt_PT"/>
        </w:rPr>
        <w:t>Paulo também repetiu que ele não cometeu um crime contra os judeus. Se Paulo cometeu qualquer crime merecedor de morte, Paulo disse que ele não tentará escapar da morte. Essa é outra maneira de dizer que se Festo julgou Paulo culpado de um crime sério merecedor de morte, Paulo não tentará fugir de Festo. Paulo aceitará a punição. Paulo acrescentou, se os judeus não pudessem provar que ele é culpado, então os judeus não têm o direito de levar Paulo do governador.</w:t>
      </w:r>
    </w:p>
    <w:p>
      <w:pPr/>
      <w:r>
        <w:rPr>
          <w:lang w:val="pt_PT" w:bidi="pt_PT"/>
        </w:rPr>
      </w:r>
      <w:r>
        <w:rPr>
          <w:lang w:val="pt_PT" w:bidi="pt_PT"/>
        </w:rPr>
        <w:t>Paulo disse a Festo: "Apelo a César". Essa declaração significa: "Chamo César em meu nome". Paulo pode pensar que os judeus serão capazes de convencer Festo para seu lado. Como Paulo pensou que ele não pode vencer seu caso em Jerusalém ou no tribunal em Cesareia, Paulo usou seu direito como cidadão romano. Paulo pediu que o julgamento fosse feito em Roma diante de César. Quando Paulo chega a Roma, César ou seu representante julgará sobre seu caso. Em um tribunal romano, a pessoa acusada pode apelar para ser julgada em Roma antes de o juiz romano decidir sobre o caso.</w:t>
      </w:r>
    </w:p>
    <w:p>
      <w:pPr/>
      <w:r>
        <w:rPr>
          <w:lang w:val="pt_PT" w:bidi="pt_PT"/>
        </w:rPr>
      </w:r>
      <w:r>
        <w:rPr>
          <w:lang w:val="pt_PT" w:bidi="pt_PT"/>
        </w:rPr>
        <w:t>Pare e discuta: quando os casos são arquivados em sua cultura, onde as pessoas inocentes buscam ajuda se sabem que não recebem um julgamento justo? Como alguém apela da decisão de um juiz ou tribunal?</w:t>
      </w:r>
    </w:p>
    <w:p>
      <w:pPr/>
      <w:r>
        <w:rPr>
          <w:lang w:val="pt_PT" w:bidi="pt_PT"/>
        </w:rPr>
      </w:r>
      <w:r>
        <w:rPr>
          <w:lang w:val="pt_PT" w:bidi="pt_PT"/>
        </w:rPr>
        <w:t>Festo discutiu o caso de Paulo com seu conselho. O conselho se referia a seus conselheiros romanos que estavam familiarizados com assuntos legais. Festo queria garantir que ele fizesse o que é lícito na lei romana. Então Festo disse a Paulo: "A César, você apelou; a César você irá". A declaração de Festo enfatiza o nome de César duas vezes. Paulo havia feito um apelo a César, então Festo foi obrigado a conceder o apelo. Festo reconhece a autoridade mais alta do imperador romano que investigará e tomará uma decisão sobre o caso de Paulo.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Festo, o governador, tomou seu assento no tribunal em Cesareia. Os líderes judeus acusaram Paulo de vários crimes.</w:t>
      </w:r>
    </w:p>
    <w:p>
      <w:pPr/>
      <w:r>
        <w:rPr>
          <w:lang w:val="pt_PT" w:bidi="pt_PT"/>
        </w:rPr>
      </w:r>
      <w:r>
        <w:rPr>
          <w:b/>
          <w:lang w:val="pt_PT" w:bidi="pt_PT"/>
        </w:rPr>
        <w:t>Segunda cena:</w:t>
      </w:r>
      <w:r>
        <w:rPr>
          <w:lang w:val="pt_PT" w:bidi="pt_PT"/>
        </w:rPr>
        <w:t xml:space="preserve"> Paulo respondeu a seus acusadores e deu sua defesa.</w:t>
      </w:r>
    </w:p>
    <w:p>
      <w:pPr/>
      <w:r>
        <w:rPr>
          <w:lang w:val="pt_PT" w:bidi="pt_PT"/>
        </w:rPr>
      </w:r>
      <w:r>
        <w:rPr>
          <w:b/>
          <w:lang w:val="pt_PT" w:bidi="pt_PT"/>
        </w:rPr>
        <w:t>Terceira cena:</w:t>
      </w:r>
      <w:r>
        <w:rPr>
          <w:lang w:val="pt_PT" w:bidi="pt_PT"/>
        </w:rPr>
        <w:t xml:space="preserve"> Festo fala com o conselho sobre o apelo de Paulo a César.</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Os líderes judeus que acusaram Paulo</w:t>
      </w:r>
    </w:p>
    <w:p>
      <w:pPr>
        <w:pStyle w:val="ListBullet"/>
        <w:spacing w:line="240" w:lineRule="auto"/>
        <w:ind w:left="720"/>
      </w:pPr>
      <w:r>
        <w:rPr>
          <w:lang w:val="pt_PT" w:bidi="pt_PT"/>
        </w:rPr>
      </w:r>
      <w:r>
        <w:rPr>
          <w:lang w:val="pt_PT" w:bidi="pt_PT"/>
        </w:rPr>
        <w:t>O conselho em Cesareia</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Vocês se lembrarão de que Paulo foi julgado diante de Félix, o ex-governador. Aqui, Paulo é julgado diante do novo governador, Pórcio Festo. O novo governador havia estado em Jerusalém para se encontrar com os líderes judeus. Os líderes judeus acusaram Paulo de violar as leis judaicas e romanas.</w:t>
      </w:r>
    </w:p>
    <w:p>
      <w:pPr/>
      <w:r>
        <w:rPr>
          <w:lang w:val="pt_PT" w:bidi="pt_PT"/>
        </w:rPr>
      </w:r>
      <w:r>
        <w:rPr>
          <w:lang w:val="pt_PT" w:bidi="pt_PT"/>
        </w:rPr>
        <w:t>Esta história começa 8 a 10 dias depois. Festo volta para Cesareia. No dia seguinte que ele chega a Cesareia, os líderes judeus vêm para a corte. Festo se senta em uma cadeira especial que um juiz se senta quando ele ouve um caso e decide o que fazer.</w:t>
      </w:r>
    </w:p>
    <w:p>
      <w:pPr/>
      <w:r>
        <w:rPr>
          <w:lang w:val="pt_PT" w:bidi="pt_PT"/>
        </w:rPr>
      </w:r>
      <w:r>
        <w:rPr>
          <w:lang w:val="pt_PT" w:bidi="pt_PT"/>
        </w:rPr>
        <w:t>Paulo falou com Festo respeitosamente. Paulo se defendeu das acusações. Quando Festo perguntou a Paulo se ele estava disposto a enfrentar o julgamento em Jerusalém, Paulo recusou. Como cidadão romano, Paulo decidiu que ele deveria ser julgado apenas em um tribunal romano. Paulo sabia que ele não estaria seguro no conselho judaico e sabia da conspiração anterior para matá-lo. Ele sabia que suas chances eram melhores no tribunal romano. Se Festo não estava disposto a decidir o caso, então Paulo provavelmente sentiu que sua melhor opção era apelar a Roma.</w:t>
      </w:r>
    </w:p>
    <w:p>
      <w:pPr/>
      <w:r>
        <w:rPr>
          <w:lang w:val="pt_PT" w:bidi="pt_PT"/>
        </w:rPr>
      </w:r>
      <w:r>
        <w:rPr>
          <w:lang w:val="pt_PT" w:bidi="pt_PT"/>
        </w:rPr>
        <w:t>Ao ouvir o apelo de Paulo, Festo falou com seu conselho. Então Festo decidiu aceitar o apelo de Paulo para que seu caso fosse transferido de Cesareia para Roma. O título César é mencionado duas vezes para enfatizar que Festo enviará Paulo a César, o imperador romano, para julgar o caso.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Os líderes judeus que acusaram Paulo</w:t>
      </w:r>
    </w:p>
    <w:p>
      <w:pPr>
        <w:pStyle w:val="ListBullet"/>
        <w:spacing w:line="240" w:lineRule="auto"/>
        <w:ind w:left="720"/>
      </w:pPr>
      <w:r>
        <w:rPr>
          <w:lang w:val="pt_PT" w:bidi="pt_PT"/>
        </w:rPr>
      </w:r>
      <w:r>
        <w:rPr>
          <w:lang w:val="pt_PT" w:bidi="pt_PT"/>
        </w:rPr>
        <w:t>O conselho em Cesareia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Festo foi para Cesareia e sentou no assento do tribunal. Os líderes judeus arquivaram seu caso contra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governador: "Como você está se sentindo?" Vocês podem ouvir coisas como: "Quais são as acusações que eles têm contra Paulo?" e "Darei aos judeus uma chance de um julgamento".</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aos atores que interpretam líderes judeus: "Como vocês estão se sentindo?" Vocês podem ouvir coisas como: "Acusaremos Paulo de tantos crimes quanto pudermos", e "Acreditamos que o governador condenará Paulo".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respondeu às acusações. Paulo continuou a alegar sua inocência.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"Estive nesse julgamento antes", e "Esses acusadores não têm evidências suficientes".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Festo perguntou a Paulo se ele estava disposto a enfrentar o julgamento em Jerusalém. Paulo recusou e sustentou que ele deveria ser julgado apenas em um tribunal romano.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"Os líderes judeus não podem provar que Paulo é culpado", e "Talvez fosse melhor se Paulo enfrentasse o julgamento em Jerusalém".</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"O governador parece estar ajudando os judeus", e "Posso ser emboscado ao longo do caminho para Jerusalém".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Como Paulo não queria ser enviado para os judeus em Jerusalém, Paulo apelou a César. Festo falou com o conselho em Cesareia. Então Festo disse: "Você apelou a César, para César você irá".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Vocês podem ouvir coisas como: "Usarei meu direito como cidadão romano", e "Posso ter um julgamento justo diante de César".</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"O grupo de conselheiros me guiará sobre o que fazer", e "Como um cidadão romano que apelou à corte de César, tenho que enviar Paulo a César em Roma".</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Os líderes </w:t>
      </w:r>
      <w:r>
        <w:rPr>
          <w:b/>
          <w:lang w:val="pt_PT" w:bidi="pt_PT"/>
        </w:rPr>
        <w:t>judeus</w:t>
      </w:r>
      <w:r>
        <w:rPr>
          <w:lang w:val="pt_PT" w:bidi="pt_PT"/>
        </w:rPr>
        <w:t xml:space="preserve"> vieram de </w:t>
      </w:r>
      <w:r>
        <w:rPr>
          <w:b/>
          <w:lang w:val="pt_PT" w:bidi="pt_PT"/>
        </w:rPr>
        <w:t>Jerusalém</w:t>
      </w:r>
      <w:r>
        <w:rPr>
          <w:lang w:val="pt_PT" w:bidi="pt_PT"/>
        </w:rPr>
        <w:t xml:space="preserve"> e acusaram Paulo de muitos crimes. Use a palavra judeu e Jerusalém como você usou anteriormente. Consulte o Glossário Mestre para mais informações sobre </w:t>
      </w:r>
      <w:r>
        <w:rPr>
          <w:lang w:val="pt_PT" w:bidi="pt_PT"/>
        </w:rPr>
        <w:t>judeu</w:t>
      </w:r>
      <w:r>
        <w:rPr>
          <w:lang w:val="pt_PT" w:bidi="pt_PT"/>
        </w:rPr>
        <w:t xml:space="preserve"> e </w:t>
      </w:r>
      <w:r>
        <w:rPr>
          <w:lang w:val="pt_PT" w:bidi="pt_PT"/>
        </w:rPr>
        <w:t>Jerusalém</w:t>
      </w:r>
      <w:r>
        <w:rPr>
          <w:lang w:val="pt_PT" w:bidi="pt_PT"/>
        </w:rPr>
        <w:t>.</w:t>
      </w:r>
    </w:p>
    <w:p>
      <w:pPr/>
      <w:r>
        <w:rPr>
          <w:lang w:val="pt_PT" w:bidi="pt_PT"/>
        </w:rPr>
      </w:r>
      <w:r>
        <w:rPr>
          <w:lang w:val="pt_PT" w:bidi="pt_PT"/>
        </w:rPr>
        <w:t xml:space="preserve">Paulo não violou as </w:t>
      </w:r>
      <w:r>
        <w:rPr>
          <w:b/>
          <w:lang w:val="pt_PT" w:bidi="pt_PT"/>
        </w:rPr>
        <w:t>leis</w:t>
      </w:r>
      <w:r>
        <w:rPr>
          <w:lang w:val="pt_PT" w:bidi="pt_PT"/>
        </w:rPr>
        <w:t xml:space="preserve"> contra os judeus, o </w:t>
      </w:r>
      <w:r>
        <w:rPr>
          <w:b/>
          <w:lang w:val="pt_PT" w:bidi="pt_PT"/>
        </w:rPr>
        <w:t>templo</w:t>
      </w:r>
      <w:r>
        <w:rPr>
          <w:lang w:val="pt_PT" w:bidi="pt_PT"/>
        </w:rPr>
        <w:t xml:space="preserve"> e </w:t>
      </w:r>
      <w:r>
        <w:rPr>
          <w:b/>
          <w:lang w:val="pt_PT" w:bidi="pt_PT"/>
        </w:rPr>
        <w:t>César</w:t>
      </w:r>
      <w:r>
        <w:rPr>
          <w:lang w:val="pt_PT" w:bidi="pt_PT"/>
        </w:rPr>
        <w:t xml:space="preserve">. A lei judaica se referia à lei de Moisés. Use a palavra lei, templo e César como você usou anteriormente. Consulte o Glossário Mestre para mais informações sobre as palavras </w:t>
      </w:r>
      <w:r>
        <w:rPr>
          <w:lang w:val="pt_PT" w:bidi="pt_PT"/>
        </w:rPr>
        <w:t>lei</w:t>
      </w:r>
      <w:r>
        <w:rPr>
          <w:lang w:val="pt_PT" w:bidi="pt_PT"/>
        </w:rPr>
        <w:t xml:space="preserve">, </w:t>
      </w:r>
      <w:r>
        <w:rPr>
          <w:lang w:val="pt_PT" w:bidi="pt_PT"/>
        </w:rPr>
        <w:t>templo</w:t>
      </w:r>
      <w:r>
        <w:rPr>
          <w:lang w:val="pt_PT" w:bidi="pt_PT"/>
        </w:rPr>
        <w:t xml:space="preserve"> e </w:t>
      </w:r>
      <w:r>
        <w:rPr>
          <w:lang w:val="pt_PT" w:bidi="pt_PT"/>
        </w:rPr>
        <w:t>César</w:t>
      </w:r>
      <w:r>
        <w:rPr>
          <w:lang w:val="pt_PT" w:bidi="pt_PT"/>
        </w:rPr>
        <w:t>.</w:t>
      </w:r>
    </w:p>
    <w:p>
      <w:pPr/>
      <w:r>
        <w:rPr>
          <w:lang w:val="pt_PT" w:bidi="pt_PT"/>
        </w:rPr>
      </w:r>
      <w:r>
        <w:rPr>
          <w:lang w:val="pt_PT" w:bidi="pt_PT"/>
        </w:rPr>
        <w:t>Festo falou com o conselho sobre o caso de Paulo. O conselho aqui se refere aos conselheiros romanos de Festo em Cesareia.</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25:13–22</w:t>
      </w:r>
      <w:r>
        <w:rPr>
          <w:lang w:val="pt_PT" w:bidi="pt_PT"/>
        </w:rPr>
      </w:r>
    </w:p>
    <w:p>
      <w:pPr>
        <w:pStyle w:val="Heading3"/>
      </w:pPr>
      <w:r>
        <w:rPr>
          <w:lang w:val="pt_PT" w:bidi="pt_PT"/>
        </w:rPr>
        <w:t>Ouvir e Sentir</w:t>
      </w:r>
    </w:p>
    <w:p>
      <w:pPr/>
      <w:r>
        <w:rPr>
          <w:lang w:val="pt_PT" w:bidi="pt_PT"/>
        </w:rPr>
      </w:r>
      <w:r>
        <w:rPr>
          <w:lang w:val="pt_PT" w:bidi="pt_PT"/>
        </w:rPr>
        <w:t>Ouçam Atos 25.13–22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um grupo de principais judeus foi para Cesareia. Eles arquivaram suas acusações contra Paulo diante de Pórcio Festo. Como governador, Festo também tinha a função de juiz na Judeia. Paulo apelou para aparecer diante de César no tribunal em Roma.</w:t>
      </w:r>
    </w:p>
    <w:p>
      <w:pPr/>
      <w:r>
        <w:rPr>
          <w:lang w:val="pt_PT" w:bidi="pt_PT"/>
        </w:rPr>
      </w:r>
      <w:r>
        <w:rPr>
          <w:lang w:val="pt_PT" w:bidi="pt_PT"/>
        </w:rPr>
        <w:t>O rei Agripa visitou Festo. Agripa era o filho de Herodes Agripa. Vocês se lembrarão de anteriormente em Atos que Herodes, o pai, fez com que Tiago fosse morto e colocou Pedro na prisão. Agripa foi com sua irmã mais jovem, Berenice, para pagar seus respeitos a Festo. Agripa e Berenice pagaram seus respeitos para receber Festo como o novo governador da Judeia. Agripa era o governante dos judeus. Agripa queria construir um relacionamento com Festo.</w:t>
      </w:r>
    </w:p>
    <w:p>
      <w:pPr/>
      <w:r>
        <w:rPr>
          <w:lang w:val="pt_PT" w:bidi="pt_PT"/>
        </w:rPr>
      </w:r>
      <w:r>
        <w:rPr>
          <w:lang w:val="pt_PT" w:bidi="pt_PT"/>
        </w:rPr>
        <w:t>Agripa e Berenice ficaram lá com Festo por muitos dias. Enquanto eles ficavam lá, Festo contou a eles sobre Paulo. O governador anterior Félix manteve Paulo na prisão. Agripa era um judeu que sabia muitas coisas sobre seu povo e a religião dos judeus. Festo falou com Agripa sobre Paulo então ele saberá como lidar com o caso de Paulo adequadamente.</w:t>
      </w:r>
    </w:p>
    <w:p>
      <w:pPr/>
      <w:r>
        <w:rPr>
          <w:lang w:val="pt_PT" w:bidi="pt_PT"/>
        </w:rPr>
      </w:r>
      <w:r>
        <w:rPr>
          <w:lang w:val="pt_PT" w:bidi="pt_PT"/>
        </w:rPr>
        <w:t>Parem e discutam: contem uma história de uma vez em que vocês tinham uma decisão muito importante para fazer e não sabiam o que fazer. A quem vocês pedem conselhos e por que vocês escolheram perguntar a eles?</w:t>
      </w:r>
    </w:p>
    <w:p>
      <w:pPr/>
      <w:r>
        <w:rPr>
          <w:lang w:val="pt_PT" w:bidi="pt_PT"/>
        </w:rPr>
      </w:r>
      <w:r>
        <w:rPr>
          <w:lang w:val="pt_PT" w:bidi="pt_PT"/>
        </w:rPr>
        <w:t>Festo disse a Agripa que quando ele foi para Jerusalém, os principais sacerdotes e anciãos dos judeus foram para Festo. Eles apresentaram seu caso contra Paulo. Os principais sacerdotes pediram a Festo para condenar Paulo. Mas Festo não poderia tomar uma decisão porque a lei romana requer um julgamento. Os acusadores precisam arquivar seu caso diante do acusado. O acusado recebeu a oportunidade de se defender das acusações.</w:t>
      </w:r>
    </w:p>
    <w:p>
      <w:pPr/>
      <w:r>
        <w:rPr>
          <w:lang w:val="pt_PT" w:bidi="pt_PT"/>
        </w:rPr>
      </w:r>
      <w:r>
        <w:rPr>
          <w:lang w:val="pt_PT" w:bidi="pt_PT"/>
        </w:rPr>
        <w:t>Festo também disse a Agripa que quando ele chegou a Cesareia, ele organizou um julgamento para os judeus e Paulo. No dia seguinte, Festo tomou seu assento no tribunal como juiz. Festo chamou o carcereiro para trazer Paulo para o tribunal. Quando os judeus acusaram Paulo diante de Festo, eles acusaram Paulo de crimes diferentes que Festo não esperava.</w:t>
      </w:r>
    </w:p>
    <w:p>
      <w:pPr/>
      <w:r>
        <w:rPr>
          <w:lang w:val="pt_PT" w:bidi="pt_PT"/>
        </w:rPr>
      </w:r>
      <w:r>
        <w:rPr>
          <w:lang w:val="pt_PT" w:bidi="pt_PT"/>
        </w:rPr>
        <w:t>Festo disse a Agripa que suas acusações contra Paulo eram sobre sua religião de cristãos. Embora Jesus tenha morrido, Paulo acreditava que Jesus ressuscitou dentre os mortos. Festo estava perplexo, o que significa que ele não sabia como julgar a situação. Festo precisava documentar o caso para o tribunal de César antes de enviar Paulo para Roma, mas ele não sabia o que dizer. Festo perguntou a Paulo se ele estava disposto a enfrentar o julgamento em Jerusalém. Nos lembraremos que o primeiro julgamento de Paulo antes dos judeus foi realizado em Jerusalém diante do comandante romano.</w:t>
      </w:r>
    </w:p>
    <w:p>
      <w:pPr/>
      <w:r>
        <w:rPr>
          <w:lang w:val="pt_PT" w:bidi="pt_PT"/>
        </w:rPr>
      </w:r>
      <w:r>
        <w:rPr>
          <w:lang w:val="pt_PT" w:bidi="pt_PT"/>
        </w:rPr>
        <w:t>Paulo se recusou a ir para Jerusalém. Em vez disso, Paulo apelou a Festo que ele enfrentasse o julgamento diante de César. Festo precisava organizar a viagem de Paulo para César em Roma. Agripa disse de uma maneira educada que ele também queria ouvir a defesa de Paulo pessoalmente. Festo disse que Agripa pode ouvir Paulo falar amanhã.</w:t>
      </w:r>
    </w:p>
    <w:p>
      <w:pPr/>
      <w:r>
        <w:rPr>
          <w:lang w:val="pt_PT" w:bidi="pt_PT"/>
        </w:rPr>
      </w:r>
      <w:r>
        <w:rPr>
          <w:lang w:val="pt_PT" w:bidi="pt_PT"/>
        </w:rPr>
        <w:t xml:space="preserve">Mostre um mapa que inclua </w:t>
      </w:r>
      <w:r>
        <w:rPr>
          <w:lang w:val="pt_PT" w:bidi="pt_PT"/>
        </w:rPr>
        <w:t>Jerusalém, Cesareia e Roma</w:t>
      </w:r>
      <w:r>
        <w:rPr>
          <w:lang w:val="pt_PT" w:bidi="pt_PT"/>
        </w:rPr>
        <w:t>, se você e sua equipe precisar ver um.</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o rei Agripa e Berenice foram para o governador Festo para cumprimentá-lo.</w:t>
      </w:r>
    </w:p>
    <w:p>
      <w:pPr/>
      <w:r>
        <w:rPr>
          <w:lang w:val="pt_PT" w:bidi="pt_PT"/>
        </w:rPr>
      </w:r>
      <w:r>
        <w:rPr>
          <w:b/>
          <w:lang w:val="pt_PT" w:bidi="pt_PT"/>
        </w:rPr>
        <w:t>Segunda cena:</w:t>
      </w:r>
      <w:r>
        <w:rPr>
          <w:lang w:val="pt_PT" w:bidi="pt_PT"/>
        </w:rPr>
        <w:t xml:space="preserve"> Festo contou a Agripa sobre o julgamento de Paulo. Os judeus acusaram Paulo de crimes sobre sua religião.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anciãos dos judeus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Você se lembrará anteriormente, Paulo apareceu diante de Festo, o governador. Os judeus que foram para Cesareia acusaram Paulo de muitos crimes sérios. Festo perguntou a Paulo se ele estava disposto a enfrentar o julgamento em Jerusalém. Paulo se recusou. Ele apelou para enfrentar o julgamento no tribunal de César.</w:t>
      </w:r>
    </w:p>
    <w:p>
      <w:pPr/>
      <w:r>
        <w:rPr>
          <w:lang w:val="pt_PT" w:bidi="pt_PT"/>
        </w:rPr>
      </w:r>
      <w:r>
        <w:rPr>
          <w:lang w:val="pt_PT" w:bidi="pt_PT"/>
        </w:rPr>
        <w:t>Alguns dias depois que os judeus apresentaram suas acusações contra Paulo, o rei Agripa e sua irmã Berenice foram para Festo. Eles cumprimentaram o governador da Judeia. Festo disse a Agripa e Berenice que Paulo estava na prisão durante os dias do ex-governador, Félix.</w:t>
      </w:r>
    </w:p>
    <w:p>
      <w:pPr/>
      <w:r>
        <w:rPr>
          <w:lang w:val="pt_PT" w:bidi="pt_PT"/>
        </w:rPr>
      </w:r>
      <w:r>
        <w:rPr>
          <w:lang w:val="pt_PT" w:bidi="pt_PT"/>
        </w:rPr>
        <w:t>Festo contou a Agripa sobre seu encontro com os principais sacerdotes e anciãos dos judeus em Jerusalém. Os principais sacerdotes e anciãos estavam pedindo a Festo para condenar Paulo. Festo não poderia condenar Paulo porque há leis romanas que protegem seus cidadãos em terem um julgamento justo. Festo convidou alguns de seus líderes a arquivar sua reclamação contra Paulo em Cesareia.</w:t>
      </w:r>
    </w:p>
    <w:p>
      <w:pPr/>
      <w:r>
        <w:rPr>
          <w:lang w:val="pt_PT" w:bidi="pt_PT"/>
        </w:rPr>
      </w:r>
      <w:r>
        <w:rPr>
          <w:lang w:val="pt_PT" w:bidi="pt_PT"/>
        </w:rPr>
        <w:t>Festo também contou a Agripa sobre a audiência dos judeus contra Paulo em Cesareia. Festo se sentou no assento do tribunal no dia seguinte. Ele chamou Paulo para aparecer diante de seus acusadores. Os judeus arquivaram seu caso contra Paulo diante do governador.</w:t>
      </w:r>
    </w:p>
    <w:p>
      <w:pPr/>
      <w:r>
        <w:rPr>
          <w:lang w:val="pt_PT" w:bidi="pt_PT"/>
        </w:rPr>
      </w:r>
      <w:r>
        <w:rPr>
          <w:lang w:val="pt_PT" w:bidi="pt_PT"/>
        </w:rPr>
        <w:t>Festo descobriu que os judeus discutiram sobre assuntos da religião judaica. Paulo acreditava que Jesus que foi morto está vivo.</w:t>
      </w:r>
    </w:p>
    <w:p>
      <w:pPr/>
      <w:r>
        <w:rPr>
          <w:lang w:val="pt_PT" w:bidi="pt_PT"/>
        </w:rPr>
      </w:r>
      <w:r>
        <w:rPr>
          <w:lang w:val="pt_PT" w:bidi="pt_PT"/>
        </w:rPr>
        <w:t>Agripa disse a Festo que ele queria ouvir Paulo diante do tribunal. Festo disse que Agripa pode ouvir de Paulo no dia seguinte.</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anciãos dos judeus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Agripa e Berenice foram para Cesareia para cumprimentar Festo, o novo governador. Eles ficaram com o governador por muitos dias.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Agripa e Berenice: "Como vocês estão se sentindo?" Vocês podem ouvir coisas como: "Queremos receber o novo governador para nossa nação", e "Queremos ser amigos do novo governador".</w:t>
      </w:r>
    </w:p>
    <w:p>
      <w:pPr>
        <w:pStyle w:val="ListBullet"/>
        <w:spacing w:line="240" w:lineRule="auto"/>
        <w:ind w:left="720"/>
      </w:pPr>
      <w:r>
        <w:rPr>
          <w:lang w:val="pt_PT" w:bidi="pt_PT"/>
        </w:rPr>
      </w:r>
      <w:r>
        <w:rPr>
          <w:lang w:val="pt_PT" w:bidi="pt_PT"/>
        </w:rPr>
        <w:t>Pergunte ao ator que interpreta Festo: "Como você está se sentindo?" Vocês podem ouvir coisas como: "Também quero ser amigos dos líderes dos judeus", e "Preciso de alguém que possa me contar sobre a cultura e a religião judaica".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Festo disse a Agripa sobre Paulo que Félix manteve na prisão em Cesareia. Quando Festo foi para Jerusalém, os principais sacerdotes e anciãos dos judeus pediram a Festo para condenar Paulo. Mas Festo não poderia condenar Paulo porque havia leis romanas que dão aos cidadãos a oportunidade de se defender no tribunal.</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"Os principais sacerdotes e anciãos dos judeus querem condenar Paulo", e "Talvez Agripa possa me ajudar a entender por que os líderes judeus querem condenar Paulo".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Festo também contou a Agripa sobre a audiência em Cesareia. Os judeus acusaram Paulo de muitos crimes sérios. Mas Festo percebeu que as reclamações dos acusadores eram sobre sua religião judaica. Paulo acreditava no Jesus que morreu, mas está vivo. Festo perguntou a Paulo se ele estava disposto a ir para Jerusalém para enfrentar o julgamento lá. Paulo se recusou. Paulo apelou para enfrentar o julgamento diante do tribunal de César.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"As acusações contra Paulo não estavam em violação das leis romanas", ou "Essa é uma crença estranha de que uma pessoa que já morreu pode viver novamente", ou "Por que Paulo se recusou a enfrentar o julgamento em Jerusalém", e "Não entendo por que Paulo apelou a César sobre esse assunto".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Agripa perguntou a Festo se ele poderia ouvir sobre o caso de Paulo. Festo disse que ele poderia ouvir sobre Paulo no dia seguinte.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Agripa: "Como você está se sentindo?" Vocês podem ouvir coisas como: "Ouvi sobre esse Jesus que foi morto em Jerusalém", e "Talvez eu possa ouvir mais sobre a crença de Paulo na ressurreição".</w:t>
      </w:r>
    </w:p>
    <w:p>
      <w:pPr>
        <w:pStyle w:val="ListBullet"/>
        <w:spacing w:line="240" w:lineRule="auto"/>
        <w:ind w:left="720"/>
      </w:pPr>
      <w:r>
        <w:rPr>
          <w:lang w:val="pt_PT" w:bidi="pt_PT"/>
        </w:rPr>
      </w:r>
      <w:r>
        <w:rPr>
          <w:lang w:val="pt_PT" w:bidi="pt_PT"/>
        </w:rPr>
        <w:t>Pergunte ao ator que interpreta Festo: "Como você está se sentindo?" Vocês podem ouvir coisas como: "Talvez Agripa possa me ajudar a entender o caso de Paulo", e "Quero saber se tomei a decisão certa ao permitir que Paulo apelasse a César".</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Festo falou com o conselho sobre o caso de Paulo. O </w:t>
      </w:r>
      <w:r>
        <w:rPr>
          <w:b/>
          <w:lang w:val="pt_PT" w:bidi="pt_PT"/>
        </w:rPr>
        <w:t>conselho</w:t>
      </w:r>
      <w:r>
        <w:rPr>
          <w:lang w:val="pt_PT" w:bidi="pt_PT"/>
        </w:rPr>
        <w:t xml:space="preserve"> aqui se refere aos conselheiros romanos de Festo em Cesareia. O governo romano era responsável pela Província da Judeia.</w:t>
      </w:r>
    </w:p>
    <w:p>
      <w:pPr/>
      <w:r>
        <w:rPr>
          <w:lang w:val="pt_PT" w:bidi="pt_PT"/>
        </w:rPr>
      </w:r>
      <w:r>
        <w:rPr>
          <w:lang w:val="pt_PT" w:bidi="pt_PT"/>
        </w:rPr>
        <w:t xml:space="preserve">Os </w:t>
      </w:r>
      <w:r>
        <w:rPr>
          <w:b/>
          <w:lang w:val="pt_PT" w:bidi="pt_PT"/>
        </w:rPr>
        <w:t>principais sacerdotes</w:t>
      </w:r>
      <w:r>
        <w:rPr>
          <w:lang w:val="pt_PT" w:bidi="pt_PT"/>
        </w:rPr>
        <w:t xml:space="preserve"> e </w:t>
      </w:r>
      <w:r>
        <w:rPr>
          <w:b/>
          <w:lang w:val="pt_PT" w:bidi="pt_PT"/>
        </w:rPr>
        <w:t>anciãos</w:t>
      </w:r>
      <w:r>
        <w:rPr>
          <w:lang w:val="pt_PT" w:bidi="pt_PT"/>
        </w:rPr>
        <w:t xml:space="preserve"> dos </w:t>
      </w:r>
      <w:r>
        <w:rPr>
          <w:b/>
          <w:lang w:val="pt_PT" w:bidi="pt_PT"/>
        </w:rPr>
        <w:t>judeus</w:t>
      </w:r>
      <w:r>
        <w:rPr>
          <w:lang w:val="pt_PT" w:bidi="pt_PT"/>
        </w:rPr>
        <w:t xml:space="preserve"> vieram de </w:t>
      </w:r>
      <w:r>
        <w:rPr>
          <w:b/>
          <w:lang w:val="pt_PT" w:bidi="pt_PT"/>
        </w:rPr>
        <w:t>Jerusalém</w:t>
      </w:r>
      <w:r>
        <w:rPr>
          <w:lang w:val="pt_PT" w:bidi="pt_PT"/>
        </w:rPr>
        <w:t xml:space="preserve"> e acusaram Paulo de muitos crimes. Use a palavra judeu, sacerdote, ancião e Jerusalém como você usou anteriormente. Consulte o Glossário Mestre para mais informações sobre </w:t>
      </w:r>
      <w:r>
        <w:rPr>
          <w:lang w:val="pt_PT" w:bidi="pt_PT"/>
        </w:rPr>
        <w:t>sacerdote</w:t>
      </w:r>
      <w:r>
        <w:rPr>
          <w:lang w:val="pt_PT" w:bidi="pt_PT"/>
        </w:rPr>
        <w:t xml:space="preserve">, </w:t>
      </w:r>
      <w:r>
        <w:rPr>
          <w:lang w:val="pt_PT" w:bidi="pt_PT"/>
        </w:rPr>
        <w:t>ancião</w:t>
      </w:r>
      <w:r>
        <w:rPr>
          <w:lang w:val="pt_PT" w:bidi="pt_PT"/>
        </w:rPr>
        <w:t xml:space="preserve">, </w:t>
      </w:r>
      <w:r>
        <w:rPr>
          <w:lang w:val="pt_PT" w:bidi="pt_PT"/>
        </w:rPr>
        <w:t>judeu</w:t>
      </w:r>
      <w:r>
        <w:rPr>
          <w:lang w:val="pt_PT" w:bidi="pt_PT"/>
        </w:rPr>
        <w:t xml:space="preserve"> e </w:t>
      </w:r>
      <w:r>
        <w:rPr>
          <w:lang w:val="pt_PT" w:bidi="pt_PT"/>
        </w:rPr>
        <w:t>Jerusalém</w:t>
      </w:r>
      <w:r>
        <w:rPr>
          <w:lang w:val="pt_PT" w:bidi="pt_PT"/>
        </w:rPr>
        <w:t>.</w:t>
      </w:r>
    </w:p>
    <w:p>
      <w:pPr/>
      <w:r>
        <w:rPr>
          <w:lang w:val="pt_PT" w:bidi="pt_PT"/>
        </w:rPr>
      </w:r>
      <w:r>
        <w:rPr>
          <w:lang w:val="pt_PT" w:bidi="pt_PT"/>
        </w:rPr>
        <w:t xml:space="preserve">Paulo não violou as </w:t>
      </w:r>
      <w:r>
        <w:rPr>
          <w:b/>
          <w:lang w:val="pt_PT" w:bidi="pt_PT"/>
        </w:rPr>
        <w:t>leis</w:t>
      </w:r>
      <w:r>
        <w:rPr>
          <w:lang w:val="pt_PT" w:bidi="pt_PT"/>
        </w:rPr>
        <w:t xml:space="preserve"> contra os judeus e </w:t>
      </w:r>
      <w:r>
        <w:rPr>
          <w:b/>
          <w:lang w:val="pt_PT" w:bidi="pt_PT"/>
        </w:rPr>
        <w:t>César</w:t>
      </w:r>
      <w:r>
        <w:rPr>
          <w:lang w:val="pt_PT" w:bidi="pt_PT"/>
        </w:rPr>
        <w:t xml:space="preserve">. A lei judaica se referia à lei de Moisés. Use a palavra lei e César como você usou anteriormente. Consulte o Glossário Mestre para mais informações sobre as palavras </w:t>
      </w:r>
      <w:r>
        <w:rPr>
          <w:lang w:val="pt_PT" w:bidi="pt_PT"/>
        </w:rPr>
        <w:t>lei</w:t>
      </w:r>
      <w:r>
        <w:rPr>
          <w:lang w:val="pt_PT" w:bidi="pt_PT"/>
        </w:rPr>
        <w:t xml:space="preserve"> e </w:t>
      </w:r>
      <w:r>
        <w:rPr>
          <w:lang w:val="pt_PT" w:bidi="pt_PT"/>
        </w:rPr>
        <w:t>César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25:23–27</w:t>
      </w:r>
      <w:r>
        <w:rPr>
          <w:lang w:val="pt_PT" w:bidi="pt_PT"/>
        </w:rPr>
      </w:r>
    </w:p>
    <w:p>
      <w:pPr>
        <w:pStyle w:val="Heading3"/>
      </w:pPr>
      <w:r>
        <w:rPr>
          <w:lang w:val="pt_PT" w:bidi="pt_PT"/>
        </w:rPr>
        <w:t>Ouvir e Sentir</w:t>
      </w:r>
    </w:p>
    <w:p>
      <w:pPr/>
      <w:r>
        <w:rPr>
          <w:lang w:val="pt_PT" w:bidi="pt_PT"/>
        </w:rPr>
      </w:r>
      <w:r>
        <w:rPr>
          <w:lang w:val="pt_PT" w:bidi="pt_PT"/>
        </w:rPr>
        <w:t>Ouçam Atos 25.23–27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vez na versão mais fácil de entender.</w:t>
      </w:r>
    </w:p>
    <w:p>
      <w:pPr/>
      <w:r>
        <w:rPr>
          <w:lang w:val="pt_PT" w:bidi="pt_PT"/>
        </w:rPr>
      </w:r>
      <w:r>
        <w:rPr>
          <w:lang w:val="pt_PT" w:bidi="pt_PT"/>
        </w:rPr>
        <w:t>Na passagem anterior, Festo contou a Agripa a história sobre Paulo. Agripa queria ouvir Paulo falar sobre suas crenças.</w:t>
      </w:r>
    </w:p>
    <w:p>
      <w:pPr/>
      <w:r>
        <w:rPr>
          <w:lang w:val="pt_PT" w:bidi="pt_PT"/>
        </w:rPr>
      </w:r>
      <w:r>
        <w:rPr>
          <w:lang w:val="pt_PT" w:bidi="pt_PT"/>
        </w:rPr>
        <w:t>No dia seguinte, Agripa e Berenice vieram diante de Festo com muito esplendor e cerimônia. Essa atividade era um meio para mostrar a honra e a importância do rei. O rei teria estado vestido com roupas finas e jóias para mostrar sua importância. Agripa e Berenice entraram no salão de audiências, que era uma grande sala onde muitas pessoas podem se encontrar. Esse salão de audiências era diferente do tribunal. Muitos dos oficiais militares de alta patente estavam lá, incluindo os homens importantes da cidade. Os oficiais de alta patente se referem aos cinco comandantes em Cesareia que lideravam quinhentos a mil soldados cada. Festo chamou Paulo para entrar no salão de audiências. Paulo veio para o salão de audiências.</w:t>
      </w:r>
    </w:p>
    <w:p>
      <w:pPr/>
      <w:r>
        <w:rPr>
          <w:lang w:val="pt_PT" w:bidi="pt_PT"/>
        </w:rPr>
      </w:r>
      <w:r>
        <w:rPr>
          <w:lang w:val="pt_PT" w:bidi="pt_PT"/>
        </w:rPr>
        <w:t>Parem e discutam: contem uma história de uma ocasião especial quando havia pessoas importantes presentes. Como as pessoas em sua cultura se vestem durante ocasiões especiais para honrar as pessoas importantes?</w:t>
      </w:r>
    </w:p>
    <w:p>
      <w:pPr/>
      <w:r>
        <w:rPr>
          <w:lang w:val="pt_PT" w:bidi="pt_PT"/>
        </w:rPr>
      </w:r>
      <w:r>
        <w:rPr>
          <w:lang w:val="pt_PT" w:bidi="pt_PT"/>
        </w:rPr>
        <w:t>Festo apresentou Paulo diante do rei Agripa, Berenice, os comandantes e os homens importantes da cidade. Festo disse: “Você vê esse homem”, o que significa que todos na sala podem ver Paulo lá. Na passagem anterior, os judeus pediram a Festo para condenar Paulo. Agora Festo fala sobre eles como todo o povo judeu. Todo o povo judeu se referia aos judeus de Jerusalém e Cesareia. Os judeus pediram a Festo para condenar Paulo com a sentença de morte.</w:t>
      </w:r>
    </w:p>
    <w:p>
      <w:pPr/>
      <w:r>
        <w:rPr>
          <w:lang w:val="pt_PT" w:bidi="pt_PT"/>
        </w:rPr>
      </w:r>
      <w:r>
        <w:rPr>
          <w:lang w:val="pt_PT" w:bidi="pt_PT"/>
        </w:rPr>
        <w:t>Como juiz, Festo ouviu os judeus acusarem Paulo em um julgamento. Festo também ouviu a resposta de Paulo às acusações. Depois da audiência, Festo percebeu que Paulo não cometeu um crime que merece ou requer a morte de acordo com a lei romana. Paulo apelou para que ele fosse julgado diante do imperador, ou César, em Roma. Festo decidiu enviar Paulo para Roma.</w:t>
      </w:r>
    </w:p>
    <w:p>
      <w:pPr/>
      <w:r>
        <w:rPr>
          <w:lang w:val="pt_PT" w:bidi="pt_PT"/>
        </w:rPr>
      </w:r>
      <w:r>
        <w:rPr>
          <w:lang w:val="pt_PT" w:bidi="pt_PT"/>
        </w:rPr>
        <w:t>Devido ao apelo de Paulo, Festo precisava enviar Paulo para Roma. Mas Festo não tem nada a escrever ao imperador sobre o caso de Paulo. As acusações contra Paulo eram sobre a religião judaica e não sobre a lei romana. Festo precisa escrever algo que ajudará o imperador a decidir sobre o caso de Paulo. Festo apresentou Paulo ao rei Agripa porque Agripa sabia mais sobre a religião judaica. Festo queria que Agripa ouvisse Paulo para que Festo tivesse algo a escrever ao imperador. Será irracional que Festo envie Paulo ao imperador sem explicar claramente as acusações. Festo pensa que o imperador não entenderá ou pensará que é correto que Festo envie Paulo a ele sem uma acusação clara contra ele.</w:t>
      </w:r>
    </w:p>
    <w:p>
      <w:pPr/>
      <w:r>
        <w:rPr>
          <w:lang w:val="pt_PT" w:bidi="pt_PT"/>
        </w:rPr>
      </w:r>
      <w:r>
        <w:rPr>
          <w:lang w:val="pt_PT" w:bidi="pt_PT"/>
        </w:rPr>
        <w:t>Peça à equipe que discutam o que as pessoas em sua cultura fazem quando ficam diante dos líderes importantes em sua comunidade.</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o rei Agripa e Berenice entraram no salão de audiências. Festo chamou Paulo para vir. Paulo entra.</w:t>
      </w:r>
    </w:p>
    <w:p>
      <w:pPr/>
      <w:r>
        <w:rPr>
          <w:lang w:val="pt_PT" w:bidi="pt_PT"/>
        </w:rPr>
      </w:r>
      <w:r>
        <w:rPr>
          <w:b/>
          <w:lang w:val="pt_PT" w:bidi="pt_PT"/>
        </w:rPr>
        <w:t>Segunda cena:</w:t>
      </w:r>
      <w:r>
        <w:rPr>
          <w:lang w:val="pt_PT" w:bidi="pt_PT"/>
        </w:rPr>
        <w:t xml:space="preserve"> Festo explica a Agripa e aos convidados a razão para o evento. Paulo apelou para enfrentar o julgamento diante do imperador em Roma. Festo precisa de algo para escrever ao imperador sobre o caso de Paulo.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 a irmã de Agripa</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pStyle w:val="ListBullet"/>
        <w:spacing w:line="240" w:lineRule="auto"/>
        <w:ind w:left="720"/>
      </w:pPr>
      <w:r>
        <w:rPr>
          <w:lang w:val="pt_PT" w:bidi="pt_PT"/>
        </w:rPr>
      </w:r>
      <w:r>
        <w:rPr>
          <w:lang w:val="pt_PT" w:bidi="pt_PT"/>
        </w:rPr>
        <w:t>Todo o povo judeu</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Vocês se lembram anteriormente, Agripa perguntou a Festo se ele poderia ouvir Paulo falar. No dia seguinte, Festo e Berenice entraram no salão de audiências. Festo e Berenice entraram com grande pompa mostrando suas vestimentas e roupas elegantes para mostrar sua importância para o povo. Os comandantes militares e os homens importantes da cidade de Cesareia também estavam lá.</w:t>
      </w:r>
    </w:p>
    <w:p>
      <w:pPr/>
      <w:r>
        <w:rPr>
          <w:lang w:val="pt_PT" w:bidi="pt_PT"/>
        </w:rPr>
      </w:r>
      <w:r>
        <w:rPr>
          <w:lang w:val="pt_PT" w:bidi="pt_PT"/>
        </w:rPr>
        <w:t>Festo chamou Paulo para entrar. Paulo entra. Festo apresenta Paulo diante de Agripa, Berenice, os comandantes militares e os homens importantes da cidade.</w:t>
      </w:r>
    </w:p>
    <w:p>
      <w:pPr/>
      <w:r>
        <w:rPr>
          <w:lang w:val="pt_PT" w:bidi="pt_PT"/>
        </w:rPr>
      </w:r>
      <w:r>
        <w:rPr>
          <w:lang w:val="pt_PT" w:bidi="pt_PT"/>
        </w:rPr>
        <w:t>Festo explica que o povo judeu pediu a ele para condenar Paulo. Mas Festo não encontrou nenhum crime que Paulo tenha cometido que merecesse a morte. Paulo apelou para ser julgado no tribunal do imperador. Festo precisa escrever algo ao imperador sobre o caso de Paulo. Por meio dessa audição de Paulo antes de Agripa, Festo terá mais informações sobre o caso.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 a irmã de Agripa</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pStyle w:val="ListBullet"/>
        <w:spacing w:line="240" w:lineRule="auto"/>
        <w:ind w:left="720"/>
      </w:pPr>
      <w:r>
        <w:rPr>
          <w:lang w:val="pt_PT" w:bidi="pt_PT"/>
        </w:rPr>
      </w:r>
      <w:r>
        <w:rPr>
          <w:lang w:val="pt_PT" w:bidi="pt_PT"/>
        </w:rPr>
        <w:t>Todo o povo judeu</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 atenção ao diálogo, ao fluxo, ao enredo e à cronologia da história. Fique atento às partes importantes, ou difíceis, da história ou passagem, que devem ser interpretadas e não podem ser puladas. Ajude a equipe a lembrar de partes da história.</w:t>
      </w:r>
    </w:p>
    <w:p>
      <w:pPr/>
      <w:r>
        <w:rPr>
          <w:lang w:val="pt_PT" w:bidi="pt_PT"/>
        </w:rPr>
      </w:r>
      <w:r>
        <w:rPr>
          <w:lang w:val="pt_PT" w:bidi="pt_PT"/>
        </w:rPr>
        <w:t>Festo permitiu que Agripa ouvisse Paulo. No dia seguinte, Agripa e Berenice entraram no salão de audiências. Agripa e Berenice usavam roupas e jóias elegantes para mostrar seu alto status na sociedade judaica. Os comandantes militares e os homens importantes da cidade também estavam lá.</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Agripa e Berenice: "Como vocês estão se sentindo?" Vocês podem ouvir coisas como: "É bom que Festo permitiu que fôssemos parte dessa audiência", e "As pessoas verão que somos muito importantes. Festo trouxe as pessoas importantes para nos ver".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Festo chamou Paulo para entrar. Paulo entrou no salão de audiências. Festo apresentou Paulo a Agripa e aos outros convidados. Os judeus de Jerusalém e Cesareia disseram a Festo que Paulo não deveria viver por mais tempo. Paulo apelou para ser julgado diante do imperador romano. Festo precisa de algo para escrever ao imperador sobre o caso de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Vocês podem ouvir coisas como: "Talvez Paulo diga novas informações diante de Agripa", e "Agripa me ajudará a resolver o caso de Paulo".</w:t>
      </w:r>
    </w:p>
    <w:p>
      <w:pPr>
        <w:pStyle w:val="ListBullet"/>
        <w:spacing w:line="240" w:lineRule="auto"/>
        <w:ind w:left="720"/>
      </w:pPr>
      <w:r>
        <w:rPr>
          <w:lang w:val="pt_PT" w:bidi="pt_PT"/>
        </w:rPr>
      </w:r>
      <w:r>
        <w:rPr>
          <w:lang w:val="pt_PT" w:bidi="pt_PT"/>
        </w:rPr>
        <w:t>Pergunte ao ator que interpreta Agripa: "Como você está se sentindo?" Vocês podem ouvir coisas como: "Quero ouvir o que Paulo disse aos principais sacerdotes e anciãos", e "O que fez esse judeu mudar suas crenças?"</w:t>
      </w:r>
    </w:p>
    <w:p>
      <w:pPr>
        <w:pStyle w:val="ListBullet"/>
        <w:spacing w:line="240" w:lineRule="auto"/>
        <w:ind w:left="720"/>
      </w:pPr>
      <w:r>
        <w:rPr>
          <w:lang w:val="pt_PT" w:bidi="pt_PT"/>
        </w:rPr>
      </w:r>
      <w:r>
        <w:rPr>
          <w:lang w:val="pt_PT" w:bidi="pt_PT"/>
        </w:rPr>
        <w:t>Pergunte ao ator que interpreta Paulo: "Como você está se sentindo?" Vocês podem ouvir coisas como: "Contarei sobre minha fé a Agripa sobre Jesus e a ressurreição", e "Provarei minha inocência diante dessas pessoas".</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O rei Agripa, Berenice, os </w:t>
      </w:r>
      <w:r>
        <w:rPr>
          <w:b/>
          <w:lang w:val="pt_PT" w:bidi="pt_PT"/>
        </w:rPr>
        <w:t>comandantes</w:t>
      </w:r>
      <w:r>
        <w:rPr>
          <w:lang w:val="pt_PT" w:bidi="pt_PT"/>
        </w:rPr>
        <w:t xml:space="preserve"> militares e os homens importantes da cidade entraram no salão de audiências de Festo, o governador. O comandante também é conhecido como tribuno. Use a palavra comandante como você usou anteriormente. Consulte o Glossário Mestre para mais informações sobre </w:t>
      </w:r>
      <w:r>
        <w:rPr>
          <w:lang w:val="pt_PT" w:bidi="pt_PT"/>
        </w:rPr>
        <w:t>comandante</w:t>
      </w:r>
      <w:r>
        <w:rPr>
          <w:lang w:val="pt_PT" w:bidi="pt_PT"/>
        </w:rPr>
        <w:t>.</w:t>
      </w:r>
    </w:p>
    <w:p>
      <w:pPr/>
      <w:r>
        <w:rPr>
          <w:lang w:val="pt_PT" w:bidi="pt_PT"/>
        </w:rPr>
      </w:r>
      <w:r>
        <w:rPr>
          <w:lang w:val="pt_PT" w:bidi="pt_PT"/>
        </w:rPr>
        <w:t xml:space="preserve">Festo disse a Agripa que todo o povo </w:t>
      </w:r>
      <w:r>
        <w:rPr>
          <w:b/>
          <w:lang w:val="pt_PT" w:bidi="pt_PT"/>
        </w:rPr>
        <w:t>judeu</w:t>
      </w:r>
      <w:r>
        <w:rPr>
          <w:lang w:val="pt_PT" w:bidi="pt_PT"/>
        </w:rPr>
        <w:t xml:space="preserve"> de </w:t>
      </w:r>
      <w:r>
        <w:rPr>
          <w:b/>
          <w:lang w:val="pt_PT" w:bidi="pt_PT"/>
        </w:rPr>
        <w:t>Jerusalém</w:t>
      </w:r>
      <w:r>
        <w:rPr>
          <w:lang w:val="pt_PT" w:bidi="pt_PT"/>
        </w:rPr>
        <w:t xml:space="preserve"> e dessa cidade disse a ele que Paulo não deveria viver por mais tempo. Use a palavra judeu e Jerusalém como você usou anteriormente. Consulte o Glossário Mestre para mais informações sobre </w:t>
      </w:r>
      <w:r>
        <w:rPr>
          <w:lang w:val="pt_PT" w:bidi="pt_PT"/>
        </w:rPr>
        <w:t>judeu</w:t>
      </w:r>
      <w:r>
        <w:rPr>
          <w:lang w:val="pt_PT" w:bidi="pt_PT"/>
        </w:rPr>
        <w:t xml:space="preserve"> e </w:t>
      </w:r>
      <w:r>
        <w:rPr>
          <w:lang w:val="pt_PT" w:bidi="pt_PT"/>
        </w:rPr>
        <w:t>Jerusalém</w:t>
      </w:r>
      <w:r>
        <w:rPr>
          <w:lang w:val="pt_PT" w:bidi="pt_PT"/>
        </w:rPr>
        <w:t>.</w:t>
      </w:r>
    </w:p>
    <w:p>
      <w:pPr/>
      <w:r>
        <w:rPr>
          <w:lang w:val="pt_PT" w:bidi="pt_PT"/>
        </w:rPr>
      </w:r>
      <w:r>
        <w:rPr>
          <w:lang w:val="pt_PT" w:bidi="pt_PT"/>
        </w:rPr>
        <w:t xml:space="preserve">Festo chama o imperador de </w:t>
      </w:r>
      <w:r>
        <w:rPr>
          <w:b/>
          <w:lang w:val="pt_PT" w:bidi="pt_PT"/>
        </w:rPr>
        <w:t>Sua Majestade</w:t>
      </w:r>
      <w:r>
        <w:rPr>
          <w:lang w:val="pt_PT" w:bidi="pt_PT"/>
        </w:rPr>
        <w:t xml:space="preserve"> ou </w:t>
      </w:r>
      <w:r>
        <w:rPr>
          <w:b/>
          <w:lang w:val="pt_PT" w:bidi="pt_PT"/>
        </w:rPr>
        <w:t>meu Senhor</w:t>
      </w:r>
      <w:r>
        <w:rPr>
          <w:lang w:val="pt_PT" w:bidi="pt_PT"/>
        </w:rPr>
        <w:t xml:space="preserve">. Essa palavra também significa um senhor ou mestre humano. Use a palavra senhor como você usou anteriormente. Consulte o Glossário Mestre para mais informações sobre </w:t>
      </w:r>
      <w:r>
        <w:rPr>
          <w:lang w:val="pt_PT" w:bidi="pt_PT"/>
        </w:rPr>
        <w:t>senhor</w:t>
      </w:r>
      <w:r>
        <w:rPr>
          <w:lang w:val="pt_PT" w:bidi="pt_PT"/>
        </w:rPr>
        <w:t>.</w:t>
      </w:r>
    </w:p>
    <w:p>
      <w:pPr/>
      <w:r>
        <w:rPr>
          <w:lang w:val="pt_PT" w:bidi="pt_PT"/>
        </w:rPr>
      </w:r>
      <w:r>
        <w:rPr>
          <w:lang w:val="pt_PT" w:bidi="pt_PT"/>
        </w:rPr>
        <w:t xml:space="preserve">Paulo apelou para um julgamento diante do imperador. O imperador romano também era conhecido como </w:t>
      </w:r>
      <w:r>
        <w:rPr>
          <w:b/>
          <w:lang w:val="pt_PT" w:bidi="pt_PT"/>
        </w:rPr>
        <w:t>César</w:t>
      </w:r>
      <w:r>
        <w:rPr>
          <w:lang w:val="pt_PT" w:bidi="pt_PT"/>
        </w:rPr>
        <w:t xml:space="preserve">. Use a palavra César como você usou anteriormente. Consulte o Glossário Mestre para mais informações sobre </w:t>
      </w:r>
      <w:r>
        <w:rPr>
          <w:lang w:val="pt_PT" w:bidi="pt_PT"/>
        </w:rPr>
        <w:t>César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pausar. Outro membro do grupo deve contar a próxima parte da passagem e pausar.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Os membros do grupo podem corrigir uns aos outros nesta etapa.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concordam.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26:1–23</w:t>
      </w:r>
      <w:r>
        <w:rPr>
          <w:lang w:val="pt_PT" w:bidi="pt_PT"/>
        </w:rPr>
      </w:r>
    </w:p>
    <w:p>
      <w:pPr>
        <w:pStyle w:val="Heading3"/>
      </w:pPr>
      <w:r>
        <w:rPr>
          <w:lang w:val="pt_PT" w:bidi="pt_PT"/>
        </w:rPr>
        <w:t>Ouvir e Sentir</w:t>
      </w:r>
    </w:p>
    <w:p>
      <w:pPr/>
      <w:r>
        <w:rPr>
          <w:lang w:val="pt_PT" w:bidi="pt_PT"/>
        </w:rPr>
      </w:r>
      <w:r>
        <w:rPr>
          <w:lang w:val="pt_PT" w:bidi="pt_PT"/>
        </w:rPr>
        <w:t>Ouçam Atos 26.1–23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Festo perguntou a Agripa o que ele deveria escrever ao imperador sobre Paulo. As acusações contra Paulo não eram claras para Festo. Festo permitiu que Paulo entrasse no salão de audiências. Festo apresentou Paulo a Agripa e explicou a ele sobre as acusações dos judeus.</w:t>
      </w:r>
    </w:p>
    <w:p>
      <w:pPr/>
      <w:r>
        <w:rPr>
          <w:lang w:val="pt_PT" w:bidi="pt_PT"/>
        </w:rPr>
      </w:r>
      <w:r>
        <w:rPr>
          <w:lang w:val="pt_PT" w:bidi="pt_PT"/>
        </w:rPr>
        <w:t>Agripa deu a Paulo permissão para falar com ele e com os convidados sobre seu caso. Paulo moveu sua mão. Isso significa que Paulo estava prestes a falar. Esse gesto também poderia significar que Paulo agradeceu ao rei Agripa por ouvi-lo. De uma maneira educada, Paulo disse que achava muito bom poder se defender diante do rei Agripa, porque Agripa compreendia a cultura e a fé judaica. Paulo se defenderá das acusações dos judeus para provar sua inocência.</w:t>
      </w:r>
    </w:p>
    <w:p>
      <w:pPr/>
      <w:r>
        <w:rPr>
          <w:lang w:val="pt_PT" w:bidi="pt_PT"/>
        </w:rPr>
      </w:r>
      <w:r>
        <w:rPr>
          <w:lang w:val="pt_PT" w:bidi="pt_PT"/>
        </w:rPr>
        <w:t>Paulo sabia que Agripa estava familiarizado com os costumes e deveres religiosos dos judeus. De uma maneira respeitosa, Paulo apelou a Agripa para ouvi-lo com atenção. Paulo começa sua defesa contando seu modo de vida como um judeu. Paulo estava dizendo que ele era obediente à lei de Moisés desde a infância. Os judeus de sua região natal e de Jerusalém sabiam que Paulo seguia a lei de Deus.</w:t>
      </w:r>
    </w:p>
    <w:p>
      <w:pPr/>
      <w:r>
        <w:rPr>
          <w:lang w:val="pt_PT" w:bidi="pt_PT"/>
        </w:rPr>
      </w:r>
      <w:r>
        <w:rPr>
          <w:lang w:val="pt_PT" w:bidi="pt_PT"/>
        </w:rPr>
        <w:t>Paulo disse que os judeus sabiam que ele viveu como um fariseu. Os fariseus são a seita, ou grupo, mais rigorosa na religião judaica. Esses judeus poderiam testemunhar ou relatar esses fatos, se estivessem dispostos. Paulo duvidou que os judeus fossem contar a verdade. Paulo diz a Agripa que ele estava em julgamento por causa da esperança dos judeus que Deus prometeu a seus antepassados no Antigo Testamento. Deus prometeu aos antepassados judeus que as pessoas que o seguiam um dia ressuscitariam dentre os mortos. Todo o povo de Israel acreditava e esperava que isso acontecesse. Na verdade, o povo judeu adorava noite e dia enquanto esperava e ansiava pelo salvador prometido. No entanto, agora Paulo está dizendo que o salvador prometido veio e provou que as pessoas podem ressuscitar dentre os mortos. Parece uma contradição o povo judeu não acreditar no que ele diz, quando eles têm esperado por isso por tanto tempo.</w:t>
      </w:r>
    </w:p>
    <w:p>
      <w:pPr/>
      <w:r>
        <w:rPr>
          <w:lang w:val="pt_PT" w:bidi="pt_PT"/>
        </w:rPr>
      </w:r>
      <w:r>
        <w:rPr>
          <w:lang w:val="pt_PT" w:bidi="pt_PT"/>
        </w:rPr>
        <w:t>Paulo pergunta: “Por que parece incrível para vocês que Deus possa ressuscitar os mortos?” Paulo está usando uma pergunta para enfatizar que as pessoas devem acreditar que Deus é capaz de ressuscitar os mortos. É importante lembrar que os ouvintes de Paulo eram compostos por dois grupos. O primeiro grupo era o dos judeus, que incluía Agripa, Berenice e outros oficiais judeus. Esses judeus no salão de audiência talvez fossem saduceus, que não acreditam na ressurreição. O segundo grupo era o de Festo e os funcionários romanos, que também não acreditavam na ressurreição.</w:t>
      </w:r>
    </w:p>
    <w:p>
      <w:pPr/>
      <w:r>
        <w:rPr>
          <w:lang w:val="pt_PT" w:bidi="pt_PT"/>
        </w:rPr>
      </w:r>
      <w:r>
        <w:rPr>
          <w:lang w:val="pt_PT" w:bidi="pt_PT"/>
        </w:rPr>
        <w:t>Parem e discutam: como as pessoas em sua cultura reagem quando alguém diz que uma pessoa que morreu foi ressuscitada?</w:t>
      </w:r>
    </w:p>
    <w:p>
      <w:pPr/>
      <w:r>
        <w:rPr>
          <w:lang w:val="pt_PT" w:bidi="pt_PT"/>
        </w:rPr>
      </w:r>
      <w:r>
        <w:rPr>
          <w:lang w:val="pt_PT" w:bidi="pt_PT"/>
        </w:rPr>
        <w:t>Paulo conta a eles novamente sobre sua vida passada. Como fariseu, Paulo acreditava estar fazendo a coisa certa quando se opôs ao nome de Jesus. Paulo queria provar aos cristãos que Jesus não era o Cristo. Em sua vida anterior como fariseu, Paulo acreditava que Deus queria que ele atacasse os seguidores de Jesus. Paulo fez essas coisas dolorosas contra os seguidores de Jesus em Jerusalém. Paulo prendeu e colocou muitos dos santos, ou pessoas que Deus separou para si mesmo, na prisão. Lembraremos de uma passagem anterior em que Paulo pediu cartas dos principais sacerdotes para lhe dar permissão para perseguir os seguidores de Jesus. Paulo também votou, juntamente com outros judeus, a favor de condená-los à morte.</w:t>
      </w:r>
    </w:p>
    <w:p>
      <w:pPr/>
      <w:r>
        <w:rPr>
          <w:lang w:val="pt_PT" w:bidi="pt_PT"/>
        </w:rPr>
      </w:r>
      <w:r>
        <w:rPr>
          <w:lang w:val="pt_PT" w:bidi="pt_PT"/>
        </w:rPr>
        <w:t>Paulo reconta a história sobre seu caminho para Damasco a Agripa. Enquanto eles estavam viajando, uma luz brilhante relampejou sobre ele e o tornou cego. Nessa versão da história, Paulo e todos os seus companheiros caíram por causa dessa luz brilhante. O Senhor Jesus também disse a Paulo: “É duro para você ficar dando coices contra os aguilhões”.</w:t>
      </w:r>
    </w:p>
    <w:p>
      <w:pPr/>
      <w:r>
        <w:rPr>
          <w:lang w:val="pt_PT" w:bidi="pt_PT"/>
        </w:rPr>
      </w:r>
      <w:r>
        <w:rPr>
          <w:lang w:val="pt_PT" w:bidi="pt_PT"/>
        </w:rPr>
        <w:t>Paulo punia os seguidores de Jesus com frequência, ou seja, muitas vezes. Ele procurava por eles de uma sinagoga para outra. Paulo estava muito furioso com eles. Ele tentou fazer os seguidores de Jesus blasfemarem, isto é, pronunciarem palavras que desonram a Deus. Paulo então conta a história de como ele viajou para Damasco para perseguir os seguidores de Jesus. Vocês se lembrarão de que Damasco é uma cidade antiga na Síria que ficava além do território de Israel. Paulo recebeu a autoridade dos principais sacerdotes para perseguir os seguidores de Jesus.</w:t>
      </w:r>
    </w:p>
    <w:p>
      <w:pPr/>
      <w:r>
        <w:rPr>
          <w:lang w:val="pt_PT" w:bidi="pt_PT"/>
        </w:rPr>
      </w:r>
      <w:r>
        <w:rPr>
          <w:lang w:val="pt_PT" w:bidi="pt_PT"/>
        </w:rPr>
        <w:t>Enquanto Paulo estava em seu caminho para Damasco, ele viu uma luz brilhante do céu ao meio-dia. Paulo descreveu a luz como mais brilhante do que o sol que brilhou sobre ele e seus companheiros. Por causa da luz brilhante que os atingiu, Paulo e seus companheiros caíram no chão. Paulo também ouviu uma voz falando com ele no idioma hebraico ou aramaico. A voz chamou o nome judeu de Paulo duas vezes. Isso significa que a voz estava chamando a atenção de Paulo. A voz pergunta: “Por que você está me perseguindo?” referindo-se às ações de Paulo de causar dor aos seguidores de Jesus. A voz também disse: "É duro para você ficar dando coices contra os aguilhões". Esse é um provérbio bem conhecido que significa que as pessoas não devem se rebelar contra o que Deus quer que elas façam, do contrário, elas vão se ferir.</w:t>
      </w:r>
    </w:p>
    <w:p>
      <w:pPr/>
      <w:r>
        <w:rPr>
          <w:lang w:val="pt_PT" w:bidi="pt_PT"/>
        </w:rPr>
      </w:r>
      <w:r>
        <w:rPr>
          <w:lang w:val="pt_PT" w:bidi="pt_PT"/>
        </w:rPr>
        <w:t>Parem e discutam: quais são alguns de seus provérbios favoritos em sua cultura. Qual desses provérbios tem um significado semelhante ao provérbio usado por Jesus nessa história?</w:t>
      </w:r>
    </w:p>
    <w:p>
      <w:pPr/>
      <w:r>
        <w:rPr>
          <w:lang w:val="pt_PT" w:bidi="pt_PT"/>
        </w:rPr>
      </w:r>
      <w:r>
        <w:rPr>
          <w:lang w:val="pt_PT" w:bidi="pt_PT"/>
        </w:rPr>
        <w:t>Paulo perguntou quem era aquele que falava nessa voz. Jesus respondeu: “Sou Jesus, a quem você está perseguindo”. As muitas coisas que Paulo fez para ferir os seguidores eram ações que ele também fez contra o próprio Jesus. Jesus ordenou que Paulo se levantasse. Paulo obedeceu a Deus e sua vida mudou. Ele não perseguirá mais os seguidores de Jesus. Jesus explica que ele apareceu a Paulo com um propósito. Ele nomeou Paulo como seu servo e como testemunha das coisas que Paulo viu.</w:t>
      </w:r>
    </w:p>
    <w:p>
      <w:pPr/>
      <w:r>
        <w:rPr>
          <w:lang w:val="pt_PT" w:bidi="pt_PT"/>
        </w:rPr>
      </w:r>
      <w:r>
        <w:rPr>
          <w:lang w:val="pt_PT" w:bidi="pt_PT"/>
        </w:rPr>
        <w:t>Jesus disse a Paulo que tanto judeus quanto gentios — isto é, os não judeus — tentariam matá-lo, mas Jesus livraria Paulo desses ataques. Jesus está enviando Paulo para os judeus e para os gentios. Como servo de Jesus, Paulo ajudará outros a abrir os olhos. Essa é uma figura de linguagem que significa que a pessoa com olhos fechados não acredita em Jesus. Aqueles que recebem Jesus passarão da escuridão para a luz. A escuridão está associada ao poder de Satanás. Seguir a Deus é como estar na luz. Ao se voltar para a luz, uma pessoa receberá perdão dos pecados. Essa pessoa também terá um lugar, ou participação, na herança com pessoas santificadas pela fé em Jesus. Isso significa que, quando as pessoas acreditam em Jesus, elas se tornam santas e seguem a Deus mais de perto.</w:t>
      </w:r>
    </w:p>
    <w:p>
      <w:pPr/>
      <w:r>
        <w:rPr>
          <w:lang w:val="pt_PT" w:bidi="pt_PT"/>
        </w:rPr>
      </w:r>
      <w:r>
        <w:rPr>
          <w:lang w:val="pt_PT" w:bidi="pt_PT"/>
        </w:rPr>
        <w:t>Paulo se dirige ao rei Agripa diretamente e diz que ele obedeceu à visão celestial. Ele pregou sobre Jesus em Damasco, onde se tornou seguidor de Jesus, depois, em Jerusalém; em seguida, para aqueles que viviam na região da Judeia; e, por fim, para os gentios, isto é, aqueles que não eram judeus. Paulo exortou as pessoas a se arrependerem, ou se afastarem de seus pecados, e então se voltarem para Deus. Quando as pessoas se voltam para Deus, elas permitem que Deus as guie e passam a fazer o que Ele quer. Aqueles que se arrependeram também devem provar que não estão mais pecando por praticar as coisas boas que Deus pede a eles para fazer.</w:t>
      </w:r>
    </w:p>
    <w:p>
      <w:pPr/>
      <w:r>
        <w:rPr>
          <w:lang w:val="pt_PT" w:bidi="pt_PT"/>
        </w:rPr>
      </w:r>
      <w:r>
        <w:rPr>
          <w:lang w:val="pt_PT" w:bidi="pt_PT"/>
        </w:rPr>
        <w:t>Paulo diz que essa é a razão pela qual os judeus o atacaram no templo e tentaram matá-lo. Paulo era obediente à visão de Deus e estava pregando sobre Jesus. Paulo disse que Deus o ajudou desde então até este dia, de modo que ele continua contando tanto pequenas quanto grandes coisas sobre Jesus. Isso significa que Paulo compartilhou com todos, independentemente de seu status. Paulo falou apenas do que os profetas e Moisés disseram que aconteceria. Sua mensagem era que o Cristo, ou o Salvador Prometido, deveria ressuscitar dentre os mortos. Deus também ordenou que Paulo proclamasse a luz aos judeus e aos gentios, aqueles que não eram judeus.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cinco cenas.</w:t>
      </w:r>
    </w:p>
    <w:p>
      <w:pPr/>
      <w:r>
        <w:rPr>
          <w:lang w:val="pt_PT" w:bidi="pt_PT"/>
        </w:rPr>
      </w:r>
      <w:r>
        <w:rPr>
          <w:b/>
          <w:lang w:val="pt_PT" w:bidi="pt_PT"/>
        </w:rPr>
        <w:t>Primeira cena:</w:t>
      </w:r>
      <w:r>
        <w:rPr>
          <w:lang w:val="pt_PT" w:bidi="pt_PT"/>
        </w:rPr>
        <w:t xml:space="preserve"> o rei Agripa permitiu que Paulo falasse. Paulo explicou a Agripa por que ele foi acusado pelos judeus.</w:t>
      </w:r>
    </w:p>
    <w:p>
      <w:pPr/>
      <w:r>
        <w:rPr>
          <w:lang w:val="pt_PT" w:bidi="pt_PT"/>
        </w:rPr>
      </w:r>
      <w:r>
        <w:rPr>
          <w:b/>
          <w:lang w:val="pt_PT" w:bidi="pt_PT"/>
        </w:rPr>
        <w:t>Segunda cena:</w:t>
      </w:r>
      <w:r>
        <w:rPr>
          <w:lang w:val="pt_PT" w:bidi="pt_PT"/>
        </w:rPr>
        <w:t xml:space="preserve"> Paulo contou sobre sua vida passada como fariseu. Paulo colocou os seguidores de Jesus na prisão enquanto estava em Jerusalém.</w:t>
      </w:r>
    </w:p>
    <w:p>
      <w:pPr/>
      <w:r>
        <w:rPr>
          <w:lang w:val="pt_PT" w:bidi="pt_PT"/>
        </w:rPr>
      </w:r>
      <w:r>
        <w:rPr>
          <w:b/>
          <w:lang w:val="pt_PT" w:bidi="pt_PT"/>
        </w:rPr>
        <w:t>Terceira cena:</w:t>
      </w:r>
      <w:r>
        <w:rPr>
          <w:lang w:val="pt_PT" w:bidi="pt_PT"/>
        </w:rPr>
        <w:t xml:space="preserve"> Paulo também contou a eles sobre seu encontro com Jesus quando estava a caminho de Damasco.</w:t>
      </w:r>
    </w:p>
    <w:p>
      <w:pPr/>
      <w:r>
        <w:rPr>
          <w:lang w:val="pt_PT" w:bidi="pt_PT"/>
        </w:rPr>
      </w:r>
      <w:r>
        <w:rPr>
          <w:b/>
          <w:lang w:val="pt_PT" w:bidi="pt_PT"/>
        </w:rPr>
        <w:t>Quarta cena:</w:t>
      </w:r>
      <w:r>
        <w:rPr>
          <w:lang w:val="pt_PT" w:bidi="pt_PT"/>
        </w:rPr>
        <w:t xml:space="preserve"> Paulo disse a eles que começou a pregar sobre Jesus em Damasco, Jerusalém, na Judeia e aos gentios.</w:t>
      </w:r>
    </w:p>
    <w:p>
      <w:pPr/>
      <w:r>
        <w:rPr>
          <w:lang w:val="pt_PT" w:bidi="pt_PT"/>
        </w:rPr>
      </w:r>
      <w:r>
        <w:rPr>
          <w:b/>
          <w:lang w:val="pt_PT" w:bidi="pt_PT"/>
        </w:rPr>
        <w:t>Quinta cena:</w:t>
      </w:r>
      <w:r>
        <w:rPr>
          <w:lang w:val="pt_PT" w:bidi="pt_PT"/>
        </w:rPr>
        <w:t xml:space="preserve"> Paulo compartilha a mensagem de Jesus com aqueles que ouvem.</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companheiros de Paulo na viagem para Damasco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seguidores de Jesus</w:t>
      </w:r>
    </w:p>
    <w:p>
      <w:pPr>
        <w:pStyle w:val="ListBullet"/>
        <w:spacing w:line="240" w:lineRule="auto"/>
        <w:ind w:left="720"/>
      </w:pPr>
      <w:r>
        <w:rPr>
          <w:lang w:val="pt_PT" w:bidi="pt_PT"/>
        </w:rPr>
      </w:r>
      <w:r>
        <w:rPr>
          <w:lang w:val="pt_PT" w:bidi="pt_PT"/>
        </w:rPr>
        <w:t>Os judeus que atacaram Paulo no templo</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Na passagem anterior, Festo apresentou Paulo a Agripa. Festo contou ao rei sobre as acusações dos judeus contra Paulo.</w:t>
      </w:r>
    </w:p>
    <w:p>
      <w:pPr/>
      <w:r>
        <w:rPr>
          <w:lang w:val="pt_PT" w:bidi="pt_PT"/>
        </w:rPr>
      </w:r>
      <w:r>
        <w:rPr>
          <w:lang w:val="pt_PT" w:bidi="pt_PT"/>
        </w:rPr>
        <w:t>Agripa permitiu que Paulo falasse no salão de audiência. Paulo fez um gesto para mostrar que estava prestes a falar.</w:t>
      </w:r>
    </w:p>
    <w:p>
      <w:pPr/>
      <w:r>
        <w:rPr>
          <w:lang w:val="pt_PT" w:bidi="pt_PT"/>
        </w:rPr>
      </w:r>
      <w:r>
        <w:rPr>
          <w:lang w:val="pt_PT" w:bidi="pt_PT"/>
        </w:rPr>
        <w:t>Paulo começa a falar sobre sua vida passada. Ele está contando uma história sobre algo que aconteceu há muito tempo.</w:t>
      </w:r>
    </w:p>
    <w:p>
      <w:pPr/>
      <w:r>
        <w:rPr>
          <w:lang w:val="pt_PT" w:bidi="pt_PT"/>
        </w:rPr>
      </w:r>
      <w:r>
        <w:rPr>
          <w:lang w:val="pt_PT" w:bidi="pt_PT"/>
        </w:rPr>
        <w:t>Parem e discutam: como os contadores de histórias em sua cultura indicam que alguém está falando sobre sua vida passada?</w:t>
      </w:r>
    </w:p>
    <w:p>
      <w:pPr/>
      <w:r>
        <w:rPr>
          <w:lang w:val="pt_PT" w:bidi="pt_PT"/>
        </w:rPr>
      </w:r>
      <w:r>
        <w:rPr>
          <w:lang w:val="pt_PT" w:bidi="pt_PT"/>
        </w:rPr>
        <w:t>Paulo disse a Agripa sobre sua vida anterior, que ele era fariseu desde sua juventude. Ele se opunha ao nome de Jesus Cristo. Paulo aprisionava os seguidores de Jesus. Ele até mesmo votou a favor da decisão de que os seguidores de Jesus deveriam ser mortos.</w:t>
      </w:r>
    </w:p>
    <w:p>
      <w:pPr/>
      <w:r>
        <w:rPr>
          <w:lang w:val="pt_PT" w:bidi="pt_PT"/>
        </w:rPr>
      </w:r>
      <w:r>
        <w:rPr>
          <w:lang w:val="pt_PT" w:bidi="pt_PT"/>
        </w:rPr>
        <w:t>Depois que Paulo explica que era fariseu, ele fala sobre a ressurreição dos mortos. Em seguida, ele diz estar surpreso por estarem o acusando e estarem irritados com ele por acreditar justamente naquilo que eles mesmos esperam. Paulo mostra isso dizendo: “É por essa esperança que sou acusado pelos judeus, ó rei!” Paulo se dirige diretamente ao rei aqui para mostrar o quão surpreso ele está.</w:t>
      </w:r>
    </w:p>
    <w:p>
      <w:pPr/>
      <w:r>
        <w:rPr>
          <w:lang w:val="pt_PT" w:bidi="pt_PT"/>
        </w:rPr>
      </w:r>
      <w:r>
        <w:rPr>
          <w:lang w:val="pt_PT" w:bidi="pt_PT"/>
        </w:rPr>
        <w:t>Paulo começa essa parte de sua história dizendo que, “certo dia”, ele queria perseguir os seguidores de Jesus em Damasco. Ele pediu permissão aos principais sacerdotes para prender esses seguidores. Contudo, quando Paulo e seus companheiros estavam no caminho para Damasco, ele foi atingido por uma luz brilhante. Ao mesmo tempo, ele ouviu a voz de Jesus falando com ele. Jesus perguntou a Paulo por que ele o estava perseguindo. Jesus também nomeou Paulo para se tornar seu servo e sua testemunha.</w:t>
      </w:r>
    </w:p>
    <w:p>
      <w:pPr/>
      <w:r>
        <w:rPr>
          <w:lang w:val="pt_PT" w:bidi="pt_PT"/>
        </w:rPr>
      </w:r>
      <w:r>
        <w:rPr>
          <w:lang w:val="pt_PT" w:bidi="pt_PT"/>
        </w:rPr>
        <w:t>Paulo novamente se dirigiu diretamente a Agripa. Após receber a visão celestial, Paulo pregou a mensagem de Jesus em Damasco, Jerusalém e na região da Judeia. Ele também pregou aos gentios, isto é, aqueles que não eram judeus.</w:t>
      </w:r>
    </w:p>
    <w:p>
      <w:pPr/>
      <w:r>
        <w:rPr>
          <w:lang w:val="pt_PT" w:bidi="pt_PT"/>
        </w:rPr>
      </w:r>
      <w:r>
        <w:rPr>
          <w:lang w:val="pt_PT" w:bidi="pt_PT"/>
        </w:rPr>
        <w:t>Paulo diz a Agripa que os judeus no templo tentaram matá-lo por causa de sua crença em Jesus. Ele explica como Deus o ajudou para que ele pudesse contar coisas grandes e pequenas. Paulo então apresenta a eles a mensagem de Jesus.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cinco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pStyle w:val="ListBullet"/>
        <w:spacing w:line="240" w:lineRule="auto"/>
        <w:ind w:left="720"/>
      </w:pPr>
      <w:r>
        <w:rPr>
          <w:lang w:val="pt_PT" w:bidi="pt_PT"/>
        </w:rPr>
      </w:r>
      <w:r>
        <w:rPr>
          <w:lang w:val="pt_PT" w:bidi="pt_PT"/>
        </w:rPr>
        <w:t>Os principais sacerdotes</w:t>
      </w:r>
    </w:p>
    <w:p>
      <w:pPr>
        <w:pStyle w:val="ListBullet"/>
        <w:spacing w:line="240" w:lineRule="auto"/>
        <w:ind w:left="720"/>
      </w:pPr>
      <w:r>
        <w:rPr>
          <w:lang w:val="pt_PT" w:bidi="pt_PT"/>
        </w:rPr>
      </w:r>
      <w:r>
        <w:rPr>
          <w:lang w:val="pt_PT" w:bidi="pt_PT"/>
        </w:rPr>
        <w:t>Os companheiros de Paulo na viagem para Damasco</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Os seguidores de Jesus</w:t>
      </w:r>
    </w:p>
    <w:p>
      <w:pPr>
        <w:pStyle w:val="ListBullet"/>
        <w:spacing w:line="240" w:lineRule="auto"/>
        <w:ind w:left="720"/>
      </w:pPr>
      <w:r>
        <w:rPr>
          <w:lang w:val="pt_PT" w:bidi="pt_PT"/>
        </w:rPr>
      </w:r>
      <w:r>
        <w:rPr>
          <w:lang w:val="pt_PT" w:bidi="pt_PT"/>
        </w:rPr>
        <w:t>Os judeus que atacaram Paulo no templo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Agripa permitiu que Paulo falasse. Paulo se apresentou como um fariseu diante do rei. Ele explica que estava em julgamento por causa de sua crença na promessa de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“Apresentarei a verdade do que aconteceu com o rei”, e: “Também compartilharei minha fé em Jesus com o rei”.</w:t>
      </w:r>
    </w:p>
    <w:p>
      <w:pPr>
        <w:pStyle w:val="ListBullet"/>
        <w:spacing w:line="240" w:lineRule="auto"/>
        <w:ind w:left="720"/>
      </w:pPr>
      <w:r>
        <w:rPr>
          <w:lang w:val="pt_PT" w:bidi="pt_PT"/>
        </w:rPr>
      </w:r>
      <w:r>
        <w:rPr>
          <w:lang w:val="pt_PT" w:bidi="pt_PT"/>
        </w:rPr>
        <w:t>Reinicie a encenação.</w:t>
      </w:r>
    </w:p>
    <w:p>
      <w:pPr>
        <w:pStyle w:val="ListBullet"/>
        <w:spacing w:line="240" w:lineRule="auto"/>
        <w:ind w:left="720"/>
      </w:pPr>
      <w:r>
        <w:rPr>
          <w:lang w:val="pt_PT" w:bidi="pt_PT"/>
        </w:rPr>
      </w:r>
      <w:r>
        <w:rPr>
          <w:lang w:val="pt_PT" w:bidi="pt_PT"/>
        </w:rPr>
        <w:t>Pergunte ao ator que interpreta o rei Agripa: “Como você está se sentindo?” Você pode ouvir coisas como: “Quais são as coisas novas que Paulo dirá?” e: “Por que ele apelou a um julgamento diante de César?”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contou a Agripa sobre sua vida passada, dizendo que, antes de receber uma visão de Jesus, ele havia sido fariseu. Ele perseguia os seguidores de Jesus para colocá-los na prisão. Mas Jesus apareceu a ele em uma visão e impediu que ele continuasse perseguindo os que criam em Jesus. Paulo começou a pregar sobre Jesus em Damasco, Jerusalém, Judeia e entre os não judeus. Ele exortou seus ouvintes a se arrependerem de seus pecados e se voltarem para Deus.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“As pessoas devem receber Jesus e se afastar de seus pecados”, e “Direi a elas que Jesus ressuscitou dentre os mortos”.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disse a Agripa e seus ouvintes que os judeus no templo o agarraram e tentaram matá-lo por causa de sua fé em Jesus. Paulo também testifica aos ouvintes que seu testemunho era baseado no que Moisés e os profetas haviam dito sobre Jesus.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“Expliquei muito claramente a Agripa que não cometi nenhum crime”, e “Agradeço a Jesus por sempre me proteger”.</w:t>
      </w:r>
    </w:p>
    <w:p>
      <w:pPr>
        <w:pStyle w:val="ListBullet"/>
        <w:spacing w:line="240" w:lineRule="auto"/>
        <w:ind w:left="720"/>
      </w:pPr>
      <w:r>
        <w:rPr>
          <w:lang w:val="pt_PT" w:bidi="pt_PT"/>
        </w:rPr>
      </w:r>
      <w:r>
        <w:rPr>
          <w:lang w:val="pt_PT" w:bidi="pt_PT"/>
        </w:rPr>
        <w:t>Reinicie a encenação.</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fala ao rei Agripa sobre as acusações dos </w:t>
      </w:r>
      <w:r>
        <w:rPr>
          <w:lang w:val="pt_PT" w:bidi="pt_PT"/>
        </w:rPr>
        <w:t>judeus</w:t>
      </w:r>
      <w:r>
        <w:rPr>
          <w:lang w:val="pt_PT" w:bidi="pt_PT"/>
        </w:rPr>
        <w:t xml:space="preserve">. Em sua vida passada, Paulo descreve seu tempo em </w:t>
      </w:r>
      <w:r>
        <w:rPr>
          <w:lang w:val="pt_PT" w:bidi="pt_PT"/>
        </w:rPr>
        <w:t>Jerusalém</w:t>
      </w:r>
      <w:r>
        <w:rPr>
          <w:lang w:val="pt_PT" w:bidi="pt_PT"/>
        </w:rPr>
        <w:t xml:space="preserve">, sua </w:t>
      </w:r>
      <w:r>
        <w:rPr>
          <w:lang w:val="pt_PT" w:bidi="pt_PT"/>
        </w:rPr>
        <w:t>nação</w:t>
      </w:r>
      <w:r>
        <w:rPr>
          <w:lang w:val="pt_PT" w:bidi="pt_PT"/>
        </w:rPr>
        <w:t xml:space="preserve"> e sua vida como </w:t>
      </w:r>
      <w:r>
        <w:rPr>
          <w:lang w:val="pt_PT" w:bidi="pt_PT"/>
        </w:rPr>
        <w:t>fariseu</w:t>
      </w:r>
      <w:r>
        <w:rPr>
          <w:lang w:val="pt_PT" w:bidi="pt_PT"/>
        </w:rPr>
        <w:t>. Usem as mesmas palavras para judeu, Jerusalém, nação e fariseu que vocês usaram anteriormente. Consultem o Glossário Mestre para obterem mais informações sobre essas palavras.</w:t>
      </w:r>
    </w:p>
    <w:p>
      <w:pPr/>
      <w:r>
        <w:rPr>
          <w:lang w:val="pt_PT" w:bidi="pt_PT"/>
        </w:rPr>
      </w:r>
      <w:r>
        <w:rPr>
          <w:lang w:val="pt_PT" w:bidi="pt_PT"/>
        </w:rPr>
        <w:t xml:space="preserve">Paulo se opôs ao nome de Jesus de </w:t>
      </w:r>
      <w:r>
        <w:rPr>
          <w:lang w:val="pt_PT" w:bidi="pt_PT"/>
        </w:rPr>
        <w:t>Nazaré</w:t>
      </w:r>
      <w:r>
        <w:rPr>
          <w:lang w:val="pt_PT" w:bidi="pt_PT"/>
        </w:rPr>
        <w:t xml:space="preserve">. Com permissão dos </w:t>
      </w:r>
      <w:r>
        <w:rPr>
          <w:lang w:val="pt_PT" w:bidi="pt_PT"/>
        </w:rPr>
        <w:t>principais sacerdotes</w:t>
      </w:r>
      <w:r>
        <w:rPr>
          <w:lang w:val="pt_PT" w:bidi="pt_PT"/>
        </w:rPr>
        <w:t xml:space="preserve">, ele foi atrás dos </w:t>
      </w:r>
      <w:r>
        <w:rPr>
          <w:lang w:val="pt_PT" w:bidi="pt_PT"/>
        </w:rPr>
        <w:t>santos</w:t>
      </w:r>
      <w:r>
        <w:rPr>
          <w:lang w:val="pt_PT" w:bidi="pt_PT"/>
        </w:rPr>
        <w:t xml:space="preserve">, ou </w:t>
      </w:r>
      <w:r>
        <w:rPr>
          <w:lang w:val="pt_PT" w:bidi="pt_PT"/>
        </w:rPr>
        <w:t>crentes</w:t>
      </w:r>
      <w:r>
        <w:rPr>
          <w:lang w:val="pt_PT" w:bidi="pt_PT"/>
        </w:rPr>
        <w:t xml:space="preserve">, e os colocou na prisão. Nazaré era a cidade natal de Jesus. A palavra </w:t>
      </w:r>
      <w:r>
        <w:rPr>
          <w:b/>
          <w:lang w:val="pt_PT" w:bidi="pt_PT"/>
        </w:rPr>
        <w:t>santo</w:t>
      </w:r>
      <w:r>
        <w:rPr>
          <w:lang w:val="pt_PT" w:bidi="pt_PT"/>
        </w:rPr>
        <w:t xml:space="preserve"> se refere às pessoas separadas para Deus ou àquelas que seguem Jesus. Usem as mesmas palavras para Nazaré, sacerdote, crentes e santos que vocês usaram anteriormente. Consultem o Glossário Mestre para obterem mais informações sobre essas palavras.</w:t>
      </w:r>
    </w:p>
    <w:p>
      <w:pPr/>
      <w:r>
        <w:rPr>
          <w:lang w:val="pt_PT" w:bidi="pt_PT"/>
        </w:rPr>
      </w:r>
      <w:r>
        <w:rPr>
          <w:lang w:val="pt_PT" w:bidi="pt_PT"/>
        </w:rPr>
        <w:t xml:space="preserve">Paulo também perseguia os seguidores de Jesus nas </w:t>
      </w:r>
      <w:r>
        <w:rPr>
          <w:b/>
          <w:lang w:val="pt_PT" w:bidi="pt_PT"/>
        </w:rPr>
        <w:t>sinagogas</w:t>
      </w:r>
      <w:r>
        <w:rPr>
          <w:lang w:val="pt_PT" w:bidi="pt_PT"/>
        </w:rPr>
        <w:t xml:space="preserve"> e tentava forçá-los a </w:t>
      </w:r>
      <w:r>
        <w:rPr>
          <w:b/>
          <w:lang w:val="pt_PT" w:bidi="pt_PT"/>
        </w:rPr>
        <w:t>blasfemar</w:t>
      </w:r>
      <w:r>
        <w:rPr>
          <w:lang w:val="pt_PT" w:bidi="pt_PT"/>
        </w:rPr>
        <w:t xml:space="preserve"> contra Deus. Usem as mesmas palavras para sinagoga e blasfêmia que vocês usaram anteriormente. Blasfemar é pronunciar palavras que desonram a Deus. Consultem o Glossário Mestre para obterem mais informações sobre os termos </w:t>
      </w:r>
      <w:r>
        <w:rPr>
          <w:lang w:val="pt_PT" w:bidi="pt_PT"/>
        </w:rPr>
        <w:t>sinagoga</w:t>
      </w:r>
      <w:r>
        <w:rPr>
          <w:lang w:val="pt_PT" w:bidi="pt_PT"/>
        </w:rPr>
        <w:t xml:space="preserve"> e </w:t>
      </w:r>
      <w:r>
        <w:rPr>
          <w:lang w:val="pt_PT" w:bidi="pt_PT"/>
        </w:rPr>
        <w:t>blasfêmia</w:t>
      </w:r>
      <w:r>
        <w:rPr>
          <w:lang w:val="pt_PT" w:bidi="pt_PT"/>
        </w:rPr>
        <w:t>.</w:t>
      </w:r>
    </w:p>
    <w:p>
      <w:pPr/>
      <w:r>
        <w:rPr>
          <w:lang w:val="pt_PT" w:bidi="pt_PT"/>
        </w:rPr>
      </w:r>
      <w:r>
        <w:rPr>
          <w:lang w:val="pt_PT" w:bidi="pt_PT"/>
        </w:rPr>
        <w:t xml:space="preserve">Paulo viu uma luz brilhante. Jesus chamou Paulo em uma visão e falou com ele na língua </w:t>
      </w:r>
      <w:r>
        <w:rPr>
          <w:b/>
          <w:lang w:val="pt_PT" w:bidi="pt_PT"/>
        </w:rPr>
        <w:t>hebraica</w:t>
      </w:r>
      <w:r>
        <w:rPr>
          <w:lang w:val="pt_PT" w:bidi="pt_PT"/>
        </w:rPr>
        <w:t xml:space="preserve">. A língua hebraica ou aramaica era a língua nativa dos judeus. Jesus também disse a Paulo: “Resistir ao aguilhão só lhe trará dor!”. O </w:t>
      </w:r>
      <w:r>
        <w:rPr>
          <w:b/>
          <w:lang w:val="pt_PT" w:bidi="pt_PT"/>
        </w:rPr>
        <w:t>aguilhão</w:t>
      </w:r>
      <w:r>
        <w:rPr>
          <w:lang w:val="pt_PT" w:bidi="pt_PT"/>
        </w:rPr>
        <w:t xml:space="preserve"> é uma vara usada pelo dono de um boi ou outro animal para direcionar o animal. O ditado é de um provérbio grego que diz que as pessoas não deveriam se rebelar contra o que os deuses dizem para fazer, porque se elas se rebelarem, vão apenas se ferir.</w:t>
      </w:r>
    </w:p>
    <w:p>
      <w:pPr/>
      <w:r>
        <w:rPr>
          <w:lang w:val="pt_PT" w:bidi="pt_PT"/>
        </w:rPr>
      </w:r>
      <w:r>
        <w:rPr>
          <w:lang w:val="pt_PT" w:bidi="pt_PT"/>
        </w:rPr>
        <w:t xml:space="preserve">Paulo seria um </w:t>
      </w:r>
      <w:r>
        <w:rPr>
          <w:lang w:val="pt_PT" w:bidi="pt_PT"/>
        </w:rPr>
        <w:t>servo</w:t>
      </w:r>
      <w:r>
        <w:rPr>
          <w:lang w:val="pt_PT" w:bidi="pt_PT"/>
        </w:rPr>
        <w:t xml:space="preserve"> e uma </w:t>
      </w:r>
      <w:r>
        <w:rPr>
          <w:b/>
          <w:lang w:val="pt_PT" w:bidi="pt_PT"/>
        </w:rPr>
        <w:t>testemunha</w:t>
      </w:r>
      <w:r>
        <w:rPr>
          <w:lang w:val="pt_PT" w:bidi="pt_PT"/>
        </w:rPr>
        <w:t xml:space="preserve"> de Jesus. Paulo compartilharia a mensagem com os </w:t>
      </w:r>
      <w:r>
        <w:rPr>
          <w:lang w:val="pt_PT" w:bidi="pt_PT"/>
        </w:rPr>
        <w:t>gentios</w:t>
      </w:r>
      <w:r>
        <w:rPr>
          <w:lang w:val="pt_PT" w:bidi="pt_PT"/>
        </w:rPr>
        <w:t xml:space="preserve">, isto é, aqueles que não eram judeus. Os que querem seguir Jesus devem se afastar do poder de </w:t>
      </w:r>
      <w:r>
        <w:rPr>
          <w:lang w:val="pt_PT" w:bidi="pt_PT"/>
        </w:rPr>
        <w:t>Satanás</w:t>
      </w:r>
      <w:r>
        <w:rPr>
          <w:lang w:val="pt_PT" w:bidi="pt_PT"/>
        </w:rPr>
        <w:t xml:space="preserve"> e pedir </w:t>
      </w:r>
      <w:r>
        <w:rPr>
          <w:lang w:val="pt_PT" w:bidi="pt_PT"/>
        </w:rPr>
        <w:t>perdão</w:t>
      </w:r>
      <w:r>
        <w:rPr>
          <w:lang w:val="pt_PT" w:bidi="pt_PT"/>
        </w:rPr>
        <w:t xml:space="preserve"> pelos pecados. Usem as mesmas palavras que vocês usaram anteriormente. Consultem o Glossário Mestre para obterem mais informações sobre essas palavras.</w:t>
      </w:r>
    </w:p>
    <w:p>
      <w:pPr/>
      <w:r>
        <w:rPr>
          <w:lang w:val="pt_PT" w:bidi="pt_PT"/>
        </w:rPr>
      </w:r>
      <w:r>
        <w:rPr>
          <w:lang w:val="pt_PT" w:bidi="pt_PT"/>
        </w:rPr>
        <w:t xml:space="preserve">Quando Paulo recebeu a </w:t>
      </w:r>
      <w:r>
        <w:rPr>
          <w:b/>
          <w:lang w:val="pt_PT" w:bidi="pt_PT"/>
        </w:rPr>
        <w:t>visão</w:t>
      </w:r>
      <w:r>
        <w:rPr>
          <w:lang w:val="pt_PT" w:bidi="pt_PT"/>
        </w:rPr>
        <w:t xml:space="preserve"> celestial, ele pregou imediatamente a mensagem de </w:t>
      </w:r>
      <w:r>
        <w:rPr>
          <w:b/>
          <w:lang w:val="pt_PT" w:bidi="pt_PT"/>
        </w:rPr>
        <w:t>arrependimento</w:t>
      </w:r>
      <w:r>
        <w:rPr>
          <w:lang w:val="pt_PT" w:bidi="pt_PT"/>
        </w:rPr>
        <w:t xml:space="preserve"> em Damasco, </w:t>
      </w:r>
      <w:r>
        <w:rPr>
          <w:b/>
          <w:lang w:val="pt_PT" w:bidi="pt_PT"/>
        </w:rPr>
        <w:t>Jerusalém</w:t>
      </w:r>
      <w:r>
        <w:rPr>
          <w:lang w:val="pt_PT" w:bidi="pt_PT"/>
        </w:rPr>
        <w:t xml:space="preserve">, na região da </w:t>
      </w:r>
      <w:r>
        <w:rPr>
          <w:b/>
          <w:lang w:val="pt_PT" w:bidi="pt_PT"/>
        </w:rPr>
        <w:t>Judeia</w:t>
      </w:r>
      <w:r>
        <w:rPr>
          <w:lang w:val="pt_PT" w:bidi="pt_PT"/>
        </w:rPr>
        <w:t xml:space="preserve"> e aos gentios. Usem as mesmas palavras para visão, arrependimento, Jerusalém e Judeia que vocês usaram anteriormente. Consultem o Glossário Mestre para obterem mais informações sobre as palavras </w:t>
      </w:r>
      <w:r>
        <w:rPr>
          <w:lang w:val="pt_PT" w:bidi="pt_PT"/>
        </w:rPr>
        <w:t>visão</w:t>
      </w:r>
      <w:r>
        <w:rPr>
          <w:lang w:val="pt_PT" w:bidi="pt_PT"/>
        </w:rPr>
        <w:t xml:space="preserve">, </w:t>
      </w:r>
      <w:r>
        <w:rPr>
          <w:lang w:val="pt_PT" w:bidi="pt_PT"/>
        </w:rPr>
        <w:t>arrependimento</w:t>
      </w:r>
      <w:r>
        <w:rPr>
          <w:lang w:val="pt_PT" w:bidi="pt_PT"/>
        </w:rPr>
        <w:t xml:space="preserve">, </w:t>
      </w:r>
      <w:r>
        <w:rPr>
          <w:lang w:val="pt_PT" w:bidi="pt_PT"/>
        </w:rPr>
        <w:t>Jerusalém</w:t>
      </w:r>
      <w:r>
        <w:rPr>
          <w:lang w:val="pt_PT" w:bidi="pt_PT"/>
        </w:rPr>
        <w:t xml:space="preserve"> e </w:t>
      </w:r>
      <w:r>
        <w:rPr>
          <w:lang w:val="pt_PT" w:bidi="pt_PT"/>
        </w:rPr>
        <w:t>Judeia</w:t>
      </w:r>
      <w:r>
        <w:rPr>
          <w:lang w:val="pt_PT" w:bidi="pt_PT"/>
        </w:rPr>
        <w:t>.</w:t>
      </w:r>
    </w:p>
    <w:p>
      <w:pPr/>
      <w:r>
        <w:rPr>
          <w:lang w:val="pt_PT" w:bidi="pt_PT"/>
        </w:rPr>
      </w:r>
      <w:r>
        <w:rPr>
          <w:lang w:val="pt_PT" w:bidi="pt_PT"/>
        </w:rPr>
        <w:t xml:space="preserve">Os judeus no </w:t>
      </w:r>
      <w:r>
        <w:rPr>
          <w:lang w:val="pt_PT" w:bidi="pt_PT"/>
        </w:rPr>
        <w:t>templo</w:t>
      </w:r>
      <w:r>
        <w:rPr>
          <w:lang w:val="pt_PT" w:bidi="pt_PT"/>
        </w:rPr>
        <w:t xml:space="preserve"> agarraram Paulo e tentaram matá-lo. Paulo obedeceu ao mandamento de Deus de </w:t>
      </w:r>
      <w:r>
        <w:rPr>
          <w:b/>
          <w:lang w:val="pt_PT" w:bidi="pt_PT"/>
        </w:rPr>
        <w:t>testemunhar</w:t>
      </w:r>
      <w:r>
        <w:rPr>
          <w:lang w:val="pt_PT" w:bidi="pt_PT"/>
        </w:rPr>
        <w:t xml:space="preserve">, ou falar sobre Jesus. A mensagem que proclama Jesus como o </w:t>
      </w:r>
      <w:r>
        <w:rPr>
          <w:lang w:val="pt_PT" w:bidi="pt_PT"/>
        </w:rPr>
        <w:t>Messias</w:t>
      </w:r>
      <w:r>
        <w:rPr>
          <w:lang w:val="pt_PT" w:bidi="pt_PT"/>
        </w:rPr>
        <w:t xml:space="preserve"> está de acordo com o que </w:t>
      </w:r>
      <w:r>
        <w:rPr>
          <w:b/>
          <w:lang w:val="pt_PT" w:bidi="pt_PT"/>
        </w:rPr>
        <w:t>Moisés</w:t>
      </w:r>
      <w:r>
        <w:rPr>
          <w:lang w:val="pt_PT" w:bidi="pt_PT"/>
        </w:rPr>
        <w:t xml:space="preserve"> e os </w:t>
      </w:r>
      <w:r>
        <w:rPr>
          <w:lang w:val="pt_PT" w:bidi="pt_PT"/>
        </w:rPr>
        <w:t>profetas</w:t>
      </w:r>
      <w:r>
        <w:rPr>
          <w:lang w:val="pt_PT" w:bidi="pt_PT"/>
        </w:rPr>
        <w:t xml:space="preserve"> disseram. Usem as mesmas palavras para templo, Messias, Moisés e profetas que vocês usaram anteriormente. Consultem o Glossário Mestre para obterem mais informações sobre essas palavras.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26:24–32</w:t>
      </w:r>
      <w:r>
        <w:rPr>
          <w:lang w:val="pt_PT" w:bidi="pt_PT"/>
        </w:rPr>
      </w:r>
    </w:p>
    <w:p>
      <w:pPr>
        <w:pStyle w:val="Heading3"/>
      </w:pPr>
      <w:r>
        <w:rPr>
          <w:lang w:val="pt_PT" w:bidi="pt_PT"/>
        </w:rPr>
        <w:t>Ouvir e Sentir</w:t>
      </w:r>
    </w:p>
    <w:p>
      <w:pPr/>
      <w:r>
        <w:rPr>
          <w:lang w:val="pt_PT" w:bidi="pt_PT"/>
        </w:rPr>
      </w:r>
      <w:r>
        <w:rPr>
          <w:lang w:val="pt_PT" w:bidi="pt_PT"/>
        </w:rPr>
        <w:t>Ouçam Atos 26.24–32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contou sua história diante do rei Agripa, do governador Festo e dos outros ouvintes, sobre a mudança em sua vida de fariseu para seguidor de Jesus.</w:t>
      </w:r>
    </w:p>
    <w:p>
      <w:pPr/>
      <w:r>
        <w:rPr>
          <w:lang w:val="pt_PT" w:bidi="pt_PT"/>
        </w:rPr>
      </w:r>
      <w:r>
        <w:rPr>
          <w:lang w:val="pt_PT" w:bidi="pt_PT"/>
        </w:rPr>
        <w:t>Enquanto Paulo estava falando, Festo o interrompeu. Festo tinha todo o direito de interrompê-lo porque, como governador, ele também agia como juiz do tribunal. Festo gritou a Paulo: “Você está louco, Paulo!” Essa frase também significa que a pessoa não pensa como as pessoas normais. Festo acredita que Paulo estudou demais e isso o transformou de uma pessoa normal para uma pessoa louca. Festo o interrompe em um momento crucial — quando Paulo está falando sobre a ressurreição dos mortos. Esse é um assunto que parece difícil de acreditar!</w:t>
      </w:r>
    </w:p>
    <w:p>
      <w:pPr/>
      <w:r>
        <w:rPr>
          <w:lang w:val="pt_PT" w:bidi="pt_PT"/>
        </w:rPr>
      </w:r>
      <w:r>
        <w:rPr>
          <w:lang w:val="pt_PT" w:bidi="pt_PT"/>
        </w:rPr>
        <w:t>Paulo continuou a falar com respeito ao governador. “Excelentíssimo Festo", disse Paulo, "Não estou fora de meu juízo", ou "Não estou louco". Paulo alegou que suas palavras são a verdade, ou seja, o que ele disse a Agripa havia realmente acontecido. As palavras de Paulo também eram de bom senso. Na língua original, a palavra usada por Paulo significa o oposto de ser louco — significa ser sensato.</w:t>
      </w:r>
    </w:p>
    <w:p>
      <w:pPr/>
      <w:r>
        <w:rPr>
          <w:lang w:val="pt_PT" w:bidi="pt_PT"/>
        </w:rPr>
      </w:r>
      <w:r>
        <w:rPr>
          <w:lang w:val="pt_PT" w:bidi="pt_PT"/>
        </w:rPr>
        <w:t>Paulo se referia ao rei Agripa como alguém que sabia o que Paulo testemunhou sobre Jesus. Agripa era o governante nomeado sobre a província da Judeia, então ele sabia a história de Jesus e seus seguidores. A afirmação de que Paulo podia falar livremente diante de Agripa indica que ele não precisava explicar muitos detalhes. Agripa estava familiarizado com a cultura e a religião judaicas. Paulo acrescentou que o que ele testemunhou sobre Jesus não foi feito às escondidas, isto é, não aconteceu em segredo. Como um governante político, Agripa sabia sobre a questão entre Jesus e os judeus.</w:t>
      </w:r>
    </w:p>
    <w:p>
      <w:pPr/>
      <w:r>
        <w:rPr>
          <w:lang w:val="pt_PT" w:bidi="pt_PT"/>
        </w:rPr>
      </w:r>
      <w:r>
        <w:rPr>
          <w:lang w:val="pt_PT" w:bidi="pt_PT"/>
        </w:rPr>
        <w:t>Paulo se volta para Agripa, a quem ele sabia entender mais da situação do que Festo. Paulo fez a Agripa uma pergunta que não esperava que ele respondesse. Como um companheiro judeu, Paulo perguntou a Agripa se ele acredita nos profetas judeus, ou seja, nas profecias do Antigo Testamento que falam sobre o Cristo, o salvador prometido. Paulo respondeu por Agripa: “Eu sei que sim”. Paulo queria que Agripa admitisse que ele acreditava nos profetas. O rei Agripa sabia o que Paulo estava pedindo para ele fazer. Paulo queria que Agripa se tornasse um cristão. Agripa respondeu a Paulo com uma pergunta para a qual ele não esperava uma resposta. Agripa quis dizer a Paulo que ele não podia convencer o rei a tornar-se cristão em um tempo muito curto. Como o rei nomeado pelo imperador romano, seria improvável que Agripa rejeitasse publicamente a religião dos judeus.</w:t>
      </w:r>
    </w:p>
    <w:p>
      <w:pPr/>
      <w:r>
        <w:rPr>
          <w:lang w:val="pt_PT" w:bidi="pt_PT"/>
        </w:rPr>
      </w:r>
      <w:r>
        <w:rPr>
          <w:lang w:val="pt_PT" w:bidi="pt_PT"/>
        </w:rPr>
        <w:t>Parem e discutam. Em sua cultura, a quem vocês se voltam para obter ajuda para explicar as tradições e crenças que os estrangeiros não entendem? Como as pessoas em sua cultura, familiarizadas com essas tradições, explicam essas práticas aos outros?</w:t>
      </w:r>
    </w:p>
    <w:p>
      <w:pPr/>
      <w:r>
        <w:rPr>
          <w:lang w:val="pt_PT" w:bidi="pt_PT"/>
        </w:rPr>
      </w:r>
      <w:r>
        <w:rPr>
          <w:lang w:val="pt_PT" w:bidi="pt_PT"/>
        </w:rPr>
        <w:t>Em resposta a Agripa, Paulo disse que, quer levasse pouco tempo, quer levasse muito tempo, seu objetivo continuava sendo o mesmo: convencê-los da fé. Paulo dirigiu essa mensagem não apenas a Agripa, mas também a Festo e a todos no salão de audiências. Quando Paulo diz “Peço a Deus”, ele quer dizer que deseja que Deus faça algo: Paulo quer que eles se tornem cristãos. “Menos estas correntes” significa que Paulo não desejava que seus ouvintes fossem prisioneiros acorrentados como ele agora era.</w:t>
      </w:r>
    </w:p>
    <w:p>
      <w:pPr/>
      <w:r>
        <w:rPr>
          <w:lang w:val="pt_PT" w:bidi="pt_PT"/>
        </w:rPr>
      </w:r>
      <w:r>
        <w:rPr>
          <w:lang w:val="pt_PT" w:bidi="pt_PT"/>
        </w:rPr>
        <w:t>O rei Agripa se levantou, assim como Festo, o governador, Berenice, a irmã do rei, e todos que estavam sentados também se levantaram. Quando o rei se levanta, a audiência termina. A reunião poderia ter continuado, mas o rei decidiu terminá-la naquele momento. Eles deixaram o salão de audiências. O rei Agripa, Festo, o governador, e Berenice disseram uns aos outros: “Esse homem não está fazendo nada para merecer a morte ou prisão”. Nos lembraremos de que os principais sacerdotes queriam que Festo condenasse Paulo com uma sentença de morte.</w:t>
      </w:r>
    </w:p>
    <w:p>
      <w:pPr/>
      <w:r>
        <w:rPr>
          <w:lang w:val="pt_PT" w:bidi="pt_PT"/>
        </w:rPr>
      </w:r>
      <w:r>
        <w:rPr>
          <w:lang w:val="pt_PT" w:bidi="pt_PT"/>
        </w:rPr>
        <w:t>Agripa, que conhecia a cultura judaica, a religião e os eventos que aconteceram, sabia mais sobre o caso de Paulo do que Festo. Agripa deu seu parecer de que Paulo poderia ter sido libertado se não tivesse apelado a César. Ser libertado seria poder sair da prisão e da custódia das autoridades. Festo poderia libertar Paulo das acusações dos judeus, porque Agripa concordou que Paulo não havia feito nada de errado. Como cidadão romano, Paulo usou seu direito de apelar a César. O governador transferiu os direitos ao imperador, que julgará sobre seu caso.</w:t>
      </w:r>
    </w:p>
    <w:p>
      <w:pPr/>
      <w:r>
        <w:rPr>
          <w:lang w:val="pt_PT" w:bidi="pt_PT"/>
        </w:rPr>
      </w:r>
      <w:r>
        <w:rPr>
          <w:lang w:val="pt_PT" w:bidi="pt_PT"/>
        </w:rPr>
        <w:t>Parem e discutam. Em sua cultura, se vocês soubessem que uma pessoa inocente estava na prisão por causa de falsas acusações, como vocês ajudariam essa pessoa a ser libertada?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duas cenas.</w:t>
      </w:r>
    </w:p>
    <w:p>
      <w:pPr/>
      <w:r>
        <w:rPr>
          <w:lang w:val="pt_PT" w:bidi="pt_PT"/>
        </w:rPr>
      </w:r>
      <w:r>
        <w:rPr>
          <w:b/>
          <w:lang w:val="pt_PT" w:bidi="pt_PT"/>
        </w:rPr>
        <w:t>Primeira cena:</w:t>
      </w:r>
      <w:r>
        <w:rPr>
          <w:lang w:val="pt_PT" w:bidi="pt_PT"/>
        </w:rPr>
        <w:t xml:space="preserve"> Paulo estava em uma audiência diante do rei Agripa, do governador Festo, de Berenice e dos outros funcionários.</w:t>
      </w:r>
    </w:p>
    <w:p>
      <w:pPr/>
      <w:r>
        <w:rPr>
          <w:lang w:val="pt_PT" w:bidi="pt_PT"/>
        </w:rPr>
      </w:r>
      <w:r>
        <w:rPr>
          <w:b/>
          <w:lang w:val="pt_PT" w:bidi="pt_PT"/>
        </w:rPr>
        <w:t>Segunda cena:</w:t>
      </w:r>
      <w:r>
        <w:rPr>
          <w:lang w:val="pt_PT" w:bidi="pt_PT"/>
        </w:rPr>
        <w:t xml:space="preserve"> após a audiência, Agripa, Festo e Berenice falaram entre si sobre o caso de Paulo.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r>
        <w:rPr>
          <w:lang w:val="pt_PT" w:bidi="pt_PT"/>
        </w:rPr>
      </w:r>
      <w:r>
        <w:rPr>
          <w:lang w:val="pt_PT" w:bidi="pt_PT"/>
        </w:rPr>
        <w:t>Nesta sessão, peça ao grupo para elaborar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Na passagem anterior, Paulo defendeu sua inocência diante do rei Agripa, do governador Festo e de todos no salão de audiências.</w:t>
      </w:r>
    </w:p>
    <w:p>
      <w:pPr/>
      <w:r>
        <w:rPr>
          <w:lang w:val="pt_PT" w:bidi="pt_PT"/>
        </w:rPr>
      </w:r>
      <w:r>
        <w:rPr>
          <w:lang w:val="pt_PT" w:bidi="pt_PT"/>
        </w:rPr>
        <w:t>Enquanto Paulo estava falando, Festo o interrompeu em voz alta e disse que Paulo estava fora de si, ou era uma pessoa louca. Paulo disse que ele estava contando a verdade. Como Festo conhecia pouco a cultura judaica, Paulo dirigiu-se a Agripa. Paulo fez a Agripa uma pergunta para a qual não esperava uma resposta. Paulo perguntou a Agripa se ele acreditava no que os profetas disseram. Essa era outra maneira de dizer que, se Agripa acreditava nos profetas, ele também deveria acreditar em Jesus.</w:t>
      </w:r>
    </w:p>
    <w:p>
      <w:pPr/>
      <w:r>
        <w:rPr>
          <w:lang w:val="pt_PT" w:bidi="pt_PT"/>
        </w:rPr>
      </w:r>
      <w:r>
        <w:rPr>
          <w:lang w:val="pt_PT" w:bidi="pt_PT"/>
        </w:rPr>
        <w:t>Agripa também respondeu a Paulo em uma forma de pergunta. Ele perguntou se Paulo achava que poderia convencê-lo a tornar-se cristão em tão pouco tempo. Agripa se recusou a acreditar no que Paulo disse. Ele se levantou e a audiência terminou. A sequência em que cada um se levantava era importante na cultura deles. O rei se levantou primeiro, depois o governador, e por fim Berenice e os outros. Isso demonstrava respeito pela liderança, seguindo a hierarquia da maior posição para a menor.</w:t>
      </w:r>
    </w:p>
    <w:p>
      <w:pPr/>
      <w:r>
        <w:rPr>
          <w:lang w:val="pt_PT" w:bidi="pt_PT"/>
        </w:rPr>
      </w:r>
      <w:r>
        <w:rPr>
          <w:lang w:val="pt_PT" w:bidi="pt_PT"/>
        </w:rPr>
        <w:t>Depois que eles deixaram o salão de audiências, o rei Agripa, Festo, o governador, e Berenice conversaram entre si. Eles concordaram que Paulo não merecia ser executado ou preso. Agripa acreditava que Paulo teria sido liberto se não tivesse apelado para César.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duas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Pórcio Festo, o governador</w:t>
      </w:r>
    </w:p>
    <w:p>
      <w:pPr>
        <w:pStyle w:val="ListBullet"/>
        <w:spacing w:line="240" w:lineRule="auto"/>
        <w:ind w:left="720"/>
      </w:pPr>
      <w:r>
        <w:rPr>
          <w:lang w:val="pt_PT" w:bidi="pt_PT"/>
        </w:rPr>
      </w:r>
      <w:r>
        <w:rPr>
          <w:lang w:val="pt_PT" w:bidi="pt_PT"/>
        </w:rPr>
        <w:t>O rei Agripa</w:t>
      </w:r>
    </w:p>
    <w:p>
      <w:pPr>
        <w:pStyle w:val="ListBullet"/>
        <w:spacing w:line="240" w:lineRule="auto"/>
        <w:ind w:left="720"/>
      </w:pPr>
      <w:r>
        <w:rPr>
          <w:lang w:val="pt_PT" w:bidi="pt_PT"/>
        </w:rPr>
      </w:r>
      <w:r>
        <w:rPr>
          <w:lang w:val="pt_PT" w:bidi="pt_PT"/>
        </w:rPr>
        <w:t>Berenice</w:t>
      </w:r>
    </w:p>
    <w:p>
      <w:pPr>
        <w:pStyle w:val="ListBullet"/>
        <w:spacing w:line="240" w:lineRule="auto"/>
        <w:ind w:left="720"/>
      </w:pPr>
      <w:r>
        <w:rPr>
          <w:lang w:val="pt_PT" w:bidi="pt_PT"/>
        </w:rPr>
      </w:r>
      <w:r>
        <w:rPr>
          <w:lang w:val="pt_PT" w:bidi="pt_PT"/>
        </w:rPr>
        <w:t>Os comandantes militares</w:t>
      </w:r>
    </w:p>
    <w:p>
      <w:pPr>
        <w:pStyle w:val="ListBullet"/>
        <w:spacing w:line="240" w:lineRule="auto"/>
        <w:ind w:left="720"/>
      </w:pPr>
      <w:r>
        <w:rPr>
          <w:lang w:val="pt_PT" w:bidi="pt_PT"/>
        </w:rPr>
      </w:r>
      <w:r>
        <w:rPr>
          <w:lang w:val="pt_PT" w:bidi="pt_PT"/>
        </w:rPr>
        <w:t>Os homens importantes da cidade de Cesareia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Enquanto Paulo ainda estava falando, Festo o interrompeu e disse que ele era louco. Paulo disse que ele não era louco, mas estava contando a verdade.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Festo: “Como você está se sentindo?” Você pode ouvir coisas como: “As palavras de Paulo são inacreditáveis”, e “Não posso mais seguir a discussão”.</w:t>
      </w:r>
    </w:p>
    <w:p>
      <w:pPr>
        <w:pStyle w:val="ListBullet"/>
        <w:spacing w:line="240" w:lineRule="auto"/>
        <w:ind w:left="720"/>
      </w:pPr>
      <w:r>
        <w:rPr>
          <w:lang w:val="pt_PT" w:bidi="pt_PT"/>
        </w:rPr>
      </w:r>
      <w:r>
        <w:rPr>
          <w:lang w:val="pt_PT" w:bidi="pt_PT"/>
        </w:rPr>
        <w:t>Pergunte ao ator que interpreta Paulo: “Como você está se sentindo?” Você pode ouvir coisas como: “Minhas palavras são claras e simples”, e: “Festo não entende claramente porque ele não é judeu”.</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sabia que Agripa estava ciente e entendia o que ele estava tentando dizer. Paulo perguntou a Agripa se ele acreditava nos profetas. Agripa se recusou a se tornar um cristão.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“O rei sabe sobre o que estou falando”, e “Quero convencer o rei da verdade sobre Jesus”.</w:t>
      </w:r>
    </w:p>
    <w:p>
      <w:pPr>
        <w:pStyle w:val="ListBullet"/>
        <w:spacing w:line="240" w:lineRule="auto"/>
        <w:ind w:left="720"/>
      </w:pPr>
      <w:r>
        <w:rPr>
          <w:lang w:val="pt_PT" w:bidi="pt_PT"/>
        </w:rPr>
      </w:r>
      <w:r>
        <w:rPr>
          <w:lang w:val="pt_PT" w:bidi="pt_PT"/>
        </w:rPr>
        <w:t>Pergunte ao ator que interpreta Agripa: “Como você está se sentindo?” Você pode ouvir coisas como: “Paulo está tentando me convencer a me juntar à sua religião”, e “Agora entendo a disputa entre os principais sacerdotes e os judeus”.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faz uma última declaração de apelo: “Quer em pouco tempo, quer em muito, eu desejaria que todos vocês se tornassem como eu, exceto por essas correntes”. A audiência de Paulo terminou quando Agripa se levantou, seguido pelo governador, por Berenice e pelo resto do público. Agripa, Festo e Berenice conversaram entre si sobre o caso de Paulo. Eles acreditam que Paulo não merece a morte ou prisão. Ainda assim, Paulo tem que ir a um julgamento em Roma, porque ele apelou a César.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“Quero que todas essas pessoas sejam salvas”, e “Esse julgamento se tornou uma oportunidade para eu compartilhar o evangelho com essas pessoas importantes”.</w:t>
      </w:r>
    </w:p>
    <w:p>
      <w:pPr>
        <w:pStyle w:val="ListBullet"/>
        <w:spacing w:line="240" w:lineRule="auto"/>
        <w:ind w:left="720"/>
      </w:pPr>
      <w:r>
        <w:rPr>
          <w:lang w:val="pt_PT" w:bidi="pt_PT"/>
        </w:rPr>
      </w:r>
      <w:r>
        <w:rPr>
          <w:lang w:val="pt_PT" w:bidi="pt_PT"/>
        </w:rPr>
        <w:t>Pergunte ao ator que interpreta o rei Agripa: “Como você está se sentindo?” Você pode ouvir coisas como: “Os principais sacerdotes querem condenar Paulo porque ele mudou sua religião”, e “Paulo se tornou um seguidor de Jesus, mas ele não cometeu um crime”.</w:t>
      </w:r>
    </w:p>
    <w:p>
      <w:pPr>
        <w:pStyle w:val="ListBullet"/>
        <w:spacing w:line="240" w:lineRule="auto"/>
        <w:ind w:left="720"/>
      </w:pPr>
      <w:r>
        <w:rPr>
          <w:lang w:val="pt_PT" w:bidi="pt_PT"/>
        </w:rPr>
      </w:r>
      <w:r>
        <w:rPr>
          <w:lang w:val="pt_PT" w:bidi="pt_PT"/>
        </w:rPr>
        <w:t>Pergunte ao ator que interpreta Festo: “Como você está se sentindo?” Você pode ouvir coisas como: “Os principais sacerdotes queriam ferir os seguidores de Jesus, porque eles mudaram sua religião”, e “Não posso libertar Paulo, porque ele apelou a César”.</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diz a Festo que ele fala palavras que são verdadeiras e de </w:t>
      </w:r>
      <w:r>
        <w:rPr>
          <w:b/>
          <w:lang w:val="pt_PT" w:bidi="pt_PT"/>
        </w:rPr>
        <w:t>bom senso</w:t>
      </w:r>
      <w:r>
        <w:rPr>
          <w:lang w:val="pt_PT" w:bidi="pt_PT"/>
        </w:rPr>
        <w:t>. Em grego, a palavra para expressar a ideia “de bom senso” tem o sentido oposto a “louco” ou “insano”. Isso significa que Paulo usou palavras sensatas.</w:t>
      </w:r>
    </w:p>
    <w:p>
      <w:pPr/>
      <w:r>
        <w:rPr>
          <w:lang w:val="pt_PT" w:bidi="pt_PT"/>
        </w:rPr>
      </w:r>
      <w:r>
        <w:rPr>
          <w:lang w:val="pt_PT" w:bidi="pt_PT"/>
        </w:rPr>
        <w:t xml:space="preserve">Paulo perguntou ao rei Agripa se ele acreditava nos </w:t>
      </w:r>
      <w:r>
        <w:rPr>
          <w:b/>
          <w:lang w:val="pt_PT" w:bidi="pt_PT"/>
        </w:rPr>
        <w:t>profetas</w:t>
      </w:r>
      <w:r>
        <w:rPr>
          <w:lang w:val="pt_PT" w:bidi="pt_PT"/>
        </w:rPr>
        <w:t xml:space="preserve">. Os profetas são porta-vozes de Deus. Os escritos dos profetas foram registrados no Antigo Testamento. Agripa respondeu a Paulo que ele não poderia convencê-lo a se tornar </w:t>
      </w:r>
      <w:r>
        <w:rPr>
          <w:b/>
          <w:lang w:val="pt_PT" w:bidi="pt_PT"/>
        </w:rPr>
        <w:t>cristão</w:t>
      </w:r>
      <w:r>
        <w:rPr>
          <w:lang w:val="pt_PT" w:bidi="pt_PT"/>
        </w:rPr>
        <w:t xml:space="preserve">, ou seguidor de Jesus, em tão pouco tempo. Usem as mesmas palavras para profeta e cristão que vocês usaram anteriormente. Consultem o Glossário Mestre para obterem mais informações sobre os termos </w:t>
      </w:r>
      <w:r>
        <w:rPr>
          <w:lang w:val="pt_PT" w:bidi="pt_PT"/>
        </w:rPr>
        <w:t>profeta</w:t>
      </w:r>
      <w:r>
        <w:rPr>
          <w:lang w:val="pt_PT" w:bidi="pt_PT"/>
        </w:rPr>
        <w:t xml:space="preserve"> e </w:t>
      </w:r>
      <w:r>
        <w:rPr>
          <w:lang w:val="pt_PT" w:bidi="pt_PT"/>
        </w:rPr>
        <w:t>cristão</w:t>
      </w:r>
      <w:r>
        <w:rPr>
          <w:lang w:val="pt_PT" w:bidi="pt_PT"/>
        </w:rPr>
        <w:t>.</w:t>
      </w:r>
    </w:p>
    <w:p>
      <w:pPr/>
      <w:r>
        <w:rPr>
          <w:lang w:val="pt_PT" w:bidi="pt_PT"/>
        </w:rPr>
      </w:r>
      <w:r>
        <w:rPr>
          <w:lang w:val="pt_PT" w:bidi="pt_PT"/>
        </w:rPr>
        <w:t xml:space="preserve">Agripa disse a Festo que Paulo poderia ser liberto se ele não tivesse apelado a </w:t>
      </w:r>
      <w:r>
        <w:rPr>
          <w:b/>
          <w:lang w:val="pt_PT" w:bidi="pt_PT"/>
        </w:rPr>
        <w:t>César</w:t>
      </w:r>
      <w:r>
        <w:rPr>
          <w:lang w:val="pt_PT" w:bidi="pt_PT"/>
        </w:rPr>
        <w:t xml:space="preserve">, o imperador romano. Usem a mesma palavra para César que vocês usaram anteriormente. Consultem o Glossário Mestre para obterem mais informações sobre o termo </w:t>
      </w:r>
      <w:r>
        <w:rPr>
          <w:lang w:val="pt_PT" w:bidi="pt_PT"/>
        </w:rPr>
        <w:t>César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27:1–8</w:t>
      </w:r>
      <w:r>
        <w:rPr>
          <w:lang w:val="pt_PT" w:bidi="pt_PT"/>
        </w:rPr>
      </w:r>
    </w:p>
    <w:p>
      <w:pPr>
        <w:pStyle w:val="Heading3"/>
      </w:pPr>
      <w:r>
        <w:rPr>
          <w:lang w:val="pt_PT" w:bidi="pt_PT"/>
        </w:rPr>
        <w:t>Ouvir e Sentir</w:t>
      </w:r>
    </w:p>
    <w:p>
      <w:pPr/>
      <w:r>
        <w:rPr>
          <w:lang w:val="pt_PT" w:bidi="pt_PT"/>
        </w:rPr>
      </w:r>
      <w:r>
        <w:rPr>
          <w:lang w:val="pt_PT" w:bidi="pt_PT"/>
        </w:rPr>
        <w:t>Nessa etapa, ouçam Atos 27.1–8 e guardem em seus corações.</w:t>
      </w:r>
    </w:p>
    <w:p>
      <w:pPr/>
      <w:r>
        <w:rPr>
          <w:lang w:val="pt_PT" w:bidi="pt_PT"/>
        </w:rPr>
      </w:r>
      <w:r>
        <w:rPr>
          <w:lang w:val="pt_PT" w:bidi="pt_PT"/>
        </w:rPr>
        <w:t>Ouçam uma versão em áudio de Atos 27.1–8 três vezes, em três traduções diferentes, se possível. Em seguida, conversem em grupo sobre as seguintes perguntas:</w:t>
      </w:r>
    </w:p>
    <w:p>
      <w:pPr>
        <w:pStyle w:val="ListBullet"/>
        <w:spacing w:line="240" w:lineRule="auto"/>
        <w:ind w:left="720"/>
      </w:pPr>
      <w:r>
        <w:rPr>
          <w:lang w:val="pt_PT" w:bidi="pt_PT"/>
        </w:rPr>
      </w:r>
      <w:r>
        <w:rPr>
          <w:lang w:val="pt_PT" w:bidi="pt_PT"/>
        </w:rPr>
        <w:t>Do que vocês gostam nessa passagem?</w:t>
      </w:r>
    </w:p>
    <w:p>
      <w:pPr>
        <w:pStyle w:val="ListBullet"/>
        <w:spacing w:line="240" w:lineRule="auto"/>
        <w:ind w:left="720"/>
      </w:pPr>
      <w:r>
        <w:rPr>
          <w:lang w:val="pt_PT" w:bidi="pt_PT"/>
        </w:rPr>
      </w:r>
      <w:r>
        <w:rPr>
          <w:lang w:val="pt_PT" w:bidi="pt_PT"/>
        </w:rPr>
        <w:t>O que vocês não gostam ou não entendem nessa passagem?</w:t>
      </w:r>
    </w:p>
    <w:p>
      <w:pPr>
        <w:pStyle w:val="ListBullet"/>
        <w:spacing w:line="240" w:lineRule="auto"/>
        <w:ind w:left="720"/>
      </w:pPr>
      <w:r>
        <w:rPr>
          <w:lang w:val="pt_PT" w:bidi="pt_PT"/>
        </w:rPr>
      </w:r>
      <w:r>
        <w:rPr>
          <w:lang w:val="pt_PT" w:bidi="pt_PT"/>
        </w:rPr>
        <w:t>O que essa passagem nos diz sobre Deus ou Jesus?</w:t>
      </w:r>
    </w:p>
    <w:p>
      <w:pPr>
        <w:pStyle w:val="ListBullet"/>
        <w:spacing w:line="240" w:lineRule="auto"/>
        <w:ind w:left="720"/>
      </w:pPr>
      <w:r>
        <w:rPr>
          <w:lang w:val="pt_PT" w:bidi="pt_PT"/>
        </w:rPr>
      </w:r>
      <w:r>
        <w:rPr>
          <w:lang w:val="pt_PT" w:bidi="pt_PT"/>
        </w:rPr>
        <w:t>O que essa passagem nos conta sobre as pessoas?</w:t>
      </w:r>
    </w:p>
    <w:p>
      <w:pPr>
        <w:pStyle w:val="ListBullet"/>
        <w:spacing w:line="240" w:lineRule="auto"/>
        <w:ind w:left="720"/>
      </w:pPr>
      <w:r>
        <w:rPr>
          <w:lang w:val="pt_PT" w:bidi="pt_PT"/>
        </w:rPr>
      </w:r>
      <w:r>
        <w:rPr>
          <w:lang w:val="pt_PT" w:bidi="pt_PT"/>
        </w:rPr>
        <w:t>Como este relato impacta o dia a dia de vocês?</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Atos 27.1–8 na tradução mais fácil de entender.</w:t>
      </w:r>
    </w:p>
    <w:p>
      <w:pPr/>
      <w:r>
        <w:rPr>
          <w:lang w:val="pt_PT" w:bidi="pt_PT"/>
        </w:rPr>
      </w:r>
      <w:r>
        <w:rPr>
          <w:lang w:val="pt_PT" w:bidi="pt_PT"/>
        </w:rPr>
        <w:t>Como vocês se lembram, quem está contando a história é Lucas. Ele está registrando tudo para enviar a Teófilo, que não estava presente quando isso aconteceu. Na passagem anterior, Paulo está em Cesareia, onde o rei Agripa e o governador Festo decidiram enviar Paulo a César em Roma, na Itália. Paulo é um prisioneiro das autoridades romanas. Nesse momento da história, Lucas encontra novamente Paulo, com Aristarco, outro amigo de Paulo.</w:t>
      </w:r>
    </w:p>
    <w:p>
      <w:pPr/>
      <w:r>
        <w:rPr>
          <w:lang w:val="pt_PT" w:bidi="pt_PT"/>
        </w:rPr>
      </w:r>
      <w:r>
        <w:rPr>
          <w:lang w:val="pt_PT" w:bidi="pt_PT"/>
        </w:rPr>
        <w:t>A viagem para Roma será longa, levando vários meses e exigindo várias paradas ao longo do caminho. Vocês se lembrarão de passagens anteriores que Cesareia é uma cidade portuária na beira do Mar Mediterrâneo, um grande corpo de água salgada situado entre a Europa, a Ásia e a África. Cesareia fica em Israel, mas servia como um centro de administração para os governantes romanos. Ela foi nomeada em honra de César, o governante de Roma e de todas as terras que Roma controlava.</w:t>
      </w:r>
    </w:p>
    <w:p>
      <w:pPr/>
      <w:r>
        <w:rPr>
          <w:lang w:val="pt_PT" w:bidi="pt_PT"/>
        </w:rPr>
      </w:r>
      <w:r>
        <w:rPr>
          <w:lang w:val="pt_PT" w:bidi="pt_PT"/>
        </w:rPr>
        <w:t xml:space="preserve">Pare aqui e mostre à equipe de tradução um mapa </w:t>
      </w:r>
      <w:r>
        <w:rPr>
          <w:lang w:val="pt_PT" w:bidi="pt_PT"/>
        </w:rPr>
        <w:t>dessa região</w:t>
      </w:r>
      <w:r>
        <w:rPr>
          <w:lang w:val="pt_PT" w:bidi="pt_PT"/>
        </w:rPr>
        <w:t>. Olhem para o mapa e localizem Cesareia. Encontrem Roma no mapa. Observem quais outras regiões fazem fronteira com o Mar Mediterrâneo.</w:t>
      </w:r>
    </w:p>
    <w:p>
      <w:pPr/>
      <w:r>
        <w:rPr>
          <w:lang w:val="pt_PT" w:bidi="pt_PT"/>
        </w:rPr>
      </w:r>
      <w:r>
        <w:rPr>
          <w:lang w:val="pt_PT" w:bidi="pt_PT"/>
        </w:rPr>
        <w:t>Contem uma história de uma longa jornada que vocês fizeram. Como vocês decidiram quando e onde parar? Pause este áudio aqui.</w:t>
      </w:r>
    </w:p>
    <w:p>
      <w:pPr/>
      <w:r>
        <w:rPr>
          <w:lang w:val="pt_PT" w:bidi="pt_PT"/>
        </w:rPr>
      </w:r>
      <w:r>
        <w:rPr>
          <w:lang w:val="pt_PT" w:bidi="pt_PT"/>
        </w:rPr>
        <w:t>Como Paulo é um prisioneiro a caminho de seu julgamento, os soldados romanos o escoltam na viagem. A pessoa responsável pelos prisioneiros em Cesareia decidiu que os prisioneiros a caminho de Roma deveriam viajar de navio. Ele confiou Paulo e outros prisioneiros a um oficial chamado Júlio. Júlio é um centurião do Regimento Imperial ou Coorte. Vocês se lembrarão de passagens anteriores que um centurião é um oficial responsável por 100 soldados. Ele era parte da unidade militar chamada de “Coorte Imperial” ou “Regimento Imperial”. Uma “coorte” ou “regimento” no exército romano é uma unidade composta por seis grupos de 100 soldados. Imperial significa que esse grupo de soldados serviu ao imperador romano, ou César. Eles serviram ao imperador romano na Judeia e na Síria.</w:t>
      </w:r>
    </w:p>
    <w:p>
      <w:pPr/>
      <w:r>
        <w:rPr>
          <w:lang w:val="pt_PT" w:bidi="pt_PT"/>
        </w:rPr>
      </w:r>
      <w:r>
        <w:rPr>
          <w:lang w:val="pt_PT" w:bidi="pt_PT"/>
        </w:rPr>
        <w:t>Os companheiros de Paulo, Lucas e Aristarco, têm permissão para viajar com ele, mas eles não são prisioneiros. Aristarco é da cidade de Tessalônica, na província da Macedônia. Vocês se lembrarão de passagens anteriores que Aristarco havia viajado com Paulo em outras ocasiões. Lucas e Aristarco provavelmente foram obrigados a pagar pelo custo de sua viagem. Provavelmente há outros passageiros pagantes, além dos prisioneiros e soldados romanos no navio.</w:t>
      </w:r>
    </w:p>
    <w:p>
      <w:pPr/>
      <w:r>
        <w:rPr>
          <w:lang w:val="pt_PT" w:bidi="pt_PT"/>
        </w:rPr>
      </w:r>
      <w:r>
        <w:rPr>
          <w:lang w:val="pt_PT" w:bidi="pt_PT"/>
        </w:rPr>
        <w:t>O grupo viaja em dois navios diferentes nessa parte da história. O primeiro navio começou de Adramítio, outra cidade na costa do Mediterrâneo, mas Paulo e o grupo embarcaram em Cesareia. Esse primeiro navio provavelmente é um navio costeiro projetado para viajar perto da costa e fazer muitas paradas. Esse navio percorreria apenas parte do caminho até Roma. O navio parou em Sidom, e Júlio foi gentil com Paulo ao deixá-lo sair do navio para visitar os amigos. Os amigos de Paulo em Sidom atenderam às suas necessidades. Isso significa que eles provavelmente deram a ele comida e outros suprimentos que ele poderia precisar para a longa jornada à frente.</w:t>
      </w:r>
    </w:p>
    <w:p>
      <w:pPr/>
      <w:r>
        <w:rPr>
          <w:lang w:val="pt_PT" w:bidi="pt_PT"/>
        </w:rPr>
      </w:r>
      <w:r>
        <w:rPr>
          <w:lang w:val="pt_PT" w:bidi="pt_PT"/>
        </w:rPr>
        <w:t>Parem aqui e discutam: peçam aos membros da equipe de tradução que contem uma história sobre fazer uma longa jornada e não ter algumas coisas de que precisavam. Quais são algumas maneiras de vocês obterem as coisas que precisavam enquanto estavam na viagem? Pause este áudio aqui.</w:t>
      </w:r>
    </w:p>
    <w:p>
      <w:pPr/>
      <w:r>
        <w:rPr>
          <w:lang w:val="pt_PT" w:bidi="pt_PT"/>
        </w:rPr>
      </w:r>
      <w:r>
        <w:rPr>
          <w:lang w:val="pt_PT" w:bidi="pt_PT"/>
        </w:rPr>
        <w:t>Então o navio deixa Sidom e navega ao longo do sotavento da ilha de Chipre. O sotavento de uma ilha é o lado onde o navio fica mais protegido do vento. Nesse caso, refere-se à costa sudeste e leste da ilha de Chipre, até a ponta nordeste da ilha. De lá, o navio passou pela Cilícia e pela Panfília, mas não parou nesses lugares. O navio finalmente para em Mirra. Mirra é uma cidade na província da Lícia. Como esse navio não irá para a Itália, Júlio, o centurião, encontra outro navio em Mirra que levará o grupo na próxima etapa da viagem.</w:t>
      </w:r>
    </w:p>
    <w:p>
      <w:pPr/>
      <w:r>
        <w:rPr>
          <w:lang w:val="pt_PT" w:bidi="pt_PT"/>
        </w:rPr>
      </w:r>
      <w:r>
        <w:rPr>
          <w:lang w:val="pt_PT" w:bidi="pt_PT"/>
        </w:rPr>
        <w:t xml:space="preserve">Pare aqui e mostre à equipe de tradução uma imagem de um </w:t>
      </w:r>
      <w:r>
        <w:rPr>
          <w:lang w:val="pt_PT" w:bidi="pt_PT"/>
        </w:rPr>
        <w:t>navio costeiro</w:t>
      </w:r>
      <w:r>
        <w:rPr>
          <w:lang w:val="pt_PT" w:bidi="pt_PT"/>
        </w:rPr>
        <w:t xml:space="preserve">. Mostre à equipe um mapa da </w:t>
      </w:r>
      <w:r>
        <w:rPr>
          <w:b/>
          <w:lang w:val="pt_PT" w:bidi="pt_PT"/>
        </w:rPr>
        <w:t>rota que o navio levou de Cesareia para Mirra</w:t>
      </w:r>
      <w:r>
        <w:rPr>
          <w:lang w:val="pt_PT" w:bidi="pt_PT"/>
        </w:rPr>
        <w:t>. Pause este áudio aqui.</w:t>
      </w:r>
    </w:p>
    <w:p>
      <w:pPr/>
      <w:r>
        <w:rPr>
          <w:lang w:val="pt_PT" w:bidi="pt_PT"/>
        </w:rPr>
      </w:r>
      <w:r>
        <w:rPr>
          <w:lang w:val="pt_PT" w:bidi="pt_PT"/>
        </w:rPr>
        <w:t>Em Mirra, Júlio, o oficial romano responsável, colocou Paulo e seu grupo em um navio diferente que vinha de Alexandria, no Egito. Esse segundo navio provavelmente tinha 60 metros de comprimento e 15 metros de largura. O navio poderia acomodar pelo menos 276 pessoas, bem como muitas toneladas de grãos e outras cargas. Era grande o suficiente para navegar pelo oceano aberto e todo o caminho até Roma. Havia uma frota, ou grupo de navios, controlada pelo governo romano para transportar os grãos para Roma. Esse navio provavelmente era um navio de grãos dessa frota.</w:t>
      </w:r>
    </w:p>
    <w:p>
      <w:pPr/>
      <w:r>
        <w:rPr>
          <w:lang w:val="pt_PT" w:bidi="pt_PT"/>
        </w:rPr>
      </w:r>
      <w:r>
        <w:rPr>
          <w:lang w:val="pt_PT" w:bidi="pt_PT"/>
        </w:rPr>
        <w:t>Esse segundo navio partiu de Mirra, mas o progresso foi lento porque um vento forte soprou contra o caminho que eles queriam ir. Foram necessários vários dias para que o navio alcançasse a região costeira da cidade de Cnido. Essa parte da viagem deveria ter levado apenas dois dias, mas os ventos tornaram a viagem muito mais longa. Por causa dos ventos fortes, o navio navegou ao longo de Salmona, o ponto leste da ilha de Creta. Essa área ficava no lado protegido da ilha. A ilha bloquearia o vento que soprava do oeste. Quando o navio passou por esse lado de Creta e virou para o oeste, o vento ainda estava soprando contra eles, então eles continuaram tendo dificuldades para viajar rapidamente. Por causa do vento, a viagem está demorando muito mais do que o esperado.</w:t>
      </w:r>
    </w:p>
    <w:p>
      <w:pPr/>
      <w:r>
        <w:rPr>
          <w:lang w:val="pt_PT" w:bidi="pt_PT"/>
        </w:rPr>
      </w:r>
      <w:r>
        <w:rPr>
          <w:lang w:val="pt_PT" w:bidi="pt_PT"/>
        </w:rPr>
        <w:t>Finalmente, o navio parou em um lugar chamado Bons Portos, perto da cidade de Laseia, no lado sul de Creta. Bons Portos é a tradução de “Portos Seguros”, o que significa que era um lugar protegido dos ventos e das ondas do mar.</w:t>
      </w:r>
    </w:p>
    <w:p>
      <w:pPr/>
      <w:r>
        <w:rPr>
          <w:lang w:val="pt_PT" w:bidi="pt_PT"/>
        </w:rPr>
      </w:r>
      <w:r>
        <w:rPr>
          <w:lang w:val="pt_PT" w:bidi="pt_PT"/>
        </w:rPr>
        <w:t xml:space="preserve">Pare aqui e mostre à equipe de tradução um mapa da </w:t>
      </w:r>
      <w:r>
        <w:rPr>
          <w:b/>
          <w:lang w:val="pt_PT" w:bidi="pt_PT"/>
        </w:rPr>
        <w:t>rota do navio</w:t>
      </w:r>
      <w:r>
        <w:rPr>
          <w:lang w:val="pt_PT" w:bidi="pt_PT"/>
        </w:rPr>
        <w:t>.</w:t>
      </w:r>
    </w:p>
    <w:p>
      <w:pPr/>
      <w:r>
        <w:rPr>
          <w:lang w:val="pt_PT" w:bidi="pt_PT"/>
        </w:rPr>
      </w:r>
      <w:r>
        <w:rPr>
          <w:lang w:val="pt_PT" w:bidi="pt_PT"/>
        </w:rPr>
        <w:t xml:space="preserve">Pare aqui e mostre à equipe de tradução uma imagem de um </w:t>
      </w:r>
      <w:r>
        <w:rPr>
          <w:lang w:val="pt_PT" w:bidi="pt_PT"/>
        </w:rPr>
        <w:t>navio de carga do Mediterrâneo</w:t>
      </w:r>
      <w:r>
        <w:rPr>
          <w:lang w:val="pt_PT" w:bidi="pt_PT"/>
        </w:rPr>
        <w:t>.</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Atos 27.1–8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as autoridades decidem que é hora de Paulo e outros prisioneiros começarem a viagem para Roma. Júlio, um centurião romano, foi colocado como responsável pelos prisioneiros. Os amigos de Paulo, Lucas e Aristarco, se juntam a ele na jornada. Eles saem em um navio escalado para fazer várias paradas ao longo da costa.</w:t>
      </w:r>
    </w:p>
    <w:p>
      <w:pPr/>
      <w:r>
        <w:rPr>
          <w:lang w:val="pt_PT" w:bidi="pt_PT"/>
        </w:rPr>
      </w:r>
      <w:r>
        <w:rPr>
          <w:b/>
          <w:lang w:val="pt_PT" w:bidi="pt_PT"/>
        </w:rPr>
        <w:t>Na segunda cena:</w:t>
      </w:r>
      <w:r>
        <w:rPr>
          <w:lang w:val="pt_PT" w:bidi="pt_PT"/>
        </w:rPr>
        <w:t xml:space="preserve"> o navio para em Sidom. Paulo tem permissão para deixar o navio com seus amigos para visitar os que vivem em Sidom. Paulo, Lucas e Aristarco voltam para o navio. O navio deixa Sidom e navega para Mirra.</w:t>
      </w:r>
    </w:p>
    <w:p>
      <w:pPr/>
      <w:r>
        <w:rPr>
          <w:lang w:val="pt_PT" w:bidi="pt_PT"/>
        </w:rPr>
      </w:r>
      <w:r>
        <w:rPr>
          <w:b/>
          <w:lang w:val="pt_PT" w:bidi="pt_PT"/>
        </w:rPr>
        <w:t>Na terceira cena:</w:t>
      </w:r>
      <w:r>
        <w:rPr>
          <w:lang w:val="pt_PT" w:bidi="pt_PT"/>
        </w:rPr>
        <w:t xml:space="preserve"> ventos fortes sopram contra o navio, dificultando que ele avance rapidamente na direção desejada. O navio chega a Mirra. Júlio encontra um navio diferente e maior que vai para Roma. Júlio transfere o grupo para esse navio.</w:t>
      </w:r>
    </w:p>
    <w:p>
      <w:pPr/>
      <w:r>
        <w:rPr>
          <w:lang w:val="pt_PT" w:bidi="pt_PT"/>
        </w:rPr>
      </w:r>
      <w:r>
        <w:rPr>
          <w:b/>
          <w:lang w:val="pt_PT" w:bidi="pt_PT"/>
        </w:rPr>
        <w:t>Na quarta cena:</w:t>
      </w:r>
      <w:r>
        <w:rPr>
          <w:lang w:val="pt_PT" w:bidi="pt_PT"/>
        </w:rPr>
        <w:t xml:space="preserve"> o segundo navio deixa Mirra, mas navega lentamente por causa do vento. A tripulação muda a direção do navio para tentar avançar melhor, mas o vento ainda os retarda. Após vários dias, o navio chega a Bons Portos, perto de Laseia, na ilha de Creta.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Autoridades romanas em Cesareia</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Lucas</w:t>
      </w:r>
    </w:p>
    <w:p>
      <w:pPr>
        <w:pStyle w:val="ListBullet"/>
        <w:spacing w:line="240" w:lineRule="auto"/>
        <w:ind w:left="720"/>
      </w:pPr>
      <w:r>
        <w:rPr>
          <w:lang w:val="pt_PT" w:bidi="pt_PT"/>
        </w:rPr>
      </w:r>
      <w:r>
        <w:rPr>
          <w:lang w:val="pt_PT" w:bidi="pt_PT"/>
        </w:rPr>
        <w:t>Vários outros prisioneiros</w:t>
      </w:r>
    </w:p>
    <w:p>
      <w:pPr>
        <w:pStyle w:val="ListBullet"/>
        <w:spacing w:line="240" w:lineRule="auto"/>
        <w:ind w:left="720"/>
      </w:pPr>
      <w:r>
        <w:rPr>
          <w:lang w:val="pt_PT" w:bidi="pt_PT"/>
        </w:rPr>
      </w:r>
      <w:r>
        <w:rPr>
          <w:lang w:val="pt_PT" w:bidi="pt_PT"/>
        </w:rPr>
        <w:t>Júlio, um centurião do Regimento Imperial</w:t>
      </w:r>
    </w:p>
    <w:p>
      <w:pPr>
        <w:pStyle w:val="ListBullet"/>
        <w:spacing w:line="240" w:lineRule="auto"/>
        <w:ind w:left="720"/>
      </w:pPr>
      <w:r>
        <w:rPr>
          <w:lang w:val="pt_PT" w:bidi="pt_PT"/>
        </w:rPr>
      </w:r>
      <w:r>
        <w:rPr>
          <w:lang w:val="pt_PT" w:bidi="pt_PT"/>
        </w:rPr>
        <w:t>Aristarco, um macedônio de Tessalônica, amigo de Paulo e Lucas</w:t>
      </w:r>
    </w:p>
    <w:p>
      <w:pPr>
        <w:pStyle w:val="ListBullet"/>
        <w:spacing w:line="240" w:lineRule="auto"/>
        <w:ind w:left="720"/>
      </w:pPr>
      <w:r>
        <w:rPr>
          <w:lang w:val="pt_PT" w:bidi="pt_PT"/>
        </w:rPr>
      </w:r>
      <w:r>
        <w:rPr>
          <w:lang w:val="pt_PT" w:bidi="pt_PT"/>
        </w:rPr>
        <w:t>Capitão e tripulação do primeiro navio</w:t>
      </w:r>
    </w:p>
    <w:p>
      <w:pPr>
        <w:pStyle w:val="ListBullet"/>
        <w:spacing w:line="240" w:lineRule="auto"/>
        <w:ind w:left="720"/>
      </w:pPr>
      <w:r>
        <w:rPr>
          <w:lang w:val="pt_PT" w:bidi="pt_PT"/>
        </w:rPr>
      </w:r>
      <w:r>
        <w:rPr>
          <w:lang w:val="pt_PT" w:bidi="pt_PT"/>
        </w:rPr>
        <w:t>Os amigos de Paulo em Sidom</w:t>
      </w:r>
    </w:p>
    <w:p>
      <w:pPr>
        <w:pStyle w:val="ListBullet"/>
        <w:spacing w:line="240" w:lineRule="auto"/>
        <w:ind w:left="720"/>
      </w:pPr>
      <w:r>
        <w:rPr>
          <w:lang w:val="pt_PT" w:bidi="pt_PT"/>
        </w:rPr>
      </w:r>
      <w:r>
        <w:rPr>
          <w:lang w:val="pt_PT" w:bidi="pt_PT"/>
        </w:rPr>
        <w:t>Capitão e tripulação do segundo navio</w:t>
      </w:r>
    </w:p>
    <w:p>
      <w:pPr>
        <w:pStyle w:val="ListBullet"/>
        <w:spacing w:line="240" w:lineRule="auto"/>
        <w:ind w:left="720"/>
      </w:pPr>
      <w:r>
        <w:rPr>
          <w:lang w:val="pt_PT" w:bidi="pt_PT"/>
        </w:rPr>
      </w:r>
      <w:r>
        <w:rPr>
          <w:lang w:val="pt_PT" w:bidi="pt_PT"/>
        </w:rPr>
        <w:t>Outros soldados romanos</w:t>
      </w:r>
    </w:p>
    <w:p>
      <w:pPr/>
      <w:r>
        <w:rPr>
          <w:lang w:val="pt_PT" w:bidi="pt_PT"/>
        </w:rPr>
      </w:r>
      <w:r>
        <w:rPr>
          <w:lang w:val="pt_PT" w:bidi="pt_PT"/>
        </w:rPr>
        <w:t>Depois do julgamento de Paulo em Cesareia, os funcionários teriam que encontrar um navio para enviar Paulo para Roma. Essa história começa com “Quando ficou decidido que navegaríamos para a Itália, Paulo e alguns outros presos foram entregues a um centurião chamado Júlio, que pertencia ao Regimento Imperial”. Não sabemos quem tomou a decisão de que era hora da partida.</w:t>
      </w:r>
    </w:p>
    <w:p>
      <w:pPr/>
      <w:r>
        <w:rPr>
          <w:lang w:val="pt_PT" w:bidi="pt_PT"/>
        </w:rPr>
      </w:r>
      <w:r>
        <w:rPr>
          <w:lang w:val="pt_PT" w:bidi="pt_PT"/>
        </w:rPr>
        <w:t>É importante lembrar que esse é o ponto na história em que Lucas e Aristarco se juntam a Paulo. Lucas é o autor, então ele começa a nos mostrar que estava lá porque diz “navegaríamos para Roma”. Vocês se lembrarão de que Lucas havia acompanhado anteriormente Paulo em outras viagens. Lucas não havia estado com Paulo desde que eles chegaram a Jerusalém antes da prisão de Paulo. Não sabemos onde Lucas esteve durante os últimos dois anos.</w:t>
      </w:r>
    </w:p>
    <w:p>
      <w:pPr/>
      <w:r>
        <w:rPr>
          <w:lang w:val="pt_PT" w:bidi="pt_PT"/>
        </w:rPr>
      </w:r>
      <w:r>
        <w:rPr>
          <w:lang w:val="pt_PT" w:bidi="pt_PT"/>
        </w:rPr>
        <w:t>É importante lembrar que o grupo fez a viagem até Roma usando dois navios. O primeiro barco veio de Adramítio e parou em Cesareia para pegar Paulo e seu grupo. Eles navegaram ao longo da costa do Mar Mediterrâneo por uma noite. No dia seguinte, eles pararam em Sidom. Paulo e seus amigos saíram do barco para visitar os amigos.</w:t>
      </w:r>
    </w:p>
    <w:p>
      <w:pPr/>
      <w:r>
        <w:rPr>
          <w:lang w:val="pt_PT" w:bidi="pt_PT"/>
        </w:rPr>
      </w:r>
      <w:r>
        <w:rPr>
          <w:lang w:val="pt_PT" w:bidi="pt_PT"/>
        </w:rPr>
        <w:t>Depois que Paulo e seus amigos retornaram para o barco, o barco foi para Mirra. A viagem de Sidom para Mirra levou aproximadamente 10 a 15 dias.</w:t>
      </w:r>
    </w:p>
    <w:p>
      <w:pPr/>
      <w:r>
        <w:rPr>
          <w:lang w:val="pt_PT" w:bidi="pt_PT"/>
        </w:rPr>
      </w:r>
      <w:r>
        <w:rPr>
          <w:lang w:val="pt_PT" w:bidi="pt_PT"/>
        </w:rPr>
        <w:t xml:space="preserve">Pare aqui e mostre à sua equipe de tradução um mapa da </w:t>
      </w:r>
      <w:r>
        <w:rPr>
          <w:b/>
          <w:lang w:val="pt_PT" w:bidi="pt_PT"/>
        </w:rPr>
        <w:t>rota do barco de Cesareia a Sidom, depois a Mirra</w:t>
      </w:r>
      <w:r>
        <w:rPr>
          <w:lang w:val="pt_PT" w:bidi="pt_PT"/>
        </w:rPr>
        <w:t>. Pause este áudio aqui.</w:t>
      </w:r>
    </w:p>
    <w:p>
      <w:pPr/>
      <w:r>
        <w:rPr>
          <w:lang w:val="pt_PT" w:bidi="pt_PT"/>
        </w:rPr>
      </w:r>
      <w:r>
        <w:rPr>
          <w:lang w:val="pt_PT" w:bidi="pt_PT"/>
        </w:rPr>
        <w:t>Em Mirra, Júlio encontrou outro navio, e todos os prisioneiros deixaram o primeiro e embarcaram no segundo. Esse barco iniciou a viagem para Roma, mas o vento soprava contra ele, o que tornava seu avanço lento. Passaram-se vários dias até que o navio chegasse ao largo da costa da cidade de Cnido. Essa parte da viagem deveria ter levado apenas dois dias, mas os ventos fizeram com que durasse muito mais. Por causa dos ventos fortes, o navio navegou ao longo de Salmona, o ponto leste da ilha de Creta. Essa área ficava no lado protegido da ilha. A ilha bloqueava o vento que soprava do oeste. Eles continuaram a navegar próximo da costa e finalmente desembarcaram em Bons Portos, perto da cidade de Laseia, no lado sul de Creta. Creta é uma ilha no Mar Mediterrâneo, com cerca de 260 quilômetros de comprimento e 64 quilômetros de largura em seu ponto mais largo.</w:t>
      </w:r>
    </w:p>
    <w:p>
      <w:pPr/>
      <w:r>
        <w:rPr>
          <w:lang w:val="pt_PT" w:bidi="pt_PT"/>
        </w:rPr>
      </w:r>
      <w:r>
        <w:rPr>
          <w:lang w:val="pt_PT" w:bidi="pt_PT"/>
        </w:rPr>
        <w:t xml:space="preserve">Pare aqui e mostre à sua equipe de tradução um mapa da </w:t>
      </w:r>
      <w:r>
        <w:rPr>
          <w:b/>
          <w:lang w:val="pt_PT" w:bidi="pt_PT"/>
        </w:rPr>
        <w:t>rota do barco de Mirra a Bons Portos</w:t>
      </w:r>
      <w:r>
        <w:rPr>
          <w:lang w:val="pt_PT" w:bidi="pt_PT"/>
        </w:rPr>
        <w:t>. Pause este áudio aqui.</w:t>
      </w:r>
    </w:p>
    <w:p>
      <w:pPr/>
      <w:r>
        <w:rPr>
          <w:lang w:val="pt_PT" w:bidi="pt_PT"/>
        </w:rPr>
      </w:r>
      <w:r>
        <w:rPr>
          <w:lang w:val="pt_PT" w:bidi="pt_PT"/>
        </w:rPr>
        <w:t>É importante pensar sobre como os marinheiros navegavam sob ventos fortes. Os navios nessa época eram movidos à vela e pela força do vento. Alguns navios eram auxiliados, quando necessário, por remos manobrados por escravos. Não sabemos se os navios citados nessa passagem possuíam remos, pois não há menção deles no relato. Os navios de carga de grãos muitas vezes tinham cerca de 55 metros de comprimento, 14 metros de largura e 13 metros de altura. O navio costeiro era menor. Esses navios dependiam primariamente do vento para movê-los. Se os ventos estivessem soprando na direção em que eles queriam ir, então poderiam viajar de 7 a 11 quilômetros por hora. Se os ventos estivessem soprando contra eles, os marinheiros teriam que conduzir o navio em zigue-zague, o que era difícil e lento.</w:t>
      </w:r>
    </w:p>
    <w:p>
      <w:pPr/>
      <w:r>
        <w:rPr>
          <w:lang w:val="pt_PT" w:bidi="pt_PT"/>
        </w:rPr>
      </w:r>
      <w:r>
        <w:rPr>
          <w:lang w:val="pt_PT" w:bidi="pt_PT"/>
        </w:rPr>
        <w:t xml:space="preserve">Pare aqui e mostre à equipe de tradução uma imagem de um </w:t>
      </w:r>
      <w:r>
        <w:rPr>
          <w:lang w:val="pt_PT" w:bidi="pt_PT"/>
        </w:rPr>
        <w:t>navio de carga do Mediterrâneo</w:t>
      </w:r>
      <w:r>
        <w:rPr>
          <w:lang w:val="pt_PT" w:bidi="pt_PT"/>
        </w:rPr>
        <w:t>.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Atos 27.1–8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Autoridades romanas em Cesareia</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Lucas, contando a história</w:t>
      </w:r>
    </w:p>
    <w:p>
      <w:pPr>
        <w:pStyle w:val="ListBullet"/>
        <w:spacing w:line="240" w:lineRule="auto"/>
        <w:ind w:left="720"/>
      </w:pPr>
      <w:r>
        <w:rPr>
          <w:lang w:val="pt_PT" w:bidi="pt_PT"/>
        </w:rPr>
      </w:r>
      <w:r>
        <w:rPr>
          <w:lang w:val="pt_PT" w:bidi="pt_PT"/>
        </w:rPr>
        <w:t>Vários outros prisioneiros</w:t>
      </w:r>
    </w:p>
    <w:p>
      <w:pPr>
        <w:pStyle w:val="ListBullet"/>
        <w:spacing w:line="240" w:lineRule="auto"/>
        <w:ind w:left="720"/>
      </w:pPr>
      <w:r>
        <w:rPr>
          <w:lang w:val="pt_PT" w:bidi="pt_PT"/>
        </w:rPr>
      </w:r>
      <w:r>
        <w:rPr>
          <w:lang w:val="pt_PT" w:bidi="pt_PT"/>
        </w:rPr>
        <w:t>Júlio, um capitão do Regimento Imperial</w:t>
      </w:r>
    </w:p>
    <w:p>
      <w:pPr>
        <w:pStyle w:val="ListBullet"/>
        <w:spacing w:line="240" w:lineRule="auto"/>
        <w:ind w:left="720"/>
      </w:pPr>
      <w:r>
        <w:rPr>
          <w:lang w:val="pt_PT" w:bidi="pt_PT"/>
        </w:rPr>
      </w:r>
      <w:r>
        <w:rPr>
          <w:lang w:val="pt_PT" w:bidi="pt_PT"/>
        </w:rPr>
        <w:t>Aristarco, um macedônio de Tessalônica e amigo de Paulo e Lucas</w:t>
      </w:r>
    </w:p>
    <w:p>
      <w:pPr>
        <w:pStyle w:val="ListBullet"/>
        <w:spacing w:line="240" w:lineRule="auto"/>
        <w:ind w:left="720"/>
      </w:pPr>
      <w:r>
        <w:rPr>
          <w:lang w:val="pt_PT" w:bidi="pt_PT"/>
        </w:rPr>
      </w:r>
      <w:r>
        <w:rPr>
          <w:lang w:val="pt_PT" w:bidi="pt_PT"/>
        </w:rPr>
        <w:t>Capitão e tripulação do primeiro navio</w:t>
      </w:r>
    </w:p>
    <w:p>
      <w:pPr>
        <w:pStyle w:val="ListBullet"/>
        <w:spacing w:line="240" w:lineRule="auto"/>
        <w:ind w:left="720"/>
      </w:pPr>
      <w:r>
        <w:rPr>
          <w:lang w:val="pt_PT" w:bidi="pt_PT"/>
        </w:rPr>
      </w:r>
      <w:r>
        <w:rPr>
          <w:lang w:val="pt_PT" w:bidi="pt_PT"/>
        </w:rPr>
        <w:t>Os amigos de Paulo em Sidom</w:t>
      </w:r>
    </w:p>
    <w:p>
      <w:pPr>
        <w:pStyle w:val="ListBullet"/>
        <w:spacing w:line="240" w:lineRule="auto"/>
        <w:ind w:left="720"/>
      </w:pPr>
      <w:r>
        <w:rPr>
          <w:lang w:val="pt_PT" w:bidi="pt_PT"/>
        </w:rPr>
      </w:r>
      <w:r>
        <w:rPr>
          <w:lang w:val="pt_PT" w:bidi="pt_PT"/>
        </w:rPr>
        <w:t>Capitão e tripulação do segundo navio</w:t>
      </w:r>
    </w:p>
    <w:p>
      <w:pPr>
        <w:pStyle w:val="ListBullet"/>
        <w:spacing w:line="240" w:lineRule="auto"/>
        <w:ind w:left="720"/>
      </w:pPr>
      <w:r>
        <w:rPr>
          <w:lang w:val="pt_PT" w:bidi="pt_PT"/>
        </w:rPr>
      </w:r>
      <w:r>
        <w:rPr>
          <w:lang w:val="pt_PT" w:bidi="pt_PT"/>
        </w:rPr>
        <w:t>Outros soldados romanos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 este áudio aqui e encenem a passagem.</w:t>
      </w:r>
    </w:p>
    <w:p>
      <w:pPr/>
      <w:r>
        <w:rPr>
          <w:lang w:val="pt_PT" w:bidi="pt_PT"/>
        </w:rPr>
      </w:r>
      <w:r>
        <w:rPr>
          <w:lang w:val="pt_PT" w:bidi="pt_PT"/>
        </w:rPr>
        <w:t>O grupo deve encenar essa passagem pela segunda vez. Em certos pontos da encenação, façam uma pausa e perguntem à pessoa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 as autoridades romanas decidindo enviar Paulo e os outros prisioneiros para Roma. As autoridades tornam Júlio, o centurião, responsável pelos prisioneiros. Lucas e Aristarco acompanham Paulo na jornada.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“Aliviado por finalmente estar indo para Roma”, ou “Ansioso para ficar diante de César e contar a ele sobre Jesus”, ou “Frustrado por ser um prisioneiro, mas confiando que isso é parte do plano de Deus”.</w:t>
      </w:r>
    </w:p>
    <w:p>
      <w:pPr>
        <w:pStyle w:val="ListBullet"/>
        <w:spacing w:line="240" w:lineRule="auto"/>
        <w:ind w:left="720"/>
      </w:pPr>
      <w:r>
        <w:rPr>
          <w:lang w:val="pt_PT" w:bidi="pt_PT"/>
        </w:rPr>
      </w:r>
      <w:r>
        <w:rPr>
          <w:lang w:val="pt_PT" w:bidi="pt_PT"/>
        </w:rPr>
        <w:t>Pergunte às pessoas que interpretam Aristarco e Lucas: “O que vocês estão sentindo ou pensando?” A pessoa pode responder coisas como: “Grato por estar viajando com Paulo novamente”, ou “Esperando que eu possa ser útil a meu amigo”, ou “Ansioso para ver o que Deus tem guardado para nós”.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Paulo e seus companheiros, os outros prisioneiros, Júlio e os outros soldados romanos embarcando no navio em Cesareia. O navio deixa Cesareia. O navio para no porto em Sidom. Júlio dá a Paulo permissão para visitar seus amigos em Sidom. Os amigos de Paulo ajudam a atender às necessidades dele para a jornada.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Júlio: “O que você está sentindo ou pensando?” A pessoa pode responder coisas como: “Tranquilo por meu prisioneiro não estar causando problemas”, “Respeito por Paulo. É incrível como seus amigos cuidam dele”, ou “Confiante de que serei obedecido”.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 “Grato por ser capaz de visitar meus amigos”, ou “Com receio de que meus amigos não se preocupem comigo. Espero que eu possa encorajá-los a serem fortes”, ou “Feliz por Deus ter me dado favor com Júlio”.</w:t>
      </w:r>
    </w:p>
    <w:p>
      <w:pPr>
        <w:pStyle w:val="ListBullet"/>
        <w:spacing w:line="240" w:lineRule="auto"/>
        <w:ind w:left="720"/>
      </w:pPr>
      <w:r>
        <w:rPr>
          <w:lang w:val="pt_PT" w:bidi="pt_PT"/>
        </w:rPr>
      </w:r>
      <w:r>
        <w:rPr>
          <w:lang w:val="pt_PT" w:bidi="pt_PT"/>
        </w:rPr>
        <w:t>Pergunte às pessoas que interpretam os amigos de Paulo em Sidom: “O que vocês estão sentindo ou pensando?” As pessoas podem responder coisas como: “Feliz por ver Paulo”, “Preocupado com Paulo”, “Feliz por poder ajudar Paulo com alguns suprimentos”, e “Irritado com as autoridades romanas”.</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Encene Paulo e seus companheiros retornando para o navio. O navio deixa o porto em Sidom e continua para Mirra. Encene os marinheiros tendo dificuldade para conduzir o navio por causa do vento. O navio chega a Mirra. Júlio encontra um grande navio de carga de grãos que está indo para Roma. Júlio e os soldados romanos transferem Paulo e os outros prisioneiros para esse navio. Lucas e Aristarco acompanham Paulo.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capitão do primeiro navio: “O que você está sentindo ou pensando?” A pessoa pode responder coisas como: “Frustrado por essa viagem ter levado tanto tempo”, ou “Preocupado por talvez estarmos atrasados”, ou “Feliz por estarmos em segurança no porto”.</w:t>
      </w:r>
    </w:p>
    <w:p>
      <w:pPr>
        <w:pStyle w:val="ListBullet"/>
        <w:spacing w:line="240" w:lineRule="auto"/>
        <w:ind w:left="720"/>
      </w:pPr>
      <w:r>
        <w:rPr>
          <w:lang w:val="pt_PT" w:bidi="pt_PT"/>
        </w:rPr>
      </w:r>
      <w:r>
        <w:rPr>
          <w:lang w:val="pt_PT" w:bidi="pt_PT"/>
        </w:rPr>
        <w:t>Pergunte à pessoa que interpreta Júlio: “O que você está sentindo ou pensando?” A pessoa pode responder coisas como: “Frustrado com o atraso”, ou “Preocupado. Espero que eu possa encontrar um navio indo para Roma”, ou “Ansioso. Espero que o resto dessa viagem não seja tão lento e difícil”.</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O navio de carga de grãos de Alexandria deixa o porto de Mirra, mas navega lentamente por causa do vento. A tripulação do navio muda a direção do navio para tentar fazer um melhor progresso, mas o vento ainda a retarda. Após vários dias, o navio chega a Bons Portos, perto de Laseia, na ilha de Creta.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tripulação do navio de carga: “O que vocês estão sentindo ou pensando?” As pessoas podem responder coisas como: “Exaustos. Os ventos estavam contra nós e tivemos que trabalhar muito”, ou “Felizes por finalmente estarmos em um lugar calmo onde podemos descansar por um tempo”.</w:t>
      </w:r>
    </w:p>
    <w:p>
      <w:pPr>
        <w:pStyle w:val="ListBullet"/>
        <w:spacing w:line="240" w:lineRule="auto"/>
        <w:ind w:left="720"/>
      </w:pPr>
      <w:r>
        <w:rPr>
          <w:lang w:val="pt_PT" w:bidi="pt_PT"/>
        </w:rPr>
      </w:r>
      <w:r>
        <w:rPr>
          <w:lang w:val="pt_PT" w:bidi="pt_PT"/>
        </w:rPr>
        <w:t>Pergunte à pessoa que interpreta o capitão do navio: “O que você está sentindo ou pensando?” A pessoa pode responder coisas como: “Estamos muito atrasados na programação. Os donos ficarão zangados”, ou “É bom ter uma pausa do vento, mas precisamos voltar a navegar logo”.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Atos 27.1–8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funcionários do governo decidiram que Paulo e outros prisioneiros embarcariam em um navio com destino a Roma. Eles entregaram Paulo e os prisioneiros a Júlio. Júlio era um centurião no Regimento Imperial ou Coorte. Um </w:t>
      </w:r>
      <w:r>
        <w:rPr>
          <w:b/>
          <w:lang w:val="pt_PT" w:bidi="pt_PT"/>
        </w:rPr>
        <w:t>centurião</w:t>
      </w:r>
      <w:r>
        <w:rPr>
          <w:lang w:val="pt_PT" w:bidi="pt_PT"/>
        </w:rPr>
        <w:t xml:space="preserve"> era um soldado romano que era responsável por 100 soldados. Uma “coorte” ou “regimento” no exército romano é uma unidade feita de seis grupos de 100 soldados. “Imperial” significa que esse grupo de soldados serviu ao imperador romano, ou César. Eles serviram ao Império Romano e ao imperador romano ou César. Usem a mesma palavra para centurião e regimento que vocês usaram em passagens anteriores. Para mais informações sobre </w:t>
      </w:r>
      <w:r>
        <w:rPr>
          <w:lang w:val="pt_PT" w:bidi="pt_PT"/>
        </w:rPr>
        <w:t>centurião</w:t>
      </w:r>
      <w:r>
        <w:rPr>
          <w:lang w:val="pt_PT" w:bidi="pt_PT"/>
        </w:rPr>
        <w:t>, consultem o Glossário Mestre.</w:t>
      </w:r>
    </w:p>
    <w:p>
      <w:pPr/>
      <w:r>
        <w:rPr>
          <w:lang w:val="pt_PT" w:bidi="pt_PT"/>
        </w:rPr>
      </w:r>
      <w:r>
        <w:rPr>
          <w:lang w:val="pt_PT" w:bidi="pt_PT"/>
        </w:rPr>
        <w:t xml:space="preserve">Eles entraram em um </w:t>
      </w:r>
      <w:r>
        <w:rPr>
          <w:b/>
          <w:lang w:val="pt_PT" w:bidi="pt_PT"/>
        </w:rPr>
        <w:t>navio</w:t>
      </w:r>
      <w:r>
        <w:rPr>
          <w:lang w:val="pt_PT" w:bidi="pt_PT"/>
        </w:rPr>
        <w:t xml:space="preserve"> em Cesareia. Então embarcaram em um navio maior em Mirra. O primeiro navio era um </w:t>
      </w:r>
      <w:r>
        <w:rPr>
          <w:lang w:val="pt_PT" w:bidi="pt_PT"/>
        </w:rPr>
        <w:t>navio menor projetado para viajar perto da costa</w:t>
      </w:r>
      <w:r>
        <w:rPr>
          <w:lang w:val="pt_PT" w:bidi="pt_PT"/>
        </w:rPr>
        <w:t xml:space="preserve"> e fazer muitas paradas. O segundo navio era um </w:t>
      </w:r>
      <w:r>
        <w:rPr>
          <w:lang w:val="pt_PT" w:bidi="pt_PT"/>
        </w:rPr>
        <w:t>navio de carga de grãos</w:t>
      </w:r>
      <w:r>
        <w:rPr>
          <w:lang w:val="pt_PT" w:bidi="pt_PT"/>
        </w:rPr>
        <w:t xml:space="preserve"> de Alexandria, no Egito. Esse segundo navio provavelmente tinha 60 metros de comprimento e 15 metros de largura. O navio poderia acomodar pelo menos 276 pessoas, bem como muitas toneladas de grãos e outras cargas. Era grande o suficiente para navegar pelo oceano aberto e todo o caminho até Roma. Esse navio provavelmente era parte de uma frota controlada pelo governo romano para transportar grãos para Roma.</w:t>
      </w:r>
    </w:p>
    <w:p>
      <w:pPr/>
      <w:r>
        <w:rPr>
          <w:lang w:val="pt_PT" w:bidi="pt_PT"/>
        </w:rPr>
      </w:r>
      <w:r>
        <w:rPr>
          <w:lang w:val="pt_PT" w:bidi="pt_PT"/>
        </w:rPr>
        <w:t xml:space="preserve">Pare aqui e mostre à equipe de tradução novamente fotos dos </w:t>
      </w:r>
      <w:r>
        <w:rPr>
          <w:lang w:val="pt_PT" w:bidi="pt_PT"/>
        </w:rPr>
        <w:t>tipos de navios que navegam no Mar Mediterrâneo</w:t>
      </w:r>
      <w:r>
        <w:rPr>
          <w:lang w:val="pt_PT" w:bidi="pt_PT"/>
        </w:rPr>
        <w:t>. Pause este áudio aqui.</w:t>
      </w:r>
    </w:p>
    <w:p>
      <w:pPr/>
      <w:r>
        <w:rPr>
          <w:lang w:val="pt_PT" w:bidi="pt_PT"/>
        </w:rPr>
      </w:r>
      <w:r>
        <w:rPr>
          <w:lang w:val="pt_PT" w:bidi="pt_PT"/>
        </w:rPr>
        <w:t xml:space="preserve">Os navios passavam por </w:t>
      </w:r>
      <w:r>
        <w:rPr>
          <w:b/>
          <w:lang w:val="pt_PT" w:bidi="pt_PT"/>
        </w:rPr>
        <w:t>portos</w:t>
      </w:r>
      <w:r>
        <w:rPr>
          <w:lang w:val="pt_PT" w:bidi="pt_PT"/>
        </w:rPr>
        <w:t xml:space="preserve">, lugares onde poderiam carregar ou descarregar passageiros e cargas. Os portos estão localizados em áreas da costa ou da terra, à margem. Muitos portos estão situados em um </w:t>
      </w:r>
      <w:r>
        <w:rPr>
          <w:b/>
          <w:lang w:val="pt_PT" w:bidi="pt_PT"/>
        </w:rPr>
        <w:t>ancoradouro</w:t>
      </w:r>
      <w:r>
        <w:rPr>
          <w:lang w:val="pt_PT" w:bidi="pt_PT"/>
        </w:rPr>
        <w:t>, isto é, uma parte de um corpo de água ao longo da costa, profunda o suficiente para permitir que um navio seja ancorado. Um ancoradouro muitas vezes tem características costeiras, naturais ou feitas pelo homem, que protegem os navios dos ventos, ondas e correntes oceânicas fortes.</w:t>
      </w:r>
    </w:p>
    <w:p>
      <w:pPr/>
      <w:r>
        <w:rPr>
          <w:lang w:val="pt_PT" w:bidi="pt_PT"/>
        </w:rPr>
      </w:r>
      <w:r>
        <w:rPr>
          <w:lang w:val="pt_PT" w:bidi="pt_PT"/>
        </w:rPr>
        <w:t xml:space="preserve">O primeiro navio passou pelo </w:t>
      </w:r>
      <w:r>
        <w:rPr>
          <w:b/>
          <w:lang w:val="pt_PT" w:bidi="pt_PT"/>
        </w:rPr>
        <w:t>lado abrigado da ilha de Chipre</w:t>
      </w:r>
      <w:r>
        <w:rPr>
          <w:lang w:val="pt_PT" w:bidi="pt_PT"/>
        </w:rPr>
        <w:t xml:space="preserve"> e o segundo navio passou pelo </w:t>
      </w:r>
      <w:r>
        <w:rPr>
          <w:b/>
          <w:lang w:val="pt_PT" w:bidi="pt_PT"/>
        </w:rPr>
        <w:t>lado abrigado da ilha de Creta</w:t>
      </w:r>
      <w:r>
        <w:rPr>
          <w:lang w:val="pt_PT" w:bidi="pt_PT"/>
        </w:rPr>
        <w:t>, ou seja, os navios passaram pelo lado da ilha mais protegido do vento.</w:t>
      </w:r>
    </w:p>
    <w:p>
      <w:pPr/>
      <w:r>
        <w:rPr>
          <w:lang w:val="pt_PT" w:bidi="pt_PT"/>
        </w:rPr>
      </w:r>
      <w:r>
        <w:rPr>
          <w:lang w:val="pt_PT" w:bidi="pt_PT"/>
        </w:rPr>
        <w:t xml:space="preserve">Parem aqui e mostrem à equipe de tradução os dois mapas da </w:t>
      </w:r>
      <w:r>
        <w:rPr>
          <w:b/>
          <w:lang w:val="pt_PT" w:bidi="pt_PT"/>
        </w:rPr>
        <w:t>rota nessa passagem</w:t>
      </w:r>
      <w:r>
        <w:rPr>
          <w:lang w:val="pt_PT" w:bidi="pt_PT"/>
        </w:rPr>
        <w:t>, novamente: um que passa pelo lado abrigado da ilha de Chipre e o outro que passa pelo lado abrigado da ilha de Creta. Discutam em equipe como vocês descreverão e traduzirão “lado abrigado da ilha”.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dar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27:9–26</w:t>
      </w:r>
      <w:r>
        <w:rPr>
          <w:lang w:val="pt_PT" w:bidi="pt_PT"/>
        </w:rPr>
      </w:r>
    </w:p>
    <w:p>
      <w:pPr>
        <w:pStyle w:val="Heading3"/>
      </w:pPr>
      <w:r>
        <w:rPr>
          <w:lang w:val="pt_PT" w:bidi="pt_PT"/>
        </w:rPr>
        <w:t>Ouvir e Sentir</w:t>
      </w:r>
    </w:p>
    <w:p>
      <w:pPr/>
      <w:r>
        <w:rPr>
          <w:lang w:val="pt_PT" w:bidi="pt_PT"/>
        </w:rPr>
      </w:r>
      <w:r>
        <w:rPr>
          <w:lang w:val="pt_PT" w:bidi="pt_PT"/>
        </w:rPr>
        <w:t>Ouçam Atos 27.9–26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navio que transportava Paulo como prisioneiro deixou o porto navegando para Roma.</w:t>
      </w:r>
    </w:p>
    <w:p>
      <w:pPr/>
      <w:r>
        <w:rPr>
          <w:lang w:val="pt_PT" w:bidi="pt_PT"/>
        </w:rPr>
      </w:r>
      <w:r>
        <w:rPr>
          <w:lang w:val="pt_PT" w:bidi="pt_PT"/>
        </w:rPr>
        <w:t>Já havia passado bastante tempo desde que o navio que transportava Paulo deixara o porto. Estava levando mais tempo do que o esperado. A distância que eles levaram um ou dois meses para cobrir deveria ter sido percorrida em apenas uma ou duas semanas. Os ventos não estavam ajudando o navio a se mover rapidamente. O Jejum, ou Dia da Expiação, já tinha terminado. O Dia da Expiação é o dia judaico mais importante de adoração, oração e jejum. Ocorre perto do final de setembro. Navegar depois dessa ocasião era perigoso porque tempestades ou ventos fortes poderiam destruir os navios.</w:t>
      </w:r>
    </w:p>
    <w:p>
      <w:pPr/>
      <w:r>
        <w:rPr>
          <w:lang w:val="pt_PT" w:bidi="pt_PT"/>
        </w:rPr>
      </w:r>
      <w:r>
        <w:rPr>
          <w:lang w:val="pt_PT" w:bidi="pt_PT"/>
        </w:rPr>
        <w:t>Paulo aconselhou respeitosamente as pessoas a bordo de que o navio poderia estar em perigo. Ele disse que o navio poderia ser destruído, sua carga perdida, e muitas pessoas poderiam morrer. O centurião não deu ouvidos a Paulo. Ele preferiu seguir o conselho do capitão e do proprietário do navio.</w:t>
      </w:r>
    </w:p>
    <w:p>
      <w:pPr/>
      <w:r>
        <w:rPr>
          <w:lang w:val="pt_PT" w:bidi="pt_PT"/>
        </w:rPr>
      </w:r>
      <w:r>
        <w:rPr>
          <w:lang w:val="pt_PT" w:bidi="pt_PT"/>
        </w:rPr>
        <w:t>O porto onde o navio estava ancorado não era seguro, pois era muito exposto. Durante o inverno, os navios enfrentariam tempestades e ventos fortes sem proteção. Isso era perigoso para o navio e para a tripulação. A maioria decidiu que o navio deveria continuar navegando para a cidade de Fenice, um porto na ilha de Creta onde o barco teria proteção durante os meses de inverno. Essa maioria poderia se referir a todos os marinheiros ou quase todos no navio.</w:t>
      </w:r>
    </w:p>
    <w:p>
      <w:pPr/>
      <w:r>
        <w:rPr>
          <w:lang w:val="pt_PT" w:bidi="pt_PT"/>
        </w:rPr>
      </w:r>
      <w:r>
        <w:rPr>
          <w:lang w:val="pt_PT" w:bidi="pt_PT"/>
        </w:rPr>
        <w:t>Parem aqui e discutam com a equipe de tradução: na sua cultura, quando navegam, como sabem quando é seguro ou não? Quem toma essas decisões? Caso não naveguem, como sabem quando é seguro começar uma viagem? Quem toma essas decisões?</w:t>
      </w:r>
    </w:p>
    <w:p>
      <w:pPr/>
      <w:r>
        <w:rPr>
          <w:lang w:val="pt_PT" w:bidi="pt_PT"/>
        </w:rPr>
      </w:r>
      <w:r>
        <w:rPr>
          <w:lang w:val="pt_PT" w:bidi="pt_PT"/>
        </w:rPr>
        <w:t>Quando a tripulação percebeu que o vento do sul, ou seja, um vento que vinha do sul, estava soprando suavemente, eles retomaram a navegação em direção a Fenice. A tripulação pensou que tinha o vento necessário para continuar a viagem. Assim, levantaram a âncora para o navio seguir seu rumo. Uma âncora é um objeto pesado preso a uma corda ou corrente, muitas vezes com uma barra transversal que se fixa no fundo do mar para impedir que o navio se mova. O navio navega não muito longe da costa. Ele ia a uma distância segura da terra para não bater nas rochas submersas.</w:t>
      </w:r>
    </w:p>
    <w:p>
      <w:pPr/>
      <w:r>
        <w:rPr>
          <w:lang w:val="pt_PT" w:bidi="pt_PT"/>
        </w:rPr>
      </w:r>
      <w:r>
        <w:rPr>
          <w:lang w:val="pt_PT" w:bidi="pt_PT"/>
        </w:rPr>
        <w:t>Não muito tempo depois que o navio estava navegando, o vento mudou de direção. O navio enfrentou uma tempestade no mar. Era uma tempestade de ventos fortes e de ondas enormes. Um vento forte, chamado “Nordeste”, soprou rapidamente do nordeste e forçou o navio em uma direção diferente.</w:t>
      </w:r>
    </w:p>
    <w:p>
      <w:pPr/>
      <w:r>
        <w:rPr>
          <w:lang w:val="pt_PT" w:bidi="pt_PT"/>
        </w:rPr>
      </w:r>
      <w:r>
        <w:rPr>
          <w:lang w:val="pt_PT" w:bidi="pt_PT"/>
        </w:rPr>
        <w:t>O vento era tão forte que o navio não conseguia ir contra ele. Os marinheiros não tiveram escolha senão deixar que o vento movesse o navio por conta própria. O navio navegou com dificuldade para uma pequena ilha chamada Cauda (ou Clauda) por segurança. Eles navegaram pelo lado de sotavento da ilha, o lado mais protegido dos ventos. Os marinheiros estavam com dificuldade em fixar o bote salva-vidas do navio. Um barco salva-vidas era um pequeno barco que poderia acomodar de 10 a 30 pessoas, dependendo do tamanho. Os marinheiros usavam esse pequeno bote salva-vidas para levar pessoas ou carga para fora do grande navio quando o navio era incapaz de chegar perto da doca ou da costa. O bote salva-vidas muitas vezes era amarrado com uma corda na parte traseira do navio, e o navio o rebocava enquanto navegavam, para deixar mais espaço a bordo.</w:t>
      </w:r>
    </w:p>
    <w:p>
      <w:pPr/>
      <w:r>
        <w:rPr>
          <w:lang w:val="pt_PT" w:bidi="pt_PT"/>
        </w:rPr>
      </w:r>
      <w:r>
        <w:rPr>
          <w:lang w:val="pt_PT" w:bidi="pt_PT"/>
        </w:rPr>
        <w:t xml:space="preserve">Pare e mostre um mapa que indica </w:t>
      </w:r>
      <w:r>
        <w:rPr>
          <w:lang w:val="pt_PT" w:bidi="pt_PT"/>
        </w:rPr>
        <w:t>Bons Portos, Fenice e a ilha de Cauda</w:t>
      </w:r>
      <w:r>
        <w:rPr>
          <w:lang w:val="pt_PT" w:bidi="pt_PT"/>
        </w:rPr>
        <w:t>.</w:t>
      </w:r>
    </w:p>
    <w:p>
      <w:pPr/>
      <w:r>
        <w:rPr>
          <w:lang w:val="pt_PT" w:bidi="pt_PT"/>
        </w:rPr>
      </w:r>
      <w:r>
        <w:rPr>
          <w:lang w:val="pt_PT" w:bidi="pt_PT"/>
        </w:rPr>
        <w:t>Os marinheiros finalmente conseguiram erguer o bote salva-vidas da água para o navio. Eles também passavam cordas para fortalecer o casco, isto é, o corpo do navio. Os marinheiros provavelmente lançaram uma volta de corda na frente do navio e deixaram a água empurrar até o meio do navio. Eles reforçaram o navio para evitar que ele fosse despedaçado pelo vento. Eles também temiam que o navio atingisse águas rasas ou fosse levado para os bancos de areia de Sirte. Um banco de areia é uma grande porção de areia logo abaixo da superfície da água. Se um navio atingisse um banco de areia, ele pararia de repente e possivelmente sofreria danos. Os bancos de areia de Sirte eram uma região próxima à costa da Líbia. Eles abaixaram a âncora para retardar o movimento do navio.</w:t>
      </w:r>
    </w:p>
    <w:p>
      <w:pPr/>
      <w:r>
        <w:rPr>
          <w:lang w:val="pt_PT" w:bidi="pt_PT"/>
        </w:rPr>
      </w:r>
      <w:r>
        <w:rPr>
          <w:lang w:val="pt_PT" w:bidi="pt_PT"/>
        </w:rPr>
        <w:t>A tempestade violenta atingiu o navio. As pessoas começaram a jogar a carga ao mar — mercadorias em caixas ou recipientes — para aliviar o peso do navio. O navio transportava carga, como os pertences dos passageiros e mercadorias que o proprietário planejava vender em outros lugares. Lançar fora a carga resultaria em o navio ficar mais leve. Eles precisavam fazer isso para que pudessem sobreviver à tempestade.</w:t>
      </w:r>
    </w:p>
    <w:p>
      <w:pPr/>
      <w:r>
        <w:rPr>
          <w:lang w:val="pt_PT" w:bidi="pt_PT"/>
        </w:rPr>
      </w:r>
      <w:r>
        <w:rPr>
          <w:lang w:val="pt_PT" w:bidi="pt_PT"/>
        </w:rPr>
        <w:t>Um dia depois que eles lançaram fora a carga, o navio continuava pesado. Eles removeram o equipamento do navio e o lançaram ao mar para aliviar o peso da embarcação. Esse equipamento era utilizado para mover carga para dentro e para fora do navio. Eles precisavam jogar fora as partes menos importantes do navio para que o navio ficasse mais leve e pudesse flutuar.</w:t>
      </w:r>
    </w:p>
    <w:p>
      <w:pPr/>
      <w:r>
        <w:rPr>
          <w:lang w:val="pt_PT" w:bidi="pt_PT"/>
        </w:rPr>
      </w:r>
      <w:r>
        <w:rPr>
          <w:lang w:val="pt_PT" w:bidi="pt_PT"/>
        </w:rPr>
        <w:t>As nuvens espessas da tempestade impediam que as pessoas no navio vissem a luz do sol ou das estrelas. A tempestade permaneceu forte contra o navio por muitos dias. As pessoas a bordo tinham medo de não sobreviverem à tempestade e de que o navio logo afundasse no mar.</w:t>
      </w:r>
    </w:p>
    <w:p>
      <w:pPr/>
      <w:r>
        <w:rPr>
          <w:lang w:val="pt_PT" w:bidi="pt_PT"/>
        </w:rPr>
      </w:r>
      <w:r>
        <w:rPr>
          <w:lang w:val="pt_PT" w:bidi="pt_PT"/>
        </w:rPr>
        <w:t>A tempestade permaneceu severa por muitos dias. As pessoas no barco não haviam comido muito — seja porque a comida estragara, fora lançada ao mar, ou porque estavam com medo e ocupadas demais para comer. Paulo se levantou e falou a todos no navio. Ele disse que a tripulação deveria tê-lo ouvido quando ele os advertiu sobre o perigo que poderiam enfrentar se partissem de Creta. Paulo disse que, se eles tivessem ouvido seu conselho, teriam evitado o perigo; agora não estariam em risco e o navio estaria seguro.</w:t>
      </w:r>
    </w:p>
    <w:p>
      <w:pPr/>
      <w:r>
        <w:rPr>
          <w:lang w:val="pt_PT" w:bidi="pt_PT"/>
        </w:rPr>
      </w:r>
      <w:r>
        <w:rPr>
          <w:lang w:val="pt_PT" w:bidi="pt_PT"/>
        </w:rPr>
        <w:t>Parem e discutam: o que acontece em sua cultura quando alguém dá conselhos, ninguém o ouve, mas mais tarde fica provado que ele estava certo? Como a pessoa que deu o conselho reage? E qual é a reação das pessoas em relação à que deu o conselho?</w:t>
      </w:r>
    </w:p>
    <w:p>
      <w:pPr/>
      <w:r>
        <w:rPr>
          <w:lang w:val="pt_PT" w:bidi="pt_PT"/>
        </w:rPr>
      </w:r>
      <w:r>
        <w:rPr>
          <w:lang w:val="pt_PT" w:bidi="pt_PT"/>
        </w:rPr>
        <w:t>Paulo disse que um anjo ou um mensageiro de Deus ficou diante dele na noite anterior. O Deus de Paulo, a quem ele pertence e adora, enviou um anjo para falar com ele. O anjo deu essa mensagem a Paulo: “Não tenha medo. É preciso que você compareça perante César”. César era o rei do Império Romano. O anjo garante a Paulo que ele será capaz de apresentar seu caso em um julgamento diante de César, em Roma. O anjo também acrescentou que Deus concedeu ou prometeu que a vida de cada pessoa seria poupada.</w:t>
      </w:r>
    </w:p>
    <w:p>
      <w:pPr/>
      <w:r>
        <w:rPr>
          <w:lang w:val="pt_PT" w:bidi="pt_PT"/>
        </w:rPr>
      </w:r>
      <w:r>
        <w:rPr>
          <w:lang w:val="pt_PT" w:bidi="pt_PT"/>
        </w:rPr>
        <w:t>Parem e discutam: como as pessoas em sua cultura reagem quando recebem uma visita de um anjo, dando a elas uma mensagem de Deus?</w:t>
      </w:r>
    </w:p>
    <w:p>
      <w:pPr/>
      <w:r>
        <w:rPr>
          <w:lang w:val="pt_PT" w:bidi="pt_PT"/>
        </w:rPr>
      </w:r>
      <w:r>
        <w:rPr>
          <w:lang w:val="pt_PT" w:bidi="pt_PT"/>
        </w:rPr>
        <w:t>Paulo disse às pessoas no navio que tivessem ânimo, que se encorajassem. Ele disse que tinha fé em Deus, ou seja, acreditava que a mensagem do anjo certamente se cumpriria. Paulo disse, porém, que a tempestade faria o navio naufragar em uma ilha. Provavelmente, ele soube disso por meio do anjo.</w:t>
      </w:r>
    </w:p>
    <w:p>
      <w:pPr/>
      <w:r>
        <w:rPr>
          <w:lang w:val="pt_PT" w:bidi="pt_PT"/>
        </w:rPr>
      </w:r>
      <w:r>
        <w:rPr>
          <w:lang w:val="pt_PT" w:bidi="pt_PT"/>
        </w:rPr>
        <w:t>Parem e discutam: como as pessoas em sua cultura reagem quando muitos estão em perigo? Como vocês acalmam as pessoas que estão sentindo medo?</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cinco cenas.</w:t>
      </w:r>
    </w:p>
    <w:p>
      <w:pPr/>
      <w:r>
        <w:rPr>
          <w:lang w:val="pt_PT" w:bidi="pt_PT"/>
        </w:rPr>
      </w:r>
      <w:r>
        <w:rPr>
          <w:b/>
          <w:lang w:val="pt_PT" w:bidi="pt_PT"/>
        </w:rPr>
        <w:t>Primeira cena:</w:t>
      </w:r>
      <w:r>
        <w:rPr>
          <w:lang w:val="pt_PT" w:bidi="pt_PT"/>
        </w:rPr>
        <w:t xml:space="preserve"> o navio que transportava Paulo estava viajando para Roma. Eles já haviam passado bastante tempo no mar, e o Jejum, isto é, o Dia da Expiação, já tinha ocorrido.</w:t>
      </w:r>
    </w:p>
    <w:p>
      <w:pPr/>
      <w:r>
        <w:rPr>
          <w:lang w:val="pt_PT" w:bidi="pt_PT"/>
        </w:rPr>
      </w:r>
      <w:r>
        <w:rPr>
          <w:b/>
          <w:lang w:val="pt_PT" w:bidi="pt_PT"/>
        </w:rPr>
        <w:t>Segunda cena:</w:t>
      </w:r>
      <w:r>
        <w:rPr>
          <w:lang w:val="pt_PT" w:bidi="pt_PT"/>
        </w:rPr>
        <w:t xml:space="preserve"> o navio saiu para o porto em Creta. Eles tentaram chegar ao porto de Fenice, em Creta, para passar o inverno lá.</w:t>
      </w:r>
    </w:p>
    <w:p>
      <w:pPr/>
      <w:r>
        <w:rPr>
          <w:lang w:val="pt_PT" w:bidi="pt_PT"/>
        </w:rPr>
      </w:r>
      <w:r>
        <w:rPr>
          <w:b/>
          <w:lang w:val="pt_PT" w:bidi="pt_PT"/>
        </w:rPr>
        <w:t>Terceira cena:</w:t>
      </w:r>
      <w:r>
        <w:rPr>
          <w:lang w:val="pt_PT" w:bidi="pt_PT"/>
        </w:rPr>
        <w:t xml:space="preserve"> um vento do sul soprou e o navio deixou o porto para continuar navegando. Durante a viagem, abateu-se sobre eles uma violenta tempestade. Eles seguiram navegando pela costa de uma pequena ilha chamada Cauda. Enquanto continuavam, baixaram a âncora para diminuir a velocidade do navio.</w:t>
      </w:r>
    </w:p>
    <w:p>
      <w:pPr/>
      <w:r>
        <w:rPr>
          <w:lang w:val="pt_PT" w:bidi="pt_PT"/>
        </w:rPr>
      </w:r>
      <w:r>
        <w:rPr>
          <w:b/>
          <w:lang w:val="pt_PT" w:bidi="pt_PT"/>
        </w:rPr>
        <w:t>Quarta cena:</w:t>
      </w:r>
      <w:r>
        <w:rPr>
          <w:lang w:val="pt_PT" w:bidi="pt_PT"/>
        </w:rPr>
        <w:t xml:space="preserve"> o navio ainda estava no meio da tempestade. Eles jogaram ao mar a carga para aliviar o navio. Eles também jogaram fora o equipamento para manter o navio à tona.</w:t>
      </w:r>
    </w:p>
    <w:p>
      <w:pPr/>
      <w:r>
        <w:rPr>
          <w:lang w:val="pt_PT" w:bidi="pt_PT"/>
        </w:rPr>
      </w:r>
      <w:r>
        <w:rPr>
          <w:b/>
          <w:lang w:val="pt_PT" w:bidi="pt_PT"/>
        </w:rPr>
        <w:t>Quinta cena:</w:t>
      </w:r>
      <w:r>
        <w:rPr>
          <w:lang w:val="pt_PT" w:bidi="pt_PT"/>
        </w:rPr>
        <w:t xml:space="preserve"> a tripulação ficou sem comer por dias. Paulo se levantou e falou com todos. Ele lhes contou que um anjo de Deus havia falado com ele. O anjo disse que todos viveriam. Apenas o navio seria destruído.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 navio estava levando Paulo a Roma como prisioneiro.</w:t>
      </w:r>
    </w:p>
    <w:p>
      <w:pPr/>
      <w:r>
        <w:rPr>
          <w:lang w:val="pt_PT" w:bidi="pt_PT"/>
        </w:rPr>
      </w:r>
      <w:r>
        <w:rPr>
          <w:lang w:val="pt_PT" w:bidi="pt_PT"/>
        </w:rPr>
        <w:t>Muito tempo passou desde que o navio havia partido. No início dessa passagem, o barco que levava Paulo havia parado no porto de Bons Portos, perto de Laseia. Paulo aconselhou a tripulação de que poderiam estar em perigo por causa dos ventos fortes e das tempestades de inverno que geralmente começam no final de setembro. Mas o centurião ignorou Paulo, preferindo ouvir o capitão e o dono do navio.</w:t>
      </w:r>
    </w:p>
    <w:p>
      <w:pPr/>
      <w:r>
        <w:rPr>
          <w:lang w:val="pt_PT" w:bidi="pt_PT"/>
        </w:rPr>
      </w:r>
      <w:r>
        <w:rPr>
          <w:lang w:val="pt_PT" w:bidi="pt_PT"/>
        </w:rPr>
        <w:t xml:space="preserve">Eles tomaram a decisão de continuar viajando em direção a Fenice, um porto em Creta. Esperavam passar o inverno lá. Começou a soprar um vento do sul, e então o navio deixou o porto. Eles pensaram que era seguro navegar para Fenice. Mas, pouco depois da partida, um vento forte, chamado “Nordeste”, mudou a direção do navio. </w:t>
      </w:r>
    </w:p>
    <w:p>
      <w:pPr/>
      <w:r>
        <w:rPr>
          <w:lang w:val="pt_PT" w:bidi="pt_PT"/>
        </w:rPr>
      </w:r>
      <w:r>
        <w:rPr>
          <w:lang w:val="pt_PT" w:bidi="pt_PT"/>
        </w:rPr>
        <w:t>Enquanto navegavam, uma forte tempestade dificultou o avanço da embarcação. Eles navegaram pelo lado abrigado da ilha de Cauda, o lado mais protegido do vento. Além disso, puxaram o bote salva-vidas da água para o interior do navio.</w:t>
      </w:r>
    </w:p>
    <w:p>
      <w:pPr/>
      <w:r>
        <w:rPr>
          <w:lang w:val="pt_PT" w:bidi="pt_PT"/>
        </w:rPr>
      </w:r>
      <w:r>
        <w:rPr>
          <w:lang w:val="pt_PT" w:bidi="pt_PT"/>
        </w:rPr>
        <w:t>Eles continuaram navegando no meio da tempestade. Para aliviar o peso do navio, eles jogaram a carga ao mar. Logo em seguida, também jogaram a âncora para manter o navio flutuando.</w:t>
      </w:r>
    </w:p>
    <w:p>
      <w:pPr/>
      <w:r>
        <w:rPr>
          <w:lang w:val="pt_PT" w:bidi="pt_PT"/>
        </w:rPr>
      </w:r>
      <w:r>
        <w:rPr>
          <w:lang w:val="pt_PT" w:bidi="pt_PT"/>
        </w:rPr>
        <w:t>A tripulação ficou sem comer nada por vários dias. Eles não podiam ver o sol ou estrelas, porque a chuva era muito forte. As pessoas no navio perderam a esperança de que iriam sobreviver. Paulo se levantou e disse que deveriam ter ouvido sua advertência. Mas disse também que um anjo de Deus havia falado com ele na noite anterior. O anjo afirmou a Paulo que ele não devia temer. Todos no navio sobreviverão. Apenas o navio será destruído. Paulo também os encorajou. Ele disse que confiava em Deus para salvá-los. Então Paulo diz que eles provavelmente encalharão em uma ilha. É possível que o anjo tenha dado essas informações a Paulo, ou pode ser que Paulo simplesmente tenha presumido que isso aconteceria.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cinco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O navio passou muitos dias no mar. O Jejum, ou a festividade judaica do Dia da Expiação, havia terminado, o que significa que era perto da época do ano em que era difícil viajar pelo mar. Paulo avisou as pessoas que poderia haver perigo à frente delas. Mas o capitão e o dono do navio não ouviram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“Estamos viajando há tanto tempo e o tempo pode estar ficando ruim”, e “Espero que essas pessoas me ouçam”.</w:t>
      </w:r>
    </w:p>
    <w:p>
      <w:pPr>
        <w:pStyle w:val="ListBullet"/>
        <w:spacing w:line="240" w:lineRule="auto"/>
        <w:ind w:left="720"/>
      </w:pPr>
      <w:r>
        <w:rPr>
          <w:lang w:val="pt_PT" w:bidi="pt_PT"/>
        </w:rPr>
      </w:r>
      <w:r>
        <w:rPr>
          <w:lang w:val="pt_PT" w:bidi="pt_PT"/>
        </w:rPr>
        <w:t>Pergunte aos atores que interpretam o capitão e o dono do navio: “Como vocês estão se sentindo?” Você pode ouvir coisas como: “Por que esse prisioneiro está nos dizendo o que devemos fazer?” e “Não precisamos da ajuda de Paulo”.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vento do sul soprou e os marinheiros continuaram navegando. Mas o tempo continuou mudando enquanto eles estavam no mar. O vento chamado de nordeste mudou a direção do navio. Daí, enquanto eles estavam navegando, caiu sobre eles uma forte tempestade. A tripulação puxou o barco salva-vidas para cima. Eles também amarraram cordas para fortalecer o navio. A tripulação temia que o navio encalhasse. Eles jogaram a carga no mar para aliviar o peso do navio. Eles também lançaram no mar o cabo de reboque, uma parte do navio, para manter a embarcação flutuando.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também aos atores que interpretam a tripulação do navio: “Como vocês estão se sentindo?” Você pode ouvir coisas como: “Por que os ventos e o mar estão contra nós?” e “Precisamos jogar fora as coisas pesadas”.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Muitos dias se passaram e as pessoas no navio não têm nada para comer. A tripulação perdeu a esperança de sobreviver à tempestade. Paulo se levantou e disse à tripulação que eles deveriam ter ouvido sua advertência. Ele disse que um anjo falou com ele e encorajou as pessoas. Paulo disse que todos seriam salvos, mas que o navio seria destruído.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“Sinto-me frustrado por essas pessoas não terem ouvido minha advertência”, e “Sou grato por Deus enviar um anjo para me dizer o que acontecerá”. Pergunte aos atores que interpretam as pessoas no navio: “De onde Paulo recebe todo esse conhecimento?” e, “Esperamos que o que Paulo está nos dizendo seja verdade”.</w:t>
      </w:r>
      <w:r>
        <w:rPr>
          <w:lang w:val="pt_PT" w:bidi="pt_PT"/>
        </w:rPr>
      </w:r>
    </w:p>
    <w:p>
      <w:pPr>
        <w:pStyle w:val="Heading3"/>
      </w:pPr>
      <w:r>
        <w:rPr>
          <w:lang w:val="pt_PT" w:bidi="pt_PT"/>
        </w:rPr>
        <w:t>Preenchendo as Lacunas</w:t>
      </w:r>
    </w:p>
    <w:p>
      <w:pPr/>
      <w:r>
        <w:rPr>
          <w:lang w:val="pt_PT" w:bidi="pt_PT"/>
        </w:rPr>
      </w:r>
      <w:r>
        <w:rPr>
          <w:lang w:val="pt_PT" w:bidi="pt_PT"/>
        </w:rPr>
        <w:t>Ouçam o texto uma vez vez na versão mais fácil de entender.</w:t>
      </w:r>
    </w:p>
    <w:p>
      <w:pPr/>
      <w:r>
        <w:rPr>
          <w:lang w:val="pt_PT" w:bidi="pt_PT"/>
        </w:rPr>
      </w:r>
      <w:r>
        <w:rPr>
          <w:lang w:val="pt_PT" w:bidi="pt_PT"/>
        </w:rPr>
        <w:t xml:space="preserve">Muitos dias se passaram desde que começar a viagem no mar. O </w:t>
      </w:r>
      <w:r>
        <w:rPr>
          <w:b/>
          <w:lang w:val="pt_PT" w:bidi="pt_PT"/>
        </w:rPr>
        <w:t>Jejum</w:t>
      </w:r>
      <w:r>
        <w:rPr>
          <w:lang w:val="pt_PT" w:bidi="pt_PT"/>
        </w:rPr>
        <w:t xml:space="preserve">, ou o dia em que os judeus celebraram a festa judaica do Dia da Expiação, havia terminado. O </w:t>
      </w:r>
      <w:r>
        <w:rPr>
          <w:b/>
          <w:lang w:val="pt_PT" w:bidi="pt_PT"/>
        </w:rPr>
        <w:t>Dia da Expiação</w:t>
      </w:r>
      <w:r>
        <w:rPr>
          <w:lang w:val="pt_PT" w:bidi="pt_PT"/>
        </w:rPr>
        <w:t xml:space="preserve"> é o dia judaico mais importante de adoração, oração e jejum. Ocorre perto do final de setembro. Quando os judeus jejuavam, eles mostram humildade diante de Deus e pedem sua ajuda. Use a palavra jejum como você usou anteriormente. Consulte o Glossário Mestre para mais informações sobre as palavras </w:t>
      </w:r>
      <w:r>
        <w:rPr>
          <w:lang w:val="pt_PT" w:bidi="pt_PT"/>
        </w:rPr>
        <w:t>jejum</w:t>
      </w:r>
      <w:r>
        <w:rPr>
          <w:lang w:val="pt_PT" w:bidi="pt_PT"/>
        </w:rPr>
        <w:t xml:space="preserve"> e </w:t>
      </w:r>
      <w:r>
        <w:rPr>
          <w:b/>
          <w:lang w:val="pt_PT" w:bidi="pt_PT"/>
        </w:rPr>
        <w:t>Dia da Expiação</w:t>
      </w:r>
      <w:r>
        <w:rPr>
          <w:lang w:val="pt_PT" w:bidi="pt_PT"/>
        </w:rPr>
        <w:t>.</w:t>
      </w:r>
    </w:p>
    <w:p>
      <w:pPr/>
      <w:r>
        <w:rPr>
          <w:lang w:val="pt_PT" w:bidi="pt_PT"/>
        </w:rPr>
      </w:r>
      <w:r>
        <w:rPr>
          <w:lang w:val="pt_PT" w:bidi="pt_PT"/>
        </w:rPr>
        <w:t xml:space="preserve">Paulo advertiu as pessoas que elas poderiam estar em perigo. Mas o </w:t>
      </w:r>
      <w:r>
        <w:rPr>
          <w:b/>
          <w:lang w:val="pt_PT" w:bidi="pt_PT"/>
        </w:rPr>
        <w:t>centurião</w:t>
      </w:r>
      <w:r>
        <w:rPr>
          <w:lang w:val="pt_PT" w:bidi="pt_PT"/>
        </w:rPr>
        <w:t xml:space="preserve"> ignorou Paulo, e ouviu o capitão e o dono do navio. Um centurião comanda 100 soldados. Use a palavra centurião como você usou anteriormente. Consulte o Glossário Mestre para mais informações sobre </w:t>
      </w:r>
      <w:r>
        <w:rPr>
          <w:lang w:val="pt_PT" w:bidi="pt_PT"/>
        </w:rPr>
        <w:t>centurião</w:t>
      </w:r>
      <w:r>
        <w:rPr>
          <w:lang w:val="pt_PT" w:bidi="pt_PT"/>
        </w:rPr>
        <w:t>.</w:t>
      </w:r>
    </w:p>
    <w:p>
      <w:pPr/>
      <w:r>
        <w:rPr>
          <w:lang w:val="pt_PT" w:bidi="pt_PT"/>
        </w:rPr>
      </w:r>
      <w:r>
        <w:rPr>
          <w:lang w:val="pt_PT" w:bidi="pt_PT"/>
        </w:rPr>
        <w:t xml:space="preserve">Enquanto eles estavam navegando, um vento forte chamado de </w:t>
      </w:r>
      <w:r>
        <w:rPr>
          <w:b/>
          <w:lang w:val="pt_PT" w:bidi="pt_PT"/>
        </w:rPr>
        <w:t>nordeste</w:t>
      </w:r>
      <w:r>
        <w:rPr>
          <w:lang w:val="pt_PT" w:bidi="pt_PT"/>
        </w:rPr>
        <w:t xml:space="preserve"> mudou a direção do navio. O nordeste era um vento forte que vinha do nordeste. Esse vento era perigoso porque poderia destruir o navio.</w:t>
      </w:r>
    </w:p>
    <w:p>
      <w:pPr/>
      <w:r>
        <w:rPr>
          <w:lang w:val="pt_PT" w:bidi="pt_PT"/>
        </w:rPr>
      </w:r>
      <w:r>
        <w:rPr>
          <w:lang w:val="pt_PT" w:bidi="pt_PT"/>
        </w:rPr>
        <w:t xml:space="preserve">Quando estavam no meio da tempestade, deveriam jogar a carga fora para deixar o navio mais leve. Eles também lançaram o </w:t>
      </w:r>
      <w:r>
        <w:rPr>
          <w:b/>
          <w:lang w:val="pt_PT" w:bidi="pt_PT"/>
        </w:rPr>
        <w:t>cabo de reboque</w:t>
      </w:r>
      <w:r>
        <w:rPr>
          <w:lang w:val="pt_PT" w:bidi="pt_PT"/>
        </w:rPr>
        <w:t xml:space="preserve"> do navio com suas mãos. O equipamento era uma parte do navio usada para mover coisas para dentro e para fora do navio.</w:t>
      </w:r>
    </w:p>
    <w:p>
      <w:pPr/>
      <w:r>
        <w:rPr>
          <w:lang w:val="pt_PT" w:bidi="pt_PT"/>
        </w:rPr>
      </w:r>
      <w:r>
        <w:rPr>
          <w:lang w:val="pt_PT" w:bidi="pt_PT"/>
        </w:rPr>
        <w:t xml:space="preserve">Paulo se levantou. Ele disse que um </w:t>
      </w:r>
      <w:r>
        <w:rPr>
          <w:b/>
          <w:lang w:val="pt_PT" w:bidi="pt_PT"/>
        </w:rPr>
        <w:t>anjo</w:t>
      </w:r>
      <w:r>
        <w:rPr>
          <w:lang w:val="pt_PT" w:bidi="pt_PT"/>
        </w:rPr>
        <w:t xml:space="preserve"> de Deus falou com ele. Um anjo é um mensageiro sobrenatural de Deus. Use a palavra anjo como você usou anteriormente. </w:t>
      </w:r>
      <w:r>
        <w:rPr>
          <w:b/>
          <w:lang w:val="pt_PT" w:bidi="pt_PT"/>
        </w:rPr>
        <w:t>Deus</w:t>
      </w:r>
      <w:r>
        <w:rPr>
          <w:lang w:val="pt_PT" w:bidi="pt_PT"/>
        </w:rPr>
        <w:t xml:space="preserve"> é o Deus criador que enviou o anjo a Paulo. O anjo disse a Paulo que ele deveria comparecer diante de </w:t>
      </w:r>
      <w:r>
        <w:rPr>
          <w:b/>
          <w:lang w:val="pt_PT" w:bidi="pt_PT"/>
        </w:rPr>
        <w:t>César</w:t>
      </w:r>
      <w:r>
        <w:rPr>
          <w:lang w:val="pt_PT" w:bidi="pt_PT"/>
        </w:rPr>
        <w:t xml:space="preserve">. César era o rei do império romano. Consulte o Glossário Mestre para mais informações sobre as palavras </w:t>
      </w:r>
      <w:r>
        <w:rPr>
          <w:lang w:val="pt_PT" w:bidi="pt_PT"/>
        </w:rPr>
        <w:t>anjo</w:t>
      </w:r>
      <w:r>
        <w:rPr>
          <w:lang w:val="pt_PT" w:bidi="pt_PT"/>
        </w:rPr>
        <w:t xml:space="preserve">, </w:t>
      </w:r>
      <w:r>
        <w:rPr>
          <w:lang w:val="pt_PT" w:bidi="pt_PT"/>
        </w:rPr>
        <w:t>Deus</w:t>
      </w:r>
      <w:r>
        <w:rPr>
          <w:lang w:val="pt_PT" w:bidi="pt_PT"/>
        </w:rPr>
        <w:t xml:space="preserve"> e </w:t>
      </w:r>
      <w:r>
        <w:rPr>
          <w:lang w:val="pt_PT" w:bidi="pt_PT"/>
        </w:rPr>
        <w:t>César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27:27–38</w:t>
      </w:r>
      <w:r>
        <w:rPr>
          <w:lang w:val="pt_PT" w:bidi="pt_PT"/>
        </w:rPr>
      </w:r>
    </w:p>
    <w:p>
      <w:pPr>
        <w:pStyle w:val="Heading3"/>
      </w:pPr>
      <w:r>
        <w:rPr>
          <w:lang w:val="pt_PT" w:bidi="pt_PT"/>
        </w:rPr>
        <w:t>Ouvir e Sentir</w:t>
      </w:r>
    </w:p>
    <w:p>
      <w:pPr/>
      <w:r>
        <w:rPr>
          <w:lang w:val="pt_PT" w:bidi="pt_PT"/>
        </w:rPr>
      </w:r>
      <w:r>
        <w:rPr>
          <w:lang w:val="pt_PT" w:bidi="pt_PT"/>
        </w:rPr>
        <w:t>Ouçam Atos 27.27–38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navio que transportava Paulo e o centurião romano enfrentou uma tempestade em alto-mar.</w:t>
      </w:r>
    </w:p>
    <w:p>
      <w:pPr/>
      <w:r>
        <w:rPr>
          <w:lang w:val="pt_PT" w:bidi="pt_PT"/>
        </w:rPr>
      </w:r>
      <w:r>
        <w:rPr>
          <w:lang w:val="pt_PT" w:bidi="pt_PT"/>
        </w:rPr>
        <w:t>Lucas nos diz que a tempestade levou o navio à deriva por quatorze dias. A tempestade estava impelindo ou empurrando o navio pelo Mar Adriático. O Mar Adriático, naquela época, ficava a leste da Itália e se estendia para o sul até a África. Hoje essa região faz parte do Mar Mediterrâneo.</w:t>
      </w:r>
    </w:p>
    <w:p>
      <w:pPr/>
      <w:r>
        <w:rPr>
          <w:lang w:val="pt_PT" w:bidi="pt_PT"/>
        </w:rPr>
      </w:r>
      <w:r>
        <w:rPr>
          <w:lang w:val="pt_PT" w:bidi="pt_PT"/>
        </w:rPr>
        <w:t>Por volta de meia-noite do décimo quarto dia, a tripulação do navio sentiu que eles estavam se aproximando da terra firme. Os marinheiros tinham habilidades e experiência que os ajudavam a saber que o navio estava se aproximando da terra. Os marinheiros usavam um método chamado de “sondagem”, que os ajudava a descobrir a profundidade da água. Eles amarravam um peso a uma corda e o baixavam ao mar até atingir o leito oceânico. Com a sondagem, mediram 20 braças, ou cerca de 35 metros de profundidade. Eles navegaram um pouco mais longe, e a próxima medida foi de 15 braças, ou cerca de 26 metros.</w:t>
      </w:r>
    </w:p>
    <w:p>
      <w:pPr/>
      <w:r>
        <w:rPr>
          <w:lang w:val="pt_PT" w:bidi="pt_PT"/>
        </w:rPr>
      </w:r>
      <w:r>
        <w:rPr>
          <w:lang w:val="pt_PT" w:bidi="pt_PT"/>
        </w:rPr>
        <w:t>As duas sondagens que os marinheiros fizeram mostravam que o mar sob o navio estava ficando mais raso. Portanto, elas indicavam que eles estavam se aproximando da costa. Os marinheiros temiam que o navio batesse nas rochas submersas nas partes rasas do mar e colocasse suas vidas em perigo. Eles tentaram parar o navio soltando quatro âncoras da popa, a parte traseira da embarcação. Eles soltavam as âncoras para que elas cravassem no fundo do mar e mantivessem o navio no lugar. Os marinheiros também oravam a seus deuses para que amanhecesse. Durante o dia, os marinheiros poderiam ver melhor sua localização para navegar com segurança até a costa.</w:t>
      </w:r>
    </w:p>
    <w:p>
      <w:pPr/>
      <w:r>
        <w:rPr>
          <w:lang w:val="pt_PT" w:bidi="pt_PT"/>
        </w:rPr>
      </w:r>
      <w:r>
        <w:rPr>
          <w:lang w:val="pt_PT" w:bidi="pt_PT"/>
        </w:rPr>
        <w:t>Os marinheiros queriam escapar do navio, então abaixaram o bote salva-vidas pela lateral do navio até a superfície. Os marinheiros fingiram que estavam abaixando mais âncoras pela proa, ou pela parte dianteira do navio. Eles estavam planejando escapar usando o bote salva-vidas. Provavelmente pensavam que tinham uma chance melhor de chegar à costa no barco menor. Mas Paulo advertiu o centurião e os soldados que, se os marinheiros tentassem escapar do navio, ninguém seria salvo. Se os marinheiros deixassem o navio, eles colocariam em perigo a vida de todos a bordo. As habilidades dos marinheiros eram necessárias para operar o navio nessa situação difícil. É importante lembrar que Paulo advertiu as pessoas e o proprietário da embarcação sobre o perigo daquela viagem marítima, mas eles não o ouviram. Paulo disse ao centurião que os marinheiros estavam abandonando o navio e seus passageiros. O centurião ordenou que seus soldados cortassem a corda que segurava o barco para que os marinheiros não pudessem escapar.</w:t>
      </w:r>
    </w:p>
    <w:p>
      <w:pPr/>
      <w:r>
        <w:rPr>
          <w:lang w:val="pt_PT" w:bidi="pt_PT"/>
        </w:rPr>
      </w:r>
      <w:r>
        <w:rPr>
          <w:lang w:val="pt_PT" w:bidi="pt_PT"/>
        </w:rPr>
        <w:t>Quando estava quase amanhecendo, Paulo persuadiu as pessoas no navio a comer. Era o décimo quarto dia em que os marinheiros estavam tendo dificuldades para manter o navio à tona no meio do mar. Paulo disse que eles estavam em constante suspense, ou seja, esperando para ver se morreriam ou não. Durante a tempestade, as pessoas estavam preocupadas com sua sobrevivência ou estavam doentes com o movimento do navio e achavam difícil comer. Por isso, Paulo os exortou a comer para recuperarem a força. Paulo também disse que nem um só cabelo cairia de suas cabeças, uma expressão que significa que nada causaria dano a ninguém. Todos eles chegariam em segurança à terra.</w:t>
      </w:r>
    </w:p>
    <w:p>
      <w:pPr/>
      <w:r>
        <w:rPr>
          <w:lang w:val="pt_PT" w:bidi="pt_PT"/>
        </w:rPr>
      </w:r>
      <w:r>
        <w:rPr>
          <w:lang w:val="pt_PT" w:bidi="pt_PT"/>
        </w:rPr>
        <w:t>Parem e discutam: contem sobre uma vez em que vocês estavam tão preocupados que não queriam comer. O que finalmente convenceu vocês a finalmente comer alguma comida?</w:t>
      </w:r>
    </w:p>
    <w:p>
      <w:pPr/>
      <w:r>
        <w:rPr>
          <w:lang w:val="pt_PT" w:bidi="pt_PT"/>
        </w:rPr>
      </w:r>
      <w:r>
        <w:rPr>
          <w:lang w:val="pt_PT" w:bidi="pt_PT"/>
        </w:rPr>
        <w:t>Depois que Paulo disse essas coisas, ele tomou o pão, deu graças a Deus e o partiu diante das pessoas da embarcação. O pão era a comida diária do povo. Todos da embarcação ficaram encorajados pelas palavras de Paulo. Eles também se alimentaram até ficarem satisfeitos. Lucas registra que havia 276 pessoas nesse navio.</w:t>
      </w:r>
    </w:p>
    <w:p>
      <w:pPr/>
      <w:r>
        <w:rPr>
          <w:lang w:val="pt_PT" w:bidi="pt_PT"/>
        </w:rPr>
      </w:r>
      <w:r>
        <w:rPr>
          <w:lang w:val="pt_PT" w:bidi="pt_PT"/>
        </w:rPr>
        <w:t>Depois que as pessoas terminaram de comer, lançaram o trigo ao mar para aliviar o navio. Vocês se lembrarão da passagem anterior em que eles já haviam lançado fora os itens desnecessários ou sem importância. A carga principal desse navio era provavelmente grãos que o proprietário da embarcação pretendia vender. Ao tornar o navio mais leve, ele se torna capaz de flutuar mais alto. Os marinheiros conseguiram conduzir o navio para mais perto da costa antes que ele tocasse o fundo do mar.</w:t>
      </w:r>
    </w:p>
    <w:p>
      <w:pPr/>
      <w:r>
        <w:rPr>
          <w:lang w:val="pt_PT" w:bidi="pt_PT"/>
        </w:rPr>
      </w:r>
      <w:r>
        <w:rPr>
          <w:lang w:val="pt_PT" w:bidi="pt_PT"/>
        </w:rPr>
        <w:t>Parem e discutam: como as pessoas em sua cultura encorajam umas às outras depois que coisas ruins acontecem com vocês? O que vocês fazem para animar as pessoas?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o décimo quarto dia havia chegado desde que a tempestade se abatera sobre eles. Os marinheiros sentiram que estavam se aproximando da terra. Então eles fizeram algumas sondagens, isto é, medições para saber a profundidade da água.</w:t>
      </w:r>
    </w:p>
    <w:p>
      <w:pPr/>
      <w:r>
        <w:rPr>
          <w:lang w:val="pt_PT" w:bidi="pt_PT"/>
        </w:rPr>
      </w:r>
      <w:r>
        <w:rPr>
          <w:b/>
          <w:lang w:val="pt_PT" w:bidi="pt_PT"/>
        </w:rPr>
        <w:t>Segunda cena:</w:t>
      </w:r>
      <w:r>
        <w:rPr>
          <w:lang w:val="pt_PT" w:bidi="pt_PT"/>
        </w:rPr>
        <w:t xml:space="preserve"> quando os marinheiros souberam que estavam se aproximando da terra, eles abaixaram o barco salva-vidas e tentaram escapar.</w:t>
      </w:r>
    </w:p>
    <w:p>
      <w:pPr/>
      <w:r>
        <w:rPr>
          <w:lang w:val="pt_PT" w:bidi="pt_PT"/>
        </w:rPr>
      </w:r>
      <w:r>
        <w:rPr>
          <w:b/>
          <w:lang w:val="pt_PT" w:bidi="pt_PT"/>
        </w:rPr>
        <w:t>Terceira cena:</w:t>
      </w:r>
      <w:r>
        <w:rPr>
          <w:lang w:val="pt_PT" w:bidi="pt_PT"/>
        </w:rPr>
        <w:t xml:space="preserve"> Paulo encorajou a tripulação do navio a comer. Ele partiu o pão diante deles e todos comeram juntos.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 navio ainda estava no meio de uma tempestade.</w:t>
      </w:r>
    </w:p>
    <w:p>
      <w:pPr/>
      <w:r>
        <w:rPr>
          <w:lang w:val="pt_PT" w:bidi="pt_PT"/>
        </w:rPr>
      </w:r>
      <w:r>
        <w:rPr>
          <w:lang w:val="pt_PT" w:bidi="pt_PT"/>
        </w:rPr>
        <w:t>Na décima quarta noite em que eles estavam na tempestade, os marinheiros notaram que estavam se aproximando da terra. Eles fizeram sondagens, isto é, medições para verificar a profundidade da água. Eles fizeram uma sondagem, e mediu por volta de 35 metros. Então eles fizeram outra sondagem, que mediu por volta de 26 metros de profundidade.</w:t>
      </w:r>
    </w:p>
    <w:p>
      <w:pPr/>
      <w:r>
        <w:rPr>
          <w:lang w:val="pt_PT" w:bidi="pt_PT"/>
        </w:rPr>
      </w:r>
      <w:r>
        <w:rPr>
          <w:lang w:val="pt_PT" w:bidi="pt_PT"/>
        </w:rPr>
        <w:t>Os marinheiros lançaram quatro âncoras na popa, que fica na parte traseira do navio, para impedir que o navio continuasse se movendo. Os marinheiros queriam escapar, então abaixaram o barco salva-vidas. Paulo advertiu o centurião e os soldados de que, se os marinheiros tentassem escapar do navio, ninguém seria salvo. O centurião ordenou que seus soldados cortassem a corda que segurava o barco para que os marinheiros não pudessem escapar.</w:t>
      </w:r>
    </w:p>
    <w:p>
      <w:pPr/>
      <w:r>
        <w:rPr>
          <w:lang w:val="pt_PT" w:bidi="pt_PT"/>
        </w:rPr>
      </w:r>
      <w:r>
        <w:rPr>
          <w:lang w:val="pt_PT" w:bidi="pt_PT"/>
        </w:rPr>
        <w:t>Quando estava quase amanhecendo, Paulo persuadiu a tripulação a comer. Eles não haviam comido, porque tinham trabalhado duro para ficar vivos. Agora, eles precisavam de força para sobreviver. Paulo também disse que nem um cabelo pereceria de sua cabeça. Essa é uma expressão que significa que todos eles sobreviveriam à tempestade. Paulo partiu o pão, o que significa que ele dividiu o pão em dois pedaços e deu graças a Deus. As pessoas foram encorajadas pelas palavras de Paulo e também comeram com ele. Depois disso, lançaram o trigo ao mar para tornar o navio mais leve.</w:t>
      </w:r>
    </w:p>
    <w:p>
      <w:pPr/>
      <w:r>
        <w:rPr>
          <w:lang w:val="pt_PT" w:bidi="pt_PT"/>
        </w:rPr>
      </w:r>
      <w:r>
        <w:rPr>
          <w:lang w:val="pt_PT" w:bidi="pt_PT"/>
        </w:rPr>
        <w:t>Parem e façam essa atividade: peçam a cada membro da equipe que diga uma frase ou imagem verbal em seu idioma que tenha um significado diferente do significado literal das palavras. Pergunte aos outros membros da equipe se sabem o significado real por trás das palavras.</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Na décima quarta noite da tempestade, os marinheiros sentiram que estavam se aproximando da terra. Eles fizeram sondagens ou um método para saber a profundidade do mar. A primeira sondagem mediu 35 metros, e a próxima sondagem mediu 26 metros.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marinheiros: "Como vocês estão se sentindo?" Você pode ouvir coisas como: "Estamos nos aproximando da terra", e "Talvez ainda possamos sobreviver a essa tempestade".</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marinheiros lançaram quatro âncoras para impedir que o navio se movesse ou para reduzir sua velocidade. Os marinheiros baixaram o barco salva-vidas e tentaram escapar. Mas Paulo advertiu o centurião que se os marinheiros tentassem escapar do navio, ninguém seria salvo. O centurião ordenou que os soldados cortassem a corda para que os marinheiros não escapassem.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marinheiros: "Como vocês estão se sentindo?" Você pode ouvir coisas como: “Deixaremos que os outros pensem que estamos apenas baixando as âncoras”, e “Vamos nos arriscar no barco salva-vidas”.</w:t>
      </w:r>
    </w:p>
    <w:p>
      <w:pPr>
        <w:pStyle w:val="ListBullet"/>
        <w:spacing w:line="240" w:lineRule="auto"/>
        <w:ind w:left="720"/>
      </w:pPr>
      <w:r>
        <w:rPr>
          <w:lang w:val="pt_PT" w:bidi="pt_PT"/>
        </w:rPr>
      </w:r>
      <w:r>
        <w:rPr>
          <w:lang w:val="pt_PT" w:bidi="pt_PT"/>
        </w:rPr>
        <w:t>Pergunte ao ator que interpreta Paulo: “Como você está se sentindo?” Você pode ouvir coisas como: “Preocupado. Esses marinheiros que sabem como navegar no navio estão tentando escapar”, e "Determinados. Temos que ficar juntos no navio”.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encorajou as pessoas no navio a comer. Paulo lhes diz que nem um cabelo de sua cabeça seria perdido. Ele tomou um pão, deu graças a Deus, partiu-o e comeu. As pessoas também foram encorajadas e começaram a comer.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“A tripulação devia estar muito cansada e com fome”, e “Tenho que dar a eles esperança e animá-los”.</w:t>
      </w:r>
    </w:p>
    <w:p>
      <w:pPr>
        <w:pStyle w:val="ListBullet"/>
        <w:spacing w:line="240" w:lineRule="auto"/>
        <w:ind w:left="720"/>
      </w:pPr>
      <w:r>
        <w:rPr>
          <w:lang w:val="pt_PT" w:bidi="pt_PT"/>
        </w:rPr>
      </w:r>
      <w:r>
        <w:rPr>
          <w:lang w:val="pt_PT" w:bidi="pt_PT"/>
        </w:rPr>
        <w:t>Pergunte aos atores que interpretam as pessoas no navio: “Como vocês estão se sentindo?” Você pode ouvir coisas como: “A tempestade tornou muito difícil para nós comermos”, e “Obrigado, Paulo, por seu encorajamento”.</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Após comerem, eles jogaram o trigo que sobrou no mar para deixar o navio mais leve.</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Os marinheiros sentiram que o navio estava se aproximando da terra. Eles fizeram uma </w:t>
      </w:r>
      <w:r>
        <w:rPr>
          <w:b/>
          <w:lang w:val="pt_PT" w:bidi="pt_PT"/>
        </w:rPr>
        <w:t>sondagem</w:t>
      </w:r>
      <w:r>
        <w:rPr>
          <w:lang w:val="pt_PT" w:bidi="pt_PT"/>
        </w:rPr>
        <w:t>, ou um meio de conhecer a profundidade do navio. Amarraram um peso a uma corda e o baixaram até que tocasse o fundo do mar.</w:t>
      </w:r>
    </w:p>
    <w:p>
      <w:pPr/>
      <w:r>
        <w:rPr>
          <w:lang w:val="pt_PT" w:bidi="pt_PT"/>
        </w:rPr>
      </w:r>
      <w:r>
        <w:rPr>
          <w:lang w:val="pt_PT" w:bidi="pt_PT"/>
        </w:rPr>
        <w:t xml:space="preserve">Os marinheiros baixaram as âncoras, porque temiam que o navio batesse nas rochas submersas. Uma </w:t>
      </w:r>
      <w:r>
        <w:rPr>
          <w:b/>
          <w:lang w:val="pt_PT" w:bidi="pt_PT"/>
        </w:rPr>
        <w:t>âncora</w:t>
      </w:r>
      <w:r>
        <w:rPr>
          <w:lang w:val="pt_PT" w:bidi="pt_PT"/>
        </w:rPr>
        <w:t xml:space="preserve"> é um objeto pesado preso a uma corda ou corrente, geralmente com uma barra transversal que pode se fixar no fundo do mar para impedir que o navio se mova. Os marinheiros </w:t>
      </w:r>
      <w:r>
        <w:rPr>
          <w:b/>
          <w:lang w:val="pt_PT" w:bidi="pt_PT"/>
        </w:rPr>
        <w:t>oraram</w:t>
      </w:r>
      <w:r>
        <w:rPr>
          <w:lang w:val="pt_PT" w:bidi="pt_PT"/>
        </w:rPr>
        <w:t xml:space="preserve"> para que amanhecesse. Como não eram crentes em Jesus nem pessoas tementes a Deus, então estavam orando aos seus próprios deuses.</w:t>
      </w:r>
    </w:p>
    <w:p>
      <w:pPr/>
      <w:r>
        <w:rPr>
          <w:lang w:val="pt_PT" w:bidi="pt_PT"/>
        </w:rPr>
      </w:r>
      <w:r>
        <w:rPr>
          <w:lang w:val="pt_PT" w:bidi="pt_PT"/>
        </w:rPr>
        <w:t xml:space="preserve">Os marinheiros tentaram escapar baixando o barco salva-vidas. O </w:t>
      </w:r>
      <w:r>
        <w:rPr>
          <w:b/>
          <w:lang w:val="pt_PT" w:bidi="pt_PT"/>
        </w:rPr>
        <w:t>centurião</w:t>
      </w:r>
      <w:r>
        <w:rPr>
          <w:lang w:val="pt_PT" w:bidi="pt_PT"/>
        </w:rPr>
        <w:t xml:space="preserve"> disse aos seus soldados para cortar as cordas que seguravam o barco salva-vidas, para que os marinheiros não pudessem escapar. Um centurião comandava 100 soldados. Use as mesmas palavras para centurião e orar que vocês usaram em passagens anteriores. Consulte o Glossário Mestre para obter mais informações sobre as palavras </w:t>
      </w:r>
      <w:r>
        <w:rPr>
          <w:lang w:val="pt_PT" w:bidi="pt_PT"/>
        </w:rPr>
        <w:t>orar</w:t>
      </w:r>
      <w:r>
        <w:rPr>
          <w:lang w:val="pt_PT" w:bidi="pt_PT"/>
        </w:rPr>
        <w:t xml:space="preserve"> e </w:t>
      </w:r>
      <w:r>
        <w:rPr>
          <w:lang w:val="pt_PT" w:bidi="pt_PT"/>
        </w:rPr>
        <w:t>centurião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27:39–44</w:t>
      </w:r>
      <w:r>
        <w:rPr>
          <w:lang w:val="pt_PT" w:bidi="pt_PT"/>
        </w:rPr>
      </w:r>
    </w:p>
    <w:p>
      <w:pPr>
        <w:pStyle w:val="Heading3"/>
      </w:pPr>
      <w:r>
        <w:rPr>
          <w:lang w:val="pt_PT" w:bidi="pt_PT"/>
        </w:rPr>
        <w:t>Ouvir e Sentir</w:t>
      </w:r>
    </w:p>
    <w:p>
      <w:pPr/>
      <w:r>
        <w:rPr>
          <w:lang w:val="pt_PT" w:bidi="pt_PT"/>
        </w:rPr>
      </w:r>
      <w:r>
        <w:rPr>
          <w:lang w:val="pt_PT" w:bidi="pt_PT"/>
        </w:rPr>
        <w:t>Ouçam Atos 27.39–44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os marinheiros se dirigiram para Roma, mas o navio encontrou uma tempestade no mar. Eles tinham medo de que o navio fosse destruído e eles se afogassem. Deus prometeu a Paulo que todos sobreviveriam.</w:t>
      </w:r>
    </w:p>
    <w:p>
      <w:pPr/>
      <w:r>
        <w:rPr>
          <w:lang w:val="pt_PT" w:bidi="pt_PT"/>
        </w:rPr>
      </w:r>
      <w:r>
        <w:rPr>
          <w:lang w:val="pt_PT" w:bidi="pt_PT"/>
        </w:rPr>
        <w:t>Quando amanheceu, os marinheiros viram terra, mas não puderam reconhecer qual era o lugar. Eles viram uma baía com uma praia de areia. Essa baía tem terra de ambos os lados, o que os protege das ondas. Os marinheiros avistaram a praia de areia e decidiram aproximar o navio o máximo possível da terra. Eles estavam esperando que fizessem o navio tocar o chão em águas rasas.</w:t>
      </w:r>
    </w:p>
    <w:p>
      <w:pPr/>
      <w:r>
        <w:rPr>
          <w:lang w:val="pt_PT" w:bidi="pt_PT"/>
        </w:rPr>
      </w:r>
      <w:r>
        <w:rPr>
          <w:lang w:val="pt_PT" w:bidi="pt_PT"/>
        </w:rPr>
        <w:t xml:space="preserve">Mostre uma foto de uma </w:t>
      </w:r>
      <w:r>
        <w:rPr>
          <w:lang w:val="pt_PT" w:bidi="pt_PT"/>
        </w:rPr>
        <w:t>baía</w:t>
      </w:r>
      <w:r>
        <w:rPr>
          <w:lang w:val="pt_PT" w:bidi="pt_PT"/>
        </w:rPr>
        <w:t>.</w:t>
      </w:r>
    </w:p>
    <w:p>
      <w:pPr/>
      <w:r>
        <w:rPr>
          <w:lang w:val="pt_PT" w:bidi="pt_PT"/>
        </w:rPr>
      </w:r>
      <w:r>
        <w:rPr>
          <w:lang w:val="pt_PT" w:bidi="pt_PT"/>
        </w:rPr>
        <w:t>Os marinheiros cortaram as cordas que seguravam as âncoras e as deixaram no mar. Eles também soltaram as cordas que estavam amarradas aos lemes. Os lemes são usados para controlar a direção de um navio. Os lemes usados em navios antigos tinham o formato de remos. Os marinheiros haviam tirado anteriormente os lemes da água e os amarrado. Fizeram isso para que as ondas enormes não quebrassem os lemes. Agora eles precisavam dos lemes novamente para conduzir o navio até a terra. Por isso, desamarraram os lemes e os abaixaram. Os lemes usados em navios antigos tinham o formato de remos.</w:t>
      </w:r>
    </w:p>
    <w:p>
      <w:pPr/>
      <w:r>
        <w:rPr>
          <w:lang w:val="pt_PT" w:bidi="pt_PT"/>
        </w:rPr>
      </w:r>
      <w:r>
        <w:rPr>
          <w:lang w:val="pt_PT" w:bidi="pt_PT"/>
        </w:rPr>
        <w:t>Os marinheiros também içaram a vela de proa contra o vento para que ele pudesse mover o navio em direção à terra. Enquanto o navio avançava em direção à praia, a parte inferior da embarcação bateu na areia logo abaixo da superfície da água, ou em algum lugar raso no mar. A proa, ou seja, a parte dianteira do navio, ficou presa nesse lugar raso, de modo que a embarcação não conseguia mais se mover. O impacto das ondas quebrou a popa, isto é, a parte traseira do navio.</w:t>
      </w:r>
    </w:p>
    <w:p>
      <w:pPr/>
      <w:r>
        <w:rPr>
          <w:lang w:val="pt_PT" w:bidi="pt_PT"/>
        </w:rPr>
      </w:r>
      <w:r>
        <w:rPr>
          <w:lang w:val="pt_PT" w:bidi="pt_PT"/>
        </w:rPr>
        <w:t xml:space="preserve">Mostre uma imagem de um </w:t>
      </w:r>
      <w:r>
        <w:rPr>
          <w:lang w:val="pt_PT" w:bidi="pt_PT"/>
        </w:rPr>
        <w:t>navio antigo do tempo de Paulo</w:t>
      </w:r>
      <w:r>
        <w:rPr>
          <w:lang w:val="pt_PT" w:bidi="pt_PT"/>
        </w:rPr>
        <w:t xml:space="preserve">. Identifique as </w:t>
      </w:r>
      <w:r>
        <w:rPr>
          <w:lang w:val="pt_PT" w:bidi="pt_PT"/>
        </w:rPr>
        <w:t>partes do navio, como a âncora, a proa, a popa, a vela e o leme</w:t>
      </w:r>
      <w:r>
        <w:rPr>
          <w:lang w:val="pt_PT" w:bidi="pt_PT"/>
        </w:rPr>
        <w:t>.</w:t>
      </w:r>
    </w:p>
    <w:p>
      <w:pPr/>
      <w:r>
        <w:rPr>
          <w:lang w:val="pt_PT" w:bidi="pt_PT"/>
        </w:rPr>
      </w:r>
      <w:r>
        <w:rPr>
          <w:lang w:val="pt_PT" w:bidi="pt_PT"/>
        </w:rPr>
        <w:t>Os soldados planejavam matar os prisioneiros para impedir que escapassem. Quando as pessoas no barco pulavam dele para nadar ou flutuar até a terra, seria fácil para os prisioneiros escaparem. As autoridades romanas puniam os soldados que permitissem que seus prisioneiros escapassem. Essa é a razão pela qual os soldados pensaram em matar os prisioneiros, ou seja, para evitar a punição.</w:t>
      </w:r>
    </w:p>
    <w:p>
      <w:pPr/>
      <w:r>
        <w:rPr>
          <w:lang w:val="pt_PT" w:bidi="pt_PT"/>
        </w:rPr>
      </w:r>
      <w:r>
        <w:rPr>
          <w:lang w:val="pt_PT" w:bidi="pt_PT"/>
        </w:rPr>
        <w:t>Júlio, o centurião, um oficial romano, sabia que se os soldados matassem os prisioneiros, eles poderiam matar Paulo também. Como o centurião queria salvar Paulo, ele impediu que os soldados matassem os prisioneiros. O centurião ordenou que aqueles que pudessem nadar fossem em direção à margem. Aqueles que não sabiam nadar se agarravam a tábuas de madeira ou outros materiais flutuantes. As ondas empurrariam os sobreviventes para ajudá-los a chegar à margem. Todos chegaram à margem com segurança e ninguém ficou ferido. Isso mostra que Deus cumpriu sua promessa a Paulo de que o navio estaria perdido, mas todas as vidas nele seriam salvas.</w:t>
      </w:r>
    </w:p>
    <w:p>
      <w:pPr/>
      <w:r>
        <w:rPr>
          <w:lang w:val="pt_PT" w:bidi="pt_PT"/>
        </w:rPr>
      </w:r>
      <w:r>
        <w:rPr>
          <w:lang w:val="pt_PT" w:bidi="pt_PT"/>
        </w:rPr>
        <w:t>Parem e discutam: descrevam uma vez em que vocês estavam em uma situação perigosa ou de emergência. Como as pessoas reagiram de um jeito que poderia ter piorado a situação? O que as pessoas fizeram para garantir que todos ficassem seguros?</w:t>
      </w:r>
      <w:r>
        <w:rPr>
          <w:lang w:val="pt_PT" w:bidi="pt_PT"/>
        </w:rPr>
      </w:r>
    </w:p>
    <w:p>
      <w:pPr>
        <w:pStyle w:val="Heading3"/>
      </w:pPr>
      <w:r>
        <w:rPr>
          <w:lang w:val="pt_PT" w:bidi="pt_PT"/>
        </w:rPr>
        <w:t>Identificando as Cenas</w:t>
      </w:r>
    </w:p>
    <w:p>
      <w:pPr/>
      <w:r>
        <w:rPr>
          <w:lang w:val="pt_PT" w:bidi="pt_PT"/>
        </w:rPr>
      </w:r>
      <w:r>
        <w:rPr>
          <w:lang w:val="pt_PT" w:bidi="pt_PT"/>
        </w:rPr>
        <w:t>Ouçam o texto mais uma vez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durante o dia, Paulo e os marinheiros viram a costa adiante. Os marinheiros cortaram as cordas das âncoras e navegaram para a baía.</w:t>
      </w:r>
    </w:p>
    <w:p>
      <w:pPr/>
      <w:r>
        <w:rPr>
          <w:lang w:val="pt_PT" w:bidi="pt_PT"/>
        </w:rPr>
      </w:r>
      <w:r>
        <w:rPr>
          <w:b/>
          <w:lang w:val="pt_PT" w:bidi="pt_PT"/>
        </w:rPr>
        <w:t>Segunda cena:</w:t>
      </w:r>
      <w:r>
        <w:rPr>
          <w:lang w:val="pt_PT" w:bidi="pt_PT"/>
        </w:rPr>
        <w:t xml:space="preserve"> enquanto o navio seguia em direção à baía, a proa do navio atingiu uma parte rasa do mar e não conseguiu continuar. Os soldados planejavam matar os prisioneiros para impedir que eles escapassem, mas o centurião ordenou que aqueles capazes de nadar fossem para a costa. Os outros se seguraram em tábuas de madeira ou em materiais leves para alcançar a costa.</w:t>
      </w:r>
    </w:p>
    <w:p>
      <w:pPr/>
      <w:r>
        <w:rPr>
          <w:lang w:val="pt_PT" w:bidi="pt_PT"/>
        </w:rPr>
      </w:r>
      <w:r>
        <w:rPr>
          <w:b/>
          <w:lang w:val="pt_PT" w:bidi="pt_PT"/>
        </w:rPr>
        <w:t>Terceira cena:</w:t>
      </w:r>
      <w:r>
        <w:rPr>
          <w:lang w:val="pt_PT" w:bidi="pt_PT"/>
        </w:rPr>
        <w:t xml:space="preserve"> todos chegaram à costa com segurança.</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É importante lembrar que o navio estava levando Paulo para Roma. Mas havia uma tempestade que colocou a vida deles em perigo. Na passagem anterior, as pessoas no barco haviam se alimentado um pouco logo antes de a luz do sol aparecer pela manhã. Agora eles terminaram de comer.</w:t>
      </w:r>
    </w:p>
    <w:p>
      <w:pPr/>
      <w:r>
        <w:rPr>
          <w:lang w:val="pt_PT" w:bidi="pt_PT"/>
        </w:rPr>
      </w:r>
      <w:r>
        <w:rPr>
          <w:lang w:val="pt_PT" w:bidi="pt_PT"/>
        </w:rPr>
        <w:t>Logo após o amanhecer, os marinheiros avistaram terra, mas não sabiam que lugar era aquele. A tempestade os levou nessa direção. Os marinheiros decidiram levar o navio para a praia. Eles cortaram as cordas das âncoras para soltar o navio do lugar onde estava preso. Os marinheiros também soltaram as cordas que amarravam os lemes para que pudessem usá-los para conduzir o navio. Eles também içaram a vela para que o vento pudesse levar o navio até a terra.</w:t>
      </w:r>
    </w:p>
    <w:p>
      <w:pPr/>
      <w:r>
        <w:rPr>
          <w:lang w:val="pt_PT" w:bidi="pt_PT"/>
        </w:rPr>
      </w:r>
      <w:r>
        <w:rPr>
          <w:lang w:val="pt_PT" w:bidi="pt_PT"/>
        </w:rPr>
        <w:t xml:space="preserve">Mostre uma imagem de um </w:t>
      </w:r>
      <w:r>
        <w:rPr>
          <w:lang w:val="pt_PT" w:bidi="pt_PT"/>
        </w:rPr>
        <w:t>navio antigo</w:t>
      </w:r>
      <w:r>
        <w:rPr>
          <w:lang w:val="pt_PT" w:bidi="pt_PT"/>
        </w:rPr>
        <w:t>.</w:t>
      </w:r>
    </w:p>
    <w:p>
      <w:pPr/>
      <w:r>
        <w:rPr>
          <w:lang w:val="pt_PT" w:bidi="pt_PT"/>
        </w:rPr>
      </w:r>
      <w:r>
        <w:rPr>
          <w:lang w:val="pt_PT" w:bidi="pt_PT"/>
        </w:rPr>
        <w:t>Enquanto o navio avançava, a parte inferior atingiu um lugar raso no mar. Esse acontecimento pegou os marinheiros de surpresa. A palavra “atingiu” ou “bateu” implica um acontecimento inesperado. O navio estava completamente preso e não poderia se mover. As ondas batiam com força na popa, ou parte traseira, do navio. A lateral do navio estava começando a romper-se. Para evitar que os prisioneiros escapassem, os soldados planejavam matá-los. Mas o centurião, um soldado romano, desejava salvar Paulo. Ele impediu os soldados de executarem seu plano. Em vez disso, o centurião ordenou que todos nadassem em direção à costa. O centurião também disse que as pessoas que não soubessem nadar usassem tábuas de madeira ou materiais leves para mantê-las flutuando até chegarem à costa.</w:t>
      </w:r>
    </w:p>
    <w:p>
      <w:pPr/>
      <w:r>
        <w:rPr>
          <w:lang w:val="pt_PT" w:bidi="pt_PT"/>
        </w:rPr>
      </w:r>
      <w:r>
        <w:rPr>
          <w:lang w:val="pt_PT" w:bidi="pt_PT"/>
        </w:rPr>
        <w:t>Todos a bordo desse navio foram capazes de chegar à costa com segurança.</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3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Após muitos dias no mar, Paulo e os marinheiros avistaram terra e uma baía para onde poderiam ir.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marinheiros: “Como vocês estão se sentindo?” Você pode ouvir coisas como: “Estamos salvos”, e “O Deus de Paulo nos protegeu”.</w:t>
      </w:r>
    </w:p>
    <w:p>
      <w:pPr>
        <w:pStyle w:val="ListBullet"/>
        <w:spacing w:line="240" w:lineRule="auto"/>
        <w:ind w:left="720"/>
      </w:pPr>
      <w:r>
        <w:rPr>
          <w:lang w:val="pt_PT" w:bidi="pt_PT"/>
        </w:rPr>
      </w:r>
      <w:r>
        <w:rPr>
          <w:lang w:val="pt_PT" w:bidi="pt_PT"/>
        </w:rPr>
        <w:t>Pergunte também ao ator que interpreta Paulo: “Como você está se sentindo?” Você pode ouvir coisas como: “Deus respondeu às nossas orações”, e “Deus ainda tem um plano para nós e para essas pessoas”.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marinheiros cortaram as cordas que seguravam as âncoras e navegaram para a praia. Mas a proa do navio atingiu uma parte rasa do mar, de forma que o navio não conseguia se mover. Os soldados planejaram matar os prisioneiros para que não escapassem.</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soldados: “Como vocês estão se sentindo?” Você pode ouvir coisas como: “Outro problema acabou de acontecer”, e “Devemos matar os prisioneiros antes que escapem”.</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centurião que desejava salvar Paulo ordenou que os soldados não matassem os prisioneiros. O centurião ordenou que aqueles que podiam nadar fossem em direção à terra. Ele também ordenou que aqueles que não sabiam nadar se agarrassem a tábuas de madeira ou materiais leves que os ajudassem a flutuar para a terra.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o centurião: “Como você está se sentindo?” Você pode ouvir coisas como: “Paulo pode estar em perigo se os soldados atacarem os prisioneiros”, e “Quero que todas essas pessoas cheguem com segurança à terra”.</w:t>
      </w:r>
    </w:p>
    <w:p>
      <w:pPr>
        <w:pStyle w:val="ListBullet"/>
        <w:spacing w:line="240" w:lineRule="auto"/>
        <w:ind w:left="720"/>
      </w:pPr>
      <w:r>
        <w:rPr>
          <w:lang w:val="pt_PT" w:bidi="pt_PT"/>
        </w:rPr>
      </w:r>
      <w:r>
        <w:rPr>
          <w:lang w:val="pt_PT" w:bidi="pt_PT"/>
        </w:rPr>
        <w:t>Pergunte aos atores que interpretam os prisioneiros: “Como vocês estão se sentindo?” Você pode ouvir coisas como: “Pensei que eles estavam prestes a nos matar”, e “Precisamos nadar com segurança para sobreviver”.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Todos chegaram com segurança à terra.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e os marinheiros viram que havia uma </w:t>
      </w:r>
      <w:r>
        <w:rPr>
          <w:b/>
          <w:lang w:val="pt_PT" w:bidi="pt_PT"/>
        </w:rPr>
        <w:t>baía</w:t>
      </w:r>
      <w:r>
        <w:rPr>
          <w:lang w:val="pt_PT" w:bidi="pt_PT"/>
        </w:rPr>
        <w:t xml:space="preserve"> adiante deles. Uma </w:t>
      </w:r>
      <w:r>
        <w:rPr>
          <w:lang w:val="pt_PT" w:bidi="pt_PT"/>
        </w:rPr>
        <w:t>baía</w:t>
      </w:r>
      <w:r>
        <w:rPr>
          <w:lang w:val="pt_PT" w:bidi="pt_PT"/>
        </w:rPr>
        <w:t xml:space="preserve"> é um lugar onde a linha costeira se projeta para dentro a partir do mar. Assim, a terra em ambos os lados da baía pode protegê-la das ondas.</w:t>
      </w:r>
    </w:p>
    <w:p>
      <w:pPr/>
      <w:r>
        <w:rPr>
          <w:lang w:val="pt_PT" w:bidi="pt_PT"/>
        </w:rPr>
      </w:r>
      <w:r>
        <w:rPr>
          <w:lang w:val="pt_PT" w:bidi="pt_PT"/>
        </w:rPr>
        <w:t xml:space="preserve">Os marinheiros lançaram as </w:t>
      </w:r>
      <w:r>
        <w:rPr>
          <w:b/>
          <w:lang w:val="pt_PT" w:bidi="pt_PT"/>
        </w:rPr>
        <w:t>âncoras</w:t>
      </w:r>
      <w:r>
        <w:rPr>
          <w:lang w:val="pt_PT" w:bidi="pt_PT"/>
        </w:rPr>
        <w:t xml:space="preserve">. A âncora é uma grande peça de metal lançada ao mar para que o navio permaneça parado enquanto está no meio do mar. Eles desamarraram os </w:t>
      </w:r>
      <w:r>
        <w:rPr>
          <w:b/>
          <w:lang w:val="pt_PT" w:bidi="pt_PT"/>
        </w:rPr>
        <w:t>lemes</w:t>
      </w:r>
      <w:r>
        <w:rPr>
          <w:lang w:val="pt_PT" w:bidi="pt_PT"/>
        </w:rPr>
        <w:t xml:space="preserve"> para poderem dirigir o navio. Um leme é um dispositivo usado para controlar a direção do navio. Também içaram a </w:t>
      </w:r>
      <w:r>
        <w:rPr>
          <w:b/>
          <w:lang w:val="pt_PT" w:bidi="pt_PT"/>
        </w:rPr>
        <w:t>vela</w:t>
      </w:r>
      <w:r>
        <w:rPr>
          <w:lang w:val="pt_PT" w:bidi="pt_PT"/>
        </w:rPr>
        <w:t xml:space="preserve"> para que o vento movesse a embarcação em direção à praia. Uma vela é um pedaço de tecido estendido em um mastro, ou haste, para captar o vento e mover o navio. Mas a </w:t>
      </w:r>
      <w:r>
        <w:rPr>
          <w:b/>
          <w:lang w:val="pt_PT" w:bidi="pt_PT"/>
        </w:rPr>
        <w:t>proa</w:t>
      </w:r>
      <w:r>
        <w:rPr>
          <w:lang w:val="pt_PT" w:bidi="pt_PT"/>
        </w:rPr>
        <w:t xml:space="preserve"> do navio atingiu uma parte rasa do mar. A proa é a parte dianteira da embarcação. A </w:t>
      </w:r>
      <w:r>
        <w:rPr>
          <w:b/>
          <w:lang w:val="pt_PT" w:bidi="pt_PT"/>
        </w:rPr>
        <w:t>popa</w:t>
      </w:r>
      <w:r>
        <w:rPr>
          <w:lang w:val="pt_PT" w:bidi="pt_PT"/>
        </w:rPr>
        <w:t xml:space="preserve"> estava sendo destruída pelas ondas. A popa é a parte traseira do navio.</w:t>
      </w:r>
    </w:p>
    <w:p>
      <w:pPr/>
      <w:r>
        <w:rPr>
          <w:lang w:val="pt_PT" w:bidi="pt_PT"/>
        </w:rPr>
      </w:r>
      <w:r>
        <w:rPr>
          <w:lang w:val="pt_PT" w:bidi="pt_PT"/>
        </w:rPr>
        <w:t xml:space="preserve">Mostre uma imagem de um </w:t>
      </w:r>
      <w:r>
        <w:rPr>
          <w:lang w:val="pt_PT" w:bidi="pt_PT"/>
        </w:rPr>
        <w:t>navio antigo</w:t>
      </w:r>
      <w:r>
        <w:rPr>
          <w:lang w:val="pt_PT" w:bidi="pt_PT"/>
        </w:rPr>
        <w:t>.</w:t>
      </w:r>
    </w:p>
    <w:p>
      <w:pPr/>
      <w:r>
        <w:rPr>
          <w:lang w:val="pt_PT" w:bidi="pt_PT"/>
        </w:rPr>
      </w:r>
      <w:r>
        <w:rPr>
          <w:lang w:val="pt_PT" w:bidi="pt_PT"/>
        </w:rPr>
        <w:t xml:space="preserve">O </w:t>
      </w:r>
      <w:r>
        <w:rPr>
          <w:b/>
          <w:lang w:val="pt_PT" w:bidi="pt_PT"/>
        </w:rPr>
        <w:t>centurião</w:t>
      </w:r>
      <w:r>
        <w:rPr>
          <w:lang w:val="pt_PT" w:bidi="pt_PT"/>
        </w:rPr>
        <w:t xml:space="preserve"> ordenou que todos nadassem para a terra. Um centurião comanda 100 soldados. Usem a mesma palavra para centurião que vocês usaram anteriormente. Consultem o Glossário Mestre para obterem mais informações sobre o termo </w:t>
      </w:r>
      <w:r>
        <w:rPr>
          <w:lang w:val="pt_PT" w:bidi="pt_PT"/>
        </w:rPr>
        <w:t>centurião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28:1–10</w:t>
      </w:r>
      <w:r>
        <w:rPr>
          <w:lang w:val="pt_PT" w:bidi="pt_PT"/>
        </w:rPr>
      </w:r>
    </w:p>
    <w:p>
      <w:pPr>
        <w:pStyle w:val="Heading3"/>
      </w:pPr>
      <w:r>
        <w:rPr>
          <w:lang w:val="pt_PT" w:bidi="pt_PT"/>
        </w:rPr>
        <w:t>Ouvir e Sentir</w:t>
      </w:r>
    </w:p>
    <w:p>
      <w:pPr/>
      <w:r>
        <w:rPr>
          <w:lang w:val="pt_PT" w:bidi="pt_PT"/>
        </w:rPr>
      </w:r>
      <w:r>
        <w:rPr>
          <w:lang w:val="pt_PT" w:bidi="pt_PT"/>
        </w:rPr>
        <w:t>Ouçam Atos 28.1–10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o navio que levou Paulo para Roma ficou preso em algum recife ou lugar raso no mar. As pessoas a bordo nadaram em direção à praia.</w:t>
      </w:r>
    </w:p>
    <w:p>
      <w:pPr/>
      <w:r>
        <w:rPr>
          <w:lang w:val="pt_PT" w:bidi="pt_PT"/>
        </w:rPr>
      </w:r>
      <w:r>
        <w:rPr>
          <w:lang w:val="pt_PT" w:bidi="pt_PT"/>
        </w:rPr>
        <w:t>Todas as pessoas a bordo do navio chegaram com segurança à praia. É importante lembrar que Deus protegeu Paulo, os marinheiros, os soldados e os prisioneiros da tempestade e do naufrágio. Eles souberam que a ilha era chamada de Malta. Malta é uma ilha ao sul da Itália, no Mar Mediterrâneo ocidental.</w:t>
      </w:r>
    </w:p>
    <w:p>
      <w:pPr/>
      <w:r>
        <w:rPr>
          <w:lang w:val="pt_PT" w:bidi="pt_PT"/>
        </w:rPr>
      </w:r>
      <w:r>
        <w:rPr>
          <w:lang w:val="pt_PT" w:bidi="pt_PT"/>
        </w:rPr>
        <w:t xml:space="preserve">Mostre um mapa da </w:t>
      </w:r>
      <w:r>
        <w:rPr>
          <w:b/>
          <w:lang w:val="pt_PT" w:bidi="pt_PT"/>
        </w:rPr>
        <w:t>jornada de Paulo para Roma</w:t>
      </w:r>
      <w:r>
        <w:rPr>
          <w:lang w:val="pt_PT" w:bidi="pt_PT"/>
        </w:rPr>
        <w:t>.</w:t>
      </w:r>
    </w:p>
    <w:p>
      <w:pPr/>
      <w:r>
        <w:rPr>
          <w:lang w:val="pt_PT" w:bidi="pt_PT"/>
        </w:rPr>
      </w:r>
      <w:r>
        <w:rPr>
          <w:lang w:val="pt_PT" w:bidi="pt_PT"/>
        </w:rPr>
        <w:t>Os habitantes locais de Malta foram hospitaleiros com eles. As pessoas em Malta não falavam grego como sua língua materna. Eles pertenciam a uma cultura diferente e falavam um outro idioma chamado púnico. Eles foram muito gentis com Paulo e seus companheiros. Começou a chover e os sobreviventes sentiram frio porque estavam molhados após nadar. Provavelmente estava cerca de 10 graus Celsius. As pessoas locais acenderam um fogo para eles.</w:t>
      </w:r>
    </w:p>
    <w:p>
      <w:pPr/>
      <w:r>
        <w:rPr>
          <w:lang w:val="pt_PT" w:bidi="pt_PT"/>
        </w:rPr>
      </w:r>
      <w:r>
        <w:rPr>
          <w:lang w:val="pt_PT" w:bidi="pt_PT"/>
        </w:rPr>
        <w:t>Paulo ajudou e coletou um feixe de gravetos. Enquanto Paulo estava colocando alguns gravetos no fogo, uma víbora saiu e mordeu a mão de Paulo. Víboras são serpentes venenosas com cerca de um ou dois metros de comprimento. A boca da víbora ficou presa na mão de Paulo e não soltou.</w:t>
      </w:r>
    </w:p>
    <w:p>
      <w:pPr/>
      <w:r>
        <w:rPr>
          <w:lang w:val="pt_PT" w:bidi="pt_PT"/>
        </w:rPr>
      </w:r>
      <w:r>
        <w:rPr>
          <w:lang w:val="pt_PT" w:bidi="pt_PT"/>
        </w:rPr>
        <w:t xml:space="preserve">Mostre uma imagem de uma </w:t>
      </w:r>
      <w:r>
        <w:rPr>
          <w:b/>
          <w:lang w:val="pt_PT" w:bidi="pt_PT"/>
        </w:rPr>
        <w:t>víbora</w:t>
      </w:r>
      <w:r>
        <w:rPr>
          <w:lang w:val="pt_PT" w:bidi="pt_PT"/>
        </w:rPr>
        <w:t>.</w:t>
      </w:r>
    </w:p>
    <w:p>
      <w:pPr/>
      <w:r>
        <w:rPr>
          <w:lang w:val="pt_PT" w:bidi="pt_PT"/>
        </w:rPr>
      </w:r>
      <w:r>
        <w:rPr>
          <w:lang w:val="pt_PT" w:bidi="pt_PT"/>
        </w:rPr>
        <w:t>Quando as pessoas locais viram a víbora ainda mordendo a mão de Paulo, elas disseram umas às outras que Paulo deveria ser um assassino. Um assassino é alguém que matou intencionalmente outra pessoa. Eles pensavam que Paulo era um assassino porque a serpente mortal o mordeu, mesmo tendo ele sobrevivido ao naufrágio. Eles pensavam que ele não poderia escapar da deusa chamada “Justiça”. A serpente venenosa mordeu Paulo. As pessoas locais acreditavam que a deusa Justiça punia os malfeitores.</w:t>
      </w:r>
    </w:p>
    <w:p>
      <w:pPr/>
      <w:r>
        <w:rPr>
          <w:lang w:val="pt_PT" w:bidi="pt_PT"/>
        </w:rPr>
      </w:r>
      <w:r>
        <w:rPr>
          <w:lang w:val="pt_PT" w:bidi="pt_PT"/>
        </w:rPr>
        <w:t>Parem e discutam como uma equipe de tradução: contem uma história sobre uma vez que alguém em sua comunidade fez algo errado, e mais tarde algo ruim aconteceu com essa pessoa. Como vocês conectam situações ruins na vida com fazer coisas erradas?</w:t>
      </w:r>
    </w:p>
    <w:p>
      <w:pPr/>
      <w:r>
        <w:rPr>
          <w:lang w:val="pt_PT" w:bidi="pt_PT"/>
        </w:rPr>
      </w:r>
      <w:r>
        <w:rPr>
          <w:lang w:val="pt_PT" w:bidi="pt_PT"/>
        </w:rPr>
        <w:t>Mas Paulo sacudiu a serpente no fogo, e a víbora soltou sua mão. Deus protegeu Paulo da morte e de ser ferido.</w:t>
      </w:r>
    </w:p>
    <w:p>
      <w:pPr/>
      <w:r>
        <w:rPr>
          <w:lang w:val="pt_PT" w:bidi="pt_PT"/>
        </w:rPr>
      </w:r>
      <w:r>
        <w:rPr>
          <w:lang w:val="pt_PT" w:bidi="pt_PT"/>
        </w:rPr>
        <w:t>As pessoas locais sabiam que a víbora era venenosa. Eles esperaram que Paulo morresse ou que seu braço inchasse. Após esperar por um longo tempo, as pessoas nativas perceberam que nada de ruim aconteceu com Paulo. Eles mudaram de ideia e pensaram que Paulo não era um assassino, mas um deus. Como Paulo não inchou ou morreu, eles pensaram que Paulo era um deus que tinha poder sobre a natureza.</w:t>
      </w:r>
    </w:p>
    <w:p>
      <w:pPr/>
      <w:r>
        <w:rPr>
          <w:lang w:val="pt_PT" w:bidi="pt_PT"/>
        </w:rPr>
      </w:r>
      <w:r>
        <w:rPr>
          <w:lang w:val="pt_PT" w:bidi="pt_PT"/>
        </w:rPr>
        <w:t>Paulo e os sobreviventes foram para as terras pertencentes a Públio. Públio era o líder ou o oficial mais importante da ilha de Malta. Públio recebeu Paulo e seus companheiros em sua casa por três dias.</w:t>
      </w:r>
    </w:p>
    <w:p>
      <w:pPr/>
      <w:r>
        <w:rPr>
          <w:lang w:val="pt_PT" w:bidi="pt_PT"/>
        </w:rPr>
      </w:r>
      <w:r>
        <w:rPr>
          <w:lang w:val="pt_PT" w:bidi="pt_PT"/>
        </w:rPr>
        <w:t>Paulo soube que o pai de Públio estava doente, sofrendo de febre e disenteria. A palavra sofrimento significa que o pai de Públio estava muito doente. A disenteria é uma infecção dos intestinos que causa diarreia, dor e febre. Paulo visitou o pai de Públio e orou por ele. Paulo colocou as mãos sobre o pai de Públio e o curou. Ele não curou o pai de Públio como um médico cura seus pacientes com remédio. Foi o poder de Deus em Paulo que curou o pai de Públio.</w:t>
      </w:r>
    </w:p>
    <w:p>
      <w:pPr/>
      <w:r>
        <w:rPr>
          <w:lang w:val="pt_PT" w:bidi="pt_PT"/>
        </w:rPr>
      </w:r>
      <w:r>
        <w:rPr>
          <w:lang w:val="pt_PT" w:bidi="pt_PT"/>
        </w:rPr>
        <w:t>As pessoas na ilha ouviram como Paulo curou o pai de Públio. Então, os habitantes da ilha que estavam doentes também vieram até Paulo e foram curados. Eles vieram até Paulo durante um período de dias ou algumas semanas. É importante lembrar que, no Evangelho de Lucas, muitas pessoas enfermas vieram até Jesus e ele as curou. O mesmo poder de cura de Deus que estava em Jesus também estava em Paulo.</w:t>
      </w:r>
    </w:p>
    <w:p>
      <w:pPr/>
      <w:r>
        <w:rPr>
          <w:lang w:val="pt_PT" w:bidi="pt_PT"/>
        </w:rPr>
      </w:r>
      <w:r>
        <w:rPr>
          <w:lang w:val="pt_PT" w:bidi="pt_PT"/>
        </w:rPr>
        <w:t>As pessoas da ilha honraram Paulo e aqueles que estavam viajando com ele. Honrar pode incluir elogiá-los e dar presentes a eles. Quando eles estavam prontos para navegar novamente, as pessoas da ilha deram a eles os suprimentos necessários para a viagem.</w:t>
      </w:r>
    </w:p>
    <w:p>
      <w:pPr/>
      <w:r>
        <w:rPr>
          <w:lang w:val="pt_PT" w:bidi="pt_PT"/>
        </w:rPr>
      </w:r>
      <w:r>
        <w:rPr>
          <w:lang w:val="pt_PT" w:bidi="pt_PT"/>
        </w:rPr>
        <w:t>Parem e discutam: como as pessoas em sua cultura ajudam os sobreviventes de calamidades, como terremotos, tempestades, fogo ou refugiados da guerra?</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cinco cenas.</w:t>
      </w:r>
    </w:p>
    <w:p>
      <w:pPr/>
      <w:r>
        <w:rPr>
          <w:lang w:val="pt_PT" w:bidi="pt_PT"/>
        </w:rPr>
      </w:r>
      <w:r>
        <w:rPr>
          <w:b/>
          <w:lang w:val="pt_PT" w:bidi="pt_PT"/>
        </w:rPr>
        <w:t>Primeira cena:</w:t>
      </w:r>
      <w:r>
        <w:rPr>
          <w:lang w:val="pt_PT" w:bidi="pt_PT"/>
        </w:rPr>
        <w:t xml:space="preserve"> Paulo e todas as pessoas a bordo desse navio chegaram com segurança às costas de Malta. O povo nativo de Malta foram prestativos com eles.</w:t>
      </w:r>
    </w:p>
    <w:p>
      <w:pPr/>
      <w:r>
        <w:rPr>
          <w:lang w:val="pt_PT" w:bidi="pt_PT"/>
        </w:rPr>
      </w:r>
      <w:r>
        <w:rPr>
          <w:b/>
          <w:lang w:val="pt_PT" w:bidi="pt_PT"/>
        </w:rPr>
        <w:t>Segunda cena:</w:t>
      </w:r>
      <w:r>
        <w:rPr>
          <w:lang w:val="pt_PT" w:bidi="pt_PT"/>
        </w:rPr>
        <w:t xml:space="preserve"> enquanto Paulo estava coletando gravetos de madeira, uma víbora apareceu e mordeu sua mão. Seu corpo não inchou ou ficou ferido.</w:t>
      </w:r>
    </w:p>
    <w:p>
      <w:pPr/>
      <w:r>
        <w:rPr>
          <w:lang w:val="pt_PT" w:bidi="pt_PT"/>
        </w:rPr>
      </w:r>
      <w:r>
        <w:rPr>
          <w:b/>
          <w:lang w:val="pt_PT" w:bidi="pt_PT"/>
        </w:rPr>
        <w:t>Terceira cena:</w:t>
      </w:r>
      <w:r>
        <w:rPr>
          <w:lang w:val="pt_PT" w:bidi="pt_PT"/>
        </w:rPr>
        <w:t xml:space="preserve"> Públio, o chefe de Malta os recebeu em sua casa.</w:t>
      </w:r>
    </w:p>
    <w:p>
      <w:pPr/>
      <w:r>
        <w:rPr>
          <w:lang w:val="pt_PT" w:bidi="pt_PT"/>
        </w:rPr>
      </w:r>
      <w:r>
        <w:rPr>
          <w:b/>
          <w:lang w:val="pt_PT" w:bidi="pt_PT"/>
        </w:rPr>
        <w:t>Quarta cena:</w:t>
      </w:r>
      <w:r>
        <w:rPr>
          <w:lang w:val="pt_PT" w:bidi="pt_PT"/>
        </w:rPr>
        <w:t xml:space="preserve"> Paulo curou o pai de Públio. Então as pessoas doentes na ilha também vieram e Paulo as curou.</w:t>
      </w:r>
    </w:p>
    <w:p>
      <w:pPr/>
      <w:r>
        <w:rPr>
          <w:lang w:val="pt_PT" w:bidi="pt_PT"/>
        </w:rPr>
      </w:r>
      <w:r>
        <w:rPr>
          <w:b/>
          <w:lang w:val="pt_PT" w:bidi="pt_PT"/>
        </w:rPr>
        <w:t>Quinta cena:</w:t>
      </w:r>
      <w:r>
        <w:rPr>
          <w:lang w:val="pt_PT" w:bidi="pt_PT"/>
        </w:rPr>
        <w:t xml:space="preserve"> o povo da ilha honrou grandemente Paulo e seus companheiros. As pessoas deram a Paulo suprimentos necessários para sua viagem no mar.</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pStyle w:val="ListBullet"/>
        <w:spacing w:line="240" w:lineRule="auto"/>
        <w:ind w:left="720"/>
      </w:pPr>
      <w:r>
        <w:rPr>
          <w:lang w:val="pt_PT" w:bidi="pt_PT"/>
        </w:rPr>
      </w:r>
      <w:r>
        <w:rPr>
          <w:lang w:val="pt_PT" w:bidi="pt_PT"/>
        </w:rPr>
        <w:t>O povo local de Malta</w:t>
      </w:r>
    </w:p>
    <w:p>
      <w:pPr>
        <w:pStyle w:val="ListBullet"/>
        <w:spacing w:line="240" w:lineRule="auto"/>
        <w:ind w:left="720"/>
      </w:pPr>
      <w:r>
        <w:rPr>
          <w:lang w:val="pt_PT" w:bidi="pt_PT"/>
        </w:rPr>
      </w:r>
      <w:r>
        <w:rPr>
          <w:lang w:val="pt_PT" w:bidi="pt_PT"/>
        </w:rPr>
        <w:t>Públio, o chefe</w:t>
      </w:r>
    </w:p>
    <w:p>
      <w:pPr>
        <w:pStyle w:val="ListBullet"/>
        <w:spacing w:line="240" w:lineRule="auto"/>
        <w:ind w:left="720"/>
      </w:pPr>
      <w:r>
        <w:rPr>
          <w:lang w:val="pt_PT" w:bidi="pt_PT"/>
        </w:rPr>
      </w:r>
      <w:r>
        <w:rPr>
          <w:lang w:val="pt_PT" w:bidi="pt_PT"/>
        </w:rPr>
        <w:t>O pai de Públio</w:t>
      </w:r>
    </w:p>
    <w:p>
      <w:pPr>
        <w:pStyle w:val="ListBullet"/>
        <w:spacing w:line="240" w:lineRule="auto"/>
        <w:ind w:left="720"/>
      </w:pPr>
      <w:r>
        <w:rPr>
          <w:lang w:val="pt_PT" w:bidi="pt_PT"/>
        </w:rPr>
      </w:r>
      <w:r>
        <w:rPr>
          <w:lang w:val="pt_PT" w:bidi="pt_PT"/>
        </w:rPr>
        <w:t>As pessoas que estavam doentes em Malta</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Essa história começa imediatamente depois dos eventos da última história. Todos do navio chegam à costa. O povo local de Malta ajudou a preparar um fogo para eles para mantê-los aquecidos, porque estava chovendo e o tempo estava frio.</w:t>
      </w:r>
    </w:p>
    <w:p>
      <w:pPr/>
      <w:r>
        <w:rPr>
          <w:lang w:val="pt_PT" w:bidi="pt_PT"/>
        </w:rPr>
      </w:r>
      <w:r>
        <w:rPr>
          <w:lang w:val="pt_PT" w:bidi="pt_PT"/>
        </w:rPr>
        <w:t>Enquanto Paulo estava coletando gravetos de madeira para o fogo, uma víbora venenosa saiu e mordeu a mão de Paulo. O povo de Malta viu o que aconteceu e esperava que o braço de Paulo inchasse e ele morresse. Mas Deus poupou Paulo e ele não foi ferido.</w:t>
      </w:r>
    </w:p>
    <w:p>
      <w:pPr/>
      <w:r>
        <w:rPr>
          <w:lang w:val="pt_PT" w:bidi="pt_PT"/>
        </w:rPr>
      </w:r>
      <w:r>
        <w:rPr>
          <w:lang w:val="pt_PT" w:bidi="pt_PT"/>
        </w:rPr>
        <w:t>Agora a história se muda para a casa de Públio. Públio, o chefe da ilha, convidou Paulo e seus companheiros. Eles ficaram lá por três dias.</w:t>
      </w:r>
    </w:p>
    <w:p>
      <w:pPr/>
      <w:r>
        <w:rPr>
          <w:lang w:val="pt_PT" w:bidi="pt_PT"/>
        </w:rPr>
      </w:r>
      <w:r>
        <w:rPr>
          <w:lang w:val="pt_PT" w:bidi="pt_PT"/>
        </w:rPr>
        <w:t>O pai de Públio estava doente de febre e disenteria. Paulo visitou o pai de Públio e o curou. O povo da ilha ouviu sobre a cura do pai de Públio. Eles traziam pessoas doentes a Paulo e ele curava todas elas. Paulo e seus companheiros ficaram na ilha por três meses. O povo local deu a Paulo e seus companheiros os suprimentos necessários para sua viagem no mar.</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cinco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pStyle w:val="ListBullet"/>
        <w:spacing w:line="240" w:lineRule="auto"/>
        <w:ind w:left="720"/>
      </w:pPr>
      <w:r>
        <w:rPr>
          <w:lang w:val="pt_PT" w:bidi="pt_PT"/>
        </w:rPr>
      </w:r>
      <w:r>
        <w:rPr>
          <w:lang w:val="pt_PT" w:bidi="pt_PT"/>
        </w:rPr>
        <w:t>O povo local de Malta</w:t>
      </w:r>
    </w:p>
    <w:p>
      <w:pPr>
        <w:pStyle w:val="ListBullet"/>
        <w:spacing w:line="240" w:lineRule="auto"/>
        <w:ind w:left="720"/>
      </w:pPr>
      <w:r>
        <w:rPr>
          <w:lang w:val="pt_PT" w:bidi="pt_PT"/>
        </w:rPr>
      </w:r>
      <w:r>
        <w:rPr>
          <w:lang w:val="pt_PT" w:bidi="pt_PT"/>
        </w:rPr>
        <w:t>Públio, o chefe</w:t>
      </w:r>
    </w:p>
    <w:p>
      <w:pPr>
        <w:pStyle w:val="ListBullet"/>
        <w:spacing w:line="240" w:lineRule="auto"/>
        <w:ind w:left="720"/>
      </w:pPr>
      <w:r>
        <w:rPr>
          <w:lang w:val="pt_PT" w:bidi="pt_PT"/>
        </w:rPr>
      </w:r>
      <w:r>
        <w:rPr>
          <w:lang w:val="pt_PT" w:bidi="pt_PT"/>
        </w:rPr>
        <w:t>O pai de Públio</w:t>
      </w:r>
    </w:p>
    <w:p>
      <w:pPr>
        <w:pStyle w:val="ListBullet"/>
        <w:spacing w:line="240" w:lineRule="auto"/>
        <w:ind w:left="720"/>
      </w:pPr>
      <w:r>
        <w:rPr>
          <w:lang w:val="pt_PT" w:bidi="pt_PT"/>
        </w:rPr>
      </w:r>
      <w:r>
        <w:rPr>
          <w:lang w:val="pt_PT" w:bidi="pt_PT"/>
        </w:rPr>
        <w:t>As pessoas que estavam doentes em Malta</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Paulo e seus companheiros chegaram com segurança às margens de Malta. O povo local da ilha construiu um fogo para eles para mantê-los aquecidos.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Paulo e aqueles que vieram do navio: “Como vocês estão se sentindo?” Você pode ouvir coisas como: “Deus nos manteve seguros”, e “As pessoas na ilha são gentis conosco”.</w:t>
      </w:r>
    </w:p>
    <w:p>
      <w:pPr>
        <w:pStyle w:val="ListBullet"/>
        <w:spacing w:line="240" w:lineRule="auto"/>
        <w:ind w:left="720"/>
      </w:pPr>
      <w:r>
        <w:rPr>
          <w:lang w:val="pt_PT" w:bidi="pt_PT"/>
        </w:rPr>
      </w:r>
      <w:r>
        <w:rPr>
          <w:lang w:val="pt_PT" w:bidi="pt_PT"/>
        </w:rPr>
        <w:t>Pergunte aos atores que interpretam o povo local: “Como vocês estão se sentindo?” Você pode ouvir coisas como: “Essas pessoas do naufrágio precisam de nossa ajuda”, e “O tempo está frio e precisamos mantê-las aquecidas”.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Enquanto Paulo estava pegando gravetos de madeira, uma víbora mordeu e agarrou-se à mão de Paulo. Paulo sacudiu a víbora diante do fogo. O povo local da ilha viu o que aconteceu com Paulo.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“Essa víbora é irritante”, e “É bom que Deus tenha me protegido”.</w:t>
      </w:r>
    </w:p>
    <w:p>
      <w:pPr>
        <w:pStyle w:val="ListBullet"/>
        <w:spacing w:line="240" w:lineRule="auto"/>
        <w:ind w:left="720"/>
      </w:pPr>
      <w:r>
        <w:rPr>
          <w:lang w:val="pt_PT" w:bidi="pt_PT"/>
        </w:rPr>
      </w:r>
      <w:r>
        <w:rPr>
          <w:lang w:val="pt_PT" w:bidi="pt_PT"/>
        </w:rPr>
        <w:t>Pergunte aos atores que interpretam o povo local: “Como vocês estão se sentindo?” Você pode ouvir coisas como: “Certamente, esse homem é um assassino, porque a deusa Justiça usou a víbora para puni-lo”, e “Vamos esperar esse homem inchar e morrer”.</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Quando as pessoas viram que nada aconteceu com Paulo, o povo local mudou de ideia e pensou que Paulo era um deus.</w:t>
      </w:r>
    </w:p>
    <w:p>
      <w:pPr/>
      <w:r>
        <w:rPr>
          <w:lang w:val="pt_PT" w:bidi="pt_PT"/>
        </w:rPr>
      </w:r>
      <w:r>
        <w:rPr>
          <w:lang w:val="pt_PT" w:bidi="pt_PT"/>
        </w:rPr>
        <w:t>Públio, o chefe da ilha, convidou Paulo e seus companheiros para sua casa. Eles ficaram com Públio três dias.</w:t>
      </w:r>
    </w:p>
    <w:p>
      <w:pPr/>
      <w:r>
        <w:rPr>
          <w:lang w:val="pt_PT" w:bidi="pt_PT"/>
        </w:rPr>
      </w:r>
      <w:r>
        <w:rPr>
          <w:lang w:val="pt_PT" w:bidi="pt_PT"/>
        </w:rPr>
        <w:t>O pai de Públio estava doente com febre e disenteria, uma doença do estômago. Paulo visitou o pai de Públio e o curou.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Públio: “Como você está se sentindo?” Você pode ouvir coisas como: “Esses cidadãos e soldados romanos precisam de minha ajuda”, e “O Deus de Paulo curou meu pai”.</w:t>
      </w:r>
    </w:p>
    <w:p>
      <w:pPr>
        <w:pStyle w:val="ListBullet"/>
        <w:spacing w:line="240" w:lineRule="auto"/>
        <w:ind w:left="720"/>
      </w:pPr>
      <w:r>
        <w:rPr>
          <w:lang w:val="pt_PT" w:bidi="pt_PT"/>
        </w:rPr>
      </w:r>
      <w:r>
        <w:rPr>
          <w:lang w:val="pt_PT" w:bidi="pt_PT"/>
        </w:rPr>
        <w:t>Pergunte ao ator que interpreta Paulo: "Como você está se sentindo?" Você pode ouvir coisas como: “O chefe da terra é gentil”, e “Deus retornou a bondade de Públio curando seu pai”.</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As pessoas que estavam doentes vieram até Paulo. Paulo os curou.</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as pessoas doentes que foram curadas: “Como você está se sentindo?” Você pode ouvir coisas como: “Deus enviou seu servo para nos ajudar”, e “O Deus de Paulo é poderoso”.</w:t>
      </w:r>
    </w:p>
    <w:p>
      <w:pPr>
        <w:pStyle w:val="ListBullet"/>
        <w:spacing w:line="240" w:lineRule="auto"/>
        <w:ind w:left="720"/>
      </w:pPr>
      <w:r>
        <w:rPr>
          <w:lang w:val="pt_PT" w:bidi="pt_PT"/>
        </w:rPr>
      </w:r>
      <w:r>
        <w:rPr>
          <w:lang w:val="pt_PT" w:bidi="pt_PT"/>
        </w:rPr>
        <w:t>Pergunte ao ator que interpreta Paulo: "Como você está se sentindo?" Você pode ouvir coisas como: “Essas pessoas precisam de ajuda”, e “Usarei todas as oportunidades para ser uma bênção para essas pessoas”.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povo de Malta honrou muito a Paulo e seus companheiros. As pessoas deram a eles suprimentos para sua próxima jornada.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 povo de Malta: “Como vocês estão se sentindo?” Você pode ouvir coisas como: “Honramos Paulo e seus companheiros, porque eles são úteis para nós”, e “Queremos garantir que Paulo e seus companheiros tenham suprimentos suficientes”.</w:t>
      </w:r>
    </w:p>
    <w:p>
      <w:pPr>
        <w:pStyle w:val="ListBullet"/>
        <w:spacing w:line="240" w:lineRule="auto"/>
        <w:ind w:left="720"/>
      </w:pPr>
      <w:r>
        <w:rPr>
          <w:lang w:val="pt_PT" w:bidi="pt_PT"/>
        </w:rPr>
      </w:r>
      <w:r>
        <w:rPr>
          <w:lang w:val="pt_PT" w:bidi="pt_PT"/>
        </w:rPr>
        <w:t>Pergunte ao ator que interpreta Paulo: "Como você está se sentindo?" Você pode ouvir coisas como: “Agradeço a eles por sua bondade contínua por nós”, e “Temos tudo o que precisamos para nossa próxima viagem”.</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Enquanto Paulo estava pegando gravetos, uma </w:t>
      </w:r>
      <w:r>
        <w:rPr>
          <w:b/>
          <w:lang w:val="pt_PT" w:bidi="pt_PT"/>
        </w:rPr>
        <w:t>víbora</w:t>
      </w:r>
      <w:r>
        <w:rPr>
          <w:lang w:val="pt_PT" w:bidi="pt_PT"/>
        </w:rPr>
        <w:t xml:space="preserve"> apareceu e mordeu sua mão. Uma víbora é uma serpente venenosa.</w:t>
      </w:r>
    </w:p>
    <w:p>
      <w:pPr/>
      <w:r>
        <w:rPr>
          <w:lang w:val="pt_PT" w:bidi="pt_PT"/>
        </w:rPr>
      </w:r>
      <w:r>
        <w:rPr>
          <w:lang w:val="pt_PT" w:bidi="pt_PT"/>
        </w:rPr>
        <w:t xml:space="preserve">Mostre uma imagem de uma </w:t>
      </w:r>
      <w:r>
        <w:rPr>
          <w:b/>
          <w:lang w:val="pt_PT" w:bidi="pt_PT"/>
        </w:rPr>
        <w:t>víbora</w:t>
      </w:r>
      <w:r>
        <w:rPr>
          <w:lang w:val="pt_PT" w:bidi="pt_PT"/>
        </w:rPr>
        <w:t>.</w:t>
      </w:r>
    </w:p>
    <w:p>
      <w:pPr/>
      <w:r>
        <w:rPr>
          <w:lang w:val="pt_PT" w:bidi="pt_PT"/>
        </w:rPr>
      </w:r>
      <w:r>
        <w:rPr>
          <w:lang w:val="pt_PT" w:bidi="pt_PT"/>
        </w:rPr>
        <w:t xml:space="preserve">As pessoas pensam que Paulo é um </w:t>
      </w:r>
      <w:r>
        <w:rPr>
          <w:b/>
          <w:lang w:val="pt_PT" w:bidi="pt_PT"/>
        </w:rPr>
        <w:t>deus</w:t>
      </w:r>
      <w:r>
        <w:rPr>
          <w:lang w:val="pt_PT" w:bidi="pt_PT"/>
        </w:rPr>
        <w:t xml:space="preserve">. Essa é a palavra para um deus pagão ou falso. Consulte o Glossário Mestre para mais informações sobre </w:t>
      </w:r>
      <w:r>
        <w:rPr>
          <w:b/>
          <w:lang w:val="pt_PT" w:bidi="pt_PT"/>
        </w:rPr>
        <w:t>deus falso</w:t>
      </w:r>
      <w:r>
        <w:rPr>
          <w:lang w:val="pt_PT" w:bidi="pt_PT"/>
        </w:rPr>
        <w:t xml:space="preserve"> ou pagão.</w:t>
      </w:r>
    </w:p>
    <w:p>
      <w:pPr/>
      <w:r>
        <w:rPr>
          <w:lang w:val="pt_PT" w:bidi="pt_PT"/>
        </w:rPr>
      </w:r>
      <w:r>
        <w:rPr>
          <w:lang w:val="pt_PT" w:bidi="pt_PT"/>
        </w:rPr>
        <w:t xml:space="preserve">Públio era um chefe oficial. Um chefe oficial é aquele que governa a ilha. Públio convidou Paulo e seus companheiros para sua casa. O pai de Públio estava doente, com febre e </w:t>
      </w:r>
      <w:r>
        <w:rPr>
          <w:b/>
          <w:lang w:val="pt_PT" w:bidi="pt_PT"/>
        </w:rPr>
        <w:t>disenteria</w:t>
      </w:r>
      <w:r>
        <w:rPr>
          <w:lang w:val="pt_PT" w:bidi="pt_PT"/>
        </w:rPr>
        <w:t xml:space="preserve">. Disenteria é uma doença dos intestinos que causa febre, diarreia e dores no estômago. Paulo colocou as mãos sobre o pai de Públio e o </w:t>
      </w:r>
      <w:r>
        <w:rPr>
          <w:b/>
          <w:lang w:val="pt_PT" w:bidi="pt_PT"/>
        </w:rPr>
        <w:t>curou</w:t>
      </w:r>
      <w:r>
        <w:rPr>
          <w:lang w:val="pt_PT" w:bidi="pt_PT"/>
        </w:rPr>
        <w:t xml:space="preserve">. Paulo também curou as pessoas doentes na ilha. Use a palavra curar como vocês usaram anteriormente. Consulte o Glossário Mestre para mais informações sobre a palavra </w:t>
      </w:r>
      <w:r>
        <w:rPr>
          <w:b/>
          <w:lang w:val="pt_PT" w:bidi="pt_PT"/>
        </w:rPr>
        <w:t>curar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28:11–16</w:t>
      </w:r>
      <w:r>
        <w:rPr>
          <w:lang w:val="pt_PT" w:bidi="pt_PT"/>
        </w:rPr>
      </w:r>
    </w:p>
    <w:p>
      <w:pPr>
        <w:pStyle w:val="Heading3"/>
      </w:pPr>
      <w:r>
        <w:rPr>
          <w:lang w:val="pt_PT" w:bidi="pt_PT"/>
        </w:rPr>
        <w:t>Ouvir e Sentir</w:t>
      </w:r>
    </w:p>
    <w:p>
      <w:pPr/>
      <w:r>
        <w:rPr>
          <w:lang w:val="pt_PT" w:bidi="pt_PT"/>
        </w:rPr>
      </w:r>
      <w:r>
        <w:rPr>
          <w:lang w:val="pt_PT" w:bidi="pt_PT"/>
        </w:rPr>
        <w:t>Ouçam Atos 28.11–16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seus companheiros foram recebidos por Públio, o chefe da ilha de Malta. Pela graça de Deus, Paulo curou o pai de Públio. As pessoas que estavam doentes também vieram até Paulo e foram curadas.</w:t>
      </w:r>
    </w:p>
    <w:p>
      <w:pPr/>
      <w:r>
        <w:rPr>
          <w:lang w:val="pt_PT" w:bidi="pt_PT"/>
        </w:rPr>
      </w:r>
      <w:r>
        <w:rPr>
          <w:lang w:val="pt_PT" w:bidi="pt_PT"/>
        </w:rPr>
        <w:t>Três meses depois do naufrágio, Paulo e seus companheiros, Lucas e Aristarco, embarcaram em um navio de Malta para Roma. O navio era de Alexandria, no Egito. O navio tinha os deuses gêmeos Castor e Pólux esculpidos em sua proa. Esse tipo de escultura é chamado de figura de proa do navio. Algumas pessoas acreditavam que esses deuses protegiam os marinheiros durante suas viagens marítimas. O navio havia ficado em Malta durante a estação de inverno. O inverno é uma estação fria e marcada por muitas tempestades. O navio permaneceu em Malta até que fosse seguro viajar.</w:t>
      </w:r>
    </w:p>
    <w:p>
      <w:pPr/>
      <w:r>
        <w:rPr>
          <w:lang w:val="pt_PT" w:bidi="pt_PT"/>
        </w:rPr>
      </w:r>
      <w:r>
        <w:rPr>
          <w:lang w:val="pt_PT" w:bidi="pt_PT"/>
        </w:rPr>
        <w:t xml:space="preserve">Pare e mostre uma imagem de uma </w:t>
      </w:r>
      <w:r>
        <w:rPr>
          <w:b/>
          <w:lang w:val="pt_PT" w:bidi="pt_PT"/>
        </w:rPr>
        <w:t>figura de proa de um navio</w:t>
      </w:r>
      <w:r>
        <w:rPr>
          <w:lang w:val="pt_PT" w:bidi="pt_PT"/>
        </w:rPr>
        <w:t>.</w:t>
      </w:r>
    </w:p>
    <w:p>
      <w:pPr/>
      <w:r>
        <w:rPr>
          <w:lang w:val="pt_PT" w:bidi="pt_PT"/>
        </w:rPr>
      </w:r>
      <w:r>
        <w:rPr>
          <w:lang w:val="pt_PT" w:bidi="pt_PT"/>
        </w:rPr>
        <w:t>De Malta, eles navegaram para o norte até Siracusa, na ilha da Sicília. Essa viagem levou de dez a doze horas. O navio ficou lá por três dias.</w:t>
      </w:r>
    </w:p>
    <w:p>
      <w:pPr/>
      <w:r>
        <w:rPr>
          <w:lang w:val="pt_PT" w:bidi="pt_PT"/>
        </w:rPr>
      </w:r>
      <w:r>
        <w:rPr>
          <w:lang w:val="pt_PT" w:bidi="pt_PT"/>
        </w:rPr>
        <w:t>Então o navio navegou para Régio. Régio é uma cidade portuária no sul da Itália. Passado um dia, soprou um vento do sul que ajudava o navio a viajar mais rápido. No dia seguinte, eles chegaram a Putéoli. Putéoli é uma cidade portuária na Itália. Fica a cerca de 210 quilômetros a sudeste de Roma. Paulo encontrou alguns dos irmãos, ou seguidores de Jesus, em Putéoli. Não eram irmãos literais como em uma família. Os seguidores de Jesus em Putéoli convidaram Paulo e seus companheiros a ficarem com eles por sete dias. Eles provavelmente ficaram em Putéoli naquele momento, porque o centurião romano tinha alguns assuntos a tratar lá antes de continuar até Roma.</w:t>
      </w:r>
    </w:p>
    <w:p>
      <w:pPr/>
      <w:r>
        <w:rPr>
          <w:lang w:val="pt_PT" w:bidi="pt_PT"/>
        </w:rPr>
      </w:r>
      <w:r>
        <w:rPr>
          <w:lang w:val="pt_PT" w:bidi="pt_PT"/>
        </w:rPr>
        <w:t>Depois disso, o centurião levou Paulo a Roma. Após sete dias, Paulo, o centurião Júlio e os companheiros de Paulo deixaram Putéoli e foram para Roma, a cerca de 120 quilômetros de distância. As pessoas que viajavam para Roma seguiam pela estrada, a pé ou em carroças. Após percorrerem uma curta distância, eles teriam chegado à estrada chamada de Via Ápia, uma importante estrada que levava a Roma. Os irmãos, ou crentes, que viviam em Roma, ouviram que Paulo estava lá. Talvez os irmãos de Putéoli tenham contado aos outros sobre Paulo. Enquanto Paulo se aproximava de Roma, alguns crentes de Roma o encontraram na praça de Ápio e nas Três Vendas, e acompanharam Paulo pelo resto do caminho para a cidade. A praça de Ápio, um mercado, ficava localizada a 64 quilômetros ao sul de Roma, enquanto as Três Vendas, uma pequena cidade no lado da estrada, ficava a cerca de 49 quilômetros ao sul de Roma. É importante lembrar que Paulo havia escrito uma carta aos crentes em Roma cerca de 3 anos antes. Paulo agradeceu a Deus e foi encorajado por causa dessas visitas.</w:t>
      </w:r>
    </w:p>
    <w:p>
      <w:pPr/>
      <w:r>
        <w:rPr>
          <w:lang w:val="pt_PT" w:bidi="pt_PT"/>
        </w:rPr>
      </w:r>
      <w:r>
        <w:rPr>
          <w:lang w:val="pt_PT" w:bidi="pt_PT"/>
        </w:rPr>
        <w:t>Finalmente, Paulo e seus companheiros chegaram à cidade de Roma. Um oficial romano permitiu que Paulo morasse sozinho. O governo romano designou um soldado para guardar Paulo.</w:t>
      </w:r>
    </w:p>
    <w:p>
      <w:pPr/>
      <w:r>
        <w:rPr>
          <w:lang w:val="pt_PT" w:bidi="pt_PT"/>
        </w:rPr>
      </w:r>
      <w:r>
        <w:rPr>
          <w:lang w:val="pt_PT" w:bidi="pt_PT"/>
        </w:rPr>
        <w:t xml:space="preserve">Mostre em um mapa as ilhas de </w:t>
      </w:r>
      <w:r>
        <w:rPr>
          <w:lang w:val="pt_PT" w:bidi="pt_PT"/>
        </w:rPr>
        <w:t>Malta e Sicília e as cidades de Régio, Putéoli e Roma, na Itália</w:t>
      </w:r>
      <w:r>
        <w:rPr>
          <w:lang w:val="pt_PT" w:bidi="pt_PT"/>
        </w:rPr>
        <w:t>.</w:t>
      </w:r>
    </w:p>
    <w:p>
      <w:pPr/>
      <w:r>
        <w:rPr>
          <w:lang w:val="pt_PT" w:bidi="pt_PT"/>
        </w:rPr>
      </w:r>
      <w:r>
        <w:rPr>
          <w:lang w:val="pt_PT" w:bidi="pt_PT"/>
        </w:rPr>
        <w:t>Parem e discutam. Como as pessoas em sua cultura recebem crentes de outras nações?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seis cenas.</w:t>
      </w:r>
    </w:p>
    <w:p>
      <w:pPr/>
      <w:r>
        <w:rPr>
          <w:lang w:val="pt_PT" w:bidi="pt_PT"/>
        </w:rPr>
      </w:r>
      <w:r>
        <w:rPr>
          <w:b/>
          <w:lang w:val="pt_PT" w:bidi="pt_PT"/>
        </w:rPr>
        <w:t>Primeira cena:</w:t>
      </w:r>
      <w:r>
        <w:rPr>
          <w:lang w:val="pt_PT" w:bidi="pt_PT"/>
        </w:rPr>
        <w:t xml:space="preserve"> após três meses em Malta, Paulo e seus companheiros embarcaram em um navio.</w:t>
      </w:r>
    </w:p>
    <w:p>
      <w:pPr/>
      <w:r>
        <w:rPr>
          <w:lang w:val="pt_PT" w:bidi="pt_PT"/>
        </w:rPr>
      </w:r>
      <w:r>
        <w:rPr>
          <w:b/>
          <w:lang w:val="pt_PT" w:bidi="pt_PT"/>
        </w:rPr>
        <w:t>Segunda cena:</w:t>
      </w:r>
      <w:r>
        <w:rPr>
          <w:lang w:val="pt_PT" w:bidi="pt_PT"/>
        </w:rPr>
        <w:t xml:space="preserve"> o navio aportou em Siracusa, na Sicília. Eles ficaram lá por três dias.</w:t>
      </w:r>
    </w:p>
    <w:p>
      <w:pPr/>
      <w:r>
        <w:rPr>
          <w:lang w:val="pt_PT" w:bidi="pt_PT"/>
        </w:rPr>
      </w:r>
      <w:r>
        <w:rPr>
          <w:b/>
          <w:lang w:val="pt_PT" w:bidi="pt_PT"/>
        </w:rPr>
        <w:t>Terceira cena:</w:t>
      </w:r>
      <w:r>
        <w:rPr>
          <w:lang w:val="pt_PT" w:bidi="pt_PT"/>
        </w:rPr>
        <w:t xml:space="preserve"> o navio navegou de Siracusa para Régio e depois para Putéoli (ou Potéoli).</w:t>
      </w:r>
    </w:p>
    <w:p>
      <w:pPr/>
      <w:r>
        <w:rPr>
          <w:lang w:val="pt_PT" w:bidi="pt_PT"/>
        </w:rPr>
      </w:r>
      <w:r>
        <w:rPr>
          <w:b/>
          <w:lang w:val="pt_PT" w:bidi="pt_PT"/>
        </w:rPr>
        <w:t>Quarta cena:</w:t>
      </w:r>
      <w:r>
        <w:rPr>
          <w:lang w:val="pt_PT" w:bidi="pt_PT"/>
        </w:rPr>
        <w:t xml:space="preserve"> o navio chegou a Putéoli. Os crentes em Putéoli os convidaram a ficar por sete dias.</w:t>
      </w:r>
    </w:p>
    <w:p>
      <w:pPr/>
      <w:r>
        <w:rPr>
          <w:lang w:val="pt_PT" w:bidi="pt_PT"/>
        </w:rPr>
      </w:r>
      <w:r>
        <w:rPr>
          <w:b/>
          <w:lang w:val="pt_PT" w:bidi="pt_PT"/>
        </w:rPr>
        <w:t>Quinta cena:</w:t>
      </w:r>
      <w:r>
        <w:rPr>
          <w:lang w:val="pt_PT" w:bidi="pt_PT"/>
        </w:rPr>
        <w:t xml:space="preserve"> Paulo e seus companheiros viajam pela estrada de Putéoli para Roma. Ao se aproximar de Roma, os crentes de Jesus vindos de Roma encontraram Paulo na praça de Ápio e nas Três Vendas.</w:t>
      </w:r>
    </w:p>
    <w:p>
      <w:pPr/>
      <w:r>
        <w:rPr>
          <w:lang w:val="pt_PT" w:bidi="pt_PT"/>
        </w:rPr>
      </w:r>
      <w:r>
        <w:rPr>
          <w:b/>
          <w:lang w:val="pt_PT" w:bidi="pt_PT"/>
        </w:rPr>
        <w:t>Sexta cena:</w:t>
      </w:r>
      <w:r>
        <w:rPr>
          <w:lang w:val="pt_PT" w:bidi="pt_PT"/>
        </w:rPr>
        <w:t xml:space="preserve"> Paulo chegou à cidade de Roma. O governo romano permitiu que Paulo morasse sozinho, sob a custódia de um soldado romano.</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pStyle w:val="ListBullet"/>
        <w:spacing w:line="240" w:lineRule="auto"/>
        <w:ind w:left="720"/>
      </w:pPr>
      <w:r>
        <w:rPr>
          <w:lang w:val="pt_PT" w:bidi="pt_PT"/>
        </w:rPr>
      </w:r>
      <w:r>
        <w:rPr>
          <w:lang w:val="pt_PT" w:bidi="pt_PT"/>
        </w:rPr>
        <w:t>Os crentes em Putéoli</w:t>
      </w:r>
    </w:p>
    <w:p>
      <w:pPr>
        <w:pStyle w:val="ListBullet"/>
        <w:spacing w:line="240" w:lineRule="auto"/>
        <w:ind w:left="720"/>
      </w:pPr>
      <w:r>
        <w:rPr>
          <w:lang w:val="pt_PT" w:bidi="pt_PT"/>
        </w:rPr>
      </w:r>
      <w:r>
        <w:rPr>
          <w:lang w:val="pt_PT" w:bidi="pt_PT"/>
        </w:rPr>
        <w:t>Os crentes de Roma</w:t>
      </w:r>
    </w:p>
    <w:p>
      <w:pPr>
        <w:pStyle w:val="ListBullet"/>
        <w:spacing w:line="240" w:lineRule="auto"/>
        <w:ind w:left="720"/>
      </w:pPr>
      <w:r>
        <w:rPr>
          <w:lang w:val="pt_PT" w:bidi="pt_PT"/>
        </w:rPr>
      </w:r>
      <w:r>
        <w:rPr>
          <w:lang w:val="pt_PT" w:bidi="pt_PT"/>
        </w:rPr>
        <w:t>O soldado guardando Paulo</w:t>
      </w:r>
    </w:p>
    <w:p>
      <w:pPr/>
      <w:r>
        <w:rPr>
          <w:lang w:val="pt_PT" w:bidi="pt_PT"/>
        </w:rPr>
      </w:r>
      <w:r>
        <w:rPr>
          <w:lang w:val="pt_PT" w:bidi="pt_PT"/>
        </w:rPr>
        <w:t>Nesta sessão, peça ao grupo para elaborar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Paulo e seus companheiros embarcaram em um navio que havia ficado em Malta durante a estação de inverno. Três meses depois, Paulo partiu de Malta a bordo de um navio.</w:t>
      </w:r>
    </w:p>
    <w:p>
      <w:pPr/>
      <w:r>
        <w:rPr>
          <w:lang w:val="pt_PT" w:bidi="pt_PT"/>
        </w:rPr>
      </w:r>
      <w:r>
        <w:rPr>
          <w:lang w:val="pt_PT" w:bidi="pt_PT"/>
        </w:rPr>
        <w:t>O navio chegou ao porto de Siracusa, na ilha da Sicília. Eles ficaram lá 3 dias. O navio continuou para Régio e, em seguida, para Putéoli.</w:t>
      </w:r>
    </w:p>
    <w:p>
      <w:pPr/>
      <w:r>
        <w:rPr>
          <w:lang w:val="pt_PT" w:bidi="pt_PT"/>
        </w:rPr>
      </w:r>
      <w:r>
        <w:rPr>
          <w:lang w:val="pt_PT" w:bidi="pt_PT"/>
        </w:rPr>
        <w:t>O navio aportou em Putéoli, no sul da Itália. Os irmãos, crentes de Jesus em Putéoli, os convidaram a ficar sete dias. Putéoli ficava a cerca de 210 quilômetros de Roma. A viagem de Putéoli até Roma levaria cerca de 5 dias. Eles viajaram via estradas, de lá para Roma.</w:t>
      </w:r>
    </w:p>
    <w:p>
      <w:pPr/>
      <w:r>
        <w:rPr>
          <w:lang w:val="pt_PT" w:bidi="pt_PT"/>
        </w:rPr>
      </w:r>
      <w:r>
        <w:rPr>
          <w:lang w:val="pt_PT" w:bidi="pt_PT"/>
        </w:rPr>
        <w:t>Finalmente, Paulo e seus companheiros chegaram ao distrito de Roma. Os crentes de Jesus encontraram Paulo na praça de Ápio e nas Três Vendas, e o acompanharam pelo resto da jornada.</w:t>
      </w:r>
    </w:p>
    <w:p>
      <w:pPr/>
      <w:r>
        <w:rPr>
          <w:lang w:val="pt_PT" w:bidi="pt_PT"/>
        </w:rPr>
      </w:r>
      <w:r>
        <w:rPr>
          <w:lang w:val="pt_PT" w:bidi="pt_PT"/>
        </w:rPr>
        <w:t>Paulo chegou à cidade de Roma. As autoridades romanas permitiram que Paulo morasse sozinho. Um soldado romano guardava Paulo. Esta história é a última parte do relato em Atos em que Lucas usa a palavra “nós” para mostrar que ele estava com Paulo.</w:t>
      </w:r>
    </w:p>
    <w:p>
      <w:pPr/>
      <w:r>
        <w:rPr>
          <w:lang w:val="pt_PT" w:bidi="pt_PT"/>
        </w:rPr>
      </w:r>
      <w:r>
        <w:rPr>
          <w:lang w:val="pt_PT" w:bidi="pt_PT"/>
        </w:rPr>
        <w:t>Peça ao grupo que desenhe o mapa no chão e, em seguida, viajem de um lugar para outro enquanto encenam. Isso os ajudará a se lembrar da jornada e de cada parada ao longo do caminho.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seis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companheiros de Paulo, como Lucas e Aristarco</w:t>
      </w:r>
    </w:p>
    <w:p>
      <w:pPr>
        <w:pStyle w:val="ListBullet"/>
        <w:spacing w:line="240" w:lineRule="auto"/>
        <w:ind w:left="720"/>
      </w:pPr>
      <w:r>
        <w:rPr>
          <w:lang w:val="pt_PT" w:bidi="pt_PT"/>
        </w:rPr>
      </w:r>
      <w:r>
        <w:rPr>
          <w:lang w:val="pt_PT" w:bidi="pt_PT"/>
        </w:rPr>
        <w:t>Os marinheiros</w:t>
      </w:r>
    </w:p>
    <w:p>
      <w:pPr>
        <w:pStyle w:val="ListBullet"/>
        <w:spacing w:line="240" w:lineRule="auto"/>
        <w:ind w:left="720"/>
      </w:pPr>
      <w:r>
        <w:rPr>
          <w:lang w:val="pt_PT" w:bidi="pt_PT"/>
        </w:rPr>
      </w:r>
      <w:r>
        <w:rPr>
          <w:lang w:val="pt_PT" w:bidi="pt_PT"/>
        </w:rPr>
        <w:t>Júlio, o centurião</w:t>
      </w:r>
    </w:p>
    <w:p>
      <w:pPr>
        <w:pStyle w:val="ListBullet"/>
        <w:spacing w:line="240" w:lineRule="auto"/>
        <w:ind w:left="720"/>
      </w:pPr>
      <w:r>
        <w:rPr>
          <w:lang w:val="pt_PT" w:bidi="pt_PT"/>
        </w:rPr>
      </w:r>
      <w:r>
        <w:rPr>
          <w:lang w:val="pt_PT" w:bidi="pt_PT"/>
        </w:rPr>
        <w:t>Os soldados</w:t>
      </w:r>
    </w:p>
    <w:p>
      <w:pPr>
        <w:pStyle w:val="ListBullet"/>
        <w:spacing w:line="240" w:lineRule="auto"/>
        <w:ind w:left="720"/>
      </w:pPr>
      <w:r>
        <w:rPr>
          <w:lang w:val="pt_PT" w:bidi="pt_PT"/>
        </w:rPr>
      </w:r>
      <w:r>
        <w:rPr>
          <w:lang w:val="pt_PT" w:bidi="pt_PT"/>
        </w:rPr>
        <w:t>Os prisioneiros</w:t>
      </w:r>
    </w:p>
    <w:p>
      <w:pPr>
        <w:pStyle w:val="ListBullet"/>
        <w:spacing w:line="240" w:lineRule="auto"/>
        <w:ind w:left="720"/>
      </w:pPr>
      <w:r>
        <w:rPr>
          <w:lang w:val="pt_PT" w:bidi="pt_PT"/>
        </w:rPr>
      </w:r>
      <w:r>
        <w:rPr>
          <w:lang w:val="pt_PT" w:bidi="pt_PT"/>
        </w:rPr>
        <w:t>Os crentes em Putéoli</w:t>
      </w:r>
    </w:p>
    <w:p>
      <w:pPr>
        <w:pStyle w:val="ListBullet"/>
        <w:spacing w:line="240" w:lineRule="auto"/>
        <w:ind w:left="720"/>
      </w:pPr>
      <w:r>
        <w:rPr>
          <w:lang w:val="pt_PT" w:bidi="pt_PT"/>
        </w:rPr>
      </w:r>
      <w:r>
        <w:rPr>
          <w:lang w:val="pt_PT" w:bidi="pt_PT"/>
        </w:rPr>
        <w:t>Os crentes de Roma</w:t>
      </w:r>
    </w:p>
    <w:p>
      <w:pPr>
        <w:pStyle w:val="ListBullet"/>
        <w:spacing w:line="240" w:lineRule="auto"/>
        <w:ind w:left="720"/>
      </w:pPr>
      <w:r>
        <w:rPr>
          <w:lang w:val="pt_PT" w:bidi="pt_PT"/>
        </w:rPr>
      </w:r>
      <w:r>
        <w:rPr>
          <w:lang w:val="pt_PT" w:bidi="pt_PT"/>
        </w:rPr>
        <w:t>O soldado guardando Paulo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Depois de três meses em Malta, Paulo e seus companheiros navegaram para Roma em um navio de Alexandria.</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“Estou ansioso para encontrar os outros crentes em Roma!” e “Finalmente! Posso ir a Roma”.</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navio navegou até Siracusa, depois até Régio e, em seguida, até Putéoli. Quando o navio parou em Putéoli, os irmãos (seguidores de Jesus) se encontraram com Paulo. Paulo e seus companheiros ficaram em Putéoli por sete dias.</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seguidores de Jesus em Putéoli: “Como vocês estão se sentindo?” Você pode ouvir coisas como: “Somos abençoados por encontrar Paulo, um servo de Jesus”, e “Paulo nos ensina mais sobre Jesus”.</w:t>
      </w:r>
    </w:p>
    <w:p>
      <w:pPr>
        <w:pStyle w:val="ListBullet"/>
        <w:spacing w:line="240" w:lineRule="auto"/>
        <w:ind w:left="720"/>
      </w:pPr>
      <w:r>
        <w:rPr>
          <w:lang w:val="pt_PT" w:bidi="pt_PT"/>
        </w:rPr>
      </w:r>
      <w:r>
        <w:rPr>
          <w:lang w:val="pt_PT" w:bidi="pt_PT"/>
        </w:rPr>
        <w:t>Pergunte ao ator que interpreta Paulo: “Como você está se sentindo?” Você pode ouvir coisas como: “Também há seguidores de Jesus nessa região”, e “É um grande encorajamento encontrar colegas crentes de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 centurião levou Paulo e seus companheiros de viagem a Roma. Eles viajaram pela estrada de Putéoli a Roma. Os crentes de Roma vieram encontrar Paulo e o acompanharam no resto da jornada. Enquanto Paulo seguia para Roma, os crentes foram encontrá-lo no Fórum de Ápio e nas Três Tabernas. Paulo agradeceu a Deus por eles e foi encorajado.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aos atores que interpretam os seguidores de Jesus em Roma: “Como vocês estão se sentindo?” Você pode ouvir coisas como: “Queremos ouvir o que Paulo diz sobre Jesus”, e “Paulo foi preso por causa de sua fé”.</w:t>
      </w:r>
    </w:p>
    <w:p>
      <w:pPr>
        <w:pStyle w:val="ListBullet"/>
        <w:spacing w:line="240" w:lineRule="auto"/>
        <w:ind w:left="720"/>
      </w:pPr>
      <w:r>
        <w:rPr>
          <w:lang w:val="pt_PT" w:bidi="pt_PT"/>
        </w:rPr>
      </w:r>
      <w:r>
        <w:rPr>
          <w:lang w:val="pt_PT" w:bidi="pt_PT"/>
        </w:rPr>
        <w:t>Pergunte ao ator que interpreta Paulo: “Como você está se sentindo?” Você pode ouvir coisas como: “Estou tão feliz por encontrar mais seguidores de Jesus em Roma. Estou ansioso pelo que Deus tem para mim em Roma”, e “Agradeço a Deus por essas pessoas gentis”.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Eles finalmente chegaram à cidade. Paulo teve permissão para morar sozinho em uma casa, mas tinha uma guarda romana.</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O centurião, Paulo e seus companheiros embarcaram em um navio alexandrino que os levaria para Roma. O navio tem uma figura de proa representando os </w:t>
      </w:r>
      <w:r>
        <w:rPr>
          <w:b/>
          <w:lang w:val="pt_PT" w:bidi="pt_PT"/>
        </w:rPr>
        <w:t>deuses</w:t>
      </w:r>
      <w:r>
        <w:rPr>
          <w:lang w:val="pt_PT" w:bidi="pt_PT"/>
        </w:rPr>
        <w:t xml:space="preserve"> Castor e Pólux. Uma figura de proa é uma decoração de madeira esculpida na proa do navio. Use a mesma palavra para deuses que vocês usaram anteriormente. Consulte o Glossário Mestre para obter mais informações sobre </w:t>
      </w:r>
      <w:r>
        <w:rPr>
          <w:lang w:val="pt_PT" w:bidi="pt_PT"/>
        </w:rPr>
        <w:t>deuses</w:t>
      </w:r>
      <w:r>
        <w:rPr>
          <w:lang w:val="pt_PT" w:bidi="pt_PT"/>
        </w:rPr>
        <w:t>.</w:t>
      </w:r>
    </w:p>
    <w:p>
      <w:pPr/>
      <w:r>
        <w:rPr>
          <w:lang w:val="pt_PT" w:bidi="pt_PT"/>
        </w:rPr>
      </w:r>
      <w:r>
        <w:rPr>
          <w:lang w:val="pt_PT" w:bidi="pt_PT"/>
        </w:rPr>
        <w:t xml:space="preserve">Pare e mostre uma imagem de uma </w:t>
      </w:r>
      <w:r>
        <w:rPr>
          <w:b/>
          <w:lang w:val="pt_PT" w:bidi="pt_PT"/>
        </w:rPr>
        <w:t>figura de proa de um navio</w:t>
      </w:r>
      <w:r>
        <w:rPr>
          <w:lang w:val="pt_PT" w:bidi="pt_PT"/>
        </w:rPr>
        <w:t>.</w:t>
      </w:r>
    </w:p>
    <w:p>
      <w:pPr/>
      <w:r>
        <w:rPr>
          <w:lang w:val="pt_PT" w:bidi="pt_PT"/>
        </w:rPr>
      </w:r>
      <w:r>
        <w:rPr>
          <w:lang w:val="pt_PT" w:bidi="pt_PT"/>
        </w:rPr>
        <w:t xml:space="preserve">Quando Paulo e seus companheiros chegaram a Putéoli, os </w:t>
      </w:r>
      <w:r>
        <w:rPr>
          <w:b/>
          <w:lang w:val="pt_PT" w:bidi="pt_PT"/>
        </w:rPr>
        <w:t>irmãos</w:t>
      </w:r>
      <w:r>
        <w:rPr>
          <w:lang w:val="pt_PT" w:bidi="pt_PT"/>
        </w:rPr>
        <w:t>, ou seja, os crentes de Jesus, os acolheram. Eles ficaram lá por sete dias. Usem a mesma palavra para irmãos que vocês usaram anteriormente.</w:t>
      </w:r>
    </w:p>
    <w:p>
      <w:pPr/>
      <w:r>
        <w:rPr>
          <w:lang w:val="pt_PT" w:bidi="pt_PT"/>
        </w:rPr>
      </w:r>
      <w:r>
        <w:rPr>
          <w:lang w:val="pt_PT" w:bidi="pt_PT"/>
        </w:rPr>
        <w:t>A cidade de Roma é a capital do império romano.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Atos 28:17–31</w:t>
      </w:r>
      <w:r>
        <w:rPr>
          <w:lang w:val="pt_PT" w:bidi="pt_PT"/>
        </w:rPr>
      </w:r>
    </w:p>
    <w:p>
      <w:pPr>
        <w:pStyle w:val="Heading3"/>
      </w:pPr>
      <w:r>
        <w:rPr>
          <w:lang w:val="pt_PT" w:bidi="pt_PT"/>
        </w:rPr>
        <w:t>Ouvir e Sentir</w:t>
      </w:r>
    </w:p>
    <w:p>
      <w:pPr/>
      <w:r>
        <w:rPr>
          <w:lang w:val="pt_PT" w:bidi="pt_PT"/>
        </w:rPr>
      </w:r>
      <w:r>
        <w:rPr>
          <w:lang w:val="pt_PT" w:bidi="pt_PT"/>
        </w:rPr>
        <w:t>Ouçam Atos 28.17–31 e guardem em seus corações. Ouçam o texto três vezes (em três traduções diferentes, se possível). Em seguida, conversem em equipe sobre as seguintes perguntas:</w:t>
      </w:r>
    </w:p>
    <w:p>
      <w:pPr>
        <w:pStyle w:val="ListBullet"/>
        <w:spacing w:line="240" w:lineRule="auto"/>
        <w:ind w:left="720"/>
      </w:pPr>
      <w:r>
        <w:rPr>
          <w:lang w:val="pt_PT" w:bidi="pt_PT"/>
        </w:rPr>
      </w:r>
      <w:r>
        <w:rPr>
          <w:lang w:val="pt_PT" w:bidi="pt_PT"/>
        </w:rPr>
        <w:t>O que vocês gostam nessa história?</w:t>
      </w:r>
    </w:p>
    <w:p>
      <w:pPr>
        <w:pStyle w:val="ListBullet"/>
        <w:spacing w:line="240" w:lineRule="auto"/>
        <w:ind w:left="720"/>
      </w:pPr>
      <w:r>
        <w:rPr>
          <w:lang w:val="pt_PT" w:bidi="pt_PT"/>
        </w:rPr>
      </w:r>
      <w:r>
        <w:rPr>
          <w:lang w:val="pt_PT" w:bidi="pt_PT"/>
        </w:rPr>
        <w:t>O que vocês não gostam ou não compreendem?</w:t>
      </w:r>
    </w:p>
    <w:p>
      <w:pPr>
        <w:pStyle w:val="ListBullet"/>
        <w:spacing w:line="240" w:lineRule="auto"/>
        <w:ind w:left="720"/>
      </w:pPr>
      <w:r>
        <w:rPr>
          <w:lang w:val="pt_PT" w:bidi="pt_PT"/>
        </w:rPr>
      </w:r>
      <w:r>
        <w:rPr>
          <w:lang w:val="pt_PT" w:bidi="pt_PT"/>
        </w:rPr>
        <w:t>O que essa história nos conta sobre Jesus ou Deus?</w:t>
      </w:r>
    </w:p>
    <w:p>
      <w:pPr>
        <w:pStyle w:val="ListBullet"/>
        <w:spacing w:line="240" w:lineRule="auto"/>
        <w:ind w:left="720"/>
      </w:pPr>
      <w:r>
        <w:rPr>
          <w:lang w:val="pt_PT" w:bidi="pt_PT"/>
        </w:rPr>
      </w:r>
      <w:r>
        <w:rPr>
          <w:lang w:val="pt_PT" w:bidi="pt_PT"/>
        </w:rPr>
        <w:t>O que essa história nos conta sobre as pessoas?</w:t>
      </w:r>
    </w:p>
    <w:p>
      <w:pPr>
        <w:pStyle w:val="ListBullet"/>
        <w:spacing w:line="240" w:lineRule="auto"/>
        <w:ind w:left="720"/>
      </w:pPr>
      <w:r>
        <w:rPr>
          <w:lang w:val="pt_PT" w:bidi="pt_PT"/>
        </w:rPr>
      </w:r>
      <w:r>
        <w:rPr>
          <w:lang w:val="pt_PT" w:bidi="pt_PT"/>
        </w:rPr>
        <w:t>Como essa passagem impacta o nosso dia a dia?</w:t>
      </w:r>
    </w:p>
    <w:p>
      <w:pPr>
        <w:pStyle w:val="ListBullet"/>
        <w:spacing w:line="240" w:lineRule="auto"/>
        <w:ind w:left="720"/>
      </w:pPr>
      <w:r>
        <w:rPr>
          <w:lang w:val="pt_PT" w:bidi="pt_PT"/>
        </w:rPr>
      </w:r>
      <w:r>
        <w:rPr>
          <w:lang w:val="pt_PT" w:bidi="pt_PT"/>
        </w:rPr>
        <w:t>Quem vocês conhecem que precisa ouvir esta história?</w:t>
      </w:r>
      <w:r>
        <w:rPr>
          <w:lang w:val="pt_PT" w:bidi="pt_PT"/>
        </w:rPr>
      </w:r>
    </w:p>
    <w:p>
      <w:pPr>
        <w:pStyle w:val="Heading3"/>
      </w:pPr>
      <w:r>
        <w:rPr>
          <w:lang w:val="pt_PT" w:bidi="pt_PT"/>
        </w:rPr>
        <w:t>Preparando o Cenário</w:t>
      </w:r>
    </w:p>
    <w:p>
      <w:pPr/>
      <w:r>
        <w:rPr>
          <w:lang w:val="pt_PT" w:bidi="pt_PT"/>
        </w:rPr>
      </w:r>
      <w:r>
        <w:rPr>
          <w:lang w:val="pt_PT" w:bidi="pt_PT"/>
        </w:rPr>
        <w:t>Ouçam o texto uma vez na versão mais fácil de entender.</w:t>
      </w:r>
    </w:p>
    <w:p>
      <w:pPr/>
      <w:r>
        <w:rPr>
          <w:lang w:val="pt_PT" w:bidi="pt_PT"/>
        </w:rPr>
      </w:r>
      <w:r>
        <w:rPr>
          <w:lang w:val="pt_PT" w:bidi="pt_PT"/>
        </w:rPr>
        <w:t>Na passagem anterior, Paulo e seus companheiros finalmente chegaram a Roma. Paulo teve permissão para ficar em um lugar sozinho, com um soldado protegendo-o.</w:t>
      </w:r>
    </w:p>
    <w:p>
      <w:pPr/>
      <w:r>
        <w:rPr>
          <w:lang w:val="pt_PT" w:bidi="pt_PT"/>
        </w:rPr>
      </w:r>
      <w:r>
        <w:rPr>
          <w:lang w:val="pt_PT" w:bidi="pt_PT"/>
        </w:rPr>
        <w:t>Três dias depois que Paulo veio para Roma, ele convidou os líderes judeus locais a se encontrarem com ele. Os líderes chegaram ao lugar onde Paulo estava ficando. Paulo os chamou de irmãos, o que significa que eram companheiros judeus. Ele não estava insinuando que eles eram seguidores de Jesus. Paulo explicou que ele não havia feito nada de errado contra seus companheiros judeus, ou falado contra as tradições de seus antepassados. Quando Paulo se tornou cristão, ele não se opôs aos modos de vida judaicos. No entanto, os judeus prenderam Paulo e o entregaram aos romanos como seu prisioneiro.</w:t>
      </w:r>
    </w:p>
    <w:p>
      <w:pPr/>
      <w:r>
        <w:rPr>
          <w:lang w:val="pt_PT" w:bidi="pt_PT"/>
        </w:rPr>
      </w:r>
      <w:r>
        <w:rPr>
          <w:lang w:val="pt_PT" w:bidi="pt_PT"/>
        </w:rPr>
        <w:t>Parem e discutam: quais são as primeiras coisas que vocês fazem quando chegam a um novo lugar?</w:t>
      </w:r>
    </w:p>
    <w:p>
      <w:pPr/>
      <w:r>
        <w:rPr>
          <w:lang w:val="pt_PT" w:bidi="pt_PT"/>
        </w:rPr>
      </w:r>
      <w:r>
        <w:rPr>
          <w:lang w:val="pt_PT" w:bidi="pt_PT"/>
        </w:rPr>
        <w:t>Durante os julgamentos, os romanos não foram capazes de provar que Paulo cometeu um crime que merecia a morte. Paulo então dá aos líderes judeus um relato dos julgamentos que ele teve com o governador romano. Paulo diz aos líderes judeus que os romanos não poderiam provar que ele cometeu um crime que merecia a morte.</w:t>
      </w:r>
    </w:p>
    <w:p>
      <w:pPr/>
      <w:r>
        <w:rPr>
          <w:lang w:val="pt_PT" w:bidi="pt_PT"/>
        </w:rPr>
      </w:r>
      <w:r>
        <w:rPr>
          <w:lang w:val="pt_PT" w:bidi="pt_PT"/>
        </w:rPr>
        <w:t>Os oficiais romanos desejavam libertar Paulo, mas os judeus se opuseram. Os líderes judeus insistiram que Paulo havia cometido crimes contra o povo judeu e contra Deus. Como os líderes judeus não queriam libertar Paulo, ele apelou a César porque não tinha opção melhor. Paulo fez uso de seu direito como cidadão romano para que pudesse apelar a um tribunal superior para defender sua inocência. Paulo esclarece que não tinha nenhuma acusação contra seu próprio povo. Paulo não planejava acusar os judeus de má conduta diante dos romanos.</w:t>
      </w:r>
    </w:p>
    <w:p>
      <w:pPr/>
      <w:r>
        <w:rPr>
          <w:lang w:val="pt_PT" w:bidi="pt_PT"/>
        </w:rPr>
      </w:r>
      <w:r>
        <w:rPr>
          <w:lang w:val="pt_PT" w:bidi="pt_PT"/>
        </w:rPr>
        <w:t>Paulo explica aos líderes locais dos judeus em Roma por que ele queria se encontrar com eles. Paulo disse a eles que estava acorrentado porque acreditava na esperança de Israel. A esperança de Israel se refere à pessoa que Deus prometeu salvar o povo de Israel, o Messias.</w:t>
      </w:r>
    </w:p>
    <w:p>
      <w:pPr/>
      <w:r>
        <w:rPr>
          <w:lang w:val="pt_PT" w:bidi="pt_PT"/>
        </w:rPr>
      </w:r>
      <w:r>
        <w:rPr>
          <w:lang w:val="pt_PT" w:bidi="pt_PT"/>
        </w:rPr>
        <w:t>Os líderes locais dos judeus disseram a Paulo que não receberam nenhuma carta da Judeia sobre ele. Esses líderes não sabiam sobre os problemas entre Paulo e os líderes dos judeus em Jerusalém. Eles disseram que nenhum de seus companheiros judeus havia falado algo de ruim de Paulo. Os líderes locais dos judeus gostam de ouvir o que Paulo pensa sobre "a seita", um grupo de pessoas com crenças religiosas um pouco diferentes. Eles disseram a Paulo que havia pessoas que falavam contra essa seita. Os líderes judeus locais podem ter ouvido sobre essas histórias de judeus que rejeitaram a mensagem do evangelho. Os líderes judeus locais concordaram em uma data para se encontrarem com Paulo novamente.</w:t>
      </w:r>
    </w:p>
    <w:p>
      <w:pPr/>
      <w:r>
        <w:rPr>
          <w:lang w:val="pt_PT" w:bidi="pt_PT"/>
        </w:rPr>
      </w:r>
      <w:r>
        <w:rPr>
          <w:lang w:val="pt_PT" w:bidi="pt_PT"/>
        </w:rPr>
        <w:t>Quando a data de seu encontro chegou, os líderes judeus locais vieram para o lugar onde Paulo ficou. Havia mais pessoas do que na reunião anterior. De manhã até a noite, ele explicou a eles sobre o reino de Deus. O reino de Deus significa o governo de Deus como rei no coração de seu povo.</w:t>
      </w:r>
    </w:p>
    <w:p>
      <w:pPr/>
      <w:r>
        <w:rPr>
          <w:lang w:val="pt_PT" w:bidi="pt_PT"/>
        </w:rPr>
      </w:r>
      <w:r>
        <w:rPr>
          <w:lang w:val="pt_PT" w:bidi="pt_PT"/>
        </w:rPr>
        <w:t>Paulo tentou convencê-los de que Jesus é o salvador que Deus prometeu. Ele convenceu os judeus usando as palavras da Lei de Moisés e dos Profetas. Paulo foi capaz de convencer alguns dos judeus sobre sua crença em Jesus. Outros judeus não acreditavam em Paulo. Eles discordavam entre si. Os judeus que acreditavam em Jesus discutiam com aqueles que não acreditavam.</w:t>
      </w:r>
    </w:p>
    <w:p>
      <w:pPr/>
      <w:r>
        <w:rPr>
          <w:lang w:val="pt_PT" w:bidi="pt_PT"/>
        </w:rPr>
      </w:r>
      <w:r>
        <w:rPr>
          <w:lang w:val="pt_PT" w:bidi="pt_PT"/>
        </w:rPr>
        <w:t>Paulo disse uma última coisa, então os judeus saíram. Paulo disse que o Espírito Santo estava correto quando ele falou uma mensagem por meio do profeta Isaías a seus antepassados. O profeta Isaías disse que, embora as pessoas ouçam as palavras de Deus, elas não as entenderão. Elas verão, mas não perceberão, ou reconhecerão. Então o profeta disse que o coração do povo estava endurecido, ou insensível. O coração é o centro da mente humana, dos sentimentos e da vontade. Essa é uma comparação que significa que as pessoas não estão dispostas a acreditar no que Deus está dizendo a elas. O profeta continua a comparação dizendo que seus ouvidos estão tendo dificuldade em ouvir e seus olhos estavam fechados. Essa mensagem não é sobre ser surdo e cego, mas se recusar a acreditar no que eles ouviram e não aceitar a verdade. O profeta Isaías estava dizendo que haverá pessoas que podem ouvir a mensagem de Deus, mas essas pessoas simplesmente a ignorarão. Também pode haver pessoas que vejam o que Deus faz de uma maneira sobrenatural, mas que, ainda assim, ignorem que é Deus quem está agindo ali.</w:t>
      </w:r>
    </w:p>
    <w:p>
      <w:pPr/>
      <w:r>
        <w:rPr>
          <w:lang w:val="pt_PT" w:bidi="pt_PT"/>
        </w:rPr>
      </w:r>
      <w:r>
        <w:rPr>
          <w:lang w:val="pt_PT" w:bidi="pt_PT"/>
        </w:rPr>
        <w:t>Parem e discutam: que comparações ou figuras de linguagem vocês usam em seu idioma e cultura para falar sobre alguém que se recusa a ouvir ou acreditar no que ele vê e ouve?</w:t>
      </w:r>
    </w:p>
    <w:p>
      <w:pPr/>
      <w:r>
        <w:rPr>
          <w:lang w:val="pt_PT" w:bidi="pt_PT"/>
        </w:rPr>
      </w:r>
      <w:r>
        <w:rPr>
          <w:lang w:val="pt_PT" w:bidi="pt_PT"/>
        </w:rPr>
        <w:t>Caso contrário, as pessoas podem entender com seus corações, ver com seus olhos e ouvir com seus ouvidos. As pessoas perceberiam a verdade e acreditariam que Jesus é seu salvador. As pessoas entenderiam com seus corações e se afastariam, o que significa que se arrependeriam, ou se afastariam de seus pecados. Elas receberão cura de Deus. Deus perdoará seus pecados e as pessoas viverão em posição correta com Deus.</w:t>
      </w:r>
    </w:p>
    <w:p>
      <w:pPr/>
      <w:r>
        <w:rPr>
          <w:lang w:val="pt_PT" w:bidi="pt_PT"/>
        </w:rPr>
      </w:r>
      <w:r>
        <w:rPr>
          <w:lang w:val="pt_PT" w:bidi="pt_PT"/>
        </w:rPr>
        <w:t>Quando Paulo disse: "quero que vocês saibam", ele estava dizendo aos líderes judeus algo muito importante. Paulo disse aos líderes que Deus enviou seus mensageiros para os gentios com a mensagem de salvação. Deus quer salvá-los também. Paulo disse que os gentios ouvirão. Algumas versões dessa passagem acrescentam que os judeus deixaram Paulo e continuaram a discutir entre si.</w:t>
      </w:r>
    </w:p>
    <w:p>
      <w:pPr/>
      <w:r>
        <w:rPr>
          <w:lang w:val="pt_PT" w:bidi="pt_PT"/>
        </w:rPr>
      </w:r>
      <w:r>
        <w:rPr>
          <w:lang w:val="pt_PT" w:bidi="pt_PT"/>
        </w:rPr>
        <w:t>Paulo ficou em Roma por mais dois anos. Ele pagou por suas próprias despesas. Paulo também recebeu qualquer um que viesse para vê-lo, incluindo judeus, romanos e gregos. Nesses dois anos, Paulo continuou a pregar sobre o reino de Deus e ensinar sobre o Senhor Jesus Cristo. Enquanto Paulo estava sob prisão domiciliar, ele continuou a falar abertamente sobre o reino de Deus, e ninguém tentou pará-lo.</w:t>
      </w:r>
    </w:p>
    <w:p>
      <w:pPr/>
      <w:r>
        <w:rPr>
          <w:lang w:val="pt_PT" w:bidi="pt_PT"/>
        </w:rPr>
      </w:r>
      <w:r>
        <w:rPr>
          <w:lang w:val="pt_PT" w:bidi="pt_PT"/>
        </w:rPr>
        <w:t>Parem e discutam: como as pessoas em sua cultura se comportam quando não concordam umas com as outras?</w:t>
      </w:r>
      <w:r>
        <w:rPr>
          <w:lang w:val="pt_PT" w:bidi="pt_PT"/>
        </w:rPr>
      </w:r>
    </w:p>
    <w:p>
      <w:pPr>
        <w:pStyle w:val="Heading3"/>
      </w:pPr>
      <w:r>
        <w:rPr>
          <w:lang w:val="pt_PT" w:bidi="pt_PT"/>
        </w:rPr>
        <w:t>Identificando as Cenas</w:t>
      </w:r>
    </w:p>
    <w:p>
      <w:pPr/>
      <w:r>
        <w:rPr>
          <w:lang w:val="pt_PT" w:bidi="pt_PT"/>
        </w:rPr>
      </w:r>
      <w:r>
        <w:rPr>
          <w:lang w:val="pt_PT" w:bidi="pt_PT"/>
        </w:rPr>
        <w:t>Ouçam o texto novamente na versão mais fácil de entender.</w:t>
      </w:r>
    </w:p>
    <w:p>
      <w:pPr/>
      <w:r>
        <w:rPr>
          <w:lang w:val="pt_PT" w:bidi="pt_PT"/>
        </w:rPr>
      </w:r>
      <w:r>
        <w:rPr>
          <w:lang w:val="pt_PT" w:bidi="pt_PT"/>
        </w:rPr>
        <w:t>A história tem três cenas.</w:t>
      </w:r>
    </w:p>
    <w:p>
      <w:pPr/>
      <w:r>
        <w:rPr>
          <w:lang w:val="pt_PT" w:bidi="pt_PT"/>
        </w:rPr>
      </w:r>
      <w:r>
        <w:rPr>
          <w:b/>
          <w:lang w:val="pt_PT" w:bidi="pt_PT"/>
        </w:rPr>
        <w:t>Primeira cena:</w:t>
      </w:r>
      <w:r>
        <w:rPr>
          <w:lang w:val="pt_PT" w:bidi="pt_PT"/>
        </w:rPr>
        <w:t xml:space="preserve"> três dias depois que Paulo chegou a Roma, ele convidou judeus influentes a se encontrarem na cidade. Paulo e os judeus decidiram se encontrar novamente outro dia.</w:t>
      </w:r>
    </w:p>
    <w:p>
      <w:pPr/>
      <w:r>
        <w:rPr>
          <w:lang w:val="pt_PT" w:bidi="pt_PT"/>
        </w:rPr>
      </w:r>
      <w:r>
        <w:rPr>
          <w:b/>
          <w:lang w:val="pt_PT" w:bidi="pt_PT"/>
        </w:rPr>
        <w:t>Segunda cena:</w:t>
      </w:r>
      <w:r>
        <w:rPr>
          <w:lang w:val="pt_PT" w:bidi="pt_PT"/>
        </w:rPr>
        <w:t xml:space="preserve"> chegou o dia do encontro marcado. Mais judeus que queriam ouvir a mensagem de Paulo vieram.</w:t>
      </w:r>
    </w:p>
    <w:p>
      <w:pPr/>
      <w:r>
        <w:rPr>
          <w:lang w:val="pt_PT" w:bidi="pt_PT"/>
        </w:rPr>
      </w:r>
      <w:r>
        <w:rPr>
          <w:b/>
          <w:lang w:val="pt_PT" w:bidi="pt_PT"/>
        </w:rPr>
        <w:t>Terceira cena:</w:t>
      </w:r>
      <w:r>
        <w:rPr>
          <w:lang w:val="pt_PT" w:bidi="pt_PT"/>
        </w:rPr>
        <w:t xml:space="preserve"> Paulo ficou em Roma por dois anos pregando o evangelho do reino de Deus para os outros.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líderes judeus locais</w:t>
      </w:r>
    </w:p>
    <w:p>
      <w:pPr>
        <w:pStyle w:val="ListBullet"/>
        <w:spacing w:line="240" w:lineRule="auto"/>
        <w:ind w:left="720"/>
      </w:pPr>
      <w:r>
        <w:rPr>
          <w:lang w:val="pt_PT" w:bidi="pt_PT"/>
        </w:rPr>
      </w:r>
      <w:r>
        <w:rPr>
          <w:lang w:val="pt_PT" w:bidi="pt_PT"/>
        </w:rPr>
        <w:t>Os outros judeus que vieram mais tarde</w:t>
      </w:r>
    </w:p>
    <w:p>
      <w:pPr>
        <w:pStyle w:val="ListBullet"/>
        <w:spacing w:line="240" w:lineRule="auto"/>
        <w:ind w:left="720"/>
      </w:pPr>
      <w:r>
        <w:rPr>
          <w:lang w:val="pt_PT" w:bidi="pt_PT"/>
        </w:rPr>
      </w:r>
      <w:r>
        <w:rPr>
          <w:lang w:val="pt_PT" w:bidi="pt_PT"/>
        </w:rPr>
        <w:t>O soldado guardando Paulo</w:t>
      </w:r>
    </w:p>
    <w:p>
      <w:pPr>
        <w:pStyle w:val="ListBullet"/>
        <w:spacing w:line="240" w:lineRule="auto"/>
        <w:ind w:left="720"/>
      </w:pPr>
      <w:r>
        <w:rPr>
          <w:lang w:val="pt_PT" w:bidi="pt_PT"/>
        </w:rPr>
      </w:r>
      <w:r>
        <w:rPr>
          <w:lang w:val="pt_PT" w:bidi="pt_PT"/>
        </w:rPr>
        <w:t>Outras pessoas que ouviram Paulo</w:t>
      </w:r>
    </w:p>
    <w:p>
      <w:pPr/>
      <w:r>
        <w:rPr>
          <w:lang w:val="pt_PT" w:bidi="pt_PT"/>
        </w:rPr>
      </w:r>
      <w:r>
        <w:rPr>
          <w:lang w:val="pt_PT" w:bidi="pt_PT"/>
        </w:rPr>
        <w:t>Nesta sessão, peça ao grupo para fazer um roteiro, desenhar ou usar algum tipo de material manipulável (objetos que possam ser movidos, tais como pedras, gravetos, brinquedos infantis) para visualizar a história e as ações nela.</w:t>
      </w:r>
    </w:p>
    <w:p>
      <w:pPr/>
      <w:r>
        <w:rPr>
          <w:lang w:val="pt_PT" w:bidi="pt_PT"/>
        </w:rPr>
      </w:r>
      <w:r>
        <w:rPr>
          <w:lang w:val="pt_PT" w:bidi="pt_PT"/>
        </w:rPr>
        <w:t>Importante lembrar que Paulo estava vivendo em um lugar alugado, mas ele estava sob guarda. Depois que Paulo chegou a Roma, ele convidou os líderes judeus locais para uma reunião. Paulo recontou os eventos de seu julgamento em Cesareia. Ele resumiu o que havia acontecido para a liderança judaica em Roma. Os líderes locais não sabiam sobre o desacordo entre Paulo e os líderes dos judeus em Jerusalém. Eles concordaram em se encontrar novamente em outro dia.</w:t>
      </w:r>
    </w:p>
    <w:p>
      <w:pPr/>
      <w:r>
        <w:rPr>
          <w:lang w:val="pt_PT" w:bidi="pt_PT"/>
        </w:rPr>
      </w:r>
      <w:r>
        <w:rPr>
          <w:lang w:val="pt_PT" w:bidi="pt_PT"/>
        </w:rPr>
        <w:t>Quando o dia do encontrado marcado chegou, os líderes judeus locais trouxeram outros judeus para ouvir o que Paulo tinha a dizer. Paulo ensinou sobre o reino de Deus da manhã até a noite. Paulo falou com eles sobre Jesus usando a lei de Moisés e dos profetas. Alguns dos judeus creram na mensagem do evangelho, enquanto os outros não.</w:t>
      </w:r>
    </w:p>
    <w:p>
      <w:pPr/>
      <w:r>
        <w:rPr>
          <w:lang w:val="pt_PT" w:bidi="pt_PT"/>
        </w:rPr>
      </w:r>
      <w:r>
        <w:rPr>
          <w:lang w:val="pt_PT" w:bidi="pt_PT"/>
        </w:rPr>
        <w:t>Antes de deixá-los, Paulo fez uma declaração final. Paulo citou uma mensagem do profeta Isaías. Isaías disse que seus ouvidos tinham dificuldade para ouvir e que seus olhos estavam fechados. Um ouvido surdo e um olho cego são usados como comparações. As pessoas ouvem a verdade e veem a obra de Deus, mas se recusam a acreditar no que ouviram e ignoram o que testemunharam. "Entender com seus corações e se converter" também significa se arrepender de seus pecados. A "cura de Deus" se refere ao perdão de seus pecados e as pessoas viverão em correta comunhão com Deus.</w:t>
      </w:r>
    </w:p>
    <w:p>
      <w:pPr/>
      <w:r>
        <w:rPr>
          <w:lang w:val="pt_PT" w:bidi="pt_PT"/>
        </w:rPr>
      </w:r>
      <w:r>
        <w:rPr>
          <w:lang w:val="pt_PT" w:bidi="pt_PT"/>
        </w:rPr>
        <w:t>Então Paulo disse de maneira forte: "Quero que vocês saibam", ou "Devo dizer a vocês". Era importante que os judeus soubessem que Deus ofereceria salvação aos gentios, e eles também entrariam no Reino de Deus. Essa é uma parte importante da mensagem. Os judeus não entendem nem ouvem a mensagem, mas os gentios a ouvirão.</w:t>
      </w:r>
    </w:p>
    <w:p>
      <w:pPr/>
      <w:r>
        <w:rPr>
          <w:lang w:val="pt_PT" w:bidi="pt_PT"/>
        </w:rPr>
      </w:r>
      <w:r>
        <w:rPr>
          <w:lang w:val="pt_PT" w:bidi="pt_PT"/>
        </w:rPr>
        <w:t>Paulo ficou em Roma por dois anos desde que chegou. Dentro desses anos, Paulo continuou a pregar e ensinar sobre o reino de Deus e o Senhor Jesus Cristo.</w:t>
      </w:r>
      <w:r>
        <w:rPr>
          <w:lang w:val="pt_PT" w:bidi="pt_PT"/>
        </w:rPr>
      </w:r>
    </w:p>
    <w:p>
      <w:pPr>
        <w:pStyle w:val="Heading3"/>
      </w:pPr>
      <w:r>
        <w:rPr>
          <w:lang w:val="pt_PT" w:bidi="pt_PT"/>
        </w:rPr>
        <w:t>Incorporando o Texto</w:t>
      </w:r>
    </w:p>
    <w:p>
      <w:pPr/>
      <w:r>
        <w:rPr>
          <w:lang w:val="pt_PT" w:bidi="pt_PT"/>
        </w:rPr>
      </w:r>
      <w:r>
        <w:rPr>
          <w:lang w:val="pt_PT" w:bidi="pt_PT"/>
        </w:rPr>
        <w:t>Ouçam o texto novamente na versão mais fácil de entender.</w:t>
      </w:r>
    </w:p>
    <w:p>
      <w:pPr/>
      <w:r>
        <w:rPr>
          <w:lang w:val="pt_PT" w:bidi="pt_PT"/>
        </w:rPr>
      </w:r>
      <w:r>
        <w:rPr>
          <w:lang w:val="pt_PT" w:bidi="pt_PT"/>
        </w:rPr>
        <w:t>Nessa sessão, a equipe vai interpretar a história.</w:t>
      </w:r>
    </w:p>
    <w:p>
      <w:pPr/>
      <w:r>
        <w:rPr>
          <w:lang w:val="pt_PT" w:bidi="pt_PT"/>
        </w:rPr>
      </w:r>
      <w:r>
        <w:rPr>
          <w:lang w:val="pt_PT" w:bidi="pt_PT"/>
        </w:rPr>
        <w:t>A história tem três cenas.</w:t>
      </w:r>
    </w:p>
    <w:p>
      <w:pPr/>
      <w:r>
        <w:rPr>
          <w:lang w:val="pt_PT" w:bidi="pt_PT"/>
        </w:rPr>
      </w:r>
      <w:r>
        <w:rPr>
          <w:lang w:val="pt_PT" w:bidi="pt_PT"/>
        </w:rPr>
        <w:t>Os personagens da história incluem:</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líderes judeus locais</w:t>
      </w:r>
    </w:p>
    <w:p>
      <w:pPr>
        <w:pStyle w:val="ListBullet"/>
        <w:spacing w:line="240" w:lineRule="auto"/>
        <w:ind w:left="720"/>
      </w:pPr>
      <w:r>
        <w:rPr>
          <w:lang w:val="pt_PT" w:bidi="pt_PT"/>
        </w:rPr>
      </w:r>
      <w:r>
        <w:rPr>
          <w:lang w:val="pt_PT" w:bidi="pt_PT"/>
        </w:rPr>
        <w:t>Os outros judeus que vieram mais tarde</w:t>
      </w:r>
    </w:p>
    <w:p>
      <w:pPr>
        <w:pStyle w:val="ListBullet"/>
        <w:spacing w:line="240" w:lineRule="auto"/>
        <w:ind w:left="720"/>
      </w:pPr>
      <w:r>
        <w:rPr>
          <w:lang w:val="pt_PT" w:bidi="pt_PT"/>
        </w:rPr>
      </w:r>
      <w:r>
        <w:rPr>
          <w:lang w:val="pt_PT" w:bidi="pt_PT"/>
        </w:rPr>
        <w:t>O soldado guardando Paulo</w:t>
      </w:r>
    </w:p>
    <w:p>
      <w:pPr>
        <w:pStyle w:val="ListBullet"/>
        <w:spacing w:line="240" w:lineRule="auto"/>
        <w:ind w:left="720"/>
      </w:pPr>
      <w:r>
        <w:rPr>
          <w:lang w:val="pt_PT" w:bidi="pt_PT"/>
        </w:rPr>
      </w:r>
      <w:r>
        <w:rPr>
          <w:lang w:val="pt_PT" w:bidi="pt_PT"/>
        </w:rPr>
        <w:t>Outras pessoas que ouviram Paulo</w:t>
      </w:r>
    </w:p>
    <w:p>
      <w:pPr/>
      <w:r>
        <w:rPr>
          <w:lang w:val="pt_PT" w:bidi="pt_PT"/>
        </w:rPr>
      </w:r>
      <w:r>
        <w:rPr>
          <w:lang w:val="pt_PT" w:bidi="pt_PT"/>
        </w:rPr>
        <w:t>Peça à equipe que encene a história duas vezes. Eles devem interpretar no idioma para o qual estão traduzindo. Primeiro, peça à equipe que interprete a história sem interrupções. Quando a equipe interpretar pela segunda vez a história, interrompa-os em diferentes pontos da história.</w:t>
      </w:r>
    </w:p>
    <w:p>
      <w:pPr/>
      <w:r>
        <w:rPr>
          <w:lang w:val="pt_PT" w:bidi="pt_PT"/>
        </w:rPr>
      </w:r>
      <w:r>
        <w:rPr>
          <w:lang w:val="pt_PT" w:bidi="pt_PT"/>
        </w:rPr>
        <w:t>Durante a primeira interpretação da história, prestem atenção ao diálogo, ao fluxo, ao enredo e à cronologia da história. Fiquem atentos às partes importantes, ou difíceis, da história ou passagem, que devem ser interpretadas e não podem ser puladas. Ajude a equipe a lembrar de partes da história.</w:t>
      </w:r>
    </w:p>
    <w:p>
      <w:pPr/>
      <w:r>
        <w:rPr>
          <w:lang w:val="pt_PT" w:bidi="pt_PT"/>
        </w:rPr>
      </w:r>
      <w:r>
        <w:rPr>
          <w:lang w:val="pt_PT" w:bidi="pt_PT"/>
        </w:rPr>
        <w:t>Três dias depois que Paulo chegou a Roma, ele convidou os líderes judeus locais a encontrá-lo. Paulo explicou aos judeus por que ele se tornou um prisioneiro e por que ele apelou a César.</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"Quero conhecer os líderes judeus em Roma", e "Tenho que dizer a eles que não sou um criminoso".</w:t>
      </w:r>
    </w:p>
    <w:p>
      <w:pPr>
        <w:pStyle w:val="ListBullet"/>
        <w:spacing w:line="240" w:lineRule="auto"/>
        <w:ind w:left="720"/>
      </w:pPr>
      <w:r>
        <w:rPr>
          <w:lang w:val="pt_PT" w:bidi="pt_PT"/>
        </w:rPr>
      </w:r>
      <w:r>
        <w:rPr>
          <w:lang w:val="pt_PT" w:bidi="pt_PT"/>
        </w:rPr>
        <w:t>Pergunte aos atores que interpretam os líderes judeus locais: "Como vocês estão se sentindo?" Você pode ouvir coisas como: "Não recebemos relatos de outros judeus sobre esse homem", e "Queremos ouvir o que esse homem diz sobre os cristãos".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Os líderes quiseram ouvir mais, por isso combinaram outro dia para se reunir. Paulo se encontrou novamente com os líderes judeus locais na data marcada. Mais judeus vieram para ouvir a mensagem de Paulo. Paulo falou sobre o reino de Deus e sobre Jesus. Paulo convenceu alguns dos judeus, mas os outros não acreditaram nele.</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"Deus me deu a oportunidade de compartilhar a mensagem com meus colegas judeus em Roma", e "Esperançoso — posso ser capaz de convencer alguns deles".</w:t>
      </w:r>
    </w:p>
    <w:p>
      <w:pPr>
        <w:pStyle w:val="ListBullet"/>
        <w:spacing w:line="240" w:lineRule="auto"/>
        <w:ind w:left="720"/>
      </w:pPr>
      <w:r>
        <w:rPr>
          <w:lang w:val="pt_PT" w:bidi="pt_PT"/>
        </w:rPr>
      </w:r>
      <w:r>
        <w:rPr>
          <w:lang w:val="pt_PT" w:bidi="pt_PT"/>
        </w:rPr>
        <w:t>Pergunte aos atores que interpretam os judeus que ouviram a mensagem de Paulo: "Como vocês estão se sentindo?" Você pode ouvir coisas como: "Paulo não parece ser um criminoso", e "Paulo tem um amplo conhecimento sobre Jesus e as Escrituras".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Paulo diz a eles uma última coisa antes de saírem: Paulo afirma que o profeta Isaías disse que Deus traria salvação aos gentios.</w:t>
      </w:r>
    </w:p>
    <w:p>
      <w:pPr>
        <w:pStyle w:val="ListBullet"/>
        <w:spacing w:line="240" w:lineRule="auto"/>
        <w:ind w:left="720"/>
      </w:pPr>
      <w:r>
        <w:rPr>
          <w:lang w:val="pt_PT" w:bidi="pt_PT"/>
        </w:rPr>
      </w:r>
      <w:r>
        <w:rPr>
          <w:lang w:val="pt_PT" w:bidi="pt_PT"/>
        </w:rPr>
        <w:t>Pergunte aos atores que interpretam os judeus que ouviram Paulo falar: "Como vocês estão se sentindo? Você pode ouvir coisas como: "Deus é o Senhor para os judeus e gentios", e "Os gentios podem vir ao Senhor por meio de Jesus".</w:t>
      </w:r>
    </w:p>
    <w:p>
      <w:pPr>
        <w:pStyle w:val="ListBullet"/>
        <w:spacing w:line="240" w:lineRule="auto"/>
        <w:ind w:left="720"/>
      </w:pPr>
      <w:r>
        <w:rPr>
          <w:lang w:val="pt_PT" w:bidi="pt_PT"/>
        </w:rPr>
      </w:r>
      <w:r>
        <w:rPr>
          <w:lang w:val="pt_PT" w:bidi="pt_PT"/>
        </w:rPr>
        <w:t>Reinicie a encenação.</w:t>
      </w:r>
    </w:p>
    <w:p>
      <w:pPr/>
      <w:r>
        <w:rPr>
          <w:lang w:val="pt_PT" w:bidi="pt_PT"/>
        </w:rPr>
      </w:r>
      <w:r>
        <w:rPr>
          <w:lang w:val="pt_PT" w:bidi="pt_PT"/>
        </w:rPr>
        <w:t>Por dois anos, Paulo recebeu todos que queriam encontrá-lo. Paulo proclamou continuamente sobre o reino de Deus e sobre o Senhor Jesus Cristo.</w:t>
      </w:r>
    </w:p>
    <w:p>
      <w:pPr>
        <w:pStyle w:val="ListBullet"/>
        <w:spacing w:line="240" w:lineRule="auto"/>
        <w:ind w:left="720"/>
      </w:pPr>
      <w:r>
        <w:rPr>
          <w:lang w:val="pt_PT" w:bidi="pt_PT"/>
        </w:rPr>
      </w:r>
      <w:r>
        <w:rPr>
          <w:lang w:val="pt_PT" w:bidi="pt_PT"/>
        </w:rPr>
        <w:t>Interrompa a encenação.</w:t>
      </w:r>
    </w:p>
    <w:p>
      <w:pPr>
        <w:pStyle w:val="ListBullet"/>
        <w:spacing w:line="240" w:lineRule="auto"/>
        <w:ind w:left="720"/>
      </w:pPr>
      <w:r>
        <w:rPr>
          <w:lang w:val="pt_PT" w:bidi="pt_PT"/>
        </w:rPr>
      </w:r>
      <w:r>
        <w:rPr>
          <w:lang w:val="pt_PT" w:bidi="pt_PT"/>
        </w:rPr>
        <w:t>Pergunte ao ator que interpreta Paulo: "Como você está se sentindo?" Você pode ouvir coisas como: "Continuarei a pregar sobre Jesus enquanto eu puder", e "Jesus me enviou a Roma para que mais pessoas sejam salvas".</w:t>
      </w:r>
      <w:r>
        <w:rPr>
          <w:lang w:val="pt_PT" w:bidi="pt_PT"/>
        </w:rPr>
      </w:r>
    </w:p>
    <w:p>
      <w:pPr>
        <w:pStyle w:val="Heading3"/>
      </w:pPr>
      <w:r>
        <w:rPr>
          <w:lang w:val="pt_PT" w:bidi="pt_PT"/>
        </w:rPr>
        <w:t>Preenchendo as Lacunas</w:t>
      </w:r>
    </w:p>
    <w:p>
      <w:pPr/>
      <w:r>
        <w:rPr>
          <w:lang w:val="pt_PT" w:bidi="pt_PT"/>
        </w:rPr>
      </w:r>
      <w:r>
        <w:rPr>
          <w:lang w:val="pt_PT" w:bidi="pt_PT"/>
        </w:rPr>
        <w:t>Ouçam o texto uma vez na versão mais fácil de entender.</w:t>
      </w:r>
    </w:p>
    <w:p>
      <w:pPr/>
      <w:r>
        <w:rPr>
          <w:lang w:val="pt_PT" w:bidi="pt_PT"/>
        </w:rPr>
      </w:r>
      <w:r>
        <w:rPr>
          <w:lang w:val="pt_PT" w:bidi="pt_PT"/>
        </w:rPr>
        <w:t xml:space="preserve">Paulo chamou os líderes locais dos </w:t>
      </w:r>
      <w:r>
        <w:rPr>
          <w:b/>
          <w:lang w:val="pt_PT" w:bidi="pt_PT"/>
        </w:rPr>
        <w:t>judeus</w:t>
      </w:r>
      <w:r>
        <w:rPr>
          <w:lang w:val="pt_PT" w:bidi="pt_PT"/>
        </w:rPr>
        <w:t xml:space="preserve"> em </w:t>
      </w:r>
      <w:r>
        <w:rPr>
          <w:b/>
          <w:lang w:val="pt_PT" w:bidi="pt_PT"/>
        </w:rPr>
        <w:t>Roma</w:t>
      </w:r>
      <w:r>
        <w:rPr>
          <w:lang w:val="pt_PT" w:bidi="pt_PT"/>
        </w:rPr>
        <w:t xml:space="preserve">. Paulo lhes contou que ele era um prisioneiro de </w:t>
      </w:r>
      <w:r>
        <w:rPr>
          <w:b/>
          <w:lang w:val="pt_PT" w:bidi="pt_PT"/>
        </w:rPr>
        <w:t>Jerusalém</w:t>
      </w:r>
      <w:r>
        <w:rPr>
          <w:lang w:val="pt_PT" w:bidi="pt_PT"/>
        </w:rPr>
        <w:t xml:space="preserve">. Ele os chamou de irmãos, o que significa que eram colegas judeus. Paulo disse aos líderes locais dos judeus que ele veio a Roma porque apelou para </w:t>
      </w:r>
      <w:r>
        <w:rPr>
          <w:b/>
          <w:lang w:val="pt_PT" w:bidi="pt_PT"/>
        </w:rPr>
        <w:t>César</w:t>
      </w:r>
      <w:r>
        <w:rPr>
          <w:lang w:val="pt_PT" w:bidi="pt_PT"/>
        </w:rPr>
        <w:t xml:space="preserve">. Roma é a capital do Império Romano. Usem as mesmas palavras para judeus, Jerusalém e César que vocês usaram anteriormente. Consultem o Glossário Mestre para mais informações sobre as palavras </w:t>
      </w:r>
      <w:r>
        <w:rPr>
          <w:lang w:val="pt_PT" w:bidi="pt_PT"/>
        </w:rPr>
        <w:t>judeu</w:t>
      </w:r>
      <w:r>
        <w:rPr>
          <w:lang w:val="pt_PT" w:bidi="pt_PT"/>
        </w:rPr>
        <w:t xml:space="preserve">, </w:t>
      </w:r>
      <w:r>
        <w:rPr>
          <w:lang w:val="pt_PT" w:bidi="pt_PT"/>
        </w:rPr>
        <w:t>Jerusalém</w:t>
      </w:r>
      <w:r>
        <w:rPr>
          <w:lang w:val="pt_PT" w:bidi="pt_PT"/>
        </w:rPr>
        <w:t xml:space="preserve"> e </w:t>
      </w:r>
      <w:r>
        <w:rPr>
          <w:lang w:val="pt_PT" w:bidi="pt_PT"/>
        </w:rPr>
        <w:t>César</w:t>
      </w:r>
      <w:r>
        <w:rPr>
          <w:lang w:val="pt_PT" w:bidi="pt_PT"/>
        </w:rPr>
        <w:t>.</w:t>
      </w:r>
    </w:p>
    <w:p>
      <w:pPr/>
      <w:r>
        <w:rPr>
          <w:lang w:val="pt_PT" w:bidi="pt_PT"/>
        </w:rPr>
      </w:r>
      <w:r>
        <w:rPr>
          <w:lang w:val="pt_PT" w:bidi="pt_PT"/>
        </w:rPr>
        <w:t xml:space="preserve">Paulo disse aos judeus que ele não tinha nada contra sua </w:t>
      </w:r>
      <w:r>
        <w:rPr>
          <w:b/>
          <w:lang w:val="pt_PT" w:bidi="pt_PT"/>
        </w:rPr>
        <w:t>nação</w:t>
      </w:r>
      <w:r>
        <w:rPr>
          <w:lang w:val="pt_PT" w:bidi="pt_PT"/>
        </w:rPr>
        <w:t xml:space="preserve">. Paulo explica sua prisão porque ele acredita na esperança de </w:t>
      </w:r>
      <w:r>
        <w:rPr>
          <w:b/>
          <w:lang w:val="pt_PT" w:bidi="pt_PT"/>
        </w:rPr>
        <w:t>Israel</w:t>
      </w:r>
      <w:r>
        <w:rPr>
          <w:lang w:val="pt_PT" w:bidi="pt_PT"/>
        </w:rPr>
        <w:t xml:space="preserve">. A "esperança de Israel" se refere à promessa de Deus de que ele enviaria o Messias que salvaria seu povo de seus pecados. Os judeus em Roma disseram que não haviam recebido cartas da </w:t>
      </w:r>
      <w:r>
        <w:rPr>
          <w:b/>
          <w:lang w:val="pt_PT" w:bidi="pt_PT"/>
        </w:rPr>
        <w:t>Judeia</w:t>
      </w:r>
      <w:r>
        <w:rPr>
          <w:lang w:val="pt_PT" w:bidi="pt_PT"/>
        </w:rPr>
        <w:t xml:space="preserve"> a respeito de Paulo. Usem as mesmas palavras para nação, Israel e Judeia que vocês usaram anteriormente. Consultem o Glossário Mestre para mais informações sobre as palavras </w:t>
      </w:r>
      <w:r>
        <w:rPr>
          <w:lang w:val="pt_PT" w:bidi="pt_PT"/>
        </w:rPr>
        <w:t>nação</w:t>
      </w:r>
      <w:r>
        <w:rPr>
          <w:lang w:val="pt_PT" w:bidi="pt_PT"/>
        </w:rPr>
        <w:t xml:space="preserve">, </w:t>
      </w:r>
      <w:r>
        <w:rPr>
          <w:lang w:val="pt_PT" w:bidi="pt_PT"/>
        </w:rPr>
        <w:t>Israel</w:t>
      </w:r>
      <w:r>
        <w:rPr>
          <w:lang w:val="pt_PT" w:bidi="pt_PT"/>
        </w:rPr>
        <w:t xml:space="preserve"> e </w:t>
      </w:r>
      <w:r>
        <w:rPr>
          <w:lang w:val="pt_PT" w:bidi="pt_PT"/>
        </w:rPr>
        <w:t>Judeia</w:t>
      </w:r>
      <w:r>
        <w:rPr>
          <w:lang w:val="pt_PT" w:bidi="pt_PT"/>
        </w:rPr>
        <w:t>.</w:t>
      </w:r>
    </w:p>
    <w:p>
      <w:pPr/>
      <w:r>
        <w:rPr>
          <w:lang w:val="pt_PT" w:bidi="pt_PT"/>
        </w:rPr>
      </w:r>
      <w:r>
        <w:rPr>
          <w:lang w:val="pt_PT" w:bidi="pt_PT"/>
        </w:rPr>
        <w:t xml:space="preserve">Muitos judeus vieram para ouvir Paulo na data marcada. Paulo testemunhou sobre o </w:t>
      </w:r>
      <w:r>
        <w:rPr>
          <w:b/>
          <w:lang w:val="pt_PT" w:bidi="pt_PT"/>
        </w:rPr>
        <w:t>reino de Deus</w:t>
      </w:r>
      <w:r>
        <w:rPr>
          <w:lang w:val="pt_PT" w:bidi="pt_PT"/>
        </w:rPr>
        <w:t xml:space="preserve"> e convenceu os judeus sobre Jesus, usando a </w:t>
      </w:r>
      <w:r>
        <w:rPr>
          <w:b/>
          <w:lang w:val="pt_PT" w:bidi="pt_PT"/>
        </w:rPr>
        <w:t>Lei</w:t>
      </w:r>
      <w:r>
        <w:rPr>
          <w:lang w:val="pt_PT" w:bidi="pt_PT"/>
        </w:rPr>
        <w:t xml:space="preserve"> e os </w:t>
      </w:r>
      <w:r>
        <w:rPr>
          <w:b/>
          <w:lang w:val="pt_PT" w:bidi="pt_PT"/>
        </w:rPr>
        <w:t>Profetas</w:t>
      </w:r>
      <w:r>
        <w:rPr>
          <w:lang w:val="pt_PT" w:bidi="pt_PT"/>
        </w:rPr>
        <w:t xml:space="preserve">. Usem as mesmas palavras para reino de Deus, lei e profetas que vocês usaram anteriormente. Consultem o Glossário Mestre para mais informações sobre as palavras </w:t>
      </w:r>
      <w:r>
        <w:rPr>
          <w:lang w:val="pt_PT" w:bidi="pt_PT"/>
        </w:rPr>
        <w:t>reino de Deus</w:t>
      </w:r>
      <w:r>
        <w:rPr>
          <w:lang w:val="pt_PT" w:bidi="pt_PT"/>
        </w:rPr>
        <w:t xml:space="preserve">, </w:t>
      </w:r>
      <w:r>
        <w:rPr>
          <w:lang w:val="pt_PT" w:bidi="pt_PT"/>
        </w:rPr>
        <w:t>Lei</w:t>
      </w:r>
      <w:r>
        <w:rPr>
          <w:lang w:val="pt_PT" w:bidi="pt_PT"/>
        </w:rPr>
        <w:t xml:space="preserve"> e </w:t>
      </w:r>
      <w:r>
        <w:rPr>
          <w:lang w:val="pt_PT" w:bidi="pt_PT"/>
        </w:rPr>
        <w:t>Profetas</w:t>
      </w:r>
      <w:r>
        <w:rPr>
          <w:lang w:val="pt_PT" w:bidi="pt_PT"/>
        </w:rPr>
        <w:t>.</w:t>
      </w:r>
    </w:p>
    <w:p>
      <w:pPr/>
      <w:r>
        <w:rPr>
          <w:lang w:val="pt_PT" w:bidi="pt_PT"/>
        </w:rPr>
      </w:r>
      <w:r>
        <w:rPr>
          <w:lang w:val="pt_PT" w:bidi="pt_PT"/>
        </w:rPr>
        <w:t xml:space="preserve">Antes de os judeus partirem, Paulo contou a eles sobre o </w:t>
      </w:r>
      <w:r>
        <w:rPr>
          <w:b/>
          <w:lang w:val="pt_PT" w:bidi="pt_PT"/>
        </w:rPr>
        <w:t>Espírito Santo</w:t>
      </w:r>
      <w:r>
        <w:rPr>
          <w:lang w:val="pt_PT" w:bidi="pt_PT"/>
        </w:rPr>
        <w:t xml:space="preserve"> que falou com o profeta Isaías. Ele também lhes disse que a </w:t>
      </w:r>
      <w:r>
        <w:rPr>
          <w:b/>
          <w:lang w:val="pt_PT" w:bidi="pt_PT"/>
        </w:rPr>
        <w:t>salvação</w:t>
      </w:r>
      <w:r>
        <w:rPr>
          <w:lang w:val="pt_PT" w:bidi="pt_PT"/>
        </w:rPr>
        <w:t xml:space="preserve"> de Deus veio aos </w:t>
      </w:r>
      <w:r>
        <w:rPr>
          <w:b/>
          <w:lang w:val="pt_PT" w:bidi="pt_PT"/>
        </w:rPr>
        <w:t>gentios</w:t>
      </w:r>
      <w:r>
        <w:rPr>
          <w:lang w:val="pt_PT" w:bidi="pt_PT"/>
        </w:rPr>
        <w:t xml:space="preserve">. Enquanto Paulo ficava em Roma, ele continuou a proclamar ao povo sobre o </w:t>
      </w:r>
      <w:r>
        <w:rPr>
          <w:b/>
          <w:lang w:val="pt_PT" w:bidi="pt_PT"/>
        </w:rPr>
        <w:t>Senhor</w:t>
      </w:r>
      <w:r>
        <w:rPr>
          <w:lang w:val="pt_PT" w:bidi="pt_PT"/>
        </w:rPr>
        <w:t xml:space="preserve"> Jesus </w:t>
      </w:r>
      <w:r>
        <w:rPr>
          <w:b/>
          <w:lang w:val="pt_PT" w:bidi="pt_PT"/>
        </w:rPr>
        <w:t>Cristo</w:t>
      </w:r>
      <w:r>
        <w:rPr>
          <w:lang w:val="pt_PT" w:bidi="pt_PT"/>
        </w:rPr>
        <w:t xml:space="preserve">. A palavra Senhor significa mestre ou uma pessoa com autoridade sobre os outros. Usem as mesmas palavras para </w:t>
      </w:r>
      <w:r>
        <w:rPr>
          <w:lang w:val="pt_PT" w:bidi="pt_PT"/>
        </w:rPr>
        <w:t>Espírito Santo</w:t>
      </w:r>
      <w:r>
        <w:rPr>
          <w:lang w:val="pt_PT" w:bidi="pt_PT"/>
        </w:rPr>
        <w:t xml:space="preserve">, </w:t>
      </w:r>
      <w:r>
        <w:rPr>
          <w:lang w:val="pt_PT" w:bidi="pt_PT"/>
        </w:rPr>
        <w:t>salvação</w:t>
      </w:r>
      <w:r>
        <w:rPr>
          <w:lang w:val="pt_PT" w:bidi="pt_PT"/>
        </w:rPr>
        <w:t xml:space="preserve">, </w:t>
      </w:r>
      <w:r>
        <w:rPr>
          <w:lang w:val="pt_PT" w:bidi="pt_PT"/>
        </w:rPr>
        <w:t>gentio</w:t>
      </w:r>
      <w:r>
        <w:rPr>
          <w:lang w:val="pt_PT" w:bidi="pt_PT"/>
        </w:rPr>
        <w:t xml:space="preserve">, </w:t>
      </w:r>
      <w:r>
        <w:rPr>
          <w:lang w:val="pt_PT" w:bidi="pt_PT"/>
        </w:rPr>
        <w:t>Senhor</w:t>
      </w:r>
      <w:r>
        <w:rPr>
          <w:lang w:val="pt_PT" w:bidi="pt_PT"/>
        </w:rPr>
        <w:t xml:space="preserve"> e </w:t>
      </w:r>
      <w:r>
        <w:rPr>
          <w:lang w:val="pt_PT" w:bidi="pt_PT"/>
        </w:rPr>
        <w:t>Cristo</w:t>
      </w:r>
      <w:r>
        <w:rPr>
          <w:lang w:val="pt_PT" w:bidi="pt_PT"/>
        </w:rPr>
        <w:t xml:space="preserve"> que vocês usaram anteriormente. Consultem o Glossário Mestre para mais informações sobre essas palavras.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outro membro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